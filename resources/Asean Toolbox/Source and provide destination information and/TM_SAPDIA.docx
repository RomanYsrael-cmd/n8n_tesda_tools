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8420FD" w:rsidRDefault="008D5333" w:rsidP="00F61BA5">
      <w:pPr>
        <w:ind w:left="-567"/>
      </w:pPr>
      <w:r w:rsidRPr="008420FD">
        <w:rPr>
          <w:noProof/>
        </w:rPr>
        <mc:AlternateContent>
          <mc:Choice Requires="wpg">
            <w:drawing>
              <wp:anchor distT="0" distB="0" distL="114300" distR="114300" simplePos="0" relativeHeight="251701248" behindDoc="0" locked="0" layoutInCell="1" allowOverlap="1">
                <wp:simplePos x="0" y="0"/>
                <wp:positionH relativeFrom="column">
                  <wp:posOffset>-914400</wp:posOffset>
                </wp:positionH>
                <wp:positionV relativeFrom="paragraph">
                  <wp:posOffset>2315845</wp:posOffset>
                </wp:positionV>
                <wp:extent cx="7560310" cy="5895340"/>
                <wp:effectExtent l="0" t="0" r="2540" b="0"/>
                <wp:wrapTopAndBottom/>
                <wp:docPr id="125"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10" cy="5895340"/>
                          <a:chOff x="0" y="0"/>
                          <a:chExt cx="7560860" cy="5895832"/>
                        </a:xfrm>
                      </wpg:grpSpPr>
                      <wpg:grpSp>
                        <wpg:cNvPr id="126" name="Group 39"/>
                        <wpg:cNvGrpSpPr/>
                        <wpg:grpSpPr>
                          <a:xfrm>
                            <a:off x="5022376" y="0"/>
                            <a:ext cx="2538484" cy="5882185"/>
                            <a:chOff x="0" y="0"/>
                            <a:chExt cx="2538484" cy="5882185"/>
                          </a:xfrm>
                        </wpg:grpSpPr>
                        <pic:pic xmlns:pic="http://schemas.openxmlformats.org/drawingml/2006/picture">
                          <pic:nvPicPr>
                            <pic:cNvPr id="127" name="Picture 12"/>
                            <pic:cNvPicPr>
                              <a:picLocks noChangeAspect="1"/>
                            </pic:cNvPicPr>
                          </pic:nvPicPr>
                          <pic:blipFill rotWithShape="1">
                            <a:blip r:embed="rId9" cstate="print">
                              <a:extLst>
                                <a:ext uri="{28A0092B-C50C-407E-A947-70E740481C1C}">
                                  <a14:useLocalDpi xmlns:a14="http://schemas.microsoft.com/office/drawing/2010/main" val="0"/>
                                </a:ext>
                              </a:extLst>
                            </a:blip>
                            <a:srcRect t="1805"/>
                            <a:stretch/>
                          </pic:blipFill>
                          <pic:spPr bwMode="auto">
                            <a:xfrm>
                              <a:off x="0" y="2142698"/>
                              <a:ext cx="2524836" cy="3739487"/>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8" name="Picture 22"/>
                            <pic:cNvPicPr>
                              <a:picLocks noChangeAspect="1"/>
                            </pic:cNvPicPr>
                          </pic:nvPicPr>
                          <pic:blipFill rotWithShape="1">
                            <a:blip r:embed="rId10" cstate="print">
                              <a:extLst>
                                <a:ext uri="{28A0092B-C50C-407E-A947-70E740481C1C}">
                                  <a14:useLocalDpi xmlns:a14="http://schemas.microsoft.com/office/drawing/2010/main" val="0"/>
                                </a:ext>
                              </a:extLst>
                            </a:blip>
                            <a:srcRect l="26444"/>
                            <a:stretch/>
                          </pic:blipFill>
                          <pic:spPr bwMode="auto">
                            <a:xfrm>
                              <a:off x="13648" y="0"/>
                              <a:ext cx="2524836" cy="2224585"/>
                            </a:xfrm>
                            <a:prstGeom prst="rect">
                              <a:avLst/>
                            </a:prstGeom>
                            <a:noFill/>
                            <a:ln>
                              <a:noFill/>
                            </a:ln>
                            <a:extLst>
                              <a:ext uri="{53640926-AAD7-44D8-BBD7-CCE9431645EC}">
                                <a14:shadowObscured xmlns:a14="http://schemas.microsoft.com/office/drawing/2010/main"/>
                              </a:ext>
                            </a:extLst>
                          </pic:spPr>
                        </pic:pic>
                      </wpg:grpSp>
                      <wpg:grpSp>
                        <wpg:cNvPr id="129" name="Group 2"/>
                        <wpg:cNvGrpSpPr/>
                        <wpg:grpSpPr>
                          <a:xfrm>
                            <a:off x="0" y="0"/>
                            <a:ext cx="2696210" cy="5882005"/>
                            <a:chOff x="-1" y="-1"/>
                            <a:chExt cx="2696712" cy="5882186"/>
                          </a:xfrm>
                        </wpg:grpSpPr>
                        <pic:pic xmlns:pic="http://schemas.openxmlformats.org/drawingml/2006/picture">
                          <pic:nvPicPr>
                            <pic:cNvPr id="130" name="Picture 13"/>
                            <pic:cNvPicPr>
                              <a:picLocks noChangeAspect="1"/>
                            </pic:cNvPicPr>
                          </pic:nvPicPr>
                          <pic:blipFill rotWithShape="1">
                            <a:blip r:embed="rId11" cstate="print">
                              <a:extLst>
                                <a:ext uri="{28A0092B-C50C-407E-A947-70E740481C1C}">
                                  <a14:useLocalDpi xmlns:a14="http://schemas.microsoft.com/office/drawing/2010/main" val="0"/>
                                </a:ext>
                              </a:extLst>
                            </a:blip>
                            <a:stretch/>
                          </pic:blipFill>
                          <pic:spPr bwMode="auto">
                            <a:xfrm>
                              <a:off x="0" y="2210937"/>
                              <a:ext cx="2688609" cy="367124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Picture 34"/>
                            <pic:cNvPicPr>
                              <a:picLocks noChangeAspect="1"/>
                            </pic:cNvPicPr>
                          </pic:nvPicPr>
                          <pic:blipFill rotWithShape="1">
                            <a:blip r:embed="rId12" cstate="print">
                              <a:extLst>
                                <a:ext uri="{28A0092B-C50C-407E-A947-70E740481C1C}">
                                  <a14:useLocalDpi xmlns:a14="http://schemas.microsoft.com/office/drawing/2010/main" val="0"/>
                                </a:ext>
                              </a:extLst>
                            </a:blip>
                            <a:srcRect l="11848" r="8087"/>
                            <a:stretch/>
                          </pic:blipFill>
                          <pic:spPr bwMode="auto">
                            <a:xfrm>
                              <a:off x="-1" y="-1"/>
                              <a:ext cx="2696712" cy="2217600"/>
                            </a:xfrm>
                            <a:prstGeom prst="rect">
                              <a:avLst/>
                            </a:prstGeom>
                            <a:ln>
                              <a:noFill/>
                            </a:ln>
                            <a:extLst>
                              <a:ext uri="{53640926-AAD7-44D8-BBD7-CCE9431645EC}">
                                <a14:shadowObscured xmlns:a14="http://schemas.microsoft.com/office/drawing/2010/main"/>
                              </a:ext>
                            </a:extLst>
                          </pic:spPr>
                        </pic:pic>
                      </wpg:grpSp>
                      <wpg:grpSp>
                        <wpg:cNvPr id="132" name="Group 40"/>
                        <wpg:cNvGrpSpPr/>
                        <wpg:grpSpPr>
                          <a:xfrm>
                            <a:off x="2688609" y="0"/>
                            <a:ext cx="2456597" cy="5895832"/>
                            <a:chOff x="0" y="0"/>
                            <a:chExt cx="2456597" cy="5895832"/>
                          </a:xfrm>
                        </wpg:grpSpPr>
                        <pic:pic xmlns:pic="http://schemas.openxmlformats.org/drawingml/2006/picture">
                          <pic:nvPicPr>
                            <pic:cNvPr id="133" name="Picture 14"/>
                            <pic:cNvPicPr>
                              <a:picLocks noChangeAspect="1"/>
                            </pic:cNvPicPr>
                          </pic:nvPicPr>
                          <pic:blipFill rotWithShape="1">
                            <a:blip r:embed="rId13" cstate="print">
                              <a:extLst>
                                <a:ext uri="{28A0092B-C50C-407E-A947-70E740481C1C}">
                                  <a14:useLocalDpi xmlns:a14="http://schemas.microsoft.com/office/drawing/2010/main" val="0"/>
                                </a:ext>
                              </a:extLst>
                            </a:blip>
                            <a:srcRect l="10270" b="9724"/>
                            <a:stretch/>
                          </pic:blipFill>
                          <pic:spPr bwMode="auto">
                            <a:xfrm>
                              <a:off x="0" y="2224585"/>
                              <a:ext cx="2456597" cy="367124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4" name="Picture 33"/>
                            <pic:cNvPicPr>
                              <a:picLocks noChangeAspect="1"/>
                            </pic:cNvPicPr>
                          </pic:nvPicPr>
                          <pic:blipFill rotWithShape="1">
                            <a:blip r:embed="rId14" cstate="print">
                              <a:extLst>
                                <a:ext uri="{28A0092B-C50C-407E-A947-70E740481C1C}">
                                  <a14:useLocalDpi xmlns:a14="http://schemas.microsoft.com/office/drawing/2010/main" val="0"/>
                                </a:ext>
                              </a:extLst>
                            </a:blip>
                            <a:srcRect l="519" b="6332"/>
                            <a:stretch/>
                          </pic:blipFill>
                          <pic:spPr bwMode="auto">
                            <a:xfrm>
                              <a:off x="0" y="0"/>
                              <a:ext cx="2456597" cy="2224585"/>
                            </a:xfrm>
                            <a:prstGeom prst="rect">
                              <a:avLst/>
                            </a:prstGeom>
                            <a:ln>
                              <a:noFill/>
                            </a:ln>
                            <a:extLst>
                              <a:ext uri="{53640926-AAD7-44D8-BBD7-CCE9431645EC}">
                                <a14:shadowObscured xmlns:a14="http://schemas.microsoft.com/office/drawing/2010/main"/>
                              </a:ext>
                            </a:extLst>
                          </pic:spPr>
                        </pic:pic>
                      </wpg:grpSp>
                    </wpg:wgp>
                  </a:graphicData>
                </a:graphic>
                <wp14:sizeRelH relativeFrom="page">
                  <wp14:pctWidth>0</wp14:pctWidth>
                </wp14:sizeRelH>
                <wp14:sizeRelV relativeFrom="page">
                  <wp14:pctHeight>0</wp14:pctHeight>
                </wp14:sizeRelV>
              </wp:anchor>
            </w:drawing>
          </mc:Choice>
          <mc:Fallback>
            <w:pict>
              <v:group id="Group 41" o:spid="_x0000_s1026" style="position:absolute;margin-left:-1in;margin-top:182.35pt;width:595.3pt;height:464.2pt;z-index:251701248" coordsize="75608,589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">
                <v:group id="Group 39" o:spid="_x0000_s1027" style="position:absolute;left:50223;width:25385;height:58821" coordsize="25384,58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708IAAADcAAAADwAAAGRycy9kb3ducmV2LnhtbERPTYvCMBC9C/6HMII3&#10;TasoUo0isrvsQQTrwuJtaMa22ExKk23rv98Igrd5vM/Z7HpTiZYaV1pWEE8jEMSZ1SXnCn4un5MV&#10;COeRNVaWScGDHOy2w8EGE207PlOb+lyEEHYJKii8rxMpXVaQQTe1NXHgbrYx6ANscqkb7EK4qeQs&#10;ipbSYMmhocCaDgVl9/TPKPjqsNvP44/2eL8dHtfL4vR7jEmp8ajfr0F46v1b/HJ/6zB/toT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DU+9PCAAAA3A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top:21426;width:25248;height:373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E2xLCAAAA3AAAAA8AAABkcnMvZG93bnJldi54bWxET01rAjEQvRf8D2EEbzXbpVjdGkUEiyhU&#10;1OJ52IybpZvJmkTd/vtGKPQ2j/c503lnG3EjH2rHCl6GGQji0umaKwVfx9XzGESIyBobx6TghwLM&#10;Z72nKRba3XlPt0OsRArhUKACE2NbSBlKQxbD0LXEiTs7bzEm6CupPd5TuG1knmUjabHm1GCwpaWh&#10;8vtwtQou2zbHyXK3n6zM5vzx6k+f9eak1KDfLd5BROriv/jPvdZpfv4Gj2fSBXL2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hNsSwgAAANwAAAAPAAAAAAAAAAAAAAAAAJ8C&#10;AABkcnMvZG93bnJldi54bWxQSwUGAAAAAAQABAD3AAAAjgMAAAAA&#10;">
                    <v:imagedata r:id="rId15" o:title="" croptop="1183f"/>
                    <v:path arrowok="t"/>
                  </v:shape>
                  <v:shape id="Picture 22" o:spid="_x0000_s1029" type="#_x0000_t75" style="position:absolute;left:136;width:25248;height:22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jxGavDAAAA3AAAAA8AAABkcnMvZG93bnJldi54bWxEj01rwkAQhu8F/8Mygre6MVItqauIoEjo&#10;pdbeh+w0Sd2dDdlV47/vHAq9zTDvxzOrzeCdulEf28AGZtMMFHEVbMu1gfPn/vkVVEzIFl1gMvCg&#10;CJv16GmFhQ13/qDbKdVKQjgWaKBJqSu0jlVDHuM0dMRy+w69xyRrX2vb413CvdN5li20x5alocGO&#10;dg1Vl9PVS+/78se1lB+W5by+lsP5q3xZOGMm42H7BirRkP7Ff+6jFfxcaOUZmUCvf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PEZq8MAAADcAAAADwAAAAAAAAAAAAAAAACf&#10;AgAAZHJzL2Rvd25yZXYueG1sUEsFBgAAAAAEAAQA9wAAAI8DAAAAAA==&#10;">
                    <v:imagedata r:id="rId16" o:title="" cropleft="17330f"/>
                    <v:path arrowok="t"/>
                  </v:shape>
                </v:group>
                <v:group id="Group 2" o:spid="_x0000_s1030" style="position:absolute;width:26962;height:58820" coordorigin="" coordsize="26967,58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tvocIAAADcAAAADwAAAGRycy9kb3ducmV2LnhtbERPTYvCMBC9C/sfwix4&#10;07QuylqNIrIrHkRQF8Tb0IxtsZmUJtvWf28Ewds83ufMl50pRUO1KywriIcRCOLU6oIzBX+n38E3&#10;COeRNZaWScGdHCwXH705Jtq2fKDm6DMRQtglqCD3vkqkdGlOBt3QVsSBu9raoA+wzqSusQ3hppSj&#10;KJpIgwWHhhwrWueU3o7/RsGmxXb1Ff80u9t1fb+cxvvzLial+p/dagbCU+ff4pd7q8P80RS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FLb6HCAAAA3AAAAA8A&#10;AAAAAAAAAAAAAAAAqgIAAGRycy9kb3ducmV2LnhtbFBLBQYAAAAABAAEAPoAAACZAwAAAAA=&#10;">
                  <v:shape id="Picture 13" o:spid="_x0000_s1031" type="#_x0000_t75" style="position:absolute;top:22109;width:26886;height:367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AuZbfCAAAA3AAAAA8AAABkcnMvZG93bnJldi54bWxEj0FrwkAQhe9C/8MyBW+60YDU1FWkUNBj&#10;VfA6ZqdJMDsbdjcm/nvnUOhthvfmvW82u9G16kEhNp4NLOYZKOLS24YrA5fz9+wDVEzIFlvPZOBJ&#10;EXbbt8kGC+sH/qHHKVVKQjgWaKBOqSu0jmVNDuPcd8Si/frgMMkaKm0DDhLuWr3MspV22LA01NjR&#10;V03l/dQ7A304V3a9yIfL8umu+erWH6+OjJm+j/tPUInG9G/+uz5Ywc8FX56RCfT2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wLmW3wgAAANwAAAAPAAAAAAAAAAAAAAAAAJ8C&#10;AABkcnMvZG93bnJldi54bWxQSwUGAAAAAAQABAD3AAAAjgMAAAAA&#10;">
                    <v:imagedata r:id="rId17" o:title=""/>
                    <v:path arrowok="t"/>
                  </v:shape>
                  <v:shape id="Picture 34" o:spid="_x0000_s1032" type="#_x0000_t75" style="position:absolute;width:26967;height:22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5BoK+AAAA3AAAAA8AAABkcnMvZG93bnJldi54bWxET0sKwjAQ3QveIYzgzqYqiFTTIoKgSz8b&#10;d0MztsVmUppoq6c3guBuHu8766w3tXhS6yrLCqZRDII4t7riQsHlvJssQTiPrLG2TApe5CBLh4M1&#10;Jtp2fKTnyRcihLBLUEHpfZNI6fKSDLrINsSBu9nWoA+wLaRusQvhppazOF5IgxWHhhIb2paU308P&#10;o2BZ7a6zt+/2x8O82x4W78Ld641S41G/WYHw1Pu/+Ofe6zB/PoXvM+ECmX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CI5BoK+AAAA3AAAAA8AAAAAAAAAAAAAAAAAnwIAAGRy&#10;cy9kb3ducmV2LnhtbFBLBQYAAAAABAAEAPcAAACKAwAAAAA=&#10;">
                    <v:imagedata r:id="rId18" o:title="" cropleft="7765f" cropright="5300f"/>
                    <v:path arrowok="t"/>
                  </v:shape>
                </v:group>
                <v:group id="Group 40" o:spid="_x0000_s1033" style="position:absolute;left:26886;width:24566;height:58958" coordsize="24565,589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shape id="Picture 14" o:spid="_x0000_s1034" type="#_x0000_t75" style="position:absolute;top:22245;width:24565;height:367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OSQPBAAAA3AAAAA8AAABkcnMvZG93bnJldi54bWxET01rAjEQvRf8D2EEbzWrS6uuRhGl0B56&#10;qHrwOCTj7uJmsiZRt/++EYTe5vE+Z7HqbCNu5EPtWMFomIEg1s7UXCo47D9epyBCRDbYOCYFvxRg&#10;tey9LLAw7s4/dNvFUqQQDgUqqGJsCymDrshiGLqWOHEn5y3GBH0pjcd7CreNHGfZu7RYc2qosKVN&#10;Rfq8u1oFl8mkOYbtG57yL53N9t+atNdKDfrdeg4iUhf/xU/3p0nz8xwez6QL5PI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POSQPBAAAA3AAAAA8AAAAAAAAAAAAAAAAAnwIA&#10;AGRycy9kb3ducmV2LnhtbFBLBQYAAAAABAAEAPcAAACNAwAAAAA=&#10;">
                    <v:imagedata r:id="rId19" o:title="" cropbottom="6373f" cropleft="6731f"/>
                    <v:path arrowok="t"/>
                  </v:shape>
                  <v:shape id="Picture 33" o:spid="_x0000_s1035" type="#_x0000_t75" style="position:absolute;width:24565;height:22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rH5fBAAAA3AAAAA8AAABkcnMvZG93bnJldi54bWxET02LwjAQvS/4H8IIe1sTV1mkGkV2WZA9&#10;iFbpeWjGttpMahO1/nsjLHibx/uc2aKztbhS6yvHGoYDBYI4d6biQsN+9/sxAeEDssHaMWm4k4fF&#10;vPc2w8S4G2/pmoZCxBD2CWooQ2gSKX1ekkU/cA1x5A6utRgibAtpWrzFcFvLT6W+pMWKY0OJDX2X&#10;lJ/Si9WwzdR6mDX5WaV/6pyRPPrN6kfr9363nIII1IWX+N+9MnH+aAzPZ+IFcv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frH5fBAAAA3AAAAA8AAAAAAAAAAAAAAAAAnwIA&#10;AGRycy9kb3ducmV2LnhtbFBLBQYAAAAABAAEAPcAAACNAwAAAAA=&#10;">
                    <v:imagedata r:id="rId20" o:title="" cropbottom="4150f" cropleft="340f"/>
                    <v:path arrowok="t"/>
                  </v:shape>
                </v:group>
                <w10:wrap type="topAndBottom"/>
              </v:group>
            </w:pict>
          </mc:Fallback>
        </mc:AlternateContent>
      </w:r>
      <w:r w:rsidRPr="008420FD">
        <w:rPr>
          <w:noProof/>
        </w:rPr>
        <mc:AlternateContent>
          <mc:Choice Requires="wps">
            <w:drawing>
              <wp:anchor distT="0" distB="0" distL="114300" distR="114300" simplePos="0" relativeHeight="25167974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1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7pt;margin-top:620.1pt;width:608.25pt;height:15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2xnQIAADg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" fillcolor="#5a5a5a [2109]" stroked="f"/>
            </w:pict>
          </mc:Fallback>
        </mc:AlternateContent>
      </w:r>
      <w:r w:rsidRPr="008420FD">
        <w:rPr>
          <w:noProof/>
        </w:rPr>
        <mc:AlternateContent>
          <mc:Choice Requires="wpg">
            <w:drawing>
              <wp:anchor distT="0" distB="0" distL="114300" distR="114300" simplePos="0" relativeHeight="251682816" behindDoc="0" locked="0" layoutInCell="1" allowOverlap="1">
                <wp:simplePos x="0" y="0"/>
                <wp:positionH relativeFrom="column">
                  <wp:posOffset>908050</wp:posOffset>
                </wp:positionH>
                <wp:positionV relativeFrom="paragraph">
                  <wp:posOffset>8595360</wp:posOffset>
                </wp:positionV>
                <wp:extent cx="4090670" cy="713105"/>
                <wp:effectExtent l="0" t="0" r="0" b="0"/>
                <wp:wrapSquare wrapText="bothSides"/>
                <wp:docPr id="10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102" name="Picture 11" descr="420px-Seal_of_ASEAN.svg.png"/>
                          <pic:cNvPicPr>
                            <a:picLocks noChangeAspect="1"/>
                          </pic:cNvPicPr>
                        </pic:nvPicPr>
                        <pic:blipFill>
                          <a:blip r:embed="rId21" cstate="print"/>
                          <a:stretch>
                            <a:fillRect/>
                          </a:stretch>
                        </pic:blipFill>
                        <pic:spPr>
                          <a:xfrm>
                            <a:off x="1322832" y="73152"/>
                            <a:ext cx="615696" cy="640080"/>
                          </a:xfrm>
                          <a:prstGeom prst="rect">
                            <a:avLst/>
                          </a:prstGeom>
                        </pic:spPr>
                      </pic:pic>
                      <pic:pic xmlns:pic="http://schemas.openxmlformats.org/drawingml/2006/picture">
                        <pic:nvPicPr>
                          <pic:cNvPr id="103" name="Picture 7" descr="Colour_Logo-lockup.png"/>
                          <pic:cNvPicPr>
                            <a:picLocks noChangeAspect="1"/>
                          </pic:cNvPicPr>
                        </pic:nvPicPr>
                        <pic:blipFill>
                          <a:blip r:embed="rId22" cstate="print"/>
                          <a:stretch>
                            <a:fillRect/>
                          </a:stretch>
                        </pic:blipFill>
                        <pic:spPr>
                          <a:xfrm>
                            <a:off x="1871472" y="0"/>
                            <a:ext cx="2218944" cy="713232"/>
                          </a:xfrm>
                          <a:prstGeom prst="rect">
                            <a:avLst/>
                          </a:prstGeom>
                        </pic:spPr>
                      </pic:pic>
                      <pic:pic xmlns:pic="http://schemas.openxmlformats.org/drawingml/2006/picture">
                        <pic:nvPicPr>
                          <pic:cNvPr id="111"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8281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4UnHAAAAA3AAAAA8AAABkcnMvZG93bnJldi54bWxET82KwjAQvi/4DmEEb2tSD7JUo4io6ElX&#10;fYChGdtqMylJ1OrTbxYW9jYf3+9M551txIN8qB1ryIYKBHHhTM2lhvNp/fkFIkRkg41j0vCiAPNZ&#10;72OKuXFP/qbHMZYihXDIUUMVY5tLGYqKLIaha4kTd3HeYkzQl9J4fKZw28iRUmNpsebUUGFLy4qK&#10;2/FuNRyum2LV1irLDnt/Vy952jXvq9aDfreYgIjUxX/xn3tr0nw1gt9n0gVy9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bhSccAAAADcAAAADwAAAAAAAAAAAAAAAACfAgAA&#10;ZHJzL2Rvd25yZXYueG1sUEsFBgAAAAAEAAQA9wAAAIwDAAAAAA==&#10;">
                  <v:imagedata r:id="rId2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q1IxTCAAAA3AAAAA8AAABkcnMvZG93bnJldi54bWxET0uLwjAQvgv7H8IseNPUByJdo5SFherJ&#10;N+xtthnbss2kNLHWf28Ewdt8fM9ZrDpTiZYaV1pWMBpGIIgzq0vOFRwPP4M5COeRNVaWScGdHKyW&#10;H70FxtreeEft3ucihLCLUUHhfR1L6bKCDLqhrYkDd7GNQR9gk0vd4C2Em0qOo2gmDZYcGgqs6bug&#10;7H9/NQrS7WmTZqNk/Hc83Nvp/Px7Scq1Uv3PLvkC4anzb/HLneowP5rA85lwgVw+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KtSMUwgAAANwAAAAPAAAAAAAAAAAAAAAAAJ8C&#10;AABkcnMvZG93bnJldi54bWxQSwUGAAAAAAQABAD3AAAAjgMAAAAA&#10;">
                  <v:imagedata r:id="rId2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FoCfCAAAA3AAAAA8AAABkcnMvZG93bnJldi54bWxET02LwjAQvQv7H8II3jStiEg1ipQV9rKw&#10;1l68jc1sW7eZlCbW7r83guBtHu9zNrvBNKKnztWWFcSzCARxYXXNpYL8dJiuQDiPrLGxTAr+ycFu&#10;+zHaYKLtnY/UZ74UIYRdggoq79tESldUZNDNbEscuF/bGfQBdqXUHd5DuGnkPIqW0mDNoaHCltKK&#10;ir/sZhSUx8s1vSw+Cz0sr9m8/zl/p3mr1GQ87NcgPA3+LX65v3SYH8fwfCZcIL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iRaAnwgAAANwAAAAPAAAAAAAAAAAAAAAAAJ8C&#10;AABkcnMvZG93bnJldi54bWxQSwUGAAAAAAQABAD3AAAAjgMAAAAA&#10;">
                  <v:imagedata r:id="rId26" o:title=""/>
                  <v:path arrowok="t"/>
                </v:shape>
                <w10:wrap type="square"/>
              </v:group>
            </w:pict>
          </mc:Fallback>
        </mc:AlternateContent>
      </w:r>
      <w:r w:rsidRPr="008420FD">
        <w:rPr>
          <w:noProof/>
        </w:rPr>
        <mc:AlternateContent>
          <mc:Choice Requires="wpg">
            <w:drawing>
              <wp:anchor distT="0" distB="0" distL="114300" distR="114300" simplePos="0" relativeHeight="25167872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8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89"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Pr="009343EE" w:rsidRDefault="00B83173" w:rsidP="009343EE">
                              <w:pPr>
                                <w:pStyle w:val="UnitNameCoverPage"/>
                              </w:pPr>
                              <w:r>
                                <w:fldChar w:fldCharType="begin"/>
                              </w:r>
                              <w:r>
                                <w:instrText xml:space="preserve"> REF  UnitName  \* MERGEFORMAT </w:instrText>
                              </w:r>
                              <w:r>
                                <w:fldChar w:fldCharType="separate"/>
                              </w:r>
                              <w:sdt>
                                <w:sdtPr>
                                  <w:alias w:val="Unit name "/>
                                  <w:tag w:val="Unit name "/>
                                  <w:id w:val="49358464"/>
                                  <w:placeholder>
                                    <w:docPart w:val="0EEA400DA66840E5B771932E92DE4698"/>
                                  </w:placeholder>
                                </w:sdtPr>
                                <w:sdtEndPr>
                                  <w:rPr>
                                    <w:highlight w:val="yellow"/>
                                  </w:rPr>
                                </w:sdtEndPr>
                                <w:sdtContent>
                                  <w:r w:rsidRPr="008420FD">
                                    <w:t>Source and provide destination information and advice</w:t>
                                  </w:r>
                                </w:sdtContent>
                              </w:sdt>
                              <w:r>
                                <w:rPr>
                                  <w:highlight w:val="yellow"/>
                                </w:rPr>
                                <w:fldChar w:fldCharType="end"/>
                              </w:r>
                            </w:p>
                            <w:p w:rsidR="004C669D" w:rsidRPr="009343EE" w:rsidRDefault="00B83173" w:rsidP="009343EE">
                              <w:pPr>
                                <w:pStyle w:val="UnitCodeCoverPage"/>
                              </w:pPr>
                              <w:r>
                                <w:fldChar w:fldCharType="begin"/>
                              </w:r>
                              <w:r>
                                <w:instrText xml:space="preserve"> REF  UnitCode  \* MERGEFORMAT </w:instrText>
                              </w:r>
                              <w:r>
                                <w:fldChar w:fldCharType="separate"/>
                              </w:r>
                              <w:sdt>
                                <w:sdtPr>
                                  <w:alias w:val="Unit code"/>
                                  <w:tag w:val="Unit code"/>
                                  <w:id w:val="1784074069"/>
                                  <w:placeholder>
                                    <w:docPart w:val="88820278CE7942D88ECE54C777D73007"/>
                                  </w:placeholder>
                                </w:sdtPr>
                                <w:sdtContent>
                                  <w:r w:rsidRPr="008420FD">
                                    <w:t>D2.TTA.CL2.19</w:t>
                                  </w:r>
                                </w:sdtContent>
                              </w:sdt>
                              <w:r>
                                <w:fldChar w:fldCharType="end"/>
                              </w:r>
                              <w:r w:rsidR="004C669D" w:rsidRPr="009343EE">
                                <w:t xml:space="preserve"> </w:t>
                              </w:r>
                            </w:p>
                            <w:p w:rsidR="004C669D" w:rsidRPr="009343EE" w:rsidRDefault="00B83173"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4C669D" w:rsidRPr="009343EE">
                                    <w:t>Trainee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7872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DsVscA&#10;AADbAAAADwAAAGRycy9kb3ducmV2LnhtbESPT2vCQBTE74LfYXmCl1A3/YPY6Cq2IkrpwWpBvD2z&#10;zySYfRuzq8Zv3xUKHoeZ+Q0zmjSmFBeqXWFZwXMvBkGcWl1wpuB3M38agHAeWWNpmRTcyMFk3G6N&#10;MNH2yj90WftMBAi7BBXk3leJlC7NyaDr2Yo4eAdbG/RB1pnUNV4D3JTyJY770mDBYSHHij5zSo/r&#10;s1Hwtt1HO/u1OmUfi9fie7aLNvM4UqrbaaZDEJ4a/wj/t5daweAd7l/CD5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w7FbHAAAA2wAAAA8AAAAAAAAAAAAAAAAAmAIAAGRy&#10;cy9kb3ducmV2LnhtbFBLBQYAAAAABAAEAPUAAACMAwAAAAA=&#10;" fillcolor="#7f7f7f" stroked="f" strokeweight=".5pt">
                  <v:textbox>
                    <w:txbxContent>
                      <w:p w:rsidR="004C669D" w:rsidRPr="009343EE" w:rsidRDefault="00B83173" w:rsidP="009343EE">
                        <w:pPr>
                          <w:pStyle w:val="UnitNameCoverPage"/>
                        </w:pPr>
                        <w:r>
                          <w:fldChar w:fldCharType="begin"/>
                        </w:r>
                        <w:r>
                          <w:instrText xml:space="preserve"> REF  UnitName  \* MERGEFORMAT </w:instrText>
                        </w:r>
                        <w:r>
                          <w:fldChar w:fldCharType="separate"/>
                        </w:r>
                        <w:sdt>
                          <w:sdtPr>
                            <w:alias w:val="Unit name "/>
                            <w:tag w:val="Unit name "/>
                            <w:id w:val="49358464"/>
                            <w:placeholder>
                              <w:docPart w:val="0EEA400DA66840E5B771932E92DE4698"/>
                            </w:placeholder>
                          </w:sdtPr>
                          <w:sdtEndPr>
                            <w:rPr>
                              <w:highlight w:val="yellow"/>
                            </w:rPr>
                          </w:sdtEndPr>
                          <w:sdtContent>
                            <w:r w:rsidRPr="008420FD">
                              <w:t>Source and provide destination information and advice</w:t>
                            </w:r>
                          </w:sdtContent>
                        </w:sdt>
                        <w:r>
                          <w:rPr>
                            <w:highlight w:val="yellow"/>
                          </w:rPr>
                          <w:fldChar w:fldCharType="end"/>
                        </w:r>
                      </w:p>
                      <w:p w:rsidR="004C669D" w:rsidRPr="009343EE" w:rsidRDefault="00B83173" w:rsidP="009343EE">
                        <w:pPr>
                          <w:pStyle w:val="UnitCodeCoverPage"/>
                        </w:pPr>
                        <w:r>
                          <w:fldChar w:fldCharType="begin"/>
                        </w:r>
                        <w:r>
                          <w:instrText xml:space="preserve"> REF  UnitCode  \* MERGEFORMAT </w:instrText>
                        </w:r>
                        <w:r>
                          <w:fldChar w:fldCharType="separate"/>
                        </w:r>
                        <w:sdt>
                          <w:sdtPr>
                            <w:alias w:val="Unit code"/>
                            <w:tag w:val="Unit code"/>
                            <w:id w:val="1784074069"/>
                            <w:placeholder>
                              <w:docPart w:val="88820278CE7942D88ECE54C777D73007"/>
                            </w:placeholder>
                          </w:sdtPr>
                          <w:sdtContent>
                            <w:r w:rsidRPr="008420FD">
                              <w:t>D2.TTA.CL2.19</w:t>
                            </w:r>
                          </w:sdtContent>
                        </w:sdt>
                        <w:r>
                          <w:fldChar w:fldCharType="end"/>
                        </w:r>
                        <w:r w:rsidR="004C669D" w:rsidRPr="009343EE">
                          <w:t xml:space="preserve"> </w:t>
                        </w:r>
                      </w:p>
                      <w:p w:rsidR="004C669D" w:rsidRPr="009343EE" w:rsidRDefault="00B83173"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4C669D" w:rsidRPr="009343EE">
                              <w:t>Trainee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bu+ccA&#10;AADbAAAADwAAAGRycy9kb3ducmV2LnhtbESPQWvCQBSE70L/w/IKXkLdVEXa6CpVkRbxYLVQvD2z&#10;r0lo9m3Mrhr/vSsIHoeZ+YYZTRpTihPVrrCs4LUTgyBOrS44U/CzXby8gXAeWWNpmRRcyMFk/NQa&#10;YaLtmb/ptPGZCBB2CSrIva8SKV2ak0HXsRVx8P5sbdAHWWdS13gOcFPKbhwPpMGCw0KOFc1ySv83&#10;R6Og/7uPdna5PmTTz16xmu+i7SKOlGo/Nx9DEJ4a/wjf219awfsAbl/CD5Dj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S27vnHAAAA2wAAAA8AAAAAAAAAAAAAAAAAmAIAAGRy&#10;cy9kb3ducmV2LnhtbFBLBQYAAAAABAAEAPUAAACMAwAAAAA=&#10;" fillcolor="#7f7f7f" stroked="f" strokeweight=".5pt">
                  <v:textbox>
                    <w:txbxContent>
                      <w:p w:rsidR="004C669D" w:rsidRDefault="004C669D">
                        <w:r>
                          <w:rPr>
                            <w:noProof/>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8420FD">
        <w:rPr>
          <w:noProof/>
        </w:rPr>
        <mc:AlternateContent>
          <mc:Choice Requires="wps">
            <w:drawing>
              <wp:anchor distT="0" distB="0" distL="114300" distR="114300" simplePos="0" relativeHeight="251676672"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8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4C669D" w:rsidRDefault="004C669D" w:rsidP="007E2911">
                            <w:pPr>
                              <w:jc w:val="center"/>
                            </w:pPr>
                          </w:p>
                          <w:p w:rsidR="004C669D" w:rsidRDefault="004C669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" fillcolor="#7f7f7f [1612]">
                <v:textbox>
                  <w:txbxContent>
                    <w:p w:rsidR="004C669D" w:rsidRDefault="004C669D" w:rsidP="007E2911">
                      <w:pPr>
                        <w:jc w:val="center"/>
                      </w:pPr>
                    </w:p>
                    <w:p w:rsidR="004C669D" w:rsidRDefault="004C669D"/>
                  </w:txbxContent>
                </v:textbox>
              </v:rect>
            </w:pict>
          </mc:Fallback>
        </mc:AlternateContent>
      </w:r>
      <w:r w:rsidR="00F61BA5" w:rsidRPr="008420FD">
        <w:t xml:space="preserve"> </w:t>
      </w:r>
      <w:r w:rsidR="00D33919" w:rsidRPr="008420FD">
        <w:br w:type="page"/>
      </w:r>
    </w:p>
    <w:p w:rsidR="00C3748A" w:rsidRPr="008420FD" w:rsidRDefault="00C3748A" w:rsidP="00AD1A89">
      <w:pPr>
        <w:pStyle w:val="BodyCopy"/>
        <w:rPr>
          <w:rFonts w:cs="Times New Roman"/>
          <w:noProof w:val="0"/>
          <w:lang w:eastAsia="en-US"/>
        </w:rPr>
      </w:pPr>
    </w:p>
    <w:p w:rsidR="00C3748A" w:rsidRPr="008420FD" w:rsidRDefault="00C3748A" w:rsidP="00AD1A89">
      <w:pPr>
        <w:pStyle w:val="BodyCopy"/>
        <w:rPr>
          <w:rFonts w:cs="Times New Roman"/>
          <w:noProof w:val="0"/>
          <w:lang w:eastAsia="en-US"/>
        </w:rPr>
      </w:pPr>
    </w:p>
    <w:p w:rsidR="00C3748A" w:rsidRPr="008420FD" w:rsidRDefault="00C3748A" w:rsidP="00AD1A89">
      <w:pPr>
        <w:pStyle w:val="BodyCopy"/>
        <w:rPr>
          <w:rFonts w:cs="Times New Roman"/>
          <w:noProof w:val="0"/>
          <w:lang w:eastAsia="en-US"/>
        </w:rPr>
      </w:pPr>
    </w:p>
    <w:p w:rsidR="00D33919" w:rsidRPr="008420FD" w:rsidRDefault="00D33919" w:rsidP="00AD1A89">
      <w:pPr>
        <w:pStyle w:val="BodyCopy"/>
        <w:rPr>
          <w:noProof w:val="0"/>
        </w:rPr>
      </w:pPr>
    </w:p>
    <w:p w:rsidR="00D33919" w:rsidRPr="008420FD" w:rsidRDefault="00D33919" w:rsidP="00AD1A89">
      <w:pPr>
        <w:pStyle w:val="BodyCopy"/>
        <w:rPr>
          <w:noProof w:val="0"/>
        </w:rPr>
      </w:pPr>
    </w:p>
    <w:p w:rsidR="00D33919" w:rsidRPr="008420FD" w:rsidRDefault="00D33919" w:rsidP="00AD1A89">
      <w:pPr>
        <w:pStyle w:val="BodyCopy"/>
        <w:rPr>
          <w:noProof w:val="0"/>
        </w:rPr>
      </w:pPr>
    </w:p>
    <w:p w:rsidR="00D33919" w:rsidRPr="008420FD" w:rsidRDefault="00D33919" w:rsidP="00AD1A89">
      <w:pPr>
        <w:pStyle w:val="BodyCopy"/>
        <w:rPr>
          <w:noProof w:val="0"/>
        </w:rPr>
      </w:pPr>
    </w:p>
    <w:p w:rsidR="00D33919" w:rsidRPr="008420FD" w:rsidRDefault="00D33919">
      <w:pPr>
        <w:sectPr w:rsidR="00D33919" w:rsidRPr="008420FD" w:rsidSect="00A77F3F">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59ADE209DC904C89AB1BB315E30D78BF"/>
        </w:placeholder>
      </w:sdtPr>
      <w:sdtEndPr>
        <w:rPr>
          <w:highlight w:val="yellow"/>
        </w:rPr>
      </w:sdtEndPr>
      <w:sdtContent>
        <w:p w:rsidR="00F61BA5" w:rsidRPr="008420FD" w:rsidRDefault="00446CC6" w:rsidP="00446CC6">
          <w:pPr>
            <w:pStyle w:val="UnitNameTitlePage"/>
          </w:pPr>
          <w:r w:rsidRPr="008420FD">
            <w:t>Source and provide destination information and advice</w:t>
          </w:r>
        </w:p>
      </w:sdtContent>
    </w:sdt>
    <w:bookmarkEnd w:id="0" w:displacedByCustomXml="prev"/>
    <w:bookmarkStart w:id="1" w:name="UnitCode" w:displacedByCustomXml="next"/>
    <w:sdt>
      <w:sdtPr>
        <w:alias w:val="Unit code"/>
        <w:tag w:val="Unit code"/>
        <w:id w:val="1867242621"/>
        <w:placeholder>
          <w:docPart w:val="59ADE209DC904C89AB1BB315E30D78BF"/>
        </w:placeholder>
      </w:sdtPr>
      <w:sdtEndPr/>
      <w:sdtContent>
        <w:p w:rsidR="00BD2681" w:rsidRPr="008420FD" w:rsidRDefault="00446CC6" w:rsidP="006B5926">
          <w:pPr>
            <w:pStyle w:val="UnitCodeTitlePage"/>
          </w:pPr>
          <w:r w:rsidRPr="008420FD">
            <w:t>D2.TTA.CL2.19</w:t>
          </w:r>
        </w:p>
      </w:sdtContent>
    </w:sdt>
    <w:bookmarkEnd w:id="1" w:displacedByCustomXml="prev"/>
    <w:bookmarkStart w:id="2" w:name="TraineeManual" w:displacedByCustomXml="next"/>
    <w:sdt>
      <w:sdtPr>
        <w:alias w:val="Trainee manual"/>
        <w:tag w:val="Trainee manual"/>
        <w:id w:val="198362398"/>
        <w:placeholder>
          <w:docPart w:val="59ADE209DC904C89AB1BB315E30D78BF"/>
        </w:placeholder>
      </w:sdtPr>
      <w:sdtEndPr/>
      <w:sdtContent>
        <w:p w:rsidR="00BD2681" w:rsidRPr="008420FD" w:rsidRDefault="00A77F3F" w:rsidP="00BD2681">
          <w:pPr>
            <w:pStyle w:val="UnitCodeTitlePage"/>
          </w:pPr>
          <w:r w:rsidRPr="008420FD">
            <w:t>Trainee Manual</w:t>
          </w:r>
        </w:p>
      </w:sdtContent>
    </w:sdt>
    <w:bookmarkEnd w:id="2" w:displacedByCustomXml="prev"/>
    <w:p w:rsidR="00BD2681" w:rsidRPr="008420FD" w:rsidRDefault="00BD2681" w:rsidP="00BD2681">
      <w:pPr>
        <w:pStyle w:val="BodyCopy"/>
        <w:rPr>
          <w:noProof w:val="0"/>
        </w:rPr>
      </w:pPr>
      <w:r w:rsidRPr="008420FD">
        <w:rPr>
          <w:noProof w:val="0"/>
        </w:rPr>
        <w:br w:type="page"/>
      </w:r>
    </w:p>
    <w:p w:rsidR="00BD2681" w:rsidRPr="008420FD" w:rsidRDefault="008D5333" w:rsidP="00BD2681">
      <w:pPr>
        <w:pStyle w:val="AcknowledgementsImprint"/>
        <w:rPr>
          <w:lang w:val="en-AU"/>
        </w:rPr>
      </w:pPr>
      <w:r w:rsidRPr="008420FD">
        <w:rPr>
          <w:noProof/>
          <w:lang w:val="en-AU" w:eastAsia="en-AU"/>
        </w:rPr>
        <mc:AlternateContent>
          <mc:Choice Requires="wpg">
            <w:drawing>
              <wp:anchor distT="0" distB="0" distL="114300" distR="114300" simplePos="0" relativeHeight="251663360" behindDoc="0" locked="0" layoutInCell="1" allowOverlap="1">
                <wp:simplePos x="0" y="0"/>
                <wp:positionH relativeFrom="column">
                  <wp:posOffset>365760</wp:posOffset>
                </wp:positionH>
                <wp:positionV relativeFrom="paragraph">
                  <wp:posOffset>121920</wp:posOffset>
                </wp:positionV>
                <wp:extent cx="3017520" cy="542290"/>
                <wp:effectExtent l="0" t="0" r="0" b="0"/>
                <wp:wrapSquare wrapText="bothSides"/>
                <wp:docPr id="27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279"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284"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76"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0gHFAAAA3AAAAA8AAABkcnMvZG93bnJldi54bWxEj81uwjAQhO+V+g7WVuoN7HAoNMVBCNGq&#10;nMpPH2AVb/NDvI5sA6FPXyMh9TiamW8088VgO3EmHxrHGrKxAkFcOtNwpeH78D6agQgR2WDnmDRc&#10;KcCieHyYY27chXd03sdKJAiHHDXUMfa5lKGsyWIYu544eT/OW4xJ+koaj5cEt52cKPUiLTacFmrs&#10;aVVTedyfrIZt+1Gu+0Zl2fbLn9RVHjbdb6v189OwfAMRaYj/4Xv702iYTF/hdiYdAVn8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P9IBxQAAANwAAAAPAAAAAAAAAAAAAAAA&#10;AJ8CAABkcnMvZG93bnJldi54bWxQSwUGAAAAAAQABAD3AAAAkQM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q2UbFAAAA3AAAAA8AAABkcnMvZG93bnJldi54bWxEj0FrwkAUhO9C/8PyCr3pxiASoquEQiH1&#10;1GoUvD2zzyQ0+zZk1xj/fVco9DjMzDfMejuaVgzUu8aygvksAkFcWt1wpaA4fEwTEM4ja2wtk4IH&#10;OdhuXiZrTLW98zcNe1+JAGGXooLa+y6V0pU1GXQz2xEH72p7gz7IvpK6x3uAm1bGUbSUBhsOCzV2&#10;9F5T+bO/GQX513GXl/MsvhSHx7BITudr1nwq9fY6ZisQnkb/H/5r51pBnCzgeSYcAbn5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zqtlGxQAAANwAAAAPAAAAAAAAAAAAAAAA&#10;AJ8CAABkcnMvZG93bnJldi54bWxQSwUGAAAAAAQABAD3AAAAkQM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Tm4TDAAAA2wAAAA8AAABkcnMvZG93bnJldi54bWxEj0GLwjAUhO/C/ofwFrxpuiJVukZZyi54&#10;EbR62duzebbV5qU0sdZ/bwTB4zAz3zCLVW9q0VHrKssKvsYRCOLc6ooLBYf932gOwnlkjbVlUnAn&#10;B6vlx2CBibY33lGX+UIECLsEFZTeN4mULi/JoBvbhjh4J9sa9EG2hdQt3gLc1HISRbE0WHFYKLGh&#10;tKT8kl2NgmJ3PKfH6W+u+/icTbrt/yY9NEoNP/ufbxCeev8Ov9prrWAWw/NL+AF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dObhMMAAADbAAAADwAAAAAAAAAAAAAAAACf&#10;AgAAZHJzL2Rvd25yZXYueG1sUEsFBgAAAAAEAAQA9wAAAI8DAAAAAA==&#10;">
                  <v:imagedata r:id="rId26" o:title=""/>
                  <v:path arrowok="t"/>
                </v:shape>
                <w10:wrap type="square"/>
              </v:group>
            </w:pict>
          </mc:Fallback>
        </mc:AlternateContent>
      </w:r>
    </w:p>
    <w:p w:rsidR="00BD2681" w:rsidRPr="008420FD" w:rsidRDefault="00BD2681" w:rsidP="00BD2681">
      <w:pPr>
        <w:pStyle w:val="AcknowledgementsImprint"/>
        <w:rPr>
          <w:lang w:val="en-AU"/>
        </w:rPr>
      </w:pPr>
    </w:p>
    <w:p w:rsidR="00BD2681" w:rsidRPr="008420FD"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8420FD" w:rsidTr="00BD2681">
        <w:tc>
          <w:tcPr>
            <w:tcW w:w="6771" w:type="dxa"/>
            <w:gridSpan w:val="2"/>
          </w:tcPr>
          <w:p w:rsidR="00BD2681" w:rsidRPr="008420FD" w:rsidRDefault="00D5589C" w:rsidP="00D5589C">
            <w:pPr>
              <w:pStyle w:val="AcknowledgementsImprintBold"/>
              <w:ind w:left="0"/>
              <w:rPr>
                <w:lang w:val="en-AU"/>
              </w:rPr>
            </w:pPr>
            <w:r w:rsidRPr="008420FD">
              <w:rPr>
                <w:rStyle w:val="BodyCopyBold0"/>
                <w:rFonts w:ascii="Helvetica" w:hAnsi="Helvetica" w:cs="Helvetica 45 Light"/>
                <w:b/>
                <w:bCs w:val="0"/>
                <w:lang w:val="en-AU"/>
              </w:rPr>
              <w:br/>
            </w:r>
            <w:r w:rsidRPr="008420FD">
              <w:rPr>
                <w:rStyle w:val="BodyCopyBold0"/>
                <w:rFonts w:ascii="Helvetica" w:hAnsi="Helvetica" w:cs="Helvetica 45 Light"/>
                <w:b/>
                <w:bCs w:val="0"/>
                <w:lang w:val="en-AU"/>
              </w:rPr>
              <w:br/>
            </w:r>
            <w:r w:rsidRPr="008420FD">
              <w:rPr>
                <w:rStyle w:val="BodyCopyBold0"/>
                <w:rFonts w:ascii="Helvetica" w:hAnsi="Helvetica" w:cs="Helvetica 45 Light"/>
                <w:b/>
                <w:bCs w:val="0"/>
                <w:lang w:val="en-AU"/>
              </w:rPr>
              <w:br/>
            </w:r>
            <w:r w:rsidR="00BD2681" w:rsidRPr="008420FD">
              <w:rPr>
                <w:rStyle w:val="BodyCopyBold0"/>
                <w:rFonts w:ascii="Helvetica" w:hAnsi="Helvetica" w:cs="Helvetica 45 Light"/>
                <w:b/>
                <w:bCs w:val="0"/>
                <w:lang w:val="en-AU"/>
              </w:rPr>
              <w:t>Project Base</w:t>
            </w:r>
          </w:p>
        </w:tc>
      </w:tr>
      <w:tr w:rsidR="00BD2681" w:rsidRPr="008420FD" w:rsidTr="00BD2681">
        <w:tc>
          <w:tcPr>
            <w:tcW w:w="6771" w:type="dxa"/>
            <w:gridSpan w:val="2"/>
          </w:tcPr>
          <w:p w:rsidR="00BD2681" w:rsidRPr="008420FD" w:rsidRDefault="00BD2681" w:rsidP="00BD2681">
            <w:pPr>
              <w:pStyle w:val="AcknowledgementsImprint"/>
              <w:spacing w:before="0" w:after="0"/>
              <w:ind w:left="0"/>
              <w:rPr>
                <w:lang w:val="en-AU"/>
              </w:rPr>
            </w:pPr>
            <w:r w:rsidRPr="008420FD">
              <w:rPr>
                <w:lang w:val="en-AU"/>
              </w:rPr>
              <w:t>William Angliss Institute of TAFE</w:t>
            </w:r>
          </w:p>
        </w:tc>
      </w:tr>
      <w:tr w:rsidR="00BD2681" w:rsidRPr="008420FD" w:rsidTr="00BD2681">
        <w:tc>
          <w:tcPr>
            <w:tcW w:w="6771" w:type="dxa"/>
            <w:gridSpan w:val="2"/>
          </w:tcPr>
          <w:p w:rsidR="00BD2681" w:rsidRPr="008420FD" w:rsidRDefault="00BD2681" w:rsidP="00BD2681">
            <w:pPr>
              <w:pStyle w:val="AcknowledgementsImprint"/>
              <w:spacing w:before="0" w:after="0"/>
              <w:ind w:left="0"/>
              <w:rPr>
                <w:lang w:val="en-AU"/>
              </w:rPr>
            </w:pPr>
            <w:r w:rsidRPr="008420FD">
              <w:rPr>
                <w:lang w:val="en-AU"/>
              </w:rPr>
              <w:t>555 La Trobe Street</w:t>
            </w:r>
          </w:p>
        </w:tc>
      </w:tr>
      <w:tr w:rsidR="00BD2681" w:rsidRPr="008420FD" w:rsidTr="00BD2681">
        <w:tc>
          <w:tcPr>
            <w:tcW w:w="6771" w:type="dxa"/>
            <w:gridSpan w:val="2"/>
          </w:tcPr>
          <w:p w:rsidR="00BD2681" w:rsidRPr="008420FD" w:rsidRDefault="00BD2681" w:rsidP="00BD2681">
            <w:pPr>
              <w:pStyle w:val="AcknowledgementsImprint"/>
              <w:spacing w:before="0" w:after="0"/>
              <w:ind w:left="0"/>
              <w:rPr>
                <w:lang w:val="en-AU"/>
              </w:rPr>
            </w:pPr>
            <w:r w:rsidRPr="008420FD">
              <w:rPr>
                <w:lang w:val="en-AU"/>
              </w:rPr>
              <w:t>Melbourne 3000 Victoria</w:t>
            </w:r>
          </w:p>
        </w:tc>
      </w:tr>
      <w:tr w:rsidR="00BD2681" w:rsidRPr="008420FD" w:rsidTr="00BD2681">
        <w:tc>
          <w:tcPr>
            <w:tcW w:w="2376" w:type="dxa"/>
          </w:tcPr>
          <w:p w:rsidR="00BD2681" w:rsidRPr="008420FD" w:rsidRDefault="00BD2681" w:rsidP="00BD2681">
            <w:pPr>
              <w:pStyle w:val="AcknowledgementsImprint"/>
              <w:spacing w:before="0" w:after="0"/>
              <w:ind w:left="0"/>
              <w:rPr>
                <w:lang w:val="en-AU"/>
              </w:rPr>
            </w:pPr>
            <w:r w:rsidRPr="008420FD">
              <w:rPr>
                <w:lang w:val="en-AU"/>
              </w:rPr>
              <w:t>Telephone:</w:t>
            </w:r>
          </w:p>
        </w:tc>
        <w:tc>
          <w:tcPr>
            <w:tcW w:w="4395" w:type="dxa"/>
          </w:tcPr>
          <w:p w:rsidR="00BD2681" w:rsidRPr="008420FD" w:rsidRDefault="00BD2681" w:rsidP="00BD2681">
            <w:pPr>
              <w:pStyle w:val="AcknowledgementsImprint"/>
              <w:spacing w:before="0" w:after="0"/>
              <w:ind w:left="0"/>
              <w:rPr>
                <w:lang w:val="en-AU"/>
              </w:rPr>
            </w:pPr>
            <w:r w:rsidRPr="008420FD">
              <w:rPr>
                <w:lang w:val="en-AU"/>
              </w:rPr>
              <w:t>(03) 9606 2111</w:t>
            </w:r>
          </w:p>
        </w:tc>
      </w:tr>
      <w:tr w:rsidR="00BD2681" w:rsidRPr="008420FD" w:rsidTr="00BD2681">
        <w:tc>
          <w:tcPr>
            <w:tcW w:w="2376" w:type="dxa"/>
          </w:tcPr>
          <w:p w:rsidR="00BD2681" w:rsidRPr="008420FD" w:rsidRDefault="00BD2681" w:rsidP="00BD2681">
            <w:pPr>
              <w:pStyle w:val="AcknowledgementsImprint"/>
              <w:spacing w:before="0" w:after="0"/>
              <w:ind w:left="0"/>
              <w:rPr>
                <w:lang w:val="en-AU"/>
              </w:rPr>
            </w:pPr>
            <w:r w:rsidRPr="008420FD">
              <w:rPr>
                <w:lang w:val="en-AU"/>
              </w:rPr>
              <w:t>Facsimile:</w:t>
            </w:r>
          </w:p>
        </w:tc>
        <w:tc>
          <w:tcPr>
            <w:tcW w:w="4395" w:type="dxa"/>
          </w:tcPr>
          <w:p w:rsidR="00BD2681" w:rsidRPr="008420FD" w:rsidRDefault="00BD2681" w:rsidP="00BD2681">
            <w:pPr>
              <w:pStyle w:val="AcknowledgementsImprint"/>
              <w:spacing w:before="0" w:after="0"/>
              <w:ind w:left="0"/>
              <w:rPr>
                <w:lang w:val="en-AU"/>
              </w:rPr>
            </w:pPr>
            <w:r w:rsidRPr="008420FD">
              <w:rPr>
                <w:lang w:val="en-AU"/>
              </w:rPr>
              <w:t>(03) 9670 1330</w:t>
            </w:r>
          </w:p>
        </w:tc>
      </w:tr>
      <w:tr w:rsidR="00BD2681" w:rsidRPr="008420FD" w:rsidTr="00BD2681">
        <w:tc>
          <w:tcPr>
            <w:tcW w:w="6771" w:type="dxa"/>
            <w:gridSpan w:val="2"/>
          </w:tcPr>
          <w:p w:rsidR="00BD2681" w:rsidRPr="008420FD" w:rsidRDefault="00BD2681" w:rsidP="00D5589C">
            <w:pPr>
              <w:pStyle w:val="AcknowledgementsImprintBold"/>
              <w:ind w:left="0"/>
              <w:jc w:val="both"/>
              <w:rPr>
                <w:lang w:val="en-AU"/>
              </w:rPr>
            </w:pPr>
            <w:r w:rsidRPr="008420FD">
              <w:rPr>
                <w:lang w:val="en-AU"/>
              </w:rPr>
              <w:t>Acknowledgements</w:t>
            </w:r>
          </w:p>
        </w:tc>
      </w:tr>
      <w:tr w:rsidR="00BD2681" w:rsidRPr="008420FD" w:rsidTr="00BD2681">
        <w:tc>
          <w:tcPr>
            <w:tcW w:w="2376" w:type="dxa"/>
          </w:tcPr>
          <w:p w:rsidR="00BD2681" w:rsidRPr="008420FD" w:rsidRDefault="00BD2681" w:rsidP="00BD2681">
            <w:pPr>
              <w:pStyle w:val="AcknowledgementsImprint"/>
              <w:spacing w:before="0" w:after="0"/>
              <w:ind w:left="0"/>
              <w:rPr>
                <w:lang w:val="en-AU"/>
              </w:rPr>
            </w:pPr>
            <w:r w:rsidRPr="008420FD">
              <w:rPr>
                <w:lang w:val="en-AU"/>
              </w:rPr>
              <w:t>Project Director:</w:t>
            </w:r>
          </w:p>
        </w:tc>
        <w:tc>
          <w:tcPr>
            <w:tcW w:w="4395" w:type="dxa"/>
          </w:tcPr>
          <w:p w:rsidR="00BD2681" w:rsidRPr="008420FD" w:rsidRDefault="00BD2681" w:rsidP="00BD2681">
            <w:pPr>
              <w:pStyle w:val="AcknowledgementsImprint"/>
              <w:spacing w:before="0" w:after="0"/>
              <w:ind w:left="0"/>
              <w:rPr>
                <w:lang w:val="en-AU"/>
              </w:rPr>
            </w:pPr>
            <w:r w:rsidRPr="008420FD">
              <w:rPr>
                <w:lang w:val="en-AU"/>
              </w:rPr>
              <w:t>Wayne Crosbie</w:t>
            </w:r>
          </w:p>
        </w:tc>
      </w:tr>
      <w:tr w:rsidR="00BD2681" w:rsidRPr="008420FD" w:rsidTr="00BD2681">
        <w:tc>
          <w:tcPr>
            <w:tcW w:w="2376" w:type="dxa"/>
          </w:tcPr>
          <w:p w:rsidR="00BD2681" w:rsidRPr="008420FD" w:rsidRDefault="00BD2681" w:rsidP="00BD2681">
            <w:pPr>
              <w:pStyle w:val="AcknowledgementsImprint"/>
              <w:spacing w:before="0" w:after="0"/>
              <w:ind w:left="0"/>
              <w:rPr>
                <w:lang w:val="en-AU"/>
              </w:rPr>
            </w:pPr>
            <w:r w:rsidRPr="008420FD">
              <w:rPr>
                <w:lang w:val="en-AU"/>
              </w:rPr>
              <w:t>Project Manager</w:t>
            </w:r>
          </w:p>
        </w:tc>
        <w:tc>
          <w:tcPr>
            <w:tcW w:w="4395" w:type="dxa"/>
          </w:tcPr>
          <w:p w:rsidR="00BD2681" w:rsidRPr="008420FD" w:rsidRDefault="00946B75" w:rsidP="00BD2681">
            <w:pPr>
              <w:pStyle w:val="AcknowledgementsImprint"/>
              <w:spacing w:before="0" w:after="0"/>
              <w:ind w:left="0"/>
              <w:rPr>
                <w:lang w:val="en-AU"/>
              </w:rPr>
            </w:pPr>
            <w:r w:rsidRPr="008420FD">
              <w:rPr>
                <w:lang w:val="en-AU"/>
              </w:rPr>
              <w:t>Jim Irwin</w:t>
            </w:r>
          </w:p>
        </w:tc>
      </w:tr>
      <w:tr w:rsidR="00BD2681" w:rsidRPr="008420FD" w:rsidTr="00BD2681">
        <w:tc>
          <w:tcPr>
            <w:tcW w:w="2376" w:type="dxa"/>
          </w:tcPr>
          <w:p w:rsidR="00BD2681" w:rsidRPr="008420FD" w:rsidRDefault="00BD2681" w:rsidP="00BD2681">
            <w:pPr>
              <w:pStyle w:val="AcknowledgementsImprint"/>
              <w:spacing w:before="0" w:after="0"/>
              <w:ind w:left="0"/>
              <w:rPr>
                <w:lang w:val="en-AU"/>
              </w:rPr>
            </w:pPr>
            <w:r w:rsidRPr="008420FD">
              <w:rPr>
                <w:lang w:val="en-AU"/>
              </w:rPr>
              <w:t>Chief Writer:</w:t>
            </w:r>
          </w:p>
        </w:tc>
        <w:tc>
          <w:tcPr>
            <w:tcW w:w="4395" w:type="dxa"/>
          </w:tcPr>
          <w:p w:rsidR="00BD2681" w:rsidRPr="008420FD" w:rsidRDefault="00BD2681" w:rsidP="00BD2681">
            <w:pPr>
              <w:pStyle w:val="AcknowledgementsImprint"/>
              <w:spacing w:before="0" w:after="0"/>
              <w:ind w:left="0"/>
              <w:rPr>
                <w:lang w:val="en-AU"/>
              </w:rPr>
            </w:pPr>
            <w:r w:rsidRPr="008420FD">
              <w:rPr>
                <w:lang w:val="en-AU"/>
              </w:rPr>
              <w:t>Alan Hickman</w:t>
            </w:r>
          </w:p>
        </w:tc>
      </w:tr>
      <w:tr w:rsidR="00BD2681" w:rsidRPr="008420FD" w:rsidTr="00BD2681">
        <w:tc>
          <w:tcPr>
            <w:tcW w:w="2376" w:type="dxa"/>
          </w:tcPr>
          <w:p w:rsidR="00BD2681" w:rsidRPr="008420FD" w:rsidRDefault="00BD2681" w:rsidP="00BD2681">
            <w:pPr>
              <w:pStyle w:val="AcknowledgementsImprint"/>
              <w:spacing w:before="0" w:after="0"/>
              <w:ind w:left="0"/>
              <w:rPr>
                <w:lang w:val="en-AU"/>
              </w:rPr>
            </w:pPr>
            <w:r w:rsidRPr="008420FD">
              <w:rPr>
                <w:lang w:val="en-AU"/>
              </w:rPr>
              <w:t>Subject Writer:</w:t>
            </w:r>
          </w:p>
        </w:tc>
        <w:tc>
          <w:tcPr>
            <w:tcW w:w="4395" w:type="dxa"/>
          </w:tcPr>
          <w:p w:rsidR="00BD2681" w:rsidRPr="008420FD" w:rsidRDefault="00446CC6" w:rsidP="00BD2681">
            <w:pPr>
              <w:pStyle w:val="AcknowledgementsImprint"/>
              <w:spacing w:before="0" w:after="0"/>
              <w:ind w:left="0"/>
              <w:rPr>
                <w:lang w:val="en-AU"/>
              </w:rPr>
            </w:pPr>
            <w:r w:rsidRPr="008420FD">
              <w:rPr>
                <w:lang w:val="en-AU"/>
              </w:rPr>
              <w:t>Nick Hyland</w:t>
            </w:r>
          </w:p>
        </w:tc>
      </w:tr>
      <w:tr w:rsidR="00BD2681" w:rsidRPr="008420FD" w:rsidTr="00BD2681">
        <w:tc>
          <w:tcPr>
            <w:tcW w:w="2376" w:type="dxa"/>
          </w:tcPr>
          <w:p w:rsidR="00BD2681" w:rsidRPr="008420FD" w:rsidRDefault="00BD2681" w:rsidP="00BD2681">
            <w:pPr>
              <w:pStyle w:val="AcknowledgementsImprint"/>
              <w:spacing w:before="0" w:after="0"/>
              <w:ind w:left="0"/>
              <w:rPr>
                <w:lang w:val="en-AU"/>
              </w:rPr>
            </w:pPr>
            <w:r w:rsidRPr="008420FD">
              <w:rPr>
                <w:lang w:val="en-AU"/>
              </w:rPr>
              <w:t>Editor:</w:t>
            </w:r>
          </w:p>
        </w:tc>
        <w:tc>
          <w:tcPr>
            <w:tcW w:w="4395" w:type="dxa"/>
          </w:tcPr>
          <w:p w:rsidR="00BD2681" w:rsidRPr="008420FD" w:rsidRDefault="00946B75" w:rsidP="00BD2681">
            <w:pPr>
              <w:pStyle w:val="AcknowledgementsImprint"/>
              <w:spacing w:before="0" w:after="0"/>
              <w:ind w:left="0"/>
              <w:rPr>
                <w:lang w:val="en-AU"/>
              </w:rPr>
            </w:pPr>
            <w:r w:rsidRPr="008420FD">
              <w:rPr>
                <w:lang w:val="en-AU"/>
              </w:rPr>
              <w:t>Jim Irwin</w:t>
            </w:r>
          </w:p>
        </w:tc>
      </w:tr>
      <w:tr w:rsidR="00BD2681" w:rsidRPr="008420FD" w:rsidTr="00BD2681">
        <w:tc>
          <w:tcPr>
            <w:tcW w:w="2376" w:type="dxa"/>
          </w:tcPr>
          <w:p w:rsidR="00BD2681" w:rsidRPr="008420FD" w:rsidRDefault="00BD2681" w:rsidP="00946B75">
            <w:pPr>
              <w:pStyle w:val="AcknowledgementsImprint"/>
              <w:spacing w:before="0" w:after="0"/>
              <w:ind w:left="0"/>
              <w:rPr>
                <w:lang w:val="en-AU"/>
              </w:rPr>
            </w:pPr>
            <w:r w:rsidRPr="008420FD">
              <w:rPr>
                <w:lang w:val="en-AU"/>
              </w:rPr>
              <w:t>DTP/</w:t>
            </w:r>
            <w:r w:rsidR="00946B75" w:rsidRPr="008420FD">
              <w:rPr>
                <w:lang w:val="en-AU"/>
              </w:rPr>
              <w:t>Production:</w:t>
            </w:r>
          </w:p>
        </w:tc>
        <w:tc>
          <w:tcPr>
            <w:tcW w:w="4395" w:type="dxa"/>
          </w:tcPr>
          <w:p w:rsidR="00BD2681" w:rsidRPr="008420FD" w:rsidRDefault="00BD2681" w:rsidP="00946B75">
            <w:pPr>
              <w:pStyle w:val="AcknowledgementsImprint"/>
              <w:spacing w:before="0" w:after="0"/>
              <w:ind w:left="0"/>
              <w:rPr>
                <w:lang w:val="en-AU"/>
              </w:rPr>
            </w:pPr>
            <w:r w:rsidRPr="008420FD">
              <w:rPr>
                <w:lang w:val="en-AU"/>
              </w:rPr>
              <w:t>Daniel Chee, Mai Vu</w:t>
            </w:r>
            <w:r w:rsidR="000D4ACF" w:rsidRPr="008420FD">
              <w:rPr>
                <w:lang w:val="en-AU"/>
              </w:rPr>
              <w:t xml:space="preserve">, </w:t>
            </w:r>
            <w:r w:rsidR="00946B75" w:rsidRPr="008420FD">
              <w:rPr>
                <w:lang w:val="en-AU"/>
              </w:rPr>
              <w:t>Cindy Curran</w:t>
            </w:r>
          </w:p>
        </w:tc>
      </w:tr>
    </w:tbl>
    <w:p w:rsidR="00BD2681" w:rsidRPr="008420FD" w:rsidRDefault="00BD2681" w:rsidP="00BD2681">
      <w:pPr>
        <w:pStyle w:val="BodyCopy-Introduction"/>
        <w:rPr>
          <w:noProof w:val="0"/>
        </w:rPr>
      </w:pPr>
    </w:p>
    <w:p w:rsidR="0061358E" w:rsidRPr="008420FD" w:rsidRDefault="0061358E" w:rsidP="0061358E">
      <w:pPr>
        <w:pStyle w:val="AcknowledgementsImprint"/>
        <w:rPr>
          <w:lang w:val="en-AU"/>
        </w:rPr>
      </w:pPr>
      <w:r w:rsidRPr="008420FD">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61358E" w:rsidRPr="008420FD" w:rsidRDefault="0061358E" w:rsidP="0061358E">
      <w:pPr>
        <w:pStyle w:val="AcknowledgementsImprint"/>
        <w:rPr>
          <w:lang w:val="en-AU"/>
        </w:rPr>
      </w:pPr>
      <w:r w:rsidRPr="008420FD">
        <w:rPr>
          <w:lang w:val="en-AU"/>
        </w:rPr>
        <w:t xml:space="preserve">The ASEAN Secretariat is based in Jakarta, Indonesia. </w:t>
      </w:r>
    </w:p>
    <w:p w:rsidR="0061358E" w:rsidRPr="008420FD" w:rsidRDefault="0061358E" w:rsidP="0061358E">
      <w:pPr>
        <w:pStyle w:val="AcknowledgementsImprint"/>
        <w:rPr>
          <w:lang w:val="en-AU"/>
        </w:rPr>
      </w:pPr>
      <w:r w:rsidRPr="008420FD">
        <w:rPr>
          <w:lang w:val="en-AU"/>
        </w:rPr>
        <w:t xml:space="preserve">General Information on ASEAN appears online at the ASEAN Website: </w:t>
      </w:r>
      <w:hyperlink r:id="rId34" w:history="1">
        <w:r w:rsidRPr="008420FD">
          <w:rPr>
            <w:rStyle w:val="Hyperlink"/>
            <w:rFonts w:eastAsiaTheme="majorEastAsia"/>
            <w:lang w:val="en-AU"/>
          </w:rPr>
          <w:t>www.asean.org</w:t>
        </w:r>
      </w:hyperlink>
      <w:r w:rsidRPr="008420FD">
        <w:rPr>
          <w:lang w:val="en-AU"/>
        </w:rPr>
        <w:t>.</w:t>
      </w:r>
    </w:p>
    <w:p w:rsidR="0061358E" w:rsidRPr="008420FD" w:rsidRDefault="0061358E" w:rsidP="0061358E">
      <w:pPr>
        <w:pStyle w:val="AcknowledgementsImprint"/>
        <w:rPr>
          <w:lang w:val="en-AU"/>
        </w:rPr>
      </w:pPr>
      <w:r w:rsidRPr="008420FD">
        <w:rPr>
          <w:lang w:val="en-AU"/>
        </w:rPr>
        <w:t>All text is produced by William Angliss Institute of TAFE for the ASEAN Project on “Toolbox Development for Tourism Labour Divisions for Travel Agencies and Tour Operations”.</w:t>
      </w:r>
    </w:p>
    <w:p w:rsidR="0061358E" w:rsidRPr="008420FD" w:rsidRDefault="0061358E" w:rsidP="0061358E">
      <w:pPr>
        <w:pStyle w:val="AcknowledgementsImprint"/>
        <w:rPr>
          <w:lang w:val="en-AU"/>
        </w:rPr>
      </w:pPr>
      <w:r w:rsidRPr="008420FD">
        <w:rPr>
          <w:lang w:val="en-AU"/>
        </w:rPr>
        <w:t>This publication is supported by the Australian Government’s aid program through the ASEAN-Australia Development Cooperation Program Phase II (AADCP II).</w:t>
      </w:r>
    </w:p>
    <w:p w:rsidR="0061358E" w:rsidRPr="008420FD" w:rsidRDefault="0061358E" w:rsidP="0061358E">
      <w:pPr>
        <w:pStyle w:val="AcknowledgementsImprint"/>
        <w:rPr>
          <w:lang w:val="en-AU"/>
        </w:rPr>
      </w:pPr>
      <w:r w:rsidRPr="008420FD">
        <w:rPr>
          <w:lang w:val="en-AU"/>
        </w:rPr>
        <w:t xml:space="preserve">Copyright: Association of Southeast Asian Nations (ASEAN) </w:t>
      </w:r>
      <w:r w:rsidR="00B7468D" w:rsidRPr="008420FD">
        <w:rPr>
          <w:lang w:val="en-AU"/>
        </w:rPr>
        <w:t>2015</w:t>
      </w:r>
      <w:r w:rsidRPr="008420FD">
        <w:rPr>
          <w:lang w:val="en-AU"/>
        </w:rPr>
        <w:t xml:space="preserve">. </w:t>
      </w:r>
    </w:p>
    <w:p w:rsidR="0061358E" w:rsidRPr="008420FD" w:rsidRDefault="0061358E" w:rsidP="0061358E">
      <w:pPr>
        <w:pStyle w:val="AcknowledgementsImprint"/>
        <w:rPr>
          <w:lang w:val="en-AU"/>
        </w:rPr>
      </w:pPr>
      <w:r w:rsidRPr="008420FD">
        <w:rPr>
          <w:lang w:val="en-AU"/>
        </w:rPr>
        <w:t>All rights reserved.</w:t>
      </w:r>
    </w:p>
    <w:p w:rsidR="00AD7B23" w:rsidRPr="008420FD" w:rsidRDefault="00AD7B23" w:rsidP="00AD7B23">
      <w:pPr>
        <w:pStyle w:val="AcknowledgementsImprintBold"/>
        <w:rPr>
          <w:sz w:val="18"/>
          <w:szCs w:val="18"/>
          <w:lang w:val="en-AU"/>
        </w:rPr>
      </w:pPr>
      <w:r w:rsidRPr="008420FD">
        <w:rPr>
          <w:sz w:val="18"/>
          <w:szCs w:val="18"/>
          <w:lang w:val="en-AU"/>
        </w:rPr>
        <w:t>Disclaimer</w:t>
      </w:r>
    </w:p>
    <w:p w:rsidR="00AD7B23" w:rsidRPr="008420FD" w:rsidRDefault="00AD7B23" w:rsidP="00AD7B23">
      <w:pPr>
        <w:pStyle w:val="AcknowledgementsImprint"/>
        <w:rPr>
          <w:lang w:val="en-AU"/>
        </w:rPr>
      </w:pPr>
      <w:r w:rsidRPr="008420FD">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8420FD" w:rsidRDefault="00AD7B23" w:rsidP="00AD7B23">
      <w:pPr>
        <w:pStyle w:val="AcknowledgementsImprint"/>
        <w:rPr>
          <w:lang w:val="en-AU"/>
        </w:rPr>
      </w:pPr>
      <w:r w:rsidRPr="008420FD">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8420FD" w:rsidRDefault="00AD7B23" w:rsidP="00AD7B23">
      <w:pPr>
        <w:pStyle w:val="AcknowledgementsImprint"/>
        <w:rPr>
          <w:lang w:val="en-AU"/>
        </w:rPr>
      </w:pPr>
      <w:r w:rsidRPr="008420FD">
        <w:rPr>
          <w:lang w:val="en-AU"/>
        </w:rPr>
        <w:t xml:space="preserve">Additional images have been sourced from Flickr and SXC and are used under </w:t>
      </w:r>
      <w:proofErr w:type="gramStart"/>
      <w:r w:rsidRPr="008420FD">
        <w:rPr>
          <w:lang w:val="en-AU"/>
        </w:rPr>
        <w:t>Creative Commons</w:t>
      </w:r>
      <w:proofErr w:type="gramEnd"/>
      <w:r w:rsidRPr="008420FD">
        <w:rPr>
          <w:lang w:val="en-AU"/>
        </w:rPr>
        <w:t xml:space="preserve"> licence:  </w:t>
      </w:r>
      <w:hyperlink r:id="rId35" w:history="1">
        <w:r w:rsidRPr="008420FD">
          <w:rPr>
            <w:rStyle w:val="Hyperlink"/>
            <w:rFonts w:eastAsiaTheme="majorEastAsia"/>
            <w:szCs w:val="18"/>
            <w:lang w:val="en-AU"/>
          </w:rPr>
          <w:t>http://creativecommons.org/licenses/by/2.0/deed.en</w:t>
        </w:r>
      </w:hyperlink>
    </w:p>
    <w:p w:rsidR="00AD7B23" w:rsidRPr="008420FD" w:rsidRDefault="00AD7B23" w:rsidP="00AD7B23">
      <w:pPr>
        <w:pStyle w:val="AcknowledgementsImprint"/>
        <w:rPr>
          <w:lang w:val="en-AU"/>
        </w:rPr>
      </w:pPr>
    </w:p>
    <w:p w:rsidR="00AD7B23" w:rsidRPr="008420FD" w:rsidRDefault="00AD7B23" w:rsidP="00AD7B23">
      <w:pPr>
        <w:pStyle w:val="AcknowledgementsImprint"/>
        <w:rPr>
          <w:lang w:val="en-AU"/>
        </w:rPr>
      </w:pPr>
      <w:r w:rsidRPr="008420FD">
        <w:rPr>
          <w:lang w:val="en-AU"/>
        </w:rPr>
        <w:t xml:space="preserve">File name: </w:t>
      </w:r>
      <w:r w:rsidR="003609A6" w:rsidRPr="008420FD">
        <w:rPr>
          <w:lang w:val="en-AU"/>
        </w:rPr>
        <w:fldChar w:fldCharType="begin"/>
      </w:r>
      <w:r w:rsidR="003609A6" w:rsidRPr="008420FD">
        <w:rPr>
          <w:lang w:val="en-AU"/>
        </w:rPr>
        <w:instrText xml:space="preserve"> FILENAME   \* MERGEFORMAT </w:instrText>
      </w:r>
      <w:r w:rsidR="003609A6" w:rsidRPr="008420FD">
        <w:rPr>
          <w:lang w:val="en-AU"/>
        </w:rPr>
        <w:fldChar w:fldCharType="separate"/>
      </w:r>
      <w:r w:rsidR="00295199">
        <w:rPr>
          <w:noProof/>
          <w:lang w:val="en-AU"/>
        </w:rPr>
        <w:t>TM_Source_&amp;_provide_destination_info_advice_270415</w:t>
      </w:r>
      <w:r w:rsidR="003609A6" w:rsidRPr="008420FD">
        <w:rPr>
          <w:lang w:val="en-AU"/>
        </w:rPr>
        <w:fldChar w:fldCharType="end"/>
      </w:r>
    </w:p>
    <w:p w:rsidR="00BD2681" w:rsidRPr="008420FD" w:rsidRDefault="00BD2681" w:rsidP="002D13CA">
      <w:pPr>
        <w:pStyle w:val="AcknowledgementsImprint"/>
        <w:rPr>
          <w:lang w:val="en-AU"/>
        </w:rPr>
      </w:pPr>
    </w:p>
    <w:p w:rsidR="00BD2681" w:rsidRPr="008420FD" w:rsidRDefault="00BD2681" w:rsidP="002D13CA">
      <w:pPr>
        <w:pStyle w:val="AcknowledgementsImprint"/>
        <w:rPr>
          <w:lang w:val="en-AU"/>
        </w:rPr>
        <w:sectPr w:rsidR="00BD2681" w:rsidRPr="008420FD" w:rsidSect="00A77F3F">
          <w:headerReference w:type="even" r:id="rId36"/>
          <w:headerReference w:type="default" r:id="rId37"/>
          <w:footerReference w:type="even" r:id="rId38"/>
          <w:footerReference w:type="default" r:id="rId39"/>
          <w:pgSz w:w="11906" w:h="16838"/>
          <w:pgMar w:top="1440" w:right="1440" w:bottom="1440" w:left="1440" w:header="708" w:footer="708" w:gutter="0"/>
          <w:cols w:space="708"/>
          <w:docGrid w:linePitch="360"/>
        </w:sectPr>
      </w:pPr>
    </w:p>
    <w:p w:rsidR="00D5589C" w:rsidRPr="008420FD" w:rsidRDefault="008D5333" w:rsidP="00D5589C">
      <w:pPr>
        <w:pStyle w:val="BodyCopy"/>
        <w:rPr>
          <w:noProof w:val="0"/>
          <w:szCs w:val="24"/>
        </w:rPr>
      </w:pPr>
      <w:r w:rsidRPr="008420FD">
        <w:rPr>
          <w:szCs w:val="24"/>
          <w:lang w:eastAsia="en-AU"/>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103505</wp:posOffset>
                </wp:positionV>
                <wp:extent cx="3017520" cy="542290"/>
                <wp:effectExtent l="0" t="0" r="0" b="0"/>
                <wp:wrapSquare wrapText="bothSides"/>
                <wp:docPr id="54"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57" name="Picture 3" descr="420px-Seal_of_ASEAN.svg.png"/>
                          <pic:cNvPicPr>
                            <a:picLocks noChangeAspect="1"/>
                          </pic:cNvPicPr>
                        </pic:nvPicPr>
                        <pic:blipFill>
                          <a:blip r:embed="rId21" cstate="print"/>
                          <a:stretch>
                            <a:fillRect/>
                          </a:stretch>
                        </pic:blipFill>
                        <pic:spPr>
                          <a:xfrm>
                            <a:off x="932688" y="18288"/>
                            <a:ext cx="457200" cy="463296"/>
                          </a:xfrm>
                          <a:prstGeom prst="rect">
                            <a:avLst/>
                          </a:prstGeom>
                        </pic:spPr>
                      </pic:pic>
                      <pic:pic xmlns:pic="http://schemas.openxmlformats.org/drawingml/2006/picture">
                        <pic:nvPicPr>
                          <pic:cNvPr id="263" name="Picture 7" descr="Colour_Logo-lockup.png"/>
                          <pic:cNvPicPr>
                            <a:picLocks noChangeAspect="1"/>
                          </pic:cNvPicPr>
                        </pic:nvPicPr>
                        <pic:blipFill>
                          <a:blip r:embed="rId22" cstate="print"/>
                          <a:stretch>
                            <a:fillRect/>
                          </a:stretch>
                        </pic:blipFill>
                        <pic:spPr>
                          <a:xfrm>
                            <a:off x="1347216" y="0"/>
                            <a:ext cx="1670304" cy="542544"/>
                          </a:xfrm>
                          <a:prstGeom prst="rect">
                            <a:avLst/>
                          </a:prstGeom>
                        </pic:spPr>
                      </pic:pic>
                      <pic:pic xmlns:pic="http://schemas.openxmlformats.org/drawingml/2006/picture">
                        <pic:nvPicPr>
                          <pic:cNvPr id="274" name="Picture 11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67456"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EHDzDAAAA2wAAAA8AAABkcnMvZG93bnJldi54bWxEj91qAjEUhO+FvkM4hd5pskJVtkYpRUWv&#10;/OsDHDanu2s3J0sSdfXpTaHg5TAz3zDTeWcbcSEfascasoECQVw4U3Op4fu47E9AhIhssHFMGm4U&#10;YD576U0xN+7Ke7ocYikShEOOGqoY21zKUFRkMQxcS5y8H+ctxiR9KY3Ha4LbRg6VGkmLNaeFClv6&#10;qqj4PZytht1pVSzaWmXZbuvP6iaPm+Z+0vrttfv8ABGpi8/wf3ttNLyP4e9L+gFy9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oQcPMMAAADbAAAADwAAAAAAAAAAAAAAAACf&#10;AgAAZHJzL2Rvd25yZXYueG1sUEsFBgAAAAAEAAQA9wAAAI8DAAAAAA==&#10;">
                  <v:imagedata r:id="rId24"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Pp8jGAAAA3AAAAA8AAABkcnMvZG93bnJldi54bWxEj81qwzAQhO+FvIPYQm+NHLcE40Q2JlBw&#10;e2rzU+htY21sU2tlLNVx3r4KBHIcZuYbZp1PphMjDa61rGAxj0AQV1a3XCvY796eExDOI2vsLJOC&#10;CznIs9nDGlNtz/xF49bXIkDYpaig8b5PpXRVQwbd3PbEwTvZwaAPcqilHvAc4KaTcRQtpcGWw0KD&#10;PW0aqn63f0ZB+Xn4KKtFER/3u8v4mnz/nIr2Xamnx6lYgfA0+Xv41i61gnj5Atcz4QjI7B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E+nyMYAAADcAAAADwAAAAAAAAAAAAAA&#10;AACfAgAAZHJzL2Rvd25yZXYueG1sUEsFBgAAAAAEAAQA9wAAAJIDAAAAAA==&#10;">
                  <v:imagedata r:id="rId25"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Ih2PFAAAA3AAAAA8AAABkcnMvZG93bnJldi54bWxEj0Frg0AUhO+B/oflFXqLa0WSYrORIg30&#10;UkiMl95e3Fc1dd+KuzH232cLhRyHmfmG2eSz6cVEo+ssK3iOYhDEtdUdNwqq4275AsJ5ZI29ZVLw&#10;Sw7y7cNig5m2Vz7QVPpGBAi7DBW03g+ZlK5uyaCL7EAcvG87GvRBjo3UI14D3PQyieOVNNhxWGhx&#10;oKKl+qe8GAXN4XQuTul7refVuUym/ddnUQ1KPT3Ob68gPM3+Hv5vf2gFyTqFvzPhCMjt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0yIdjxQAAANwAAAAPAAAAAAAAAAAAAAAA&#10;AJ8CAABkcnMvZG93bnJldi54bWxQSwUGAAAAAAQABAD3AAAAkQMAAAAA&#10;">
                  <v:imagedata r:id="rId26" o:title=""/>
                  <v:path arrowok="t"/>
                </v:shape>
                <w10:wrap type="square"/>
              </v:group>
            </w:pict>
          </mc:Fallback>
        </mc:AlternateContent>
      </w:r>
    </w:p>
    <w:p w:rsidR="00D5589C" w:rsidRPr="008420FD" w:rsidRDefault="00D5589C">
      <w:pPr>
        <w:rPr>
          <w:szCs w:val="24"/>
        </w:rPr>
      </w:pPr>
    </w:p>
    <w:p w:rsidR="00D5589C" w:rsidRPr="008420FD" w:rsidRDefault="00D5589C">
      <w:pPr>
        <w:rPr>
          <w:szCs w:val="24"/>
        </w:rPr>
      </w:pPr>
    </w:p>
    <w:p w:rsidR="00D5589C" w:rsidRPr="008420FD" w:rsidRDefault="00D5589C" w:rsidP="003C7CC6">
      <w:pPr>
        <w:pStyle w:val="TableofContents"/>
      </w:pPr>
      <w:r w:rsidRPr="008420FD">
        <w:t>Table of contents</w:t>
      </w:r>
    </w:p>
    <w:p w:rsidR="00590D30" w:rsidRDefault="00051AC2">
      <w:pPr>
        <w:pStyle w:val="TOC1"/>
        <w:tabs>
          <w:tab w:val="right" w:leader="dot" w:pos="9016"/>
        </w:tabs>
        <w:rPr>
          <w:rFonts w:asciiTheme="minorHAnsi" w:hAnsiTheme="minorHAnsi"/>
          <w:noProof/>
        </w:rPr>
      </w:pPr>
      <w:r w:rsidRPr="008420FD">
        <w:rPr>
          <w:szCs w:val="24"/>
        </w:rPr>
        <w:fldChar w:fldCharType="begin"/>
      </w:r>
      <w:r w:rsidR="003C7CC6" w:rsidRPr="008420FD">
        <w:rPr>
          <w:szCs w:val="24"/>
        </w:rPr>
        <w:instrText xml:space="preserve"> TOC \h \z \t "Heading 1,1" </w:instrText>
      </w:r>
      <w:r w:rsidRPr="008420FD">
        <w:rPr>
          <w:szCs w:val="24"/>
        </w:rPr>
        <w:fldChar w:fldCharType="separate"/>
      </w:r>
      <w:hyperlink w:anchor="_Toc417904843" w:history="1">
        <w:r w:rsidR="00590D30" w:rsidRPr="008460E4">
          <w:rPr>
            <w:rStyle w:val="Hyperlink"/>
            <w:noProof/>
          </w:rPr>
          <w:t>Introduction to trainee manual</w:t>
        </w:r>
        <w:r w:rsidR="00590D30">
          <w:rPr>
            <w:noProof/>
            <w:webHidden/>
          </w:rPr>
          <w:tab/>
        </w:r>
        <w:r w:rsidR="00590D30">
          <w:rPr>
            <w:noProof/>
            <w:webHidden/>
          </w:rPr>
          <w:fldChar w:fldCharType="begin"/>
        </w:r>
        <w:r w:rsidR="00590D30">
          <w:rPr>
            <w:noProof/>
            <w:webHidden/>
          </w:rPr>
          <w:instrText xml:space="preserve"> PAGEREF _Toc417904843 \h </w:instrText>
        </w:r>
        <w:r w:rsidR="00590D30">
          <w:rPr>
            <w:noProof/>
            <w:webHidden/>
          </w:rPr>
        </w:r>
        <w:r w:rsidR="00590D30">
          <w:rPr>
            <w:noProof/>
            <w:webHidden/>
          </w:rPr>
          <w:fldChar w:fldCharType="separate"/>
        </w:r>
        <w:r w:rsidR="00B83173">
          <w:rPr>
            <w:noProof/>
            <w:webHidden/>
          </w:rPr>
          <w:t>1</w:t>
        </w:r>
        <w:r w:rsidR="00590D30">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44" w:history="1">
        <w:r w:rsidRPr="008460E4">
          <w:rPr>
            <w:rStyle w:val="Hyperlink"/>
            <w:noProof/>
          </w:rPr>
          <w:t>Unit descriptor</w:t>
        </w:r>
        <w:r>
          <w:rPr>
            <w:noProof/>
            <w:webHidden/>
          </w:rPr>
          <w:tab/>
        </w:r>
        <w:r>
          <w:rPr>
            <w:noProof/>
            <w:webHidden/>
          </w:rPr>
          <w:fldChar w:fldCharType="begin"/>
        </w:r>
        <w:r>
          <w:rPr>
            <w:noProof/>
            <w:webHidden/>
          </w:rPr>
          <w:instrText xml:space="preserve"> PAGEREF _Toc417904844 \h </w:instrText>
        </w:r>
        <w:r>
          <w:rPr>
            <w:noProof/>
            <w:webHidden/>
          </w:rPr>
        </w:r>
        <w:r>
          <w:rPr>
            <w:noProof/>
            <w:webHidden/>
          </w:rPr>
          <w:fldChar w:fldCharType="separate"/>
        </w:r>
        <w:r w:rsidR="00B83173">
          <w:rPr>
            <w:noProof/>
            <w:webHidden/>
          </w:rPr>
          <w:t>3</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45" w:history="1">
        <w:r w:rsidRPr="008460E4">
          <w:rPr>
            <w:rStyle w:val="Hyperlink"/>
            <w:noProof/>
          </w:rPr>
          <w:t>Assessment matrix</w:t>
        </w:r>
        <w:r>
          <w:rPr>
            <w:noProof/>
            <w:webHidden/>
          </w:rPr>
          <w:tab/>
        </w:r>
        <w:r>
          <w:rPr>
            <w:noProof/>
            <w:webHidden/>
          </w:rPr>
          <w:fldChar w:fldCharType="begin"/>
        </w:r>
        <w:r>
          <w:rPr>
            <w:noProof/>
            <w:webHidden/>
          </w:rPr>
          <w:instrText xml:space="preserve"> PAGEREF _Toc417904845 \h </w:instrText>
        </w:r>
        <w:r>
          <w:rPr>
            <w:noProof/>
            <w:webHidden/>
          </w:rPr>
        </w:r>
        <w:r>
          <w:rPr>
            <w:noProof/>
            <w:webHidden/>
          </w:rPr>
          <w:fldChar w:fldCharType="separate"/>
        </w:r>
        <w:r w:rsidR="00B83173">
          <w:rPr>
            <w:noProof/>
            <w:webHidden/>
          </w:rPr>
          <w:t>5</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46" w:history="1">
        <w:r w:rsidRPr="008460E4">
          <w:rPr>
            <w:rStyle w:val="Hyperlink"/>
            <w:noProof/>
          </w:rPr>
          <w:t>Glossary</w:t>
        </w:r>
        <w:r>
          <w:rPr>
            <w:noProof/>
            <w:webHidden/>
          </w:rPr>
          <w:tab/>
        </w:r>
        <w:r>
          <w:rPr>
            <w:noProof/>
            <w:webHidden/>
          </w:rPr>
          <w:fldChar w:fldCharType="begin"/>
        </w:r>
        <w:r>
          <w:rPr>
            <w:noProof/>
            <w:webHidden/>
          </w:rPr>
          <w:instrText xml:space="preserve"> PAGEREF _Toc417904846 \h </w:instrText>
        </w:r>
        <w:r>
          <w:rPr>
            <w:noProof/>
            <w:webHidden/>
          </w:rPr>
        </w:r>
        <w:r>
          <w:rPr>
            <w:noProof/>
            <w:webHidden/>
          </w:rPr>
          <w:fldChar w:fldCharType="separate"/>
        </w:r>
        <w:r w:rsidR="00B83173">
          <w:rPr>
            <w:noProof/>
            <w:webHidden/>
          </w:rPr>
          <w:t>7</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47" w:history="1">
        <w:r w:rsidRPr="008460E4">
          <w:rPr>
            <w:rStyle w:val="Hyperlink"/>
            <w:noProof/>
          </w:rPr>
          <w:t>Element 1:  Generate initial destination knowledge</w:t>
        </w:r>
        <w:r>
          <w:rPr>
            <w:noProof/>
            <w:webHidden/>
          </w:rPr>
          <w:tab/>
        </w:r>
        <w:r>
          <w:rPr>
            <w:noProof/>
            <w:webHidden/>
          </w:rPr>
          <w:fldChar w:fldCharType="begin"/>
        </w:r>
        <w:r>
          <w:rPr>
            <w:noProof/>
            <w:webHidden/>
          </w:rPr>
          <w:instrText xml:space="preserve"> PAGEREF _Toc417904847 \h </w:instrText>
        </w:r>
        <w:r>
          <w:rPr>
            <w:noProof/>
            <w:webHidden/>
          </w:rPr>
        </w:r>
        <w:r>
          <w:rPr>
            <w:noProof/>
            <w:webHidden/>
          </w:rPr>
          <w:fldChar w:fldCharType="separate"/>
        </w:r>
        <w:r w:rsidR="00B83173">
          <w:rPr>
            <w:noProof/>
            <w:webHidden/>
          </w:rPr>
          <w:t>9</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48" w:history="1">
        <w:r w:rsidRPr="008460E4">
          <w:rPr>
            <w:rStyle w:val="Hyperlink"/>
            <w:noProof/>
          </w:rPr>
          <w:t>Element 2:  Update destination knowledge</w:t>
        </w:r>
        <w:r>
          <w:rPr>
            <w:noProof/>
            <w:webHidden/>
          </w:rPr>
          <w:tab/>
        </w:r>
        <w:r>
          <w:rPr>
            <w:noProof/>
            <w:webHidden/>
          </w:rPr>
          <w:fldChar w:fldCharType="begin"/>
        </w:r>
        <w:r>
          <w:rPr>
            <w:noProof/>
            <w:webHidden/>
          </w:rPr>
          <w:instrText xml:space="preserve"> PAGEREF _Toc417904848 \h </w:instrText>
        </w:r>
        <w:r>
          <w:rPr>
            <w:noProof/>
            <w:webHidden/>
          </w:rPr>
        </w:r>
        <w:r>
          <w:rPr>
            <w:noProof/>
            <w:webHidden/>
          </w:rPr>
          <w:fldChar w:fldCharType="separate"/>
        </w:r>
        <w:r w:rsidR="00B83173">
          <w:rPr>
            <w:noProof/>
            <w:webHidden/>
          </w:rPr>
          <w:t>59</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49" w:history="1">
        <w:r w:rsidRPr="008460E4">
          <w:rPr>
            <w:rStyle w:val="Hyperlink"/>
            <w:noProof/>
          </w:rPr>
          <w:t>Element 3:  Communicate destination knowledge</w:t>
        </w:r>
        <w:r>
          <w:rPr>
            <w:noProof/>
            <w:webHidden/>
          </w:rPr>
          <w:tab/>
        </w:r>
        <w:r>
          <w:rPr>
            <w:noProof/>
            <w:webHidden/>
          </w:rPr>
          <w:fldChar w:fldCharType="begin"/>
        </w:r>
        <w:r>
          <w:rPr>
            <w:noProof/>
            <w:webHidden/>
          </w:rPr>
          <w:instrText xml:space="preserve"> PAGEREF _Toc417904849 \h </w:instrText>
        </w:r>
        <w:r>
          <w:rPr>
            <w:noProof/>
            <w:webHidden/>
          </w:rPr>
        </w:r>
        <w:r>
          <w:rPr>
            <w:noProof/>
            <w:webHidden/>
          </w:rPr>
          <w:fldChar w:fldCharType="separate"/>
        </w:r>
        <w:r w:rsidR="00B83173">
          <w:rPr>
            <w:noProof/>
            <w:webHidden/>
          </w:rPr>
          <w:t>73</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50" w:history="1">
        <w:r w:rsidRPr="008460E4">
          <w:rPr>
            <w:rStyle w:val="Hyperlink"/>
            <w:noProof/>
          </w:rPr>
          <w:t>Element 4:  Review provision of destination knowledge</w:t>
        </w:r>
        <w:r>
          <w:rPr>
            <w:noProof/>
            <w:webHidden/>
          </w:rPr>
          <w:tab/>
        </w:r>
        <w:r>
          <w:rPr>
            <w:noProof/>
            <w:webHidden/>
          </w:rPr>
          <w:fldChar w:fldCharType="begin"/>
        </w:r>
        <w:r>
          <w:rPr>
            <w:noProof/>
            <w:webHidden/>
          </w:rPr>
          <w:instrText xml:space="preserve"> PAGEREF _Toc417904850 \h </w:instrText>
        </w:r>
        <w:r>
          <w:rPr>
            <w:noProof/>
            <w:webHidden/>
          </w:rPr>
        </w:r>
        <w:r>
          <w:rPr>
            <w:noProof/>
            <w:webHidden/>
          </w:rPr>
          <w:fldChar w:fldCharType="separate"/>
        </w:r>
        <w:r w:rsidR="00B83173">
          <w:rPr>
            <w:noProof/>
            <w:webHidden/>
          </w:rPr>
          <w:t>105</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51" w:history="1">
        <w:r w:rsidRPr="008460E4">
          <w:rPr>
            <w:rStyle w:val="Hyperlink"/>
            <w:noProof/>
          </w:rPr>
          <w:t>Presentation of written work</w:t>
        </w:r>
        <w:r>
          <w:rPr>
            <w:noProof/>
            <w:webHidden/>
          </w:rPr>
          <w:tab/>
        </w:r>
        <w:r>
          <w:rPr>
            <w:noProof/>
            <w:webHidden/>
          </w:rPr>
          <w:fldChar w:fldCharType="begin"/>
        </w:r>
        <w:r>
          <w:rPr>
            <w:noProof/>
            <w:webHidden/>
          </w:rPr>
          <w:instrText xml:space="preserve"> PAGEREF _Toc417904851 \h </w:instrText>
        </w:r>
        <w:r>
          <w:rPr>
            <w:noProof/>
            <w:webHidden/>
          </w:rPr>
        </w:r>
        <w:r>
          <w:rPr>
            <w:noProof/>
            <w:webHidden/>
          </w:rPr>
          <w:fldChar w:fldCharType="separate"/>
        </w:r>
        <w:r w:rsidR="00B83173">
          <w:rPr>
            <w:noProof/>
            <w:webHidden/>
          </w:rPr>
          <w:t>127</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52" w:history="1">
        <w:r w:rsidRPr="008460E4">
          <w:rPr>
            <w:rStyle w:val="Hyperlink"/>
            <w:noProof/>
          </w:rPr>
          <w:t>Recommended reading</w:t>
        </w:r>
        <w:r>
          <w:rPr>
            <w:noProof/>
            <w:webHidden/>
          </w:rPr>
          <w:tab/>
        </w:r>
        <w:r>
          <w:rPr>
            <w:noProof/>
            <w:webHidden/>
          </w:rPr>
          <w:fldChar w:fldCharType="begin"/>
        </w:r>
        <w:r>
          <w:rPr>
            <w:noProof/>
            <w:webHidden/>
          </w:rPr>
          <w:instrText xml:space="preserve"> PAGEREF _Toc417904852 \h </w:instrText>
        </w:r>
        <w:r>
          <w:rPr>
            <w:noProof/>
            <w:webHidden/>
          </w:rPr>
        </w:r>
        <w:r>
          <w:rPr>
            <w:noProof/>
            <w:webHidden/>
          </w:rPr>
          <w:fldChar w:fldCharType="separate"/>
        </w:r>
        <w:r w:rsidR="00B83173">
          <w:rPr>
            <w:noProof/>
            <w:webHidden/>
          </w:rPr>
          <w:t>129</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53" w:history="1">
        <w:r w:rsidRPr="008460E4">
          <w:rPr>
            <w:rStyle w:val="Hyperlink"/>
            <w:noProof/>
          </w:rPr>
          <w:t>Trainee evaluation sheet</w:t>
        </w:r>
        <w:r>
          <w:rPr>
            <w:noProof/>
            <w:webHidden/>
          </w:rPr>
          <w:tab/>
        </w:r>
        <w:r>
          <w:rPr>
            <w:noProof/>
            <w:webHidden/>
          </w:rPr>
          <w:fldChar w:fldCharType="begin"/>
        </w:r>
        <w:r>
          <w:rPr>
            <w:noProof/>
            <w:webHidden/>
          </w:rPr>
          <w:instrText xml:space="preserve"> PAGEREF _Toc417904853 \h </w:instrText>
        </w:r>
        <w:r>
          <w:rPr>
            <w:noProof/>
            <w:webHidden/>
          </w:rPr>
        </w:r>
        <w:r>
          <w:rPr>
            <w:noProof/>
            <w:webHidden/>
          </w:rPr>
          <w:fldChar w:fldCharType="separate"/>
        </w:r>
        <w:r w:rsidR="00B83173">
          <w:rPr>
            <w:noProof/>
            <w:webHidden/>
          </w:rPr>
          <w:t>131</w:t>
        </w:r>
        <w:r>
          <w:rPr>
            <w:noProof/>
            <w:webHidden/>
          </w:rPr>
          <w:fldChar w:fldCharType="end"/>
        </w:r>
      </w:hyperlink>
    </w:p>
    <w:p w:rsidR="00590D30" w:rsidRDefault="00590D30">
      <w:pPr>
        <w:pStyle w:val="TOC1"/>
        <w:tabs>
          <w:tab w:val="right" w:leader="dot" w:pos="9016"/>
        </w:tabs>
        <w:rPr>
          <w:rFonts w:asciiTheme="minorHAnsi" w:hAnsiTheme="minorHAnsi"/>
          <w:noProof/>
        </w:rPr>
      </w:pPr>
      <w:hyperlink w:anchor="_Toc417904854" w:history="1">
        <w:r w:rsidRPr="008460E4">
          <w:rPr>
            <w:rStyle w:val="Hyperlink"/>
            <w:noProof/>
          </w:rPr>
          <w:t>Trainee self-assessment checklist</w:t>
        </w:r>
        <w:r>
          <w:rPr>
            <w:noProof/>
            <w:webHidden/>
          </w:rPr>
          <w:tab/>
        </w:r>
        <w:r>
          <w:rPr>
            <w:noProof/>
            <w:webHidden/>
          </w:rPr>
          <w:fldChar w:fldCharType="begin"/>
        </w:r>
        <w:r>
          <w:rPr>
            <w:noProof/>
            <w:webHidden/>
          </w:rPr>
          <w:instrText xml:space="preserve"> PAGEREF _Toc417904854 \h </w:instrText>
        </w:r>
        <w:r>
          <w:rPr>
            <w:noProof/>
            <w:webHidden/>
          </w:rPr>
        </w:r>
        <w:r>
          <w:rPr>
            <w:noProof/>
            <w:webHidden/>
          </w:rPr>
          <w:fldChar w:fldCharType="separate"/>
        </w:r>
        <w:r w:rsidR="00B83173">
          <w:rPr>
            <w:noProof/>
            <w:webHidden/>
          </w:rPr>
          <w:t>133</w:t>
        </w:r>
        <w:r>
          <w:rPr>
            <w:noProof/>
            <w:webHidden/>
          </w:rPr>
          <w:fldChar w:fldCharType="end"/>
        </w:r>
      </w:hyperlink>
    </w:p>
    <w:p w:rsidR="00D5589C" w:rsidRPr="008420FD" w:rsidRDefault="00051AC2">
      <w:pPr>
        <w:rPr>
          <w:rFonts w:ascii="Helvetica" w:eastAsia="Calibri" w:hAnsi="Helvetica" w:cs="Calibri"/>
          <w:szCs w:val="24"/>
          <w:lang w:eastAsia="ar-SA"/>
        </w:rPr>
      </w:pPr>
      <w:r w:rsidRPr="008420FD">
        <w:rPr>
          <w:szCs w:val="24"/>
        </w:rPr>
        <w:fldChar w:fldCharType="end"/>
      </w:r>
      <w:r w:rsidR="00D5589C" w:rsidRPr="008420FD">
        <w:rPr>
          <w:szCs w:val="24"/>
        </w:rPr>
        <w:br w:type="page"/>
      </w:r>
    </w:p>
    <w:p w:rsidR="00C47BDE" w:rsidRPr="008420FD" w:rsidRDefault="00C47BDE" w:rsidP="00BD2681">
      <w:pPr>
        <w:pStyle w:val="BodyCopy"/>
        <w:rPr>
          <w:rFonts w:cs="Times New Roman"/>
          <w:noProof w:val="0"/>
          <w:lang w:eastAsia="en-US"/>
        </w:rPr>
      </w:pPr>
    </w:p>
    <w:p w:rsidR="00C47BDE" w:rsidRPr="008420FD" w:rsidRDefault="00C47BDE" w:rsidP="00BD2681">
      <w:pPr>
        <w:pStyle w:val="BodyCopy"/>
        <w:rPr>
          <w:rFonts w:cs="Times New Roman"/>
          <w:noProof w:val="0"/>
          <w:lang w:eastAsia="en-US"/>
        </w:rPr>
      </w:pPr>
    </w:p>
    <w:p w:rsidR="00D5589C" w:rsidRPr="008420FD" w:rsidRDefault="00D5589C" w:rsidP="00BD2681">
      <w:pPr>
        <w:pStyle w:val="BodyCopy"/>
        <w:rPr>
          <w:noProof w:val="0"/>
          <w:szCs w:val="24"/>
        </w:rPr>
      </w:pPr>
    </w:p>
    <w:p w:rsidR="00D5589C" w:rsidRPr="008420FD" w:rsidRDefault="00D5589C" w:rsidP="00BD2681">
      <w:pPr>
        <w:pStyle w:val="BodyCopy"/>
        <w:rPr>
          <w:noProof w:val="0"/>
          <w:szCs w:val="24"/>
        </w:rPr>
      </w:pPr>
    </w:p>
    <w:p w:rsidR="00D5589C" w:rsidRPr="008420FD" w:rsidRDefault="00D5589C" w:rsidP="00BD2681">
      <w:pPr>
        <w:pStyle w:val="BodyCopy"/>
        <w:rPr>
          <w:noProof w:val="0"/>
          <w:szCs w:val="24"/>
        </w:rPr>
      </w:pPr>
    </w:p>
    <w:p w:rsidR="00D5589C" w:rsidRPr="008420FD" w:rsidRDefault="00D5589C" w:rsidP="00BD2681">
      <w:pPr>
        <w:pStyle w:val="BodyCopy"/>
        <w:rPr>
          <w:noProof w:val="0"/>
          <w:szCs w:val="24"/>
        </w:rPr>
      </w:pPr>
    </w:p>
    <w:p w:rsidR="00D5589C" w:rsidRPr="008420FD" w:rsidRDefault="00D5589C" w:rsidP="00BD2681">
      <w:pPr>
        <w:pStyle w:val="BodyCopy"/>
        <w:rPr>
          <w:noProof w:val="0"/>
          <w:szCs w:val="24"/>
        </w:rPr>
      </w:pPr>
    </w:p>
    <w:p w:rsidR="00D5589C" w:rsidRPr="008420FD" w:rsidRDefault="00D5589C" w:rsidP="00BD2681">
      <w:pPr>
        <w:pStyle w:val="BodyCopy"/>
        <w:rPr>
          <w:noProof w:val="0"/>
          <w:szCs w:val="24"/>
        </w:rPr>
      </w:pPr>
    </w:p>
    <w:p w:rsidR="00D5589C" w:rsidRPr="008420FD" w:rsidRDefault="00D5589C" w:rsidP="00BD2681">
      <w:pPr>
        <w:pStyle w:val="BodyCopy"/>
        <w:rPr>
          <w:noProof w:val="0"/>
          <w:szCs w:val="24"/>
        </w:rPr>
        <w:sectPr w:rsidR="00D5589C" w:rsidRPr="008420FD" w:rsidSect="00CB546F">
          <w:headerReference w:type="even" r:id="rId40"/>
          <w:headerReference w:type="default" r:id="rId41"/>
          <w:footerReference w:type="even" r:id="rId42"/>
          <w:footerReference w:type="default" r:id="rId43"/>
          <w:pgSz w:w="11906" w:h="16838" w:code="9"/>
          <w:pgMar w:top="1440" w:right="1440" w:bottom="1440" w:left="1440" w:header="709" w:footer="468" w:gutter="0"/>
          <w:cols w:space="708"/>
          <w:docGrid w:linePitch="360"/>
        </w:sectPr>
      </w:pPr>
    </w:p>
    <w:p w:rsidR="00E83E16" w:rsidRPr="008420FD" w:rsidRDefault="00E83E16" w:rsidP="00E83E16">
      <w:pPr>
        <w:pStyle w:val="Heading1"/>
      </w:pPr>
      <w:bookmarkStart w:id="4" w:name="_Toc334515496"/>
      <w:bookmarkStart w:id="5" w:name="_Toc337029813"/>
      <w:bookmarkStart w:id="6" w:name="_Toc370805486"/>
      <w:bookmarkStart w:id="7" w:name="_Toc417904843"/>
      <w:r w:rsidRPr="008420FD">
        <w:t>Introduction to trainee manual</w:t>
      </w:r>
      <w:bookmarkEnd w:id="4"/>
      <w:bookmarkEnd w:id="5"/>
      <w:bookmarkEnd w:id="6"/>
      <w:bookmarkEnd w:id="7"/>
    </w:p>
    <w:p w:rsidR="00E83E16" w:rsidRPr="008420FD" w:rsidRDefault="00E83E16" w:rsidP="00E83E16">
      <w:pPr>
        <w:pStyle w:val="Heading3"/>
      </w:pPr>
      <w:r w:rsidRPr="008420FD">
        <w:t>To the Trainee</w:t>
      </w:r>
    </w:p>
    <w:p w:rsidR="00E83E16" w:rsidRPr="008420FD" w:rsidRDefault="00E83E16" w:rsidP="00E83E16">
      <w:pPr>
        <w:pStyle w:val="BodyCopy"/>
        <w:rPr>
          <w:noProof w:val="0"/>
        </w:rPr>
      </w:pPr>
      <w:r w:rsidRPr="008420FD">
        <w:rPr>
          <w:noProof w:val="0"/>
        </w:rPr>
        <w:t>Congratulations on joining this course. This Trainee Manual is one part of a ‘toolbox’ which is a resource provided to trainees, trainers and assessors to help you become competent in various areas of your work.</w:t>
      </w:r>
    </w:p>
    <w:p w:rsidR="00E83E16" w:rsidRPr="008420FD" w:rsidRDefault="00E83E16" w:rsidP="00E83E16">
      <w:pPr>
        <w:pStyle w:val="BodyCopy"/>
        <w:rPr>
          <w:noProof w:val="0"/>
        </w:rPr>
      </w:pPr>
      <w:r w:rsidRPr="008420FD">
        <w:rPr>
          <w:noProof w:val="0"/>
        </w:rPr>
        <w:t>The ‘toolbox’ consists of three elements:</w:t>
      </w:r>
    </w:p>
    <w:p w:rsidR="00E83E16" w:rsidRPr="008420FD" w:rsidRDefault="00E83E16" w:rsidP="00E83E16">
      <w:pPr>
        <w:pStyle w:val="Bullet1"/>
      </w:pPr>
      <w:r w:rsidRPr="008420FD">
        <w:t>A Trainee Manual for you to read and study at home or in class</w:t>
      </w:r>
    </w:p>
    <w:p w:rsidR="00E83E16" w:rsidRPr="008420FD" w:rsidRDefault="00E83E16" w:rsidP="00E83E16">
      <w:pPr>
        <w:pStyle w:val="Bullet1"/>
      </w:pPr>
      <w:r w:rsidRPr="008420FD">
        <w:t>A Trainer Guide with Power Point slides to help your Trainer explain the content of the training material and provide class activities to help with practice</w:t>
      </w:r>
    </w:p>
    <w:p w:rsidR="00E83E16" w:rsidRPr="008420FD" w:rsidRDefault="00E83E16" w:rsidP="00E83E16">
      <w:pPr>
        <w:pStyle w:val="Bullet1"/>
      </w:pPr>
      <w:r w:rsidRPr="008420FD">
        <w:t>An Assessment Manual which provides your Assessor with oral and written questions and other assessment tasks to establish whether or not you have achieved competency.</w:t>
      </w:r>
    </w:p>
    <w:p w:rsidR="00E83E16" w:rsidRPr="008420FD" w:rsidRDefault="00E83E16" w:rsidP="00E83E16">
      <w:pPr>
        <w:pStyle w:val="BodyCopy"/>
        <w:rPr>
          <w:noProof w:val="0"/>
        </w:rPr>
      </w:pPr>
      <w:r w:rsidRPr="008420FD">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proofErr w:type="gramStart"/>
      <w:r w:rsidRPr="008420FD">
        <w:rPr>
          <w:noProof w:val="0"/>
        </w:rPr>
        <w:t>throughout  all</w:t>
      </w:r>
      <w:proofErr w:type="gramEnd"/>
      <w:r w:rsidRPr="008420FD">
        <w:rPr>
          <w:noProof w:val="0"/>
        </w:rPr>
        <w:t xml:space="preserve"> the ASEAN member states.</w:t>
      </w:r>
    </w:p>
    <w:p w:rsidR="00E83E16" w:rsidRPr="008420FD" w:rsidRDefault="00E83E16" w:rsidP="00E83E16">
      <w:pPr>
        <w:pStyle w:val="BodyCopy"/>
        <w:rPr>
          <w:noProof w:val="0"/>
        </w:rPr>
      </w:pPr>
      <w:r w:rsidRPr="008420FD">
        <w:rPr>
          <w:noProof w:val="0"/>
        </w:rPr>
        <w:t>What is the CBT and CBA system and why has it been adopted by ASEAN?</w:t>
      </w:r>
    </w:p>
    <w:p w:rsidR="00E83E16" w:rsidRPr="008420FD" w:rsidRDefault="00E83E16" w:rsidP="00E83E16">
      <w:pPr>
        <w:pStyle w:val="BodyCopy"/>
        <w:rPr>
          <w:noProof w:val="0"/>
        </w:rPr>
      </w:pPr>
      <w:r w:rsidRPr="008420FD">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proofErr w:type="gramStart"/>
      <w:r w:rsidRPr="008420FD">
        <w:rPr>
          <w:noProof w:val="0"/>
        </w:rPr>
        <w:t>trainees</w:t>
      </w:r>
      <w:proofErr w:type="gramEnd"/>
      <w:r w:rsidRPr="008420FD">
        <w:rPr>
          <w:noProof w:val="0"/>
        </w:rPr>
        <w:t xml:space="preserve"> chances of obtaining employment.</w:t>
      </w:r>
    </w:p>
    <w:p w:rsidR="00E83E16" w:rsidRPr="008420FD" w:rsidRDefault="00E83E16" w:rsidP="00E83E16">
      <w:pPr>
        <w:pStyle w:val="BodyCopy"/>
        <w:rPr>
          <w:noProof w:val="0"/>
        </w:rPr>
      </w:pPr>
      <w:r w:rsidRPr="008420FD">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8420FD" w:rsidRDefault="00E83E16" w:rsidP="00E83E16">
      <w:pPr>
        <w:pStyle w:val="BodyCopy"/>
        <w:rPr>
          <w:noProof w:val="0"/>
        </w:rPr>
      </w:pPr>
      <w:r w:rsidRPr="008420FD">
        <w:rPr>
          <w:noProof w:val="0"/>
        </w:rPr>
        <w:t>What is a competency standard?</w:t>
      </w:r>
    </w:p>
    <w:p w:rsidR="00E83E16" w:rsidRPr="008420FD" w:rsidRDefault="00E83E16" w:rsidP="00E83E16">
      <w:pPr>
        <w:pStyle w:val="BodyCopy"/>
        <w:rPr>
          <w:noProof w:val="0"/>
        </w:rPr>
      </w:pPr>
      <w:r w:rsidRPr="008420FD">
        <w:rPr>
          <w:noProof w:val="0"/>
        </w:rPr>
        <w:t>Competency standards are descriptions of the skills and knowledge required to perform a task or activity at the level of a required standard.</w:t>
      </w:r>
    </w:p>
    <w:p w:rsidR="00E83E16" w:rsidRPr="008420FD" w:rsidRDefault="00E83E16" w:rsidP="00E83E16">
      <w:pPr>
        <w:pStyle w:val="BodyCopy"/>
        <w:rPr>
          <w:noProof w:val="0"/>
        </w:rPr>
      </w:pPr>
      <w:r w:rsidRPr="008420FD">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8420FD" w:rsidRDefault="00E83E16" w:rsidP="00E83E16">
      <w:pPr>
        <w:pStyle w:val="Bullet1"/>
      </w:pPr>
      <w:r w:rsidRPr="008420FD">
        <w:t>Housekeeping</w:t>
      </w:r>
    </w:p>
    <w:p w:rsidR="00E83E16" w:rsidRPr="008420FD" w:rsidRDefault="00E83E16" w:rsidP="00E83E16">
      <w:pPr>
        <w:pStyle w:val="Bullet1"/>
      </w:pPr>
      <w:r w:rsidRPr="008420FD">
        <w:t xml:space="preserve">Food </w:t>
      </w:r>
      <w:r w:rsidR="008420FD" w:rsidRPr="008420FD">
        <w:t>Production</w:t>
      </w:r>
    </w:p>
    <w:p w:rsidR="00E83E16" w:rsidRPr="008420FD" w:rsidRDefault="00E83E16" w:rsidP="00E83E16">
      <w:pPr>
        <w:pStyle w:val="Bullet1"/>
      </w:pPr>
      <w:r w:rsidRPr="008420FD">
        <w:t>Food and Beverage Service</w:t>
      </w:r>
    </w:p>
    <w:p w:rsidR="00E83E16" w:rsidRPr="008420FD" w:rsidRDefault="00E83E16" w:rsidP="00E83E16">
      <w:pPr>
        <w:pStyle w:val="Bullet1"/>
      </w:pPr>
      <w:r w:rsidRPr="008420FD">
        <w:t>Front Office</w:t>
      </w:r>
    </w:p>
    <w:p w:rsidR="00E83E16" w:rsidRPr="008420FD" w:rsidRDefault="00E83E16" w:rsidP="00E83E16">
      <w:pPr>
        <w:pStyle w:val="Bullet1"/>
      </w:pPr>
      <w:r w:rsidRPr="008420FD">
        <w:t>Travel Agencies</w:t>
      </w:r>
    </w:p>
    <w:p w:rsidR="00E83E16" w:rsidRPr="008420FD" w:rsidRDefault="00E83E16" w:rsidP="00E83E16">
      <w:pPr>
        <w:pStyle w:val="Bullet1"/>
      </w:pPr>
      <w:r w:rsidRPr="008420FD">
        <w:t>Tour Operations.</w:t>
      </w:r>
    </w:p>
    <w:p w:rsidR="00E83E16" w:rsidRPr="008420FD" w:rsidRDefault="00E83E16" w:rsidP="00E83E16">
      <w:pPr>
        <w:pStyle w:val="BodyCopy"/>
        <w:rPr>
          <w:noProof w:val="0"/>
        </w:rPr>
      </w:pPr>
      <w:r w:rsidRPr="008420FD">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8420FD" w:rsidRDefault="00E83E16" w:rsidP="00E83E16">
      <w:pPr>
        <w:pStyle w:val="BodyCopy"/>
        <w:rPr>
          <w:noProof w:val="0"/>
        </w:rPr>
      </w:pPr>
      <w:r w:rsidRPr="008420FD">
        <w:rPr>
          <w:noProof w:val="0"/>
        </w:rPr>
        <w:t>There are other components of the competency standard:</w:t>
      </w:r>
    </w:p>
    <w:p w:rsidR="00E83E16" w:rsidRPr="008420FD" w:rsidRDefault="00E83E16" w:rsidP="00E83E16">
      <w:pPr>
        <w:pStyle w:val="Bullet1"/>
      </w:pPr>
      <w:r w:rsidRPr="008420FD">
        <w:rPr>
          <w:i/>
        </w:rPr>
        <w:t xml:space="preserve">Unit Title: </w:t>
      </w:r>
      <w:r w:rsidRPr="008420FD">
        <w:t>statement about what is to be done in the workplace</w:t>
      </w:r>
    </w:p>
    <w:p w:rsidR="00E83E16" w:rsidRPr="008420FD" w:rsidRDefault="00E83E16" w:rsidP="00E83E16">
      <w:pPr>
        <w:pStyle w:val="Bullet1"/>
      </w:pPr>
      <w:r w:rsidRPr="008420FD">
        <w:rPr>
          <w:i/>
        </w:rPr>
        <w:t xml:space="preserve">Unit Number: </w:t>
      </w:r>
      <w:r w:rsidRPr="008420FD">
        <w:t>unique number identifying the particular competency</w:t>
      </w:r>
    </w:p>
    <w:p w:rsidR="00E83E16" w:rsidRPr="008420FD" w:rsidRDefault="00E83E16" w:rsidP="00E83E16">
      <w:pPr>
        <w:pStyle w:val="Bullet1"/>
      </w:pPr>
      <w:r w:rsidRPr="008420FD">
        <w:rPr>
          <w:i/>
        </w:rPr>
        <w:t xml:space="preserve">Nominal hours: </w:t>
      </w:r>
      <w:r w:rsidRPr="008420FD">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8420FD" w:rsidRDefault="00E83E16" w:rsidP="00E83E16">
      <w:pPr>
        <w:pStyle w:val="BodyCopy"/>
        <w:rPr>
          <w:noProof w:val="0"/>
        </w:rPr>
      </w:pPr>
      <w:r w:rsidRPr="008420FD">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8420FD" w:rsidRDefault="00E83E16" w:rsidP="00E83E16">
      <w:pPr>
        <w:pStyle w:val="BodyCopy"/>
        <w:rPr>
          <w:noProof w:val="0"/>
        </w:rPr>
      </w:pPr>
      <w:r w:rsidRPr="008420FD">
        <w:rPr>
          <w:noProof w:val="0"/>
        </w:rPr>
        <w:t>Your trainer and/or assessor may use other methods to assess you such as:</w:t>
      </w:r>
    </w:p>
    <w:p w:rsidR="00E83E16" w:rsidRPr="008420FD" w:rsidRDefault="00E83E16" w:rsidP="00E83E16">
      <w:pPr>
        <w:pStyle w:val="Bullet1"/>
      </w:pPr>
      <w:r w:rsidRPr="008420FD">
        <w:t>Journals</w:t>
      </w:r>
    </w:p>
    <w:p w:rsidR="00E83E16" w:rsidRPr="008420FD" w:rsidRDefault="00E83E16" w:rsidP="00E83E16">
      <w:pPr>
        <w:pStyle w:val="Bullet1"/>
      </w:pPr>
      <w:r w:rsidRPr="008420FD">
        <w:t>Oral presentations</w:t>
      </w:r>
    </w:p>
    <w:p w:rsidR="00E83E16" w:rsidRPr="008420FD" w:rsidRDefault="00E83E16" w:rsidP="00E83E16">
      <w:pPr>
        <w:pStyle w:val="Bullet1"/>
      </w:pPr>
      <w:r w:rsidRPr="008420FD">
        <w:t>Role plays</w:t>
      </w:r>
    </w:p>
    <w:p w:rsidR="00E83E16" w:rsidRPr="008420FD" w:rsidRDefault="00E83E16" w:rsidP="00E83E16">
      <w:pPr>
        <w:pStyle w:val="Bullet1"/>
      </w:pPr>
      <w:r w:rsidRPr="008420FD">
        <w:t>Log books</w:t>
      </w:r>
    </w:p>
    <w:p w:rsidR="00E83E16" w:rsidRPr="008420FD" w:rsidRDefault="00E83E16" w:rsidP="00E83E16">
      <w:pPr>
        <w:pStyle w:val="Bullet1"/>
      </w:pPr>
      <w:r w:rsidRPr="008420FD">
        <w:t>Group projects</w:t>
      </w:r>
    </w:p>
    <w:p w:rsidR="00E83E16" w:rsidRPr="008420FD" w:rsidRDefault="00E83E16" w:rsidP="00E83E16">
      <w:pPr>
        <w:pStyle w:val="Bullet1"/>
      </w:pPr>
      <w:r w:rsidRPr="008420FD">
        <w:t>Practical demonstrations.</w:t>
      </w:r>
    </w:p>
    <w:p w:rsidR="00E83E16" w:rsidRPr="008420FD" w:rsidRDefault="00E83E16" w:rsidP="00E83E16">
      <w:pPr>
        <w:pStyle w:val="BodyCopy"/>
        <w:rPr>
          <w:noProof w:val="0"/>
        </w:rPr>
      </w:pPr>
      <w:r w:rsidRPr="008420FD">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8420FD" w:rsidRDefault="00C13A31" w:rsidP="00C13A31">
      <w:pPr>
        <w:pStyle w:val="BodyCopy"/>
        <w:rPr>
          <w:noProof w:val="0"/>
        </w:rPr>
      </w:pPr>
    </w:p>
    <w:p w:rsidR="00C13A31" w:rsidRPr="008420FD" w:rsidRDefault="00C13A31">
      <w:pPr>
        <w:rPr>
          <w:szCs w:val="24"/>
        </w:rPr>
        <w:sectPr w:rsidR="00C13A31" w:rsidRPr="008420FD" w:rsidSect="001A29DB">
          <w:headerReference w:type="even" r:id="rId44"/>
          <w:headerReference w:type="default" r:id="rId45"/>
          <w:footerReference w:type="even" r:id="rId46"/>
          <w:footerReference w:type="default" r:id="rId47"/>
          <w:pgSz w:w="11906" w:h="16838"/>
          <w:pgMar w:top="1440" w:right="1440" w:bottom="1440" w:left="1440" w:header="708" w:footer="331" w:gutter="0"/>
          <w:pgNumType w:start="1"/>
          <w:cols w:space="708"/>
          <w:docGrid w:linePitch="360"/>
        </w:sectPr>
      </w:pPr>
    </w:p>
    <w:p w:rsidR="00C13A31" w:rsidRPr="008420FD" w:rsidRDefault="00C13A31" w:rsidP="00C13A31">
      <w:pPr>
        <w:pStyle w:val="Heading1"/>
        <w:rPr>
          <w:szCs w:val="24"/>
        </w:rPr>
      </w:pPr>
      <w:bookmarkStart w:id="8" w:name="_Toc337029814"/>
      <w:bookmarkStart w:id="9" w:name="_Toc370805487"/>
      <w:bookmarkStart w:id="10" w:name="_Toc417904844"/>
      <w:r w:rsidRPr="008420FD">
        <w:t>Unit descriptor</w:t>
      </w:r>
      <w:bookmarkEnd w:id="8"/>
      <w:bookmarkEnd w:id="9"/>
      <w:bookmarkEnd w:id="10"/>
    </w:p>
    <w:p w:rsidR="00C13A31" w:rsidRPr="008420FD" w:rsidRDefault="00051AC2" w:rsidP="00C13A31">
      <w:pPr>
        <w:pStyle w:val="BodyCopyBold"/>
        <w:rPr>
          <w:noProof w:val="0"/>
        </w:rPr>
      </w:pPr>
      <w:r w:rsidRPr="008420FD">
        <w:rPr>
          <w:noProof w:val="0"/>
        </w:rPr>
        <w:fldChar w:fldCharType="begin"/>
      </w:r>
      <w:r w:rsidR="009343EE" w:rsidRPr="008420FD">
        <w:rPr>
          <w:noProof w:val="0"/>
        </w:rPr>
        <w:instrText xml:space="preserve"> REF  UnitName </w:instrText>
      </w:r>
      <w:r w:rsidRPr="008420FD">
        <w:rPr>
          <w:noProof w:val="0"/>
        </w:rPr>
        <w:fldChar w:fldCharType="separate"/>
      </w:r>
      <w:sdt>
        <w:sdtPr>
          <w:alias w:val="Unit name "/>
          <w:tag w:val="Unit name "/>
          <w:id w:val="1621885450"/>
          <w:placeholder>
            <w:docPart w:val="7F3D28A060864F9598ADBB4F824022A7"/>
          </w:placeholder>
        </w:sdtPr>
        <w:sdtEndPr>
          <w:rPr>
            <w:highlight w:val="yellow"/>
          </w:rPr>
        </w:sdtEndPr>
        <w:sdtContent>
          <w:r w:rsidR="00B83173" w:rsidRPr="008420FD">
            <w:t>Source and provide destination information and advice</w:t>
          </w:r>
        </w:sdtContent>
      </w:sdt>
      <w:r w:rsidRPr="008420FD">
        <w:rPr>
          <w:noProof w:val="0"/>
        </w:rPr>
        <w:fldChar w:fldCharType="end"/>
      </w:r>
    </w:p>
    <w:p w:rsidR="00C13A31" w:rsidRPr="008420FD" w:rsidRDefault="00C13A31" w:rsidP="00C13A31">
      <w:pPr>
        <w:pStyle w:val="BodyCopy"/>
        <w:rPr>
          <w:noProof w:val="0"/>
        </w:rPr>
      </w:pPr>
      <w:r w:rsidRPr="008420FD">
        <w:rPr>
          <w:noProof w:val="0"/>
        </w:rPr>
        <w:t xml:space="preserve">This unit deals with the skills and knowledge required to </w:t>
      </w:r>
      <w:r w:rsidR="00051AC2" w:rsidRPr="008420FD">
        <w:rPr>
          <w:noProof w:val="0"/>
        </w:rPr>
        <w:fldChar w:fldCharType="begin"/>
      </w:r>
      <w:r w:rsidR="009343EE" w:rsidRPr="008420FD">
        <w:rPr>
          <w:noProof w:val="0"/>
        </w:rPr>
        <w:instrText xml:space="preserve"> REF  UnitName </w:instrText>
      </w:r>
      <w:r w:rsidR="00051AC2" w:rsidRPr="008420FD">
        <w:rPr>
          <w:noProof w:val="0"/>
        </w:rPr>
        <w:fldChar w:fldCharType="separate"/>
      </w:r>
      <w:sdt>
        <w:sdtPr>
          <w:alias w:val="Unit name "/>
          <w:tag w:val="Unit name "/>
          <w:id w:val="1445578916"/>
          <w:placeholder>
            <w:docPart w:val="3152A190FED549178369891B8AEC7628"/>
          </w:placeholder>
        </w:sdtPr>
        <w:sdtEndPr>
          <w:rPr>
            <w:highlight w:val="yellow"/>
          </w:rPr>
        </w:sdtEndPr>
        <w:sdtContent>
          <w:r w:rsidR="00B83173" w:rsidRPr="008420FD">
            <w:t>Source and provide destination information and advice</w:t>
          </w:r>
        </w:sdtContent>
      </w:sdt>
      <w:r w:rsidR="00051AC2" w:rsidRPr="008420FD">
        <w:rPr>
          <w:noProof w:val="0"/>
        </w:rPr>
        <w:fldChar w:fldCharType="end"/>
      </w:r>
      <w:r w:rsidR="009343EE" w:rsidRPr="008420FD">
        <w:rPr>
          <w:noProof w:val="0"/>
        </w:rPr>
        <w:t xml:space="preserve"> </w:t>
      </w:r>
      <w:r w:rsidRPr="008420FD">
        <w:rPr>
          <w:noProof w:val="0"/>
        </w:rPr>
        <w:t>in a range of settings within the travel industries workplace context.</w:t>
      </w:r>
    </w:p>
    <w:p w:rsidR="00C13A31" w:rsidRPr="008420FD" w:rsidRDefault="00C13A31" w:rsidP="00C13A31">
      <w:pPr>
        <w:pStyle w:val="BodyCopyBold"/>
        <w:rPr>
          <w:noProof w:val="0"/>
        </w:rPr>
      </w:pPr>
      <w:r w:rsidRPr="008420FD">
        <w:rPr>
          <w:noProof w:val="0"/>
        </w:rPr>
        <w:t xml:space="preserve">Unit Code: </w:t>
      </w:r>
    </w:p>
    <w:p w:rsidR="00C13A31" w:rsidRPr="008420FD" w:rsidRDefault="003609A6" w:rsidP="006B5926">
      <w:pPr>
        <w:pStyle w:val="BodyCopy"/>
        <w:rPr>
          <w:noProof w:val="0"/>
        </w:rPr>
      </w:pPr>
      <w:r w:rsidRPr="008420FD">
        <w:rPr>
          <w:noProof w:val="0"/>
        </w:rPr>
        <w:fldChar w:fldCharType="begin"/>
      </w:r>
      <w:r w:rsidRPr="008420FD">
        <w:rPr>
          <w:noProof w:val="0"/>
        </w:rPr>
        <w:instrText xml:space="preserve"> REF  UnitCode  \* MERGEFORMAT </w:instrText>
      </w:r>
      <w:r w:rsidRPr="008420FD">
        <w:rPr>
          <w:noProof w:val="0"/>
        </w:rPr>
        <w:fldChar w:fldCharType="separate"/>
      </w:r>
      <w:sdt>
        <w:sdtPr>
          <w:rPr>
            <w:noProof w:val="0"/>
          </w:rPr>
          <w:alias w:val="Unit code"/>
          <w:tag w:val="Unit code"/>
          <w:id w:val="-596485125"/>
          <w:placeholder>
            <w:docPart w:val="5224924FB2924404B96FE1D40333EBFF"/>
          </w:placeholder>
        </w:sdtPr>
        <w:sdtContent>
          <w:r w:rsidR="00B83173" w:rsidRPr="008420FD">
            <w:rPr>
              <w:noProof w:val="0"/>
            </w:rPr>
            <w:t>D2.TTA.CL2.19</w:t>
          </w:r>
        </w:sdtContent>
      </w:sdt>
      <w:r w:rsidRPr="008420FD">
        <w:rPr>
          <w:noProof w:val="0"/>
        </w:rPr>
        <w:fldChar w:fldCharType="end"/>
      </w:r>
    </w:p>
    <w:p w:rsidR="00C13A31" w:rsidRPr="008420FD" w:rsidRDefault="00C13A31" w:rsidP="00C13A31">
      <w:pPr>
        <w:pStyle w:val="BodyCopyBold"/>
        <w:rPr>
          <w:noProof w:val="0"/>
        </w:rPr>
      </w:pPr>
      <w:r w:rsidRPr="008420FD">
        <w:rPr>
          <w:noProof w:val="0"/>
        </w:rPr>
        <w:t>Nominal Hours:</w:t>
      </w:r>
    </w:p>
    <w:p w:rsidR="00C13A31" w:rsidRPr="008420FD" w:rsidRDefault="00446CC6" w:rsidP="00C13A31">
      <w:pPr>
        <w:pStyle w:val="BodyCopy"/>
        <w:rPr>
          <w:noProof w:val="0"/>
        </w:rPr>
      </w:pPr>
      <w:r w:rsidRPr="008420FD">
        <w:rPr>
          <w:noProof w:val="0"/>
        </w:rPr>
        <w:t>50</w:t>
      </w:r>
    </w:p>
    <w:p w:rsidR="00C13A31" w:rsidRPr="008420FD" w:rsidRDefault="00C13A31" w:rsidP="006B5926">
      <w:pPr>
        <w:pStyle w:val="Heading3"/>
      </w:pPr>
      <w:r w:rsidRPr="008420FD">
        <w:t>Element 1:</w:t>
      </w:r>
      <w:r w:rsidR="00CE6040" w:rsidRPr="008420FD">
        <w:t xml:space="preserve"> </w:t>
      </w:r>
      <w:bookmarkStart w:id="11" w:name="Element1"/>
      <w:sdt>
        <w:sdtPr>
          <w:rPr>
            <w:highlight w:val="yellow"/>
          </w:rPr>
          <w:alias w:val="Element1"/>
          <w:tag w:val="Element1"/>
          <w:id w:val="-454108863"/>
          <w:lock w:val="sdtLocked"/>
          <w:placeholder>
            <w:docPart w:val="59ADE209DC904C89AB1BB315E30D78BF"/>
          </w:placeholder>
        </w:sdtPr>
        <w:sdtEndPr/>
        <w:sdtContent>
          <w:r w:rsidR="00446CC6" w:rsidRPr="008420FD">
            <w:t>Generate initial destination knowledge</w:t>
          </w:r>
        </w:sdtContent>
      </w:sdt>
      <w:bookmarkEnd w:id="11"/>
    </w:p>
    <w:p w:rsidR="00C13A31" w:rsidRPr="008420FD" w:rsidRDefault="00C13A31" w:rsidP="00C13A31">
      <w:pPr>
        <w:pStyle w:val="BodyCopyBold"/>
        <w:rPr>
          <w:noProof w:val="0"/>
        </w:rPr>
      </w:pPr>
      <w:r w:rsidRPr="008420FD">
        <w:rPr>
          <w:noProof w:val="0"/>
        </w:rPr>
        <w:t>Performance Criteria</w:t>
      </w:r>
    </w:p>
    <w:p w:rsidR="00C13A31" w:rsidRPr="008420FD" w:rsidRDefault="00C13A31" w:rsidP="006B5926">
      <w:pPr>
        <w:pStyle w:val="BodyCopyIndent"/>
        <w:rPr>
          <w:noProof w:val="0"/>
        </w:rPr>
      </w:pPr>
      <w:r w:rsidRPr="008420FD">
        <w:rPr>
          <w:noProof w:val="0"/>
        </w:rPr>
        <w:t>1.1</w:t>
      </w:r>
      <w:r w:rsidRPr="008420FD">
        <w:rPr>
          <w:noProof w:val="0"/>
        </w:rPr>
        <w:tab/>
      </w:r>
      <w:bookmarkStart w:id="12" w:name="Criteria11"/>
      <w:sdt>
        <w:sdtPr>
          <w:rPr>
            <w:noProof w:val="0"/>
          </w:rPr>
          <w:alias w:val="Criteria11"/>
          <w:tag w:val="Criteria11"/>
          <w:id w:val="-1127778408"/>
          <w:lock w:val="sdtLocked"/>
          <w:placeholder>
            <w:docPart w:val="59ADE209DC904C89AB1BB315E30D78BF"/>
          </w:placeholder>
        </w:sdtPr>
        <w:sdtEndPr/>
        <w:sdtContent>
          <w:r w:rsidR="00446CC6" w:rsidRPr="008420FD">
            <w:rPr>
              <w:noProof w:val="0"/>
            </w:rPr>
            <w:t xml:space="preserve">Identify </w:t>
          </w:r>
          <w:r w:rsidR="00446CC6" w:rsidRPr="008420FD">
            <w:rPr>
              <w:rStyle w:val="TableTextChar"/>
              <w:noProof w:val="0"/>
              <w:sz w:val="22"/>
            </w:rPr>
            <w:t>sources</w:t>
          </w:r>
          <w:r w:rsidR="00446CC6" w:rsidRPr="008420FD">
            <w:rPr>
              <w:noProof w:val="0"/>
            </w:rPr>
            <w:t xml:space="preserve"> of destination information</w:t>
          </w:r>
        </w:sdtContent>
      </w:sdt>
      <w:bookmarkEnd w:id="12"/>
    </w:p>
    <w:p w:rsidR="00C13A31" w:rsidRPr="008420FD" w:rsidRDefault="00C13A31" w:rsidP="006B5926">
      <w:pPr>
        <w:pStyle w:val="BodyCopyIndent"/>
        <w:rPr>
          <w:noProof w:val="0"/>
        </w:rPr>
      </w:pPr>
      <w:r w:rsidRPr="008420FD">
        <w:rPr>
          <w:noProof w:val="0"/>
        </w:rPr>
        <w:t>1.2</w:t>
      </w:r>
      <w:r w:rsidRPr="008420FD">
        <w:rPr>
          <w:noProof w:val="0"/>
        </w:rPr>
        <w:tab/>
      </w:r>
      <w:bookmarkStart w:id="13" w:name="Criteria12"/>
      <w:sdt>
        <w:sdtPr>
          <w:rPr>
            <w:noProof w:val="0"/>
          </w:rPr>
          <w:alias w:val="Criteria12"/>
          <w:tag w:val="Criteria12"/>
          <w:id w:val="405736065"/>
          <w:lock w:val="sdtLocked"/>
          <w:placeholder>
            <w:docPart w:val="59ADE209DC904C89AB1BB315E30D78BF"/>
          </w:placeholder>
        </w:sdtPr>
        <w:sdtEndPr/>
        <w:sdtContent>
          <w:r w:rsidR="00446CC6" w:rsidRPr="008420FD">
            <w:rPr>
              <w:noProof w:val="0"/>
            </w:rPr>
            <w:t xml:space="preserve">Describe </w:t>
          </w:r>
          <w:r w:rsidR="00446CC6" w:rsidRPr="008420FD">
            <w:rPr>
              <w:rStyle w:val="TableTextChar"/>
              <w:noProof w:val="0"/>
              <w:sz w:val="22"/>
            </w:rPr>
            <w:t>criteria for capturing destination information</w:t>
          </w:r>
        </w:sdtContent>
      </w:sdt>
      <w:bookmarkEnd w:id="13"/>
    </w:p>
    <w:p w:rsidR="00C13A31" w:rsidRPr="008420FD" w:rsidRDefault="00C13A31" w:rsidP="006B5926">
      <w:pPr>
        <w:pStyle w:val="BodyCopyIndent"/>
        <w:rPr>
          <w:noProof w:val="0"/>
        </w:rPr>
      </w:pPr>
      <w:r w:rsidRPr="008420FD">
        <w:rPr>
          <w:noProof w:val="0"/>
        </w:rPr>
        <w:t>1.3</w:t>
      </w:r>
      <w:r w:rsidRPr="008420FD">
        <w:rPr>
          <w:noProof w:val="0"/>
        </w:rPr>
        <w:tab/>
      </w:r>
      <w:bookmarkStart w:id="14" w:name="Criteria13"/>
      <w:sdt>
        <w:sdtPr>
          <w:rPr>
            <w:noProof w:val="0"/>
          </w:rPr>
          <w:alias w:val="Criteria13"/>
          <w:tag w:val="Criteria13"/>
          <w:id w:val="-1366747396"/>
          <w:lock w:val="sdtLocked"/>
          <w:placeholder>
            <w:docPart w:val="59ADE209DC904C89AB1BB315E30D78BF"/>
          </w:placeholder>
        </w:sdtPr>
        <w:sdtEndPr/>
        <w:sdtContent>
          <w:r w:rsidR="00446CC6" w:rsidRPr="008420FD">
            <w:rPr>
              <w:rStyle w:val="TableTextChar"/>
              <w:noProof w:val="0"/>
              <w:sz w:val="22"/>
            </w:rPr>
            <w:t>Identify client needs relating to destination information</w:t>
          </w:r>
          <w:r w:rsidR="00446CC6" w:rsidRPr="008420FD">
            <w:rPr>
              <w:noProof w:val="0"/>
            </w:rPr>
            <w:t xml:space="preserve"> that may be required</w:t>
          </w:r>
        </w:sdtContent>
      </w:sdt>
      <w:bookmarkEnd w:id="14"/>
    </w:p>
    <w:p w:rsidR="00C13A31" w:rsidRPr="008420FD" w:rsidRDefault="00C13A31" w:rsidP="006B5926">
      <w:pPr>
        <w:pStyle w:val="BodyCopyIndent"/>
        <w:rPr>
          <w:noProof w:val="0"/>
        </w:rPr>
      </w:pPr>
      <w:r w:rsidRPr="008420FD">
        <w:rPr>
          <w:noProof w:val="0"/>
        </w:rPr>
        <w:t>1.4</w:t>
      </w:r>
      <w:r w:rsidRPr="008420FD">
        <w:rPr>
          <w:noProof w:val="0"/>
        </w:rPr>
        <w:tab/>
      </w:r>
      <w:bookmarkStart w:id="15" w:name="Criteria14"/>
      <w:sdt>
        <w:sdtPr>
          <w:rPr>
            <w:noProof w:val="0"/>
          </w:rPr>
          <w:alias w:val="Criteria14"/>
          <w:tag w:val="Criteria14"/>
          <w:id w:val="-745028829"/>
          <w:lock w:val="sdtLocked"/>
          <w:placeholder>
            <w:docPart w:val="59ADE209DC904C89AB1BB315E30D78BF"/>
          </w:placeholder>
        </w:sdtPr>
        <w:sdtEndPr/>
        <w:sdtContent>
          <w:r w:rsidR="00446CC6" w:rsidRPr="008420FD">
            <w:rPr>
              <w:rStyle w:val="TableTextChar"/>
              <w:noProof w:val="0"/>
              <w:sz w:val="22"/>
            </w:rPr>
            <w:t>Research</w:t>
          </w:r>
          <w:r w:rsidR="00446CC6" w:rsidRPr="008420FD">
            <w:rPr>
              <w:noProof w:val="0"/>
            </w:rPr>
            <w:t xml:space="preserve"> destination information</w:t>
          </w:r>
        </w:sdtContent>
      </w:sdt>
      <w:bookmarkEnd w:id="15"/>
    </w:p>
    <w:p w:rsidR="00C13A31" w:rsidRPr="008420FD" w:rsidRDefault="00C13A31" w:rsidP="006B5926">
      <w:pPr>
        <w:pStyle w:val="BodyCopyIndent"/>
        <w:rPr>
          <w:noProof w:val="0"/>
        </w:rPr>
      </w:pPr>
      <w:r w:rsidRPr="008420FD">
        <w:rPr>
          <w:noProof w:val="0"/>
        </w:rPr>
        <w:t>1.5</w:t>
      </w:r>
      <w:r w:rsidRPr="008420FD">
        <w:rPr>
          <w:noProof w:val="0"/>
        </w:rPr>
        <w:tab/>
      </w:r>
      <w:bookmarkStart w:id="16" w:name="Criteria15"/>
      <w:sdt>
        <w:sdtPr>
          <w:rPr>
            <w:noProof w:val="0"/>
          </w:rPr>
          <w:alias w:val="Criteria15"/>
          <w:tag w:val="Criteria15"/>
          <w:id w:val="-1250800538"/>
          <w:lock w:val="sdtLocked"/>
          <w:placeholder>
            <w:docPart w:val="59ADE209DC904C89AB1BB315E30D78BF"/>
          </w:placeholder>
        </w:sdtPr>
        <w:sdtEndPr/>
        <w:sdtContent>
          <w:r w:rsidR="00446CC6" w:rsidRPr="008420FD">
            <w:rPr>
              <w:noProof w:val="0"/>
            </w:rPr>
            <w:t xml:space="preserve">Capture and </w:t>
          </w:r>
          <w:r w:rsidR="00446CC6" w:rsidRPr="008420FD">
            <w:rPr>
              <w:rStyle w:val="TableTextChar"/>
              <w:noProof w:val="0"/>
              <w:sz w:val="22"/>
            </w:rPr>
            <w:t>record and classify</w:t>
          </w:r>
          <w:r w:rsidR="00446CC6" w:rsidRPr="008420FD">
            <w:rPr>
              <w:noProof w:val="0"/>
            </w:rPr>
            <w:t xml:space="preserve"> destination and </w:t>
          </w:r>
          <w:r w:rsidR="00446CC6" w:rsidRPr="008420FD">
            <w:rPr>
              <w:rStyle w:val="TableTextChar"/>
              <w:noProof w:val="0"/>
              <w:sz w:val="22"/>
            </w:rPr>
            <w:t xml:space="preserve">general </w:t>
          </w:r>
          <w:r w:rsidR="0088452F" w:rsidRPr="008420FD">
            <w:rPr>
              <w:rStyle w:val="TableTextChar"/>
              <w:noProof w:val="0"/>
              <w:sz w:val="22"/>
            </w:rPr>
            <w:t>destination</w:t>
          </w:r>
          <w:r w:rsidR="00446CC6" w:rsidRPr="008420FD">
            <w:rPr>
              <w:rStyle w:val="TableTextChar"/>
              <w:noProof w:val="0"/>
              <w:sz w:val="22"/>
            </w:rPr>
            <w:t xml:space="preserve"> information</w:t>
          </w:r>
        </w:sdtContent>
      </w:sdt>
      <w:bookmarkEnd w:id="16"/>
    </w:p>
    <w:p w:rsidR="00C13A31" w:rsidRPr="008420FD" w:rsidRDefault="00C13A31" w:rsidP="006B5926">
      <w:pPr>
        <w:pStyle w:val="Heading3"/>
      </w:pPr>
      <w:r w:rsidRPr="008420FD">
        <w:t xml:space="preserve">Element 2: </w:t>
      </w:r>
      <w:bookmarkStart w:id="17" w:name="Element2"/>
      <w:sdt>
        <w:sdtPr>
          <w:rPr>
            <w:highlight w:val="yellow"/>
          </w:rPr>
          <w:alias w:val="Element2"/>
          <w:tag w:val="Element2"/>
          <w:id w:val="1405419867"/>
          <w:lock w:val="sdtLocked"/>
          <w:placeholder>
            <w:docPart w:val="59ADE209DC904C89AB1BB315E30D78BF"/>
          </w:placeholder>
        </w:sdtPr>
        <w:sdtEndPr/>
        <w:sdtContent>
          <w:r w:rsidR="00446CC6" w:rsidRPr="008420FD">
            <w:t>Update destination knowledge</w:t>
          </w:r>
        </w:sdtContent>
      </w:sdt>
      <w:bookmarkEnd w:id="17"/>
    </w:p>
    <w:p w:rsidR="00C13A31" w:rsidRPr="008420FD" w:rsidRDefault="00C13A31" w:rsidP="00C13A31">
      <w:pPr>
        <w:pStyle w:val="BodyCopyBold"/>
        <w:rPr>
          <w:noProof w:val="0"/>
        </w:rPr>
      </w:pPr>
      <w:r w:rsidRPr="008420FD">
        <w:rPr>
          <w:noProof w:val="0"/>
        </w:rPr>
        <w:t>Performance Criteria</w:t>
      </w:r>
    </w:p>
    <w:p w:rsidR="00C13A31" w:rsidRPr="008420FD" w:rsidRDefault="00C13A31" w:rsidP="006B5926">
      <w:pPr>
        <w:pStyle w:val="BodyCopyIndent"/>
        <w:rPr>
          <w:noProof w:val="0"/>
        </w:rPr>
      </w:pPr>
      <w:r w:rsidRPr="008420FD">
        <w:rPr>
          <w:noProof w:val="0"/>
        </w:rPr>
        <w:t>2.1</w:t>
      </w:r>
      <w:r w:rsidRPr="008420FD">
        <w:rPr>
          <w:noProof w:val="0"/>
        </w:rPr>
        <w:tab/>
      </w:r>
      <w:bookmarkStart w:id="18" w:name="Criteria21"/>
      <w:sdt>
        <w:sdtPr>
          <w:rPr>
            <w:noProof w:val="0"/>
          </w:rPr>
          <w:alias w:val="Criteria21"/>
          <w:tag w:val="Criteria21"/>
          <w:id w:val="816762892"/>
          <w:lock w:val="sdtLocked"/>
          <w:placeholder>
            <w:docPart w:val="59ADE209DC904C89AB1BB315E30D78BF"/>
          </w:placeholder>
        </w:sdtPr>
        <w:sdtEndPr/>
        <w:sdtContent>
          <w:r w:rsidR="00446CC6" w:rsidRPr="008420FD">
            <w:rPr>
              <w:noProof w:val="0"/>
            </w:rPr>
            <w:t>Register to receive updated destination information</w:t>
          </w:r>
        </w:sdtContent>
      </w:sdt>
      <w:bookmarkEnd w:id="18"/>
    </w:p>
    <w:p w:rsidR="002D0810" w:rsidRPr="008420FD" w:rsidRDefault="002D0810" w:rsidP="006B5926">
      <w:pPr>
        <w:pStyle w:val="BodyCopyIndent"/>
        <w:rPr>
          <w:noProof w:val="0"/>
        </w:rPr>
      </w:pPr>
      <w:r w:rsidRPr="008420FD">
        <w:rPr>
          <w:noProof w:val="0"/>
        </w:rPr>
        <w:t>2.2</w:t>
      </w:r>
      <w:r w:rsidRPr="008420FD">
        <w:rPr>
          <w:noProof w:val="0"/>
        </w:rPr>
        <w:tab/>
      </w:r>
      <w:bookmarkStart w:id="19" w:name="Criteria22"/>
      <w:sdt>
        <w:sdtPr>
          <w:rPr>
            <w:noProof w:val="0"/>
          </w:rPr>
          <w:alias w:val="Criteria2.2"/>
          <w:tag w:val="Criteria2.2"/>
          <w:id w:val="1906725335"/>
          <w:lock w:val="sdtLocked"/>
          <w:placeholder>
            <w:docPart w:val="59ADE209DC904C89AB1BB315E30D78BF"/>
          </w:placeholder>
        </w:sdtPr>
        <w:sdtEndPr/>
        <w:sdtContent>
          <w:r w:rsidR="00446CC6" w:rsidRPr="008420FD">
            <w:rPr>
              <w:noProof w:val="0"/>
            </w:rPr>
            <w:t>Integrate updated information into existing destination information</w:t>
          </w:r>
        </w:sdtContent>
      </w:sdt>
      <w:bookmarkEnd w:id="19"/>
    </w:p>
    <w:p w:rsidR="0012258E" w:rsidRPr="008420FD" w:rsidRDefault="00C13A31" w:rsidP="006B5926">
      <w:pPr>
        <w:pStyle w:val="BodyCopyIndent"/>
        <w:rPr>
          <w:noProof w:val="0"/>
        </w:rPr>
      </w:pPr>
      <w:r w:rsidRPr="008420FD">
        <w:rPr>
          <w:noProof w:val="0"/>
        </w:rPr>
        <w:t>2.3</w:t>
      </w:r>
      <w:r w:rsidRPr="008420FD">
        <w:rPr>
          <w:noProof w:val="0"/>
        </w:rPr>
        <w:tab/>
      </w:r>
      <w:bookmarkStart w:id="20" w:name="Criteria23"/>
      <w:sdt>
        <w:sdtPr>
          <w:rPr>
            <w:noProof w:val="0"/>
          </w:rPr>
          <w:alias w:val="Criteria23"/>
          <w:tag w:val="Criteria23"/>
          <w:id w:val="-1012999722"/>
          <w:lock w:val="sdtLocked"/>
          <w:placeholder>
            <w:docPart w:val="59ADE209DC904C89AB1BB315E30D78BF"/>
          </w:placeholder>
        </w:sdtPr>
        <w:sdtEndPr/>
        <w:sdtContent>
          <w:r w:rsidR="006B5926" w:rsidRPr="008420FD">
            <w:rPr>
              <w:noProof w:val="0"/>
            </w:rPr>
            <w:t>Initiate new files for new information and/or new destinations</w:t>
          </w:r>
        </w:sdtContent>
      </w:sdt>
      <w:bookmarkEnd w:id="20"/>
    </w:p>
    <w:p w:rsidR="00C13A31" w:rsidRPr="008420FD" w:rsidRDefault="00C13A31" w:rsidP="006B5926">
      <w:pPr>
        <w:pStyle w:val="Heading3"/>
      </w:pPr>
      <w:r w:rsidRPr="008420FD">
        <w:t>Element 3:</w:t>
      </w:r>
      <w:r w:rsidR="00CE6040" w:rsidRPr="008420FD">
        <w:t xml:space="preserve"> </w:t>
      </w:r>
      <w:bookmarkStart w:id="21" w:name="Element3"/>
      <w:sdt>
        <w:sdtPr>
          <w:rPr>
            <w:highlight w:val="yellow"/>
          </w:rPr>
          <w:alias w:val="Element3"/>
          <w:tag w:val="Element3"/>
          <w:id w:val="789944021"/>
          <w:lock w:val="sdtLocked"/>
          <w:placeholder>
            <w:docPart w:val="59ADE209DC904C89AB1BB315E30D78BF"/>
          </w:placeholder>
        </w:sdtPr>
        <w:sdtEndPr/>
        <w:sdtContent>
          <w:r w:rsidR="006B5926" w:rsidRPr="008420FD">
            <w:t>Communicate destination knowledge</w:t>
          </w:r>
        </w:sdtContent>
      </w:sdt>
      <w:bookmarkEnd w:id="21"/>
    </w:p>
    <w:p w:rsidR="00C13A31" w:rsidRPr="008420FD" w:rsidRDefault="00C13A31" w:rsidP="00C13A31">
      <w:pPr>
        <w:pStyle w:val="BodyCopyBold"/>
        <w:rPr>
          <w:noProof w:val="0"/>
        </w:rPr>
      </w:pPr>
      <w:r w:rsidRPr="008420FD">
        <w:rPr>
          <w:noProof w:val="0"/>
        </w:rPr>
        <w:t>Performance Criteria</w:t>
      </w:r>
    </w:p>
    <w:p w:rsidR="00C13A31" w:rsidRPr="008420FD" w:rsidRDefault="00C13A31" w:rsidP="006B5926">
      <w:pPr>
        <w:pStyle w:val="BodyCopyIndent"/>
        <w:rPr>
          <w:noProof w:val="0"/>
        </w:rPr>
      </w:pPr>
      <w:r w:rsidRPr="008420FD">
        <w:rPr>
          <w:noProof w:val="0"/>
        </w:rPr>
        <w:t>3.1</w:t>
      </w:r>
      <w:r w:rsidRPr="008420FD">
        <w:rPr>
          <w:noProof w:val="0"/>
        </w:rPr>
        <w:tab/>
      </w:r>
      <w:bookmarkStart w:id="22" w:name="Criteria31"/>
      <w:sdt>
        <w:sdtPr>
          <w:rPr>
            <w:noProof w:val="0"/>
          </w:rPr>
          <w:alias w:val="Criteria31"/>
          <w:tag w:val="Criteria31"/>
          <w:id w:val="-1489247840"/>
          <w:placeholder>
            <w:docPart w:val="59ADE209DC904C89AB1BB315E30D78BF"/>
          </w:placeholder>
        </w:sdtPr>
        <w:sdtEndPr/>
        <w:sdtContent>
          <w:r w:rsidR="006B5926" w:rsidRPr="008420FD">
            <w:rPr>
              <w:noProof w:val="0"/>
            </w:rPr>
            <w:t>Identify client and colleague needs relating to destination information that is required</w:t>
          </w:r>
        </w:sdtContent>
      </w:sdt>
      <w:bookmarkEnd w:id="22"/>
    </w:p>
    <w:p w:rsidR="00C13A31" w:rsidRPr="008420FD" w:rsidRDefault="00C13A31" w:rsidP="006B5926">
      <w:pPr>
        <w:pStyle w:val="BodyCopyIndent"/>
        <w:rPr>
          <w:noProof w:val="0"/>
        </w:rPr>
      </w:pPr>
      <w:r w:rsidRPr="008420FD">
        <w:rPr>
          <w:noProof w:val="0"/>
        </w:rPr>
        <w:t>3.2</w:t>
      </w:r>
      <w:r w:rsidRPr="008420FD">
        <w:rPr>
          <w:noProof w:val="0"/>
        </w:rPr>
        <w:tab/>
      </w:r>
      <w:bookmarkStart w:id="23" w:name="Criteria32"/>
      <w:sdt>
        <w:sdtPr>
          <w:rPr>
            <w:noProof w:val="0"/>
          </w:rPr>
          <w:alias w:val="Criteria32"/>
          <w:tag w:val="Criteria32"/>
          <w:id w:val="1719700368"/>
          <w:lock w:val="sdtLocked"/>
          <w:placeholder>
            <w:docPart w:val="59ADE209DC904C89AB1BB315E30D78BF"/>
          </w:placeholder>
        </w:sdtPr>
        <w:sdtEndPr/>
        <w:sdtContent>
          <w:r w:rsidR="006B5926" w:rsidRPr="008420FD">
            <w:rPr>
              <w:noProof w:val="0"/>
            </w:rPr>
            <w:t>Share destination information</w:t>
          </w:r>
        </w:sdtContent>
      </w:sdt>
      <w:bookmarkEnd w:id="23"/>
    </w:p>
    <w:p w:rsidR="00C13A31" w:rsidRPr="008420FD" w:rsidRDefault="00C13A31" w:rsidP="006B5926">
      <w:pPr>
        <w:pStyle w:val="BodyCopyIndent"/>
        <w:rPr>
          <w:noProof w:val="0"/>
        </w:rPr>
      </w:pPr>
      <w:r w:rsidRPr="008420FD">
        <w:rPr>
          <w:noProof w:val="0"/>
        </w:rPr>
        <w:t>3.3</w:t>
      </w:r>
      <w:r w:rsidRPr="008420FD">
        <w:rPr>
          <w:noProof w:val="0"/>
        </w:rPr>
        <w:tab/>
      </w:r>
      <w:bookmarkStart w:id="24" w:name="Criteria33"/>
      <w:sdt>
        <w:sdtPr>
          <w:rPr>
            <w:noProof w:val="0"/>
          </w:rPr>
          <w:alias w:val="Criteria33"/>
          <w:tag w:val="Criteria33"/>
          <w:id w:val="3793604"/>
          <w:lock w:val="sdtLocked"/>
          <w:placeholder>
            <w:docPart w:val="59ADE209DC904C89AB1BB315E30D78BF"/>
          </w:placeholder>
        </w:sdtPr>
        <w:sdtEndPr/>
        <w:sdtContent>
          <w:r w:rsidR="006B5926" w:rsidRPr="008420FD">
            <w:rPr>
              <w:noProof w:val="0"/>
            </w:rPr>
            <w:t>Advise clients in relation to information about specific destinations</w:t>
          </w:r>
        </w:sdtContent>
      </w:sdt>
      <w:bookmarkEnd w:id="24"/>
    </w:p>
    <w:p w:rsidR="00C13A31" w:rsidRPr="008420FD" w:rsidRDefault="00C13A31" w:rsidP="006B5926">
      <w:pPr>
        <w:pStyle w:val="BodyCopyIndent"/>
        <w:rPr>
          <w:noProof w:val="0"/>
        </w:rPr>
      </w:pPr>
      <w:r w:rsidRPr="008420FD">
        <w:rPr>
          <w:noProof w:val="0"/>
        </w:rPr>
        <w:t>3.4</w:t>
      </w:r>
      <w:r w:rsidRPr="008420FD">
        <w:rPr>
          <w:noProof w:val="0"/>
        </w:rPr>
        <w:tab/>
      </w:r>
      <w:bookmarkStart w:id="25" w:name="Criteria34"/>
      <w:sdt>
        <w:sdtPr>
          <w:rPr>
            <w:noProof w:val="0"/>
          </w:rPr>
          <w:alias w:val="Criteria34"/>
          <w:tag w:val="Criteria34"/>
          <w:id w:val="168526345"/>
          <w:lock w:val="sdtLocked"/>
          <w:placeholder>
            <w:docPart w:val="59ADE209DC904C89AB1BB315E30D78BF"/>
          </w:placeholder>
        </w:sdtPr>
        <w:sdtEndPr/>
        <w:sdtContent>
          <w:r w:rsidR="006B5926" w:rsidRPr="008420FD">
            <w:rPr>
              <w:noProof w:val="0"/>
            </w:rPr>
            <w:t>Present hard copy information to clients</w:t>
          </w:r>
        </w:sdtContent>
      </w:sdt>
      <w:bookmarkEnd w:id="25"/>
    </w:p>
    <w:p w:rsidR="006A1395" w:rsidRPr="008420FD" w:rsidRDefault="006A1395">
      <w:pPr>
        <w:rPr>
          <w:rFonts w:ascii="Helvetica" w:eastAsiaTheme="majorEastAsia" w:hAnsi="Helvetica" w:cstheme="majorBidi"/>
          <w:b/>
          <w:bCs/>
          <w:color w:val="45545F"/>
          <w:sz w:val="28"/>
        </w:rPr>
      </w:pPr>
      <w:r w:rsidRPr="008420FD">
        <w:br w:type="page"/>
      </w:r>
    </w:p>
    <w:p w:rsidR="00C13A31" w:rsidRPr="008420FD" w:rsidRDefault="00C13A31" w:rsidP="006B5926">
      <w:pPr>
        <w:pStyle w:val="Heading3"/>
      </w:pPr>
      <w:r w:rsidRPr="008420FD">
        <w:t xml:space="preserve">Element 4: </w:t>
      </w:r>
      <w:bookmarkStart w:id="26" w:name="Element4"/>
      <w:sdt>
        <w:sdtPr>
          <w:rPr>
            <w:highlight w:val="yellow"/>
          </w:rPr>
          <w:alias w:val="Element4"/>
          <w:tag w:val="Element4"/>
          <w:id w:val="-756206388"/>
          <w:lock w:val="sdtLocked"/>
          <w:placeholder>
            <w:docPart w:val="59ADE209DC904C89AB1BB315E30D78BF"/>
          </w:placeholder>
        </w:sdtPr>
        <w:sdtEndPr/>
        <w:sdtContent>
          <w:r w:rsidR="006B5926" w:rsidRPr="008420FD">
            <w:t>Review provision of destination knowledge</w:t>
          </w:r>
        </w:sdtContent>
      </w:sdt>
      <w:bookmarkEnd w:id="26"/>
    </w:p>
    <w:p w:rsidR="00C13A31" w:rsidRPr="008420FD" w:rsidRDefault="00C13A31" w:rsidP="00C13A31">
      <w:pPr>
        <w:pStyle w:val="BodyCopyBold"/>
        <w:rPr>
          <w:noProof w:val="0"/>
        </w:rPr>
      </w:pPr>
      <w:r w:rsidRPr="008420FD">
        <w:rPr>
          <w:noProof w:val="0"/>
        </w:rPr>
        <w:t>Performance Criteria</w:t>
      </w:r>
    </w:p>
    <w:p w:rsidR="00C13A31" w:rsidRPr="008420FD" w:rsidRDefault="00C13A31" w:rsidP="006B5926">
      <w:pPr>
        <w:pStyle w:val="BodyCopyIndent"/>
        <w:rPr>
          <w:noProof w:val="0"/>
        </w:rPr>
      </w:pPr>
      <w:r w:rsidRPr="008420FD">
        <w:rPr>
          <w:noProof w:val="0"/>
        </w:rPr>
        <w:t>4.1</w:t>
      </w:r>
      <w:r w:rsidRPr="008420FD">
        <w:rPr>
          <w:noProof w:val="0"/>
        </w:rPr>
        <w:tab/>
      </w:r>
      <w:bookmarkStart w:id="27" w:name="Criteria41"/>
      <w:sdt>
        <w:sdtPr>
          <w:rPr>
            <w:noProof w:val="0"/>
          </w:rPr>
          <w:alias w:val="Criteria41"/>
          <w:tag w:val="Criteria41"/>
          <w:id w:val="2031601989"/>
          <w:lock w:val="sdtLocked"/>
          <w:placeholder>
            <w:docPart w:val="59ADE209DC904C89AB1BB315E30D78BF"/>
          </w:placeholder>
        </w:sdtPr>
        <w:sdtEndPr/>
        <w:sdtContent>
          <w:r w:rsidR="006B5926" w:rsidRPr="008420FD">
            <w:rPr>
              <w:noProof w:val="0"/>
            </w:rPr>
            <w:t>Evaluate sources of destination information</w:t>
          </w:r>
        </w:sdtContent>
      </w:sdt>
      <w:bookmarkEnd w:id="27"/>
    </w:p>
    <w:p w:rsidR="00C13A31" w:rsidRPr="008420FD" w:rsidRDefault="00C13A31" w:rsidP="006B5926">
      <w:pPr>
        <w:pStyle w:val="BodyCopyIndent"/>
        <w:rPr>
          <w:noProof w:val="0"/>
        </w:rPr>
      </w:pPr>
      <w:r w:rsidRPr="008420FD">
        <w:rPr>
          <w:noProof w:val="0"/>
        </w:rPr>
        <w:t>4.2</w:t>
      </w:r>
      <w:r w:rsidRPr="008420FD">
        <w:rPr>
          <w:noProof w:val="0"/>
        </w:rPr>
        <w:tab/>
      </w:r>
      <w:bookmarkStart w:id="28" w:name="Criteria42"/>
      <w:sdt>
        <w:sdtPr>
          <w:rPr>
            <w:noProof w:val="0"/>
          </w:rPr>
          <w:alias w:val="Criteria42"/>
          <w:tag w:val="Criteria42"/>
          <w:id w:val="105783272"/>
          <w:lock w:val="sdtLocked"/>
          <w:placeholder>
            <w:docPart w:val="59ADE209DC904C89AB1BB315E30D78BF"/>
          </w:placeholder>
        </w:sdtPr>
        <w:sdtEndPr/>
        <w:sdtContent>
          <w:r w:rsidR="006B5926" w:rsidRPr="008420FD">
            <w:rPr>
              <w:noProof w:val="0"/>
            </w:rPr>
            <w:t>Evaluate methods of provision of destination information</w:t>
          </w:r>
        </w:sdtContent>
      </w:sdt>
      <w:bookmarkEnd w:id="28"/>
    </w:p>
    <w:p w:rsidR="00C13A31" w:rsidRPr="008420FD" w:rsidRDefault="00C13A31" w:rsidP="006B5926">
      <w:pPr>
        <w:pStyle w:val="BodyCopyIndent"/>
        <w:rPr>
          <w:noProof w:val="0"/>
        </w:rPr>
      </w:pPr>
      <w:r w:rsidRPr="008420FD">
        <w:rPr>
          <w:noProof w:val="0"/>
        </w:rPr>
        <w:t>4.3</w:t>
      </w:r>
      <w:r w:rsidRPr="008420FD">
        <w:rPr>
          <w:noProof w:val="0"/>
        </w:rPr>
        <w:tab/>
      </w:r>
      <w:bookmarkStart w:id="29" w:name="Criteria43"/>
      <w:sdt>
        <w:sdtPr>
          <w:rPr>
            <w:noProof w:val="0"/>
          </w:rPr>
          <w:alias w:val="Criteria43"/>
          <w:tag w:val="Criteria43"/>
          <w:id w:val="-952708318"/>
          <w:lock w:val="sdtLocked"/>
          <w:placeholder>
            <w:docPart w:val="59ADE209DC904C89AB1BB315E30D78BF"/>
          </w:placeholder>
        </w:sdtPr>
        <w:sdtEndPr/>
        <w:sdtContent>
          <w:r w:rsidR="006B5926" w:rsidRPr="008420FD">
            <w:rPr>
              <w:noProof w:val="0"/>
            </w:rPr>
            <w:t>Evaluate effectiveness of destination information provision</w:t>
          </w:r>
        </w:sdtContent>
      </w:sdt>
      <w:bookmarkEnd w:id="29"/>
    </w:p>
    <w:p w:rsidR="00C13A31" w:rsidRPr="008420FD" w:rsidRDefault="00C13A31" w:rsidP="006B5926">
      <w:pPr>
        <w:pStyle w:val="BodyCopyIndent"/>
        <w:rPr>
          <w:noProof w:val="0"/>
        </w:rPr>
      </w:pPr>
      <w:r w:rsidRPr="008420FD">
        <w:rPr>
          <w:noProof w:val="0"/>
        </w:rPr>
        <w:t>4.4</w:t>
      </w:r>
      <w:r w:rsidRPr="008420FD">
        <w:rPr>
          <w:noProof w:val="0"/>
        </w:rPr>
        <w:tab/>
      </w:r>
      <w:bookmarkStart w:id="30" w:name="Criteria44"/>
      <w:sdt>
        <w:sdtPr>
          <w:rPr>
            <w:noProof w:val="0"/>
          </w:rPr>
          <w:alias w:val="Criteria44"/>
          <w:tag w:val="Criteria44"/>
          <w:id w:val="690111909"/>
          <w:lock w:val="sdtLocked"/>
          <w:placeholder>
            <w:docPart w:val="59ADE209DC904C89AB1BB315E30D78BF"/>
          </w:placeholder>
        </w:sdtPr>
        <w:sdtEndPr/>
        <w:sdtContent>
          <w:r w:rsidR="006B5926" w:rsidRPr="008420FD">
            <w:rPr>
              <w:noProof w:val="0"/>
            </w:rPr>
            <w:t>Amend or confirm sources of destination information</w:t>
          </w:r>
        </w:sdtContent>
      </w:sdt>
      <w:bookmarkEnd w:id="30"/>
    </w:p>
    <w:p w:rsidR="00CE6040" w:rsidRPr="008420FD" w:rsidRDefault="00CE6040" w:rsidP="00BD2681">
      <w:pPr>
        <w:pStyle w:val="BodyCopy"/>
        <w:rPr>
          <w:noProof w:val="0"/>
          <w:szCs w:val="24"/>
        </w:rPr>
      </w:pPr>
    </w:p>
    <w:p w:rsidR="00A63749" w:rsidRPr="008420FD" w:rsidRDefault="00A63749" w:rsidP="00BD2681">
      <w:pPr>
        <w:pStyle w:val="BodyCopy"/>
        <w:rPr>
          <w:noProof w:val="0"/>
          <w:szCs w:val="24"/>
        </w:rPr>
        <w:sectPr w:rsidR="00A63749" w:rsidRPr="008420FD" w:rsidSect="001A29DB">
          <w:headerReference w:type="even" r:id="rId48"/>
          <w:headerReference w:type="default" r:id="rId49"/>
          <w:pgSz w:w="11906" w:h="16838"/>
          <w:pgMar w:top="1440" w:right="1440" w:bottom="1440" w:left="1440" w:header="708" w:footer="329" w:gutter="0"/>
          <w:cols w:space="708"/>
          <w:docGrid w:linePitch="360"/>
        </w:sectPr>
      </w:pPr>
    </w:p>
    <w:p w:rsidR="00A63749" w:rsidRPr="008420FD" w:rsidRDefault="00A63749" w:rsidP="00A63749">
      <w:pPr>
        <w:pStyle w:val="Heading1"/>
      </w:pPr>
      <w:bookmarkStart w:id="31" w:name="_Toc337029851"/>
      <w:bookmarkStart w:id="32" w:name="_Toc370805488"/>
      <w:bookmarkStart w:id="33" w:name="_Toc294862958"/>
      <w:bookmarkStart w:id="34" w:name="_Toc417904845"/>
      <w:r w:rsidRPr="008420FD">
        <w:t>Assessment matrix</w:t>
      </w:r>
      <w:bookmarkEnd w:id="31"/>
      <w:bookmarkEnd w:id="32"/>
      <w:bookmarkEnd w:id="34"/>
    </w:p>
    <w:p w:rsidR="00A63749" w:rsidRPr="008420FD" w:rsidRDefault="00A63749" w:rsidP="00A63749">
      <w:pPr>
        <w:pStyle w:val="BodyCopy"/>
        <w:rPr>
          <w:b/>
          <w:noProof w:val="0"/>
        </w:rPr>
      </w:pPr>
      <w:r w:rsidRPr="008420FD">
        <w:rPr>
          <w:b/>
          <w:noProof w:val="0"/>
        </w:rPr>
        <w:t>Showing mapping of Performance Criteria against Work Projects, Written Questions and Oral Questions</w:t>
      </w:r>
      <w:bookmarkEnd w:id="33"/>
    </w:p>
    <w:p w:rsidR="00A63749" w:rsidRPr="008420FD" w:rsidRDefault="00AD7B23" w:rsidP="00A63749">
      <w:pPr>
        <w:pStyle w:val="BodyCopy"/>
        <w:rPr>
          <w:b/>
          <w:noProof w:val="0"/>
        </w:rPr>
      </w:pPr>
      <w:r w:rsidRPr="008420FD">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8420FD" w:rsidTr="00F814A5">
        <w:trPr>
          <w:tblHeader/>
        </w:trPr>
        <w:tc>
          <w:tcPr>
            <w:tcW w:w="4982" w:type="dxa"/>
            <w:gridSpan w:val="3"/>
            <w:tcBorders>
              <w:top w:val="nil"/>
              <w:left w:val="nil"/>
              <w:bottom w:val="single" w:sz="4" w:space="0" w:color="auto"/>
            </w:tcBorders>
          </w:tcPr>
          <w:p w:rsidR="00A63749" w:rsidRPr="008420FD"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8420FD" w:rsidRDefault="00A63749" w:rsidP="00A63749">
            <w:pPr>
              <w:pStyle w:val="TableHeadingCentreText"/>
              <w:rPr>
                <w:noProof w:val="0"/>
              </w:rPr>
            </w:pPr>
            <w:r w:rsidRPr="008420FD">
              <w:rPr>
                <w:noProof w:val="0"/>
              </w:rPr>
              <w:t>Work Projects</w:t>
            </w:r>
          </w:p>
        </w:tc>
        <w:tc>
          <w:tcPr>
            <w:tcW w:w="1328" w:type="dxa"/>
            <w:tcBorders>
              <w:bottom w:val="single" w:sz="4" w:space="0" w:color="auto"/>
            </w:tcBorders>
            <w:shd w:val="clear" w:color="auto" w:fill="E36C0A" w:themeFill="accent6" w:themeFillShade="BF"/>
          </w:tcPr>
          <w:p w:rsidR="00A63749" w:rsidRPr="008420FD" w:rsidRDefault="00A63749" w:rsidP="00A63749">
            <w:pPr>
              <w:pStyle w:val="TableHeadingCentreText"/>
              <w:rPr>
                <w:noProof w:val="0"/>
              </w:rPr>
            </w:pPr>
            <w:r w:rsidRPr="008420FD">
              <w:rPr>
                <w:noProof w:val="0"/>
              </w:rPr>
              <w:t>Written Questions</w:t>
            </w:r>
          </w:p>
        </w:tc>
        <w:tc>
          <w:tcPr>
            <w:tcW w:w="1194" w:type="dxa"/>
            <w:tcBorders>
              <w:bottom w:val="single" w:sz="4" w:space="0" w:color="auto"/>
            </w:tcBorders>
            <w:shd w:val="clear" w:color="auto" w:fill="E36C0A" w:themeFill="accent6" w:themeFillShade="BF"/>
          </w:tcPr>
          <w:p w:rsidR="00A63749" w:rsidRPr="008420FD" w:rsidRDefault="00A63749" w:rsidP="00A63749">
            <w:pPr>
              <w:pStyle w:val="TableHeadingCentreText"/>
              <w:rPr>
                <w:noProof w:val="0"/>
              </w:rPr>
            </w:pPr>
            <w:r w:rsidRPr="008420FD">
              <w:rPr>
                <w:noProof w:val="0"/>
              </w:rPr>
              <w:t>Oral Questions</w:t>
            </w:r>
          </w:p>
        </w:tc>
      </w:tr>
      <w:tr w:rsidR="00A63749" w:rsidRPr="008420FD" w:rsidTr="00F814A5">
        <w:tc>
          <w:tcPr>
            <w:tcW w:w="8755" w:type="dxa"/>
            <w:gridSpan w:val="6"/>
            <w:shd w:val="clear" w:color="auto" w:fill="E36C0A" w:themeFill="accent6" w:themeFillShade="BF"/>
          </w:tcPr>
          <w:p w:rsidR="00A63749" w:rsidRPr="008420FD" w:rsidRDefault="00A63749" w:rsidP="007C1CAA">
            <w:pPr>
              <w:pStyle w:val="TableHeading"/>
              <w:rPr>
                <w:noProof w:val="0"/>
              </w:rPr>
            </w:pPr>
            <w:r w:rsidRPr="008420FD">
              <w:rPr>
                <w:noProof w:val="0"/>
              </w:rPr>
              <w:t xml:space="preserve">Element 1: </w:t>
            </w:r>
            <w:r w:rsidR="00051AC2" w:rsidRPr="008420FD">
              <w:rPr>
                <w:noProof w:val="0"/>
              </w:rPr>
              <w:fldChar w:fldCharType="begin"/>
            </w:r>
            <w:r w:rsidR="007C1CAA" w:rsidRPr="008420FD">
              <w:rPr>
                <w:noProof w:val="0"/>
              </w:rPr>
              <w:instrText xml:space="preserve"> REF  Element1 </w:instrText>
            </w:r>
            <w:r w:rsidR="00051AC2" w:rsidRPr="008420FD">
              <w:rPr>
                <w:noProof w:val="0"/>
              </w:rPr>
              <w:fldChar w:fldCharType="separate"/>
            </w:r>
            <w:sdt>
              <w:sdtPr>
                <w:rPr>
                  <w:noProof w:val="0"/>
                  <w:highlight w:val="yellow"/>
                </w:rPr>
                <w:alias w:val="Element1"/>
                <w:tag w:val="Element1"/>
                <w:id w:val="-1443377472"/>
                <w:lock w:val="sdtLocked"/>
                <w:placeholder>
                  <w:docPart w:val="EE068514ED6B4B0796C7FA422DE4D1B9"/>
                </w:placeholder>
              </w:sdtPr>
              <w:sdtEndPr/>
              <w:sdtContent>
                <w:r w:rsidR="006A1395" w:rsidRPr="008420FD">
                  <w:rPr>
                    <w:noProof w:val="0"/>
                  </w:rPr>
                  <w:t>Generate initial destination knowledge</w:t>
                </w:r>
              </w:sdtContent>
            </w:sdt>
            <w:r w:rsidR="00051AC2" w:rsidRPr="008420FD">
              <w:rPr>
                <w:noProof w:val="0"/>
              </w:rPr>
              <w:fldChar w:fldCharType="end"/>
            </w:r>
          </w:p>
        </w:tc>
      </w:tr>
      <w:tr w:rsidR="00666665" w:rsidRPr="008420FD" w:rsidTr="00F814A5">
        <w:tc>
          <w:tcPr>
            <w:tcW w:w="606" w:type="dxa"/>
          </w:tcPr>
          <w:p w:rsidR="00666665" w:rsidRPr="008420FD" w:rsidRDefault="00666665" w:rsidP="00F814A5">
            <w:pPr>
              <w:pStyle w:val="TableText"/>
              <w:rPr>
                <w:noProof w:val="0"/>
              </w:rPr>
            </w:pPr>
            <w:r w:rsidRPr="008420FD">
              <w:rPr>
                <w:noProof w:val="0"/>
              </w:rPr>
              <w:t>1.1</w:t>
            </w:r>
          </w:p>
        </w:tc>
        <w:tc>
          <w:tcPr>
            <w:tcW w:w="4376" w:type="dxa"/>
            <w:gridSpan w:val="2"/>
          </w:tcPr>
          <w:p w:rsidR="00666665" w:rsidRPr="008420FD" w:rsidRDefault="00051AC2" w:rsidP="00F814A5">
            <w:pPr>
              <w:pStyle w:val="TableText"/>
              <w:rPr>
                <w:noProof w:val="0"/>
              </w:rPr>
            </w:pPr>
            <w:r w:rsidRPr="008420FD">
              <w:rPr>
                <w:noProof w:val="0"/>
              </w:rPr>
              <w:fldChar w:fldCharType="begin"/>
            </w:r>
            <w:r w:rsidR="00666665" w:rsidRPr="008420FD">
              <w:rPr>
                <w:noProof w:val="0"/>
              </w:rPr>
              <w:instrText xml:space="preserve"> REF  Criteria11 </w:instrText>
            </w:r>
            <w:r w:rsidR="00B7468D" w:rsidRPr="008420FD">
              <w:rPr>
                <w:noProof w:val="0"/>
              </w:rPr>
              <w:instrText xml:space="preserve"> \* MERGEFORMAT </w:instrText>
            </w:r>
            <w:r w:rsidRPr="008420FD">
              <w:rPr>
                <w:noProof w:val="0"/>
              </w:rPr>
              <w:fldChar w:fldCharType="separate"/>
            </w:r>
            <w:sdt>
              <w:sdtPr>
                <w:rPr>
                  <w:noProof w:val="0"/>
                </w:rPr>
                <w:alias w:val="Criteria11"/>
                <w:tag w:val="Criteria11"/>
                <w:id w:val="-1979677565"/>
                <w:lock w:val="sdtLocked"/>
                <w:placeholder>
                  <w:docPart w:val="228BF84CC8644DB7AFA21A7042EFB5A6"/>
                </w:placeholder>
              </w:sdtPr>
              <w:sdtEndPr/>
              <w:sdtContent>
                <w:r w:rsidR="00666665" w:rsidRPr="008420FD">
                  <w:rPr>
                    <w:noProof w:val="0"/>
                  </w:rPr>
                  <w:t xml:space="preserve">Identify </w:t>
                </w:r>
                <w:r w:rsidR="00666665" w:rsidRPr="008420FD">
                  <w:rPr>
                    <w:rStyle w:val="TableTextChar"/>
                    <w:noProof w:val="0"/>
                  </w:rPr>
                  <w:t>sources</w:t>
                </w:r>
                <w:r w:rsidR="00666665" w:rsidRPr="008420FD">
                  <w:rPr>
                    <w:noProof w:val="0"/>
                  </w:rPr>
                  <w:t xml:space="preserve"> of destination information</w:t>
                </w:r>
              </w:sdtContent>
            </w:sdt>
            <w:r w:rsidRPr="008420FD">
              <w:rPr>
                <w:noProof w:val="0"/>
              </w:rPr>
              <w:fldChar w:fldCharType="end"/>
            </w:r>
          </w:p>
        </w:tc>
        <w:tc>
          <w:tcPr>
            <w:tcW w:w="1251" w:type="dxa"/>
          </w:tcPr>
          <w:p w:rsidR="00666665" w:rsidRPr="008420FD" w:rsidRDefault="00666665" w:rsidP="00B7468D">
            <w:pPr>
              <w:pStyle w:val="TableText"/>
              <w:jc w:val="center"/>
              <w:rPr>
                <w:noProof w:val="0"/>
              </w:rPr>
            </w:pPr>
            <w:r w:rsidRPr="008420FD">
              <w:rPr>
                <w:noProof w:val="0"/>
              </w:rPr>
              <w:t>1.1</w:t>
            </w:r>
          </w:p>
        </w:tc>
        <w:tc>
          <w:tcPr>
            <w:tcW w:w="1328" w:type="dxa"/>
          </w:tcPr>
          <w:p w:rsidR="00666665" w:rsidRPr="008420FD" w:rsidRDefault="00666665" w:rsidP="00B7468D">
            <w:pPr>
              <w:pStyle w:val="TableText"/>
              <w:jc w:val="center"/>
              <w:rPr>
                <w:noProof w:val="0"/>
              </w:rPr>
            </w:pPr>
            <w:r w:rsidRPr="008420FD">
              <w:rPr>
                <w:noProof w:val="0"/>
              </w:rPr>
              <w:t>1,2</w:t>
            </w:r>
          </w:p>
        </w:tc>
        <w:tc>
          <w:tcPr>
            <w:tcW w:w="1194" w:type="dxa"/>
          </w:tcPr>
          <w:p w:rsidR="00666665" w:rsidRPr="008420FD" w:rsidRDefault="00666665" w:rsidP="00B7468D">
            <w:pPr>
              <w:pStyle w:val="TableText"/>
              <w:jc w:val="center"/>
              <w:rPr>
                <w:noProof w:val="0"/>
              </w:rPr>
            </w:pPr>
            <w:r w:rsidRPr="008420FD">
              <w:rPr>
                <w:noProof w:val="0"/>
              </w:rPr>
              <w:t>1</w:t>
            </w:r>
          </w:p>
        </w:tc>
      </w:tr>
      <w:tr w:rsidR="00666665" w:rsidRPr="008420FD" w:rsidTr="00F814A5">
        <w:tc>
          <w:tcPr>
            <w:tcW w:w="606" w:type="dxa"/>
          </w:tcPr>
          <w:p w:rsidR="00666665" w:rsidRPr="008420FD" w:rsidRDefault="00666665" w:rsidP="00F814A5">
            <w:pPr>
              <w:pStyle w:val="TableText"/>
              <w:rPr>
                <w:noProof w:val="0"/>
              </w:rPr>
            </w:pPr>
            <w:r w:rsidRPr="008420FD">
              <w:rPr>
                <w:noProof w:val="0"/>
              </w:rPr>
              <w:t>1.2</w:t>
            </w:r>
          </w:p>
        </w:tc>
        <w:tc>
          <w:tcPr>
            <w:tcW w:w="4376" w:type="dxa"/>
            <w:gridSpan w:val="2"/>
          </w:tcPr>
          <w:p w:rsidR="00666665" w:rsidRPr="008420FD" w:rsidRDefault="00051AC2" w:rsidP="00F814A5">
            <w:pPr>
              <w:pStyle w:val="TableText"/>
              <w:rPr>
                <w:noProof w:val="0"/>
              </w:rPr>
            </w:pPr>
            <w:r w:rsidRPr="008420FD">
              <w:rPr>
                <w:noProof w:val="0"/>
              </w:rPr>
              <w:fldChar w:fldCharType="begin"/>
            </w:r>
            <w:r w:rsidR="00666665" w:rsidRPr="008420FD">
              <w:rPr>
                <w:noProof w:val="0"/>
              </w:rPr>
              <w:instrText xml:space="preserve"> REF  Criteria12 </w:instrText>
            </w:r>
            <w:r w:rsidR="00B7468D" w:rsidRPr="008420FD">
              <w:rPr>
                <w:noProof w:val="0"/>
              </w:rPr>
              <w:instrText xml:space="preserve"> \* MERGEFORMAT </w:instrText>
            </w:r>
            <w:r w:rsidRPr="008420FD">
              <w:rPr>
                <w:noProof w:val="0"/>
              </w:rPr>
              <w:fldChar w:fldCharType="separate"/>
            </w:r>
            <w:sdt>
              <w:sdtPr>
                <w:rPr>
                  <w:noProof w:val="0"/>
                </w:rPr>
                <w:alias w:val="Criteria12"/>
                <w:tag w:val="Criteria12"/>
                <w:id w:val="1887767282"/>
                <w:lock w:val="sdtLocked"/>
                <w:placeholder>
                  <w:docPart w:val="6AD7A122234E43DD85093D60778B0B1D"/>
                </w:placeholder>
              </w:sdtPr>
              <w:sdtEndPr/>
              <w:sdtContent>
                <w:r w:rsidR="00666665" w:rsidRPr="008420FD">
                  <w:rPr>
                    <w:noProof w:val="0"/>
                  </w:rPr>
                  <w:t xml:space="preserve">Describe </w:t>
                </w:r>
                <w:r w:rsidR="00666665" w:rsidRPr="008420FD">
                  <w:rPr>
                    <w:rStyle w:val="TableTextChar"/>
                    <w:noProof w:val="0"/>
                  </w:rPr>
                  <w:t>criteria for capturing destination information</w:t>
                </w:r>
              </w:sdtContent>
            </w:sdt>
            <w:r w:rsidRPr="008420FD">
              <w:rPr>
                <w:noProof w:val="0"/>
              </w:rPr>
              <w:fldChar w:fldCharType="end"/>
            </w:r>
          </w:p>
        </w:tc>
        <w:tc>
          <w:tcPr>
            <w:tcW w:w="1251" w:type="dxa"/>
          </w:tcPr>
          <w:p w:rsidR="00666665" w:rsidRPr="008420FD" w:rsidRDefault="00666665" w:rsidP="00B7468D">
            <w:pPr>
              <w:pStyle w:val="TableText"/>
              <w:jc w:val="center"/>
              <w:rPr>
                <w:noProof w:val="0"/>
              </w:rPr>
            </w:pPr>
            <w:r w:rsidRPr="008420FD">
              <w:rPr>
                <w:noProof w:val="0"/>
              </w:rPr>
              <w:t>1.2</w:t>
            </w:r>
          </w:p>
        </w:tc>
        <w:tc>
          <w:tcPr>
            <w:tcW w:w="1328" w:type="dxa"/>
          </w:tcPr>
          <w:p w:rsidR="00666665" w:rsidRPr="008420FD" w:rsidRDefault="00666665" w:rsidP="00B7468D">
            <w:pPr>
              <w:pStyle w:val="TableText"/>
              <w:jc w:val="center"/>
              <w:rPr>
                <w:noProof w:val="0"/>
              </w:rPr>
            </w:pPr>
            <w:r w:rsidRPr="008420FD">
              <w:rPr>
                <w:noProof w:val="0"/>
              </w:rPr>
              <w:t>3,4</w:t>
            </w:r>
          </w:p>
        </w:tc>
        <w:tc>
          <w:tcPr>
            <w:tcW w:w="1194" w:type="dxa"/>
          </w:tcPr>
          <w:p w:rsidR="00666665" w:rsidRPr="008420FD" w:rsidRDefault="00666665" w:rsidP="00B7468D">
            <w:pPr>
              <w:pStyle w:val="TableText"/>
              <w:jc w:val="center"/>
              <w:rPr>
                <w:noProof w:val="0"/>
              </w:rPr>
            </w:pPr>
            <w:r w:rsidRPr="008420FD">
              <w:rPr>
                <w:noProof w:val="0"/>
              </w:rPr>
              <w:t>2</w:t>
            </w:r>
          </w:p>
        </w:tc>
      </w:tr>
      <w:tr w:rsidR="00666665" w:rsidRPr="008420FD" w:rsidTr="00F814A5">
        <w:tc>
          <w:tcPr>
            <w:tcW w:w="606" w:type="dxa"/>
          </w:tcPr>
          <w:p w:rsidR="00666665" w:rsidRPr="008420FD" w:rsidRDefault="00666665" w:rsidP="00F814A5">
            <w:pPr>
              <w:pStyle w:val="TableText"/>
              <w:rPr>
                <w:noProof w:val="0"/>
              </w:rPr>
            </w:pPr>
            <w:r w:rsidRPr="008420FD">
              <w:rPr>
                <w:noProof w:val="0"/>
              </w:rPr>
              <w:t>1.3</w:t>
            </w:r>
          </w:p>
        </w:tc>
        <w:tc>
          <w:tcPr>
            <w:tcW w:w="4376" w:type="dxa"/>
            <w:gridSpan w:val="2"/>
          </w:tcPr>
          <w:p w:rsidR="00666665" w:rsidRPr="008420FD" w:rsidRDefault="00051AC2" w:rsidP="00F814A5">
            <w:pPr>
              <w:pStyle w:val="TableText"/>
              <w:rPr>
                <w:noProof w:val="0"/>
              </w:rPr>
            </w:pPr>
            <w:r w:rsidRPr="008420FD">
              <w:rPr>
                <w:noProof w:val="0"/>
              </w:rPr>
              <w:fldChar w:fldCharType="begin"/>
            </w:r>
            <w:r w:rsidR="00666665" w:rsidRPr="008420FD">
              <w:rPr>
                <w:noProof w:val="0"/>
              </w:rPr>
              <w:instrText xml:space="preserve"> REF  Criteria13 </w:instrText>
            </w:r>
            <w:r w:rsidR="00B7468D" w:rsidRPr="008420FD">
              <w:rPr>
                <w:noProof w:val="0"/>
              </w:rPr>
              <w:instrText xml:space="preserve"> \* MERGEFORMAT </w:instrText>
            </w:r>
            <w:r w:rsidRPr="008420FD">
              <w:rPr>
                <w:noProof w:val="0"/>
              </w:rPr>
              <w:fldChar w:fldCharType="separate"/>
            </w:r>
            <w:sdt>
              <w:sdtPr>
                <w:rPr>
                  <w:noProof w:val="0"/>
                </w:rPr>
                <w:alias w:val="Criteria13"/>
                <w:tag w:val="Criteria13"/>
                <w:id w:val="-971985908"/>
                <w:lock w:val="sdtLocked"/>
                <w:placeholder>
                  <w:docPart w:val="1FA618ECF39544C5AFBC19572D34B3FF"/>
                </w:placeholder>
              </w:sdtPr>
              <w:sdtEndPr/>
              <w:sdtContent>
                <w:r w:rsidR="00666665" w:rsidRPr="008420FD">
                  <w:rPr>
                    <w:rStyle w:val="TableTextChar"/>
                    <w:noProof w:val="0"/>
                  </w:rPr>
                  <w:t>Identify client needs relating to destination information</w:t>
                </w:r>
                <w:r w:rsidR="00666665" w:rsidRPr="008420FD">
                  <w:rPr>
                    <w:noProof w:val="0"/>
                  </w:rPr>
                  <w:t xml:space="preserve"> that may be required</w:t>
                </w:r>
              </w:sdtContent>
            </w:sdt>
            <w:r w:rsidRPr="008420FD">
              <w:rPr>
                <w:noProof w:val="0"/>
              </w:rPr>
              <w:fldChar w:fldCharType="end"/>
            </w:r>
          </w:p>
        </w:tc>
        <w:tc>
          <w:tcPr>
            <w:tcW w:w="1251" w:type="dxa"/>
          </w:tcPr>
          <w:p w:rsidR="00666665" w:rsidRPr="008420FD" w:rsidRDefault="00666665" w:rsidP="00B7468D">
            <w:pPr>
              <w:pStyle w:val="TableText"/>
              <w:jc w:val="center"/>
              <w:rPr>
                <w:noProof w:val="0"/>
              </w:rPr>
            </w:pPr>
            <w:r w:rsidRPr="008420FD">
              <w:rPr>
                <w:noProof w:val="0"/>
              </w:rPr>
              <w:t>1.3</w:t>
            </w:r>
          </w:p>
        </w:tc>
        <w:tc>
          <w:tcPr>
            <w:tcW w:w="1328" w:type="dxa"/>
          </w:tcPr>
          <w:p w:rsidR="00666665" w:rsidRPr="008420FD" w:rsidRDefault="00666665" w:rsidP="00B7468D">
            <w:pPr>
              <w:pStyle w:val="TableText"/>
              <w:jc w:val="center"/>
              <w:rPr>
                <w:noProof w:val="0"/>
              </w:rPr>
            </w:pPr>
            <w:r w:rsidRPr="008420FD">
              <w:rPr>
                <w:noProof w:val="0"/>
              </w:rPr>
              <w:t>5,6</w:t>
            </w:r>
            <w:r w:rsidR="00AB40D8" w:rsidRPr="008420FD">
              <w:rPr>
                <w:noProof w:val="0"/>
              </w:rPr>
              <w:t>,7,8</w:t>
            </w:r>
          </w:p>
        </w:tc>
        <w:tc>
          <w:tcPr>
            <w:tcW w:w="1194" w:type="dxa"/>
          </w:tcPr>
          <w:p w:rsidR="00666665" w:rsidRPr="008420FD" w:rsidRDefault="00666665" w:rsidP="00B7468D">
            <w:pPr>
              <w:pStyle w:val="TableText"/>
              <w:jc w:val="center"/>
              <w:rPr>
                <w:noProof w:val="0"/>
              </w:rPr>
            </w:pPr>
            <w:r w:rsidRPr="008420FD">
              <w:rPr>
                <w:noProof w:val="0"/>
              </w:rPr>
              <w:t>3</w:t>
            </w:r>
            <w:r w:rsidR="00C00140" w:rsidRPr="008420FD">
              <w:rPr>
                <w:noProof w:val="0"/>
              </w:rPr>
              <w:t>,4</w:t>
            </w:r>
          </w:p>
        </w:tc>
      </w:tr>
      <w:tr w:rsidR="00666665" w:rsidRPr="008420FD" w:rsidTr="00F814A5">
        <w:tc>
          <w:tcPr>
            <w:tcW w:w="606" w:type="dxa"/>
          </w:tcPr>
          <w:p w:rsidR="00666665" w:rsidRPr="008420FD" w:rsidRDefault="00666665" w:rsidP="00F814A5">
            <w:pPr>
              <w:pStyle w:val="TableText"/>
              <w:rPr>
                <w:noProof w:val="0"/>
              </w:rPr>
            </w:pPr>
            <w:r w:rsidRPr="008420FD">
              <w:rPr>
                <w:noProof w:val="0"/>
              </w:rPr>
              <w:t>1.4</w:t>
            </w:r>
          </w:p>
        </w:tc>
        <w:tc>
          <w:tcPr>
            <w:tcW w:w="4376" w:type="dxa"/>
            <w:gridSpan w:val="2"/>
          </w:tcPr>
          <w:p w:rsidR="00666665" w:rsidRPr="008420FD" w:rsidRDefault="00051AC2" w:rsidP="00F814A5">
            <w:pPr>
              <w:pStyle w:val="TableText"/>
              <w:rPr>
                <w:noProof w:val="0"/>
              </w:rPr>
            </w:pPr>
            <w:r w:rsidRPr="008420FD">
              <w:rPr>
                <w:noProof w:val="0"/>
              </w:rPr>
              <w:fldChar w:fldCharType="begin"/>
            </w:r>
            <w:r w:rsidR="00666665" w:rsidRPr="008420FD">
              <w:rPr>
                <w:noProof w:val="0"/>
              </w:rPr>
              <w:instrText xml:space="preserve"> REF  Criteria14 </w:instrText>
            </w:r>
            <w:r w:rsidR="00B7468D" w:rsidRPr="008420FD">
              <w:rPr>
                <w:noProof w:val="0"/>
              </w:rPr>
              <w:instrText xml:space="preserve"> \* MERGEFORMAT </w:instrText>
            </w:r>
            <w:r w:rsidRPr="008420FD">
              <w:rPr>
                <w:noProof w:val="0"/>
              </w:rPr>
              <w:fldChar w:fldCharType="separate"/>
            </w:r>
            <w:sdt>
              <w:sdtPr>
                <w:rPr>
                  <w:noProof w:val="0"/>
                </w:rPr>
                <w:alias w:val="Criteria14"/>
                <w:tag w:val="Criteria14"/>
                <w:id w:val="-1478525353"/>
                <w:lock w:val="sdtLocked"/>
                <w:placeholder>
                  <w:docPart w:val="2F24ED460D6A49D4B7E5478A1CE1A56A"/>
                </w:placeholder>
              </w:sdtPr>
              <w:sdtEndPr/>
              <w:sdtContent>
                <w:r w:rsidR="00666665" w:rsidRPr="008420FD">
                  <w:rPr>
                    <w:rStyle w:val="TableTextChar"/>
                    <w:noProof w:val="0"/>
                  </w:rPr>
                  <w:t>Research</w:t>
                </w:r>
                <w:r w:rsidR="00666665" w:rsidRPr="008420FD">
                  <w:rPr>
                    <w:noProof w:val="0"/>
                  </w:rPr>
                  <w:t xml:space="preserve"> destination information</w:t>
                </w:r>
              </w:sdtContent>
            </w:sdt>
            <w:r w:rsidRPr="008420FD">
              <w:rPr>
                <w:noProof w:val="0"/>
              </w:rPr>
              <w:fldChar w:fldCharType="end"/>
            </w:r>
          </w:p>
        </w:tc>
        <w:tc>
          <w:tcPr>
            <w:tcW w:w="1251" w:type="dxa"/>
          </w:tcPr>
          <w:p w:rsidR="00666665" w:rsidRPr="008420FD" w:rsidRDefault="00666665" w:rsidP="00B7468D">
            <w:pPr>
              <w:pStyle w:val="TableText"/>
              <w:jc w:val="center"/>
              <w:rPr>
                <w:noProof w:val="0"/>
              </w:rPr>
            </w:pPr>
            <w:r w:rsidRPr="008420FD">
              <w:rPr>
                <w:noProof w:val="0"/>
              </w:rPr>
              <w:t>1.4</w:t>
            </w:r>
          </w:p>
        </w:tc>
        <w:tc>
          <w:tcPr>
            <w:tcW w:w="1328" w:type="dxa"/>
          </w:tcPr>
          <w:p w:rsidR="00666665" w:rsidRPr="008420FD" w:rsidRDefault="00AB40D8" w:rsidP="00B7468D">
            <w:pPr>
              <w:pStyle w:val="TableText"/>
              <w:jc w:val="center"/>
              <w:rPr>
                <w:noProof w:val="0"/>
              </w:rPr>
            </w:pPr>
            <w:r w:rsidRPr="008420FD">
              <w:rPr>
                <w:noProof w:val="0"/>
              </w:rPr>
              <w:t>9,10</w:t>
            </w:r>
            <w:r w:rsidR="006103F6" w:rsidRPr="008420FD">
              <w:rPr>
                <w:noProof w:val="0"/>
              </w:rPr>
              <w:t>,11,12</w:t>
            </w:r>
          </w:p>
        </w:tc>
        <w:tc>
          <w:tcPr>
            <w:tcW w:w="1194" w:type="dxa"/>
          </w:tcPr>
          <w:p w:rsidR="00666665" w:rsidRPr="008420FD" w:rsidRDefault="00C00140" w:rsidP="00B7468D">
            <w:pPr>
              <w:pStyle w:val="TableText"/>
              <w:jc w:val="center"/>
              <w:rPr>
                <w:noProof w:val="0"/>
              </w:rPr>
            </w:pPr>
            <w:r w:rsidRPr="008420FD">
              <w:rPr>
                <w:noProof w:val="0"/>
              </w:rPr>
              <w:t>5</w:t>
            </w:r>
          </w:p>
        </w:tc>
      </w:tr>
      <w:tr w:rsidR="00666665" w:rsidRPr="008420FD" w:rsidTr="00F814A5">
        <w:tc>
          <w:tcPr>
            <w:tcW w:w="606" w:type="dxa"/>
          </w:tcPr>
          <w:p w:rsidR="00666665" w:rsidRPr="008420FD" w:rsidRDefault="00666665" w:rsidP="00F814A5">
            <w:pPr>
              <w:pStyle w:val="TableText"/>
              <w:rPr>
                <w:noProof w:val="0"/>
              </w:rPr>
            </w:pPr>
            <w:r w:rsidRPr="008420FD">
              <w:rPr>
                <w:noProof w:val="0"/>
              </w:rPr>
              <w:t>1.5</w:t>
            </w:r>
          </w:p>
        </w:tc>
        <w:tc>
          <w:tcPr>
            <w:tcW w:w="4376" w:type="dxa"/>
            <w:gridSpan w:val="2"/>
          </w:tcPr>
          <w:p w:rsidR="00666665" w:rsidRPr="008420FD" w:rsidRDefault="00051AC2" w:rsidP="00F814A5">
            <w:pPr>
              <w:pStyle w:val="TableText"/>
              <w:rPr>
                <w:noProof w:val="0"/>
              </w:rPr>
            </w:pPr>
            <w:r w:rsidRPr="008420FD">
              <w:rPr>
                <w:noProof w:val="0"/>
              </w:rPr>
              <w:fldChar w:fldCharType="begin"/>
            </w:r>
            <w:r w:rsidR="00666665" w:rsidRPr="008420FD">
              <w:rPr>
                <w:noProof w:val="0"/>
              </w:rPr>
              <w:instrText xml:space="preserve"> REF  Criteria15 </w:instrText>
            </w:r>
            <w:r w:rsidR="00B7468D" w:rsidRPr="008420FD">
              <w:rPr>
                <w:noProof w:val="0"/>
              </w:rPr>
              <w:instrText xml:space="preserve"> \* MERGEFORMAT </w:instrText>
            </w:r>
            <w:r w:rsidRPr="008420FD">
              <w:rPr>
                <w:noProof w:val="0"/>
              </w:rPr>
              <w:fldChar w:fldCharType="separate"/>
            </w:r>
            <w:sdt>
              <w:sdtPr>
                <w:rPr>
                  <w:noProof w:val="0"/>
                </w:rPr>
                <w:alias w:val="Criteria15"/>
                <w:tag w:val="Criteria15"/>
                <w:id w:val="-751884744"/>
                <w:lock w:val="sdtLocked"/>
                <w:placeholder>
                  <w:docPart w:val="D9139ACE85C04DE79ABABB9FCCBAD67C"/>
                </w:placeholder>
              </w:sdtPr>
              <w:sdtEndPr/>
              <w:sdtContent>
                <w:r w:rsidR="00666665" w:rsidRPr="008420FD">
                  <w:rPr>
                    <w:noProof w:val="0"/>
                  </w:rPr>
                  <w:t xml:space="preserve">Capture and </w:t>
                </w:r>
                <w:r w:rsidR="00666665" w:rsidRPr="008420FD">
                  <w:rPr>
                    <w:rStyle w:val="TableTextChar"/>
                    <w:noProof w:val="0"/>
                  </w:rPr>
                  <w:t>record and classify</w:t>
                </w:r>
                <w:r w:rsidR="00666665" w:rsidRPr="008420FD">
                  <w:rPr>
                    <w:noProof w:val="0"/>
                  </w:rPr>
                  <w:t xml:space="preserve"> destination and </w:t>
                </w:r>
                <w:r w:rsidR="00666665" w:rsidRPr="008420FD">
                  <w:rPr>
                    <w:rStyle w:val="TableTextChar"/>
                    <w:noProof w:val="0"/>
                  </w:rPr>
                  <w:t xml:space="preserve">general </w:t>
                </w:r>
                <w:r w:rsidR="0088452F" w:rsidRPr="008420FD">
                  <w:rPr>
                    <w:rStyle w:val="TableTextChar"/>
                    <w:noProof w:val="0"/>
                  </w:rPr>
                  <w:t>destination</w:t>
                </w:r>
                <w:r w:rsidR="00666665" w:rsidRPr="008420FD">
                  <w:rPr>
                    <w:rStyle w:val="TableTextChar"/>
                    <w:noProof w:val="0"/>
                  </w:rPr>
                  <w:t xml:space="preserve"> information</w:t>
                </w:r>
              </w:sdtContent>
            </w:sdt>
            <w:r w:rsidRPr="008420FD">
              <w:rPr>
                <w:noProof w:val="0"/>
              </w:rPr>
              <w:fldChar w:fldCharType="end"/>
            </w:r>
          </w:p>
        </w:tc>
        <w:tc>
          <w:tcPr>
            <w:tcW w:w="1251" w:type="dxa"/>
          </w:tcPr>
          <w:p w:rsidR="00666665" w:rsidRPr="008420FD" w:rsidRDefault="00666665" w:rsidP="00B7468D">
            <w:pPr>
              <w:pStyle w:val="TableText"/>
              <w:jc w:val="center"/>
              <w:rPr>
                <w:noProof w:val="0"/>
              </w:rPr>
            </w:pPr>
            <w:r w:rsidRPr="008420FD">
              <w:rPr>
                <w:noProof w:val="0"/>
              </w:rPr>
              <w:t>1.5</w:t>
            </w:r>
          </w:p>
        </w:tc>
        <w:tc>
          <w:tcPr>
            <w:tcW w:w="1328" w:type="dxa"/>
          </w:tcPr>
          <w:p w:rsidR="00666665" w:rsidRPr="008420FD" w:rsidRDefault="006103F6" w:rsidP="00B7468D">
            <w:pPr>
              <w:pStyle w:val="TableText"/>
              <w:jc w:val="center"/>
              <w:rPr>
                <w:noProof w:val="0"/>
              </w:rPr>
            </w:pPr>
            <w:r w:rsidRPr="008420FD">
              <w:rPr>
                <w:noProof w:val="0"/>
              </w:rPr>
              <w:t>14</w:t>
            </w:r>
          </w:p>
        </w:tc>
        <w:tc>
          <w:tcPr>
            <w:tcW w:w="1194" w:type="dxa"/>
          </w:tcPr>
          <w:p w:rsidR="00666665" w:rsidRPr="008420FD" w:rsidRDefault="00AB40D8" w:rsidP="00B7468D">
            <w:pPr>
              <w:pStyle w:val="TableText"/>
              <w:jc w:val="center"/>
              <w:rPr>
                <w:noProof w:val="0"/>
              </w:rPr>
            </w:pPr>
            <w:r w:rsidRPr="008420FD">
              <w:rPr>
                <w:noProof w:val="0"/>
              </w:rPr>
              <w:t>6</w:t>
            </w:r>
          </w:p>
        </w:tc>
      </w:tr>
      <w:tr w:rsidR="00A63749" w:rsidRPr="008420FD" w:rsidTr="00F814A5">
        <w:tc>
          <w:tcPr>
            <w:tcW w:w="8755" w:type="dxa"/>
            <w:gridSpan w:val="6"/>
            <w:shd w:val="clear" w:color="auto" w:fill="E36C0A" w:themeFill="accent6" w:themeFillShade="BF"/>
          </w:tcPr>
          <w:p w:rsidR="00A63749" w:rsidRPr="008420FD" w:rsidRDefault="00A63749" w:rsidP="007C1CAA">
            <w:pPr>
              <w:pStyle w:val="TableHeading"/>
              <w:rPr>
                <w:noProof w:val="0"/>
              </w:rPr>
            </w:pPr>
            <w:r w:rsidRPr="008420FD">
              <w:rPr>
                <w:noProof w:val="0"/>
              </w:rPr>
              <w:t xml:space="preserve">Element 2: </w:t>
            </w:r>
            <w:r w:rsidR="00051AC2" w:rsidRPr="008420FD">
              <w:rPr>
                <w:noProof w:val="0"/>
              </w:rPr>
              <w:fldChar w:fldCharType="begin"/>
            </w:r>
            <w:r w:rsidR="007C1CAA" w:rsidRPr="008420FD">
              <w:rPr>
                <w:noProof w:val="0"/>
              </w:rPr>
              <w:instrText xml:space="preserve"> REF  Element2 </w:instrText>
            </w:r>
            <w:r w:rsidR="00051AC2" w:rsidRPr="008420FD">
              <w:rPr>
                <w:noProof w:val="0"/>
              </w:rPr>
              <w:fldChar w:fldCharType="separate"/>
            </w:r>
            <w:sdt>
              <w:sdtPr>
                <w:rPr>
                  <w:noProof w:val="0"/>
                  <w:highlight w:val="yellow"/>
                </w:rPr>
                <w:alias w:val="Element2"/>
                <w:tag w:val="Element2"/>
                <w:id w:val="-995719819"/>
                <w:lock w:val="sdtLocked"/>
                <w:placeholder>
                  <w:docPart w:val="D5087CA7CA1F4604947E5EA75AEC2E7D"/>
                </w:placeholder>
              </w:sdtPr>
              <w:sdtEndPr/>
              <w:sdtContent>
                <w:r w:rsidR="006A1395" w:rsidRPr="008420FD">
                  <w:rPr>
                    <w:noProof w:val="0"/>
                  </w:rPr>
                  <w:t>Update destination knowledge</w:t>
                </w:r>
              </w:sdtContent>
            </w:sdt>
            <w:r w:rsidR="00051AC2" w:rsidRPr="008420FD">
              <w:rPr>
                <w:noProof w:val="0"/>
              </w:rPr>
              <w:fldChar w:fldCharType="end"/>
            </w:r>
          </w:p>
        </w:tc>
      </w:tr>
      <w:tr w:rsidR="00AB40D8" w:rsidRPr="008420FD" w:rsidTr="002A2CCF">
        <w:tc>
          <w:tcPr>
            <w:tcW w:w="620" w:type="dxa"/>
            <w:gridSpan w:val="2"/>
          </w:tcPr>
          <w:p w:rsidR="00AB40D8" w:rsidRPr="008420FD" w:rsidRDefault="00AB40D8" w:rsidP="00F814A5">
            <w:pPr>
              <w:pStyle w:val="TableText"/>
              <w:rPr>
                <w:noProof w:val="0"/>
              </w:rPr>
            </w:pPr>
            <w:r w:rsidRPr="008420FD">
              <w:rPr>
                <w:noProof w:val="0"/>
              </w:rPr>
              <w:t>2.1</w:t>
            </w:r>
          </w:p>
        </w:tc>
        <w:tc>
          <w:tcPr>
            <w:tcW w:w="4362" w:type="dxa"/>
            <w:vAlign w:val="center"/>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Criteria21 </w:instrText>
            </w:r>
            <w:r w:rsidR="00B7468D" w:rsidRPr="008420FD">
              <w:rPr>
                <w:noProof w:val="0"/>
              </w:rPr>
              <w:instrText xml:space="preserve"> \* MERGEFORMAT </w:instrText>
            </w:r>
            <w:r w:rsidRPr="008420FD">
              <w:rPr>
                <w:noProof w:val="0"/>
              </w:rPr>
              <w:fldChar w:fldCharType="separate"/>
            </w:r>
            <w:sdt>
              <w:sdtPr>
                <w:rPr>
                  <w:noProof w:val="0"/>
                </w:rPr>
                <w:alias w:val="Criteria21"/>
                <w:tag w:val="Criteria21"/>
                <w:id w:val="1855000877"/>
                <w:lock w:val="sdtLocked"/>
                <w:placeholder>
                  <w:docPart w:val="209F4272732448C48324C75A2E03E568"/>
                </w:placeholder>
              </w:sdtPr>
              <w:sdtEndPr/>
              <w:sdtContent>
                <w:r w:rsidR="00AB40D8" w:rsidRPr="008420FD">
                  <w:rPr>
                    <w:noProof w:val="0"/>
                  </w:rPr>
                  <w:t>Register to receive updated destination information</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2.1</w:t>
            </w:r>
          </w:p>
        </w:tc>
        <w:tc>
          <w:tcPr>
            <w:tcW w:w="1328" w:type="dxa"/>
            <w:vAlign w:val="center"/>
          </w:tcPr>
          <w:p w:rsidR="00AB40D8" w:rsidRPr="008420FD" w:rsidRDefault="00093894" w:rsidP="00B7468D">
            <w:pPr>
              <w:pStyle w:val="TableText"/>
              <w:jc w:val="center"/>
              <w:rPr>
                <w:noProof w:val="0"/>
              </w:rPr>
            </w:pPr>
            <w:r w:rsidRPr="008420FD">
              <w:rPr>
                <w:noProof w:val="0"/>
              </w:rPr>
              <w:t>13</w:t>
            </w:r>
          </w:p>
        </w:tc>
        <w:tc>
          <w:tcPr>
            <w:tcW w:w="1194" w:type="dxa"/>
            <w:vAlign w:val="center"/>
          </w:tcPr>
          <w:p w:rsidR="00AB40D8" w:rsidRPr="008420FD" w:rsidRDefault="00F87D47" w:rsidP="00B7468D">
            <w:pPr>
              <w:pStyle w:val="TableText"/>
              <w:jc w:val="center"/>
              <w:rPr>
                <w:noProof w:val="0"/>
              </w:rPr>
            </w:pPr>
            <w:r w:rsidRPr="008420FD">
              <w:rPr>
                <w:noProof w:val="0"/>
              </w:rPr>
              <w:t>7</w:t>
            </w:r>
          </w:p>
        </w:tc>
      </w:tr>
      <w:tr w:rsidR="00AB40D8" w:rsidRPr="008420FD" w:rsidTr="002A2CCF">
        <w:tc>
          <w:tcPr>
            <w:tcW w:w="620" w:type="dxa"/>
            <w:gridSpan w:val="2"/>
          </w:tcPr>
          <w:p w:rsidR="00AB40D8" w:rsidRPr="008420FD" w:rsidRDefault="00AB40D8" w:rsidP="00F814A5">
            <w:pPr>
              <w:pStyle w:val="TableText"/>
              <w:rPr>
                <w:noProof w:val="0"/>
              </w:rPr>
            </w:pPr>
            <w:r w:rsidRPr="008420FD">
              <w:rPr>
                <w:noProof w:val="0"/>
              </w:rPr>
              <w:t>2.2</w:t>
            </w:r>
          </w:p>
        </w:tc>
        <w:tc>
          <w:tcPr>
            <w:tcW w:w="4362" w:type="dxa"/>
            <w:vAlign w:val="center"/>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Criteria22 </w:instrText>
            </w:r>
            <w:r w:rsidR="00B7468D" w:rsidRPr="008420FD">
              <w:rPr>
                <w:noProof w:val="0"/>
              </w:rPr>
              <w:instrText xml:space="preserve"> \* MERGEFORMAT </w:instrText>
            </w:r>
            <w:r w:rsidRPr="008420FD">
              <w:rPr>
                <w:noProof w:val="0"/>
              </w:rPr>
              <w:fldChar w:fldCharType="separate"/>
            </w:r>
            <w:sdt>
              <w:sdtPr>
                <w:rPr>
                  <w:noProof w:val="0"/>
                </w:rPr>
                <w:alias w:val="Criteria2.2"/>
                <w:tag w:val="Criteria2.2"/>
                <w:id w:val="1486900669"/>
                <w:lock w:val="sdtLocked"/>
                <w:placeholder>
                  <w:docPart w:val="6D14EF6E776D49ADA35E5E26432AB58E"/>
                </w:placeholder>
              </w:sdtPr>
              <w:sdtEndPr/>
              <w:sdtContent>
                <w:r w:rsidR="00AB40D8" w:rsidRPr="008420FD">
                  <w:rPr>
                    <w:noProof w:val="0"/>
                  </w:rPr>
                  <w:t>Integrate updated information into existing destination information</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2.2</w:t>
            </w:r>
          </w:p>
        </w:tc>
        <w:tc>
          <w:tcPr>
            <w:tcW w:w="1328" w:type="dxa"/>
            <w:vAlign w:val="center"/>
          </w:tcPr>
          <w:p w:rsidR="00AB40D8" w:rsidRPr="008420FD" w:rsidRDefault="00AB40D8" w:rsidP="00B7468D">
            <w:pPr>
              <w:pStyle w:val="TableText"/>
              <w:jc w:val="center"/>
              <w:rPr>
                <w:noProof w:val="0"/>
              </w:rPr>
            </w:pPr>
            <w:r w:rsidRPr="008420FD">
              <w:rPr>
                <w:noProof w:val="0"/>
              </w:rPr>
              <w:t>15,16</w:t>
            </w:r>
          </w:p>
        </w:tc>
        <w:tc>
          <w:tcPr>
            <w:tcW w:w="1194" w:type="dxa"/>
            <w:vAlign w:val="center"/>
          </w:tcPr>
          <w:p w:rsidR="00AB40D8" w:rsidRPr="008420FD" w:rsidRDefault="00AB40D8" w:rsidP="00B7468D">
            <w:pPr>
              <w:pStyle w:val="TableText"/>
              <w:jc w:val="center"/>
              <w:rPr>
                <w:noProof w:val="0"/>
              </w:rPr>
            </w:pPr>
            <w:r w:rsidRPr="008420FD">
              <w:rPr>
                <w:noProof w:val="0"/>
              </w:rPr>
              <w:t>8</w:t>
            </w:r>
          </w:p>
        </w:tc>
      </w:tr>
      <w:tr w:rsidR="00AB40D8" w:rsidRPr="008420FD" w:rsidTr="002A2CCF">
        <w:tc>
          <w:tcPr>
            <w:tcW w:w="620" w:type="dxa"/>
            <w:gridSpan w:val="2"/>
          </w:tcPr>
          <w:p w:rsidR="00AB40D8" w:rsidRPr="008420FD" w:rsidRDefault="00AB40D8" w:rsidP="00F814A5">
            <w:pPr>
              <w:pStyle w:val="TableText"/>
              <w:rPr>
                <w:noProof w:val="0"/>
              </w:rPr>
            </w:pPr>
            <w:r w:rsidRPr="008420FD">
              <w:rPr>
                <w:noProof w:val="0"/>
              </w:rPr>
              <w:t>2.3</w:t>
            </w:r>
          </w:p>
        </w:tc>
        <w:tc>
          <w:tcPr>
            <w:tcW w:w="4362" w:type="dxa"/>
            <w:vAlign w:val="center"/>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Criteria23 </w:instrText>
            </w:r>
            <w:r w:rsidR="00B7468D" w:rsidRPr="008420FD">
              <w:rPr>
                <w:noProof w:val="0"/>
              </w:rPr>
              <w:instrText xml:space="preserve"> \* MERGEFORMAT </w:instrText>
            </w:r>
            <w:r w:rsidRPr="008420FD">
              <w:rPr>
                <w:noProof w:val="0"/>
              </w:rPr>
              <w:fldChar w:fldCharType="separate"/>
            </w:r>
            <w:sdt>
              <w:sdtPr>
                <w:rPr>
                  <w:noProof w:val="0"/>
                </w:rPr>
                <w:alias w:val="Criteria23"/>
                <w:tag w:val="Criteria23"/>
                <w:id w:val="-1049995531"/>
                <w:lock w:val="sdtLocked"/>
                <w:placeholder>
                  <w:docPart w:val="066B53B39BF344DB855445AB40FE02E2"/>
                </w:placeholder>
              </w:sdtPr>
              <w:sdtEndPr/>
              <w:sdtContent>
                <w:r w:rsidR="00AB40D8" w:rsidRPr="008420FD">
                  <w:rPr>
                    <w:noProof w:val="0"/>
                  </w:rPr>
                  <w:t>Initiate new files for new information and/or new destinations</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2.3</w:t>
            </w:r>
          </w:p>
        </w:tc>
        <w:tc>
          <w:tcPr>
            <w:tcW w:w="1328" w:type="dxa"/>
            <w:vAlign w:val="center"/>
          </w:tcPr>
          <w:p w:rsidR="00AB40D8" w:rsidRPr="008420FD" w:rsidRDefault="00AB40D8" w:rsidP="00B7468D">
            <w:pPr>
              <w:pStyle w:val="TableText"/>
              <w:jc w:val="center"/>
              <w:rPr>
                <w:noProof w:val="0"/>
              </w:rPr>
            </w:pPr>
            <w:r w:rsidRPr="008420FD">
              <w:rPr>
                <w:noProof w:val="0"/>
              </w:rPr>
              <w:t>17</w:t>
            </w:r>
          </w:p>
        </w:tc>
        <w:tc>
          <w:tcPr>
            <w:tcW w:w="1194" w:type="dxa"/>
            <w:vAlign w:val="center"/>
          </w:tcPr>
          <w:p w:rsidR="00AB40D8" w:rsidRPr="008420FD" w:rsidRDefault="00AB40D8" w:rsidP="00B7468D">
            <w:pPr>
              <w:pStyle w:val="TableText"/>
              <w:jc w:val="center"/>
              <w:rPr>
                <w:noProof w:val="0"/>
              </w:rPr>
            </w:pPr>
            <w:r w:rsidRPr="008420FD">
              <w:rPr>
                <w:noProof w:val="0"/>
              </w:rPr>
              <w:t>9</w:t>
            </w:r>
          </w:p>
        </w:tc>
      </w:tr>
      <w:tr w:rsidR="00AB40D8" w:rsidRPr="008420FD" w:rsidTr="00F814A5">
        <w:tc>
          <w:tcPr>
            <w:tcW w:w="8755" w:type="dxa"/>
            <w:gridSpan w:val="6"/>
            <w:shd w:val="clear" w:color="auto" w:fill="E36C0A" w:themeFill="accent6" w:themeFillShade="BF"/>
          </w:tcPr>
          <w:p w:rsidR="00AB40D8" w:rsidRPr="008420FD" w:rsidRDefault="00AB40D8" w:rsidP="007C1CAA">
            <w:pPr>
              <w:pStyle w:val="TableHeading"/>
              <w:rPr>
                <w:noProof w:val="0"/>
              </w:rPr>
            </w:pPr>
            <w:r w:rsidRPr="008420FD">
              <w:rPr>
                <w:noProof w:val="0"/>
              </w:rPr>
              <w:t xml:space="preserve">Element 3: </w:t>
            </w:r>
            <w:r w:rsidR="00051AC2" w:rsidRPr="008420FD">
              <w:rPr>
                <w:noProof w:val="0"/>
              </w:rPr>
              <w:fldChar w:fldCharType="begin"/>
            </w:r>
            <w:r w:rsidRPr="008420FD">
              <w:rPr>
                <w:noProof w:val="0"/>
              </w:rPr>
              <w:instrText xml:space="preserve"> REF  Element3 </w:instrText>
            </w:r>
            <w:r w:rsidR="00051AC2" w:rsidRPr="008420FD">
              <w:rPr>
                <w:noProof w:val="0"/>
              </w:rPr>
              <w:fldChar w:fldCharType="separate"/>
            </w:r>
            <w:sdt>
              <w:sdtPr>
                <w:rPr>
                  <w:noProof w:val="0"/>
                  <w:highlight w:val="yellow"/>
                </w:rPr>
                <w:alias w:val="Element3"/>
                <w:tag w:val="Element3"/>
                <w:id w:val="-1546442534"/>
                <w:lock w:val="sdtLocked"/>
                <w:placeholder>
                  <w:docPart w:val="4C061326EA2F4C2F8334AD2C50580CD9"/>
                </w:placeholder>
              </w:sdtPr>
              <w:sdtEndPr/>
              <w:sdtContent>
                <w:r w:rsidRPr="008420FD">
                  <w:rPr>
                    <w:noProof w:val="0"/>
                  </w:rPr>
                  <w:t>Communicate destination knowledge</w:t>
                </w:r>
              </w:sdtContent>
            </w:sdt>
            <w:r w:rsidR="00051AC2" w:rsidRPr="008420FD">
              <w:rPr>
                <w:noProof w:val="0"/>
              </w:rPr>
              <w:fldChar w:fldCharType="end"/>
            </w:r>
          </w:p>
        </w:tc>
      </w:tr>
      <w:tr w:rsidR="00AB40D8" w:rsidRPr="008420FD" w:rsidTr="00F814A5">
        <w:tc>
          <w:tcPr>
            <w:tcW w:w="606" w:type="dxa"/>
          </w:tcPr>
          <w:p w:rsidR="00AB40D8" w:rsidRPr="008420FD" w:rsidRDefault="00AB40D8" w:rsidP="00F814A5">
            <w:pPr>
              <w:pStyle w:val="TableText"/>
              <w:rPr>
                <w:noProof w:val="0"/>
              </w:rPr>
            </w:pPr>
            <w:r w:rsidRPr="008420FD">
              <w:rPr>
                <w:noProof w:val="0"/>
              </w:rPr>
              <w:t>3.1</w:t>
            </w:r>
          </w:p>
        </w:tc>
        <w:tc>
          <w:tcPr>
            <w:tcW w:w="4376" w:type="dxa"/>
            <w:gridSpan w:val="2"/>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Criteria31 </w:instrText>
            </w:r>
            <w:r w:rsidR="00B7468D" w:rsidRPr="008420FD">
              <w:rPr>
                <w:noProof w:val="0"/>
              </w:rPr>
              <w:instrText xml:space="preserve"> \* MERGEFORMAT </w:instrText>
            </w:r>
            <w:r w:rsidRPr="008420FD">
              <w:rPr>
                <w:noProof w:val="0"/>
              </w:rPr>
              <w:fldChar w:fldCharType="separate"/>
            </w:r>
            <w:sdt>
              <w:sdtPr>
                <w:rPr>
                  <w:noProof w:val="0"/>
                </w:rPr>
                <w:alias w:val="Criteria31"/>
                <w:tag w:val="Criteria31"/>
                <w:id w:val="-325910954"/>
                <w:placeholder>
                  <w:docPart w:val="590006AFAE544255859B0BCE71345F1C"/>
                </w:placeholder>
              </w:sdtPr>
              <w:sdtContent>
                <w:r w:rsidR="00B83173" w:rsidRPr="008420FD">
                  <w:rPr>
                    <w:noProof w:val="0"/>
                  </w:rPr>
                  <w:t>Identify client and colleague needs relating to destination information that is required</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3.1</w:t>
            </w:r>
          </w:p>
        </w:tc>
        <w:tc>
          <w:tcPr>
            <w:tcW w:w="1328" w:type="dxa"/>
          </w:tcPr>
          <w:p w:rsidR="00AB40D8" w:rsidRPr="008420FD" w:rsidRDefault="00AB40D8" w:rsidP="00B7468D">
            <w:pPr>
              <w:pStyle w:val="TableText"/>
              <w:jc w:val="center"/>
              <w:rPr>
                <w:noProof w:val="0"/>
              </w:rPr>
            </w:pPr>
            <w:r w:rsidRPr="008420FD">
              <w:rPr>
                <w:noProof w:val="0"/>
              </w:rPr>
              <w:t>5,6,7,8</w:t>
            </w:r>
          </w:p>
        </w:tc>
        <w:tc>
          <w:tcPr>
            <w:tcW w:w="1194" w:type="dxa"/>
          </w:tcPr>
          <w:p w:rsidR="00AB40D8" w:rsidRPr="008420FD" w:rsidRDefault="00C00140" w:rsidP="00B7468D">
            <w:pPr>
              <w:pStyle w:val="TableText"/>
              <w:jc w:val="center"/>
              <w:rPr>
                <w:noProof w:val="0"/>
              </w:rPr>
            </w:pPr>
            <w:r w:rsidRPr="008420FD">
              <w:rPr>
                <w:noProof w:val="0"/>
              </w:rPr>
              <w:t>3,4</w:t>
            </w:r>
          </w:p>
        </w:tc>
      </w:tr>
      <w:tr w:rsidR="00AB40D8" w:rsidRPr="008420FD" w:rsidTr="00F814A5">
        <w:tc>
          <w:tcPr>
            <w:tcW w:w="606" w:type="dxa"/>
          </w:tcPr>
          <w:p w:rsidR="00AB40D8" w:rsidRPr="008420FD" w:rsidRDefault="00AB40D8" w:rsidP="00F814A5">
            <w:pPr>
              <w:pStyle w:val="TableText"/>
              <w:rPr>
                <w:noProof w:val="0"/>
              </w:rPr>
            </w:pPr>
            <w:r w:rsidRPr="008420FD">
              <w:rPr>
                <w:noProof w:val="0"/>
              </w:rPr>
              <w:t>3.2</w:t>
            </w:r>
          </w:p>
        </w:tc>
        <w:tc>
          <w:tcPr>
            <w:tcW w:w="4376" w:type="dxa"/>
            <w:gridSpan w:val="2"/>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Criteria32 </w:instrText>
            </w:r>
            <w:r w:rsidR="00B7468D" w:rsidRPr="008420FD">
              <w:rPr>
                <w:noProof w:val="0"/>
              </w:rPr>
              <w:instrText xml:space="preserve"> \* MERGEFORMAT </w:instrText>
            </w:r>
            <w:r w:rsidRPr="008420FD">
              <w:rPr>
                <w:noProof w:val="0"/>
              </w:rPr>
              <w:fldChar w:fldCharType="separate"/>
            </w:r>
            <w:sdt>
              <w:sdtPr>
                <w:rPr>
                  <w:noProof w:val="0"/>
                </w:rPr>
                <w:alias w:val="Criteria32"/>
                <w:tag w:val="Criteria32"/>
                <w:id w:val="-2024384657"/>
                <w:lock w:val="sdtLocked"/>
                <w:placeholder>
                  <w:docPart w:val="C9F3C6071CBB4098ADF81F76CA8745E9"/>
                </w:placeholder>
              </w:sdtPr>
              <w:sdtEndPr/>
              <w:sdtContent>
                <w:r w:rsidR="00AB40D8" w:rsidRPr="008420FD">
                  <w:rPr>
                    <w:noProof w:val="0"/>
                  </w:rPr>
                  <w:t>Share destination information</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3.2</w:t>
            </w:r>
          </w:p>
        </w:tc>
        <w:tc>
          <w:tcPr>
            <w:tcW w:w="1328" w:type="dxa"/>
          </w:tcPr>
          <w:p w:rsidR="00AB40D8" w:rsidRPr="008420FD" w:rsidRDefault="00093894" w:rsidP="00B7468D">
            <w:pPr>
              <w:pStyle w:val="TableText"/>
              <w:jc w:val="center"/>
              <w:rPr>
                <w:noProof w:val="0"/>
              </w:rPr>
            </w:pPr>
            <w:r w:rsidRPr="008420FD">
              <w:rPr>
                <w:noProof w:val="0"/>
              </w:rPr>
              <w:t>18,19</w:t>
            </w:r>
          </w:p>
        </w:tc>
        <w:tc>
          <w:tcPr>
            <w:tcW w:w="1194" w:type="dxa"/>
          </w:tcPr>
          <w:p w:rsidR="00AB40D8" w:rsidRPr="008420FD" w:rsidRDefault="00AB40D8" w:rsidP="00B7468D">
            <w:pPr>
              <w:pStyle w:val="TableText"/>
              <w:jc w:val="center"/>
              <w:rPr>
                <w:noProof w:val="0"/>
              </w:rPr>
            </w:pPr>
            <w:r w:rsidRPr="008420FD">
              <w:rPr>
                <w:noProof w:val="0"/>
              </w:rPr>
              <w:t>10</w:t>
            </w:r>
          </w:p>
        </w:tc>
      </w:tr>
      <w:tr w:rsidR="00AB40D8" w:rsidRPr="008420FD" w:rsidTr="00F814A5">
        <w:tc>
          <w:tcPr>
            <w:tcW w:w="606" w:type="dxa"/>
          </w:tcPr>
          <w:p w:rsidR="00AB40D8" w:rsidRPr="008420FD" w:rsidRDefault="00AB40D8" w:rsidP="006A1395">
            <w:pPr>
              <w:pStyle w:val="TableText"/>
              <w:keepNext/>
              <w:rPr>
                <w:noProof w:val="0"/>
              </w:rPr>
            </w:pPr>
            <w:r w:rsidRPr="008420FD">
              <w:rPr>
                <w:noProof w:val="0"/>
              </w:rPr>
              <w:t>3.3</w:t>
            </w:r>
          </w:p>
        </w:tc>
        <w:tc>
          <w:tcPr>
            <w:tcW w:w="4376" w:type="dxa"/>
            <w:gridSpan w:val="2"/>
          </w:tcPr>
          <w:p w:rsidR="00AB40D8" w:rsidRPr="008420FD" w:rsidRDefault="00051AC2" w:rsidP="006A1395">
            <w:pPr>
              <w:pStyle w:val="TableText"/>
              <w:keepNext/>
              <w:rPr>
                <w:noProof w:val="0"/>
              </w:rPr>
            </w:pPr>
            <w:r w:rsidRPr="008420FD">
              <w:rPr>
                <w:noProof w:val="0"/>
              </w:rPr>
              <w:fldChar w:fldCharType="begin"/>
            </w:r>
            <w:r w:rsidR="00AB40D8" w:rsidRPr="008420FD">
              <w:rPr>
                <w:noProof w:val="0"/>
              </w:rPr>
              <w:instrText xml:space="preserve"> REF  Criteria33 </w:instrText>
            </w:r>
            <w:r w:rsidR="00B7468D" w:rsidRPr="008420FD">
              <w:rPr>
                <w:noProof w:val="0"/>
              </w:rPr>
              <w:instrText xml:space="preserve"> \* MERGEFORMAT </w:instrText>
            </w:r>
            <w:r w:rsidRPr="008420FD">
              <w:rPr>
                <w:noProof w:val="0"/>
              </w:rPr>
              <w:fldChar w:fldCharType="separate"/>
            </w:r>
            <w:sdt>
              <w:sdtPr>
                <w:rPr>
                  <w:noProof w:val="0"/>
                </w:rPr>
                <w:alias w:val="Criteria33"/>
                <w:tag w:val="Criteria33"/>
                <w:id w:val="-457953721"/>
                <w:lock w:val="sdtLocked"/>
                <w:placeholder>
                  <w:docPart w:val="5F6C108F60E9491CAFCB818DEE9EE38D"/>
                </w:placeholder>
              </w:sdtPr>
              <w:sdtEndPr/>
              <w:sdtContent>
                <w:r w:rsidR="00AB40D8" w:rsidRPr="008420FD">
                  <w:rPr>
                    <w:noProof w:val="0"/>
                  </w:rPr>
                  <w:t>Advise clients in relation to information about specific destinations</w:t>
                </w:r>
              </w:sdtContent>
            </w:sdt>
            <w:r w:rsidRPr="008420FD">
              <w:rPr>
                <w:noProof w:val="0"/>
              </w:rPr>
              <w:fldChar w:fldCharType="end"/>
            </w:r>
          </w:p>
        </w:tc>
        <w:tc>
          <w:tcPr>
            <w:tcW w:w="1251" w:type="dxa"/>
          </w:tcPr>
          <w:p w:rsidR="00AB40D8" w:rsidRPr="008420FD" w:rsidRDefault="00AB40D8" w:rsidP="00B7468D">
            <w:pPr>
              <w:pStyle w:val="TableText"/>
              <w:keepNext/>
              <w:jc w:val="center"/>
              <w:rPr>
                <w:noProof w:val="0"/>
              </w:rPr>
            </w:pPr>
            <w:r w:rsidRPr="008420FD">
              <w:rPr>
                <w:noProof w:val="0"/>
              </w:rPr>
              <w:t>3.3</w:t>
            </w:r>
          </w:p>
        </w:tc>
        <w:tc>
          <w:tcPr>
            <w:tcW w:w="1328" w:type="dxa"/>
          </w:tcPr>
          <w:p w:rsidR="00AB40D8" w:rsidRPr="008420FD" w:rsidRDefault="00093894" w:rsidP="00B7468D">
            <w:pPr>
              <w:pStyle w:val="TableText"/>
              <w:keepNext/>
              <w:jc w:val="center"/>
              <w:rPr>
                <w:noProof w:val="0"/>
              </w:rPr>
            </w:pPr>
            <w:r w:rsidRPr="008420FD">
              <w:rPr>
                <w:noProof w:val="0"/>
              </w:rPr>
              <w:t>20,21</w:t>
            </w:r>
          </w:p>
        </w:tc>
        <w:tc>
          <w:tcPr>
            <w:tcW w:w="1194" w:type="dxa"/>
          </w:tcPr>
          <w:p w:rsidR="00AB40D8" w:rsidRPr="008420FD" w:rsidRDefault="00AB40D8" w:rsidP="00B7468D">
            <w:pPr>
              <w:pStyle w:val="TableText"/>
              <w:keepNext/>
              <w:jc w:val="center"/>
              <w:rPr>
                <w:noProof w:val="0"/>
              </w:rPr>
            </w:pPr>
            <w:r w:rsidRPr="008420FD">
              <w:rPr>
                <w:noProof w:val="0"/>
              </w:rPr>
              <w:t>11</w:t>
            </w:r>
          </w:p>
        </w:tc>
      </w:tr>
      <w:tr w:rsidR="00AB40D8" w:rsidRPr="008420FD" w:rsidTr="00F814A5">
        <w:tc>
          <w:tcPr>
            <w:tcW w:w="606" w:type="dxa"/>
          </w:tcPr>
          <w:p w:rsidR="00AB40D8" w:rsidRPr="008420FD" w:rsidRDefault="00AB40D8" w:rsidP="00F814A5">
            <w:pPr>
              <w:pStyle w:val="TableText"/>
              <w:rPr>
                <w:noProof w:val="0"/>
              </w:rPr>
            </w:pPr>
            <w:r w:rsidRPr="008420FD">
              <w:rPr>
                <w:noProof w:val="0"/>
              </w:rPr>
              <w:t>3.4</w:t>
            </w:r>
          </w:p>
        </w:tc>
        <w:tc>
          <w:tcPr>
            <w:tcW w:w="4376" w:type="dxa"/>
            <w:gridSpan w:val="2"/>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Criteria34 </w:instrText>
            </w:r>
            <w:r w:rsidR="00B7468D" w:rsidRPr="008420FD">
              <w:rPr>
                <w:noProof w:val="0"/>
              </w:rPr>
              <w:instrText xml:space="preserve"> \* MERGEFORMAT </w:instrText>
            </w:r>
            <w:r w:rsidRPr="008420FD">
              <w:rPr>
                <w:noProof w:val="0"/>
              </w:rPr>
              <w:fldChar w:fldCharType="separate"/>
            </w:r>
            <w:sdt>
              <w:sdtPr>
                <w:rPr>
                  <w:noProof w:val="0"/>
                </w:rPr>
                <w:alias w:val="Criteria34"/>
                <w:tag w:val="Criteria34"/>
                <w:id w:val="1329334915"/>
                <w:lock w:val="sdtLocked"/>
                <w:placeholder>
                  <w:docPart w:val="43DF036CD8084F12BD0C3C94CC3C97BE"/>
                </w:placeholder>
              </w:sdtPr>
              <w:sdtEndPr/>
              <w:sdtContent>
                <w:r w:rsidR="00AB40D8" w:rsidRPr="008420FD">
                  <w:rPr>
                    <w:noProof w:val="0"/>
                  </w:rPr>
                  <w:t>Present hard copy information to clients</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3.4</w:t>
            </w:r>
          </w:p>
        </w:tc>
        <w:tc>
          <w:tcPr>
            <w:tcW w:w="1328" w:type="dxa"/>
          </w:tcPr>
          <w:p w:rsidR="00AB40D8" w:rsidRPr="008420FD" w:rsidRDefault="00093894" w:rsidP="00B7468D">
            <w:pPr>
              <w:pStyle w:val="TableText"/>
              <w:jc w:val="center"/>
              <w:rPr>
                <w:noProof w:val="0"/>
              </w:rPr>
            </w:pPr>
            <w:r w:rsidRPr="008420FD">
              <w:rPr>
                <w:noProof w:val="0"/>
              </w:rPr>
              <w:t>22,23</w:t>
            </w:r>
          </w:p>
        </w:tc>
        <w:tc>
          <w:tcPr>
            <w:tcW w:w="1194" w:type="dxa"/>
          </w:tcPr>
          <w:p w:rsidR="00AB40D8" w:rsidRPr="008420FD" w:rsidRDefault="00AB40D8" w:rsidP="00B7468D">
            <w:pPr>
              <w:pStyle w:val="TableText"/>
              <w:jc w:val="center"/>
              <w:rPr>
                <w:noProof w:val="0"/>
              </w:rPr>
            </w:pPr>
            <w:r w:rsidRPr="008420FD">
              <w:rPr>
                <w:noProof w:val="0"/>
              </w:rPr>
              <w:t>12</w:t>
            </w:r>
          </w:p>
        </w:tc>
      </w:tr>
      <w:tr w:rsidR="00AB40D8" w:rsidRPr="008420FD" w:rsidTr="00F814A5">
        <w:tc>
          <w:tcPr>
            <w:tcW w:w="8755" w:type="dxa"/>
            <w:gridSpan w:val="6"/>
            <w:shd w:val="clear" w:color="auto" w:fill="E36C0A" w:themeFill="accent6" w:themeFillShade="BF"/>
          </w:tcPr>
          <w:p w:rsidR="00AB40D8" w:rsidRPr="008420FD" w:rsidRDefault="00AB40D8" w:rsidP="007C1CAA">
            <w:pPr>
              <w:pStyle w:val="TableHeading"/>
              <w:rPr>
                <w:noProof w:val="0"/>
              </w:rPr>
            </w:pPr>
            <w:r w:rsidRPr="008420FD">
              <w:rPr>
                <w:noProof w:val="0"/>
              </w:rPr>
              <w:t xml:space="preserve">Element 4: </w:t>
            </w:r>
            <w:r w:rsidR="00051AC2" w:rsidRPr="008420FD">
              <w:rPr>
                <w:noProof w:val="0"/>
              </w:rPr>
              <w:fldChar w:fldCharType="begin"/>
            </w:r>
            <w:r w:rsidRPr="008420FD">
              <w:rPr>
                <w:noProof w:val="0"/>
              </w:rPr>
              <w:instrText xml:space="preserve"> REF  Element4 </w:instrText>
            </w:r>
            <w:r w:rsidR="00051AC2" w:rsidRPr="008420FD">
              <w:rPr>
                <w:noProof w:val="0"/>
              </w:rPr>
              <w:fldChar w:fldCharType="separate"/>
            </w:r>
            <w:sdt>
              <w:sdtPr>
                <w:rPr>
                  <w:noProof w:val="0"/>
                  <w:highlight w:val="yellow"/>
                </w:rPr>
                <w:alias w:val="Element4"/>
                <w:tag w:val="Element4"/>
                <w:id w:val="-2051832731"/>
                <w:lock w:val="sdtLocked"/>
                <w:placeholder>
                  <w:docPart w:val="4C2D9A04CF244E33BB312D162D02AA3F"/>
                </w:placeholder>
              </w:sdtPr>
              <w:sdtEndPr/>
              <w:sdtContent>
                <w:r w:rsidRPr="008420FD">
                  <w:rPr>
                    <w:noProof w:val="0"/>
                  </w:rPr>
                  <w:t>Review provision of destination knowledge</w:t>
                </w:r>
              </w:sdtContent>
            </w:sdt>
            <w:r w:rsidR="00051AC2" w:rsidRPr="008420FD">
              <w:rPr>
                <w:noProof w:val="0"/>
              </w:rPr>
              <w:fldChar w:fldCharType="end"/>
            </w:r>
          </w:p>
        </w:tc>
      </w:tr>
      <w:tr w:rsidR="00AB40D8" w:rsidRPr="008420FD" w:rsidTr="002A2CCF">
        <w:tc>
          <w:tcPr>
            <w:tcW w:w="620" w:type="dxa"/>
            <w:gridSpan w:val="2"/>
          </w:tcPr>
          <w:p w:rsidR="00AB40D8" w:rsidRPr="008420FD" w:rsidRDefault="00AB40D8" w:rsidP="00F814A5">
            <w:pPr>
              <w:pStyle w:val="TableText"/>
              <w:rPr>
                <w:noProof w:val="0"/>
              </w:rPr>
            </w:pPr>
            <w:r w:rsidRPr="008420FD">
              <w:rPr>
                <w:noProof w:val="0"/>
              </w:rPr>
              <w:t>4.1</w:t>
            </w:r>
          </w:p>
        </w:tc>
        <w:tc>
          <w:tcPr>
            <w:tcW w:w="4362" w:type="dxa"/>
            <w:vAlign w:val="center"/>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Criteria41 </w:instrText>
            </w:r>
            <w:r w:rsidR="00B7468D" w:rsidRPr="008420FD">
              <w:rPr>
                <w:noProof w:val="0"/>
              </w:rPr>
              <w:instrText xml:space="preserve"> \* MERGEFORMAT </w:instrText>
            </w:r>
            <w:r w:rsidRPr="008420FD">
              <w:rPr>
                <w:noProof w:val="0"/>
              </w:rPr>
              <w:fldChar w:fldCharType="separate"/>
            </w:r>
            <w:sdt>
              <w:sdtPr>
                <w:rPr>
                  <w:noProof w:val="0"/>
                </w:rPr>
                <w:alias w:val="Criteria41"/>
                <w:tag w:val="Criteria41"/>
                <w:id w:val="148337992"/>
                <w:lock w:val="sdtLocked"/>
                <w:placeholder>
                  <w:docPart w:val="C9965F990C114F0ABB3E22CB6ED81888"/>
                </w:placeholder>
              </w:sdtPr>
              <w:sdtEndPr/>
              <w:sdtContent>
                <w:r w:rsidR="00AB40D8" w:rsidRPr="008420FD">
                  <w:rPr>
                    <w:noProof w:val="0"/>
                  </w:rPr>
                  <w:t>Evaluate sources of destination information</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4.1</w:t>
            </w:r>
          </w:p>
        </w:tc>
        <w:tc>
          <w:tcPr>
            <w:tcW w:w="1328" w:type="dxa"/>
            <w:vAlign w:val="center"/>
          </w:tcPr>
          <w:p w:rsidR="00AB40D8" w:rsidRPr="008420FD" w:rsidRDefault="00093894" w:rsidP="00B7468D">
            <w:pPr>
              <w:pStyle w:val="TableText"/>
              <w:jc w:val="center"/>
              <w:rPr>
                <w:noProof w:val="0"/>
              </w:rPr>
            </w:pPr>
            <w:r w:rsidRPr="008420FD">
              <w:rPr>
                <w:noProof w:val="0"/>
              </w:rPr>
              <w:t>24,25</w:t>
            </w:r>
            <w:r w:rsidR="00D643FF" w:rsidRPr="008420FD">
              <w:rPr>
                <w:noProof w:val="0"/>
              </w:rPr>
              <w:t>,26</w:t>
            </w:r>
          </w:p>
        </w:tc>
        <w:tc>
          <w:tcPr>
            <w:tcW w:w="1194" w:type="dxa"/>
            <w:vAlign w:val="center"/>
          </w:tcPr>
          <w:p w:rsidR="00AB40D8" w:rsidRPr="008420FD" w:rsidRDefault="00AB40D8" w:rsidP="00B7468D">
            <w:pPr>
              <w:pStyle w:val="TableText"/>
              <w:jc w:val="center"/>
              <w:rPr>
                <w:noProof w:val="0"/>
              </w:rPr>
            </w:pPr>
            <w:r w:rsidRPr="008420FD">
              <w:rPr>
                <w:noProof w:val="0"/>
              </w:rPr>
              <w:t>13</w:t>
            </w:r>
          </w:p>
        </w:tc>
      </w:tr>
      <w:tr w:rsidR="00AB40D8" w:rsidRPr="008420FD" w:rsidTr="002A2CCF">
        <w:tc>
          <w:tcPr>
            <w:tcW w:w="620" w:type="dxa"/>
            <w:gridSpan w:val="2"/>
          </w:tcPr>
          <w:p w:rsidR="00AB40D8" w:rsidRPr="008420FD" w:rsidRDefault="00AB40D8" w:rsidP="00F814A5">
            <w:pPr>
              <w:pStyle w:val="TableText"/>
              <w:rPr>
                <w:noProof w:val="0"/>
              </w:rPr>
            </w:pPr>
            <w:r w:rsidRPr="008420FD">
              <w:rPr>
                <w:noProof w:val="0"/>
              </w:rPr>
              <w:t>4.2</w:t>
            </w:r>
          </w:p>
        </w:tc>
        <w:tc>
          <w:tcPr>
            <w:tcW w:w="4362" w:type="dxa"/>
            <w:vAlign w:val="center"/>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Criteria42 </w:instrText>
            </w:r>
            <w:r w:rsidR="00B7468D" w:rsidRPr="008420FD">
              <w:rPr>
                <w:noProof w:val="0"/>
              </w:rPr>
              <w:instrText xml:space="preserve"> \* MERGEFORMAT </w:instrText>
            </w:r>
            <w:r w:rsidRPr="008420FD">
              <w:rPr>
                <w:noProof w:val="0"/>
              </w:rPr>
              <w:fldChar w:fldCharType="separate"/>
            </w:r>
            <w:sdt>
              <w:sdtPr>
                <w:rPr>
                  <w:noProof w:val="0"/>
                </w:rPr>
                <w:alias w:val="Criteria42"/>
                <w:tag w:val="Criteria42"/>
                <w:id w:val="-447480712"/>
                <w:lock w:val="sdtLocked"/>
                <w:placeholder>
                  <w:docPart w:val="9C5A8018393C45F0AE1923E2F078A27F"/>
                </w:placeholder>
              </w:sdtPr>
              <w:sdtEndPr/>
              <w:sdtContent>
                <w:r w:rsidR="00AB40D8" w:rsidRPr="008420FD">
                  <w:rPr>
                    <w:noProof w:val="0"/>
                  </w:rPr>
                  <w:t>Evaluate methods of provision of destination information</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4.2</w:t>
            </w:r>
          </w:p>
        </w:tc>
        <w:tc>
          <w:tcPr>
            <w:tcW w:w="1328" w:type="dxa"/>
            <w:vAlign w:val="center"/>
          </w:tcPr>
          <w:p w:rsidR="00AB40D8" w:rsidRPr="008420FD" w:rsidRDefault="00D643FF" w:rsidP="00B7468D">
            <w:pPr>
              <w:pStyle w:val="TableText"/>
              <w:jc w:val="center"/>
              <w:rPr>
                <w:noProof w:val="0"/>
              </w:rPr>
            </w:pPr>
            <w:r w:rsidRPr="008420FD">
              <w:rPr>
                <w:noProof w:val="0"/>
              </w:rPr>
              <w:t>27,28</w:t>
            </w:r>
          </w:p>
        </w:tc>
        <w:tc>
          <w:tcPr>
            <w:tcW w:w="1194" w:type="dxa"/>
            <w:vAlign w:val="center"/>
          </w:tcPr>
          <w:p w:rsidR="00AB40D8" w:rsidRPr="008420FD" w:rsidRDefault="00AB40D8" w:rsidP="00B7468D">
            <w:pPr>
              <w:pStyle w:val="TableText"/>
              <w:jc w:val="center"/>
              <w:rPr>
                <w:noProof w:val="0"/>
              </w:rPr>
            </w:pPr>
            <w:r w:rsidRPr="008420FD">
              <w:rPr>
                <w:noProof w:val="0"/>
              </w:rPr>
              <w:t>14</w:t>
            </w:r>
          </w:p>
        </w:tc>
      </w:tr>
      <w:tr w:rsidR="00AB40D8" w:rsidRPr="008420FD" w:rsidTr="002A2CCF">
        <w:tc>
          <w:tcPr>
            <w:tcW w:w="620" w:type="dxa"/>
            <w:gridSpan w:val="2"/>
          </w:tcPr>
          <w:p w:rsidR="00AB40D8" w:rsidRPr="008420FD" w:rsidRDefault="00AB40D8" w:rsidP="00F814A5">
            <w:pPr>
              <w:pStyle w:val="TableText"/>
              <w:rPr>
                <w:noProof w:val="0"/>
              </w:rPr>
            </w:pPr>
            <w:r w:rsidRPr="008420FD">
              <w:rPr>
                <w:noProof w:val="0"/>
              </w:rPr>
              <w:t>4.3</w:t>
            </w:r>
          </w:p>
        </w:tc>
        <w:tc>
          <w:tcPr>
            <w:tcW w:w="4362" w:type="dxa"/>
            <w:vAlign w:val="center"/>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Criteria43 </w:instrText>
            </w:r>
            <w:r w:rsidR="00B7468D" w:rsidRPr="008420FD">
              <w:rPr>
                <w:noProof w:val="0"/>
              </w:rPr>
              <w:instrText xml:space="preserve"> \* MERGEFORMAT </w:instrText>
            </w:r>
            <w:r w:rsidRPr="008420FD">
              <w:rPr>
                <w:noProof w:val="0"/>
              </w:rPr>
              <w:fldChar w:fldCharType="separate"/>
            </w:r>
            <w:sdt>
              <w:sdtPr>
                <w:rPr>
                  <w:noProof w:val="0"/>
                </w:rPr>
                <w:alias w:val="Criteria43"/>
                <w:tag w:val="Criteria43"/>
                <w:id w:val="-438219937"/>
                <w:lock w:val="sdtLocked"/>
                <w:placeholder>
                  <w:docPart w:val="423CEAE369604BE9834062DEDA1CA996"/>
                </w:placeholder>
              </w:sdtPr>
              <w:sdtEndPr/>
              <w:sdtContent>
                <w:r w:rsidR="00AB40D8" w:rsidRPr="008420FD">
                  <w:rPr>
                    <w:noProof w:val="0"/>
                  </w:rPr>
                  <w:t>Evaluate effectiveness of destination information provision</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4.3</w:t>
            </w:r>
          </w:p>
        </w:tc>
        <w:tc>
          <w:tcPr>
            <w:tcW w:w="1328" w:type="dxa"/>
            <w:vAlign w:val="center"/>
          </w:tcPr>
          <w:p w:rsidR="00AB40D8" w:rsidRPr="008420FD" w:rsidRDefault="00D643FF" w:rsidP="00B7468D">
            <w:pPr>
              <w:pStyle w:val="TableText"/>
              <w:jc w:val="center"/>
              <w:rPr>
                <w:noProof w:val="0"/>
              </w:rPr>
            </w:pPr>
            <w:r w:rsidRPr="008420FD">
              <w:rPr>
                <w:noProof w:val="0"/>
              </w:rPr>
              <w:t>27,28</w:t>
            </w:r>
          </w:p>
        </w:tc>
        <w:tc>
          <w:tcPr>
            <w:tcW w:w="1194" w:type="dxa"/>
            <w:vAlign w:val="center"/>
          </w:tcPr>
          <w:p w:rsidR="00AB40D8" w:rsidRPr="008420FD" w:rsidRDefault="00AB40D8" w:rsidP="00B7468D">
            <w:pPr>
              <w:pStyle w:val="TableText"/>
              <w:jc w:val="center"/>
              <w:rPr>
                <w:noProof w:val="0"/>
              </w:rPr>
            </w:pPr>
            <w:r w:rsidRPr="008420FD">
              <w:rPr>
                <w:noProof w:val="0"/>
              </w:rPr>
              <w:t>15</w:t>
            </w:r>
          </w:p>
        </w:tc>
      </w:tr>
      <w:tr w:rsidR="00AB40D8" w:rsidRPr="008420FD" w:rsidTr="002A2CCF">
        <w:tc>
          <w:tcPr>
            <w:tcW w:w="620" w:type="dxa"/>
            <w:gridSpan w:val="2"/>
          </w:tcPr>
          <w:p w:rsidR="00AB40D8" w:rsidRPr="008420FD" w:rsidRDefault="00AB40D8" w:rsidP="00F814A5">
            <w:pPr>
              <w:pStyle w:val="TableText"/>
              <w:rPr>
                <w:noProof w:val="0"/>
              </w:rPr>
            </w:pPr>
            <w:r w:rsidRPr="008420FD">
              <w:rPr>
                <w:noProof w:val="0"/>
              </w:rPr>
              <w:t>4.4</w:t>
            </w:r>
          </w:p>
        </w:tc>
        <w:tc>
          <w:tcPr>
            <w:tcW w:w="4362" w:type="dxa"/>
            <w:vAlign w:val="center"/>
          </w:tcPr>
          <w:p w:rsidR="00AB40D8" w:rsidRPr="008420FD" w:rsidRDefault="00051AC2" w:rsidP="00F814A5">
            <w:pPr>
              <w:pStyle w:val="TableText"/>
              <w:rPr>
                <w:noProof w:val="0"/>
              </w:rPr>
            </w:pPr>
            <w:r w:rsidRPr="008420FD">
              <w:rPr>
                <w:noProof w:val="0"/>
              </w:rPr>
              <w:fldChar w:fldCharType="begin"/>
            </w:r>
            <w:r w:rsidR="00AB40D8" w:rsidRPr="008420FD">
              <w:rPr>
                <w:noProof w:val="0"/>
              </w:rPr>
              <w:instrText xml:space="preserve"> REF  Criteria44 </w:instrText>
            </w:r>
            <w:r w:rsidR="00B7468D" w:rsidRPr="008420FD">
              <w:rPr>
                <w:noProof w:val="0"/>
              </w:rPr>
              <w:instrText xml:space="preserve"> \* MERGEFORMAT </w:instrText>
            </w:r>
            <w:r w:rsidRPr="008420FD">
              <w:rPr>
                <w:noProof w:val="0"/>
              </w:rPr>
              <w:fldChar w:fldCharType="separate"/>
            </w:r>
            <w:sdt>
              <w:sdtPr>
                <w:rPr>
                  <w:noProof w:val="0"/>
                </w:rPr>
                <w:alias w:val="Criteria44"/>
                <w:tag w:val="Criteria44"/>
                <w:id w:val="1261187597"/>
                <w:lock w:val="sdtLocked"/>
                <w:placeholder>
                  <w:docPart w:val="8990417C397E4FEBBBBFA1EC99EE0632"/>
                </w:placeholder>
              </w:sdtPr>
              <w:sdtEndPr/>
              <w:sdtContent>
                <w:r w:rsidR="00AB40D8" w:rsidRPr="008420FD">
                  <w:rPr>
                    <w:noProof w:val="0"/>
                  </w:rPr>
                  <w:t>Amend or confirm sources of destination information</w:t>
                </w:r>
              </w:sdtContent>
            </w:sdt>
            <w:r w:rsidRPr="008420FD">
              <w:rPr>
                <w:noProof w:val="0"/>
              </w:rPr>
              <w:fldChar w:fldCharType="end"/>
            </w:r>
          </w:p>
        </w:tc>
        <w:tc>
          <w:tcPr>
            <w:tcW w:w="1251" w:type="dxa"/>
          </w:tcPr>
          <w:p w:rsidR="00AB40D8" w:rsidRPr="008420FD" w:rsidRDefault="00AB40D8" w:rsidP="00B7468D">
            <w:pPr>
              <w:pStyle w:val="TableText"/>
              <w:jc w:val="center"/>
              <w:rPr>
                <w:noProof w:val="0"/>
              </w:rPr>
            </w:pPr>
            <w:r w:rsidRPr="008420FD">
              <w:rPr>
                <w:noProof w:val="0"/>
              </w:rPr>
              <w:t>4.4</w:t>
            </w:r>
          </w:p>
        </w:tc>
        <w:tc>
          <w:tcPr>
            <w:tcW w:w="1328" w:type="dxa"/>
            <w:vAlign w:val="center"/>
          </w:tcPr>
          <w:p w:rsidR="00AB40D8" w:rsidRPr="008420FD" w:rsidRDefault="00D643FF" w:rsidP="00B7468D">
            <w:pPr>
              <w:pStyle w:val="TableText"/>
              <w:jc w:val="center"/>
              <w:rPr>
                <w:noProof w:val="0"/>
              </w:rPr>
            </w:pPr>
            <w:r w:rsidRPr="008420FD">
              <w:rPr>
                <w:noProof w:val="0"/>
              </w:rPr>
              <w:t>29,</w:t>
            </w:r>
            <w:r w:rsidR="00AB40D8" w:rsidRPr="008420FD">
              <w:rPr>
                <w:noProof w:val="0"/>
              </w:rPr>
              <w:t>30</w:t>
            </w:r>
          </w:p>
        </w:tc>
        <w:tc>
          <w:tcPr>
            <w:tcW w:w="1194" w:type="dxa"/>
            <w:vAlign w:val="center"/>
          </w:tcPr>
          <w:p w:rsidR="00AB40D8" w:rsidRPr="008420FD" w:rsidRDefault="00AB40D8" w:rsidP="00B7468D">
            <w:pPr>
              <w:pStyle w:val="TableText"/>
              <w:jc w:val="center"/>
              <w:rPr>
                <w:noProof w:val="0"/>
              </w:rPr>
            </w:pPr>
            <w:r w:rsidRPr="008420FD">
              <w:rPr>
                <w:noProof w:val="0"/>
              </w:rPr>
              <w:t>16</w:t>
            </w:r>
          </w:p>
        </w:tc>
      </w:tr>
    </w:tbl>
    <w:p w:rsidR="00A63749" w:rsidRPr="008420FD" w:rsidRDefault="00A63749" w:rsidP="00A63749"/>
    <w:p w:rsidR="00A63749" w:rsidRPr="008420FD" w:rsidRDefault="00A63749" w:rsidP="00A63749">
      <w:pPr>
        <w:sectPr w:rsidR="00A63749" w:rsidRPr="008420FD" w:rsidSect="001A29DB">
          <w:headerReference w:type="even" r:id="rId50"/>
          <w:headerReference w:type="default" r:id="rId51"/>
          <w:pgSz w:w="11906" w:h="16838" w:code="9"/>
          <w:pgMar w:top="1440" w:right="1440" w:bottom="1440" w:left="1701" w:header="709" w:footer="326" w:gutter="0"/>
          <w:cols w:space="708"/>
          <w:docGrid w:linePitch="360"/>
        </w:sectPr>
      </w:pPr>
    </w:p>
    <w:p w:rsidR="00A63749" w:rsidRPr="008420FD" w:rsidRDefault="00A63749" w:rsidP="00A63749">
      <w:pPr>
        <w:pStyle w:val="Heading1"/>
      </w:pPr>
      <w:bookmarkStart w:id="35" w:name="_Toc294862959"/>
      <w:bookmarkStart w:id="36" w:name="_Toc337029852"/>
      <w:bookmarkStart w:id="37" w:name="_Toc370805489"/>
      <w:bookmarkStart w:id="38" w:name="_Toc417904846"/>
      <w:r w:rsidRPr="008420FD">
        <w:t>Glossary</w:t>
      </w:r>
      <w:bookmarkEnd w:id="35"/>
      <w:bookmarkEnd w:id="36"/>
      <w:bookmarkEnd w:id="37"/>
      <w:bookmarkEnd w:id="38"/>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472D60" w:rsidRPr="008420FD" w:rsidTr="008F7E7F">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472D60" w:rsidRPr="008420FD" w:rsidRDefault="00472D60" w:rsidP="008F7E7F">
            <w:pPr>
              <w:pStyle w:val="TableHeading"/>
              <w:rPr>
                <w:noProof w:val="0"/>
              </w:rPr>
            </w:pPr>
            <w:r w:rsidRPr="008420FD">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472D60" w:rsidRPr="008420FD" w:rsidRDefault="00472D60" w:rsidP="008F7E7F">
            <w:pPr>
              <w:pStyle w:val="TableHeading"/>
              <w:rPr>
                <w:noProof w:val="0"/>
              </w:rPr>
            </w:pPr>
            <w:r w:rsidRPr="008420FD">
              <w:rPr>
                <w:noProof w:val="0"/>
              </w:rPr>
              <w:t>Explanation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Analyse</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 xml:space="preserve">To </w:t>
            </w:r>
            <w:r w:rsidRPr="008420FD">
              <w:rPr>
                <w:noProof w:val="0"/>
                <w:color w:val="333333"/>
                <w:szCs w:val="20"/>
              </w:rPr>
              <w:t>examine</w:t>
            </w:r>
            <w:r w:rsidRPr="008420FD">
              <w:rPr>
                <w:noProof w:val="0"/>
                <w:szCs w:val="20"/>
              </w:rPr>
              <w:t xml:space="preserve"> in detail in order to discover meaning, essential </w:t>
            </w:r>
            <w:r w:rsidRPr="008420FD">
              <w:rPr>
                <w:noProof w:val="0"/>
                <w:color w:val="333333"/>
                <w:szCs w:val="20"/>
              </w:rPr>
              <w:t>features</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Assumption</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A calculated guess</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rFonts w:eastAsia="Times New Roman" w:cs="HelveticaNeueLTStd-LtCn"/>
                <w:noProof w:val="0"/>
                <w:color w:val="000000"/>
                <w:szCs w:val="20"/>
              </w:rPr>
              <w:t xml:space="preserve">Auxiliary </w:t>
            </w:r>
            <w:r w:rsidR="0088452F" w:rsidRPr="008420FD">
              <w:rPr>
                <w:rFonts w:eastAsia="Times New Roman" w:cs="HelveticaNeueLTStd-LtCn"/>
                <w:noProof w:val="0"/>
                <w:color w:val="000000"/>
                <w:szCs w:val="20"/>
              </w:rPr>
              <w:t>destination</w:t>
            </w:r>
            <w:r w:rsidRPr="008420FD">
              <w:rPr>
                <w:rFonts w:eastAsia="Times New Roman" w:cs="HelveticaNeueLTStd-LtCn"/>
                <w:noProof w:val="0"/>
                <w:color w:val="000000"/>
                <w:szCs w:val="20"/>
              </w:rPr>
              <w:t>s and services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ListParagraph"/>
              <w:autoSpaceDE w:val="0"/>
              <w:autoSpaceDN w:val="0"/>
              <w:adjustRightInd w:val="0"/>
              <w:snapToGrid w:val="0"/>
              <w:spacing w:before="120" w:after="120"/>
              <w:ind w:left="0"/>
              <w:contextualSpacing w:val="0"/>
              <w:rPr>
                <w:rFonts w:ascii="Helvetica" w:hAnsi="Helvetica" w:cs="HelveticaNeueLTStd-LtCn"/>
                <w:color w:val="000000"/>
              </w:rPr>
            </w:pPr>
            <w:r w:rsidRPr="008420FD">
              <w:rPr>
                <w:rFonts w:ascii="Helvetica" w:hAnsi="Helvetica" w:cs="HelveticaNeueLTStd-LtCn"/>
                <w:color w:val="000000"/>
              </w:rPr>
              <w:t xml:space="preserve">Any </w:t>
            </w:r>
            <w:r w:rsidR="0088452F" w:rsidRPr="008420FD">
              <w:rPr>
                <w:rFonts w:ascii="Helvetica" w:hAnsi="Helvetica" w:cs="HelveticaNeueLTStd-LtCn"/>
                <w:color w:val="000000"/>
              </w:rPr>
              <w:t>destination</w:t>
            </w:r>
            <w:r w:rsidRPr="008420FD">
              <w:rPr>
                <w:rFonts w:ascii="Helvetica" w:hAnsi="Helvetica" w:cs="HelveticaNeueLTStd-LtCn"/>
                <w:color w:val="000000"/>
              </w:rPr>
              <w:t xml:space="preserve"> or service that supports the travel experience including travel insurance. currency and banking, visas, merchandise </w:t>
            </w:r>
            <w:r w:rsidR="008420FD" w:rsidRPr="008420FD">
              <w:rPr>
                <w:rFonts w:ascii="Helvetica" w:hAnsi="Helvetica" w:cs="HelveticaNeueLTStd-LtCn"/>
                <w:color w:val="000000"/>
              </w:rPr>
              <w:t>etc.</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Compliance</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To meet the requirements of</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CRS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rFonts w:cs="HelveticaNeueLT Std Lt"/>
                <w:noProof w:val="0"/>
                <w:color w:val="000000"/>
                <w:szCs w:val="20"/>
              </w:rPr>
              <w:t>Computer Reservations system</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Customer</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 xml:space="preserve">Any person who is paying for a </w:t>
            </w:r>
            <w:r w:rsidR="0088452F" w:rsidRPr="008420FD">
              <w:rPr>
                <w:noProof w:val="0"/>
                <w:szCs w:val="20"/>
              </w:rPr>
              <w:t>destination</w:t>
            </w:r>
            <w:r w:rsidRPr="008420FD">
              <w:rPr>
                <w:noProof w:val="0"/>
                <w:szCs w:val="20"/>
              </w:rPr>
              <w:t xml:space="preserve"> or service provided</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Data</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Individual facts, statistics, or items of information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Database</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rStyle w:val="tgc"/>
                <w:rFonts w:cs="Arial"/>
                <w:noProof w:val="0"/>
                <w:szCs w:val="20"/>
              </w:rPr>
              <w:t>A collection of information that is organized so that it can easily be accessed, managed, and updated</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Feedback</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A reaction or response</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Findings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Conclusions based on calculated thought</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spacing w:before="120" w:after="120"/>
              <w:rPr>
                <w:rFonts w:ascii="Helvetica" w:hAnsi="Helvetica" w:cs="Helvetica 45 Light"/>
                <w:b/>
              </w:rPr>
            </w:pPr>
            <w:r w:rsidRPr="008420FD">
              <w:rPr>
                <w:rFonts w:ascii="Helvetica" w:hAnsi="Helvetica" w:cs="Helvetica 45 Light"/>
                <w:b/>
              </w:rPr>
              <w:t>GDS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spacing w:before="120" w:after="120"/>
              <w:rPr>
                <w:rFonts w:ascii="Helvetica" w:hAnsi="Helvetica" w:cs="Helvetica 45 Light"/>
                <w:b/>
              </w:rPr>
            </w:pPr>
            <w:r w:rsidRPr="008420FD">
              <w:rPr>
                <w:rStyle w:val="Emphasis"/>
                <w:rFonts w:ascii="Helvetica" w:hAnsi="Helvetica" w:cs="Arial"/>
                <w:b w:val="0"/>
              </w:rPr>
              <w:t>Global Distribution System</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spacing w:before="120" w:after="120"/>
              <w:rPr>
                <w:rFonts w:ascii="Helvetica" w:hAnsi="Helvetica" w:cs="Helvetica 45 Light"/>
                <w:b/>
              </w:rPr>
            </w:pPr>
            <w:r w:rsidRPr="008420FD">
              <w:rPr>
                <w:rFonts w:ascii="Helvetica" w:hAnsi="Helvetica" w:cs="Helvetica 45 Light"/>
                <w:b/>
              </w:rPr>
              <w:t>GPS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spacing w:before="120" w:after="120"/>
              <w:rPr>
                <w:rFonts w:ascii="Helvetica" w:hAnsi="Helvetica" w:cs="Helvetica 45 Light"/>
                <w:b/>
              </w:rPr>
            </w:pPr>
            <w:r w:rsidRPr="008420FD">
              <w:rPr>
                <w:rStyle w:val="Emphasis"/>
                <w:rFonts w:ascii="Helvetica" w:hAnsi="Helvetica" w:cs="Arial"/>
                <w:b w:val="0"/>
              </w:rPr>
              <w:t>Global Positioning System</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spacing w:before="120" w:after="120"/>
              <w:rPr>
                <w:rFonts w:ascii="Helvetica" w:hAnsi="Helvetica" w:cs="Helvetica 45 Light"/>
                <w:b/>
              </w:rPr>
            </w:pPr>
            <w:r w:rsidRPr="008420FD">
              <w:rPr>
                <w:rFonts w:ascii="Helvetica" w:hAnsi="Helvetica" w:cs="HelveticaNeueLT Std Lt"/>
                <w:b/>
              </w:rPr>
              <w:t>Inbound Tour Wholesaler</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spacing w:before="120" w:after="120"/>
              <w:rPr>
                <w:rFonts w:ascii="Helvetica" w:hAnsi="Helvetica" w:cs="Helvetica 45 Light"/>
              </w:rPr>
            </w:pPr>
            <w:r w:rsidRPr="008420FD">
              <w:rPr>
                <w:rFonts w:ascii="Helvetica" w:hAnsi="Helvetica" w:cs="HelveticaNeueLT Std Lt"/>
              </w:rPr>
              <w:t xml:space="preserve">Packages </w:t>
            </w:r>
            <w:r w:rsidR="0088452F" w:rsidRPr="008420FD">
              <w:rPr>
                <w:rFonts w:ascii="Helvetica" w:hAnsi="Helvetica" w:cs="HelveticaNeueLT Std Lt"/>
              </w:rPr>
              <w:t>destination</w:t>
            </w:r>
            <w:r w:rsidRPr="008420FD">
              <w:rPr>
                <w:rFonts w:ascii="Helvetica" w:hAnsi="Helvetica" w:cs="HelveticaNeueLT Std Lt"/>
              </w:rPr>
              <w:t>s to form a trip for an overseas market travelling to a specific country</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spacing w:before="120" w:after="120"/>
              <w:rPr>
                <w:rFonts w:ascii="Helvetica" w:hAnsi="Helvetica"/>
                <w:b/>
              </w:rPr>
            </w:pPr>
            <w:r w:rsidRPr="008420FD">
              <w:rPr>
                <w:rFonts w:ascii="Helvetica" w:hAnsi="Helvetica" w:cs="Helvetica 45 Light"/>
                <w:b/>
              </w:rPr>
              <w:t>Information systems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spacing w:before="120" w:after="120"/>
              <w:rPr>
                <w:rFonts w:ascii="Helvetica" w:hAnsi="Helvetica"/>
              </w:rPr>
            </w:pPr>
            <w:r w:rsidRPr="008420FD">
              <w:rPr>
                <w:rFonts w:ascii="Helvetica" w:hAnsi="Helvetica" w:cs="Helvetica 45 Light"/>
              </w:rPr>
              <w:t>Software package that is used to collect data and translate it into useful information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Initiatives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An introductory act or step; leading action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Interpret</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To give or provide the meaning of; explain; explicate</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Issues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A topic of importance</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Itinerary</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noProof w:val="0"/>
                <w:szCs w:val="20"/>
              </w:rPr>
              <w:t>A planned route or journey</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Objectives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 xml:space="preserve">Something that one's efforts or actions are intended to attain or accomplish; purpose; </w:t>
            </w:r>
            <w:hyperlink r:id="rId52" w:history="1">
              <w:r w:rsidRPr="008420FD">
                <w:rPr>
                  <w:noProof w:val="0"/>
                  <w:szCs w:val="20"/>
                </w:rPr>
                <w:t>goal</w:t>
              </w:r>
            </w:hyperlink>
            <w:r w:rsidRPr="008420FD">
              <w:rPr>
                <w:noProof w:val="0"/>
                <w:szCs w:val="20"/>
              </w:rPr>
              <w:t>; target</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rFonts w:cs="HelveticaNeueLT Std Lt"/>
                <w:noProof w:val="0"/>
                <w:color w:val="000000"/>
                <w:szCs w:val="20"/>
              </w:rPr>
              <w:t>Outbound Tour Wholesaler</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rFonts w:cs="HelveticaNeueLT Std Lt"/>
                <w:noProof w:val="0"/>
                <w:color w:val="000000"/>
                <w:szCs w:val="20"/>
              </w:rPr>
              <w:t xml:space="preserve">Negotiates </w:t>
            </w:r>
            <w:r w:rsidR="0088452F" w:rsidRPr="008420FD">
              <w:rPr>
                <w:rFonts w:cs="HelveticaNeueLT Std Lt"/>
                <w:noProof w:val="0"/>
                <w:color w:val="000000"/>
                <w:szCs w:val="20"/>
              </w:rPr>
              <w:t>destination</w:t>
            </w:r>
            <w:r w:rsidRPr="008420FD">
              <w:rPr>
                <w:rFonts w:cs="HelveticaNeueLT Std Lt"/>
                <w:noProof w:val="0"/>
                <w:color w:val="000000"/>
                <w:szCs w:val="20"/>
              </w:rPr>
              <w:t xml:space="preserve"> from International Suppliers for clients in a specific travelling to an international destination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autoSpaceDE w:val="0"/>
              <w:autoSpaceDN w:val="0"/>
              <w:adjustRightInd w:val="0"/>
              <w:snapToGrid w:val="0"/>
              <w:spacing w:before="120" w:after="120"/>
              <w:rPr>
                <w:rFonts w:ascii="Helvetica" w:hAnsi="Helvetica" w:cs="Chevin-Thin"/>
                <w:b/>
              </w:rPr>
            </w:pPr>
            <w:r w:rsidRPr="008420FD">
              <w:rPr>
                <w:rFonts w:ascii="Helvetica" w:hAnsi="Helvetica" w:cs="Chevin-Thin"/>
                <w:b/>
              </w:rPr>
              <w:t>Phonetic alphabet</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noProof w:val="0"/>
                <w:szCs w:val="20"/>
              </w:rPr>
              <w:t xml:space="preserve">A set of words used to stand for the letters of an </w:t>
            </w:r>
            <w:hyperlink r:id="rId53" w:tooltip="Alphabet" w:history="1">
              <w:r w:rsidRPr="008420FD">
                <w:rPr>
                  <w:rStyle w:val="Hyperlink"/>
                  <w:noProof w:val="0"/>
                  <w:color w:val="auto"/>
                  <w:szCs w:val="20"/>
                  <w:u w:val="none"/>
                </w:rPr>
                <w:t>alphabet</w:t>
              </w:r>
            </w:hyperlink>
            <w:r w:rsidRPr="008420FD">
              <w:rPr>
                <w:noProof w:val="0"/>
                <w:szCs w:val="20"/>
              </w:rPr>
              <w:t xml:space="preserve"> in oral communication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Policy</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noProof w:val="0"/>
                <w:szCs w:val="20"/>
              </w:rPr>
              <w:t>A rule or statement</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Procedure</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noProof w:val="0"/>
                <w:szCs w:val="20"/>
              </w:rPr>
              <w:t>A step by step instruction on how a specific incident or activity should be conducted</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88452F" w:rsidP="00B7468D">
            <w:pPr>
              <w:pStyle w:val="TableTextBold"/>
              <w:rPr>
                <w:noProof w:val="0"/>
                <w:szCs w:val="20"/>
              </w:rPr>
            </w:pPr>
            <w:r w:rsidRPr="008420FD">
              <w:rPr>
                <w:noProof w:val="0"/>
                <w:szCs w:val="20"/>
              </w:rPr>
              <w:t>Destination</w:t>
            </w:r>
            <w:r w:rsidR="00472D60" w:rsidRPr="008420FD">
              <w:rPr>
                <w:noProof w:val="0"/>
                <w:szCs w:val="20"/>
              </w:rPr>
              <w:t xml:space="preserve"> information inventory</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noProof w:val="0"/>
                <w:szCs w:val="20"/>
              </w:rPr>
            </w:pPr>
            <w:r w:rsidRPr="008420FD">
              <w:rPr>
                <w:rStyle w:val="st1"/>
                <w:rFonts w:cs="Arial"/>
                <w:noProof w:val="0"/>
                <w:szCs w:val="20"/>
              </w:rPr>
              <w:t xml:space="preserve">A database used for storing and administering all types of </w:t>
            </w:r>
            <w:r w:rsidR="0088452F" w:rsidRPr="008420FD">
              <w:rPr>
                <w:rFonts w:cs="HelveticaNeueLT Std Lt"/>
                <w:noProof w:val="0"/>
                <w:szCs w:val="20"/>
              </w:rPr>
              <w:t>destination</w:t>
            </w:r>
            <w:r w:rsidRPr="008420FD">
              <w:rPr>
                <w:rFonts w:cs="HelveticaNeueLT Std Lt"/>
                <w:noProof w:val="0"/>
                <w:szCs w:val="20"/>
              </w:rPr>
              <w:t xml:space="preserve"> information </w:t>
            </w:r>
            <w:r w:rsidRPr="008420FD">
              <w:rPr>
                <w:rStyle w:val="st1"/>
                <w:rFonts w:cs="Arial"/>
                <w:noProof w:val="0"/>
                <w:szCs w:val="20"/>
              </w:rPr>
              <w:t>data</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88452F" w:rsidP="00B7468D">
            <w:pPr>
              <w:pStyle w:val="TableTextBold"/>
              <w:rPr>
                <w:noProof w:val="0"/>
                <w:szCs w:val="20"/>
              </w:rPr>
            </w:pPr>
            <w:r w:rsidRPr="008420FD">
              <w:rPr>
                <w:noProof w:val="0"/>
                <w:szCs w:val="20"/>
              </w:rPr>
              <w:t>Destination</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rStyle w:val="st1"/>
                <w:rFonts w:cs="Arial"/>
                <w:noProof w:val="0"/>
                <w:szCs w:val="20"/>
              </w:rPr>
              <w:t>Anything that can be offered to a market that might satisfy a want or need.</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Quotation</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rStyle w:val="st1"/>
                <w:rFonts w:cs="Arial"/>
                <w:noProof w:val="0"/>
                <w:szCs w:val="20"/>
              </w:rPr>
              <w:t xml:space="preserve">A document stating all requested information relating to a travel </w:t>
            </w:r>
            <w:r w:rsidR="0088452F" w:rsidRPr="008420FD">
              <w:rPr>
                <w:rStyle w:val="st1"/>
                <w:rFonts w:cs="Arial"/>
                <w:noProof w:val="0"/>
                <w:szCs w:val="20"/>
              </w:rPr>
              <w:t>destination</w:t>
            </w:r>
            <w:r w:rsidRPr="008420FD">
              <w:rPr>
                <w:rStyle w:val="st1"/>
                <w:rFonts w:cs="Arial"/>
                <w:noProof w:val="0"/>
                <w:szCs w:val="20"/>
              </w:rPr>
              <w:t xml:space="preserve"> and service including inclusions, costs and considerations</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Service</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rStyle w:val="st1"/>
                <w:rFonts w:cs="Arial"/>
                <w:noProof w:val="0"/>
                <w:szCs w:val="20"/>
              </w:rPr>
              <w:t>Intangible offering that adds to the travel experience</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Statistics</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noProof w:val="0"/>
                <w:szCs w:val="20"/>
              </w:rPr>
              <w:t>The study of the collection, analysis, interpretation, presentation, and organization of data</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8420FD" w:rsidP="00B7468D">
            <w:pPr>
              <w:pStyle w:val="TableTextBold"/>
              <w:rPr>
                <w:noProof w:val="0"/>
                <w:szCs w:val="20"/>
              </w:rPr>
            </w:pPr>
            <w:r w:rsidRPr="008420FD">
              <w:rPr>
                <w:noProof w:val="0"/>
                <w:szCs w:val="20"/>
              </w:rPr>
              <w:t>Testimonial</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Fonts w:cs="HelveticaNeueLT Std Lt"/>
                <w:noProof w:val="0"/>
                <w:szCs w:val="20"/>
              </w:rPr>
            </w:pPr>
            <w:r w:rsidRPr="008420FD">
              <w:rPr>
                <w:rFonts w:eastAsia="Times New Roman" w:cs="Arial"/>
                <w:noProof w:val="0"/>
                <w:szCs w:val="20"/>
                <w:lang w:eastAsia="en-US"/>
              </w:rPr>
              <w:t>Formal statement testifying the characteristics of an organisation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Tour operator</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Style w:val="st1"/>
                <w:rFonts w:cs="Arial"/>
                <w:noProof w:val="0"/>
                <w:szCs w:val="20"/>
              </w:rPr>
            </w:pPr>
            <w:r w:rsidRPr="008420FD">
              <w:rPr>
                <w:rFonts w:cs="HelveticaNeueLT Std Lt"/>
                <w:noProof w:val="0"/>
                <w:szCs w:val="20"/>
              </w:rPr>
              <w:t>Organises sightseeing tours and accommodation in a particular destination or region</w:t>
            </w:r>
          </w:p>
        </w:tc>
      </w:tr>
      <w:tr w:rsidR="00472D60" w:rsidRPr="008420FD" w:rsidTr="00B7468D">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2D60" w:rsidRPr="008420FD" w:rsidRDefault="00472D60" w:rsidP="00B7468D">
            <w:pPr>
              <w:pStyle w:val="TableTextBold"/>
              <w:rPr>
                <w:noProof w:val="0"/>
                <w:szCs w:val="20"/>
              </w:rPr>
            </w:pPr>
            <w:r w:rsidRPr="008420FD">
              <w:rPr>
                <w:noProof w:val="0"/>
                <w:szCs w:val="20"/>
              </w:rPr>
              <w:t>Tourism board</w:t>
            </w:r>
          </w:p>
        </w:tc>
        <w:tc>
          <w:tcPr>
            <w:tcW w:w="5245" w:type="dxa"/>
            <w:tcBorders>
              <w:top w:val="single" w:sz="4" w:space="0" w:color="auto"/>
              <w:left w:val="single" w:sz="4" w:space="0" w:color="auto"/>
              <w:bottom w:val="single" w:sz="4" w:space="0" w:color="auto"/>
              <w:right w:val="single" w:sz="4" w:space="0" w:color="auto"/>
            </w:tcBorders>
          </w:tcPr>
          <w:p w:rsidR="00472D60" w:rsidRPr="008420FD" w:rsidRDefault="00472D60" w:rsidP="00B7468D">
            <w:pPr>
              <w:pStyle w:val="TableText"/>
              <w:rPr>
                <w:rFonts w:cs="HelveticaNeueLT Std Lt"/>
                <w:noProof w:val="0"/>
                <w:szCs w:val="20"/>
              </w:rPr>
            </w:pPr>
            <w:r w:rsidRPr="008420FD">
              <w:rPr>
                <w:noProof w:val="0"/>
                <w:szCs w:val="20"/>
              </w:rPr>
              <w:t>Coordinate the efforts of hotels, airlines and travel agents to develop the tourism industry of the country</w:t>
            </w:r>
          </w:p>
        </w:tc>
      </w:tr>
    </w:tbl>
    <w:p w:rsidR="00CE6040" w:rsidRPr="008420FD" w:rsidRDefault="00CE6040" w:rsidP="00BD2681">
      <w:pPr>
        <w:pStyle w:val="BodyCopy"/>
        <w:rPr>
          <w:noProof w:val="0"/>
          <w:szCs w:val="24"/>
        </w:rPr>
        <w:sectPr w:rsidR="00CE6040" w:rsidRPr="008420FD" w:rsidSect="001A29DB">
          <w:headerReference w:type="even" r:id="rId54"/>
          <w:headerReference w:type="default" r:id="rId55"/>
          <w:pgSz w:w="11906" w:h="16838"/>
          <w:pgMar w:top="1440" w:right="1440" w:bottom="1440" w:left="1440" w:header="708" w:footer="329" w:gutter="0"/>
          <w:cols w:space="708"/>
          <w:docGrid w:linePitch="360"/>
        </w:sectPr>
      </w:pPr>
    </w:p>
    <w:p w:rsidR="00F84543" w:rsidRPr="008420FD" w:rsidRDefault="00BD2681" w:rsidP="00CD0302">
      <w:pPr>
        <w:pStyle w:val="Heading1"/>
      </w:pPr>
      <w:bookmarkStart w:id="39" w:name="_Toc294862960"/>
      <w:bookmarkStart w:id="40" w:name="_Toc370805490"/>
      <w:bookmarkStart w:id="41" w:name="_Toc337029817"/>
      <w:bookmarkStart w:id="42" w:name="_Toc417904847"/>
      <w:r w:rsidRPr="008420FD">
        <w:t>Element 1</w:t>
      </w:r>
      <w:bookmarkEnd w:id="39"/>
      <w:r w:rsidR="004C669D" w:rsidRPr="008420FD">
        <w:t xml:space="preserve">: </w:t>
      </w:r>
      <w:r w:rsidR="00F84543" w:rsidRPr="008420FD">
        <w:br/>
      </w:r>
      <w:r w:rsidR="00B83173">
        <w:fldChar w:fldCharType="begin"/>
      </w:r>
      <w:r w:rsidR="00B83173">
        <w:instrText xml:space="preserve"> REF  Element1  \* MERGEFORMAT </w:instrText>
      </w:r>
      <w:r w:rsidR="00B83173">
        <w:fldChar w:fldCharType="separate"/>
      </w:r>
      <w:sdt>
        <w:sdtPr>
          <w:rPr>
            <w:highlight w:val="yellow"/>
          </w:rPr>
          <w:alias w:val="Element1"/>
          <w:tag w:val="Element1"/>
          <w:id w:val="-853336994"/>
          <w:lock w:val="sdtLocked"/>
          <w:placeholder>
            <w:docPart w:val="66BBDA3FAE164F0FBB5D3319AF5F8349"/>
          </w:placeholder>
        </w:sdtPr>
        <w:sdtEndPr/>
        <w:sdtContent>
          <w:r w:rsidR="006A1395" w:rsidRPr="008420FD">
            <w:t>Generate initial destination knowledge</w:t>
          </w:r>
        </w:sdtContent>
      </w:sdt>
      <w:bookmarkEnd w:id="40"/>
      <w:bookmarkEnd w:id="42"/>
      <w:r w:rsidR="00B83173">
        <w:rPr>
          <w:highlight w:val="yellow"/>
        </w:rPr>
        <w:fldChar w:fldCharType="end"/>
      </w:r>
      <w:bookmarkEnd w:id="41"/>
    </w:p>
    <w:p w:rsidR="00BD2681" w:rsidRPr="008420FD" w:rsidRDefault="00BD2681" w:rsidP="00F84543">
      <w:pPr>
        <w:pStyle w:val="Heading2"/>
      </w:pPr>
      <w:r w:rsidRPr="008420FD">
        <w:t>1.1</w:t>
      </w:r>
      <w:r w:rsidRPr="008420FD">
        <w:tab/>
      </w:r>
      <w:r w:rsidR="00B83173">
        <w:fldChar w:fldCharType="begin"/>
      </w:r>
      <w:r w:rsidR="00B83173">
        <w:instrText xml:space="preserve"> REF  Criteria11  \* MERGEFORMAT </w:instrText>
      </w:r>
      <w:r w:rsidR="00B83173">
        <w:fldChar w:fldCharType="separate"/>
      </w:r>
      <w:sdt>
        <w:sdtPr>
          <w:alias w:val="Criteria11"/>
          <w:tag w:val="Criteria11"/>
          <w:id w:val="-1598176219"/>
          <w:lock w:val="sdtLocked"/>
          <w:placeholder>
            <w:docPart w:val="B1497596D49249F88A9ABB86A449D087"/>
          </w:placeholder>
        </w:sdtPr>
        <w:sdtEndPr>
          <w:rPr>
            <w:rStyle w:val="PlaceholderText"/>
            <w:color w:val="808080"/>
          </w:rPr>
        </w:sdtEndPr>
        <w:sdtContent>
          <w:r w:rsidR="006A1395" w:rsidRPr="008420FD">
            <w:rPr>
              <w:rStyle w:val="PlaceholderText"/>
              <w:color w:val="45545F"/>
            </w:rPr>
            <w:t>Identify sources of destination information</w:t>
          </w:r>
        </w:sdtContent>
      </w:sdt>
      <w:r w:rsidR="00B83173">
        <w:rPr>
          <w:rStyle w:val="PlaceholderText"/>
        </w:rPr>
        <w:fldChar w:fldCharType="end"/>
      </w:r>
    </w:p>
    <w:p w:rsidR="00F84543" w:rsidRPr="008420FD" w:rsidRDefault="00BD2681" w:rsidP="009D7C05">
      <w:pPr>
        <w:pStyle w:val="Heading3"/>
      </w:pPr>
      <w:r w:rsidRPr="008420FD">
        <w:t>Introduction</w:t>
      </w:r>
    </w:p>
    <w:p w:rsidR="003B7F6D" w:rsidRPr="008420FD" w:rsidRDefault="003B7F6D" w:rsidP="009D7C05">
      <w:pPr>
        <w:pStyle w:val="BodyCopy"/>
        <w:rPr>
          <w:noProof w:val="0"/>
        </w:rPr>
      </w:pPr>
      <w:r w:rsidRPr="008420FD">
        <w:rPr>
          <w:noProof w:val="0"/>
        </w:rPr>
        <w:t xml:space="preserve">The tourism industry is one of the largest industries in the world and for many countries is its major economy and employer. Tourism has become a very significant global activity and as disposable income and the ease of travel </w:t>
      </w:r>
      <w:r w:rsidR="004C669D" w:rsidRPr="008420FD">
        <w:rPr>
          <w:noProof w:val="0"/>
        </w:rPr>
        <w:t>continue</w:t>
      </w:r>
      <w:r w:rsidRPr="008420FD">
        <w:rPr>
          <w:noProof w:val="0"/>
        </w:rPr>
        <w:t xml:space="preserve"> to </w:t>
      </w:r>
      <w:r w:rsidR="004C669D">
        <w:rPr>
          <w:noProof w:val="0"/>
        </w:rPr>
        <w:t>grow</w:t>
      </w:r>
      <w:r w:rsidRPr="008420FD">
        <w:rPr>
          <w:noProof w:val="0"/>
        </w:rPr>
        <w:t>, so will the industry.</w:t>
      </w:r>
    </w:p>
    <w:p w:rsidR="003B7F6D" w:rsidRPr="008420FD" w:rsidRDefault="003B7F6D" w:rsidP="009D7C05">
      <w:pPr>
        <w:pStyle w:val="BodyCopy"/>
        <w:rPr>
          <w:noProof w:val="0"/>
        </w:rPr>
      </w:pPr>
      <w:r w:rsidRPr="008420FD">
        <w:rPr>
          <w:lang w:eastAsia="en-AU"/>
        </w:rPr>
        <w:drawing>
          <wp:anchor distT="0" distB="0" distL="114300" distR="114300" simplePos="0" relativeHeight="251703296" behindDoc="0" locked="0" layoutInCell="1" allowOverlap="1" wp14:anchorId="5A006A95" wp14:editId="5D05C03A">
            <wp:simplePos x="0" y="0"/>
            <wp:positionH relativeFrom="column">
              <wp:posOffset>4495800</wp:posOffset>
            </wp:positionH>
            <wp:positionV relativeFrom="paragraph">
              <wp:posOffset>159385</wp:posOffset>
            </wp:positionV>
            <wp:extent cx="1190625" cy="1781175"/>
            <wp:effectExtent l="0" t="0" r="9525" b="9525"/>
            <wp:wrapSquare wrapText="bothSides"/>
            <wp:docPr id="2" name="Picture 44" descr="shutterstock_88003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8003519.jpg"/>
                    <pic:cNvPicPr/>
                  </pic:nvPicPr>
                  <pic:blipFill>
                    <a:blip r:embed="rId56" cstate="print"/>
                    <a:stretch>
                      <a:fillRect/>
                    </a:stretch>
                  </pic:blipFill>
                  <pic:spPr>
                    <a:xfrm>
                      <a:off x="0" y="0"/>
                      <a:ext cx="1190625" cy="1781175"/>
                    </a:xfrm>
                    <a:prstGeom prst="rect">
                      <a:avLst/>
                    </a:prstGeom>
                  </pic:spPr>
                </pic:pic>
              </a:graphicData>
            </a:graphic>
          </wp:anchor>
        </w:drawing>
      </w:r>
      <w:r w:rsidR="00CD5B6B" w:rsidRPr="008420FD">
        <w:rPr>
          <w:noProof w:val="0"/>
        </w:rPr>
        <w:t>Destination</w:t>
      </w:r>
      <w:r w:rsidRPr="008420FD">
        <w:rPr>
          <w:noProof w:val="0"/>
        </w:rPr>
        <w:t xml:space="preserve"> knowledge is a vital pre-requisite for effective performance within the industry. </w:t>
      </w:r>
    </w:p>
    <w:p w:rsidR="003B7F6D" w:rsidRPr="008420FD" w:rsidRDefault="003B7F6D" w:rsidP="009D7C05">
      <w:pPr>
        <w:pStyle w:val="BodyCopy"/>
        <w:rPr>
          <w:noProof w:val="0"/>
        </w:rPr>
      </w:pPr>
      <w:r w:rsidRPr="008420FD">
        <w:rPr>
          <w:noProof w:val="0"/>
        </w:rPr>
        <w:t>There are many sources of information that can assist you. Some of these sources are generic in nature and others are specific to the industry.</w:t>
      </w:r>
    </w:p>
    <w:p w:rsidR="003B7F6D" w:rsidRPr="008420FD" w:rsidRDefault="003B7F6D" w:rsidP="009D7C05">
      <w:pPr>
        <w:pStyle w:val="BodyCopy"/>
        <w:rPr>
          <w:noProof w:val="0"/>
        </w:rPr>
      </w:pPr>
      <w:r w:rsidRPr="008420FD">
        <w:rPr>
          <w:noProof w:val="0"/>
        </w:rPr>
        <w:t xml:space="preserve">The idea of obtaining </w:t>
      </w:r>
      <w:r w:rsidR="0088452F" w:rsidRPr="008420FD">
        <w:rPr>
          <w:noProof w:val="0"/>
        </w:rPr>
        <w:t>destination information</w:t>
      </w:r>
      <w:r w:rsidRPr="008420FD">
        <w:rPr>
          <w:noProof w:val="0"/>
        </w:rPr>
        <w:t xml:space="preserve"> is so that you can use it for:</w:t>
      </w:r>
    </w:p>
    <w:p w:rsidR="003B7F6D" w:rsidRPr="008420FD" w:rsidRDefault="003B7F6D" w:rsidP="00B7468D">
      <w:pPr>
        <w:pStyle w:val="Bullet1"/>
      </w:pPr>
      <w:r w:rsidRPr="008420FD">
        <w:t>Your benefit</w:t>
      </w:r>
    </w:p>
    <w:p w:rsidR="003B7F6D" w:rsidRPr="008420FD" w:rsidRDefault="003B7F6D" w:rsidP="00B7468D">
      <w:pPr>
        <w:pStyle w:val="Bullet1"/>
      </w:pPr>
      <w:r w:rsidRPr="008420FD">
        <w:t>The benefit of the venue</w:t>
      </w:r>
    </w:p>
    <w:p w:rsidR="003B7F6D" w:rsidRPr="008420FD" w:rsidRDefault="003B7F6D" w:rsidP="00B7468D">
      <w:pPr>
        <w:pStyle w:val="Bullet1"/>
      </w:pPr>
      <w:r w:rsidRPr="008420FD">
        <w:t>The ultimate benefit of the customers</w:t>
      </w:r>
      <w:r w:rsidR="00B7468D" w:rsidRPr="008420FD">
        <w:t>.</w:t>
      </w:r>
    </w:p>
    <w:p w:rsidR="003B7F6D" w:rsidRPr="008420FD" w:rsidRDefault="0088452F" w:rsidP="009D7C05">
      <w:pPr>
        <w:pStyle w:val="Heading3"/>
      </w:pPr>
      <w:r w:rsidRPr="008420FD">
        <w:t>Importance of having updated destination information</w:t>
      </w:r>
    </w:p>
    <w:p w:rsidR="003B7F6D" w:rsidRPr="008420FD" w:rsidRDefault="00B7468D" w:rsidP="009D7C05">
      <w:pPr>
        <w:pStyle w:val="BodyCopy"/>
        <w:rPr>
          <w:noProof w:val="0"/>
        </w:rPr>
      </w:pPr>
      <w:r w:rsidRPr="008420FD">
        <w:rPr>
          <w:lang w:eastAsia="en-AU"/>
        </w:rPr>
        <w:drawing>
          <wp:anchor distT="0" distB="0" distL="114300" distR="114300" simplePos="0" relativeHeight="251705344" behindDoc="0" locked="0" layoutInCell="1" allowOverlap="1" wp14:anchorId="1A0BE699" wp14:editId="559A471C">
            <wp:simplePos x="0" y="0"/>
            <wp:positionH relativeFrom="column">
              <wp:posOffset>9525</wp:posOffset>
            </wp:positionH>
            <wp:positionV relativeFrom="paragraph">
              <wp:posOffset>53975</wp:posOffset>
            </wp:positionV>
            <wp:extent cx="1047750" cy="1581150"/>
            <wp:effectExtent l="0" t="0" r="0" b="0"/>
            <wp:wrapSquare wrapText="bothSides"/>
            <wp:docPr id="46" name="Picture 45"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57" cstate="print"/>
                    <a:stretch>
                      <a:fillRect/>
                    </a:stretch>
                  </pic:blipFill>
                  <pic:spPr>
                    <a:xfrm>
                      <a:off x="0" y="0"/>
                      <a:ext cx="1047750" cy="1581150"/>
                    </a:xfrm>
                    <a:prstGeom prst="rect">
                      <a:avLst/>
                    </a:prstGeom>
                  </pic:spPr>
                </pic:pic>
              </a:graphicData>
            </a:graphic>
          </wp:anchor>
        </w:drawing>
      </w:r>
      <w:r w:rsidR="003B7F6D" w:rsidRPr="008420FD">
        <w:rPr>
          <w:noProof w:val="0"/>
        </w:rPr>
        <w:t xml:space="preserve">Developing and maintaining </w:t>
      </w:r>
      <w:r w:rsidR="0088452F" w:rsidRPr="008420FD">
        <w:rPr>
          <w:noProof w:val="0"/>
        </w:rPr>
        <w:t xml:space="preserve">destination information </w:t>
      </w:r>
      <w:r w:rsidR="003B7F6D" w:rsidRPr="008420FD">
        <w:rPr>
          <w:noProof w:val="0"/>
        </w:rPr>
        <w:t>is a very important element of providing excellent levels of customer service in the tourism industry.</w:t>
      </w:r>
    </w:p>
    <w:p w:rsidR="003B7F6D" w:rsidRPr="008420FD" w:rsidRDefault="003B7F6D" w:rsidP="009D7C05">
      <w:pPr>
        <w:pStyle w:val="BodyCopy"/>
        <w:rPr>
          <w:noProof w:val="0"/>
        </w:rPr>
      </w:pPr>
      <w:r w:rsidRPr="008420FD">
        <w:rPr>
          <w:noProof w:val="0"/>
        </w:rPr>
        <w:t xml:space="preserve">All tourism establishments will be expected to provide accurate </w:t>
      </w:r>
      <w:r w:rsidR="0088452F" w:rsidRPr="008420FD">
        <w:rPr>
          <w:noProof w:val="0"/>
        </w:rPr>
        <w:t xml:space="preserve">destination information </w:t>
      </w:r>
      <w:r w:rsidRPr="008420FD">
        <w:rPr>
          <w:noProof w:val="0"/>
        </w:rPr>
        <w:t>to their customers.</w:t>
      </w:r>
    </w:p>
    <w:p w:rsidR="003B7F6D" w:rsidRPr="008420FD" w:rsidRDefault="003B7F6D" w:rsidP="009D7C05">
      <w:pPr>
        <w:pStyle w:val="BodyCopy"/>
        <w:rPr>
          <w:noProof w:val="0"/>
        </w:rPr>
      </w:pPr>
      <w:r w:rsidRPr="008420FD">
        <w:rPr>
          <w:noProof w:val="0"/>
        </w:rPr>
        <w:t xml:space="preserve">The level and nature of the </w:t>
      </w:r>
      <w:r w:rsidR="0088452F" w:rsidRPr="008420FD">
        <w:rPr>
          <w:noProof w:val="0"/>
        </w:rPr>
        <w:t xml:space="preserve">destination information </w:t>
      </w:r>
      <w:r w:rsidRPr="008420FD">
        <w:rPr>
          <w:noProof w:val="0"/>
        </w:rPr>
        <w:t xml:space="preserve">will differ between customers, however all tourism staff must have a wide range of </w:t>
      </w:r>
      <w:r w:rsidR="0088452F" w:rsidRPr="008420FD">
        <w:rPr>
          <w:noProof w:val="0"/>
        </w:rPr>
        <w:t>destination</w:t>
      </w:r>
      <w:r w:rsidRPr="008420FD">
        <w:rPr>
          <w:noProof w:val="0"/>
        </w:rPr>
        <w:t xml:space="preserve"> knowledge at their disposal to meet the informational needs of their customers.</w:t>
      </w:r>
    </w:p>
    <w:p w:rsidR="003B7F6D" w:rsidRPr="008420FD" w:rsidRDefault="003B7F6D" w:rsidP="009D7C05">
      <w:pPr>
        <w:pStyle w:val="BodyCopy"/>
        <w:rPr>
          <w:noProof w:val="0"/>
        </w:rPr>
      </w:pPr>
      <w:r w:rsidRPr="008420FD">
        <w:rPr>
          <w:noProof w:val="0"/>
        </w:rPr>
        <w:t>Whilst no-one expects everyone to know everything there is to know about all the tourism options that may exist, all staff must have at lea</w:t>
      </w:r>
      <w:r w:rsidR="0088452F" w:rsidRPr="008420FD">
        <w:rPr>
          <w:noProof w:val="0"/>
        </w:rPr>
        <w:t xml:space="preserve">st substantial general tourism </w:t>
      </w:r>
      <w:r w:rsidRPr="008420FD">
        <w:rPr>
          <w:noProof w:val="0"/>
        </w:rPr>
        <w:t>knowledge but also know where to source information in a timely manner.</w:t>
      </w:r>
    </w:p>
    <w:p w:rsidR="003B7F6D" w:rsidRPr="008420FD" w:rsidRDefault="003B7F6D" w:rsidP="003B7F6D">
      <w:pPr>
        <w:rPr>
          <w:rFonts w:ascii="Helvetica" w:hAnsi="Helvetica" w:cs="HelveticaNeueLT Std Lt"/>
          <w:b/>
          <w:color w:val="45545F"/>
          <w:sz w:val="28"/>
          <w:szCs w:val="28"/>
        </w:rPr>
      </w:pPr>
      <w:r w:rsidRPr="008420FD">
        <w:rPr>
          <w:rFonts w:ascii="Helvetica" w:hAnsi="Helvetica" w:cs="HelveticaNeueLT Std Lt"/>
          <w:b/>
          <w:color w:val="45545F"/>
          <w:sz w:val="28"/>
          <w:szCs w:val="28"/>
        </w:rPr>
        <w:br w:type="page"/>
      </w:r>
    </w:p>
    <w:p w:rsidR="00FC66B5" w:rsidRPr="008420FD" w:rsidRDefault="00B7468D" w:rsidP="009D7C05">
      <w:pPr>
        <w:pStyle w:val="BodyCopy"/>
        <w:rPr>
          <w:noProof w:val="0"/>
        </w:rPr>
      </w:pPr>
      <w:r w:rsidRPr="008420FD">
        <w:rPr>
          <w:lang w:eastAsia="en-AU"/>
        </w:rPr>
        <w:drawing>
          <wp:anchor distT="0" distB="0" distL="114300" distR="114300" simplePos="0" relativeHeight="251704320" behindDoc="0" locked="0" layoutInCell="1" allowOverlap="1" wp14:anchorId="4B36B942" wp14:editId="0D6DFDE9">
            <wp:simplePos x="0" y="0"/>
            <wp:positionH relativeFrom="column">
              <wp:posOffset>4657725</wp:posOffset>
            </wp:positionH>
            <wp:positionV relativeFrom="paragraph">
              <wp:posOffset>81915</wp:posOffset>
            </wp:positionV>
            <wp:extent cx="1066800" cy="1594485"/>
            <wp:effectExtent l="0" t="0" r="0" b="5715"/>
            <wp:wrapSquare wrapText="bothSides"/>
            <wp:docPr id="230" name="Picture 229" descr="A18 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8 shutterstock_181389116.jpg"/>
                    <pic:cNvPicPr/>
                  </pic:nvPicPr>
                  <pic:blipFill>
                    <a:blip r:embed="rId58" cstate="print"/>
                    <a:stretch>
                      <a:fillRect/>
                    </a:stretch>
                  </pic:blipFill>
                  <pic:spPr>
                    <a:xfrm>
                      <a:off x="0" y="0"/>
                      <a:ext cx="1066800" cy="1594485"/>
                    </a:xfrm>
                    <a:prstGeom prst="rect">
                      <a:avLst/>
                    </a:prstGeom>
                  </pic:spPr>
                </pic:pic>
              </a:graphicData>
            </a:graphic>
            <wp14:sizeRelH relativeFrom="margin">
              <wp14:pctWidth>0</wp14:pctWidth>
            </wp14:sizeRelH>
            <wp14:sizeRelV relativeFrom="margin">
              <wp14:pctHeight>0</wp14:pctHeight>
            </wp14:sizeRelV>
          </wp:anchor>
        </w:drawing>
      </w:r>
      <w:r w:rsidR="00FC66B5" w:rsidRPr="008420FD">
        <w:rPr>
          <w:noProof w:val="0"/>
        </w:rPr>
        <w:t>Depending on your industry sector and role, you may be expected to:</w:t>
      </w:r>
    </w:p>
    <w:p w:rsidR="00FC66B5" w:rsidRPr="008420FD" w:rsidRDefault="00FC66B5" w:rsidP="00B7468D">
      <w:pPr>
        <w:pStyle w:val="Bullet1"/>
      </w:pPr>
      <w:r w:rsidRPr="008420FD">
        <w:t>Provide destination information and advice to all types of customers</w:t>
      </w:r>
    </w:p>
    <w:p w:rsidR="00FC66B5" w:rsidRPr="008420FD" w:rsidRDefault="00FC66B5" w:rsidP="00B7468D">
      <w:pPr>
        <w:pStyle w:val="Bullet1"/>
      </w:pPr>
      <w:r w:rsidRPr="008420FD">
        <w:t xml:space="preserve">Provide specific </w:t>
      </w:r>
      <w:r w:rsidR="0088452F" w:rsidRPr="008420FD">
        <w:t>destination</w:t>
      </w:r>
      <w:r w:rsidRPr="008420FD">
        <w:t xml:space="preserve"> advice to all types of customers</w:t>
      </w:r>
    </w:p>
    <w:p w:rsidR="00FC66B5" w:rsidRPr="008420FD" w:rsidRDefault="00FC66B5" w:rsidP="00B7468D">
      <w:pPr>
        <w:pStyle w:val="Bullet1"/>
      </w:pPr>
      <w:r w:rsidRPr="008420FD">
        <w:t xml:space="preserve">Sell tourism </w:t>
      </w:r>
      <w:r w:rsidR="0088452F" w:rsidRPr="008420FD">
        <w:t>destination</w:t>
      </w:r>
      <w:r w:rsidRPr="008420FD">
        <w:t>s to the customer</w:t>
      </w:r>
    </w:p>
    <w:p w:rsidR="00FC66B5" w:rsidRPr="008420FD" w:rsidRDefault="00FC66B5" w:rsidP="00B7468D">
      <w:pPr>
        <w:pStyle w:val="Bullet1"/>
      </w:pPr>
      <w:r w:rsidRPr="008420FD">
        <w:t xml:space="preserve">Quote specific individual tourism </w:t>
      </w:r>
      <w:r w:rsidR="0088452F" w:rsidRPr="008420FD">
        <w:t>destination</w:t>
      </w:r>
      <w:r w:rsidRPr="008420FD">
        <w:t xml:space="preserve"> prices</w:t>
      </w:r>
    </w:p>
    <w:p w:rsidR="00FC66B5" w:rsidRPr="008420FD" w:rsidRDefault="00FC66B5" w:rsidP="00B7468D">
      <w:pPr>
        <w:pStyle w:val="Bullet1"/>
      </w:pPr>
      <w:r w:rsidRPr="008420FD">
        <w:t>Book and coordinate tourism supplier services for the customer</w:t>
      </w:r>
    </w:p>
    <w:p w:rsidR="00FC66B5" w:rsidRPr="008420FD" w:rsidRDefault="00FC66B5" w:rsidP="00B7468D">
      <w:pPr>
        <w:pStyle w:val="Bullet1"/>
      </w:pPr>
      <w:r w:rsidRPr="008420FD">
        <w:t xml:space="preserve">Participate in </w:t>
      </w:r>
      <w:r w:rsidR="0088452F" w:rsidRPr="008420FD">
        <w:t>destination</w:t>
      </w:r>
      <w:r w:rsidRPr="008420FD">
        <w:t xml:space="preserve"> launches and explain the features of the </w:t>
      </w:r>
      <w:r w:rsidR="0088452F" w:rsidRPr="008420FD">
        <w:t>destination</w:t>
      </w:r>
      <w:r w:rsidRPr="008420FD">
        <w:t xml:space="preserve">s. </w:t>
      </w:r>
    </w:p>
    <w:p w:rsidR="003B7F6D" w:rsidRPr="008420FD" w:rsidRDefault="003B7F6D" w:rsidP="009D7C05">
      <w:pPr>
        <w:pStyle w:val="BodyCopy"/>
        <w:rPr>
          <w:noProof w:val="0"/>
        </w:rPr>
      </w:pPr>
      <w:r w:rsidRPr="008420FD">
        <w:rPr>
          <w:noProof w:val="0"/>
        </w:rPr>
        <w:t xml:space="preserve">There are endless sources of </w:t>
      </w:r>
      <w:r w:rsidR="0088452F" w:rsidRPr="008420FD">
        <w:rPr>
          <w:noProof w:val="0"/>
        </w:rPr>
        <w:t>destination</w:t>
      </w:r>
      <w:r w:rsidRPr="008420FD">
        <w:rPr>
          <w:noProof w:val="0"/>
        </w:rPr>
        <w:t xml:space="preserve"> information that can be collected, analysed and used by a travel and tourism organisation for the benefit of the organisation itself or to assist customers with potential travel plans.</w:t>
      </w:r>
    </w:p>
    <w:p w:rsidR="003B7F6D" w:rsidRPr="008420FD" w:rsidRDefault="00156AEA" w:rsidP="009D7C05">
      <w:pPr>
        <w:pStyle w:val="Heading3"/>
      </w:pPr>
      <w:r w:rsidRPr="008420FD">
        <w:t>Sources of destination information</w:t>
      </w:r>
    </w:p>
    <w:p w:rsidR="003B7F6D" w:rsidRPr="008420FD" w:rsidRDefault="00B7468D" w:rsidP="009D7C05">
      <w:pPr>
        <w:pStyle w:val="BodyCopy"/>
        <w:rPr>
          <w:noProof w:val="0"/>
        </w:rPr>
      </w:pPr>
      <w:r w:rsidRPr="008420FD">
        <w:rPr>
          <w:lang w:eastAsia="en-AU"/>
        </w:rPr>
        <w:drawing>
          <wp:anchor distT="0" distB="0" distL="114300" distR="114300" simplePos="0" relativeHeight="251709440" behindDoc="0" locked="0" layoutInCell="1" allowOverlap="1" wp14:anchorId="3CD2DB70" wp14:editId="00393401">
            <wp:simplePos x="0" y="0"/>
            <wp:positionH relativeFrom="column">
              <wp:posOffset>19050</wp:posOffset>
            </wp:positionH>
            <wp:positionV relativeFrom="paragraph">
              <wp:posOffset>60325</wp:posOffset>
            </wp:positionV>
            <wp:extent cx="1830705" cy="1219200"/>
            <wp:effectExtent l="0" t="0" r="0" b="0"/>
            <wp:wrapSquare wrapText="bothSides"/>
            <wp:docPr id="58" name="Picture 50" descr="Lady_plan_world_train_9653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plan_world_train_96530158.jpg"/>
                    <pic:cNvPicPr/>
                  </pic:nvPicPr>
                  <pic:blipFill>
                    <a:blip r:embed="rId59" cstate="print"/>
                    <a:stretch>
                      <a:fillRect/>
                    </a:stretch>
                  </pic:blipFill>
                  <pic:spPr>
                    <a:xfrm>
                      <a:off x="0" y="0"/>
                      <a:ext cx="1830705" cy="1219200"/>
                    </a:xfrm>
                    <a:prstGeom prst="rect">
                      <a:avLst/>
                    </a:prstGeom>
                  </pic:spPr>
                </pic:pic>
              </a:graphicData>
            </a:graphic>
            <wp14:sizeRelH relativeFrom="margin">
              <wp14:pctWidth>0</wp14:pctWidth>
            </wp14:sizeRelH>
            <wp14:sizeRelV relativeFrom="margin">
              <wp14:pctHeight>0</wp14:pctHeight>
            </wp14:sizeRelV>
          </wp:anchor>
        </w:drawing>
      </w:r>
      <w:r w:rsidR="003B7F6D" w:rsidRPr="008420FD">
        <w:rPr>
          <w:noProof w:val="0"/>
        </w:rPr>
        <w:t xml:space="preserve">When compiling </w:t>
      </w:r>
      <w:r w:rsidR="0088452F" w:rsidRPr="008420FD">
        <w:rPr>
          <w:noProof w:val="0"/>
        </w:rPr>
        <w:t>destination</w:t>
      </w:r>
      <w:r w:rsidR="003B7F6D" w:rsidRPr="008420FD">
        <w:rPr>
          <w:noProof w:val="0"/>
        </w:rPr>
        <w:t xml:space="preserve"> information for your data bases, it is essential to identify the different types of businesses in which your potential customers may use.</w:t>
      </w:r>
    </w:p>
    <w:p w:rsidR="003B7F6D" w:rsidRPr="008420FD" w:rsidRDefault="003B7F6D" w:rsidP="009D7C05">
      <w:pPr>
        <w:pStyle w:val="BodyCopy"/>
        <w:rPr>
          <w:noProof w:val="0"/>
        </w:rPr>
      </w:pPr>
      <w:r w:rsidRPr="008420FD">
        <w:rPr>
          <w:noProof w:val="0"/>
        </w:rPr>
        <w:t>Whilst gath</w:t>
      </w:r>
      <w:r w:rsidR="004C669D">
        <w:rPr>
          <w:noProof w:val="0"/>
        </w:rPr>
        <w:t xml:space="preserve">ering information from </w:t>
      </w:r>
      <w:r w:rsidRPr="008420FD">
        <w:rPr>
          <w:noProof w:val="0"/>
        </w:rPr>
        <w:t>every potential tourism operator i</w:t>
      </w:r>
      <w:r w:rsidR="004C669D">
        <w:rPr>
          <w:noProof w:val="0"/>
        </w:rPr>
        <w:t xml:space="preserve">s impossible and </w:t>
      </w:r>
      <w:proofErr w:type="gramStart"/>
      <w:r w:rsidR="004C669D">
        <w:rPr>
          <w:noProof w:val="0"/>
        </w:rPr>
        <w:t>impractical,</w:t>
      </w:r>
      <w:r w:rsidRPr="008420FD">
        <w:rPr>
          <w:noProof w:val="0"/>
        </w:rPr>
        <w:t xml:space="preserve"> identify</w:t>
      </w:r>
      <w:r w:rsidR="004C669D">
        <w:rPr>
          <w:noProof w:val="0"/>
        </w:rPr>
        <w:t>ing</w:t>
      </w:r>
      <w:r w:rsidRPr="008420FD">
        <w:rPr>
          <w:noProof w:val="0"/>
        </w:rPr>
        <w:t xml:space="preserve"> commonly used tourism providers enables</w:t>
      </w:r>
      <w:proofErr w:type="gramEnd"/>
      <w:r w:rsidRPr="008420FD">
        <w:rPr>
          <w:noProof w:val="0"/>
        </w:rPr>
        <w:t xml:space="preserve"> you to gather information relating to the </w:t>
      </w:r>
      <w:r w:rsidR="0088452F" w:rsidRPr="008420FD">
        <w:rPr>
          <w:noProof w:val="0"/>
        </w:rPr>
        <w:t>destination</w:t>
      </w:r>
      <w:r w:rsidRPr="008420FD">
        <w:rPr>
          <w:noProof w:val="0"/>
        </w:rPr>
        <w:t>s and services they provide.</w:t>
      </w:r>
    </w:p>
    <w:p w:rsidR="003B7F6D" w:rsidRPr="008420FD" w:rsidRDefault="003B7F6D" w:rsidP="009D7C05">
      <w:pPr>
        <w:pStyle w:val="BodyCopy"/>
        <w:rPr>
          <w:noProof w:val="0"/>
        </w:rPr>
      </w:pPr>
      <w:r w:rsidRPr="008420FD">
        <w:rPr>
          <w:noProof w:val="0"/>
        </w:rPr>
        <w:t>In addition it enables you to ensure that the information that you have gathered is accurate and up to date.</w:t>
      </w:r>
    </w:p>
    <w:p w:rsidR="003B7F6D" w:rsidRPr="008420FD" w:rsidRDefault="003B7F6D" w:rsidP="009D7C05">
      <w:pPr>
        <w:pStyle w:val="BodyCopy"/>
        <w:rPr>
          <w:noProof w:val="0"/>
        </w:rPr>
      </w:pPr>
      <w:r w:rsidRPr="008420FD">
        <w:rPr>
          <w:noProof w:val="0"/>
        </w:rPr>
        <w:t xml:space="preserve">Depending on the types of tourism offerings provided by your organisation possible businesses in which you may seek </w:t>
      </w:r>
      <w:r w:rsidR="0088452F" w:rsidRPr="008420FD">
        <w:rPr>
          <w:noProof w:val="0"/>
        </w:rPr>
        <w:t>destination</w:t>
      </w:r>
      <w:r w:rsidRPr="008420FD">
        <w:rPr>
          <w:noProof w:val="0"/>
        </w:rPr>
        <w:t xml:space="preserve"> information from includes, but not limited to:</w:t>
      </w:r>
    </w:p>
    <w:p w:rsidR="003B7F6D" w:rsidRPr="008420FD" w:rsidRDefault="003B7F6D" w:rsidP="009D7C05">
      <w:pPr>
        <w:pStyle w:val="Bullet1"/>
        <w:spacing w:after="100"/>
      </w:pPr>
      <w:r w:rsidRPr="008420FD">
        <w:t>Airlines</w:t>
      </w:r>
    </w:p>
    <w:p w:rsidR="003B7F6D" w:rsidRPr="008420FD" w:rsidRDefault="003B7F6D" w:rsidP="009D7C05">
      <w:pPr>
        <w:pStyle w:val="Bullet1"/>
        <w:spacing w:after="100"/>
      </w:pPr>
      <w:r w:rsidRPr="008420FD">
        <w:t>Other travel suppliers</w:t>
      </w:r>
    </w:p>
    <w:p w:rsidR="003B7F6D" w:rsidRPr="008420FD" w:rsidRDefault="003B7F6D" w:rsidP="009D7C05">
      <w:pPr>
        <w:pStyle w:val="Bullet1"/>
        <w:spacing w:after="100"/>
      </w:pPr>
      <w:r w:rsidRPr="008420FD">
        <w:t xml:space="preserve">Suppliers </w:t>
      </w:r>
    </w:p>
    <w:p w:rsidR="003B7F6D" w:rsidRPr="008420FD" w:rsidRDefault="003B7F6D" w:rsidP="009D7C05">
      <w:pPr>
        <w:pStyle w:val="Bullet1"/>
        <w:spacing w:after="100"/>
        <w:rPr>
          <w:rFonts w:cs="Times New Roman"/>
        </w:rPr>
      </w:pPr>
      <w:r w:rsidRPr="008420FD">
        <w:rPr>
          <w:rFonts w:cs="Times New Roman"/>
        </w:rPr>
        <w:t>Accommodation</w:t>
      </w:r>
    </w:p>
    <w:p w:rsidR="003B7F6D" w:rsidRPr="008420FD" w:rsidRDefault="003B7F6D" w:rsidP="009D7C05">
      <w:pPr>
        <w:pStyle w:val="Bullet1"/>
        <w:spacing w:after="100"/>
        <w:rPr>
          <w:rFonts w:cs="Times New Roman"/>
        </w:rPr>
      </w:pPr>
      <w:r w:rsidRPr="008420FD">
        <w:rPr>
          <w:rFonts w:cs="Times New Roman"/>
        </w:rPr>
        <w:t>Attractions and theme parks</w:t>
      </w:r>
    </w:p>
    <w:p w:rsidR="003B7F6D" w:rsidRPr="008420FD" w:rsidRDefault="003B7F6D" w:rsidP="009D7C05">
      <w:pPr>
        <w:pStyle w:val="Bullet1"/>
        <w:spacing w:after="100"/>
        <w:rPr>
          <w:rFonts w:cs="Times New Roman"/>
        </w:rPr>
      </w:pPr>
      <w:r w:rsidRPr="008420FD">
        <w:rPr>
          <w:rFonts w:cs="Times New Roman"/>
          <w:noProof/>
          <w:lang w:eastAsia="en-AU"/>
        </w:rPr>
        <w:drawing>
          <wp:anchor distT="0" distB="0" distL="114300" distR="114300" simplePos="0" relativeHeight="251710464" behindDoc="0" locked="0" layoutInCell="1" allowOverlap="1" wp14:anchorId="3BA2DDD9" wp14:editId="7225A904">
            <wp:simplePos x="0" y="0"/>
            <wp:positionH relativeFrom="column">
              <wp:posOffset>3952875</wp:posOffset>
            </wp:positionH>
            <wp:positionV relativeFrom="paragraph">
              <wp:posOffset>114935</wp:posOffset>
            </wp:positionV>
            <wp:extent cx="1304925" cy="1219200"/>
            <wp:effectExtent l="0" t="0" r="9525" b="0"/>
            <wp:wrapSquare wrapText="bothSides"/>
            <wp:docPr id="59" name="Picture 51"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60" cstate="print"/>
                    <a:stretch>
                      <a:fillRect/>
                    </a:stretch>
                  </pic:blipFill>
                  <pic:spPr>
                    <a:xfrm>
                      <a:off x="0" y="0"/>
                      <a:ext cx="1304925" cy="1219200"/>
                    </a:xfrm>
                    <a:prstGeom prst="rect">
                      <a:avLst/>
                    </a:prstGeom>
                  </pic:spPr>
                </pic:pic>
              </a:graphicData>
            </a:graphic>
          </wp:anchor>
        </w:drawing>
      </w:r>
      <w:r w:rsidRPr="008420FD">
        <w:rPr>
          <w:rFonts w:cs="Times New Roman"/>
        </w:rPr>
        <w:t>Tour operators</w:t>
      </w:r>
    </w:p>
    <w:p w:rsidR="003B7F6D" w:rsidRPr="008420FD" w:rsidRDefault="003B7F6D" w:rsidP="009D7C05">
      <w:pPr>
        <w:pStyle w:val="Bullet1"/>
        <w:spacing w:after="100"/>
        <w:rPr>
          <w:rFonts w:cs="Times New Roman"/>
        </w:rPr>
      </w:pPr>
      <w:r w:rsidRPr="008420FD">
        <w:rPr>
          <w:rFonts w:cs="Times New Roman"/>
        </w:rPr>
        <w:t>Inbound Tour Wholesaler</w:t>
      </w:r>
    </w:p>
    <w:p w:rsidR="003B7F6D" w:rsidRPr="008420FD" w:rsidRDefault="003B7F6D" w:rsidP="009D7C05">
      <w:pPr>
        <w:pStyle w:val="Bullet1"/>
        <w:spacing w:after="100"/>
        <w:rPr>
          <w:rFonts w:cs="Times New Roman"/>
        </w:rPr>
      </w:pPr>
      <w:r w:rsidRPr="008420FD">
        <w:rPr>
          <w:rFonts w:cs="Times New Roman"/>
        </w:rPr>
        <w:t>Outbound Tour Wholesale</w:t>
      </w:r>
    </w:p>
    <w:p w:rsidR="003B7F6D" w:rsidRPr="008420FD" w:rsidRDefault="003B7F6D" w:rsidP="009D7C05">
      <w:pPr>
        <w:pStyle w:val="Bullet1"/>
        <w:spacing w:after="100"/>
        <w:rPr>
          <w:rFonts w:cs="Times New Roman"/>
        </w:rPr>
      </w:pPr>
      <w:r w:rsidRPr="008420FD">
        <w:rPr>
          <w:rFonts w:cs="Times New Roman"/>
        </w:rPr>
        <w:t>Retail Travel Agents</w:t>
      </w:r>
    </w:p>
    <w:p w:rsidR="003B7F6D" w:rsidRPr="008420FD" w:rsidRDefault="003B7F6D" w:rsidP="009D7C05">
      <w:pPr>
        <w:pStyle w:val="Bullet1"/>
        <w:spacing w:after="100"/>
        <w:rPr>
          <w:rFonts w:cs="Times New Roman"/>
        </w:rPr>
      </w:pPr>
      <w:r w:rsidRPr="008420FD">
        <w:rPr>
          <w:rFonts w:cs="Times New Roman"/>
        </w:rPr>
        <w:t>Local, regional and National information services</w:t>
      </w:r>
    </w:p>
    <w:p w:rsidR="003B7F6D" w:rsidRPr="008420FD" w:rsidRDefault="003B7F6D" w:rsidP="009D7C05">
      <w:pPr>
        <w:pStyle w:val="Bullet1"/>
        <w:spacing w:after="100"/>
        <w:rPr>
          <w:rFonts w:cs="Times New Roman"/>
        </w:rPr>
      </w:pPr>
      <w:r w:rsidRPr="008420FD">
        <w:rPr>
          <w:rFonts w:cs="Times New Roman"/>
        </w:rPr>
        <w:t>Meetings and Events</w:t>
      </w:r>
    </w:p>
    <w:p w:rsidR="003B7F6D" w:rsidRPr="008420FD" w:rsidRDefault="003B7F6D" w:rsidP="009D7C05">
      <w:pPr>
        <w:pStyle w:val="Bullet1"/>
        <w:spacing w:after="100"/>
        <w:rPr>
          <w:rFonts w:cs="Times New Roman"/>
        </w:rPr>
      </w:pPr>
      <w:r w:rsidRPr="008420FD">
        <w:rPr>
          <w:rFonts w:cs="Times New Roman"/>
        </w:rPr>
        <w:t>Corporate Agents</w:t>
      </w:r>
    </w:p>
    <w:p w:rsidR="003B7F6D" w:rsidRPr="008420FD" w:rsidRDefault="003B7F6D" w:rsidP="009D7C05">
      <w:pPr>
        <w:pStyle w:val="Bullet1"/>
        <w:spacing w:after="100"/>
      </w:pPr>
      <w:r w:rsidRPr="008420FD">
        <w:t>Ministries of Tourism</w:t>
      </w:r>
    </w:p>
    <w:p w:rsidR="003B7F6D" w:rsidRPr="008420FD" w:rsidRDefault="003B7F6D" w:rsidP="009D7C05">
      <w:pPr>
        <w:pStyle w:val="Bullet1"/>
        <w:spacing w:after="100"/>
      </w:pPr>
      <w:r w:rsidRPr="008420FD">
        <w:t>Tourism boards</w:t>
      </w:r>
    </w:p>
    <w:p w:rsidR="009D7C05" w:rsidRPr="008420FD" w:rsidRDefault="003B7F6D" w:rsidP="009D7C05">
      <w:pPr>
        <w:pStyle w:val="Bullet1"/>
        <w:spacing w:after="100"/>
      </w:pPr>
      <w:r w:rsidRPr="008420FD">
        <w:t>Industry authorities</w:t>
      </w:r>
      <w:r w:rsidR="00156AEA" w:rsidRPr="008420FD">
        <w:t xml:space="preserve"> and associations</w:t>
      </w:r>
      <w:r w:rsidR="00B7468D" w:rsidRPr="008420FD">
        <w:t>.</w:t>
      </w:r>
      <w:r w:rsidR="009D7C05" w:rsidRPr="008420FD">
        <w:br w:type="page"/>
      </w:r>
    </w:p>
    <w:p w:rsidR="003B7F6D" w:rsidRPr="008420FD" w:rsidRDefault="00B7468D" w:rsidP="009D7C05">
      <w:pPr>
        <w:pStyle w:val="Heading3"/>
      </w:pPr>
      <w:r w:rsidRPr="008420FD">
        <w:rPr>
          <w:noProof/>
        </w:rPr>
        <w:drawing>
          <wp:anchor distT="0" distB="0" distL="114300" distR="114300" simplePos="0" relativeHeight="251711488" behindDoc="0" locked="0" layoutInCell="1" allowOverlap="1" wp14:anchorId="7AED6062" wp14:editId="7F978456">
            <wp:simplePos x="0" y="0"/>
            <wp:positionH relativeFrom="column">
              <wp:posOffset>4667250</wp:posOffset>
            </wp:positionH>
            <wp:positionV relativeFrom="paragraph">
              <wp:posOffset>320040</wp:posOffset>
            </wp:positionV>
            <wp:extent cx="1066800" cy="1419225"/>
            <wp:effectExtent l="0" t="0" r="0" b="9525"/>
            <wp:wrapSquare wrapText="bothSides"/>
            <wp:docPr id="60" name="Picture 52" descr="Generic_Plan and board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Plan and boarding.jpg"/>
                    <pic:cNvPicPr/>
                  </pic:nvPicPr>
                  <pic:blipFill>
                    <a:blip r:embed="rId61" cstate="print"/>
                    <a:stretch>
                      <a:fillRect/>
                    </a:stretch>
                  </pic:blipFill>
                  <pic:spPr>
                    <a:xfrm>
                      <a:off x="0" y="0"/>
                      <a:ext cx="1066800" cy="1419225"/>
                    </a:xfrm>
                    <a:prstGeom prst="rect">
                      <a:avLst/>
                    </a:prstGeom>
                  </pic:spPr>
                </pic:pic>
              </a:graphicData>
            </a:graphic>
          </wp:anchor>
        </w:drawing>
      </w:r>
      <w:r w:rsidR="003B7F6D" w:rsidRPr="008420FD">
        <w:t>Airlines</w:t>
      </w:r>
    </w:p>
    <w:p w:rsidR="003B7F6D" w:rsidRPr="008420FD" w:rsidRDefault="003B7F6D" w:rsidP="009D7C05">
      <w:pPr>
        <w:pStyle w:val="BodyCopy"/>
        <w:rPr>
          <w:noProof w:val="0"/>
        </w:rPr>
      </w:pPr>
      <w:r w:rsidRPr="008420FD">
        <w:rPr>
          <w:noProof w:val="0"/>
        </w:rPr>
        <w:t>Airlines own the planes and sell seats to all sectors in the trav</w:t>
      </w:r>
      <w:r w:rsidR="004C669D">
        <w:rPr>
          <w:noProof w:val="0"/>
        </w:rPr>
        <w:t xml:space="preserve">el industry. They do this via </w:t>
      </w:r>
      <w:r w:rsidRPr="008420FD">
        <w:rPr>
          <w:noProof w:val="0"/>
        </w:rPr>
        <w:t>Computer Reservations system</w:t>
      </w:r>
      <w:r w:rsidR="004C669D">
        <w:rPr>
          <w:noProof w:val="0"/>
        </w:rPr>
        <w:t>s</w:t>
      </w:r>
      <w:r w:rsidRPr="008420FD">
        <w:rPr>
          <w:noProof w:val="0"/>
        </w:rPr>
        <w:t xml:space="preserve"> (CRS) such as Galileo, Sabre and Amadeus. </w:t>
      </w:r>
    </w:p>
    <w:p w:rsidR="003B7F6D" w:rsidRPr="008420FD" w:rsidRDefault="003B7F6D" w:rsidP="009D7C05">
      <w:pPr>
        <w:pStyle w:val="BodyCopy"/>
        <w:rPr>
          <w:noProof w:val="0"/>
        </w:rPr>
      </w:pPr>
      <w:r w:rsidRPr="008420FD">
        <w:rPr>
          <w:noProof w:val="0"/>
        </w:rPr>
        <w:t xml:space="preserve">They also sell seats via the Internet and via the phone to the public. Airlines negotiate rates with Retail Agents, Wholesalers, </w:t>
      </w:r>
      <w:r w:rsidR="004C669D" w:rsidRPr="008420FD">
        <w:rPr>
          <w:noProof w:val="0"/>
        </w:rPr>
        <w:t>and Corporate</w:t>
      </w:r>
      <w:r w:rsidRPr="008420FD">
        <w:rPr>
          <w:noProof w:val="0"/>
        </w:rPr>
        <w:t xml:space="preserve"> Agents who then take a commission from the airline sale. Some Airlines have a Wholesale division which sells directly to Retail agents.</w:t>
      </w:r>
    </w:p>
    <w:p w:rsidR="003B7F6D" w:rsidRPr="008420FD" w:rsidRDefault="003B7F6D" w:rsidP="009D7C05">
      <w:pPr>
        <w:pStyle w:val="Heading3"/>
      </w:pPr>
      <w:r w:rsidRPr="008420FD">
        <w:t xml:space="preserve">Other travel suppliers </w:t>
      </w:r>
    </w:p>
    <w:p w:rsidR="003B7F6D" w:rsidRPr="008420FD" w:rsidRDefault="003B7F6D" w:rsidP="009D7C05">
      <w:pPr>
        <w:pStyle w:val="BodyCopy"/>
        <w:rPr>
          <w:noProof w:val="0"/>
        </w:rPr>
      </w:pPr>
      <w:r w:rsidRPr="008420FD">
        <w:rPr>
          <w:noProof w:val="0"/>
        </w:rPr>
        <w:t>These include but are not limited to:</w:t>
      </w:r>
    </w:p>
    <w:p w:rsidR="003B7F6D" w:rsidRPr="008420FD" w:rsidRDefault="003B7F6D" w:rsidP="00B7468D">
      <w:pPr>
        <w:pStyle w:val="Bullet1"/>
      </w:pPr>
      <w:r w:rsidRPr="008420FD">
        <w:rPr>
          <w:noProof/>
          <w:lang w:eastAsia="en-AU"/>
        </w:rPr>
        <w:drawing>
          <wp:anchor distT="0" distB="0" distL="114300" distR="114300" simplePos="0" relativeHeight="251712512" behindDoc="0" locked="0" layoutInCell="1" allowOverlap="1" wp14:anchorId="7780EF29" wp14:editId="2863E9CA">
            <wp:simplePos x="0" y="0"/>
            <wp:positionH relativeFrom="column">
              <wp:posOffset>2826385</wp:posOffset>
            </wp:positionH>
            <wp:positionV relativeFrom="paragraph">
              <wp:posOffset>62865</wp:posOffset>
            </wp:positionV>
            <wp:extent cx="1771650" cy="1009650"/>
            <wp:effectExtent l="0" t="0" r="0" b="0"/>
            <wp:wrapSquare wrapText="bothSides"/>
            <wp:docPr id="61" name="Picture 53" descr="Globe Lugg Plan Boat Bus in red pink colour_855526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 Lugg Plan Boat Bus in red pink colour_85552621.jpg"/>
                    <pic:cNvPicPr/>
                  </pic:nvPicPr>
                  <pic:blipFill>
                    <a:blip r:embed="rId62" cstate="print"/>
                    <a:stretch>
                      <a:fillRect/>
                    </a:stretch>
                  </pic:blipFill>
                  <pic:spPr>
                    <a:xfrm>
                      <a:off x="0" y="0"/>
                      <a:ext cx="1771650" cy="1009650"/>
                    </a:xfrm>
                    <a:prstGeom prst="rect">
                      <a:avLst/>
                    </a:prstGeom>
                  </pic:spPr>
                </pic:pic>
              </a:graphicData>
            </a:graphic>
          </wp:anchor>
        </w:drawing>
      </w:r>
      <w:r w:rsidRPr="008420FD">
        <w:t>Cruise operators</w:t>
      </w:r>
    </w:p>
    <w:p w:rsidR="003B7F6D" w:rsidRPr="008420FD" w:rsidRDefault="003B7F6D" w:rsidP="00B7468D">
      <w:pPr>
        <w:pStyle w:val="Bullet1"/>
      </w:pPr>
      <w:r w:rsidRPr="008420FD">
        <w:t>Railway operators</w:t>
      </w:r>
    </w:p>
    <w:p w:rsidR="003B7F6D" w:rsidRPr="008420FD" w:rsidRDefault="003B7F6D" w:rsidP="00B7468D">
      <w:pPr>
        <w:pStyle w:val="Bullet1"/>
      </w:pPr>
      <w:r w:rsidRPr="008420FD">
        <w:t>Bus lines</w:t>
      </w:r>
    </w:p>
    <w:p w:rsidR="003B7F6D" w:rsidRPr="008420FD" w:rsidRDefault="003B7F6D" w:rsidP="00B7468D">
      <w:pPr>
        <w:pStyle w:val="Bullet1"/>
      </w:pPr>
      <w:r w:rsidRPr="008420FD">
        <w:t>Car rental businesses</w:t>
      </w:r>
    </w:p>
    <w:p w:rsidR="003B7F6D" w:rsidRPr="008420FD" w:rsidRDefault="003B7F6D" w:rsidP="00B7468D">
      <w:pPr>
        <w:pStyle w:val="Bullet1"/>
      </w:pPr>
      <w:r w:rsidRPr="008420FD">
        <w:t>Limousine hire</w:t>
      </w:r>
    </w:p>
    <w:p w:rsidR="003B7F6D" w:rsidRPr="008420FD" w:rsidRDefault="003B7F6D" w:rsidP="00B7468D">
      <w:pPr>
        <w:pStyle w:val="Bullet1"/>
      </w:pPr>
      <w:r w:rsidRPr="008420FD">
        <w:t>Taxis</w:t>
      </w:r>
      <w:r w:rsidR="00B7468D" w:rsidRPr="008420FD">
        <w:t>.</w:t>
      </w:r>
    </w:p>
    <w:p w:rsidR="003B7F6D" w:rsidRPr="008420FD" w:rsidRDefault="003B7F6D" w:rsidP="009D7C05">
      <w:pPr>
        <w:pStyle w:val="Heading3"/>
      </w:pPr>
      <w:r w:rsidRPr="008420FD">
        <w:t>Suppliers and providers of support and ancillary services</w:t>
      </w:r>
    </w:p>
    <w:p w:rsidR="003B7F6D" w:rsidRPr="008420FD" w:rsidRDefault="003B7F6D" w:rsidP="009D7C05">
      <w:pPr>
        <w:pStyle w:val="BodyCopy"/>
        <w:rPr>
          <w:noProof w:val="0"/>
        </w:rPr>
      </w:pPr>
      <w:r w:rsidRPr="008420FD">
        <w:rPr>
          <w:noProof w:val="0"/>
        </w:rPr>
        <w:t>This includes:</w:t>
      </w:r>
    </w:p>
    <w:p w:rsidR="003B7F6D" w:rsidRPr="008420FD" w:rsidRDefault="003B7F6D" w:rsidP="00B7468D">
      <w:pPr>
        <w:pStyle w:val="Bullet1"/>
      </w:pPr>
      <w:r w:rsidRPr="008420FD">
        <w:t>Travel insurance providers</w:t>
      </w:r>
    </w:p>
    <w:p w:rsidR="003B7F6D" w:rsidRPr="008420FD" w:rsidRDefault="00B7468D" w:rsidP="00B7468D">
      <w:pPr>
        <w:pStyle w:val="Bullet1"/>
      </w:pPr>
      <w:r w:rsidRPr="008420FD">
        <w:rPr>
          <w:noProof/>
          <w:lang w:eastAsia="en-AU"/>
        </w:rPr>
        <w:drawing>
          <wp:anchor distT="0" distB="0" distL="114300" distR="114300" simplePos="0" relativeHeight="251713536" behindDoc="0" locked="0" layoutInCell="1" allowOverlap="1" wp14:anchorId="0B8D363B" wp14:editId="43663473">
            <wp:simplePos x="0" y="0"/>
            <wp:positionH relativeFrom="column">
              <wp:posOffset>4076700</wp:posOffset>
            </wp:positionH>
            <wp:positionV relativeFrom="paragraph">
              <wp:posOffset>219710</wp:posOffset>
            </wp:positionV>
            <wp:extent cx="1657350" cy="1104900"/>
            <wp:effectExtent l="0" t="0" r="0" b="0"/>
            <wp:wrapSquare wrapText="bothSides"/>
            <wp:docPr id="62" name="Picture 54" descr="shutterstock_156185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185711.jpg"/>
                    <pic:cNvPicPr/>
                  </pic:nvPicPr>
                  <pic:blipFill>
                    <a:blip r:embed="rId63" cstate="print"/>
                    <a:stretch>
                      <a:fillRect/>
                    </a:stretch>
                  </pic:blipFill>
                  <pic:spPr>
                    <a:xfrm>
                      <a:off x="0" y="0"/>
                      <a:ext cx="1657350" cy="1104900"/>
                    </a:xfrm>
                    <a:prstGeom prst="rect">
                      <a:avLst/>
                    </a:prstGeom>
                  </pic:spPr>
                </pic:pic>
              </a:graphicData>
            </a:graphic>
          </wp:anchor>
        </w:drawing>
      </w:r>
      <w:r w:rsidR="003B7F6D" w:rsidRPr="008420FD">
        <w:t>Finance providers</w:t>
      </w:r>
    </w:p>
    <w:p w:rsidR="003B7F6D" w:rsidRPr="008420FD" w:rsidRDefault="003B7F6D" w:rsidP="00B7468D">
      <w:pPr>
        <w:pStyle w:val="Bullet1"/>
      </w:pPr>
      <w:r w:rsidRPr="008420FD">
        <w:t>Currency exchange</w:t>
      </w:r>
    </w:p>
    <w:p w:rsidR="003B7F6D" w:rsidRPr="008420FD" w:rsidRDefault="003B7F6D" w:rsidP="00B7468D">
      <w:pPr>
        <w:pStyle w:val="Bullet1"/>
      </w:pPr>
      <w:r w:rsidRPr="008420FD">
        <w:t>Conference and similar venues</w:t>
      </w:r>
    </w:p>
    <w:p w:rsidR="003B7F6D" w:rsidRPr="008420FD" w:rsidRDefault="003B7F6D" w:rsidP="00B7468D">
      <w:pPr>
        <w:pStyle w:val="Bullet1"/>
      </w:pPr>
      <w:r w:rsidRPr="008420FD">
        <w:t>Interpreters</w:t>
      </w:r>
      <w:r w:rsidR="00B7468D" w:rsidRPr="008420FD">
        <w:t>.</w:t>
      </w:r>
    </w:p>
    <w:p w:rsidR="003B7F6D" w:rsidRPr="008420FD" w:rsidRDefault="00B7468D" w:rsidP="009D7C05">
      <w:pPr>
        <w:pStyle w:val="Heading3"/>
      </w:pPr>
      <w:r w:rsidRPr="008420FD">
        <w:rPr>
          <w:noProof/>
        </w:rPr>
        <w:drawing>
          <wp:anchor distT="0" distB="0" distL="114300" distR="114300" simplePos="0" relativeHeight="251714560" behindDoc="0" locked="0" layoutInCell="1" allowOverlap="1" wp14:anchorId="42F6F066" wp14:editId="167163FB">
            <wp:simplePos x="0" y="0"/>
            <wp:positionH relativeFrom="column">
              <wp:posOffset>4076700</wp:posOffset>
            </wp:positionH>
            <wp:positionV relativeFrom="paragraph">
              <wp:posOffset>332105</wp:posOffset>
            </wp:positionV>
            <wp:extent cx="1671320" cy="1114425"/>
            <wp:effectExtent l="0" t="0" r="5080" b="9525"/>
            <wp:wrapSquare wrapText="bothSides"/>
            <wp:docPr id="63" name="Picture 55" descr="shutterstock_41664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1664772.jpg"/>
                    <pic:cNvPicPr/>
                  </pic:nvPicPr>
                  <pic:blipFill>
                    <a:blip r:embed="rId64" cstate="print"/>
                    <a:stretch>
                      <a:fillRect/>
                    </a:stretch>
                  </pic:blipFill>
                  <pic:spPr>
                    <a:xfrm>
                      <a:off x="0" y="0"/>
                      <a:ext cx="1671320" cy="1114425"/>
                    </a:xfrm>
                    <a:prstGeom prst="rect">
                      <a:avLst/>
                    </a:prstGeom>
                  </pic:spPr>
                </pic:pic>
              </a:graphicData>
            </a:graphic>
          </wp:anchor>
        </w:drawing>
      </w:r>
      <w:r w:rsidR="003B7F6D" w:rsidRPr="008420FD">
        <w:t>Accommodation</w:t>
      </w:r>
    </w:p>
    <w:p w:rsidR="003B7F6D" w:rsidRPr="008420FD" w:rsidRDefault="003B7F6D" w:rsidP="009D7C05">
      <w:pPr>
        <w:pStyle w:val="BodyCopy"/>
        <w:rPr>
          <w:noProof w:val="0"/>
        </w:rPr>
      </w:pPr>
      <w:r w:rsidRPr="008420FD">
        <w:rPr>
          <w:noProof w:val="0"/>
        </w:rPr>
        <w:t>This sector includes but not limited to:</w:t>
      </w:r>
    </w:p>
    <w:p w:rsidR="003B7F6D" w:rsidRPr="008420FD" w:rsidRDefault="003B7F6D" w:rsidP="00B7468D">
      <w:pPr>
        <w:pStyle w:val="Bullet1"/>
      </w:pPr>
      <w:r w:rsidRPr="008420FD">
        <w:t>Hotels and motels</w:t>
      </w:r>
    </w:p>
    <w:p w:rsidR="003B7F6D" w:rsidRPr="008420FD" w:rsidRDefault="003B7F6D" w:rsidP="00B7468D">
      <w:pPr>
        <w:pStyle w:val="Bullet1"/>
      </w:pPr>
      <w:r w:rsidRPr="008420FD">
        <w:t>Guest houses</w:t>
      </w:r>
    </w:p>
    <w:p w:rsidR="003B7F6D" w:rsidRPr="008420FD" w:rsidRDefault="003B7F6D" w:rsidP="00B7468D">
      <w:pPr>
        <w:pStyle w:val="Bullet1"/>
      </w:pPr>
      <w:r w:rsidRPr="008420FD">
        <w:t>Bed and breakfasts</w:t>
      </w:r>
    </w:p>
    <w:p w:rsidR="003B7F6D" w:rsidRPr="008420FD" w:rsidRDefault="003B7F6D" w:rsidP="00B7468D">
      <w:pPr>
        <w:pStyle w:val="Bullet1"/>
      </w:pPr>
      <w:r w:rsidRPr="008420FD">
        <w:t>Caravan parks and camping grounds</w:t>
      </w:r>
    </w:p>
    <w:p w:rsidR="003B7F6D" w:rsidRPr="008420FD" w:rsidRDefault="003B7F6D" w:rsidP="00B7468D">
      <w:pPr>
        <w:pStyle w:val="Bullet1"/>
      </w:pPr>
      <w:r w:rsidRPr="008420FD">
        <w:t>Resorts</w:t>
      </w:r>
    </w:p>
    <w:p w:rsidR="003B7F6D" w:rsidRPr="008420FD" w:rsidRDefault="003B7F6D" w:rsidP="00B7468D">
      <w:pPr>
        <w:pStyle w:val="Bullet1"/>
      </w:pPr>
      <w:r w:rsidRPr="008420FD">
        <w:t>Time share properties</w:t>
      </w:r>
    </w:p>
    <w:p w:rsidR="003B7F6D" w:rsidRPr="008420FD" w:rsidRDefault="003B7F6D" w:rsidP="00B7468D">
      <w:pPr>
        <w:pStyle w:val="Bullet1"/>
      </w:pPr>
      <w:r w:rsidRPr="008420FD">
        <w:t>Apartments, villas and cottages</w:t>
      </w:r>
    </w:p>
    <w:p w:rsidR="003B7F6D" w:rsidRPr="008420FD" w:rsidRDefault="003B7F6D" w:rsidP="00B7468D">
      <w:pPr>
        <w:pStyle w:val="Bullet1"/>
      </w:pPr>
      <w:r w:rsidRPr="008420FD">
        <w:t>Conference and exhibition centres</w:t>
      </w:r>
      <w:r w:rsidR="00B7468D" w:rsidRPr="008420FD">
        <w:t>.</w:t>
      </w:r>
    </w:p>
    <w:p w:rsidR="00B7468D" w:rsidRPr="008420FD" w:rsidRDefault="00B7468D">
      <w:pPr>
        <w:rPr>
          <w:rFonts w:ascii="Helvetica" w:hAnsi="Helvetica" w:cs="HelveticaNeueLT Std Cn"/>
          <w:b/>
          <w:color w:val="45545F"/>
          <w:sz w:val="28"/>
          <w:szCs w:val="28"/>
        </w:rPr>
      </w:pPr>
      <w:r w:rsidRPr="008420FD">
        <w:rPr>
          <w:rFonts w:ascii="Helvetica" w:hAnsi="Helvetica" w:cs="HelveticaNeueLT Std Cn"/>
          <w:b/>
          <w:color w:val="45545F"/>
          <w:sz w:val="28"/>
          <w:szCs w:val="28"/>
        </w:rPr>
        <w:br w:type="page"/>
      </w:r>
    </w:p>
    <w:p w:rsidR="003B7F6D" w:rsidRPr="008420FD" w:rsidRDefault="003B7F6D" w:rsidP="009D7C05">
      <w:pPr>
        <w:pStyle w:val="Heading3"/>
      </w:pPr>
      <w:r w:rsidRPr="008420FD">
        <w:t>Attractions and Theme Parks</w:t>
      </w:r>
    </w:p>
    <w:p w:rsidR="003B7F6D" w:rsidRPr="008420FD" w:rsidRDefault="003B7F6D" w:rsidP="009D7C05">
      <w:pPr>
        <w:pStyle w:val="BodyCopy"/>
        <w:rPr>
          <w:noProof w:val="0"/>
        </w:rPr>
      </w:pPr>
      <w:r w:rsidRPr="008420FD">
        <w:rPr>
          <w:lang w:eastAsia="en-AU"/>
        </w:rPr>
        <w:drawing>
          <wp:anchor distT="0" distB="0" distL="114300" distR="114300" simplePos="0" relativeHeight="251706368" behindDoc="0" locked="0" layoutInCell="1" allowOverlap="1" wp14:anchorId="223BAE51" wp14:editId="669B0F39">
            <wp:simplePos x="0" y="0"/>
            <wp:positionH relativeFrom="column">
              <wp:posOffset>4523740</wp:posOffset>
            </wp:positionH>
            <wp:positionV relativeFrom="paragraph">
              <wp:posOffset>66675</wp:posOffset>
            </wp:positionV>
            <wp:extent cx="1190625" cy="1590040"/>
            <wp:effectExtent l="0" t="0" r="9525" b="0"/>
            <wp:wrapSquare wrapText="bothSides"/>
            <wp:docPr id="64" name="Picture 160" descr="IMG_1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08.jpg"/>
                    <pic:cNvPicPr/>
                  </pic:nvPicPr>
                  <pic:blipFill>
                    <a:blip r:embed="rId65" cstate="print"/>
                    <a:stretch>
                      <a:fillRect/>
                    </a:stretch>
                  </pic:blipFill>
                  <pic:spPr>
                    <a:xfrm>
                      <a:off x="0" y="0"/>
                      <a:ext cx="1190625" cy="1590040"/>
                    </a:xfrm>
                    <a:prstGeom prst="rect">
                      <a:avLst/>
                    </a:prstGeom>
                  </pic:spPr>
                </pic:pic>
              </a:graphicData>
            </a:graphic>
          </wp:anchor>
        </w:drawing>
      </w:r>
      <w:r w:rsidRPr="008420FD">
        <w:rPr>
          <w:noProof w:val="0"/>
        </w:rPr>
        <w:t>This sector includes but not limited to:</w:t>
      </w:r>
    </w:p>
    <w:p w:rsidR="003B7F6D" w:rsidRPr="008420FD" w:rsidRDefault="003B7F6D" w:rsidP="00B7468D">
      <w:pPr>
        <w:pStyle w:val="Bullet1"/>
      </w:pPr>
      <w:r w:rsidRPr="008420FD">
        <w:t>Museums and galleries</w:t>
      </w:r>
    </w:p>
    <w:p w:rsidR="003B7F6D" w:rsidRPr="008420FD" w:rsidRDefault="003B7F6D" w:rsidP="00B7468D">
      <w:pPr>
        <w:pStyle w:val="Bullet1"/>
      </w:pPr>
      <w:r w:rsidRPr="008420FD">
        <w:t>National parks, wildlife parks and gardens</w:t>
      </w:r>
    </w:p>
    <w:p w:rsidR="003B7F6D" w:rsidRPr="008420FD" w:rsidRDefault="003B7F6D" w:rsidP="00B7468D">
      <w:pPr>
        <w:pStyle w:val="Bullet1"/>
      </w:pPr>
      <w:r w:rsidRPr="008420FD">
        <w:t>Theme parks</w:t>
      </w:r>
    </w:p>
    <w:p w:rsidR="003B7F6D" w:rsidRPr="008420FD" w:rsidRDefault="003B7F6D" w:rsidP="00B7468D">
      <w:pPr>
        <w:pStyle w:val="Bullet1"/>
      </w:pPr>
      <w:r w:rsidRPr="008420FD">
        <w:t>Heritage sites and centres</w:t>
      </w:r>
    </w:p>
    <w:p w:rsidR="003B7F6D" w:rsidRPr="008420FD" w:rsidRDefault="003B7F6D" w:rsidP="00B7468D">
      <w:pPr>
        <w:pStyle w:val="Bullet1"/>
      </w:pPr>
      <w:r w:rsidRPr="008420FD">
        <w:t>Sport and activity centres</w:t>
      </w:r>
    </w:p>
    <w:p w:rsidR="003B7F6D" w:rsidRPr="008420FD" w:rsidRDefault="003B7F6D" w:rsidP="00B7468D">
      <w:pPr>
        <w:pStyle w:val="Bullet1"/>
      </w:pPr>
      <w:r w:rsidRPr="008420FD">
        <w:t>Aquarium and zoos</w:t>
      </w:r>
      <w:r w:rsidR="00B7468D" w:rsidRPr="008420FD">
        <w:t>.</w:t>
      </w:r>
    </w:p>
    <w:p w:rsidR="003B7F6D" w:rsidRPr="008420FD" w:rsidRDefault="003B7F6D" w:rsidP="009D7C05">
      <w:pPr>
        <w:pStyle w:val="Heading3"/>
      </w:pPr>
      <w:r w:rsidRPr="008420FD">
        <w:t>Tour Operators</w:t>
      </w:r>
    </w:p>
    <w:p w:rsidR="003B7F6D" w:rsidRPr="008420FD" w:rsidRDefault="003B7F6D" w:rsidP="009D7C05">
      <w:pPr>
        <w:pStyle w:val="BodyCopy"/>
        <w:rPr>
          <w:noProof w:val="0"/>
        </w:rPr>
      </w:pPr>
      <w:r w:rsidRPr="008420FD">
        <w:rPr>
          <w:noProof w:val="0"/>
        </w:rPr>
        <w:t xml:space="preserve">A tour operator typically organises sightseeing tours and accommodation in a particular destination or region. They act as a middle person between the Wholesaler and the Principal or Supplier of the </w:t>
      </w:r>
      <w:r w:rsidR="0088452F" w:rsidRPr="008420FD">
        <w:rPr>
          <w:noProof w:val="0"/>
        </w:rPr>
        <w:t>destination</w:t>
      </w:r>
    </w:p>
    <w:p w:rsidR="003B7F6D" w:rsidRPr="008420FD" w:rsidRDefault="003B7F6D" w:rsidP="009D7C05">
      <w:pPr>
        <w:pStyle w:val="BodyCopy"/>
        <w:rPr>
          <w:noProof w:val="0"/>
        </w:rPr>
      </w:pPr>
      <w:r w:rsidRPr="008420FD">
        <w:rPr>
          <w:lang w:eastAsia="en-AU"/>
        </w:rPr>
        <w:drawing>
          <wp:anchor distT="0" distB="0" distL="114300" distR="114300" simplePos="0" relativeHeight="251707392" behindDoc="0" locked="0" layoutInCell="1" allowOverlap="1" wp14:anchorId="65A3F315" wp14:editId="5DB1480A">
            <wp:simplePos x="0" y="0"/>
            <wp:positionH relativeFrom="column">
              <wp:posOffset>4267200</wp:posOffset>
            </wp:positionH>
            <wp:positionV relativeFrom="paragraph">
              <wp:posOffset>60960</wp:posOffset>
            </wp:positionV>
            <wp:extent cx="1461135" cy="1095375"/>
            <wp:effectExtent l="0" t="0" r="5715" b="9525"/>
            <wp:wrapSquare wrapText="bothSides"/>
            <wp:docPr id="67" name="Picture 164" descr="IMG_2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70.jpg"/>
                    <pic:cNvPicPr/>
                  </pic:nvPicPr>
                  <pic:blipFill>
                    <a:blip r:embed="rId66" cstate="print"/>
                    <a:stretch>
                      <a:fillRect/>
                    </a:stretch>
                  </pic:blipFill>
                  <pic:spPr>
                    <a:xfrm>
                      <a:off x="0" y="0"/>
                      <a:ext cx="1461135" cy="1095375"/>
                    </a:xfrm>
                    <a:prstGeom prst="rect">
                      <a:avLst/>
                    </a:prstGeom>
                  </pic:spPr>
                </pic:pic>
              </a:graphicData>
            </a:graphic>
          </wp:anchor>
        </w:drawing>
      </w:r>
      <w:r w:rsidRPr="008420FD">
        <w:rPr>
          <w:noProof w:val="0"/>
        </w:rPr>
        <w:t>Examples of businesses include Trafalgar Tours and Contiki.</w:t>
      </w:r>
    </w:p>
    <w:p w:rsidR="003B7F6D" w:rsidRPr="008420FD" w:rsidRDefault="003B7F6D" w:rsidP="009D7C05">
      <w:pPr>
        <w:pStyle w:val="BodyCopy"/>
        <w:rPr>
          <w:noProof w:val="0"/>
        </w:rPr>
      </w:pPr>
      <w:r w:rsidRPr="008420FD">
        <w:rPr>
          <w:noProof w:val="0"/>
        </w:rPr>
        <w:t>Visit:</w:t>
      </w:r>
    </w:p>
    <w:p w:rsidR="003B7F6D" w:rsidRPr="008420FD" w:rsidRDefault="00B83173" w:rsidP="00B7468D">
      <w:pPr>
        <w:pStyle w:val="Bullet1"/>
      </w:pPr>
      <w:hyperlink r:id="rId67" w:history="1">
        <w:r w:rsidR="00B7468D" w:rsidRPr="008420FD">
          <w:rPr>
            <w:rStyle w:val="Hyperlink"/>
          </w:rPr>
          <w:t>www.trafalgartours.com</w:t>
        </w:r>
      </w:hyperlink>
      <w:r w:rsidR="00B7468D" w:rsidRPr="008420FD">
        <w:t xml:space="preserve"> </w:t>
      </w:r>
    </w:p>
    <w:p w:rsidR="003B7F6D" w:rsidRPr="008420FD" w:rsidRDefault="00B83173" w:rsidP="00B7468D">
      <w:pPr>
        <w:pStyle w:val="Bullet1"/>
      </w:pPr>
      <w:hyperlink r:id="rId68" w:history="1">
        <w:r w:rsidR="00B7468D" w:rsidRPr="008420FD">
          <w:rPr>
            <w:rStyle w:val="Hyperlink"/>
          </w:rPr>
          <w:t>www.contiki.com</w:t>
        </w:r>
      </w:hyperlink>
      <w:r w:rsidR="00B7468D" w:rsidRPr="008420FD">
        <w:t>.</w:t>
      </w:r>
    </w:p>
    <w:p w:rsidR="003B7F6D" w:rsidRPr="008420FD" w:rsidRDefault="003B7F6D" w:rsidP="009D7C05">
      <w:pPr>
        <w:pStyle w:val="Heading3"/>
      </w:pPr>
      <w:r w:rsidRPr="008420FD">
        <w:t>Inbound Tour Wholesaler</w:t>
      </w:r>
    </w:p>
    <w:p w:rsidR="003B7F6D" w:rsidRPr="008420FD" w:rsidRDefault="003B7F6D" w:rsidP="009D7C05">
      <w:pPr>
        <w:pStyle w:val="BodyCopy"/>
        <w:rPr>
          <w:noProof w:val="0"/>
          <w:color w:val="000000"/>
        </w:rPr>
      </w:pPr>
      <w:r w:rsidRPr="008420FD">
        <w:rPr>
          <w:noProof w:val="0"/>
        </w:rPr>
        <w:t xml:space="preserve">An Inbound Tour Wholesaler packages </w:t>
      </w:r>
      <w:r w:rsidR="0088452F" w:rsidRPr="008420FD">
        <w:rPr>
          <w:noProof w:val="0"/>
        </w:rPr>
        <w:t>destination</w:t>
      </w:r>
      <w:r w:rsidRPr="008420FD">
        <w:rPr>
          <w:noProof w:val="0"/>
        </w:rPr>
        <w:t>s to form a trip for an overseas market travelling to a specific country.</w:t>
      </w:r>
    </w:p>
    <w:p w:rsidR="003B7F6D" w:rsidRPr="008420FD" w:rsidRDefault="003B7F6D" w:rsidP="009D7C05">
      <w:pPr>
        <w:pStyle w:val="Heading3"/>
      </w:pPr>
      <w:r w:rsidRPr="008420FD">
        <w:rPr>
          <w:rStyle w:val="A14"/>
          <w:rFonts w:ascii="Helvetica" w:hAnsi="Helvetica" w:cstheme="majorBidi"/>
          <w:color w:val="45545F"/>
          <w:sz w:val="28"/>
          <w:szCs w:val="22"/>
        </w:rPr>
        <w:t>Outbound Tour Wholesaler</w:t>
      </w:r>
    </w:p>
    <w:p w:rsidR="003B7F6D" w:rsidRPr="008420FD" w:rsidRDefault="009D7C05" w:rsidP="009D7C05">
      <w:pPr>
        <w:pStyle w:val="BodyCopy"/>
        <w:rPr>
          <w:noProof w:val="0"/>
        </w:rPr>
      </w:pPr>
      <w:r w:rsidRPr="008420FD">
        <w:rPr>
          <w:lang w:eastAsia="en-AU"/>
        </w:rPr>
        <w:drawing>
          <wp:anchor distT="0" distB="0" distL="114300" distR="114300" simplePos="0" relativeHeight="251715584" behindDoc="0" locked="0" layoutInCell="1" allowOverlap="1" wp14:anchorId="31B285CD" wp14:editId="28C3E0D7">
            <wp:simplePos x="0" y="0"/>
            <wp:positionH relativeFrom="column">
              <wp:posOffset>4523740</wp:posOffset>
            </wp:positionH>
            <wp:positionV relativeFrom="paragraph">
              <wp:posOffset>594360</wp:posOffset>
            </wp:positionV>
            <wp:extent cx="1323975" cy="1790065"/>
            <wp:effectExtent l="0" t="0" r="9525" b="635"/>
            <wp:wrapSquare wrapText="bothSides"/>
            <wp:docPr id="72" name="Picture 56" descr="shutterstock_27777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7777832.jpg"/>
                    <pic:cNvPicPr/>
                  </pic:nvPicPr>
                  <pic:blipFill>
                    <a:blip r:embed="rId69" cstate="print"/>
                    <a:stretch>
                      <a:fillRect/>
                    </a:stretch>
                  </pic:blipFill>
                  <pic:spPr>
                    <a:xfrm>
                      <a:off x="0" y="0"/>
                      <a:ext cx="1323975" cy="1790065"/>
                    </a:xfrm>
                    <a:prstGeom prst="rect">
                      <a:avLst/>
                    </a:prstGeom>
                  </pic:spPr>
                </pic:pic>
              </a:graphicData>
            </a:graphic>
            <wp14:sizeRelH relativeFrom="margin">
              <wp14:pctWidth>0</wp14:pctWidth>
            </wp14:sizeRelH>
            <wp14:sizeRelV relativeFrom="margin">
              <wp14:pctHeight>0</wp14:pctHeight>
            </wp14:sizeRelV>
          </wp:anchor>
        </w:drawing>
      </w:r>
      <w:r w:rsidR="003B7F6D" w:rsidRPr="008420FD">
        <w:rPr>
          <w:noProof w:val="0"/>
        </w:rPr>
        <w:t xml:space="preserve">An Outbound Tour Wholesaler negotiates </w:t>
      </w:r>
      <w:r w:rsidR="0088452F" w:rsidRPr="008420FD">
        <w:rPr>
          <w:noProof w:val="0"/>
        </w:rPr>
        <w:t>destination</w:t>
      </w:r>
      <w:r w:rsidR="003B7F6D" w:rsidRPr="008420FD">
        <w:rPr>
          <w:noProof w:val="0"/>
        </w:rPr>
        <w:t xml:space="preserve"> from International Suppliers for clients in a specific travelling to an international destination. They approach airlines, hotel, local tour operators, cruise companies, car rental companies and rail companies to obtain wholesale rates which are then on-sold to the public via the Retail Travel Agents </w:t>
      </w:r>
    </w:p>
    <w:p w:rsidR="003B7F6D" w:rsidRPr="008420FD" w:rsidRDefault="003B7F6D" w:rsidP="009D7C05">
      <w:pPr>
        <w:pStyle w:val="BodyCopy"/>
        <w:rPr>
          <w:noProof w:val="0"/>
        </w:rPr>
      </w:pPr>
      <w:r w:rsidRPr="008420FD">
        <w:rPr>
          <w:noProof w:val="0"/>
        </w:rPr>
        <w:t>Examples of businesses include Tempo Holidays, Peregrine Adventures and Creative.</w:t>
      </w:r>
    </w:p>
    <w:p w:rsidR="003B7F6D" w:rsidRPr="008420FD" w:rsidRDefault="003B7F6D" w:rsidP="009D7C05">
      <w:pPr>
        <w:pStyle w:val="BodyCopy"/>
        <w:rPr>
          <w:noProof w:val="0"/>
        </w:rPr>
      </w:pPr>
      <w:r w:rsidRPr="008420FD">
        <w:rPr>
          <w:noProof w:val="0"/>
        </w:rPr>
        <w:t>Visit:</w:t>
      </w:r>
    </w:p>
    <w:p w:rsidR="003B7F6D" w:rsidRPr="008420FD" w:rsidRDefault="00B83173" w:rsidP="00B7468D">
      <w:pPr>
        <w:pStyle w:val="Bullet1"/>
      </w:pPr>
      <w:hyperlink r:id="rId70" w:history="1">
        <w:r w:rsidR="00B7468D" w:rsidRPr="008420FD">
          <w:rPr>
            <w:rStyle w:val="Hyperlink"/>
          </w:rPr>
          <w:t>www.tempoholidays.com</w:t>
        </w:r>
      </w:hyperlink>
      <w:r w:rsidR="00B7468D" w:rsidRPr="008420FD">
        <w:t xml:space="preserve"> </w:t>
      </w:r>
    </w:p>
    <w:p w:rsidR="003B7F6D" w:rsidRPr="008420FD" w:rsidRDefault="00B83173" w:rsidP="00B7468D">
      <w:pPr>
        <w:pStyle w:val="Bullet1"/>
      </w:pPr>
      <w:hyperlink r:id="rId71" w:history="1">
        <w:r w:rsidR="00B7468D" w:rsidRPr="008420FD">
          <w:rPr>
            <w:rStyle w:val="Hyperlink"/>
          </w:rPr>
          <w:t>www.peregrineadventures.com</w:t>
        </w:r>
      </w:hyperlink>
      <w:r w:rsidR="00B7468D" w:rsidRPr="008420FD">
        <w:t xml:space="preserve"> </w:t>
      </w:r>
    </w:p>
    <w:p w:rsidR="003B7F6D" w:rsidRPr="008420FD" w:rsidRDefault="00B83173" w:rsidP="00B7468D">
      <w:pPr>
        <w:pStyle w:val="Bullet1"/>
      </w:pPr>
      <w:hyperlink r:id="rId72" w:history="1">
        <w:r w:rsidR="00B7468D" w:rsidRPr="008420FD">
          <w:rPr>
            <w:rStyle w:val="Hyperlink"/>
          </w:rPr>
          <w:t>www.creativeholidays.com</w:t>
        </w:r>
      </w:hyperlink>
      <w:r w:rsidR="00B7468D" w:rsidRPr="008420FD">
        <w:t>.</w:t>
      </w:r>
    </w:p>
    <w:p w:rsidR="00156AEA" w:rsidRPr="008420FD" w:rsidRDefault="00156AEA">
      <w:pPr>
        <w:rPr>
          <w:rFonts w:ascii="Helvetica" w:hAnsi="Helvetica" w:cs="HelveticaNeueLT Std Cn"/>
          <w:b/>
          <w:color w:val="45545F"/>
          <w:sz w:val="28"/>
          <w:szCs w:val="28"/>
        </w:rPr>
      </w:pPr>
      <w:r w:rsidRPr="008420FD">
        <w:rPr>
          <w:rFonts w:ascii="Helvetica" w:hAnsi="Helvetica" w:cs="HelveticaNeueLT Std Cn"/>
          <w:b/>
          <w:color w:val="45545F"/>
          <w:sz w:val="28"/>
          <w:szCs w:val="28"/>
        </w:rPr>
        <w:br w:type="page"/>
      </w:r>
    </w:p>
    <w:p w:rsidR="003B7F6D" w:rsidRPr="008420FD" w:rsidRDefault="003B7F6D" w:rsidP="009D7C05">
      <w:pPr>
        <w:pStyle w:val="Heading3"/>
      </w:pPr>
      <w:r w:rsidRPr="008420FD">
        <w:t>Retail Travel Agents</w:t>
      </w:r>
    </w:p>
    <w:p w:rsidR="003B7F6D" w:rsidRPr="008420FD" w:rsidRDefault="003B7F6D" w:rsidP="009D7C05">
      <w:pPr>
        <w:pStyle w:val="BodyCopy"/>
        <w:rPr>
          <w:noProof w:val="0"/>
        </w:rPr>
      </w:pPr>
      <w:r w:rsidRPr="008420FD">
        <w:rPr>
          <w:noProof w:val="0"/>
        </w:rPr>
        <w:t xml:space="preserve">A Retail Travel agent is the go-between between the client and the Wholesaler. It is the Retail agent who obtains all the relevant details from a client to enable them to make a booking through a Wholesaler. All this information is then finalised and paid for to the Wholesaler. Both the Retail agent and the Wholesaler make commission from the booking. </w:t>
      </w:r>
    </w:p>
    <w:p w:rsidR="003B7F6D" w:rsidRPr="008420FD" w:rsidRDefault="00B7468D" w:rsidP="009D7C05">
      <w:pPr>
        <w:pStyle w:val="BodyCopy"/>
        <w:rPr>
          <w:noProof w:val="0"/>
        </w:rPr>
      </w:pPr>
      <w:r w:rsidRPr="008420FD">
        <w:rPr>
          <w:lang w:eastAsia="en-AU"/>
        </w:rPr>
        <w:drawing>
          <wp:anchor distT="0" distB="0" distL="114300" distR="114300" simplePos="0" relativeHeight="251716608" behindDoc="0" locked="0" layoutInCell="1" allowOverlap="1" wp14:anchorId="7B9F222B" wp14:editId="22EEC6CE">
            <wp:simplePos x="0" y="0"/>
            <wp:positionH relativeFrom="column">
              <wp:posOffset>3886200</wp:posOffset>
            </wp:positionH>
            <wp:positionV relativeFrom="paragraph">
              <wp:posOffset>138430</wp:posOffset>
            </wp:positionV>
            <wp:extent cx="1828800" cy="1219200"/>
            <wp:effectExtent l="0" t="0" r="0" b="0"/>
            <wp:wrapSquare wrapText="bothSides"/>
            <wp:docPr id="73" name="Picture 57" descr="shutterstock_1400735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073586.jpg"/>
                    <pic:cNvPicPr/>
                  </pic:nvPicPr>
                  <pic:blipFill>
                    <a:blip r:embed="rId73" cstate="print"/>
                    <a:stretch>
                      <a:fillRect/>
                    </a:stretch>
                  </pic:blipFill>
                  <pic:spPr>
                    <a:xfrm>
                      <a:off x="0" y="0"/>
                      <a:ext cx="1828800" cy="1219200"/>
                    </a:xfrm>
                    <a:prstGeom prst="rect">
                      <a:avLst/>
                    </a:prstGeom>
                  </pic:spPr>
                </pic:pic>
              </a:graphicData>
            </a:graphic>
          </wp:anchor>
        </w:drawing>
      </w:r>
      <w:r w:rsidR="003B7F6D" w:rsidRPr="008420FD">
        <w:rPr>
          <w:noProof w:val="0"/>
        </w:rPr>
        <w:t xml:space="preserve">Examples of these businesses include: Flight Centre, STA and </w:t>
      </w:r>
      <w:r w:rsidR="009D7C05" w:rsidRPr="008420FD">
        <w:rPr>
          <w:noProof w:val="0"/>
        </w:rPr>
        <w:t>American Express.</w:t>
      </w:r>
    </w:p>
    <w:p w:rsidR="003B7F6D" w:rsidRPr="008420FD" w:rsidRDefault="003B7F6D" w:rsidP="009D7C05">
      <w:pPr>
        <w:pStyle w:val="BodyCopy"/>
        <w:rPr>
          <w:noProof w:val="0"/>
        </w:rPr>
      </w:pPr>
      <w:r w:rsidRPr="008420FD">
        <w:rPr>
          <w:noProof w:val="0"/>
        </w:rPr>
        <w:t>Visit:</w:t>
      </w:r>
    </w:p>
    <w:p w:rsidR="003B7F6D" w:rsidRPr="008420FD" w:rsidRDefault="00B83173" w:rsidP="00B7468D">
      <w:pPr>
        <w:pStyle w:val="Bullet1"/>
      </w:pPr>
      <w:hyperlink r:id="rId74" w:history="1">
        <w:r w:rsidR="00B7468D" w:rsidRPr="008420FD">
          <w:rPr>
            <w:rStyle w:val="Hyperlink"/>
            <w:rFonts w:cs="HelveticaNeueLT Std Lt"/>
          </w:rPr>
          <w:t>www.harveyworld.com</w:t>
        </w:r>
      </w:hyperlink>
      <w:r w:rsidR="00B7468D" w:rsidRPr="008420FD">
        <w:t xml:space="preserve"> </w:t>
      </w:r>
    </w:p>
    <w:p w:rsidR="003B7F6D" w:rsidRPr="008420FD" w:rsidRDefault="00B83173" w:rsidP="00B7468D">
      <w:pPr>
        <w:pStyle w:val="Bullet1"/>
      </w:pPr>
      <w:hyperlink r:id="rId75" w:history="1">
        <w:r w:rsidR="00B7468D" w:rsidRPr="008420FD">
          <w:rPr>
            <w:rStyle w:val="Hyperlink"/>
            <w:rFonts w:cs="HelveticaNeueLT Std Lt"/>
          </w:rPr>
          <w:t>www.flightcentre.com</w:t>
        </w:r>
      </w:hyperlink>
      <w:r w:rsidR="00B7468D" w:rsidRPr="008420FD">
        <w:t xml:space="preserve"> </w:t>
      </w:r>
    </w:p>
    <w:p w:rsidR="003B7F6D" w:rsidRPr="008420FD" w:rsidRDefault="00B83173" w:rsidP="00B7468D">
      <w:pPr>
        <w:pStyle w:val="Bullet1"/>
      </w:pPr>
      <w:hyperlink r:id="rId76" w:history="1">
        <w:r w:rsidR="00B7468D" w:rsidRPr="008420FD">
          <w:rPr>
            <w:rStyle w:val="Hyperlink"/>
            <w:rFonts w:cs="HelveticaNeueLT Std Lt"/>
          </w:rPr>
          <w:t>www.statravel.com</w:t>
        </w:r>
      </w:hyperlink>
      <w:r w:rsidR="00B7468D" w:rsidRPr="008420FD">
        <w:t>.</w:t>
      </w:r>
    </w:p>
    <w:p w:rsidR="003B7F6D" w:rsidRPr="008420FD" w:rsidRDefault="003B7F6D" w:rsidP="009D7C05">
      <w:pPr>
        <w:pStyle w:val="Heading3"/>
      </w:pPr>
      <w:r w:rsidRPr="008420FD">
        <w:rPr>
          <w:rStyle w:val="A14"/>
          <w:rFonts w:ascii="Helvetica" w:hAnsi="Helvetica" w:cstheme="majorBidi"/>
          <w:color w:val="45545F"/>
          <w:sz w:val="28"/>
          <w:szCs w:val="22"/>
        </w:rPr>
        <w:t>Local, regional and national information services</w:t>
      </w:r>
    </w:p>
    <w:p w:rsidR="003B7F6D" w:rsidRPr="008420FD" w:rsidRDefault="009D7C05" w:rsidP="009D7C05">
      <w:pPr>
        <w:pStyle w:val="BodyCopy"/>
        <w:rPr>
          <w:noProof w:val="0"/>
        </w:rPr>
      </w:pPr>
      <w:r w:rsidRPr="008420FD">
        <w:rPr>
          <w:lang w:eastAsia="en-AU"/>
        </w:rPr>
        <w:drawing>
          <wp:anchor distT="0" distB="0" distL="114300" distR="114300" simplePos="0" relativeHeight="251717632" behindDoc="0" locked="0" layoutInCell="1" allowOverlap="1" wp14:anchorId="63AE05B4" wp14:editId="261DBCCF">
            <wp:simplePos x="0" y="0"/>
            <wp:positionH relativeFrom="column">
              <wp:posOffset>0</wp:posOffset>
            </wp:positionH>
            <wp:positionV relativeFrom="paragraph">
              <wp:posOffset>41275</wp:posOffset>
            </wp:positionV>
            <wp:extent cx="1314450" cy="1314450"/>
            <wp:effectExtent l="0" t="0" r="0" b="0"/>
            <wp:wrapSquare wrapText="bothSides"/>
            <wp:docPr id="74" name="Picture 60" descr="W258_info_shutterstock_156516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8_info_shutterstock_156516218.jpg"/>
                    <pic:cNvPicPr/>
                  </pic:nvPicPr>
                  <pic:blipFill>
                    <a:blip r:embed="rId77" cstate="print"/>
                    <a:stretch>
                      <a:fillRect/>
                    </a:stretch>
                  </pic:blipFill>
                  <pic:spPr>
                    <a:xfrm>
                      <a:off x="0" y="0"/>
                      <a:ext cx="1314450" cy="1314450"/>
                    </a:xfrm>
                    <a:prstGeom prst="rect">
                      <a:avLst/>
                    </a:prstGeom>
                  </pic:spPr>
                </pic:pic>
              </a:graphicData>
            </a:graphic>
            <wp14:sizeRelH relativeFrom="margin">
              <wp14:pctWidth>0</wp14:pctWidth>
            </wp14:sizeRelH>
            <wp14:sizeRelV relativeFrom="margin">
              <wp14:pctHeight>0</wp14:pctHeight>
            </wp14:sizeRelV>
          </wp:anchor>
        </w:drawing>
      </w:r>
      <w:r w:rsidR="003B7F6D" w:rsidRPr="008420FD">
        <w:rPr>
          <w:noProof w:val="0"/>
        </w:rPr>
        <w:t>These information services exist to assist the public and Travel agents in obtaining information on a particular region from the experts. This can be at a local, regional or national level.</w:t>
      </w:r>
    </w:p>
    <w:p w:rsidR="003B7F6D" w:rsidRPr="008420FD" w:rsidRDefault="003B7F6D" w:rsidP="009D7C05">
      <w:pPr>
        <w:pStyle w:val="BodyCopy"/>
        <w:rPr>
          <w:noProof w:val="0"/>
        </w:rPr>
      </w:pPr>
      <w:r w:rsidRPr="008420FD">
        <w:rPr>
          <w:noProof w:val="0"/>
        </w:rPr>
        <w:t>These bureaus can be independent bodies or come under the support and direction of the respective Ministries of Tourism, which will be identified later.</w:t>
      </w:r>
    </w:p>
    <w:p w:rsidR="003B7F6D" w:rsidRPr="008420FD" w:rsidRDefault="003B7F6D" w:rsidP="009D7C05">
      <w:pPr>
        <w:pStyle w:val="BodyCopy"/>
        <w:rPr>
          <w:noProof w:val="0"/>
        </w:rPr>
      </w:pPr>
      <w:r w:rsidRPr="008420FD">
        <w:rPr>
          <w:noProof w:val="0"/>
        </w:rPr>
        <w:t xml:space="preserve">These bureaus take calls from Travel agents as well as the public to help in promoting their region. They have wholesale divisions and all staff </w:t>
      </w:r>
      <w:proofErr w:type="gramStart"/>
      <w:r w:rsidRPr="008420FD">
        <w:rPr>
          <w:noProof w:val="0"/>
        </w:rPr>
        <w:t>are</w:t>
      </w:r>
      <w:proofErr w:type="gramEnd"/>
      <w:r w:rsidRPr="008420FD">
        <w:rPr>
          <w:noProof w:val="0"/>
        </w:rPr>
        <w:t xml:space="preserve"> experts in their area.</w:t>
      </w:r>
    </w:p>
    <w:p w:rsidR="003B7F6D" w:rsidRPr="008420FD" w:rsidRDefault="003B7F6D" w:rsidP="009D7C05">
      <w:pPr>
        <w:pStyle w:val="BodyCopy"/>
        <w:rPr>
          <w:noProof w:val="0"/>
        </w:rPr>
      </w:pPr>
      <w:r w:rsidRPr="008420FD">
        <w:rPr>
          <w:noProof w:val="0"/>
        </w:rPr>
        <w:t xml:space="preserve">All these locally based Tourist bureaus have a fantastic website with a wealth of information and </w:t>
      </w:r>
      <w:r w:rsidR="0088452F" w:rsidRPr="008420FD">
        <w:rPr>
          <w:noProof w:val="0"/>
        </w:rPr>
        <w:t>destination</w:t>
      </w:r>
      <w:r w:rsidRPr="008420FD">
        <w:rPr>
          <w:noProof w:val="0"/>
        </w:rPr>
        <w:t>s to extend one’s knowledge.</w:t>
      </w:r>
    </w:p>
    <w:p w:rsidR="003B7F6D" w:rsidRPr="008420FD" w:rsidRDefault="003B7F6D" w:rsidP="009D7C05">
      <w:pPr>
        <w:pStyle w:val="BodyCopy"/>
        <w:rPr>
          <w:noProof w:val="0"/>
        </w:rPr>
      </w:pPr>
      <w:r w:rsidRPr="008420FD">
        <w:rPr>
          <w:noProof w:val="0"/>
        </w:rPr>
        <w:t xml:space="preserve">At a regional level there may be Information Centres, which provides a local booking service for accommodation in the area. They also provide pamphlets on local attractions which inform visitors of points of interest in the area. </w:t>
      </w:r>
    </w:p>
    <w:p w:rsidR="003B7F6D" w:rsidRPr="008420FD" w:rsidRDefault="003B7F6D" w:rsidP="009D7C05">
      <w:pPr>
        <w:pStyle w:val="Heading3"/>
      </w:pPr>
      <w:r w:rsidRPr="008420FD">
        <w:t>Meetings and Events</w:t>
      </w:r>
    </w:p>
    <w:p w:rsidR="003B7F6D" w:rsidRPr="008420FD" w:rsidRDefault="003B7F6D" w:rsidP="009D7C05">
      <w:pPr>
        <w:pStyle w:val="BodyCopy"/>
        <w:rPr>
          <w:noProof w:val="0"/>
        </w:rPr>
      </w:pPr>
      <w:r w:rsidRPr="008420FD">
        <w:rPr>
          <w:noProof w:val="0"/>
        </w:rPr>
        <w:t xml:space="preserve">This sector has been one of the fastest growing within the tourism and hospitality industry. </w:t>
      </w:r>
    </w:p>
    <w:p w:rsidR="003B7F6D" w:rsidRPr="008420FD" w:rsidRDefault="003B7F6D" w:rsidP="009D7C05">
      <w:pPr>
        <w:pStyle w:val="BodyCopy"/>
        <w:rPr>
          <w:noProof w:val="0"/>
        </w:rPr>
      </w:pPr>
      <w:r w:rsidRPr="008420FD">
        <w:rPr>
          <w:noProof w:val="0"/>
        </w:rPr>
        <w:t>These companies organise meetings, conferences and major events by booking flights, accommodation, tours and the meeting facilities for their Client and their guests.</w:t>
      </w:r>
    </w:p>
    <w:p w:rsidR="003B7F6D" w:rsidRPr="008420FD" w:rsidRDefault="003B7F6D" w:rsidP="009D7C05">
      <w:pPr>
        <w:pStyle w:val="BodyCopy"/>
        <w:rPr>
          <w:noProof w:val="0"/>
        </w:rPr>
      </w:pPr>
      <w:r w:rsidRPr="008420FD">
        <w:rPr>
          <w:lang w:eastAsia="en-AU"/>
        </w:rPr>
        <w:drawing>
          <wp:anchor distT="0" distB="0" distL="114300" distR="114300" simplePos="0" relativeHeight="251708416" behindDoc="0" locked="0" layoutInCell="1" allowOverlap="1" wp14:anchorId="0BE05876" wp14:editId="38AE4DE8">
            <wp:simplePos x="0" y="0"/>
            <wp:positionH relativeFrom="column">
              <wp:posOffset>-1905</wp:posOffset>
            </wp:positionH>
            <wp:positionV relativeFrom="paragraph">
              <wp:posOffset>104140</wp:posOffset>
            </wp:positionV>
            <wp:extent cx="1973580" cy="942975"/>
            <wp:effectExtent l="0" t="0" r="7620" b="9525"/>
            <wp:wrapSquare wrapText="bothSides"/>
            <wp:docPr id="75" name="Picture 167" descr="9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7.jpg"/>
                    <pic:cNvPicPr/>
                  </pic:nvPicPr>
                  <pic:blipFill>
                    <a:blip r:embed="rId78" cstate="print"/>
                    <a:stretch>
                      <a:fillRect/>
                    </a:stretch>
                  </pic:blipFill>
                  <pic:spPr>
                    <a:xfrm>
                      <a:off x="0" y="0"/>
                      <a:ext cx="1973580" cy="942975"/>
                    </a:xfrm>
                    <a:prstGeom prst="rect">
                      <a:avLst/>
                    </a:prstGeom>
                  </pic:spPr>
                </pic:pic>
              </a:graphicData>
            </a:graphic>
          </wp:anchor>
        </w:drawing>
      </w:r>
      <w:r w:rsidRPr="008420FD">
        <w:rPr>
          <w:noProof w:val="0"/>
        </w:rPr>
        <w:t>Large Corporate Companies have a separate department set up specifically to cater for the conference and event market. An example of this type of Company is HRG (Hogg Robinson Group) which is a UK based company specialising in corporate travel and having a division specifically setup for conference and event bookings. There are also independent companies that only specialise in Meetings and Events, such as The Event Factory and C1 Events.</w:t>
      </w:r>
    </w:p>
    <w:p w:rsidR="00156AEA" w:rsidRPr="008420FD" w:rsidRDefault="00156AEA">
      <w:pPr>
        <w:rPr>
          <w:rFonts w:ascii="Helvetica" w:eastAsiaTheme="majorEastAsia" w:hAnsi="Helvetica" w:cstheme="majorBidi"/>
          <w:b/>
          <w:bCs/>
          <w:color w:val="45545F"/>
          <w:sz w:val="28"/>
          <w:szCs w:val="28"/>
        </w:rPr>
      </w:pPr>
      <w:r w:rsidRPr="008420FD">
        <w:rPr>
          <w:szCs w:val="28"/>
        </w:rPr>
        <w:br w:type="page"/>
      </w:r>
    </w:p>
    <w:p w:rsidR="003B7F6D" w:rsidRPr="008420FD" w:rsidRDefault="003B7F6D" w:rsidP="009D7C05">
      <w:pPr>
        <w:pStyle w:val="Heading3"/>
      </w:pPr>
      <w:r w:rsidRPr="008420FD">
        <w:t xml:space="preserve">Ministries of Tourism </w:t>
      </w:r>
    </w:p>
    <w:p w:rsidR="003B7F6D" w:rsidRPr="008420FD" w:rsidRDefault="003B7F6D" w:rsidP="009D7C05">
      <w:pPr>
        <w:pStyle w:val="BodyCopy"/>
        <w:rPr>
          <w:noProof w:val="0"/>
        </w:rPr>
      </w:pPr>
      <w:r w:rsidRPr="008420FD">
        <w:rPr>
          <w:noProof w:val="0"/>
        </w:rPr>
        <w:t>Each country within the ASEAN region will have dedicated government ministry specifically focused on the tourism industry. Their role is to regulate and manage the industry.</w:t>
      </w:r>
    </w:p>
    <w:p w:rsidR="003B7F6D" w:rsidRPr="008420FD" w:rsidRDefault="003B7F6D" w:rsidP="009D7C05">
      <w:pPr>
        <w:pStyle w:val="BodyCopy"/>
        <w:rPr>
          <w:rStyle w:val="Strong"/>
          <w:b w:val="0"/>
          <w:bCs w:val="0"/>
          <w:noProof w:val="0"/>
        </w:rPr>
      </w:pPr>
      <w:r w:rsidRPr="008420FD">
        <w:rPr>
          <w:rStyle w:val="Strong"/>
          <w:b w:val="0"/>
          <w:bCs w:val="0"/>
          <w:noProof w:val="0"/>
        </w:rPr>
        <w:t xml:space="preserve">A Ministry of </w:t>
      </w:r>
      <w:r w:rsidR="004C669D" w:rsidRPr="008420FD">
        <w:rPr>
          <w:rStyle w:val="Strong"/>
          <w:b w:val="0"/>
          <w:bCs w:val="0"/>
          <w:noProof w:val="0"/>
        </w:rPr>
        <w:t>Tourism</w:t>
      </w:r>
      <w:r w:rsidR="004C669D">
        <w:rPr>
          <w:rStyle w:val="Strong"/>
          <w:b w:val="0"/>
          <w:bCs w:val="0"/>
          <w:noProof w:val="0"/>
        </w:rPr>
        <w:t xml:space="preserve"> is usu</w:t>
      </w:r>
      <w:r w:rsidRPr="008420FD">
        <w:rPr>
          <w:rStyle w:val="Strong"/>
          <w:b w:val="0"/>
          <w:bCs w:val="0"/>
          <w:noProof w:val="0"/>
        </w:rPr>
        <w:t>ally responsible for the formulation of national policies and programmes and for the co-ordination of activities of various governments and the private Sector for the development and promotion of tourism in the country.</w:t>
      </w:r>
    </w:p>
    <w:p w:rsidR="003B7F6D" w:rsidRPr="008420FD" w:rsidRDefault="003B7F6D" w:rsidP="009D7C05">
      <w:pPr>
        <w:pStyle w:val="BodyCopy"/>
        <w:rPr>
          <w:rStyle w:val="Strong"/>
          <w:b w:val="0"/>
          <w:bCs w:val="0"/>
          <w:noProof w:val="0"/>
        </w:rPr>
      </w:pPr>
      <w:r w:rsidRPr="008420FD">
        <w:rPr>
          <w:rStyle w:val="Strong"/>
          <w:b w:val="0"/>
          <w:bCs w:val="0"/>
          <w:noProof w:val="0"/>
        </w:rPr>
        <w:t>The Ministry may co-ordinate special initiatives including:</w:t>
      </w:r>
    </w:p>
    <w:p w:rsidR="003B7F6D" w:rsidRPr="008420FD" w:rsidRDefault="003B7F6D" w:rsidP="00B7468D">
      <w:pPr>
        <w:pStyle w:val="Bullet1"/>
      </w:pPr>
      <w:r w:rsidRPr="008420FD">
        <w:t>Selecting and managing heritage sites</w:t>
      </w:r>
    </w:p>
    <w:p w:rsidR="003B7F6D" w:rsidRPr="008420FD" w:rsidRDefault="003B7F6D" w:rsidP="00B7468D">
      <w:pPr>
        <w:pStyle w:val="Bullet1"/>
      </w:pPr>
      <w:r w:rsidRPr="008420FD">
        <w:t>Dedication and allocation of government funding to tourism initiatives</w:t>
      </w:r>
    </w:p>
    <w:p w:rsidR="003B7F6D" w:rsidRPr="008420FD" w:rsidRDefault="003B7F6D" w:rsidP="00B7468D">
      <w:pPr>
        <w:pStyle w:val="Bullet1"/>
      </w:pPr>
      <w:r w:rsidRPr="008420FD">
        <w:t>Providing information on news laws and regulations</w:t>
      </w:r>
    </w:p>
    <w:p w:rsidR="003B7F6D" w:rsidRPr="008420FD" w:rsidRDefault="003B7F6D" w:rsidP="00B7468D">
      <w:pPr>
        <w:pStyle w:val="Bullet1"/>
      </w:pPr>
      <w:r w:rsidRPr="008420FD">
        <w:t>Establishing service excellence awards</w:t>
      </w:r>
    </w:p>
    <w:p w:rsidR="003B7F6D" w:rsidRPr="008420FD" w:rsidRDefault="003B7F6D" w:rsidP="00B7468D">
      <w:pPr>
        <w:pStyle w:val="Bullet1"/>
      </w:pPr>
      <w:r w:rsidRPr="008420FD">
        <w:t>Publishing and managing tenders for tourism projects</w:t>
      </w:r>
      <w:r w:rsidR="00B7468D" w:rsidRPr="008420FD">
        <w:t>.</w:t>
      </w:r>
    </w:p>
    <w:p w:rsidR="003B7F6D" w:rsidRPr="008420FD" w:rsidRDefault="003B7F6D" w:rsidP="009D7C05">
      <w:pPr>
        <w:pStyle w:val="BodyCopy"/>
        <w:rPr>
          <w:noProof w:val="0"/>
        </w:rPr>
      </w:pPr>
      <w:r w:rsidRPr="008420FD">
        <w:rPr>
          <w:noProof w:val="0"/>
        </w:rPr>
        <w:t>The ASEAN region, whilst working collectively to achieve a primary purpose of attracting tourism to the region as a whole, each participating government will also have their own websites and departments in which to collect information. They have been identified below.</w:t>
      </w:r>
    </w:p>
    <w:p w:rsidR="003B7F6D" w:rsidRPr="008420FD" w:rsidRDefault="003B7F6D" w:rsidP="003B7F6D">
      <w:pPr>
        <w:rPr>
          <w:rFonts w:ascii="Helvetica" w:hAnsi="Helvetica"/>
          <w:b/>
          <w:bCs/>
        </w:rPr>
      </w:pPr>
      <w:r w:rsidRPr="008420FD">
        <w:rPr>
          <w:rFonts w:ascii="Helvetica" w:hAnsi="Helvetica"/>
          <w:b/>
          <w:bCs/>
          <w:noProof/>
        </w:rPr>
        <w:drawing>
          <wp:anchor distT="0" distB="0" distL="114300" distR="114300" simplePos="0" relativeHeight="251718656" behindDoc="0" locked="0" layoutInCell="1" allowOverlap="1">
            <wp:simplePos x="0" y="0"/>
            <wp:positionH relativeFrom="column">
              <wp:posOffset>3781425</wp:posOffset>
            </wp:positionH>
            <wp:positionV relativeFrom="paragraph">
              <wp:posOffset>1753870</wp:posOffset>
            </wp:positionV>
            <wp:extent cx="1943100" cy="1295400"/>
            <wp:effectExtent l="0" t="0" r="0" b="0"/>
            <wp:wrapSquare wrapText="bothSides"/>
            <wp:docPr id="77" name="Picture 61" descr="shutterstock_732517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3251703.jpg"/>
                    <pic:cNvPicPr/>
                  </pic:nvPicPr>
                  <pic:blipFill>
                    <a:blip r:embed="rId79" cstate="print"/>
                    <a:stretch>
                      <a:fillRect/>
                    </a:stretch>
                  </pic:blipFill>
                  <pic:spPr>
                    <a:xfrm>
                      <a:off x="0" y="0"/>
                      <a:ext cx="1943100" cy="1295400"/>
                    </a:xfrm>
                    <a:prstGeom prst="rect">
                      <a:avLst/>
                    </a:prstGeom>
                  </pic:spPr>
                </pic:pic>
              </a:graphicData>
            </a:graphic>
          </wp:anchor>
        </w:drawing>
      </w:r>
      <w:r w:rsidRPr="008420FD">
        <w:rPr>
          <w:rFonts w:ascii="Helvetica" w:hAnsi="Helvetica"/>
          <w:b/>
          <w:bCs/>
        </w:rPr>
        <w:t>BRUNEI</w:t>
      </w:r>
      <w:r w:rsidRPr="008420FD">
        <w:rPr>
          <w:rFonts w:ascii="Helvetica" w:hAnsi="Helvetica"/>
        </w:rPr>
        <w:br/>
        <w:t>Tourism Development Division</w:t>
      </w:r>
      <w:r w:rsidRPr="008420FD">
        <w:rPr>
          <w:rFonts w:ascii="Helvetica" w:hAnsi="Helvetica"/>
        </w:rPr>
        <w:br/>
        <w:t>Ministry of Industry and Primary Resources</w:t>
      </w:r>
      <w:r w:rsidRPr="008420FD">
        <w:rPr>
          <w:rFonts w:ascii="Helvetica" w:hAnsi="Helvetica"/>
        </w:rPr>
        <w:br/>
        <w:t>Jln. Menteri Besar, Bandar Seri Begawan, Brunei Darussalam</w:t>
      </w:r>
      <w:r w:rsidRPr="008420FD">
        <w:rPr>
          <w:rFonts w:ascii="Helvetica" w:hAnsi="Helvetica"/>
        </w:rPr>
        <w:br/>
        <w:t>Tel. (673-2) 382822 Fax. (673-2) 382824</w:t>
      </w:r>
      <w:r w:rsidRPr="008420FD">
        <w:rPr>
          <w:rFonts w:ascii="Helvetica" w:hAnsi="Helvetica"/>
        </w:rPr>
        <w:br/>
        <w:t xml:space="preserve">Email: </w:t>
      </w:r>
      <w:hyperlink r:id="rId80" w:history="1">
        <w:r w:rsidR="00B7468D" w:rsidRPr="008420FD">
          <w:rPr>
            <w:rStyle w:val="Hyperlink"/>
          </w:rPr>
          <w:t>info@bruneitourism.travel</w:t>
        </w:r>
      </w:hyperlink>
      <w:r w:rsidR="00B7468D" w:rsidRPr="008420FD">
        <w:rPr>
          <w:rFonts w:ascii="Helvetica" w:hAnsi="Helvetica"/>
        </w:rPr>
        <w:t xml:space="preserve"> </w:t>
      </w:r>
      <w:r w:rsidRPr="008420FD">
        <w:rPr>
          <w:rFonts w:ascii="Helvetica" w:hAnsi="Helvetica"/>
        </w:rPr>
        <w:br/>
        <w:t xml:space="preserve">Website: </w:t>
      </w:r>
      <w:hyperlink r:id="rId81" w:history="1">
        <w:r w:rsidR="00B7468D" w:rsidRPr="008420FD">
          <w:rPr>
            <w:rStyle w:val="Hyperlink"/>
          </w:rPr>
          <w:t>http://www.bruneitourism.travel/</w:t>
        </w:r>
      </w:hyperlink>
      <w:r w:rsidR="00B7468D" w:rsidRPr="008420FD">
        <w:rPr>
          <w:rFonts w:ascii="Helvetica" w:hAnsi="Helvetica"/>
        </w:rPr>
        <w:t xml:space="preserve"> </w:t>
      </w:r>
      <w:r w:rsidRPr="008420FD">
        <w:rPr>
          <w:rFonts w:ascii="Helvetica" w:hAnsi="Helvetica"/>
        </w:rPr>
        <w:br/>
      </w:r>
      <w:r w:rsidRPr="008420FD">
        <w:rPr>
          <w:rFonts w:ascii="Helvetica" w:hAnsi="Helvetica"/>
        </w:rPr>
        <w:br/>
      </w:r>
      <w:r w:rsidRPr="008420FD">
        <w:rPr>
          <w:rFonts w:ascii="Helvetica" w:hAnsi="Helvetica"/>
          <w:b/>
          <w:bCs/>
        </w:rPr>
        <w:t>CAMBODIA</w:t>
      </w:r>
      <w:r w:rsidRPr="008420FD">
        <w:rPr>
          <w:rFonts w:ascii="Helvetica" w:hAnsi="Helvetica"/>
        </w:rPr>
        <w:br/>
        <w:t>Ministry of Tourism</w:t>
      </w:r>
      <w:r w:rsidRPr="008420FD">
        <w:rPr>
          <w:rFonts w:ascii="Helvetica" w:hAnsi="Helvetica"/>
        </w:rPr>
        <w:br/>
        <w:t>3, Preah Monivong Blvd, Phnom Penh, Cambodia</w:t>
      </w:r>
      <w:r w:rsidRPr="008420FD">
        <w:rPr>
          <w:rFonts w:ascii="Helvetica" w:hAnsi="Helvetica"/>
        </w:rPr>
        <w:br/>
        <w:t>Tel. (855-23) 213911 Fax. (855-23) 426107/217503</w:t>
      </w:r>
      <w:r w:rsidRPr="008420FD">
        <w:rPr>
          <w:rFonts w:ascii="Helvetica" w:hAnsi="Helvetica"/>
        </w:rPr>
        <w:br/>
        <w:t xml:space="preserve">Email: </w:t>
      </w:r>
      <w:hyperlink r:id="rId82" w:history="1">
        <w:r w:rsidR="00B7468D" w:rsidRPr="008420FD">
          <w:rPr>
            <w:rStyle w:val="Hyperlink"/>
          </w:rPr>
          <w:t>dgpro@camnet.com.kh</w:t>
        </w:r>
      </w:hyperlink>
      <w:r w:rsidR="00B7468D" w:rsidRPr="008420FD">
        <w:rPr>
          <w:rFonts w:ascii="Helvetica" w:hAnsi="Helvetica"/>
        </w:rPr>
        <w:t xml:space="preserve"> </w:t>
      </w:r>
      <w:r w:rsidRPr="008420FD">
        <w:rPr>
          <w:rFonts w:ascii="Helvetica" w:hAnsi="Helvetica"/>
        </w:rPr>
        <w:br/>
        <w:t xml:space="preserve">Website: </w:t>
      </w:r>
      <w:hyperlink r:id="rId83" w:history="1">
        <w:r w:rsidR="00B7468D" w:rsidRPr="008420FD">
          <w:rPr>
            <w:rStyle w:val="Hyperlink"/>
          </w:rPr>
          <w:t>http://www.tourismcambodia.com/</w:t>
        </w:r>
      </w:hyperlink>
      <w:r w:rsidR="00B7468D" w:rsidRPr="008420FD">
        <w:rPr>
          <w:rFonts w:ascii="Helvetica" w:hAnsi="Helvetica"/>
        </w:rPr>
        <w:t xml:space="preserve"> </w:t>
      </w:r>
      <w:r w:rsidRPr="008420FD">
        <w:rPr>
          <w:rFonts w:ascii="Helvetica" w:hAnsi="Helvetica"/>
        </w:rPr>
        <w:br/>
      </w:r>
      <w:r w:rsidRPr="008420FD">
        <w:rPr>
          <w:rFonts w:ascii="Helvetica" w:hAnsi="Helvetica"/>
        </w:rPr>
        <w:br/>
      </w:r>
      <w:r w:rsidRPr="008420FD">
        <w:rPr>
          <w:rFonts w:ascii="Helvetica" w:hAnsi="Helvetica"/>
          <w:b/>
          <w:bCs/>
        </w:rPr>
        <w:t>INDONESIA</w:t>
      </w:r>
      <w:r w:rsidRPr="008420FD">
        <w:rPr>
          <w:rFonts w:ascii="Helvetica" w:hAnsi="Helvetica"/>
        </w:rPr>
        <w:br/>
        <w:t>Ministry of Culture and Tourism</w:t>
      </w:r>
      <w:r w:rsidRPr="008420FD">
        <w:rPr>
          <w:rFonts w:ascii="Helvetica" w:hAnsi="Helvetica"/>
        </w:rPr>
        <w:br/>
        <w:t>Jl. Medan Merdeka Barat 17, Jakarta 10110, Indonesia</w:t>
      </w:r>
      <w:r w:rsidRPr="008420FD">
        <w:rPr>
          <w:rFonts w:ascii="Helvetica" w:hAnsi="Helvetica"/>
        </w:rPr>
        <w:br/>
        <w:t>Tel. (62-21)3838157 Fax. (62-21) 3849715</w:t>
      </w:r>
      <w:r w:rsidRPr="008420FD">
        <w:rPr>
          <w:rFonts w:ascii="Helvetica" w:hAnsi="Helvetica"/>
        </w:rPr>
        <w:br/>
        <w:t xml:space="preserve">Website: </w:t>
      </w:r>
      <w:r w:rsidRPr="008420FD">
        <w:rPr>
          <w:rFonts w:ascii="Helvetica" w:hAnsi="Helvetica"/>
        </w:rPr>
        <w:br/>
      </w:r>
      <w:hyperlink r:id="rId84" w:history="1">
        <w:r w:rsidR="00B7468D" w:rsidRPr="008420FD">
          <w:rPr>
            <w:rStyle w:val="Hyperlink"/>
          </w:rPr>
          <w:t>http://www.budpar.go.id</w:t>
        </w:r>
      </w:hyperlink>
      <w:r w:rsidR="00B7468D" w:rsidRPr="008420FD">
        <w:rPr>
          <w:rFonts w:ascii="Helvetica" w:hAnsi="Helvetica"/>
        </w:rPr>
        <w:t xml:space="preserve"> </w:t>
      </w:r>
      <w:r w:rsidRPr="008420FD">
        <w:rPr>
          <w:rFonts w:ascii="Helvetica" w:hAnsi="Helvetica"/>
        </w:rPr>
        <w:br/>
      </w:r>
      <w:hyperlink r:id="rId85" w:history="1">
        <w:r w:rsidR="00B7468D" w:rsidRPr="008420FD">
          <w:rPr>
            <w:rStyle w:val="Hyperlink"/>
          </w:rPr>
          <w:t>http://www.my-indonesia.info</w:t>
        </w:r>
      </w:hyperlink>
      <w:r w:rsidR="00B7468D" w:rsidRPr="008420FD">
        <w:rPr>
          <w:rFonts w:ascii="Helvetica" w:hAnsi="Helvetica"/>
        </w:rPr>
        <w:t xml:space="preserve"> </w:t>
      </w:r>
      <w:r w:rsidRPr="008420FD">
        <w:rPr>
          <w:rFonts w:ascii="Helvetica" w:hAnsi="Helvetica"/>
        </w:rPr>
        <w:t xml:space="preserve"> </w:t>
      </w:r>
      <w:r w:rsidRPr="008420FD">
        <w:rPr>
          <w:rFonts w:ascii="Helvetica" w:hAnsi="Helvetica"/>
        </w:rPr>
        <w:br/>
      </w:r>
      <w:r w:rsidRPr="008420FD">
        <w:rPr>
          <w:rFonts w:ascii="Helvetica" w:hAnsi="Helvetica"/>
        </w:rPr>
        <w:br/>
      </w:r>
      <w:r w:rsidRPr="008420FD">
        <w:rPr>
          <w:rFonts w:ascii="Helvetica" w:hAnsi="Helvetica"/>
          <w:b/>
          <w:bCs/>
        </w:rPr>
        <w:t>LAOS</w:t>
      </w:r>
      <w:r w:rsidRPr="008420FD">
        <w:rPr>
          <w:rFonts w:ascii="Helvetica" w:hAnsi="Helvetica"/>
        </w:rPr>
        <w:br/>
        <w:t>National Tourism Authority of Lao P.D.R.</w:t>
      </w:r>
      <w:r w:rsidRPr="008420FD">
        <w:rPr>
          <w:rFonts w:ascii="Helvetica" w:hAnsi="Helvetica"/>
        </w:rPr>
        <w:br/>
        <w:t>Lane Xang Avenue, P.O. Box 3556, Vientiane, Lao P.D.R.</w:t>
      </w:r>
      <w:r w:rsidRPr="008420FD">
        <w:rPr>
          <w:rFonts w:ascii="Helvetica" w:hAnsi="Helvetica"/>
        </w:rPr>
        <w:br/>
        <w:t>Tel. (856-21) 212248 Fax. (856-21) 212769/2127910</w:t>
      </w:r>
      <w:r w:rsidRPr="008420FD">
        <w:rPr>
          <w:rFonts w:ascii="Helvetica" w:hAnsi="Helvetica"/>
        </w:rPr>
        <w:br/>
        <w:t xml:space="preserve">Website: </w:t>
      </w:r>
      <w:hyperlink r:id="rId86" w:history="1">
        <w:r w:rsidR="00B7468D" w:rsidRPr="008420FD">
          <w:rPr>
            <w:rStyle w:val="Hyperlink"/>
          </w:rPr>
          <w:t>http://www.tourismlaos.gov.la/</w:t>
        </w:r>
      </w:hyperlink>
      <w:r w:rsidR="00B7468D" w:rsidRPr="008420FD">
        <w:rPr>
          <w:rFonts w:ascii="Helvetica" w:hAnsi="Helvetica"/>
        </w:rPr>
        <w:t xml:space="preserve"> </w:t>
      </w:r>
    </w:p>
    <w:p w:rsidR="003B7F6D" w:rsidRPr="008420FD" w:rsidRDefault="003B7F6D" w:rsidP="003B7F6D">
      <w:r w:rsidRPr="008420FD">
        <w:rPr>
          <w:rFonts w:ascii="Helvetica" w:hAnsi="Helvetica"/>
          <w:b/>
          <w:bCs/>
          <w:noProof/>
        </w:rPr>
        <w:drawing>
          <wp:anchor distT="0" distB="0" distL="114300" distR="114300" simplePos="0" relativeHeight="251719680" behindDoc="0" locked="0" layoutInCell="1" allowOverlap="1">
            <wp:simplePos x="0" y="0"/>
            <wp:positionH relativeFrom="column">
              <wp:posOffset>3912235</wp:posOffset>
            </wp:positionH>
            <wp:positionV relativeFrom="paragraph">
              <wp:posOffset>939165</wp:posOffset>
            </wp:positionV>
            <wp:extent cx="1802765" cy="1200150"/>
            <wp:effectExtent l="0" t="0" r="6985" b="0"/>
            <wp:wrapSquare wrapText="bothSides"/>
            <wp:docPr id="78" name="Picture 62" descr="shutterstock_1362868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286858.jpg"/>
                    <pic:cNvPicPr/>
                  </pic:nvPicPr>
                  <pic:blipFill>
                    <a:blip r:embed="rId87" cstate="print"/>
                    <a:stretch>
                      <a:fillRect/>
                    </a:stretch>
                  </pic:blipFill>
                  <pic:spPr>
                    <a:xfrm>
                      <a:off x="0" y="0"/>
                      <a:ext cx="1802765" cy="1200150"/>
                    </a:xfrm>
                    <a:prstGeom prst="rect">
                      <a:avLst/>
                    </a:prstGeom>
                  </pic:spPr>
                </pic:pic>
              </a:graphicData>
            </a:graphic>
          </wp:anchor>
        </w:drawing>
      </w:r>
      <w:r w:rsidRPr="008420FD">
        <w:rPr>
          <w:rFonts w:ascii="Helvetica" w:hAnsi="Helvetica"/>
          <w:b/>
          <w:bCs/>
        </w:rPr>
        <w:t>MALAYSIA</w:t>
      </w:r>
      <w:r w:rsidRPr="008420FD">
        <w:rPr>
          <w:rFonts w:ascii="Helvetica" w:hAnsi="Helvetica"/>
        </w:rPr>
        <w:br/>
        <w:t xml:space="preserve">Ministry of Tourism </w:t>
      </w:r>
      <w:r w:rsidRPr="008420FD">
        <w:rPr>
          <w:rFonts w:ascii="Helvetica" w:hAnsi="Helvetica"/>
        </w:rPr>
        <w:br/>
        <w:t>Menara Dato' Onn</w:t>
      </w:r>
      <w:r w:rsidRPr="008420FD">
        <w:rPr>
          <w:rFonts w:ascii="Helvetica" w:hAnsi="Helvetica"/>
        </w:rPr>
        <w:br/>
        <w:t>Putra World Trade Center, 50480, Kuala Lumpur, Malaysia</w:t>
      </w:r>
      <w:r w:rsidRPr="008420FD">
        <w:rPr>
          <w:rFonts w:ascii="Helvetica" w:hAnsi="Helvetica"/>
        </w:rPr>
        <w:br/>
        <w:t>Tel. (603) 2693 5188 Fax. (603) 269 0207/2693 0884</w:t>
      </w:r>
      <w:r w:rsidRPr="008420FD">
        <w:rPr>
          <w:rFonts w:ascii="Helvetica" w:hAnsi="Helvetica"/>
        </w:rPr>
        <w:br/>
        <w:t xml:space="preserve">Email: </w:t>
      </w:r>
      <w:hyperlink r:id="rId88" w:history="1">
        <w:r w:rsidR="00B7468D" w:rsidRPr="008420FD">
          <w:rPr>
            <w:rStyle w:val="Hyperlink"/>
          </w:rPr>
          <w:t>tourism@tourism.gov.my</w:t>
        </w:r>
      </w:hyperlink>
      <w:r w:rsidR="00B7468D" w:rsidRPr="008420FD">
        <w:rPr>
          <w:rFonts w:ascii="Helvetica" w:hAnsi="Helvetica"/>
        </w:rPr>
        <w:t xml:space="preserve"> </w:t>
      </w:r>
      <w:r w:rsidRPr="008420FD">
        <w:rPr>
          <w:rFonts w:ascii="Helvetica" w:hAnsi="Helvetica"/>
        </w:rPr>
        <w:br/>
        <w:t xml:space="preserve">Website: </w:t>
      </w:r>
      <w:hyperlink r:id="rId89" w:history="1">
        <w:r w:rsidR="00B7468D" w:rsidRPr="008420FD">
          <w:rPr>
            <w:rStyle w:val="Hyperlink"/>
          </w:rPr>
          <w:t>http://www.tourism.gov.my</w:t>
        </w:r>
      </w:hyperlink>
      <w:r w:rsidR="00B7468D" w:rsidRPr="008420FD">
        <w:rPr>
          <w:rFonts w:ascii="Helvetica" w:hAnsi="Helvetica"/>
        </w:rPr>
        <w:t xml:space="preserve"> </w:t>
      </w:r>
      <w:r w:rsidRPr="008420FD">
        <w:rPr>
          <w:rFonts w:ascii="Helvetica" w:hAnsi="Helvetica"/>
        </w:rPr>
        <w:br/>
      </w:r>
      <w:r w:rsidRPr="008420FD">
        <w:rPr>
          <w:rFonts w:ascii="Helvetica" w:hAnsi="Helvetica"/>
          <w:b/>
          <w:bCs/>
        </w:rPr>
        <w:t>MYANMAR</w:t>
      </w:r>
      <w:r w:rsidRPr="008420FD">
        <w:rPr>
          <w:rFonts w:ascii="Helvetica" w:hAnsi="Helvetica"/>
        </w:rPr>
        <w:br/>
        <w:t>Ministry of Hotels and Tourism</w:t>
      </w:r>
      <w:r w:rsidRPr="008420FD">
        <w:rPr>
          <w:rFonts w:ascii="Helvetica" w:hAnsi="Helvetica"/>
        </w:rPr>
        <w:br/>
        <w:t>No. 77-91, Sule Pagoda Road, Yangon, Myanmar</w:t>
      </w:r>
      <w:r w:rsidRPr="008420FD">
        <w:rPr>
          <w:rFonts w:ascii="Helvetica" w:hAnsi="Helvetica"/>
        </w:rPr>
        <w:br/>
        <w:t>Tel. (95-1) 285689 Fax. (95-1) 289588/254417</w:t>
      </w:r>
      <w:r w:rsidRPr="008420FD">
        <w:rPr>
          <w:rFonts w:ascii="Helvetica" w:hAnsi="Helvetica"/>
        </w:rPr>
        <w:br/>
        <w:t xml:space="preserve">Email: </w:t>
      </w:r>
      <w:hyperlink r:id="rId90" w:history="1">
        <w:r w:rsidR="00B7468D" w:rsidRPr="008420FD">
          <w:rPr>
            <w:rStyle w:val="Hyperlink"/>
          </w:rPr>
          <w:t>dht.mht@myanmar.com.mm</w:t>
        </w:r>
      </w:hyperlink>
      <w:r w:rsidR="00B7468D" w:rsidRPr="008420FD">
        <w:rPr>
          <w:rFonts w:ascii="Helvetica" w:hAnsi="Helvetica"/>
        </w:rPr>
        <w:t xml:space="preserve"> </w:t>
      </w:r>
      <w:r w:rsidRPr="008420FD">
        <w:rPr>
          <w:rFonts w:ascii="Helvetica" w:hAnsi="Helvetica"/>
        </w:rPr>
        <w:t xml:space="preserve">/ </w:t>
      </w:r>
      <w:hyperlink r:id="rId91" w:history="1">
        <w:r w:rsidR="00B7468D" w:rsidRPr="008420FD">
          <w:rPr>
            <w:rStyle w:val="Hyperlink"/>
          </w:rPr>
          <w:t>mtt.mht@mptmail.net.mm</w:t>
        </w:r>
      </w:hyperlink>
      <w:r w:rsidR="00B7468D" w:rsidRPr="008420FD">
        <w:rPr>
          <w:rFonts w:ascii="Helvetica" w:hAnsi="Helvetica"/>
        </w:rPr>
        <w:t xml:space="preserve"> </w:t>
      </w:r>
    </w:p>
    <w:tbl>
      <w:tblPr>
        <w:tblW w:w="4000" w:type="pct"/>
        <w:tblCellSpacing w:w="0" w:type="dxa"/>
        <w:tblCellMar>
          <w:left w:w="0" w:type="dxa"/>
          <w:right w:w="0" w:type="dxa"/>
        </w:tblCellMar>
        <w:tblLook w:val="04A0" w:firstRow="1" w:lastRow="0" w:firstColumn="1" w:lastColumn="0" w:noHBand="0" w:noVBand="1"/>
      </w:tblPr>
      <w:tblGrid>
        <w:gridCol w:w="1155"/>
        <w:gridCol w:w="6066"/>
      </w:tblGrid>
      <w:tr w:rsidR="003B7F6D" w:rsidRPr="008420FD" w:rsidTr="002A2CCF">
        <w:trPr>
          <w:tblCellSpacing w:w="0" w:type="dxa"/>
        </w:trPr>
        <w:tc>
          <w:tcPr>
            <w:tcW w:w="800" w:type="pct"/>
            <w:hideMark/>
          </w:tcPr>
          <w:p w:rsidR="003B7F6D" w:rsidRPr="008420FD" w:rsidRDefault="003B7F6D" w:rsidP="002A2CCF">
            <w:pPr>
              <w:rPr>
                <w:rFonts w:ascii="Helvetica" w:hAnsi="Helvetica"/>
              </w:rPr>
            </w:pPr>
            <w:r w:rsidRPr="008420FD">
              <w:rPr>
                <w:rFonts w:ascii="Helvetica" w:hAnsi="Helvetica"/>
              </w:rPr>
              <w:t xml:space="preserve">Website: </w:t>
            </w:r>
          </w:p>
        </w:tc>
        <w:tc>
          <w:tcPr>
            <w:tcW w:w="4200" w:type="pct"/>
            <w:hideMark/>
          </w:tcPr>
          <w:p w:rsidR="003B7F6D" w:rsidRPr="008420FD" w:rsidRDefault="00B83173" w:rsidP="002A2CCF">
            <w:pPr>
              <w:rPr>
                <w:rFonts w:ascii="Helvetica" w:hAnsi="Helvetica"/>
              </w:rPr>
            </w:pPr>
            <w:hyperlink r:id="rId92" w:history="1">
              <w:r w:rsidR="00B7468D" w:rsidRPr="008420FD">
                <w:rPr>
                  <w:rStyle w:val="Hyperlink"/>
                </w:rPr>
                <w:t>http://www.myanmar-tourism.com/</w:t>
              </w:r>
            </w:hyperlink>
            <w:r w:rsidR="00B7468D" w:rsidRPr="008420FD">
              <w:rPr>
                <w:rFonts w:ascii="Helvetica" w:hAnsi="Helvetica"/>
              </w:rPr>
              <w:t xml:space="preserve"> </w:t>
            </w:r>
            <w:r w:rsidR="003B7F6D" w:rsidRPr="008420FD">
              <w:rPr>
                <w:rFonts w:ascii="Helvetica" w:hAnsi="Helvetica"/>
              </w:rPr>
              <w:br/>
            </w:r>
            <w:hyperlink r:id="rId93" w:history="1">
              <w:r w:rsidR="00B7468D" w:rsidRPr="008420FD">
                <w:rPr>
                  <w:rStyle w:val="Hyperlink"/>
                </w:rPr>
                <w:t>http://www.hotel-tourism.gov.mm</w:t>
              </w:r>
            </w:hyperlink>
            <w:r w:rsidR="00B7468D" w:rsidRPr="008420FD">
              <w:rPr>
                <w:rFonts w:ascii="Helvetica" w:hAnsi="Helvetica"/>
              </w:rPr>
              <w:t xml:space="preserve"> </w:t>
            </w:r>
            <w:r w:rsidR="003B7F6D" w:rsidRPr="008420FD">
              <w:rPr>
                <w:rFonts w:ascii="Helvetica" w:hAnsi="Helvetica"/>
              </w:rPr>
              <w:br/>
            </w:r>
            <w:hyperlink r:id="rId94" w:history="1">
              <w:r w:rsidR="00B7468D" w:rsidRPr="008420FD">
                <w:rPr>
                  <w:rStyle w:val="Hyperlink"/>
                </w:rPr>
                <w:t>http://www.myanmar.com/Ministry/Hotel-Tour</w:t>
              </w:r>
            </w:hyperlink>
            <w:r w:rsidR="00B7468D" w:rsidRPr="008420FD">
              <w:rPr>
                <w:rFonts w:ascii="Helvetica" w:hAnsi="Helvetica"/>
              </w:rPr>
              <w:t xml:space="preserve"> </w:t>
            </w:r>
            <w:r w:rsidR="003B7F6D" w:rsidRPr="008420FD">
              <w:rPr>
                <w:rFonts w:ascii="Helvetica" w:hAnsi="Helvetica"/>
              </w:rPr>
              <w:br/>
            </w:r>
            <w:hyperlink r:id="rId95" w:history="1">
              <w:r w:rsidR="00B7468D" w:rsidRPr="008420FD">
                <w:rPr>
                  <w:rStyle w:val="Hyperlink"/>
                </w:rPr>
                <w:t>http://www.myanmars.net/mtt</w:t>
              </w:r>
            </w:hyperlink>
            <w:r w:rsidR="00B7468D" w:rsidRPr="008420FD">
              <w:rPr>
                <w:rFonts w:ascii="Helvetica" w:hAnsi="Helvetica"/>
              </w:rPr>
              <w:t xml:space="preserve"> </w:t>
            </w:r>
            <w:r w:rsidR="003B7F6D" w:rsidRPr="008420FD">
              <w:rPr>
                <w:rFonts w:ascii="Helvetica" w:hAnsi="Helvetica"/>
              </w:rPr>
              <w:br/>
            </w:r>
            <w:hyperlink r:id="rId96" w:history="1">
              <w:r w:rsidR="00B7468D" w:rsidRPr="008420FD">
                <w:rPr>
                  <w:rStyle w:val="Hyperlink"/>
                </w:rPr>
                <w:t>http://www.myanmartourismboard.com/</w:t>
              </w:r>
            </w:hyperlink>
          </w:p>
        </w:tc>
      </w:tr>
    </w:tbl>
    <w:p w:rsidR="003B7F6D" w:rsidRPr="008420FD" w:rsidRDefault="00B7468D" w:rsidP="003B7F6D">
      <w:pPr>
        <w:rPr>
          <w:rFonts w:ascii="Helvetica" w:hAnsi="Helvetica"/>
          <w:b/>
          <w:bCs/>
        </w:rPr>
      </w:pPr>
      <w:r w:rsidRPr="008420FD">
        <w:rPr>
          <w:rFonts w:ascii="Helvetica" w:hAnsi="Helvetica"/>
          <w:b/>
          <w:bCs/>
          <w:noProof/>
        </w:rPr>
        <w:drawing>
          <wp:anchor distT="0" distB="0" distL="114300" distR="114300" simplePos="0" relativeHeight="251721728" behindDoc="0" locked="0" layoutInCell="1" allowOverlap="1" wp14:anchorId="3BEF8F25" wp14:editId="70535F8C">
            <wp:simplePos x="0" y="0"/>
            <wp:positionH relativeFrom="column">
              <wp:posOffset>3933825</wp:posOffset>
            </wp:positionH>
            <wp:positionV relativeFrom="paragraph">
              <wp:posOffset>2817495</wp:posOffset>
            </wp:positionV>
            <wp:extent cx="1814195" cy="1209675"/>
            <wp:effectExtent l="0" t="0" r="0" b="9525"/>
            <wp:wrapSquare wrapText="bothSides"/>
            <wp:docPr id="83" name="Picture 232" descr="shutterstock_117103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7103420.jpg"/>
                    <pic:cNvPicPr/>
                  </pic:nvPicPr>
                  <pic:blipFill>
                    <a:blip r:embed="rId97" cstate="print"/>
                    <a:stretch>
                      <a:fillRect/>
                    </a:stretch>
                  </pic:blipFill>
                  <pic:spPr>
                    <a:xfrm>
                      <a:off x="0" y="0"/>
                      <a:ext cx="1814195" cy="1209675"/>
                    </a:xfrm>
                    <a:prstGeom prst="rect">
                      <a:avLst/>
                    </a:prstGeom>
                  </pic:spPr>
                </pic:pic>
              </a:graphicData>
            </a:graphic>
            <wp14:sizeRelH relativeFrom="margin">
              <wp14:pctWidth>0</wp14:pctWidth>
            </wp14:sizeRelH>
            <wp14:sizeRelV relativeFrom="margin">
              <wp14:pctHeight>0</wp14:pctHeight>
            </wp14:sizeRelV>
          </wp:anchor>
        </w:drawing>
      </w:r>
      <w:r w:rsidRPr="008420FD">
        <w:rPr>
          <w:rFonts w:ascii="Helvetica" w:hAnsi="Helvetica"/>
          <w:b/>
          <w:bCs/>
          <w:noProof/>
        </w:rPr>
        <w:drawing>
          <wp:anchor distT="0" distB="0" distL="114300" distR="114300" simplePos="0" relativeHeight="251720704" behindDoc="0" locked="0" layoutInCell="1" allowOverlap="1" wp14:anchorId="08DCEF01" wp14:editId="1EC9B9F4">
            <wp:simplePos x="0" y="0"/>
            <wp:positionH relativeFrom="column">
              <wp:posOffset>3924300</wp:posOffset>
            </wp:positionH>
            <wp:positionV relativeFrom="paragraph">
              <wp:posOffset>588645</wp:posOffset>
            </wp:positionV>
            <wp:extent cx="1800225" cy="1200150"/>
            <wp:effectExtent l="0" t="0" r="9525" b="0"/>
            <wp:wrapSquare wrapText="bothSides"/>
            <wp:docPr id="82" name="Picture 228" descr="shutterstock_135576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5576233.jpg"/>
                    <pic:cNvPicPr/>
                  </pic:nvPicPr>
                  <pic:blipFill>
                    <a:blip r:embed="rId98" cstate="print"/>
                    <a:stretch>
                      <a:fillRect/>
                    </a:stretch>
                  </pic:blipFill>
                  <pic:spPr>
                    <a:xfrm>
                      <a:off x="0" y="0"/>
                      <a:ext cx="1800225" cy="1200150"/>
                    </a:xfrm>
                    <a:prstGeom prst="rect">
                      <a:avLst/>
                    </a:prstGeom>
                  </pic:spPr>
                </pic:pic>
              </a:graphicData>
            </a:graphic>
            <wp14:sizeRelH relativeFrom="margin">
              <wp14:pctWidth>0</wp14:pctWidth>
            </wp14:sizeRelH>
            <wp14:sizeRelV relativeFrom="margin">
              <wp14:pctHeight>0</wp14:pctHeight>
            </wp14:sizeRelV>
          </wp:anchor>
        </w:drawing>
      </w:r>
      <w:r w:rsidR="003B7F6D" w:rsidRPr="008420FD">
        <w:rPr>
          <w:rFonts w:ascii="Helvetica" w:hAnsi="Helvetica"/>
          <w:b/>
          <w:bCs/>
        </w:rPr>
        <w:t>PHILIPPINES</w:t>
      </w:r>
      <w:r w:rsidR="003B7F6D" w:rsidRPr="008420FD">
        <w:rPr>
          <w:rFonts w:ascii="Helvetica" w:hAnsi="Helvetica"/>
        </w:rPr>
        <w:br/>
        <w:t>Department of Tourism</w:t>
      </w:r>
      <w:r w:rsidR="003B7F6D" w:rsidRPr="008420FD">
        <w:rPr>
          <w:rFonts w:ascii="Helvetica" w:hAnsi="Helvetica"/>
        </w:rPr>
        <w:br/>
        <w:t>DOT Building, T.M. Kalaw Street, Agrifina Circle, Rizal Park</w:t>
      </w:r>
      <w:r w:rsidR="003B7F6D" w:rsidRPr="008420FD">
        <w:rPr>
          <w:rFonts w:ascii="Helvetica" w:hAnsi="Helvetica"/>
        </w:rPr>
        <w:br/>
        <w:t>Manila 10004, Philippines</w:t>
      </w:r>
      <w:r w:rsidR="003B7F6D" w:rsidRPr="008420FD">
        <w:rPr>
          <w:rFonts w:ascii="Helvetica" w:hAnsi="Helvetica"/>
        </w:rPr>
        <w:br/>
        <w:t>Tel. (632) 523 8411 Fax. (632) 521 7374</w:t>
      </w:r>
      <w:r w:rsidR="003B7F6D" w:rsidRPr="008420FD">
        <w:rPr>
          <w:rFonts w:ascii="Helvetica" w:hAnsi="Helvetica"/>
        </w:rPr>
        <w:br/>
        <w:t xml:space="preserve">Email: </w:t>
      </w:r>
      <w:hyperlink r:id="rId99" w:history="1">
        <w:r w:rsidRPr="008420FD">
          <w:rPr>
            <w:rStyle w:val="Hyperlink"/>
          </w:rPr>
          <w:t>deptour@info.com.ph</w:t>
        </w:r>
      </w:hyperlink>
      <w:r w:rsidRPr="008420FD">
        <w:rPr>
          <w:rFonts w:ascii="Helvetica" w:hAnsi="Helvetica"/>
        </w:rPr>
        <w:t xml:space="preserve"> </w:t>
      </w:r>
      <w:r w:rsidR="003B7F6D" w:rsidRPr="008420FD">
        <w:rPr>
          <w:rFonts w:ascii="Helvetica" w:hAnsi="Helvetica"/>
        </w:rPr>
        <w:br/>
        <w:t xml:space="preserve">Website: </w:t>
      </w:r>
      <w:hyperlink r:id="rId100" w:history="1">
        <w:r w:rsidRPr="008420FD">
          <w:rPr>
            <w:rStyle w:val="Hyperlink"/>
          </w:rPr>
          <w:t>http://www.wowphilippines.com.ph/</w:t>
        </w:r>
      </w:hyperlink>
      <w:r w:rsidRPr="008420FD">
        <w:rPr>
          <w:rFonts w:ascii="Helvetica" w:hAnsi="Helvetica"/>
        </w:rPr>
        <w:t xml:space="preserve"> </w:t>
      </w:r>
      <w:r w:rsidR="003B7F6D" w:rsidRPr="008420FD">
        <w:rPr>
          <w:rFonts w:ascii="Helvetica" w:hAnsi="Helvetica"/>
        </w:rPr>
        <w:br/>
      </w:r>
      <w:r w:rsidR="003B7F6D" w:rsidRPr="008420FD">
        <w:rPr>
          <w:rFonts w:ascii="Helvetica" w:hAnsi="Helvetica"/>
        </w:rPr>
        <w:br/>
      </w:r>
      <w:r w:rsidR="003B7F6D" w:rsidRPr="008420FD">
        <w:rPr>
          <w:rFonts w:ascii="Helvetica" w:hAnsi="Helvetica"/>
          <w:b/>
          <w:bCs/>
        </w:rPr>
        <w:t>SINGAPORE</w:t>
      </w:r>
      <w:r w:rsidR="003B7F6D" w:rsidRPr="008420FD">
        <w:rPr>
          <w:rFonts w:ascii="Helvetica" w:hAnsi="Helvetica"/>
        </w:rPr>
        <w:br/>
        <w:t>Singapore Tourism Board</w:t>
      </w:r>
      <w:r w:rsidR="003B7F6D" w:rsidRPr="008420FD">
        <w:rPr>
          <w:rFonts w:ascii="Helvetica" w:hAnsi="Helvetica"/>
        </w:rPr>
        <w:br/>
        <w:t>Tourism Court, 1 Orchard Spring Lane, Singapore 247729</w:t>
      </w:r>
      <w:r w:rsidR="003B7F6D" w:rsidRPr="008420FD">
        <w:rPr>
          <w:rFonts w:ascii="Helvetica" w:hAnsi="Helvetica"/>
        </w:rPr>
        <w:br/>
        <w:t>Tel. (65) 736 6622 Fax. (65) 736 9423</w:t>
      </w:r>
      <w:r w:rsidR="003B7F6D" w:rsidRPr="008420FD">
        <w:rPr>
          <w:rFonts w:ascii="Helvetica" w:hAnsi="Helvetica"/>
        </w:rPr>
        <w:br/>
        <w:t xml:space="preserve">Email: </w:t>
      </w:r>
      <w:hyperlink r:id="rId101" w:history="1">
        <w:r w:rsidRPr="008420FD">
          <w:rPr>
            <w:rStyle w:val="Hyperlink"/>
          </w:rPr>
          <w:t>stb_sog@stb.gov.sg</w:t>
        </w:r>
      </w:hyperlink>
      <w:r w:rsidRPr="008420FD">
        <w:rPr>
          <w:rFonts w:ascii="Helvetica" w:hAnsi="Helvetica"/>
        </w:rPr>
        <w:t xml:space="preserve"> </w:t>
      </w:r>
      <w:r w:rsidR="003B7F6D" w:rsidRPr="008420FD">
        <w:rPr>
          <w:rFonts w:ascii="Helvetica" w:hAnsi="Helvetica"/>
        </w:rPr>
        <w:br/>
        <w:t xml:space="preserve">Website: </w:t>
      </w:r>
      <w:hyperlink r:id="rId102" w:history="1">
        <w:r w:rsidRPr="008420FD">
          <w:rPr>
            <w:rStyle w:val="Hyperlink"/>
          </w:rPr>
          <w:t>http://www.yoursingapore.com/</w:t>
        </w:r>
      </w:hyperlink>
      <w:r w:rsidRPr="008420FD">
        <w:rPr>
          <w:rFonts w:ascii="Helvetica" w:hAnsi="Helvetica"/>
        </w:rPr>
        <w:t xml:space="preserve"> </w:t>
      </w:r>
      <w:r w:rsidR="003B7F6D" w:rsidRPr="008420FD">
        <w:rPr>
          <w:rFonts w:ascii="Helvetica" w:hAnsi="Helvetica"/>
        </w:rPr>
        <w:br/>
      </w:r>
    </w:p>
    <w:p w:rsidR="00156AEA" w:rsidRPr="008420FD" w:rsidRDefault="003B7F6D">
      <w:pPr>
        <w:rPr>
          <w:rFonts w:ascii="Helvetica" w:hAnsi="Helvetica"/>
          <w:b/>
          <w:bCs/>
        </w:rPr>
      </w:pPr>
      <w:r w:rsidRPr="008420FD">
        <w:rPr>
          <w:rFonts w:ascii="Helvetica" w:hAnsi="Helvetica"/>
          <w:b/>
          <w:bCs/>
        </w:rPr>
        <w:t>THAILAND</w:t>
      </w:r>
      <w:r w:rsidRPr="008420FD">
        <w:rPr>
          <w:rFonts w:ascii="Helvetica" w:hAnsi="Helvetica"/>
        </w:rPr>
        <w:br/>
        <w:t>Tourism Authority of Thailand</w:t>
      </w:r>
      <w:r w:rsidRPr="008420FD">
        <w:rPr>
          <w:rFonts w:ascii="Helvetica" w:hAnsi="Helvetica"/>
        </w:rPr>
        <w:br/>
        <w:t xml:space="preserve">1600 New Phetchaburi Road </w:t>
      </w:r>
      <w:r w:rsidRPr="008420FD">
        <w:rPr>
          <w:rFonts w:ascii="Helvetica" w:hAnsi="Helvetica"/>
        </w:rPr>
        <w:br/>
        <w:t>Makkasan, Ratchathewi, Bangkok 10400, Thailand</w:t>
      </w:r>
      <w:r w:rsidRPr="008420FD">
        <w:rPr>
          <w:rFonts w:ascii="Helvetica" w:hAnsi="Helvetica"/>
        </w:rPr>
        <w:br/>
        <w:t>Tel. (662) 250 5500 Fax. (662) 253 7437</w:t>
      </w:r>
      <w:r w:rsidRPr="008420FD">
        <w:rPr>
          <w:rFonts w:ascii="Helvetica" w:hAnsi="Helvetica"/>
        </w:rPr>
        <w:br/>
        <w:t xml:space="preserve">Email: </w:t>
      </w:r>
      <w:hyperlink r:id="rId103" w:history="1">
        <w:r w:rsidR="00B7468D" w:rsidRPr="008420FD">
          <w:rPr>
            <w:rStyle w:val="Hyperlink"/>
          </w:rPr>
          <w:t>center@tat.or.th</w:t>
        </w:r>
      </w:hyperlink>
      <w:r w:rsidR="00B7468D" w:rsidRPr="008420FD">
        <w:rPr>
          <w:rFonts w:ascii="Helvetica" w:hAnsi="Helvetica"/>
        </w:rPr>
        <w:t xml:space="preserve"> </w:t>
      </w:r>
      <w:r w:rsidRPr="008420FD">
        <w:rPr>
          <w:rFonts w:ascii="Helvetica" w:hAnsi="Helvetica"/>
        </w:rPr>
        <w:br/>
        <w:t xml:space="preserve">Website: </w:t>
      </w:r>
      <w:hyperlink r:id="rId104" w:history="1">
        <w:r w:rsidR="00B7468D" w:rsidRPr="008420FD">
          <w:rPr>
            <w:rStyle w:val="Hyperlink"/>
          </w:rPr>
          <w:t>http://www.tourismthailand.org</w:t>
        </w:r>
      </w:hyperlink>
      <w:r w:rsidR="00B7468D" w:rsidRPr="008420FD">
        <w:rPr>
          <w:rFonts w:ascii="Helvetica" w:hAnsi="Helvetica"/>
        </w:rPr>
        <w:t xml:space="preserve"> </w:t>
      </w:r>
      <w:r w:rsidRPr="008420FD">
        <w:rPr>
          <w:rFonts w:ascii="Helvetica" w:hAnsi="Helvetica"/>
        </w:rPr>
        <w:br/>
      </w:r>
      <w:r w:rsidRPr="008420FD">
        <w:rPr>
          <w:rFonts w:ascii="Helvetica" w:hAnsi="Helvetica"/>
        </w:rPr>
        <w:br/>
      </w:r>
      <w:r w:rsidR="00156AEA" w:rsidRPr="008420FD">
        <w:rPr>
          <w:rFonts w:ascii="Helvetica" w:hAnsi="Helvetica"/>
          <w:b/>
          <w:bCs/>
        </w:rPr>
        <w:br w:type="page"/>
      </w:r>
    </w:p>
    <w:p w:rsidR="003B7F6D" w:rsidRPr="008420FD" w:rsidRDefault="003B7F6D" w:rsidP="003B7F6D">
      <w:pPr>
        <w:rPr>
          <w:rFonts w:ascii="Helvetica" w:hAnsi="Helvetica"/>
        </w:rPr>
      </w:pPr>
      <w:r w:rsidRPr="008420FD">
        <w:rPr>
          <w:rFonts w:ascii="Helvetica" w:hAnsi="Helvetica"/>
          <w:b/>
          <w:bCs/>
        </w:rPr>
        <w:t>VIET NAM</w:t>
      </w:r>
      <w:r w:rsidRPr="008420FD">
        <w:rPr>
          <w:rFonts w:ascii="Helvetica" w:hAnsi="Helvetica"/>
        </w:rPr>
        <w:br/>
        <w:t>Viet Nam National administration of Tourism</w:t>
      </w:r>
      <w:r w:rsidRPr="008420FD">
        <w:rPr>
          <w:rFonts w:ascii="Helvetica" w:hAnsi="Helvetica"/>
        </w:rPr>
        <w:br/>
        <w:t>80 Quan Su Street, Hanoi, Viet Nam</w:t>
      </w:r>
      <w:r w:rsidRPr="008420FD">
        <w:rPr>
          <w:rFonts w:ascii="Helvetica" w:hAnsi="Helvetica"/>
        </w:rPr>
        <w:br/>
        <w:t>Tel. (84-4) 822 8744 Fax. (84-4) 942 4115</w:t>
      </w:r>
      <w:r w:rsidRPr="008420FD">
        <w:rPr>
          <w:rFonts w:ascii="Helvetica" w:hAnsi="Helvetica"/>
        </w:rPr>
        <w:br/>
        <w:t xml:space="preserve">Email: </w:t>
      </w:r>
      <w:hyperlink r:id="rId105" w:history="1">
        <w:r w:rsidR="00B7468D" w:rsidRPr="008420FD">
          <w:rPr>
            <w:rStyle w:val="Hyperlink"/>
          </w:rPr>
          <w:t>binhvnat@hn.vnn.vn</w:t>
        </w:r>
      </w:hyperlink>
      <w:r w:rsidR="00B7468D" w:rsidRPr="008420FD">
        <w:rPr>
          <w:rFonts w:ascii="Helvetica" w:hAnsi="Helvetica"/>
        </w:rPr>
        <w:t xml:space="preserve"> </w:t>
      </w:r>
      <w:r w:rsidRPr="008420FD">
        <w:rPr>
          <w:rFonts w:ascii="Helvetica" w:hAnsi="Helvetica"/>
        </w:rPr>
        <w:br/>
        <w:t xml:space="preserve">Website: </w:t>
      </w:r>
      <w:hyperlink r:id="rId106" w:history="1">
        <w:r w:rsidR="00B7468D" w:rsidRPr="008420FD">
          <w:rPr>
            <w:rStyle w:val="Hyperlink"/>
          </w:rPr>
          <w:t>http://www.vietnamtourism.com</w:t>
        </w:r>
      </w:hyperlink>
      <w:r w:rsidR="00B7468D" w:rsidRPr="008420FD">
        <w:rPr>
          <w:rFonts w:ascii="Helvetica" w:hAnsi="Helvetica"/>
        </w:rPr>
        <w:t xml:space="preserve"> </w:t>
      </w:r>
    </w:p>
    <w:p w:rsidR="003B7F6D" w:rsidRPr="008420FD" w:rsidRDefault="003B7F6D" w:rsidP="009D7C05">
      <w:pPr>
        <w:pStyle w:val="Heading3"/>
      </w:pPr>
      <w:r w:rsidRPr="008420FD">
        <w:t>Tourism Boards</w:t>
      </w:r>
    </w:p>
    <w:p w:rsidR="003B7F6D" w:rsidRPr="008420FD" w:rsidRDefault="00B7468D" w:rsidP="009D7C05">
      <w:pPr>
        <w:pStyle w:val="BodyCopy"/>
        <w:rPr>
          <w:noProof w:val="0"/>
        </w:rPr>
      </w:pPr>
      <w:r w:rsidRPr="008420FD">
        <w:rPr>
          <w:lang w:eastAsia="en-AU"/>
        </w:rPr>
        <w:drawing>
          <wp:anchor distT="0" distB="0" distL="114300" distR="114300" simplePos="0" relativeHeight="251722752" behindDoc="0" locked="0" layoutInCell="1" allowOverlap="1" wp14:anchorId="11C03B4A" wp14:editId="16AF420E">
            <wp:simplePos x="0" y="0"/>
            <wp:positionH relativeFrom="column">
              <wp:posOffset>9525</wp:posOffset>
            </wp:positionH>
            <wp:positionV relativeFrom="paragraph">
              <wp:posOffset>59690</wp:posOffset>
            </wp:positionV>
            <wp:extent cx="1802765" cy="1200150"/>
            <wp:effectExtent l="0" t="0" r="6985" b="0"/>
            <wp:wrapSquare wrapText="bothSides"/>
            <wp:docPr id="84" name="Picture 244" descr="shutterstock_1258106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5810687.jpg"/>
                    <pic:cNvPicPr/>
                  </pic:nvPicPr>
                  <pic:blipFill>
                    <a:blip r:embed="rId107" cstate="print"/>
                    <a:stretch>
                      <a:fillRect/>
                    </a:stretch>
                  </pic:blipFill>
                  <pic:spPr>
                    <a:xfrm>
                      <a:off x="0" y="0"/>
                      <a:ext cx="1802765" cy="1200150"/>
                    </a:xfrm>
                    <a:prstGeom prst="rect">
                      <a:avLst/>
                    </a:prstGeom>
                  </pic:spPr>
                </pic:pic>
              </a:graphicData>
            </a:graphic>
          </wp:anchor>
        </w:drawing>
      </w:r>
      <w:r w:rsidR="003B7F6D" w:rsidRPr="008420FD">
        <w:rPr>
          <w:noProof w:val="0"/>
        </w:rPr>
        <w:t>In some countries such as in S</w:t>
      </w:r>
      <w:r w:rsidR="004C669D">
        <w:rPr>
          <w:noProof w:val="0"/>
        </w:rPr>
        <w:t>ingapore, a ‘tourism board’ has</w:t>
      </w:r>
      <w:r w:rsidR="003B7F6D" w:rsidRPr="008420FD">
        <w:rPr>
          <w:noProof w:val="0"/>
        </w:rPr>
        <w:t xml:space="preserve"> been established. It is called the Singapore Tourism Board. </w:t>
      </w:r>
      <w:r w:rsidR="004C669D">
        <w:rPr>
          <w:noProof w:val="0"/>
        </w:rPr>
        <w:t>From its inception t</w:t>
      </w:r>
      <w:r w:rsidR="003B7F6D" w:rsidRPr="008420FD">
        <w:rPr>
          <w:noProof w:val="0"/>
        </w:rPr>
        <w:t>he primary task of STB was to coordinate the efforts of hotels, airlines and travel agents to develop the fledging tourism industry of the country.</w:t>
      </w:r>
    </w:p>
    <w:p w:rsidR="003B7F6D" w:rsidRPr="008420FD" w:rsidRDefault="003B7F6D" w:rsidP="009D7C05">
      <w:pPr>
        <w:pStyle w:val="BodyCopy"/>
        <w:rPr>
          <w:noProof w:val="0"/>
        </w:rPr>
      </w:pPr>
      <w:r w:rsidRPr="008420FD">
        <w:rPr>
          <w:noProof w:val="0"/>
        </w:rPr>
        <w:t xml:space="preserve">Later, </w:t>
      </w:r>
      <w:r w:rsidR="004C669D">
        <w:rPr>
          <w:noProof w:val="0"/>
        </w:rPr>
        <w:t xml:space="preserve">the </w:t>
      </w:r>
      <w:r w:rsidRPr="008420FD">
        <w:rPr>
          <w:noProof w:val="0"/>
        </w:rPr>
        <w:t xml:space="preserve">STB began to initiate new marketing ideas to promote Singapore's image aboard. The board created the </w:t>
      </w:r>
      <w:hyperlink r:id="rId108" w:tooltip="Merlion" w:history="1">
        <w:r w:rsidRPr="008420FD">
          <w:rPr>
            <w:rStyle w:val="Hyperlink"/>
            <w:noProof w:val="0"/>
            <w:color w:val="auto"/>
            <w:u w:val="none"/>
          </w:rPr>
          <w:t>Merlion</w:t>
        </w:r>
      </w:hyperlink>
      <w:r w:rsidRPr="008420FD">
        <w:rPr>
          <w:noProof w:val="0"/>
        </w:rPr>
        <w:t>, a symbol based on a Singapore mythical legend that became an icon of the Singapore destination. The board also has been providing travel agent licensing and tourist guide training.</w:t>
      </w:r>
    </w:p>
    <w:p w:rsidR="003B7F6D" w:rsidRPr="008420FD" w:rsidRDefault="003B7F6D" w:rsidP="009D7C05">
      <w:pPr>
        <w:pStyle w:val="BodyCopy"/>
        <w:rPr>
          <w:noProof w:val="0"/>
        </w:rPr>
      </w:pPr>
      <w:r w:rsidRPr="008420FD">
        <w:rPr>
          <w:noProof w:val="0"/>
        </w:rPr>
        <w:t xml:space="preserve">STB actively promotes the development of infrastructure, including the building of hotels and tourist attractions such as the Jurong Bird Park and </w:t>
      </w:r>
      <w:hyperlink r:id="rId109" w:tooltip="Sentosa" w:history="1">
        <w:r w:rsidRPr="008420FD">
          <w:rPr>
            <w:rStyle w:val="Hyperlink"/>
            <w:noProof w:val="0"/>
            <w:color w:val="auto"/>
            <w:u w:val="none"/>
          </w:rPr>
          <w:t>Sentosa</w:t>
        </w:r>
      </w:hyperlink>
      <w:r w:rsidRPr="008420FD">
        <w:rPr>
          <w:noProof w:val="0"/>
        </w:rPr>
        <w:t xml:space="preserve"> which </w:t>
      </w:r>
      <w:r w:rsidR="004C669D">
        <w:rPr>
          <w:noProof w:val="0"/>
        </w:rPr>
        <w:t xml:space="preserve">is </w:t>
      </w:r>
      <w:r w:rsidRPr="008420FD">
        <w:rPr>
          <w:noProof w:val="0"/>
        </w:rPr>
        <w:t>now a popular resort island for both tourists and local visitors. The board also market</w:t>
      </w:r>
      <w:r w:rsidR="004C669D">
        <w:rPr>
          <w:noProof w:val="0"/>
        </w:rPr>
        <w:t>s</w:t>
      </w:r>
      <w:r w:rsidRPr="008420FD">
        <w:rPr>
          <w:noProof w:val="0"/>
        </w:rPr>
        <w:t xml:space="preserve"> the city as a convention venue and organise</w:t>
      </w:r>
      <w:r w:rsidR="004C669D">
        <w:rPr>
          <w:noProof w:val="0"/>
        </w:rPr>
        <w:t>s</w:t>
      </w:r>
      <w:r w:rsidRPr="008420FD">
        <w:rPr>
          <w:noProof w:val="0"/>
        </w:rPr>
        <w:t xml:space="preserve"> events to attract visitors.</w:t>
      </w:r>
    </w:p>
    <w:p w:rsidR="003B7F6D" w:rsidRPr="008420FD" w:rsidRDefault="003B7F6D" w:rsidP="009D7C05">
      <w:pPr>
        <w:pStyle w:val="Heading3"/>
      </w:pPr>
      <w:r w:rsidRPr="008420FD">
        <w:t>Industry Authorities</w:t>
      </w:r>
    </w:p>
    <w:p w:rsidR="003B7F6D" w:rsidRPr="008420FD" w:rsidRDefault="003B7F6D" w:rsidP="009D7C05">
      <w:pPr>
        <w:pStyle w:val="BodyCopy"/>
        <w:rPr>
          <w:noProof w:val="0"/>
        </w:rPr>
      </w:pPr>
      <w:r w:rsidRPr="008420FD">
        <w:rPr>
          <w:noProof w:val="0"/>
        </w:rPr>
        <w:t>Authorities are established, either by a government or working closely with government to provide services relating to the tourism industry.</w:t>
      </w:r>
    </w:p>
    <w:p w:rsidR="009D7C05" w:rsidRPr="008420FD" w:rsidRDefault="003B7F6D" w:rsidP="009D7C05">
      <w:pPr>
        <w:pStyle w:val="BodyCopy"/>
        <w:rPr>
          <w:noProof w:val="0"/>
        </w:rPr>
      </w:pPr>
      <w:r w:rsidRPr="008420FD">
        <w:rPr>
          <w:noProof w:val="0"/>
        </w:rPr>
        <w:t xml:space="preserve">One such example is the ‘Tourism Authority </w:t>
      </w:r>
      <w:r w:rsidR="0026376F" w:rsidRPr="008420FD">
        <w:rPr>
          <w:noProof w:val="0"/>
        </w:rPr>
        <w:t xml:space="preserve">of Thailand – </w:t>
      </w:r>
      <w:hyperlink r:id="rId110" w:history="1">
        <w:r w:rsidR="0026376F" w:rsidRPr="008420FD">
          <w:rPr>
            <w:rStyle w:val="Hyperlink"/>
            <w:noProof w:val="0"/>
          </w:rPr>
          <w:t>http://www.tourismthailand.org/about-thailand/</w:t>
        </w:r>
      </w:hyperlink>
    </w:p>
    <w:p w:rsidR="003B7F6D" w:rsidRPr="008420FD" w:rsidRDefault="003B7F6D" w:rsidP="009D7C05">
      <w:pPr>
        <w:pStyle w:val="BodyCopy"/>
        <w:rPr>
          <w:noProof w:val="0"/>
        </w:rPr>
      </w:pPr>
      <w:r w:rsidRPr="008420FD">
        <w:rPr>
          <w:noProof w:val="0"/>
        </w:rPr>
        <w:t>It is the official travel information website for tourists visiting Thailand and contains all information to ensure visitors have all the necessary information to help them plan and enjoy their travel experience.</w:t>
      </w:r>
    </w:p>
    <w:p w:rsidR="003B7F6D" w:rsidRPr="008420FD" w:rsidRDefault="003B7F6D" w:rsidP="009D7C05">
      <w:pPr>
        <w:pStyle w:val="Heading3"/>
      </w:pPr>
      <w:r w:rsidRPr="008420FD">
        <w:t>Industry Associations</w:t>
      </w:r>
    </w:p>
    <w:p w:rsidR="003B7F6D" w:rsidRPr="008420FD" w:rsidRDefault="003B7F6D" w:rsidP="009D7C05">
      <w:pPr>
        <w:pStyle w:val="BodyCopy"/>
        <w:rPr>
          <w:noProof w:val="0"/>
        </w:rPr>
      </w:pPr>
      <w:r w:rsidRPr="008420FD">
        <w:rPr>
          <w:noProof w:val="0"/>
        </w:rPr>
        <w:t>Industry associations are bodies that all businesses can elect to join that serve specific and over-arching industry sectors. These bodies provide businesses with a variety of services which can include:</w:t>
      </w:r>
    </w:p>
    <w:p w:rsidR="003B7F6D" w:rsidRPr="008420FD" w:rsidRDefault="003B7F6D" w:rsidP="0026376F">
      <w:pPr>
        <w:pStyle w:val="Bullet1"/>
      </w:pPr>
      <w:r w:rsidRPr="008420FD">
        <w:t>Representing the industry – this means they act as an industry spokesperson to u</w:t>
      </w:r>
      <w:r w:rsidR="009D7C05" w:rsidRPr="008420FD">
        <w:t>nions, the media and government</w:t>
      </w:r>
    </w:p>
    <w:p w:rsidR="003B7F6D" w:rsidRPr="008420FD" w:rsidRDefault="003B7F6D" w:rsidP="0026376F">
      <w:pPr>
        <w:pStyle w:val="Bullet1"/>
      </w:pPr>
      <w:r w:rsidRPr="008420FD">
        <w:t>Legal advice – about in</w:t>
      </w:r>
      <w:r w:rsidR="009D7C05" w:rsidRPr="008420FD">
        <w:t>dustrial relations issues, OH&amp;S</w:t>
      </w:r>
    </w:p>
    <w:p w:rsidR="003B7F6D" w:rsidRPr="008420FD" w:rsidRDefault="003B7F6D" w:rsidP="0026376F">
      <w:pPr>
        <w:pStyle w:val="Bullet1"/>
      </w:pPr>
      <w:r w:rsidRPr="008420FD">
        <w:t>Training – to m</w:t>
      </w:r>
      <w:r w:rsidR="009D7C05" w:rsidRPr="008420FD">
        <w:t>anagement and operational staff</w:t>
      </w:r>
    </w:p>
    <w:p w:rsidR="003B7F6D" w:rsidRPr="008420FD" w:rsidRDefault="003B7F6D" w:rsidP="0026376F">
      <w:pPr>
        <w:pStyle w:val="Bullet1"/>
      </w:pPr>
      <w:r w:rsidRPr="008420FD">
        <w:t>Industry standards and benchmarks – which member bodies can elect to imple</w:t>
      </w:r>
      <w:r w:rsidR="009D7C05" w:rsidRPr="008420FD">
        <w:t>ment as their standard practice</w:t>
      </w:r>
    </w:p>
    <w:p w:rsidR="007B70B5" w:rsidRPr="008420FD" w:rsidRDefault="003B7F6D" w:rsidP="007B70B5">
      <w:pPr>
        <w:pStyle w:val="Bullet1"/>
      </w:pPr>
      <w:r w:rsidRPr="008420FD">
        <w:t xml:space="preserve">Cost savings – by virtue of establishing for their members a range of discount rates for </w:t>
      </w:r>
      <w:r w:rsidR="0088452F" w:rsidRPr="008420FD">
        <w:t>destination</w:t>
      </w:r>
      <w:r w:rsidRPr="008420FD">
        <w:t>s and services from industry suppliers.</w:t>
      </w:r>
      <w:r w:rsidR="007B70B5" w:rsidRPr="008420FD">
        <w:br w:type="page"/>
      </w:r>
    </w:p>
    <w:p w:rsidR="007B70B5" w:rsidRPr="008420FD" w:rsidRDefault="007B70B5" w:rsidP="007B70B5">
      <w:pPr>
        <w:pStyle w:val="BodyCopy"/>
        <w:rPr>
          <w:noProof w:val="0"/>
        </w:rPr>
      </w:pPr>
      <w:r w:rsidRPr="008420FD">
        <w:rPr>
          <w:lang w:eastAsia="en-AU"/>
        </w:rPr>
        <mc:AlternateContent>
          <mc:Choice Requires="wpg">
            <w:drawing>
              <wp:anchor distT="0" distB="0" distL="114300" distR="114300" simplePos="0" relativeHeight="252148736" behindDoc="0" locked="0" layoutInCell="1" allowOverlap="1" wp14:anchorId="4FCAA0CF" wp14:editId="2B87F812">
                <wp:simplePos x="0" y="0"/>
                <wp:positionH relativeFrom="column">
                  <wp:posOffset>0</wp:posOffset>
                </wp:positionH>
                <wp:positionV relativeFrom="paragraph">
                  <wp:posOffset>57785</wp:posOffset>
                </wp:positionV>
                <wp:extent cx="5592445" cy="981710"/>
                <wp:effectExtent l="0" t="0" r="8255" b="8890"/>
                <wp:wrapNone/>
                <wp:docPr id="422" name="Group 422"/>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33" name="Text Box 433"/>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4" name="Text Box 434"/>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B70B5">
                              <w:pPr>
                                <w:spacing w:before="240" w:after="120" w:line="240" w:lineRule="auto"/>
                              </w:pPr>
                              <w:r>
                                <w:rPr>
                                  <w:rFonts w:ascii="Helvetica" w:hAnsi="Helvetica" w:cs="Chevin-DemiBold"/>
                                  <w:b/>
                                  <w:bCs/>
                                  <w:i/>
                                  <w:sz w:val="32"/>
                                  <w:szCs w:val="32"/>
                                  <w:lang w:val="en-US"/>
                                </w:rPr>
                                <w:t>Sources of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5" name="Text Box 435"/>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7B70B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w:t>
                              </w:r>
                            </w:p>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22" o:spid="_x0000_s1030" style="position:absolute;margin-left:0;margin-top:4.55pt;width:440.35pt;height:77.3pt;z-index:252148736;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">
                <v:shape id="Text Box 433" o:spid="_x0000_s103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T9TccA&#10;AADcAAAADwAAAGRycy9kb3ducmV2LnhtbESPQWvCQBSE70L/w/IKvemmxhaJriIBqUh7iPXS2zP7&#10;TEKzb9PsNon99a4g9DjMzDfMcj2YWnTUusqygudJBII4t7riQsHxczueg3AeWWNtmRRcyMF69TBa&#10;YqJtzxl1B1+IAGGXoILS+yaR0uUlGXQT2xAH72xbgz7ItpC6xT7ATS2nUfQqDVYcFkpsKC0p/z78&#10;GgX7dPuB2Wlq5n91+vZ+3jQ/x68XpZ4eh80ChKfB/4fv7Z1WMItjuJ0JR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E/U3HAAAA3AAAAA8AAAAAAAAAAAAAAAAAmAIAAGRy&#10;cy9kb3ducmV2LnhtbFBLBQYAAAAABAAEAPUAAACMAwAAAAA=&#10;" filled="f" stroked="f" strokeweight=".5pt">
                  <v:textbox>
                    <w:txbxContent>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v:textbox>
                </v:shape>
                <v:shape id="Text Box 434" o:spid="_x0000_s103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lQxMcA&#10;AADcAAAADwAAAGRycy9kb3ducmV2LnhtbESPT0vDQBTE74LfYXmCF7EbTVsldltKsX/orYlaentk&#10;n0kw+zZk1yT99t2C4HGYmd8ws8VgatFR6yrLCp5GEQji3OqKCwUf2frxFYTzyBpry6TgTA4W89ub&#10;GSba9nygLvWFCBB2CSoovW8SKV1ekkE3sg1x8L5ta9AH2RZSt9gHuKnlcxRNpcGKw0KJDa1Kyn/S&#10;X6Pg9FAc927YfPbxJG7et1328qUzpe7vhuUbCE+D/w//tXdawTgew/VMOAJy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sJUMTHAAAA3AAAAA8AAAAAAAAAAAAAAAAAmAIAAGRy&#10;cy9kb3ducmV2LnhtbFBLBQYAAAAABAAEAPUAAACMAwAAAAA=&#10;" fillcolor="white [3201]" stroked="f" strokeweight=".5pt">
                  <v:textbox>
                    <w:txbxContent>
                      <w:p w:rsidR="004C669D" w:rsidRDefault="004C669D" w:rsidP="007B70B5">
                        <w:pPr>
                          <w:spacing w:before="240" w:after="120" w:line="240" w:lineRule="auto"/>
                        </w:pPr>
                        <w:r>
                          <w:rPr>
                            <w:rFonts w:ascii="Helvetica" w:hAnsi="Helvetica" w:cs="Chevin-DemiBold"/>
                            <w:b/>
                            <w:bCs/>
                            <w:i/>
                            <w:sz w:val="32"/>
                            <w:szCs w:val="32"/>
                            <w:lang w:val="en-US"/>
                          </w:rPr>
                          <w:t>Sources of destination information</w:t>
                        </w:r>
                      </w:p>
                    </w:txbxContent>
                  </v:textbox>
                </v:shape>
                <v:shape id="Text Box 435" o:spid="_x0000_s1033"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mKMscA&#10;AADcAAAADwAAAGRycy9kb3ducmV2LnhtbESPQWvCQBSE70L/w/IK3nTTWkuJrlKKUgWDbVro9ZF9&#10;Jmmzb8Pu1qT+elcoeBxm5htmvuxNI47kfG1Zwd04AUFcWF1zqeDzYz16AuEDssbGMin4Iw/Lxc1g&#10;jqm2Hb/TMQ+liBD2KSqoQmhTKX1RkUE/ti1x9A7WGQxRulJqh12Em0beJ8mjNFhzXKiwpZeKip/8&#10;1yj46vJXt99uv9/aTXban/JsR6tMqeFt/zwDEagP1/B/e6MVPEymcDkTj4Bcn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JijLHAAAA3AAAAA8AAAAAAAAAAAAAAAAAmAIAAGRy&#10;cy9kb3ducmV2LnhtbFBLBQYAAAAABAAEAPUAAACMAwAAAAA=&#10;" fillcolor="window" stroked="f" strokeweight=".5pt">
                  <v:textbox>
                    <w:txbxContent>
                      <w:p w:rsidR="004C669D" w:rsidRPr="000D4B98" w:rsidRDefault="004C669D" w:rsidP="007B70B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w:t>
                        </w:r>
                      </w:p>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v:textbox>
                </v:shape>
              </v:group>
            </w:pict>
          </mc:Fallback>
        </mc:AlternateContent>
      </w:r>
      <w:r w:rsidRPr="008420FD">
        <w:rPr>
          <w:lang w:eastAsia="en-AU"/>
        </w:rPr>
        <mc:AlternateContent>
          <mc:Choice Requires="wps">
            <w:drawing>
              <wp:anchor distT="0" distB="0" distL="114300" distR="114300" simplePos="0" relativeHeight="252149760" behindDoc="1" locked="0" layoutInCell="1" allowOverlap="1" wp14:anchorId="1A44A056" wp14:editId="55C7B5E5">
                <wp:simplePos x="0" y="0"/>
                <wp:positionH relativeFrom="column">
                  <wp:posOffset>-98637</wp:posOffset>
                </wp:positionH>
                <wp:positionV relativeFrom="paragraph">
                  <wp:posOffset>11430</wp:posOffset>
                </wp:positionV>
                <wp:extent cx="5791200" cy="1100243"/>
                <wp:effectExtent l="0" t="0" r="19050" b="24130"/>
                <wp:wrapNone/>
                <wp:docPr id="439" name="Text Box 439"/>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7B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9" o:spid="_x0000_s1034" type="#_x0000_t202" style="position:absolute;margin-left:-7.75pt;margin-top:.9pt;width:456pt;height:86.65pt;z-index:-25116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" fillcolor="white [3201]" strokecolor="#4f81bd [3204]">
                <v:textbox>
                  <w:txbxContent>
                    <w:p w:rsidR="004C669D" w:rsidRDefault="004C669D" w:rsidP="007B70B5"/>
                  </w:txbxContent>
                </v:textbox>
              </v:shape>
            </w:pict>
          </mc:Fallback>
        </mc:AlternateContent>
      </w:r>
      <w:r w:rsidRPr="008420FD">
        <w:rPr>
          <w:lang w:eastAsia="en-AU"/>
        </w:rPr>
        <w:drawing>
          <wp:anchor distT="0" distB="0" distL="114300" distR="114300" simplePos="0" relativeHeight="252147712" behindDoc="0" locked="0" layoutInCell="1" allowOverlap="1" wp14:anchorId="6999E3F0" wp14:editId="4FCA4E8B">
            <wp:simplePos x="0" y="0"/>
            <wp:positionH relativeFrom="column">
              <wp:posOffset>363220</wp:posOffset>
            </wp:positionH>
            <wp:positionV relativeFrom="paragraph">
              <wp:posOffset>58420</wp:posOffset>
            </wp:positionV>
            <wp:extent cx="647700" cy="628650"/>
            <wp:effectExtent l="0" t="0" r="0" b="0"/>
            <wp:wrapSquare wrapText="bothSides"/>
            <wp:docPr id="18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B70B5" w:rsidRPr="008420FD" w:rsidRDefault="007B70B5" w:rsidP="007B70B5">
      <w:pPr>
        <w:pStyle w:val="BodyCopy"/>
        <w:rPr>
          <w:noProof w:val="0"/>
        </w:rPr>
      </w:pPr>
    </w:p>
    <w:p w:rsidR="007B70B5" w:rsidRPr="008420FD" w:rsidRDefault="007B70B5" w:rsidP="007B70B5">
      <w:pPr>
        <w:pStyle w:val="BodyCopy"/>
        <w:rPr>
          <w:noProof w:val="0"/>
        </w:rPr>
      </w:pPr>
    </w:p>
    <w:p w:rsidR="007B70B5" w:rsidRPr="008420FD" w:rsidRDefault="007B70B5" w:rsidP="007B70B5">
      <w:pPr>
        <w:pStyle w:val="BodyCopy"/>
        <w:rPr>
          <w:noProof w:val="0"/>
        </w:rPr>
      </w:pPr>
    </w:p>
    <w:p w:rsidR="007B70B5" w:rsidRPr="008420FD" w:rsidRDefault="007B70B5" w:rsidP="007B70B5">
      <w:pPr>
        <w:pStyle w:val="BodyCopy"/>
        <w:rPr>
          <w:noProof w:val="0"/>
        </w:rPr>
      </w:pPr>
      <w:r w:rsidRPr="008420FD">
        <w:rPr>
          <w:lang w:eastAsia="en-AU"/>
        </w:rPr>
        <w:drawing>
          <wp:anchor distT="0" distB="0" distL="114300" distR="114300" simplePos="0" relativeHeight="251745280" behindDoc="0" locked="0" layoutInCell="1" allowOverlap="1" wp14:anchorId="44F8953C" wp14:editId="0F820B72">
            <wp:simplePos x="0" y="0"/>
            <wp:positionH relativeFrom="column">
              <wp:posOffset>4314825</wp:posOffset>
            </wp:positionH>
            <wp:positionV relativeFrom="paragraph">
              <wp:posOffset>229870</wp:posOffset>
            </wp:positionV>
            <wp:extent cx="1410335" cy="990600"/>
            <wp:effectExtent l="0" t="0" r="0" b="0"/>
            <wp:wrapSquare wrapText="bothSides"/>
            <wp:docPr id="42" name="Picture 41" descr="shutterstock_11865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65667.jpg"/>
                    <pic:cNvPicPr/>
                  </pic:nvPicPr>
                  <pic:blipFill>
                    <a:blip r:embed="rId112" cstate="print"/>
                    <a:stretch>
                      <a:fillRect/>
                    </a:stretch>
                  </pic:blipFill>
                  <pic:spPr>
                    <a:xfrm>
                      <a:off x="0" y="0"/>
                      <a:ext cx="1410335" cy="990600"/>
                    </a:xfrm>
                    <a:prstGeom prst="rect">
                      <a:avLst/>
                    </a:prstGeom>
                  </pic:spPr>
                </pic:pic>
              </a:graphicData>
            </a:graphic>
            <wp14:sizeRelH relativeFrom="margin">
              <wp14:pctWidth>0</wp14:pctWidth>
            </wp14:sizeRelH>
            <wp14:sizeRelV relativeFrom="margin">
              <wp14:pctHeight>0</wp14:pctHeight>
            </wp14:sizeRelV>
          </wp:anchor>
        </w:drawing>
      </w:r>
    </w:p>
    <w:p w:rsidR="007B70B5" w:rsidRPr="008420FD" w:rsidRDefault="007B70B5" w:rsidP="007B70B5">
      <w:pPr>
        <w:pStyle w:val="BodyCopy"/>
        <w:rPr>
          <w:noProof w:val="0"/>
        </w:rPr>
      </w:pPr>
    </w:p>
    <w:p w:rsidR="003B7F6D" w:rsidRPr="008420FD" w:rsidRDefault="003B7F6D" w:rsidP="007B70B5">
      <w:pPr>
        <w:pStyle w:val="BodyCopy"/>
        <w:rPr>
          <w:noProof w:val="0"/>
        </w:rPr>
      </w:pPr>
      <w:r w:rsidRPr="008420FD">
        <w:rPr>
          <w:noProof w:val="0"/>
        </w:rPr>
        <w:t xml:space="preserve">For each </w:t>
      </w:r>
      <w:r w:rsidR="00156AEA" w:rsidRPr="008420FD">
        <w:rPr>
          <w:noProof w:val="0"/>
        </w:rPr>
        <w:t>source of destination information</w:t>
      </w:r>
      <w:r w:rsidRPr="008420FD">
        <w:rPr>
          <w:noProof w:val="0"/>
        </w:rPr>
        <w:t xml:space="preserve"> listed below, provide examples of actual organisations in which you would request information from.</w:t>
      </w:r>
    </w:p>
    <w:p w:rsidR="007B70B5" w:rsidRPr="008420FD" w:rsidRDefault="007B70B5" w:rsidP="007B70B5">
      <w:pPr>
        <w:pStyle w:val="BodyCopy"/>
        <w:rPr>
          <w:noProof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3B7F6D" w:rsidRPr="008420FD" w:rsidTr="002A2CCF">
        <w:tc>
          <w:tcPr>
            <w:tcW w:w="4621" w:type="dxa"/>
            <w:shd w:val="clear" w:color="auto" w:fill="F2F2F2" w:themeFill="background1" w:themeFillShade="F2"/>
          </w:tcPr>
          <w:p w:rsidR="003B7F6D" w:rsidRPr="008420FD" w:rsidRDefault="00156AEA" w:rsidP="007B70B5">
            <w:pPr>
              <w:pStyle w:val="TableTextBold"/>
              <w:rPr>
                <w:noProof w:val="0"/>
              </w:rPr>
            </w:pPr>
            <w:r w:rsidRPr="008420FD">
              <w:rPr>
                <w:noProof w:val="0"/>
              </w:rPr>
              <w:t>Sources of destination information</w:t>
            </w:r>
          </w:p>
        </w:tc>
        <w:tc>
          <w:tcPr>
            <w:tcW w:w="4621" w:type="dxa"/>
            <w:shd w:val="clear" w:color="auto" w:fill="F2F2F2" w:themeFill="background1" w:themeFillShade="F2"/>
          </w:tcPr>
          <w:p w:rsidR="003B7F6D" w:rsidRPr="008420FD" w:rsidRDefault="003B7F6D" w:rsidP="007B70B5">
            <w:pPr>
              <w:pStyle w:val="TableTextBold"/>
              <w:rPr>
                <w:noProof w:val="0"/>
              </w:rPr>
            </w:pPr>
            <w:r w:rsidRPr="008420FD">
              <w:rPr>
                <w:noProof w:val="0"/>
              </w:rPr>
              <w:t>Names of organisations</w:t>
            </w:r>
          </w:p>
        </w:tc>
      </w:tr>
      <w:tr w:rsidR="003B7F6D" w:rsidRPr="008420FD" w:rsidTr="002A2CCF">
        <w:tc>
          <w:tcPr>
            <w:tcW w:w="4621" w:type="dxa"/>
          </w:tcPr>
          <w:p w:rsidR="003B7F6D" w:rsidRPr="008420FD" w:rsidRDefault="003B7F6D" w:rsidP="007B70B5">
            <w:pPr>
              <w:pStyle w:val="TableTextBold"/>
              <w:rPr>
                <w:noProof w:val="0"/>
              </w:rPr>
            </w:pPr>
            <w:r w:rsidRPr="008420FD">
              <w:rPr>
                <w:noProof w:val="0"/>
              </w:rPr>
              <w:t>Airlines</w:t>
            </w:r>
          </w:p>
        </w:tc>
        <w:tc>
          <w:tcPr>
            <w:tcW w:w="4621" w:type="dxa"/>
          </w:tcPr>
          <w:p w:rsidR="003B7F6D" w:rsidRPr="008420FD" w:rsidRDefault="003B7F6D" w:rsidP="007B70B5">
            <w:pPr>
              <w:pStyle w:val="TableTextBold"/>
              <w:rPr>
                <w:noProof w:val="0"/>
              </w:rPr>
            </w:pPr>
          </w:p>
          <w:p w:rsidR="003B7F6D" w:rsidRPr="008420FD" w:rsidRDefault="003B7F6D" w:rsidP="007B70B5">
            <w:pPr>
              <w:pStyle w:val="TableTextBold"/>
              <w:rPr>
                <w:noProof w:val="0"/>
              </w:rPr>
            </w:pPr>
          </w:p>
          <w:p w:rsidR="003B7F6D" w:rsidRPr="008420FD" w:rsidRDefault="003B7F6D" w:rsidP="007B70B5">
            <w:pPr>
              <w:pStyle w:val="TableTextBold"/>
              <w:rPr>
                <w:noProof w:val="0"/>
              </w:rPr>
            </w:pPr>
          </w:p>
          <w:p w:rsidR="003B7F6D" w:rsidRPr="008420FD" w:rsidRDefault="003B7F6D" w:rsidP="007B70B5">
            <w:pPr>
              <w:pStyle w:val="TableTextBold"/>
              <w:rPr>
                <w:noProof w:val="0"/>
              </w:rPr>
            </w:pPr>
          </w:p>
        </w:tc>
      </w:tr>
      <w:tr w:rsidR="003B7F6D" w:rsidRPr="008420FD" w:rsidTr="002A2CCF">
        <w:tc>
          <w:tcPr>
            <w:tcW w:w="9242" w:type="dxa"/>
            <w:gridSpan w:val="2"/>
          </w:tcPr>
          <w:p w:rsidR="003B7F6D" w:rsidRPr="008420FD" w:rsidRDefault="003B7F6D" w:rsidP="007B70B5">
            <w:pPr>
              <w:pStyle w:val="TableTextBold"/>
              <w:rPr>
                <w:noProof w:val="0"/>
              </w:rPr>
            </w:pPr>
            <w:r w:rsidRPr="008420FD">
              <w:rPr>
                <w:noProof w:val="0"/>
              </w:rPr>
              <w:t xml:space="preserve">Other travel suppliers </w:t>
            </w:r>
          </w:p>
        </w:tc>
      </w:tr>
      <w:tr w:rsidR="003B7F6D" w:rsidRPr="008420FD" w:rsidTr="002A2CCF">
        <w:tc>
          <w:tcPr>
            <w:tcW w:w="4621" w:type="dxa"/>
          </w:tcPr>
          <w:p w:rsidR="003B7F6D" w:rsidRPr="008420FD" w:rsidRDefault="003B7F6D" w:rsidP="007B70B5">
            <w:pPr>
              <w:pStyle w:val="TableText"/>
              <w:rPr>
                <w:noProof w:val="0"/>
              </w:rPr>
            </w:pPr>
            <w:r w:rsidRPr="008420FD">
              <w:rPr>
                <w:noProof w:val="0"/>
              </w:rPr>
              <w:t>Cruise operators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Railway operators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Bus lines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Car rental businesses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Limousine hire / taxis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bl>
    <w:p w:rsidR="003B7F6D" w:rsidRPr="008420FD" w:rsidRDefault="003B7F6D" w:rsidP="003B7F6D">
      <w:r w:rsidRPr="008420F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3B7F6D" w:rsidRPr="008420FD" w:rsidTr="002A2CCF">
        <w:tc>
          <w:tcPr>
            <w:tcW w:w="4621" w:type="dxa"/>
            <w:shd w:val="clear" w:color="auto" w:fill="F2F2F2" w:themeFill="background1" w:themeFillShade="F2"/>
          </w:tcPr>
          <w:p w:rsidR="003B7F6D" w:rsidRPr="008420FD" w:rsidRDefault="00156AEA" w:rsidP="007B70B5">
            <w:pPr>
              <w:pStyle w:val="TableTextBold"/>
              <w:rPr>
                <w:noProof w:val="0"/>
              </w:rPr>
            </w:pPr>
            <w:r w:rsidRPr="008420FD">
              <w:rPr>
                <w:noProof w:val="0"/>
              </w:rPr>
              <w:t>Sources of destination information</w:t>
            </w:r>
          </w:p>
        </w:tc>
        <w:tc>
          <w:tcPr>
            <w:tcW w:w="4621" w:type="dxa"/>
            <w:shd w:val="clear" w:color="auto" w:fill="F2F2F2" w:themeFill="background1" w:themeFillShade="F2"/>
          </w:tcPr>
          <w:p w:rsidR="003B7F6D" w:rsidRPr="008420FD" w:rsidRDefault="003B7F6D" w:rsidP="007B70B5">
            <w:pPr>
              <w:pStyle w:val="TableTextBold"/>
              <w:rPr>
                <w:noProof w:val="0"/>
              </w:rPr>
            </w:pPr>
            <w:r w:rsidRPr="008420FD">
              <w:rPr>
                <w:noProof w:val="0"/>
              </w:rPr>
              <w:t>Names of organisations</w:t>
            </w:r>
          </w:p>
        </w:tc>
      </w:tr>
      <w:tr w:rsidR="003B7F6D" w:rsidRPr="008420FD" w:rsidTr="002A2CCF">
        <w:tc>
          <w:tcPr>
            <w:tcW w:w="4621" w:type="dxa"/>
          </w:tcPr>
          <w:p w:rsidR="003B7F6D" w:rsidRPr="008420FD" w:rsidRDefault="003B7F6D" w:rsidP="007B70B5">
            <w:pPr>
              <w:pStyle w:val="TableText"/>
              <w:rPr>
                <w:noProof w:val="0"/>
              </w:rPr>
            </w:pPr>
            <w:r w:rsidRPr="008420FD">
              <w:rPr>
                <w:noProof w:val="0"/>
              </w:rPr>
              <w:t>Travel insurance providers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Finance providers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Currency exchange</w:t>
            </w:r>
          </w:p>
        </w:tc>
        <w:tc>
          <w:tcPr>
            <w:tcW w:w="4621" w:type="dxa"/>
          </w:tcPr>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Conference and similar venues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Interpreters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9242" w:type="dxa"/>
            <w:gridSpan w:val="2"/>
          </w:tcPr>
          <w:p w:rsidR="003B7F6D" w:rsidRPr="008420FD" w:rsidRDefault="003B7F6D" w:rsidP="007B70B5">
            <w:pPr>
              <w:pStyle w:val="TableTextBold"/>
              <w:rPr>
                <w:noProof w:val="0"/>
              </w:rPr>
            </w:pPr>
            <w:r w:rsidRPr="008420FD">
              <w:rPr>
                <w:noProof w:val="0"/>
              </w:rPr>
              <w:t>Accommodation</w:t>
            </w:r>
          </w:p>
        </w:tc>
      </w:tr>
      <w:tr w:rsidR="003B7F6D" w:rsidRPr="008420FD" w:rsidTr="002A2CCF">
        <w:tc>
          <w:tcPr>
            <w:tcW w:w="4621" w:type="dxa"/>
          </w:tcPr>
          <w:p w:rsidR="003B7F6D" w:rsidRPr="008420FD" w:rsidRDefault="003B7F6D" w:rsidP="007B70B5">
            <w:pPr>
              <w:pStyle w:val="TableText"/>
              <w:rPr>
                <w:noProof w:val="0"/>
              </w:rPr>
            </w:pPr>
            <w:r w:rsidRPr="008420FD">
              <w:rPr>
                <w:noProof w:val="0"/>
              </w:rPr>
              <w:t>Hotels and motels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Guest houses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Bed and breakfasts</w:t>
            </w:r>
          </w:p>
        </w:tc>
        <w:tc>
          <w:tcPr>
            <w:tcW w:w="4621" w:type="dxa"/>
          </w:tcPr>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bl>
    <w:p w:rsidR="003B7F6D" w:rsidRPr="008420FD" w:rsidRDefault="003B7F6D" w:rsidP="003B7F6D">
      <w:r w:rsidRPr="008420F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3B7F6D" w:rsidRPr="008420FD" w:rsidTr="002A2CCF">
        <w:tc>
          <w:tcPr>
            <w:tcW w:w="4621" w:type="dxa"/>
            <w:shd w:val="clear" w:color="auto" w:fill="F2F2F2" w:themeFill="background1" w:themeFillShade="F2"/>
          </w:tcPr>
          <w:p w:rsidR="003B7F6D" w:rsidRPr="008420FD" w:rsidRDefault="00156AEA" w:rsidP="007B70B5">
            <w:pPr>
              <w:pStyle w:val="TableTextBold"/>
              <w:rPr>
                <w:noProof w:val="0"/>
              </w:rPr>
            </w:pPr>
            <w:r w:rsidRPr="008420FD">
              <w:rPr>
                <w:noProof w:val="0"/>
              </w:rPr>
              <w:t>Sources of destination information</w:t>
            </w:r>
          </w:p>
        </w:tc>
        <w:tc>
          <w:tcPr>
            <w:tcW w:w="4621" w:type="dxa"/>
            <w:shd w:val="clear" w:color="auto" w:fill="F2F2F2" w:themeFill="background1" w:themeFillShade="F2"/>
          </w:tcPr>
          <w:p w:rsidR="003B7F6D" w:rsidRPr="008420FD" w:rsidRDefault="003B7F6D" w:rsidP="007B70B5">
            <w:pPr>
              <w:pStyle w:val="TableTextBold"/>
              <w:rPr>
                <w:noProof w:val="0"/>
              </w:rPr>
            </w:pPr>
            <w:r w:rsidRPr="008420FD">
              <w:rPr>
                <w:noProof w:val="0"/>
              </w:rPr>
              <w:t>Names of organisations</w:t>
            </w:r>
          </w:p>
        </w:tc>
      </w:tr>
      <w:tr w:rsidR="003B7F6D" w:rsidRPr="008420FD" w:rsidTr="002A2CCF">
        <w:tc>
          <w:tcPr>
            <w:tcW w:w="4621" w:type="dxa"/>
          </w:tcPr>
          <w:p w:rsidR="003B7F6D" w:rsidRPr="008420FD" w:rsidRDefault="003B7F6D" w:rsidP="007B70B5">
            <w:pPr>
              <w:pStyle w:val="TableText"/>
              <w:rPr>
                <w:noProof w:val="0"/>
              </w:rPr>
            </w:pPr>
            <w:r w:rsidRPr="008420FD">
              <w:rPr>
                <w:noProof w:val="0"/>
              </w:rPr>
              <w:t>Caravan parks and camping grounds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Resorts</w:t>
            </w:r>
          </w:p>
        </w:tc>
        <w:tc>
          <w:tcPr>
            <w:tcW w:w="4621" w:type="dxa"/>
          </w:tcPr>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Time share properties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Apartments, villas and cottages</w:t>
            </w:r>
          </w:p>
        </w:tc>
        <w:tc>
          <w:tcPr>
            <w:tcW w:w="4621" w:type="dxa"/>
          </w:tcPr>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Conference and exhibition centres</w:t>
            </w:r>
          </w:p>
        </w:tc>
        <w:tc>
          <w:tcPr>
            <w:tcW w:w="4621" w:type="dxa"/>
          </w:tcPr>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9242" w:type="dxa"/>
            <w:gridSpan w:val="2"/>
          </w:tcPr>
          <w:p w:rsidR="003B7F6D" w:rsidRPr="008420FD" w:rsidRDefault="003B7F6D" w:rsidP="007B70B5">
            <w:pPr>
              <w:pStyle w:val="TableTextBold"/>
              <w:rPr>
                <w:noProof w:val="0"/>
              </w:rPr>
            </w:pPr>
            <w:r w:rsidRPr="008420FD">
              <w:rPr>
                <w:noProof w:val="0"/>
              </w:rPr>
              <w:t>Attractions and theme parks</w:t>
            </w:r>
          </w:p>
        </w:tc>
      </w:tr>
      <w:tr w:rsidR="003B7F6D" w:rsidRPr="008420FD" w:rsidTr="002A2CCF">
        <w:tc>
          <w:tcPr>
            <w:tcW w:w="4621" w:type="dxa"/>
          </w:tcPr>
          <w:p w:rsidR="003B7F6D" w:rsidRPr="008420FD" w:rsidRDefault="003B7F6D" w:rsidP="007B70B5">
            <w:pPr>
              <w:pStyle w:val="TableText"/>
              <w:rPr>
                <w:noProof w:val="0"/>
              </w:rPr>
            </w:pPr>
            <w:r w:rsidRPr="008420FD">
              <w:rPr>
                <w:noProof w:val="0"/>
              </w:rPr>
              <w:t>Museums and galleries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National parks, wildlife parks and gardens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Theme parks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Heritage sites and centres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bl>
    <w:p w:rsidR="003B7F6D" w:rsidRPr="008420FD" w:rsidRDefault="003B7F6D" w:rsidP="003B7F6D">
      <w:r w:rsidRPr="008420F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3B7F6D" w:rsidRPr="008420FD" w:rsidTr="002A2CCF">
        <w:tc>
          <w:tcPr>
            <w:tcW w:w="4621" w:type="dxa"/>
            <w:shd w:val="clear" w:color="auto" w:fill="F2F2F2" w:themeFill="background1" w:themeFillShade="F2"/>
          </w:tcPr>
          <w:p w:rsidR="003B7F6D" w:rsidRPr="008420FD" w:rsidRDefault="00156AEA" w:rsidP="007B70B5">
            <w:pPr>
              <w:pStyle w:val="TableTextBold"/>
              <w:rPr>
                <w:noProof w:val="0"/>
              </w:rPr>
            </w:pPr>
            <w:r w:rsidRPr="008420FD">
              <w:rPr>
                <w:noProof w:val="0"/>
              </w:rPr>
              <w:t>Sources of destination information</w:t>
            </w:r>
          </w:p>
        </w:tc>
        <w:tc>
          <w:tcPr>
            <w:tcW w:w="4621" w:type="dxa"/>
            <w:shd w:val="clear" w:color="auto" w:fill="F2F2F2" w:themeFill="background1" w:themeFillShade="F2"/>
          </w:tcPr>
          <w:p w:rsidR="003B7F6D" w:rsidRPr="008420FD" w:rsidRDefault="003B7F6D" w:rsidP="007B70B5">
            <w:pPr>
              <w:pStyle w:val="TableTextBold"/>
              <w:rPr>
                <w:noProof w:val="0"/>
              </w:rPr>
            </w:pPr>
            <w:r w:rsidRPr="008420FD">
              <w:rPr>
                <w:noProof w:val="0"/>
              </w:rPr>
              <w:t>Names of organisations</w:t>
            </w:r>
          </w:p>
        </w:tc>
      </w:tr>
      <w:tr w:rsidR="003B7F6D" w:rsidRPr="008420FD" w:rsidTr="002A2CCF">
        <w:tc>
          <w:tcPr>
            <w:tcW w:w="4621" w:type="dxa"/>
          </w:tcPr>
          <w:p w:rsidR="003B7F6D" w:rsidRPr="008420FD" w:rsidRDefault="003B7F6D" w:rsidP="007B70B5">
            <w:pPr>
              <w:pStyle w:val="TableText"/>
              <w:rPr>
                <w:noProof w:val="0"/>
              </w:rPr>
            </w:pPr>
            <w:r w:rsidRPr="008420FD">
              <w:rPr>
                <w:noProof w:val="0"/>
              </w:rPr>
              <w:t>Sport and activity centres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Aquarium and zoos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Tour operators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tc>
      </w:tr>
      <w:tr w:rsidR="003B7F6D" w:rsidRPr="008420FD" w:rsidTr="002A2CCF">
        <w:tc>
          <w:tcPr>
            <w:tcW w:w="4621" w:type="dxa"/>
          </w:tcPr>
          <w:p w:rsidR="003B7F6D" w:rsidRPr="008420FD" w:rsidRDefault="003B7F6D" w:rsidP="007B70B5">
            <w:pPr>
              <w:pStyle w:val="TableTextBold"/>
              <w:rPr>
                <w:noProof w:val="0"/>
              </w:rPr>
            </w:pPr>
            <w:r w:rsidRPr="008420FD">
              <w:rPr>
                <w:noProof w:val="0"/>
              </w:rPr>
              <w:t>Inbound Tour Wholesaler</w:t>
            </w:r>
          </w:p>
        </w:tc>
        <w:tc>
          <w:tcPr>
            <w:tcW w:w="4621" w:type="dxa"/>
          </w:tcPr>
          <w:p w:rsidR="003B7F6D" w:rsidRPr="008420FD" w:rsidRDefault="003B7F6D" w:rsidP="007B70B5">
            <w:pPr>
              <w:pStyle w:val="TableTextBold"/>
              <w:rPr>
                <w:noProof w:val="0"/>
              </w:rPr>
            </w:pPr>
          </w:p>
          <w:p w:rsidR="003B7F6D" w:rsidRPr="008420FD" w:rsidRDefault="003B7F6D" w:rsidP="007B70B5">
            <w:pPr>
              <w:pStyle w:val="TableTextBold"/>
              <w:rPr>
                <w:noProof w:val="0"/>
              </w:rPr>
            </w:pPr>
          </w:p>
          <w:p w:rsidR="007B70B5" w:rsidRPr="008420FD" w:rsidRDefault="007B70B5" w:rsidP="007B70B5">
            <w:pPr>
              <w:pStyle w:val="TableTextBold"/>
              <w:rPr>
                <w:noProof w:val="0"/>
              </w:rPr>
            </w:pPr>
          </w:p>
          <w:p w:rsidR="003B7F6D" w:rsidRPr="008420FD" w:rsidRDefault="003B7F6D" w:rsidP="007B70B5">
            <w:pPr>
              <w:pStyle w:val="TableTextBold"/>
              <w:rPr>
                <w:noProof w:val="0"/>
              </w:rPr>
            </w:pPr>
          </w:p>
        </w:tc>
      </w:tr>
      <w:tr w:rsidR="003B7F6D" w:rsidRPr="008420FD" w:rsidTr="002A2CCF">
        <w:tc>
          <w:tcPr>
            <w:tcW w:w="4621" w:type="dxa"/>
          </w:tcPr>
          <w:p w:rsidR="003B7F6D" w:rsidRPr="008420FD" w:rsidRDefault="003B7F6D" w:rsidP="007B70B5">
            <w:pPr>
              <w:pStyle w:val="TableTextBold"/>
              <w:rPr>
                <w:noProof w:val="0"/>
              </w:rPr>
            </w:pPr>
            <w:r w:rsidRPr="008420FD">
              <w:rPr>
                <w:noProof w:val="0"/>
              </w:rPr>
              <w:t>Outbound Tour Wholesale</w:t>
            </w:r>
          </w:p>
        </w:tc>
        <w:tc>
          <w:tcPr>
            <w:tcW w:w="4621" w:type="dxa"/>
          </w:tcPr>
          <w:p w:rsidR="003B7F6D" w:rsidRPr="008420FD" w:rsidRDefault="003B7F6D" w:rsidP="007B70B5">
            <w:pPr>
              <w:pStyle w:val="TableTextBold"/>
              <w:rPr>
                <w:noProof w:val="0"/>
              </w:rPr>
            </w:pPr>
          </w:p>
          <w:p w:rsidR="003B7F6D" w:rsidRPr="008420FD" w:rsidRDefault="003B7F6D" w:rsidP="007B70B5">
            <w:pPr>
              <w:pStyle w:val="TableTextBold"/>
              <w:rPr>
                <w:noProof w:val="0"/>
              </w:rPr>
            </w:pPr>
          </w:p>
          <w:p w:rsidR="007B70B5" w:rsidRPr="008420FD" w:rsidRDefault="007B70B5" w:rsidP="007B70B5">
            <w:pPr>
              <w:pStyle w:val="TableTextBold"/>
              <w:rPr>
                <w:noProof w:val="0"/>
              </w:rPr>
            </w:pPr>
          </w:p>
          <w:p w:rsidR="003B7F6D" w:rsidRPr="008420FD" w:rsidRDefault="003B7F6D" w:rsidP="007B70B5">
            <w:pPr>
              <w:pStyle w:val="TableTextBold"/>
              <w:rPr>
                <w:noProof w:val="0"/>
              </w:rPr>
            </w:pPr>
          </w:p>
        </w:tc>
      </w:tr>
      <w:tr w:rsidR="003B7F6D" w:rsidRPr="008420FD" w:rsidTr="002A2CCF">
        <w:tc>
          <w:tcPr>
            <w:tcW w:w="4621" w:type="dxa"/>
          </w:tcPr>
          <w:p w:rsidR="003B7F6D" w:rsidRPr="008420FD" w:rsidRDefault="003B7F6D" w:rsidP="007B70B5">
            <w:pPr>
              <w:pStyle w:val="TableTextBold"/>
              <w:rPr>
                <w:noProof w:val="0"/>
              </w:rPr>
            </w:pPr>
            <w:r w:rsidRPr="008420FD">
              <w:rPr>
                <w:noProof w:val="0"/>
              </w:rPr>
              <w:t>Retail Travel Agents</w:t>
            </w:r>
          </w:p>
        </w:tc>
        <w:tc>
          <w:tcPr>
            <w:tcW w:w="4621" w:type="dxa"/>
          </w:tcPr>
          <w:p w:rsidR="003B7F6D" w:rsidRPr="008420FD" w:rsidRDefault="003B7F6D" w:rsidP="007B70B5">
            <w:pPr>
              <w:pStyle w:val="TableTextBold"/>
              <w:rPr>
                <w:noProof w:val="0"/>
              </w:rPr>
            </w:pPr>
          </w:p>
          <w:p w:rsidR="003B7F6D" w:rsidRPr="008420FD" w:rsidRDefault="003B7F6D" w:rsidP="007B70B5">
            <w:pPr>
              <w:pStyle w:val="TableTextBold"/>
              <w:rPr>
                <w:noProof w:val="0"/>
              </w:rPr>
            </w:pPr>
          </w:p>
          <w:p w:rsidR="007B70B5" w:rsidRPr="008420FD" w:rsidRDefault="007B70B5" w:rsidP="007B70B5">
            <w:pPr>
              <w:pStyle w:val="TableTextBold"/>
              <w:rPr>
                <w:noProof w:val="0"/>
              </w:rPr>
            </w:pPr>
          </w:p>
          <w:p w:rsidR="003B7F6D" w:rsidRPr="008420FD" w:rsidRDefault="003B7F6D" w:rsidP="007B70B5">
            <w:pPr>
              <w:pStyle w:val="TableTextBold"/>
              <w:rPr>
                <w:noProof w:val="0"/>
              </w:rPr>
            </w:pPr>
          </w:p>
        </w:tc>
      </w:tr>
      <w:tr w:rsidR="003B7F6D" w:rsidRPr="008420FD" w:rsidTr="002A2CCF">
        <w:tc>
          <w:tcPr>
            <w:tcW w:w="4621" w:type="dxa"/>
          </w:tcPr>
          <w:p w:rsidR="003B7F6D" w:rsidRPr="008420FD" w:rsidRDefault="003B7F6D" w:rsidP="007B70B5">
            <w:pPr>
              <w:pStyle w:val="TableTextBold"/>
              <w:rPr>
                <w:noProof w:val="0"/>
              </w:rPr>
            </w:pPr>
            <w:r w:rsidRPr="008420FD">
              <w:rPr>
                <w:noProof w:val="0"/>
              </w:rPr>
              <w:t>Local, regional and National information services</w:t>
            </w:r>
          </w:p>
        </w:tc>
        <w:tc>
          <w:tcPr>
            <w:tcW w:w="4621" w:type="dxa"/>
          </w:tcPr>
          <w:p w:rsidR="003B7F6D" w:rsidRPr="008420FD" w:rsidRDefault="003B7F6D" w:rsidP="007B70B5">
            <w:pPr>
              <w:pStyle w:val="TableTextBold"/>
              <w:rPr>
                <w:noProof w:val="0"/>
              </w:rPr>
            </w:pPr>
          </w:p>
          <w:p w:rsidR="003B7F6D" w:rsidRPr="008420FD" w:rsidRDefault="003B7F6D" w:rsidP="007B70B5">
            <w:pPr>
              <w:pStyle w:val="TableTextBold"/>
              <w:rPr>
                <w:noProof w:val="0"/>
              </w:rPr>
            </w:pPr>
          </w:p>
          <w:p w:rsidR="007B70B5" w:rsidRPr="008420FD" w:rsidRDefault="007B70B5" w:rsidP="007B70B5">
            <w:pPr>
              <w:pStyle w:val="TableTextBold"/>
              <w:rPr>
                <w:noProof w:val="0"/>
              </w:rPr>
            </w:pPr>
          </w:p>
          <w:p w:rsidR="003B7F6D" w:rsidRPr="008420FD" w:rsidRDefault="003B7F6D" w:rsidP="007B70B5">
            <w:pPr>
              <w:pStyle w:val="TableTextBold"/>
              <w:rPr>
                <w:noProof w:val="0"/>
              </w:rPr>
            </w:pPr>
          </w:p>
        </w:tc>
      </w:tr>
      <w:tr w:rsidR="003B7F6D" w:rsidRPr="008420FD" w:rsidTr="002A2CCF">
        <w:tc>
          <w:tcPr>
            <w:tcW w:w="4621" w:type="dxa"/>
          </w:tcPr>
          <w:p w:rsidR="003B7F6D" w:rsidRPr="008420FD" w:rsidRDefault="003B7F6D" w:rsidP="007B70B5">
            <w:pPr>
              <w:pStyle w:val="TableTextBold"/>
              <w:rPr>
                <w:noProof w:val="0"/>
              </w:rPr>
            </w:pPr>
            <w:r w:rsidRPr="008420FD">
              <w:rPr>
                <w:noProof w:val="0"/>
              </w:rPr>
              <w:t>Meetings and Events</w:t>
            </w:r>
          </w:p>
        </w:tc>
        <w:tc>
          <w:tcPr>
            <w:tcW w:w="4621" w:type="dxa"/>
          </w:tcPr>
          <w:p w:rsidR="003B7F6D" w:rsidRPr="008420FD" w:rsidRDefault="003B7F6D" w:rsidP="007B70B5">
            <w:pPr>
              <w:pStyle w:val="TableTextBold"/>
              <w:rPr>
                <w:noProof w:val="0"/>
              </w:rPr>
            </w:pPr>
          </w:p>
          <w:p w:rsidR="003B7F6D" w:rsidRPr="008420FD" w:rsidRDefault="003B7F6D" w:rsidP="007B70B5">
            <w:pPr>
              <w:pStyle w:val="TableTextBold"/>
              <w:rPr>
                <w:noProof w:val="0"/>
              </w:rPr>
            </w:pPr>
          </w:p>
          <w:p w:rsidR="007B70B5" w:rsidRPr="008420FD" w:rsidRDefault="007B70B5" w:rsidP="007B70B5">
            <w:pPr>
              <w:pStyle w:val="TableTextBold"/>
              <w:rPr>
                <w:noProof w:val="0"/>
              </w:rPr>
            </w:pPr>
          </w:p>
          <w:p w:rsidR="003B7F6D" w:rsidRPr="008420FD" w:rsidRDefault="003B7F6D" w:rsidP="007B70B5">
            <w:pPr>
              <w:pStyle w:val="TableTextBold"/>
              <w:rPr>
                <w:noProof w:val="0"/>
              </w:rPr>
            </w:pPr>
          </w:p>
        </w:tc>
      </w:tr>
      <w:tr w:rsidR="003B7F6D" w:rsidRPr="008420FD" w:rsidTr="002A2CCF">
        <w:tc>
          <w:tcPr>
            <w:tcW w:w="4621" w:type="dxa"/>
          </w:tcPr>
          <w:p w:rsidR="003B7F6D" w:rsidRPr="008420FD" w:rsidRDefault="003B7F6D" w:rsidP="007B70B5">
            <w:pPr>
              <w:pStyle w:val="TableTextBold"/>
              <w:rPr>
                <w:noProof w:val="0"/>
              </w:rPr>
            </w:pPr>
            <w:r w:rsidRPr="008420FD">
              <w:rPr>
                <w:noProof w:val="0"/>
              </w:rPr>
              <w:t>Corporate Agents</w:t>
            </w:r>
          </w:p>
        </w:tc>
        <w:tc>
          <w:tcPr>
            <w:tcW w:w="4621" w:type="dxa"/>
          </w:tcPr>
          <w:p w:rsidR="003B7F6D" w:rsidRPr="008420FD" w:rsidRDefault="003B7F6D" w:rsidP="007B70B5">
            <w:pPr>
              <w:pStyle w:val="TableTextBold"/>
              <w:rPr>
                <w:noProof w:val="0"/>
              </w:rPr>
            </w:pPr>
          </w:p>
          <w:p w:rsidR="007B70B5" w:rsidRPr="008420FD" w:rsidRDefault="007B70B5" w:rsidP="007B70B5">
            <w:pPr>
              <w:pStyle w:val="TableTextBold"/>
              <w:rPr>
                <w:noProof w:val="0"/>
              </w:rPr>
            </w:pPr>
          </w:p>
          <w:p w:rsidR="003B7F6D" w:rsidRPr="008420FD" w:rsidRDefault="003B7F6D" w:rsidP="007B70B5">
            <w:pPr>
              <w:pStyle w:val="TableTextBold"/>
              <w:rPr>
                <w:noProof w:val="0"/>
              </w:rPr>
            </w:pPr>
          </w:p>
          <w:p w:rsidR="003B7F6D" w:rsidRPr="008420FD" w:rsidRDefault="003B7F6D" w:rsidP="007B70B5">
            <w:pPr>
              <w:pStyle w:val="TableTextBold"/>
              <w:rPr>
                <w:noProof w:val="0"/>
              </w:rPr>
            </w:pPr>
          </w:p>
        </w:tc>
      </w:tr>
    </w:tbl>
    <w:p w:rsidR="003B7F6D" w:rsidRPr="008420FD" w:rsidRDefault="003B7F6D" w:rsidP="003B7F6D">
      <w:r w:rsidRPr="008420FD">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1"/>
        <w:gridCol w:w="4621"/>
      </w:tblGrid>
      <w:tr w:rsidR="003B7F6D" w:rsidRPr="008420FD" w:rsidTr="002A2CCF">
        <w:tc>
          <w:tcPr>
            <w:tcW w:w="4621" w:type="dxa"/>
            <w:shd w:val="clear" w:color="auto" w:fill="F2F2F2" w:themeFill="background1" w:themeFillShade="F2"/>
          </w:tcPr>
          <w:p w:rsidR="003B7F6D" w:rsidRPr="008420FD" w:rsidRDefault="00156AEA" w:rsidP="007B70B5">
            <w:pPr>
              <w:pStyle w:val="TableTextBold"/>
              <w:rPr>
                <w:noProof w:val="0"/>
              </w:rPr>
            </w:pPr>
            <w:r w:rsidRPr="008420FD">
              <w:rPr>
                <w:noProof w:val="0"/>
              </w:rPr>
              <w:t>Sources of destination information</w:t>
            </w:r>
          </w:p>
        </w:tc>
        <w:tc>
          <w:tcPr>
            <w:tcW w:w="4621" w:type="dxa"/>
            <w:shd w:val="clear" w:color="auto" w:fill="F2F2F2" w:themeFill="background1" w:themeFillShade="F2"/>
          </w:tcPr>
          <w:p w:rsidR="003B7F6D" w:rsidRPr="008420FD" w:rsidRDefault="003B7F6D" w:rsidP="007B70B5">
            <w:pPr>
              <w:pStyle w:val="TableTextBold"/>
              <w:rPr>
                <w:noProof w:val="0"/>
              </w:rPr>
            </w:pPr>
            <w:r w:rsidRPr="008420FD">
              <w:rPr>
                <w:noProof w:val="0"/>
              </w:rPr>
              <w:t>Names of organisations</w:t>
            </w:r>
          </w:p>
        </w:tc>
      </w:tr>
      <w:tr w:rsidR="003B7F6D" w:rsidRPr="008420FD" w:rsidTr="002A2CCF">
        <w:tc>
          <w:tcPr>
            <w:tcW w:w="4621" w:type="dxa"/>
          </w:tcPr>
          <w:p w:rsidR="003B7F6D" w:rsidRPr="008420FD" w:rsidRDefault="003B7F6D" w:rsidP="007B70B5">
            <w:pPr>
              <w:pStyle w:val="TableText"/>
              <w:rPr>
                <w:noProof w:val="0"/>
              </w:rPr>
            </w:pPr>
            <w:r w:rsidRPr="008420FD">
              <w:rPr>
                <w:noProof w:val="0"/>
              </w:rPr>
              <w:t>Ministries of Tourism</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Tourism boards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Industry authorities</w:t>
            </w:r>
          </w:p>
        </w:tc>
        <w:tc>
          <w:tcPr>
            <w:tcW w:w="4621" w:type="dxa"/>
          </w:tcPr>
          <w:p w:rsidR="003B7F6D" w:rsidRPr="008420FD" w:rsidRDefault="003B7F6D" w:rsidP="007B70B5">
            <w:pPr>
              <w:pStyle w:val="TableText"/>
              <w:rPr>
                <w:noProof w:val="0"/>
              </w:rPr>
            </w:pPr>
          </w:p>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tc>
      </w:tr>
      <w:tr w:rsidR="003B7F6D" w:rsidRPr="008420FD" w:rsidTr="002A2CCF">
        <w:tc>
          <w:tcPr>
            <w:tcW w:w="4621" w:type="dxa"/>
          </w:tcPr>
          <w:p w:rsidR="003B7F6D" w:rsidRPr="008420FD" w:rsidRDefault="003B7F6D" w:rsidP="007B70B5">
            <w:pPr>
              <w:pStyle w:val="TableText"/>
              <w:rPr>
                <w:noProof w:val="0"/>
              </w:rPr>
            </w:pPr>
            <w:r w:rsidRPr="008420FD">
              <w:rPr>
                <w:noProof w:val="0"/>
              </w:rPr>
              <w:t>Industry associations</w:t>
            </w:r>
          </w:p>
        </w:tc>
        <w:tc>
          <w:tcPr>
            <w:tcW w:w="4621" w:type="dxa"/>
          </w:tcPr>
          <w:p w:rsidR="003B7F6D" w:rsidRPr="008420FD" w:rsidRDefault="003B7F6D" w:rsidP="007B70B5">
            <w:pPr>
              <w:pStyle w:val="TableText"/>
              <w:rPr>
                <w:noProof w:val="0"/>
              </w:rPr>
            </w:pPr>
          </w:p>
          <w:p w:rsidR="007B70B5" w:rsidRPr="008420FD" w:rsidRDefault="007B70B5" w:rsidP="007B70B5">
            <w:pPr>
              <w:pStyle w:val="TableText"/>
              <w:rPr>
                <w:noProof w:val="0"/>
              </w:rPr>
            </w:pPr>
          </w:p>
          <w:p w:rsidR="003B7F6D" w:rsidRPr="008420FD" w:rsidRDefault="003B7F6D" w:rsidP="007B70B5">
            <w:pPr>
              <w:pStyle w:val="TableText"/>
              <w:rPr>
                <w:noProof w:val="0"/>
              </w:rPr>
            </w:pPr>
          </w:p>
          <w:p w:rsidR="003B7F6D" w:rsidRPr="008420FD" w:rsidRDefault="003B7F6D" w:rsidP="007B70B5">
            <w:pPr>
              <w:pStyle w:val="TableText"/>
              <w:rPr>
                <w:noProof w:val="0"/>
              </w:rPr>
            </w:pPr>
          </w:p>
        </w:tc>
      </w:tr>
    </w:tbl>
    <w:p w:rsidR="007B70B5" w:rsidRPr="008420FD" w:rsidRDefault="007B70B5" w:rsidP="007B70B5">
      <w:pPr>
        <w:pStyle w:val="BodyCopy"/>
        <w:rPr>
          <w:noProof w:val="0"/>
        </w:rPr>
      </w:pPr>
      <w:r w:rsidRPr="008420FD">
        <w:rPr>
          <w:lang w:eastAsia="en-AU"/>
        </w:rPr>
        <mc:AlternateContent>
          <mc:Choice Requires="wpg">
            <w:drawing>
              <wp:anchor distT="0" distB="0" distL="114300" distR="114300" simplePos="0" relativeHeight="251743232" behindDoc="0" locked="0" layoutInCell="1" allowOverlap="1" wp14:anchorId="368C20AD" wp14:editId="38CE627E">
                <wp:simplePos x="0" y="0"/>
                <wp:positionH relativeFrom="column">
                  <wp:posOffset>952500</wp:posOffset>
                </wp:positionH>
                <wp:positionV relativeFrom="paragraph">
                  <wp:posOffset>240030</wp:posOffset>
                </wp:positionV>
                <wp:extent cx="3781425" cy="1257300"/>
                <wp:effectExtent l="0" t="0" r="9525" b="0"/>
                <wp:wrapSquare wrapText="bothSides"/>
                <wp:docPr id="135" name="Group 135"/>
                <wp:cNvGraphicFramePr/>
                <a:graphic xmlns:a="http://schemas.openxmlformats.org/drawingml/2006/main">
                  <a:graphicData uri="http://schemas.microsoft.com/office/word/2010/wordprocessingGroup">
                    <wpg:wgp>
                      <wpg:cNvGrpSpPr/>
                      <wpg:grpSpPr>
                        <a:xfrm>
                          <a:off x="0" y="0"/>
                          <a:ext cx="3781425" cy="1257300"/>
                          <a:chOff x="0" y="0"/>
                          <a:chExt cx="3781425" cy="1257300"/>
                        </a:xfrm>
                      </wpg:grpSpPr>
                      <pic:pic xmlns:pic="http://schemas.openxmlformats.org/drawingml/2006/picture">
                        <pic:nvPicPr>
                          <pic:cNvPr id="429" name="Picture 428" descr="Happy Smile_171862868.jpg"/>
                          <pic:cNvPicPr>
                            <a:picLocks noChangeAspect="1"/>
                          </pic:cNvPicPr>
                        </pic:nvPicPr>
                        <pic:blipFill>
                          <a:blip r:embed="rId113" cstate="print"/>
                          <a:stretch>
                            <a:fillRect/>
                          </a:stretch>
                        </pic:blipFill>
                        <pic:spPr>
                          <a:xfrm>
                            <a:off x="0" y="0"/>
                            <a:ext cx="1885950" cy="1257300"/>
                          </a:xfrm>
                          <a:prstGeom prst="rect">
                            <a:avLst/>
                          </a:prstGeom>
                        </pic:spPr>
                      </pic:pic>
                      <pic:pic xmlns:pic="http://schemas.openxmlformats.org/drawingml/2006/picture">
                        <pic:nvPicPr>
                          <pic:cNvPr id="430" name="Picture 429" descr="shutterstock_100179557.jpg"/>
                          <pic:cNvPicPr>
                            <a:picLocks noChangeAspect="1"/>
                          </pic:cNvPicPr>
                        </pic:nvPicPr>
                        <pic:blipFill>
                          <a:blip r:embed="rId114" cstate="print"/>
                          <a:stretch>
                            <a:fillRect/>
                          </a:stretch>
                        </pic:blipFill>
                        <pic:spPr>
                          <a:xfrm>
                            <a:off x="1885950" y="0"/>
                            <a:ext cx="1895475" cy="1257300"/>
                          </a:xfrm>
                          <a:prstGeom prst="rect">
                            <a:avLst/>
                          </a:prstGeom>
                        </pic:spPr>
                      </pic:pic>
                    </wpg:wgp>
                  </a:graphicData>
                </a:graphic>
              </wp:anchor>
            </w:drawing>
          </mc:Choice>
          <mc:Fallback>
            <w:pict>
              <v:group id="Group 135" o:spid="_x0000_s1026" style="position:absolute;margin-left:75pt;margin-top:18.9pt;width:297.75pt;height:99pt;z-index:251743232" coordsize="37814,125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">
                <v:shape id="Picture 428" o:spid="_x0000_s1027" type="#_x0000_t75" alt="Happy Smile_171862868.jpg" style="position:absolute;width:18859;height:125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0qlzFAAAA3AAAAA8AAABkcnMvZG93bnJldi54bWxEj09rwkAUxO+FfoflFXqrm1opGl0lSovt&#10;KRg9eHxkX/7Q7NuwuzXpt+8KgsdhZn7DrDaj6cSFnG8tK3idJCCIS6tbrhWcjp8vcxA+IGvsLJOC&#10;P/KwWT8+rDDVduADXYpQiwhhn6KCJoQ+ldKXDRn0E9sTR6+yzmCI0tVSOxwi3HRymiTv0mDLcaHB&#10;nnYNlT/Fr1FQhfb77Vidi701H26b51lG+aDU89OYLUEEGsM9fGt/aQWz6QKuZ+IRkOt/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IdKpcxQAAANwAAAAPAAAAAAAAAAAAAAAA&#10;AJ8CAABkcnMvZG93bnJldi54bWxQSwUGAAAAAAQABAD3AAAAkQMAAAAA&#10;">
                  <v:imagedata r:id="rId115" o:title="Happy Smile_171862868"/>
                  <v:path arrowok="t"/>
                </v:shape>
                <v:shape id="Picture 429" o:spid="_x0000_s1028" type="#_x0000_t75" alt="shutterstock_100179557.jpg" style="position:absolute;left:18859;width:18955;height:125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paYbCAAAA3AAAAA8AAABkcnMvZG93bnJldi54bWxET8tqwkAU3Rf6D8MVuquTWLEaM5FQUAQX&#10;Uh/7S+aaRDN3QmaapH/vLApdHs473YymET11rrasIJ5GIIgLq2suFVzO2/clCOeRNTaWScEvOdhk&#10;ry8pJtoO/E39yZcihLBLUEHlfZtI6YqKDLqpbYkDd7OdQR9gV0rd4RDCTSNnUbSQBmsODRW29FVR&#10;8Tj9GAXXaLfYz+KtnPvV5zE+7vL7Ic+VepuM+RqEp9H/i//ce61g/hHmhzPhCMjsC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9qWmGwgAAANwAAAAPAAAAAAAAAAAAAAAAAJ8C&#10;AABkcnMvZG93bnJldi54bWxQSwUGAAAAAAQABAD3AAAAjgMAAAAA&#10;">
                  <v:imagedata r:id="rId116" o:title="shutterstock_100179557"/>
                  <v:path arrowok="t"/>
                </v:shape>
                <w10:wrap type="square"/>
              </v:group>
            </w:pict>
          </mc:Fallback>
        </mc:AlternateContent>
      </w:r>
    </w:p>
    <w:p w:rsidR="007B70B5" w:rsidRPr="008420FD" w:rsidRDefault="007B70B5" w:rsidP="007B70B5">
      <w:pPr>
        <w:pStyle w:val="BodyCopy"/>
        <w:rPr>
          <w:noProof w:val="0"/>
        </w:rPr>
      </w:pPr>
    </w:p>
    <w:p w:rsidR="007B70B5" w:rsidRPr="008420FD" w:rsidRDefault="007B70B5" w:rsidP="007B70B5">
      <w:pPr>
        <w:pStyle w:val="BodyCopy"/>
        <w:rPr>
          <w:noProof w:val="0"/>
        </w:rPr>
      </w:pPr>
    </w:p>
    <w:p w:rsidR="007B70B5" w:rsidRPr="008420FD" w:rsidRDefault="007B70B5" w:rsidP="007B70B5">
      <w:pPr>
        <w:pStyle w:val="BodyCopy"/>
        <w:rPr>
          <w:noProof w:val="0"/>
        </w:rPr>
      </w:pPr>
    </w:p>
    <w:p w:rsidR="007B70B5" w:rsidRPr="008420FD" w:rsidRDefault="007B70B5" w:rsidP="007B70B5">
      <w:pPr>
        <w:pStyle w:val="BodyCopy"/>
        <w:rPr>
          <w:noProof w:val="0"/>
        </w:rPr>
      </w:pPr>
    </w:p>
    <w:p w:rsidR="007B70B5" w:rsidRPr="008420FD" w:rsidRDefault="007B70B5" w:rsidP="007B70B5">
      <w:pPr>
        <w:pStyle w:val="BodyCopy"/>
        <w:rPr>
          <w:noProof w:val="0"/>
        </w:rPr>
      </w:pPr>
    </w:p>
    <w:p w:rsidR="007B70B5" w:rsidRPr="008420FD" w:rsidRDefault="007B70B5" w:rsidP="007B70B5">
      <w:pPr>
        <w:pStyle w:val="ActivityBottom"/>
        <w:rPr>
          <w:noProof w:val="0"/>
        </w:rPr>
      </w:pPr>
    </w:p>
    <w:p w:rsidR="007B70B5" w:rsidRPr="008420FD" w:rsidRDefault="007B70B5" w:rsidP="007B70B5">
      <w:pPr>
        <w:rPr>
          <w:rFonts w:ascii="Helvetica" w:hAnsi="Helvetica"/>
        </w:rPr>
      </w:pPr>
      <w:r w:rsidRPr="008420FD">
        <w:rPr>
          <w:rFonts w:ascii="Helvetica" w:hAnsi="Helvetica"/>
        </w:rPr>
        <w:br w:type="page"/>
      </w:r>
    </w:p>
    <w:p w:rsidR="003358F8" w:rsidRPr="008420FD" w:rsidRDefault="00CD5B6B" w:rsidP="007B70B5">
      <w:pPr>
        <w:pStyle w:val="Heading3"/>
      </w:pPr>
      <w:r w:rsidRPr="008420FD">
        <w:t>Formats of destination</w:t>
      </w:r>
      <w:r w:rsidR="003358F8" w:rsidRPr="008420FD">
        <w:t xml:space="preserve"> information</w:t>
      </w:r>
    </w:p>
    <w:p w:rsidR="003358F8" w:rsidRPr="008420FD" w:rsidRDefault="003358F8" w:rsidP="007B70B5">
      <w:pPr>
        <w:pStyle w:val="BodyCopy"/>
        <w:rPr>
          <w:noProof w:val="0"/>
        </w:rPr>
      </w:pPr>
      <w:r w:rsidRPr="008420FD">
        <w:rPr>
          <w:noProof w:val="0"/>
        </w:rPr>
        <w:t>Whilst the sources of information that can help identify possible tourism products and services that will be helpful in preparing quotations for customers is limitless, possible sources of information are identified below.</w:t>
      </w:r>
    </w:p>
    <w:tbl>
      <w:tblPr>
        <w:tblStyle w:val="TableGrid"/>
        <w:tblW w:w="0" w:type="auto"/>
        <w:tblLook w:val="04A0" w:firstRow="1" w:lastRow="0" w:firstColumn="1" w:lastColumn="0" w:noHBand="0" w:noVBand="1"/>
      </w:tblPr>
      <w:tblGrid>
        <w:gridCol w:w="3369"/>
        <w:gridCol w:w="5873"/>
      </w:tblGrid>
      <w:tr w:rsidR="003358F8" w:rsidRPr="008420FD" w:rsidTr="007B70B5">
        <w:tc>
          <w:tcPr>
            <w:tcW w:w="3369" w:type="dxa"/>
            <w:shd w:val="clear" w:color="auto" w:fill="595959" w:themeFill="text1" w:themeFillTint="A6"/>
          </w:tcPr>
          <w:p w:rsidR="003358F8" w:rsidRPr="008420FD" w:rsidRDefault="003358F8" w:rsidP="007B70B5">
            <w:pPr>
              <w:pStyle w:val="TableHeading"/>
              <w:rPr>
                <w:noProof w:val="0"/>
              </w:rPr>
            </w:pPr>
            <w:r w:rsidRPr="008420FD">
              <w:rPr>
                <w:noProof w:val="0"/>
              </w:rPr>
              <w:t xml:space="preserve">Information sources </w:t>
            </w:r>
          </w:p>
        </w:tc>
        <w:tc>
          <w:tcPr>
            <w:tcW w:w="5873" w:type="dxa"/>
            <w:shd w:val="clear" w:color="auto" w:fill="595959" w:themeFill="text1" w:themeFillTint="A6"/>
          </w:tcPr>
          <w:p w:rsidR="003358F8" w:rsidRPr="008420FD" w:rsidRDefault="003358F8" w:rsidP="007B70B5">
            <w:pPr>
              <w:pStyle w:val="TableHeading"/>
              <w:rPr>
                <w:noProof w:val="0"/>
              </w:rPr>
            </w:pPr>
            <w:r w:rsidRPr="008420FD">
              <w:rPr>
                <w:noProof w:val="0"/>
              </w:rPr>
              <w:t>What sort of information can you find here?</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Brochures/DVDs </w:t>
            </w:r>
          </w:p>
        </w:tc>
        <w:tc>
          <w:tcPr>
            <w:tcW w:w="5873" w:type="dxa"/>
          </w:tcPr>
          <w:p w:rsidR="003358F8" w:rsidRPr="008420FD" w:rsidRDefault="003358F8" w:rsidP="007B70B5">
            <w:pPr>
              <w:pStyle w:val="TableText"/>
              <w:rPr>
                <w:noProof w:val="0"/>
              </w:rPr>
            </w:pPr>
            <w:r w:rsidRPr="008420FD">
              <w:rPr>
                <w:noProof w:val="0"/>
              </w:rPr>
              <w:t xml:space="preserve">Destinations and product information, packages, prices, booking conditions. </w:t>
            </w:r>
          </w:p>
          <w:p w:rsidR="003358F8" w:rsidRPr="008420FD" w:rsidRDefault="003358F8" w:rsidP="007B70B5">
            <w:pPr>
              <w:pStyle w:val="TableText"/>
              <w:rPr>
                <w:noProof w:val="0"/>
              </w:rPr>
            </w:pPr>
            <w:r w:rsidRPr="008420FD">
              <w:rPr>
                <w:noProof w:val="0"/>
              </w:rPr>
              <w:t>Many brochures also provide information on local customs, health precautions, visa requirements, currency, shopping, hints on what to wear.</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Hotel and accommodation guides and indexes</w:t>
            </w:r>
          </w:p>
        </w:tc>
        <w:tc>
          <w:tcPr>
            <w:tcW w:w="5873" w:type="dxa"/>
          </w:tcPr>
          <w:p w:rsidR="003358F8" w:rsidRPr="008420FD" w:rsidRDefault="003358F8" w:rsidP="007B70B5">
            <w:pPr>
              <w:pStyle w:val="TableText"/>
              <w:rPr>
                <w:noProof w:val="0"/>
              </w:rPr>
            </w:pPr>
            <w:r w:rsidRPr="008420FD">
              <w:rPr>
                <w:noProof w:val="0"/>
              </w:rPr>
              <w:t>Information and contacts on accommodation.</w:t>
            </w:r>
          </w:p>
          <w:p w:rsidR="003358F8" w:rsidRPr="008420FD" w:rsidRDefault="003358F8" w:rsidP="007B70B5">
            <w:pPr>
              <w:pStyle w:val="TableText"/>
              <w:rPr>
                <w:noProof w:val="0"/>
              </w:rPr>
            </w:pP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Atlases, maps and </w:t>
            </w:r>
            <w:r w:rsidR="004C669D" w:rsidRPr="008420FD">
              <w:rPr>
                <w:noProof w:val="0"/>
              </w:rPr>
              <w:t>encyclopaedias</w:t>
            </w:r>
            <w:r w:rsidRPr="008420FD">
              <w:rPr>
                <w:noProof w:val="0"/>
              </w:rPr>
              <w:t xml:space="preserve"> </w:t>
            </w:r>
          </w:p>
        </w:tc>
        <w:tc>
          <w:tcPr>
            <w:tcW w:w="5873" w:type="dxa"/>
          </w:tcPr>
          <w:p w:rsidR="003358F8" w:rsidRPr="008420FD" w:rsidRDefault="003358F8" w:rsidP="007B70B5">
            <w:pPr>
              <w:pStyle w:val="TableText"/>
              <w:rPr>
                <w:noProof w:val="0"/>
              </w:rPr>
            </w:pPr>
            <w:r w:rsidRPr="008420FD">
              <w:rPr>
                <w:noProof w:val="0"/>
              </w:rPr>
              <w:t>Geographical and general destinations information.</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Travel guides </w:t>
            </w:r>
          </w:p>
        </w:tc>
        <w:tc>
          <w:tcPr>
            <w:tcW w:w="5873" w:type="dxa"/>
          </w:tcPr>
          <w:p w:rsidR="003358F8" w:rsidRPr="008420FD" w:rsidRDefault="003358F8" w:rsidP="007B70B5">
            <w:pPr>
              <w:pStyle w:val="TableText"/>
              <w:rPr>
                <w:noProof w:val="0"/>
              </w:rPr>
            </w:pPr>
            <w:r w:rsidRPr="008420FD">
              <w:rPr>
                <w:noProof w:val="0"/>
              </w:rPr>
              <w:t>Destination and product information.</w:t>
            </w:r>
          </w:p>
          <w:p w:rsidR="003358F8" w:rsidRPr="008420FD" w:rsidRDefault="003358F8" w:rsidP="007B70B5">
            <w:pPr>
              <w:pStyle w:val="TableText"/>
              <w:rPr>
                <w:noProof w:val="0"/>
              </w:rPr>
            </w:pPr>
            <w:r w:rsidRPr="008420FD">
              <w:rPr>
                <w:noProof w:val="0"/>
              </w:rPr>
              <w:t>(e.g. Lonely Planet, Fodor’s, Insight, internet)</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Individual timetables </w:t>
            </w:r>
          </w:p>
        </w:tc>
        <w:tc>
          <w:tcPr>
            <w:tcW w:w="5873" w:type="dxa"/>
          </w:tcPr>
          <w:p w:rsidR="003358F8" w:rsidRPr="008420FD" w:rsidRDefault="003358F8" w:rsidP="007B70B5">
            <w:pPr>
              <w:pStyle w:val="TableText"/>
              <w:rPr>
                <w:noProof w:val="0"/>
              </w:rPr>
            </w:pPr>
            <w:r w:rsidRPr="008420FD">
              <w:rPr>
                <w:noProof w:val="0"/>
              </w:rPr>
              <w:t>Product and scheduling information, general industry information.</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Automated information systems </w:t>
            </w:r>
          </w:p>
        </w:tc>
        <w:tc>
          <w:tcPr>
            <w:tcW w:w="5873" w:type="dxa"/>
          </w:tcPr>
          <w:p w:rsidR="003358F8" w:rsidRPr="008420FD" w:rsidRDefault="003358F8" w:rsidP="007B70B5">
            <w:pPr>
              <w:pStyle w:val="TableText"/>
              <w:rPr>
                <w:noProof w:val="0"/>
              </w:rPr>
            </w:pPr>
            <w:r w:rsidRPr="008420FD">
              <w:rPr>
                <w:noProof w:val="0"/>
              </w:rPr>
              <w:t>Varied information</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Computerised Reservations Systems (CRS)</w:t>
            </w:r>
          </w:p>
        </w:tc>
        <w:tc>
          <w:tcPr>
            <w:tcW w:w="5873" w:type="dxa"/>
          </w:tcPr>
          <w:p w:rsidR="003358F8" w:rsidRPr="008420FD" w:rsidRDefault="003358F8" w:rsidP="007B70B5">
            <w:pPr>
              <w:pStyle w:val="TableText"/>
              <w:rPr>
                <w:noProof w:val="0"/>
              </w:rPr>
            </w:pPr>
            <w:r w:rsidRPr="008420FD">
              <w:rPr>
                <w:noProof w:val="0"/>
              </w:rPr>
              <w:t xml:space="preserve">Almost anything relating to airlines-flight schedules, fares, seating plans, just to name a few. In addition, most CRSs can provide you with a massive amount of other information – location times, daily exchange rates, visa information, </w:t>
            </w:r>
            <w:proofErr w:type="gramStart"/>
            <w:r w:rsidRPr="008420FD">
              <w:rPr>
                <w:noProof w:val="0"/>
              </w:rPr>
              <w:t>destination</w:t>
            </w:r>
            <w:proofErr w:type="gramEnd"/>
            <w:r w:rsidRPr="008420FD">
              <w:rPr>
                <w:noProof w:val="0"/>
              </w:rPr>
              <w:t xml:space="preserve"> information. </w:t>
            </w:r>
          </w:p>
          <w:p w:rsidR="003358F8" w:rsidRPr="008420FD" w:rsidRDefault="003358F8" w:rsidP="007B70B5">
            <w:pPr>
              <w:pStyle w:val="TableText"/>
              <w:rPr>
                <w:noProof w:val="0"/>
              </w:rPr>
            </w:pPr>
            <w:r w:rsidRPr="008420FD">
              <w:rPr>
                <w:noProof w:val="0"/>
              </w:rPr>
              <w:t>They also provide a link into the reservations systems of many wholesalers.</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International airline guides </w:t>
            </w:r>
          </w:p>
        </w:tc>
        <w:tc>
          <w:tcPr>
            <w:tcW w:w="5873" w:type="dxa"/>
          </w:tcPr>
          <w:p w:rsidR="003358F8" w:rsidRPr="008420FD" w:rsidRDefault="003358F8" w:rsidP="007B70B5">
            <w:pPr>
              <w:pStyle w:val="TableText"/>
              <w:rPr>
                <w:noProof w:val="0"/>
              </w:rPr>
            </w:pPr>
            <w:r w:rsidRPr="008420FD">
              <w:rPr>
                <w:noProof w:val="0"/>
              </w:rPr>
              <w:t xml:space="preserve">Comprehensive worldwide air schedules, minimum connecting times, check in requirements, baggage information, airline and city codes, international time calculators, local taxes etc. </w:t>
            </w:r>
          </w:p>
          <w:p w:rsidR="003358F8" w:rsidRPr="008420FD" w:rsidRDefault="003358F8" w:rsidP="007B70B5">
            <w:pPr>
              <w:pStyle w:val="TableText"/>
              <w:rPr>
                <w:noProof w:val="0"/>
              </w:rPr>
            </w:pPr>
            <w:r w:rsidRPr="008420FD">
              <w:rPr>
                <w:noProof w:val="0"/>
              </w:rPr>
              <w:t xml:space="preserve">The main example is the Official Airline Guide (OAG), although its use has been </w:t>
            </w:r>
            <w:r w:rsidR="004C669D" w:rsidRPr="008420FD">
              <w:rPr>
                <w:noProof w:val="0"/>
              </w:rPr>
              <w:t>superseded</w:t>
            </w:r>
            <w:r w:rsidRPr="008420FD">
              <w:rPr>
                <w:noProof w:val="0"/>
              </w:rPr>
              <w:t xml:space="preserve"> to a great extent by the CRS.</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Travel Trade Yearbook </w:t>
            </w:r>
          </w:p>
        </w:tc>
        <w:tc>
          <w:tcPr>
            <w:tcW w:w="5873" w:type="dxa"/>
          </w:tcPr>
          <w:p w:rsidR="003358F8" w:rsidRPr="008420FD" w:rsidRDefault="003358F8" w:rsidP="007B70B5">
            <w:pPr>
              <w:pStyle w:val="TableText"/>
              <w:rPr>
                <w:noProof w:val="0"/>
              </w:rPr>
            </w:pPr>
            <w:r w:rsidRPr="008420FD">
              <w:rPr>
                <w:noProof w:val="0"/>
              </w:rPr>
              <w:t>Contacts for hundreds of companies in different sectors of the travel industry.</w:t>
            </w:r>
          </w:p>
        </w:tc>
      </w:tr>
    </w:tbl>
    <w:p w:rsidR="003358F8" w:rsidRPr="008420FD" w:rsidRDefault="003358F8" w:rsidP="003358F8">
      <w:r w:rsidRPr="008420FD">
        <w:br w:type="page"/>
      </w:r>
    </w:p>
    <w:tbl>
      <w:tblPr>
        <w:tblStyle w:val="TableGrid"/>
        <w:tblW w:w="0" w:type="auto"/>
        <w:tblLook w:val="04A0" w:firstRow="1" w:lastRow="0" w:firstColumn="1" w:lastColumn="0" w:noHBand="0" w:noVBand="1"/>
      </w:tblPr>
      <w:tblGrid>
        <w:gridCol w:w="3369"/>
        <w:gridCol w:w="5873"/>
      </w:tblGrid>
      <w:tr w:rsidR="003358F8" w:rsidRPr="008420FD" w:rsidTr="007B70B5">
        <w:tc>
          <w:tcPr>
            <w:tcW w:w="3369" w:type="dxa"/>
            <w:shd w:val="clear" w:color="auto" w:fill="595959" w:themeFill="text1" w:themeFillTint="A6"/>
          </w:tcPr>
          <w:p w:rsidR="003358F8" w:rsidRPr="008420FD" w:rsidRDefault="003358F8" w:rsidP="007B70B5">
            <w:pPr>
              <w:pStyle w:val="TableHeading"/>
              <w:rPr>
                <w:noProof w:val="0"/>
              </w:rPr>
            </w:pPr>
            <w:r w:rsidRPr="008420FD">
              <w:rPr>
                <w:noProof w:val="0"/>
              </w:rPr>
              <w:t xml:space="preserve">Information sources </w:t>
            </w:r>
          </w:p>
        </w:tc>
        <w:tc>
          <w:tcPr>
            <w:tcW w:w="5873" w:type="dxa"/>
            <w:shd w:val="clear" w:color="auto" w:fill="595959" w:themeFill="text1" w:themeFillTint="A6"/>
          </w:tcPr>
          <w:p w:rsidR="003358F8" w:rsidRPr="008420FD" w:rsidRDefault="003358F8" w:rsidP="007B70B5">
            <w:pPr>
              <w:pStyle w:val="TableHeading"/>
              <w:rPr>
                <w:rFonts w:cs="HelveticaNeueLTStd-LtCn"/>
                <w:noProof w:val="0"/>
              </w:rPr>
            </w:pPr>
            <w:r w:rsidRPr="008420FD">
              <w:rPr>
                <w:noProof w:val="0"/>
              </w:rPr>
              <w:t>What sort of information can you find here?</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Travel Information Manual (TIM)/ Travel Trade Visa Guide/ Travel Express Visa Guide</w:t>
            </w:r>
          </w:p>
        </w:tc>
        <w:tc>
          <w:tcPr>
            <w:tcW w:w="5873" w:type="dxa"/>
          </w:tcPr>
          <w:p w:rsidR="003358F8" w:rsidRPr="008420FD" w:rsidRDefault="003358F8" w:rsidP="007B70B5">
            <w:pPr>
              <w:pStyle w:val="TableText"/>
              <w:rPr>
                <w:noProof w:val="0"/>
              </w:rPr>
            </w:pPr>
            <w:r w:rsidRPr="008420FD">
              <w:rPr>
                <w:noProof w:val="0"/>
              </w:rPr>
              <w:t>Visa and other statutory requirements for overseas countries. TIM can now also be accessed on the CRS.</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 xml:space="preserve">Passenger air tariff </w:t>
            </w:r>
          </w:p>
        </w:tc>
        <w:tc>
          <w:tcPr>
            <w:tcW w:w="5873" w:type="dxa"/>
          </w:tcPr>
          <w:p w:rsidR="003358F8" w:rsidRPr="008420FD" w:rsidRDefault="003358F8" w:rsidP="007B70B5">
            <w:pPr>
              <w:pStyle w:val="TableText"/>
              <w:rPr>
                <w:noProof w:val="0"/>
              </w:rPr>
            </w:pPr>
            <w:r w:rsidRPr="008420FD">
              <w:rPr>
                <w:noProof w:val="0"/>
              </w:rPr>
              <w:t xml:space="preserve">Airfare information </w:t>
            </w:r>
          </w:p>
        </w:tc>
      </w:tr>
      <w:tr w:rsidR="003358F8" w:rsidRPr="008420FD" w:rsidTr="00DC13BA">
        <w:trPr>
          <w:trHeight w:val="575"/>
        </w:trPr>
        <w:tc>
          <w:tcPr>
            <w:tcW w:w="3369" w:type="dxa"/>
          </w:tcPr>
          <w:p w:rsidR="003358F8" w:rsidRPr="008420FD" w:rsidRDefault="003358F8" w:rsidP="007B70B5">
            <w:pPr>
              <w:pStyle w:val="TableText"/>
              <w:rPr>
                <w:noProof w:val="0"/>
              </w:rPr>
            </w:pPr>
            <w:r w:rsidRPr="008420FD">
              <w:rPr>
                <w:noProof w:val="0"/>
              </w:rPr>
              <w:t xml:space="preserve">Trade press </w:t>
            </w:r>
          </w:p>
        </w:tc>
        <w:tc>
          <w:tcPr>
            <w:tcW w:w="5873" w:type="dxa"/>
          </w:tcPr>
          <w:p w:rsidR="003358F8" w:rsidRPr="008420FD" w:rsidRDefault="003358F8" w:rsidP="007B70B5">
            <w:pPr>
              <w:pStyle w:val="TableText"/>
              <w:rPr>
                <w:noProof w:val="0"/>
              </w:rPr>
            </w:pPr>
            <w:r w:rsidRPr="008420FD">
              <w:rPr>
                <w:noProof w:val="0"/>
              </w:rPr>
              <w:t>Industry updates, destination and product information, general news.</w:t>
            </w:r>
          </w:p>
          <w:p w:rsidR="003358F8" w:rsidRPr="008420FD" w:rsidRDefault="003358F8" w:rsidP="007B70B5">
            <w:pPr>
              <w:pStyle w:val="TableText"/>
              <w:rPr>
                <w:noProof w:val="0"/>
              </w:rPr>
            </w:pPr>
            <w:r w:rsidRPr="008420FD">
              <w:rPr>
                <w:noProof w:val="0"/>
              </w:rPr>
              <w:t>(</w:t>
            </w:r>
            <w:proofErr w:type="gramStart"/>
            <w:r w:rsidRPr="008420FD">
              <w:rPr>
                <w:noProof w:val="0"/>
              </w:rPr>
              <w:t>e.g</w:t>
            </w:r>
            <w:proofErr w:type="gramEnd"/>
            <w:r w:rsidRPr="008420FD">
              <w:rPr>
                <w:noProof w:val="0"/>
              </w:rPr>
              <w:t xml:space="preserve">. Travel Trade, Travel Weekly </w:t>
            </w:r>
            <w:r w:rsidR="008420FD" w:rsidRPr="008420FD">
              <w:rPr>
                <w:noProof w:val="0"/>
              </w:rPr>
              <w:t>etc.</w:t>
            </w:r>
            <w:r w:rsidRPr="008420FD">
              <w:rPr>
                <w:noProof w:val="0"/>
              </w:rPr>
              <w:t>)</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General print and electronic media, travel magazines and even news bulletins for current issues</w:t>
            </w:r>
          </w:p>
        </w:tc>
        <w:tc>
          <w:tcPr>
            <w:tcW w:w="5873" w:type="dxa"/>
          </w:tcPr>
          <w:p w:rsidR="003358F8" w:rsidRPr="008420FD" w:rsidRDefault="003358F8" w:rsidP="007B70B5">
            <w:pPr>
              <w:pStyle w:val="TableText"/>
              <w:rPr>
                <w:noProof w:val="0"/>
              </w:rPr>
            </w:pPr>
            <w:r w:rsidRPr="008420FD">
              <w:rPr>
                <w:noProof w:val="0"/>
              </w:rPr>
              <w:t>General destination and product information. News services can supply very current information on the day to day developments such as flood, social unrest, exchange rates and so forth.</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Educationals/product familiarisations</w:t>
            </w:r>
          </w:p>
        </w:tc>
        <w:tc>
          <w:tcPr>
            <w:tcW w:w="5873" w:type="dxa"/>
          </w:tcPr>
          <w:p w:rsidR="003358F8" w:rsidRPr="008420FD" w:rsidRDefault="003358F8" w:rsidP="007B70B5">
            <w:pPr>
              <w:pStyle w:val="TableText"/>
              <w:rPr>
                <w:noProof w:val="0"/>
              </w:rPr>
            </w:pPr>
            <w:r w:rsidRPr="008420FD">
              <w:rPr>
                <w:noProof w:val="0"/>
              </w:rPr>
              <w:t>Opportunities to experience products and services first hand.</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Other organisations in the industry</w:t>
            </w:r>
          </w:p>
        </w:tc>
        <w:tc>
          <w:tcPr>
            <w:tcW w:w="5873" w:type="dxa"/>
          </w:tcPr>
          <w:p w:rsidR="003358F8" w:rsidRPr="008420FD" w:rsidRDefault="004C669D" w:rsidP="004C669D">
            <w:pPr>
              <w:pStyle w:val="TableText"/>
              <w:rPr>
                <w:noProof w:val="0"/>
              </w:rPr>
            </w:pPr>
            <w:r>
              <w:rPr>
                <w:noProof w:val="0"/>
              </w:rPr>
              <w:t>To get information and advic</w:t>
            </w:r>
            <w:r w:rsidR="003358F8" w:rsidRPr="008420FD">
              <w:rPr>
                <w:noProof w:val="0"/>
              </w:rPr>
              <w:t>e from an organisation wh</w:t>
            </w:r>
            <w:r>
              <w:rPr>
                <w:noProof w:val="0"/>
              </w:rPr>
              <w:t>ich</w:t>
            </w:r>
            <w:r w:rsidR="003358F8" w:rsidRPr="008420FD">
              <w:rPr>
                <w:noProof w:val="0"/>
              </w:rPr>
              <w:t xml:space="preserve"> specialise</w:t>
            </w:r>
            <w:r>
              <w:rPr>
                <w:noProof w:val="0"/>
              </w:rPr>
              <w:t>s</w:t>
            </w:r>
            <w:r w:rsidR="003358F8" w:rsidRPr="008420FD">
              <w:rPr>
                <w:noProof w:val="0"/>
              </w:rPr>
              <w:t xml:space="preserve"> in a pa</w:t>
            </w:r>
            <w:r>
              <w:rPr>
                <w:noProof w:val="0"/>
              </w:rPr>
              <w:t>rticular product or destination</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The internet, travel websites, travel advisor, blogs</w:t>
            </w:r>
          </w:p>
        </w:tc>
        <w:tc>
          <w:tcPr>
            <w:tcW w:w="5873" w:type="dxa"/>
          </w:tcPr>
          <w:p w:rsidR="003358F8" w:rsidRPr="008420FD" w:rsidRDefault="003358F8" w:rsidP="007B70B5">
            <w:pPr>
              <w:pStyle w:val="TableText"/>
              <w:rPr>
                <w:noProof w:val="0"/>
              </w:rPr>
            </w:pPr>
            <w:r w:rsidRPr="008420FD">
              <w:rPr>
                <w:noProof w:val="0"/>
              </w:rPr>
              <w:t>A major resource of all types of information destinations, airline, current affairs, hotels, just to name a few. The internet is fast becoming an increasing popular means of booking travel arrangements.</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Travel companies product launches, travel shows and information nights</w:t>
            </w:r>
          </w:p>
        </w:tc>
        <w:tc>
          <w:tcPr>
            <w:tcW w:w="5873" w:type="dxa"/>
          </w:tcPr>
          <w:p w:rsidR="003358F8" w:rsidRPr="008420FD" w:rsidRDefault="004C669D" w:rsidP="007B70B5">
            <w:pPr>
              <w:pStyle w:val="TableText"/>
              <w:rPr>
                <w:noProof w:val="0"/>
              </w:rPr>
            </w:pPr>
            <w:r>
              <w:rPr>
                <w:noProof w:val="0"/>
              </w:rPr>
              <w:t>A</w:t>
            </w:r>
            <w:r w:rsidR="003358F8" w:rsidRPr="008420FD">
              <w:rPr>
                <w:noProof w:val="0"/>
              </w:rPr>
              <w:t xml:space="preserve"> way to gain knowledge on specific products with specific travel companies, update you on new product information on the market and to keep in touch with people in the travel industry.</w:t>
            </w:r>
          </w:p>
        </w:tc>
      </w:tr>
      <w:tr w:rsidR="003358F8" w:rsidRPr="008420FD" w:rsidTr="00DC13BA">
        <w:tc>
          <w:tcPr>
            <w:tcW w:w="3369" w:type="dxa"/>
          </w:tcPr>
          <w:p w:rsidR="003358F8" w:rsidRPr="008420FD" w:rsidRDefault="003358F8" w:rsidP="007B70B5">
            <w:pPr>
              <w:pStyle w:val="TableText"/>
              <w:rPr>
                <w:noProof w:val="0"/>
              </w:rPr>
            </w:pPr>
            <w:r w:rsidRPr="008420FD">
              <w:rPr>
                <w:noProof w:val="0"/>
              </w:rPr>
              <w:t>Government agencies such as national parks and wildlife services or government tourism offices</w:t>
            </w:r>
          </w:p>
        </w:tc>
        <w:tc>
          <w:tcPr>
            <w:tcW w:w="5873" w:type="dxa"/>
          </w:tcPr>
          <w:p w:rsidR="003358F8" w:rsidRPr="008420FD" w:rsidRDefault="003358F8" w:rsidP="007B70B5">
            <w:pPr>
              <w:pStyle w:val="TableText"/>
              <w:rPr>
                <w:noProof w:val="0"/>
              </w:rPr>
            </w:pPr>
            <w:r w:rsidRPr="008420FD">
              <w:rPr>
                <w:noProof w:val="0"/>
              </w:rPr>
              <w:t>General destination and product information</w:t>
            </w:r>
          </w:p>
        </w:tc>
      </w:tr>
    </w:tbl>
    <w:p w:rsidR="003358F8" w:rsidRPr="008420FD" w:rsidRDefault="003358F8" w:rsidP="003358F8">
      <w:pPr>
        <w:rPr>
          <w:rFonts w:ascii="Helvetica" w:hAnsi="Helvetica" w:cs="HelveticaNeueLTStd-LtCn"/>
          <w:b/>
        </w:rPr>
      </w:pPr>
      <w:r w:rsidRPr="008420FD">
        <w:rPr>
          <w:rFonts w:ascii="Helvetica" w:hAnsi="Helvetica" w:cs="HelveticaNeueLTStd-LtCn"/>
          <w:b/>
        </w:rPr>
        <w:br w:type="page"/>
      </w:r>
    </w:p>
    <w:p w:rsidR="003358F8" w:rsidRPr="008420FD" w:rsidRDefault="003358F8" w:rsidP="00B42906">
      <w:pPr>
        <w:pStyle w:val="Heading4"/>
      </w:pPr>
      <w:r w:rsidRPr="008420FD">
        <w:t>Additional sources of information</w:t>
      </w:r>
    </w:p>
    <w:p w:rsidR="003358F8" w:rsidRPr="008420FD" w:rsidRDefault="003358F8" w:rsidP="00B42906">
      <w:pPr>
        <w:pStyle w:val="BodyCopy"/>
        <w:rPr>
          <w:noProof w:val="0"/>
        </w:rPr>
      </w:pPr>
      <w:r w:rsidRPr="008420FD">
        <w:rPr>
          <w:noProof w:val="0"/>
        </w:rPr>
        <w:t>Whilst the above sources are most commonly used, other sources that can be accessed include, but are not limited to:</w:t>
      </w:r>
    </w:p>
    <w:p w:rsidR="003358F8" w:rsidRPr="008420FD" w:rsidRDefault="003358F8" w:rsidP="0026376F">
      <w:pPr>
        <w:pStyle w:val="Bullet1"/>
      </w:pPr>
      <w:r w:rsidRPr="008420FD">
        <w:t>Intranet Websites</w:t>
      </w:r>
    </w:p>
    <w:p w:rsidR="003358F8" w:rsidRPr="008420FD" w:rsidRDefault="003358F8" w:rsidP="0026376F">
      <w:pPr>
        <w:pStyle w:val="Bullet1"/>
      </w:pPr>
      <w:r w:rsidRPr="008420FD">
        <w:t>Internal information databases</w:t>
      </w:r>
    </w:p>
    <w:p w:rsidR="003358F8" w:rsidRPr="008420FD" w:rsidRDefault="003358F8" w:rsidP="0026376F">
      <w:pPr>
        <w:pStyle w:val="Bullet1"/>
      </w:pPr>
      <w:r w:rsidRPr="008420FD">
        <w:t>Product manuals</w:t>
      </w:r>
    </w:p>
    <w:p w:rsidR="003358F8" w:rsidRPr="008420FD" w:rsidRDefault="003358F8" w:rsidP="0026376F">
      <w:pPr>
        <w:pStyle w:val="Bullet1"/>
      </w:pPr>
      <w:r w:rsidRPr="008420FD">
        <w:t>Supplier information and sales kits and their sales representatives</w:t>
      </w:r>
    </w:p>
    <w:p w:rsidR="003358F8" w:rsidRPr="008420FD" w:rsidRDefault="003358F8" w:rsidP="0026376F">
      <w:pPr>
        <w:pStyle w:val="Bullet1"/>
      </w:pPr>
      <w:r w:rsidRPr="008420FD">
        <w:rPr>
          <w:noProof/>
          <w:lang w:eastAsia="en-AU"/>
        </w:rPr>
        <w:drawing>
          <wp:anchor distT="0" distB="0" distL="114300" distR="114300" simplePos="0" relativeHeight="252134400" behindDoc="0" locked="0" layoutInCell="1" allowOverlap="1" wp14:anchorId="5EB11312" wp14:editId="4A357314">
            <wp:simplePos x="0" y="0"/>
            <wp:positionH relativeFrom="column">
              <wp:posOffset>4067175</wp:posOffset>
            </wp:positionH>
            <wp:positionV relativeFrom="paragraph">
              <wp:posOffset>196215</wp:posOffset>
            </wp:positionV>
            <wp:extent cx="1657350" cy="1104900"/>
            <wp:effectExtent l="0" t="0" r="0" b="0"/>
            <wp:wrapSquare wrapText="bothSides"/>
            <wp:docPr id="100" name="Picture 23"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117" cstate="print"/>
                    <a:stretch>
                      <a:fillRect/>
                    </a:stretch>
                  </pic:blipFill>
                  <pic:spPr>
                    <a:xfrm>
                      <a:off x="0" y="0"/>
                      <a:ext cx="1657350" cy="1104900"/>
                    </a:xfrm>
                    <a:prstGeom prst="rect">
                      <a:avLst/>
                    </a:prstGeom>
                  </pic:spPr>
                </pic:pic>
              </a:graphicData>
            </a:graphic>
          </wp:anchor>
        </w:drawing>
      </w:r>
      <w:r w:rsidRPr="008420FD">
        <w:t>Destination and product experts in wholesale reservation call centres</w:t>
      </w:r>
    </w:p>
    <w:p w:rsidR="003358F8" w:rsidRPr="008420FD" w:rsidRDefault="003358F8" w:rsidP="0026376F">
      <w:pPr>
        <w:pStyle w:val="Bullet1"/>
      </w:pPr>
      <w:r w:rsidRPr="008420FD">
        <w:t>Confidential and general industry tariffs</w:t>
      </w:r>
    </w:p>
    <w:p w:rsidR="003358F8" w:rsidRPr="008420FD" w:rsidRDefault="003358F8" w:rsidP="0026376F">
      <w:pPr>
        <w:pStyle w:val="Bullet1"/>
      </w:pPr>
      <w:r w:rsidRPr="008420FD">
        <w:t>Preferred contracts or agreements</w:t>
      </w:r>
    </w:p>
    <w:p w:rsidR="003358F8" w:rsidRPr="008420FD" w:rsidRDefault="003358F8" w:rsidP="0026376F">
      <w:pPr>
        <w:pStyle w:val="Bullet1"/>
      </w:pPr>
      <w:r w:rsidRPr="008420FD">
        <w:t>Official country tourist offices, authorities and bureaus</w:t>
      </w:r>
    </w:p>
    <w:p w:rsidR="003358F8" w:rsidRPr="008420FD" w:rsidRDefault="003358F8" w:rsidP="0026376F">
      <w:pPr>
        <w:pStyle w:val="Bullet1"/>
      </w:pPr>
      <w:r w:rsidRPr="008420FD">
        <w:t>Your own travel experience</w:t>
      </w:r>
    </w:p>
    <w:p w:rsidR="003358F8" w:rsidRPr="008420FD" w:rsidRDefault="003358F8" w:rsidP="0026376F">
      <w:pPr>
        <w:pStyle w:val="Bullet1"/>
      </w:pPr>
      <w:r w:rsidRPr="008420FD">
        <w:t>Colleagues</w:t>
      </w:r>
      <w:r w:rsidR="0026376F" w:rsidRPr="008420FD">
        <w:t>.</w:t>
      </w:r>
    </w:p>
    <w:p w:rsidR="00EB7D9E" w:rsidRPr="008420FD" w:rsidRDefault="003358F8" w:rsidP="00B42906">
      <w:pPr>
        <w:pStyle w:val="Heading4"/>
      </w:pPr>
      <w:r w:rsidRPr="008420FD">
        <w:t>T</w:t>
      </w:r>
      <w:r w:rsidR="00EB7D9E" w:rsidRPr="008420FD">
        <w:t>estimonials</w:t>
      </w:r>
    </w:p>
    <w:p w:rsidR="00EB7D9E" w:rsidRPr="008420FD" w:rsidRDefault="00EB7D9E" w:rsidP="00B42906">
      <w:pPr>
        <w:pStyle w:val="BodyCopy"/>
        <w:rPr>
          <w:noProof w:val="0"/>
        </w:rPr>
      </w:pPr>
      <w:r w:rsidRPr="008420FD">
        <w:rPr>
          <w:noProof w:val="0"/>
        </w:rPr>
        <w:t xml:space="preserve">Naturally any </w:t>
      </w:r>
      <w:r w:rsidR="008420FD" w:rsidRPr="008420FD">
        <w:rPr>
          <w:noProof w:val="0"/>
        </w:rPr>
        <w:t>testimonial</w:t>
      </w:r>
      <w:r w:rsidRPr="008420FD">
        <w:rPr>
          <w:noProof w:val="0"/>
        </w:rPr>
        <w:t xml:space="preserve"> that is collected by a tourism organisation is a valuable asset that can be used to provide an accurate reflection on the performance of the organisation or an individual staff member.</w:t>
      </w:r>
    </w:p>
    <w:p w:rsidR="00EB7D9E" w:rsidRPr="008420FD" w:rsidRDefault="00EB7D9E" w:rsidP="00B42906">
      <w:pPr>
        <w:pStyle w:val="BodyCopy"/>
        <w:rPr>
          <w:noProof w:val="0"/>
        </w:rPr>
      </w:pPr>
      <w:r w:rsidRPr="008420FD">
        <w:rPr>
          <w:noProof w:val="0"/>
        </w:rPr>
        <w:t>Testimonials are very good marketing and promotional tools as they are statements from actual consumers, not messages given by organisational staff.</w:t>
      </w:r>
    </w:p>
    <w:p w:rsidR="00EB7D9E" w:rsidRPr="008420FD" w:rsidRDefault="00EB7D9E" w:rsidP="00B42906">
      <w:pPr>
        <w:pStyle w:val="BodyCopy"/>
        <w:rPr>
          <w:noProof w:val="0"/>
        </w:rPr>
      </w:pPr>
      <w:r w:rsidRPr="008420FD">
        <w:rPr>
          <w:noProof w:val="0"/>
        </w:rPr>
        <w:t>A testimonial can be a formal statement testifying to:</w:t>
      </w:r>
    </w:p>
    <w:p w:rsidR="00EB7D9E" w:rsidRPr="008420FD" w:rsidRDefault="00EB7D9E" w:rsidP="0026376F">
      <w:pPr>
        <w:pStyle w:val="Bullet1"/>
      </w:pPr>
      <w:r w:rsidRPr="008420FD">
        <w:t>Someone's character, performance, professionalism, qualifications, skills or achievements</w:t>
      </w:r>
    </w:p>
    <w:p w:rsidR="00EB7D9E" w:rsidRPr="008420FD" w:rsidRDefault="0026376F" w:rsidP="0026376F">
      <w:pPr>
        <w:pStyle w:val="Bullet1"/>
      </w:pPr>
      <w:r w:rsidRPr="008420FD">
        <w:rPr>
          <w:noProof/>
          <w:lang w:eastAsia="en-AU"/>
        </w:rPr>
        <w:drawing>
          <wp:anchor distT="0" distB="0" distL="114300" distR="114300" simplePos="0" relativeHeight="251755520" behindDoc="0" locked="0" layoutInCell="1" allowOverlap="1" wp14:anchorId="4E4ACB1F" wp14:editId="265F36C2">
            <wp:simplePos x="0" y="0"/>
            <wp:positionH relativeFrom="column">
              <wp:posOffset>4371340</wp:posOffset>
            </wp:positionH>
            <wp:positionV relativeFrom="paragraph">
              <wp:posOffset>234950</wp:posOffset>
            </wp:positionV>
            <wp:extent cx="1497330" cy="1428750"/>
            <wp:effectExtent l="0" t="0" r="7620" b="0"/>
            <wp:wrapSquare wrapText="bothSides"/>
            <wp:docPr id="224" name="Picture 223" descr="shutterstock_141396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396034.jpg"/>
                    <pic:cNvPicPr/>
                  </pic:nvPicPr>
                  <pic:blipFill rotWithShape="1">
                    <a:blip r:embed="rId118" cstate="print"/>
                    <a:srcRect l="30107"/>
                    <a:stretch/>
                  </pic:blipFill>
                  <pic:spPr bwMode="auto">
                    <a:xfrm>
                      <a:off x="0" y="0"/>
                      <a:ext cx="1497330" cy="142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7D9E" w:rsidRPr="008420FD">
        <w:t xml:space="preserve">The virtues of a company and the </w:t>
      </w:r>
      <w:r w:rsidR="0088452F" w:rsidRPr="008420FD">
        <w:t>destination</w:t>
      </w:r>
      <w:r w:rsidR="00EB7D9E" w:rsidRPr="008420FD">
        <w:t>s and services it provides</w:t>
      </w:r>
    </w:p>
    <w:p w:rsidR="00EB7D9E" w:rsidRPr="008420FD" w:rsidRDefault="00EB7D9E" w:rsidP="0026376F">
      <w:pPr>
        <w:pStyle w:val="Bullet1"/>
      </w:pPr>
      <w:r w:rsidRPr="008420FD">
        <w:t>How the experience benefited them on a personal basis</w:t>
      </w:r>
      <w:r w:rsidR="0026376F" w:rsidRPr="008420FD">
        <w:t>.</w:t>
      </w:r>
    </w:p>
    <w:p w:rsidR="00EB7D9E" w:rsidRPr="008420FD" w:rsidRDefault="00EB7D9E" w:rsidP="00B42906">
      <w:pPr>
        <w:pStyle w:val="BodyCopy"/>
        <w:rPr>
          <w:noProof w:val="0"/>
        </w:rPr>
      </w:pPr>
      <w:r w:rsidRPr="008420FD">
        <w:rPr>
          <w:noProof w:val="0"/>
        </w:rPr>
        <w:t>Ideally testimonials should include the person's:</w:t>
      </w:r>
    </w:p>
    <w:p w:rsidR="00EB7D9E" w:rsidRPr="008420FD" w:rsidRDefault="00EB7D9E" w:rsidP="0026376F">
      <w:pPr>
        <w:pStyle w:val="Bullet1"/>
        <w:rPr>
          <w:rStyle w:val="Strong"/>
          <w:b w:val="0"/>
        </w:rPr>
      </w:pPr>
      <w:r w:rsidRPr="008420FD">
        <w:rPr>
          <w:rStyle w:val="Strong"/>
          <w:b w:val="0"/>
        </w:rPr>
        <w:t>Name</w:t>
      </w:r>
    </w:p>
    <w:p w:rsidR="00EB7D9E" w:rsidRPr="008420FD" w:rsidRDefault="00EB7D9E" w:rsidP="0026376F">
      <w:pPr>
        <w:pStyle w:val="Bullet1"/>
        <w:rPr>
          <w:rStyle w:val="Strong"/>
          <w:b w:val="0"/>
        </w:rPr>
      </w:pPr>
      <w:r w:rsidRPr="008420FD">
        <w:rPr>
          <w:rStyle w:val="Strong"/>
          <w:b w:val="0"/>
        </w:rPr>
        <w:t>Title</w:t>
      </w:r>
    </w:p>
    <w:p w:rsidR="00EB7D9E" w:rsidRPr="008420FD" w:rsidRDefault="00EB7D9E" w:rsidP="0026376F">
      <w:pPr>
        <w:pStyle w:val="Bullet1"/>
        <w:rPr>
          <w:rStyle w:val="Strong"/>
          <w:b w:val="0"/>
        </w:rPr>
      </w:pPr>
      <w:r w:rsidRPr="008420FD">
        <w:rPr>
          <w:rStyle w:val="Strong"/>
          <w:b w:val="0"/>
        </w:rPr>
        <w:t>Company</w:t>
      </w:r>
    </w:p>
    <w:p w:rsidR="00EB7D9E" w:rsidRPr="008420FD" w:rsidRDefault="00EB7D9E" w:rsidP="0026376F">
      <w:pPr>
        <w:pStyle w:val="Bullet1"/>
        <w:rPr>
          <w:rFonts w:eastAsia="Times New Roman" w:cs="Arial"/>
          <w:b/>
        </w:rPr>
      </w:pPr>
      <w:r w:rsidRPr="008420FD">
        <w:rPr>
          <w:rStyle w:val="Strong"/>
          <w:b w:val="0"/>
        </w:rPr>
        <w:t>Head-shot photograph</w:t>
      </w:r>
      <w:r w:rsidR="0026376F" w:rsidRPr="008420FD">
        <w:rPr>
          <w:rStyle w:val="Strong"/>
          <w:b w:val="0"/>
        </w:rPr>
        <w:t>.</w:t>
      </w:r>
    </w:p>
    <w:p w:rsidR="003358F8" w:rsidRPr="008420FD" w:rsidRDefault="003358F8">
      <w:pPr>
        <w:rPr>
          <w:rFonts w:ascii="Helvetica" w:eastAsia="Calibri" w:hAnsi="Helvetica" w:cs="Calibri"/>
          <w:b/>
          <w:lang w:eastAsia="ar-SA"/>
        </w:rPr>
      </w:pPr>
      <w:r w:rsidRPr="008420FD">
        <w:rPr>
          <w:b/>
        </w:rPr>
        <w:br w:type="page"/>
      </w:r>
    </w:p>
    <w:p w:rsidR="00EB7D9E" w:rsidRPr="008420FD" w:rsidRDefault="00EB7D9E" w:rsidP="00B42906">
      <w:pPr>
        <w:pStyle w:val="Heading4"/>
      </w:pPr>
      <w:r w:rsidRPr="008420FD">
        <w:t>Quotations</w:t>
      </w:r>
    </w:p>
    <w:p w:rsidR="00EB7D9E" w:rsidRPr="008420FD" w:rsidRDefault="00EB7D9E" w:rsidP="00B42906">
      <w:pPr>
        <w:pStyle w:val="BodyCopy"/>
        <w:rPr>
          <w:noProof w:val="0"/>
        </w:rPr>
      </w:pPr>
      <w:r w:rsidRPr="008420FD">
        <w:rPr>
          <w:noProof w:val="0"/>
        </w:rPr>
        <w:t xml:space="preserve">Quotations are used by tourism and travel organisations to sell their </w:t>
      </w:r>
      <w:r w:rsidR="0088452F" w:rsidRPr="008420FD">
        <w:rPr>
          <w:noProof w:val="0"/>
        </w:rPr>
        <w:t>destination</w:t>
      </w:r>
      <w:r w:rsidRPr="008420FD">
        <w:rPr>
          <w:noProof w:val="0"/>
        </w:rPr>
        <w:t>s and services, through the use of suppliers, summarised in a way that adds value for the customer.</w:t>
      </w:r>
    </w:p>
    <w:p w:rsidR="00EB7D9E" w:rsidRPr="008420FD" w:rsidRDefault="0026376F" w:rsidP="00B42906">
      <w:pPr>
        <w:pStyle w:val="BodyCopy"/>
        <w:rPr>
          <w:noProof w:val="0"/>
        </w:rPr>
      </w:pPr>
      <w:r w:rsidRPr="008420FD">
        <w:rPr>
          <w:lang w:eastAsia="en-AU"/>
        </w:rPr>
        <w:drawing>
          <wp:anchor distT="0" distB="0" distL="114300" distR="114300" simplePos="0" relativeHeight="251756544" behindDoc="0" locked="0" layoutInCell="1" allowOverlap="1" wp14:anchorId="600EEE54" wp14:editId="37DA0321">
            <wp:simplePos x="0" y="0"/>
            <wp:positionH relativeFrom="column">
              <wp:posOffset>4514850</wp:posOffset>
            </wp:positionH>
            <wp:positionV relativeFrom="paragraph">
              <wp:posOffset>126365</wp:posOffset>
            </wp:positionV>
            <wp:extent cx="1200150" cy="1767205"/>
            <wp:effectExtent l="0" t="0" r="0" b="4445"/>
            <wp:wrapSquare wrapText="bothSides"/>
            <wp:docPr id="226" name="Picture 225" descr="shutterstock_161774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74252.jpg"/>
                    <pic:cNvPicPr/>
                  </pic:nvPicPr>
                  <pic:blipFill>
                    <a:blip r:embed="rId119" cstate="print"/>
                    <a:stretch>
                      <a:fillRect/>
                    </a:stretch>
                  </pic:blipFill>
                  <pic:spPr>
                    <a:xfrm>
                      <a:off x="0" y="0"/>
                      <a:ext cx="1200150" cy="1767205"/>
                    </a:xfrm>
                    <a:prstGeom prst="rect">
                      <a:avLst/>
                    </a:prstGeom>
                  </pic:spPr>
                </pic:pic>
              </a:graphicData>
            </a:graphic>
            <wp14:sizeRelH relativeFrom="margin">
              <wp14:pctWidth>0</wp14:pctWidth>
            </wp14:sizeRelH>
            <wp14:sizeRelV relativeFrom="margin">
              <wp14:pctHeight>0</wp14:pctHeight>
            </wp14:sizeRelV>
          </wp:anchor>
        </w:drawing>
      </w:r>
      <w:r w:rsidR="00EB7D9E" w:rsidRPr="008420FD">
        <w:rPr>
          <w:noProof w:val="0"/>
        </w:rPr>
        <w:t>Information commonly included in a quotation includes:</w:t>
      </w:r>
    </w:p>
    <w:p w:rsidR="00EB7D9E" w:rsidRPr="008420FD" w:rsidRDefault="00EB7D9E" w:rsidP="0026376F">
      <w:pPr>
        <w:pStyle w:val="Bullet1"/>
      </w:pPr>
      <w:r w:rsidRPr="008420FD">
        <w:t>The Travel Agent detail (Agency letterhead/logo)</w:t>
      </w:r>
    </w:p>
    <w:p w:rsidR="00EB7D9E" w:rsidRPr="008420FD" w:rsidRDefault="00EB7D9E" w:rsidP="0026376F">
      <w:pPr>
        <w:pStyle w:val="Bullet1"/>
      </w:pPr>
      <w:r w:rsidRPr="008420FD">
        <w:t>The passenger names</w:t>
      </w:r>
    </w:p>
    <w:p w:rsidR="00EB7D9E" w:rsidRPr="008420FD" w:rsidRDefault="00EB7D9E" w:rsidP="0026376F">
      <w:pPr>
        <w:pStyle w:val="Bullet1"/>
      </w:pPr>
      <w:r w:rsidRPr="008420FD">
        <w:t xml:space="preserve">The </w:t>
      </w:r>
      <w:r w:rsidR="0088452F" w:rsidRPr="008420FD">
        <w:t>destination</w:t>
      </w:r>
      <w:r w:rsidRPr="008420FD">
        <w:t>s or services booked</w:t>
      </w:r>
    </w:p>
    <w:p w:rsidR="00EB7D9E" w:rsidRPr="008420FD" w:rsidRDefault="00EB7D9E" w:rsidP="0026376F">
      <w:pPr>
        <w:pStyle w:val="Bullet1"/>
      </w:pPr>
      <w:r w:rsidRPr="008420FD">
        <w:t>Inclusions and exclusions</w:t>
      </w:r>
    </w:p>
    <w:p w:rsidR="00EB7D9E" w:rsidRPr="008420FD" w:rsidRDefault="00EB7D9E" w:rsidP="0026376F">
      <w:pPr>
        <w:pStyle w:val="Bullet1"/>
      </w:pPr>
      <w:r w:rsidRPr="008420FD">
        <w:t>The status of the items.</w:t>
      </w:r>
    </w:p>
    <w:p w:rsidR="00EB7D9E" w:rsidRPr="008420FD" w:rsidRDefault="00EB7D9E" w:rsidP="0026376F">
      <w:pPr>
        <w:pStyle w:val="Bullet1"/>
      </w:pPr>
      <w:r w:rsidRPr="008420FD">
        <w:t>The gross price – usually quoted per person</w:t>
      </w:r>
    </w:p>
    <w:p w:rsidR="00EB7D9E" w:rsidRPr="008420FD" w:rsidRDefault="00EB7D9E" w:rsidP="0026376F">
      <w:pPr>
        <w:pStyle w:val="Bullet1"/>
      </w:pPr>
      <w:r w:rsidRPr="008420FD">
        <w:t>The conditions of booking, amendment and cancellation</w:t>
      </w:r>
    </w:p>
    <w:p w:rsidR="00EB7D9E" w:rsidRPr="008420FD" w:rsidRDefault="00EB7D9E" w:rsidP="0026376F">
      <w:pPr>
        <w:pStyle w:val="Bullet1"/>
      </w:pPr>
      <w:r w:rsidRPr="008420FD">
        <w:t>The payment schedule for deposit and final money</w:t>
      </w:r>
    </w:p>
    <w:p w:rsidR="00EB7D9E" w:rsidRPr="008420FD" w:rsidRDefault="00EB7D9E" w:rsidP="0026376F">
      <w:pPr>
        <w:pStyle w:val="Bullet1"/>
      </w:pPr>
      <w:r w:rsidRPr="008420FD">
        <w:t>Information relating to other travel documentation including visa requirements, travel insurance, destination information etc</w:t>
      </w:r>
      <w:r w:rsidR="0026376F" w:rsidRPr="008420FD">
        <w:t>.</w:t>
      </w:r>
    </w:p>
    <w:p w:rsidR="00EB7D9E" w:rsidRPr="008420FD" w:rsidRDefault="00EB7D9E" w:rsidP="00B42906">
      <w:pPr>
        <w:pStyle w:val="Heading4"/>
      </w:pPr>
      <w:r w:rsidRPr="008420FD">
        <w:t>Personal observations</w:t>
      </w:r>
    </w:p>
    <w:p w:rsidR="00EB7D9E" w:rsidRPr="008420FD" w:rsidRDefault="0017452E" w:rsidP="00B42906">
      <w:pPr>
        <w:pStyle w:val="BodyCopy"/>
        <w:rPr>
          <w:noProof w:val="0"/>
        </w:rPr>
      </w:pPr>
      <w:r>
        <w:rPr>
          <w:noProof w:val="0"/>
        </w:rPr>
        <w:t>O</w:t>
      </w:r>
      <w:r w:rsidR="00EB7D9E" w:rsidRPr="008420FD">
        <w:rPr>
          <w:noProof w:val="0"/>
        </w:rPr>
        <w:t>ne of the best types of information that can be used by an organisation is that which has been personally collected.</w:t>
      </w:r>
    </w:p>
    <w:p w:rsidR="00EB7D9E" w:rsidRPr="008420FD" w:rsidRDefault="00EB7D9E" w:rsidP="00B42906">
      <w:pPr>
        <w:pStyle w:val="BodyCopy"/>
        <w:rPr>
          <w:noProof w:val="0"/>
        </w:rPr>
      </w:pPr>
      <w:r w:rsidRPr="008420FD">
        <w:rPr>
          <w:lang w:eastAsia="en-AU"/>
        </w:rPr>
        <w:drawing>
          <wp:anchor distT="0" distB="0" distL="114300" distR="114300" simplePos="0" relativeHeight="251757568" behindDoc="0" locked="0" layoutInCell="1" allowOverlap="1" wp14:anchorId="2DB33953" wp14:editId="4FAAF613">
            <wp:simplePos x="0" y="0"/>
            <wp:positionH relativeFrom="column">
              <wp:posOffset>4067175</wp:posOffset>
            </wp:positionH>
            <wp:positionV relativeFrom="paragraph">
              <wp:posOffset>93980</wp:posOffset>
            </wp:positionV>
            <wp:extent cx="1651000" cy="1352550"/>
            <wp:effectExtent l="0" t="0" r="6350" b="0"/>
            <wp:wrapSquare wrapText="bothSides"/>
            <wp:docPr id="228" name="Picture 227"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120" cstate="print"/>
                    <a:stretch>
                      <a:fillRect/>
                    </a:stretch>
                  </pic:blipFill>
                  <pic:spPr>
                    <a:xfrm>
                      <a:off x="0" y="0"/>
                      <a:ext cx="1651000" cy="1352550"/>
                    </a:xfrm>
                    <a:prstGeom prst="rect">
                      <a:avLst/>
                    </a:prstGeom>
                  </pic:spPr>
                </pic:pic>
              </a:graphicData>
            </a:graphic>
            <wp14:sizeRelH relativeFrom="margin">
              <wp14:pctWidth>0</wp14:pctWidth>
            </wp14:sizeRelH>
            <wp14:sizeRelV relativeFrom="margin">
              <wp14:pctHeight>0</wp14:pctHeight>
            </wp14:sizeRelV>
          </wp:anchor>
        </w:drawing>
      </w:r>
      <w:r w:rsidRPr="008420FD">
        <w:rPr>
          <w:noProof w:val="0"/>
        </w:rPr>
        <w:t>This include</w:t>
      </w:r>
      <w:r w:rsidR="0017452E">
        <w:rPr>
          <w:noProof w:val="0"/>
        </w:rPr>
        <w:t>s</w:t>
      </w:r>
      <w:r w:rsidRPr="008420FD">
        <w:rPr>
          <w:noProof w:val="0"/>
        </w:rPr>
        <w:t>:</w:t>
      </w:r>
    </w:p>
    <w:p w:rsidR="00EB7D9E" w:rsidRPr="008420FD" w:rsidRDefault="00EB7D9E" w:rsidP="0026376F">
      <w:pPr>
        <w:pStyle w:val="Bullet1"/>
      </w:pPr>
      <w:r w:rsidRPr="008420FD">
        <w:t>Personal notes</w:t>
      </w:r>
    </w:p>
    <w:p w:rsidR="00EB7D9E" w:rsidRPr="008420FD" w:rsidRDefault="00EB7D9E" w:rsidP="0026376F">
      <w:pPr>
        <w:pStyle w:val="Bullet1"/>
      </w:pPr>
      <w:r w:rsidRPr="008420FD">
        <w:t>Report and findings</w:t>
      </w:r>
    </w:p>
    <w:p w:rsidR="00EB7D9E" w:rsidRPr="008420FD" w:rsidRDefault="00EB7D9E" w:rsidP="0026376F">
      <w:pPr>
        <w:pStyle w:val="Bullet1"/>
      </w:pPr>
      <w:r w:rsidRPr="008420FD">
        <w:t>Log books</w:t>
      </w:r>
    </w:p>
    <w:p w:rsidR="00EB7D9E" w:rsidRPr="008420FD" w:rsidRDefault="00EB7D9E" w:rsidP="0026376F">
      <w:pPr>
        <w:pStyle w:val="Bullet1"/>
      </w:pPr>
      <w:r w:rsidRPr="008420FD">
        <w:t>Records of interviews</w:t>
      </w:r>
    </w:p>
    <w:p w:rsidR="00EB7D9E" w:rsidRPr="008420FD" w:rsidRDefault="00EB7D9E" w:rsidP="0026376F">
      <w:pPr>
        <w:pStyle w:val="Bullet1"/>
      </w:pPr>
      <w:r w:rsidRPr="008420FD">
        <w:t>Notes of first-hand meetings</w:t>
      </w:r>
      <w:r w:rsidR="0026376F" w:rsidRPr="008420FD">
        <w:t>.</w:t>
      </w:r>
    </w:p>
    <w:p w:rsidR="003358F8" w:rsidRPr="008420FD" w:rsidRDefault="003358F8">
      <w:pPr>
        <w:rPr>
          <w:rFonts w:ascii="Helvetica" w:hAnsi="Helvetica" w:cs="Chevin-DemiBold"/>
          <w:b/>
          <w:bCs/>
          <w:i/>
          <w:sz w:val="32"/>
          <w:szCs w:val="32"/>
        </w:rPr>
      </w:pPr>
      <w:r w:rsidRPr="008420FD">
        <w:rPr>
          <w:rFonts w:ascii="Helvetica" w:hAnsi="Helvetica" w:cs="Chevin-DemiBold"/>
          <w:b/>
          <w:bCs/>
          <w:i/>
          <w:sz w:val="32"/>
          <w:szCs w:val="32"/>
        </w:rPr>
        <w:br w:type="page"/>
      </w:r>
    </w:p>
    <w:p w:rsidR="007B70B5" w:rsidRPr="008420FD" w:rsidRDefault="007B70B5" w:rsidP="007B70B5">
      <w:pPr>
        <w:pStyle w:val="Bullet1"/>
        <w:numPr>
          <w:ilvl w:val="0"/>
          <w:numId w:val="0"/>
        </w:numPr>
        <w:ind w:left="357"/>
      </w:pPr>
      <w:r w:rsidRPr="008420FD">
        <w:rPr>
          <w:noProof/>
          <w:lang w:eastAsia="en-AU"/>
        </w:rPr>
        <mc:AlternateContent>
          <mc:Choice Requires="wpg">
            <w:drawing>
              <wp:anchor distT="0" distB="0" distL="114300" distR="114300" simplePos="0" relativeHeight="252152832" behindDoc="0" locked="0" layoutInCell="1" allowOverlap="1" wp14:anchorId="79AC9781" wp14:editId="6D3D2067">
                <wp:simplePos x="0" y="0"/>
                <wp:positionH relativeFrom="column">
                  <wp:posOffset>0</wp:posOffset>
                </wp:positionH>
                <wp:positionV relativeFrom="paragraph">
                  <wp:posOffset>57785</wp:posOffset>
                </wp:positionV>
                <wp:extent cx="5592445" cy="981710"/>
                <wp:effectExtent l="0" t="0" r="8255" b="8890"/>
                <wp:wrapNone/>
                <wp:docPr id="136" name="Group 136"/>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137" name="Text Box 137"/>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 name="Text Box 138"/>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B70B5">
                              <w:pPr>
                                <w:spacing w:before="160" w:after="120" w:line="240" w:lineRule="auto"/>
                              </w:pPr>
                              <w:r>
                                <w:rPr>
                                  <w:rFonts w:ascii="Helvetica" w:hAnsi="Helvetica" w:cs="Chevin-DemiBold"/>
                                  <w:b/>
                                  <w:bCs/>
                                  <w:i/>
                                  <w:sz w:val="32"/>
                                  <w:szCs w:val="32"/>
                                  <w:lang w:val="en-US"/>
                                </w:rPr>
                                <w:t>Identify popular formats of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 name="Text Box 139"/>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7B70B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w:t>
                              </w:r>
                            </w:p>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36" o:spid="_x0000_s1035" style="position:absolute;left:0;text-align:left;margin-left:0;margin-top:4.55pt;width:440.35pt;height:77.3pt;z-index:252152832;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">
                <v:shape id="Text Box 137" o:spid="_x0000_s103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FYysMA&#10;AADcAAAADwAAAGRycy9kb3ducmV2LnhtbERPS4vCMBC+L/gfwgje1lQXV6lGkYKsiHvwcfE2NmNb&#10;bCa1iVr99ZsFwdt8fM+ZzBpTihvVrrCsoNeNQBCnVhecKdjvFp8jEM4jaywtk4IHOZhNWx8TjLW9&#10;84ZuW5+JEMIuRgW591UspUtzMui6tiIO3MnWBn2AdSZ1jfcQbkrZj6JvabDg0JBjRUlO6Xl7NQpW&#10;yeIXN8e+GT3L5Gd9mleX/WGgVKfdzMcgPDX+LX65lzrM/xrC/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FYysMAAADcAAAADwAAAAAAAAAAAAAAAACYAgAAZHJzL2Rv&#10;d25yZXYueG1sUEsFBgAAAAAEAAQA9QAAAIgDAAAAAA==&#10;" filled="f" stroked="f" strokeweight=".5pt">
                  <v:textbox>
                    <w:txbxContent>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v:textbox>
                </v:shape>
                <v:shape id="Text Box 138" o:spid="_x0000_s103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r5RccA&#10;AADcAAAADwAAAGRycy9kb3ducmV2LnhtbESPS2vDQAyE74H8h0WFXkKzTk2T4mYTQumL3hr3QW/C&#10;q9omXq3xbm3n30eHQG4SM5r5tN6OrlE9daH2bGAxT0ARF97WXBr4zJ9v7kGFiGyx8UwGjhRgu5lO&#10;1phZP/AH9ftYKgnhkKGBKsY20zoUFTkMc98Si/bnO4dR1q7UtsNBwl2jb5NkqR3WLA0VtvRYUXHY&#10;/zsDv7Py5z2ML19Depe2T699vvq2uTHXV+PuAVSkMV7M5+s3K/ip0MozMoHen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q+UXHAAAA3AAAAA8AAAAAAAAAAAAAAAAAmAIAAGRy&#10;cy9kb3ducmV2LnhtbFBLBQYAAAAABAAEAPUAAACMAwAAAAA=&#10;" fillcolor="white [3201]" stroked="f" strokeweight=".5pt">
                  <v:textbox>
                    <w:txbxContent>
                      <w:p w:rsidR="004C669D" w:rsidRDefault="004C669D" w:rsidP="007B70B5">
                        <w:pPr>
                          <w:spacing w:before="160" w:after="120" w:line="240" w:lineRule="auto"/>
                        </w:pPr>
                        <w:r>
                          <w:rPr>
                            <w:rFonts w:ascii="Helvetica" w:hAnsi="Helvetica" w:cs="Chevin-DemiBold"/>
                            <w:b/>
                            <w:bCs/>
                            <w:i/>
                            <w:sz w:val="32"/>
                            <w:szCs w:val="32"/>
                            <w:lang w:val="en-US"/>
                          </w:rPr>
                          <w:t>Identify popular formats of destination information</w:t>
                        </w:r>
                      </w:p>
                    </w:txbxContent>
                  </v:textbox>
                </v:shape>
                <v:shape id="Text Box 139" o:spid="_x0000_s1038"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ojs8QA&#10;AADcAAAADwAAAGRycy9kb3ducmV2LnhtbERP32vCMBB+F/Y/hBv4NtNNGLMaZYyJCivOKvh6NGdb&#10;11xKktnOv34ZDHy7j+/nzRa9acSFnK8tK3gcJSCIC6trLhUc9suHFxA+IGtsLJOCH/KwmN8NZphq&#10;2/GOLnkoRQxhn6KCKoQ2ldIXFRn0I9sSR+5kncEQoSuldtjFcNPIpyR5lgZrjg0VtvRWUfGVfxsF&#10;xy5fue1mc/5s19l1e82zD3rPlBre969TEIH6cBP/u9c6zh9P4O+ZeIG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qI7PEAAAA3AAAAA8AAAAAAAAAAAAAAAAAmAIAAGRycy9k&#10;b3ducmV2LnhtbFBLBQYAAAAABAAEAPUAAACJAwAAAAA=&#10;" fillcolor="window" stroked="f" strokeweight=".5pt">
                  <v:textbox>
                    <w:txbxContent>
                      <w:p w:rsidR="004C669D" w:rsidRPr="000D4B98" w:rsidRDefault="004C669D" w:rsidP="007B70B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w:t>
                        </w:r>
                      </w:p>
                      <w:p w:rsidR="004C669D" w:rsidRDefault="004C669D" w:rsidP="007B70B5">
                        <w:pPr>
                          <w:spacing w:after="0" w:line="240" w:lineRule="auto"/>
                          <w:jc w:val="center"/>
                          <w:rPr>
                            <w:rFonts w:ascii="Helvetica" w:hAnsi="Helvetica" w:cs="Chevin-DemiBold"/>
                            <w:b/>
                            <w:bCs/>
                            <w:i/>
                            <w:sz w:val="32"/>
                            <w:szCs w:val="32"/>
                            <w:lang w:val="en-US"/>
                          </w:rPr>
                        </w:pPr>
                      </w:p>
                      <w:p w:rsidR="004C669D" w:rsidRDefault="004C669D" w:rsidP="007B70B5"/>
                    </w:txbxContent>
                  </v:textbox>
                </v:shape>
              </v:group>
            </w:pict>
          </mc:Fallback>
        </mc:AlternateContent>
      </w:r>
      <w:r w:rsidRPr="008420FD">
        <w:rPr>
          <w:noProof/>
          <w:lang w:eastAsia="en-AU"/>
        </w:rPr>
        <mc:AlternateContent>
          <mc:Choice Requires="wps">
            <w:drawing>
              <wp:anchor distT="0" distB="0" distL="114300" distR="114300" simplePos="0" relativeHeight="252153856" behindDoc="1" locked="0" layoutInCell="1" allowOverlap="1" wp14:anchorId="5D1108E0" wp14:editId="718E6425">
                <wp:simplePos x="0" y="0"/>
                <wp:positionH relativeFrom="column">
                  <wp:posOffset>-98637</wp:posOffset>
                </wp:positionH>
                <wp:positionV relativeFrom="paragraph">
                  <wp:posOffset>11430</wp:posOffset>
                </wp:positionV>
                <wp:extent cx="5791200" cy="1100243"/>
                <wp:effectExtent l="0" t="0" r="19050" b="24130"/>
                <wp:wrapNone/>
                <wp:docPr id="140" name="Text Box 140"/>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7B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0" o:spid="_x0000_s1039" type="#_x0000_t202" style="position:absolute;left:0;text-align:left;margin-left:-7.75pt;margin-top:.9pt;width:456pt;height:86.65pt;z-index:-25116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" fillcolor="white [3201]" strokecolor="#4f81bd [3204]">
                <v:textbox>
                  <w:txbxContent>
                    <w:p w:rsidR="004C669D" w:rsidRDefault="004C669D" w:rsidP="007B70B5"/>
                  </w:txbxContent>
                </v:textbox>
              </v:shape>
            </w:pict>
          </mc:Fallback>
        </mc:AlternateContent>
      </w:r>
      <w:r w:rsidRPr="008420FD">
        <w:rPr>
          <w:noProof/>
          <w:lang w:eastAsia="en-AU"/>
        </w:rPr>
        <w:drawing>
          <wp:anchor distT="0" distB="0" distL="114300" distR="114300" simplePos="0" relativeHeight="252151808" behindDoc="0" locked="0" layoutInCell="1" allowOverlap="1" wp14:anchorId="7EA4D96C" wp14:editId="1535F95A">
            <wp:simplePos x="0" y="0"/>
            <wp:positionH relativeFrom="column">
              <wp:posOffset>363220</wp:posOffset>
            </wp:positionH>
            <wp:positionV relativeFrom="paragraph">
              <wp:posOffset>58420</wp:posOffset>
            </wp:positionV>
            <wp:extent cx="647700" cy="628650"/>
            <wp:effectExtent l="0" t="0" r="0" b="0"/>
            <wp:wrapSquare wrapText="bothSides"/>
            <wp:docPr id="14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B70B5" w:rsidRPr="008420FD" w:rsidRDefault="007B70B5" w:rsidP="007B70B5"/>
    <w:p w:rsidR="007B70B5" w:rsidRPr="008420FD" w:rsidRDefault="007B70B5" w:rsidP="007B70B5">
      <w:pPr>
        <w:pStyle w:val="BodyCopy"/>
        <w:rPr>
          <w:noProof w:val="0"/>
        </w:rPr>
      </w:pPr>
    </w:p>
    <w:p w:rsidR="007B70B5" w:rsidRPr="008420FD" w:rsidRDefault="007B70B5" w:rsidP="007B70B5">
      <w:pPr>
        <w:pStyle w:val="BodyCopy"/>
        <w:rPr>
          <w:noProof w:val="0"/>
        </w:rPr>
      </w:pPr>
    </w:p>
    <w:p w:rsidR="007B70B5" w:rsidRPr="008420FD" w:rsidRDefault="007B70B5" w:rsidP="007B70B5">
      <w:pPr>
        <w:pStyle w:val="BodyCopy"/>
        <w:rPr>
          <w:noProof w:val="0"/>
        </w:rPr>
      </w:pPr>
    </w:p>
    <w:p w:rsidR="00BD669A" w:rsidRPr="008420FD" w:rsidRDefault="00BD669A" w:rsidP="007B70B5">
      <w:pPr>
        <w:pStyle w:val="BodyCopy"/>
        <w:rPr>
          <w:noProof w:val="0"/>
        </w:rPr>
      </w:pPr>
      <w:r w:rsidRPr="008420FD">
        <w:rPr>
          <w:noProof w:val="0"/>
        </w:rPr>
        <w:t xml:space="preserve">You are to identify four popular </w:t>
      </w:r>
      <w:r w:rsidR="0061795D" w:rsidRPr="008420FD">
        <w:rPr>
          <w:noProof w:val="0"/>
        </w:rPr>
        <w:t>formats</w:t>
      </w:r>
      <w:r w:rsidRPr="008420FD">
        <w:rPr>
          <w:noProof w:val="0"/>
        </w:rPr>
        <w:t xml:space="preserve"> that you would use to provide destination information to potential customers. You are to explain why you would use these items.</w:t>
      </w:r>
    </w:p>
    <w:p w:rsidR="00BD669A" w:rsidRPr="008420FD" w:rsidRDefault="00BD669A" w:rsidP="007B70B5">
      <w:pPr>
        <w:pStyle w:val="BodyCopy"/>
        <w:rPr>
          <w:noProof w:val="0"/>
        </w:rPr>
      </w:pPr>
    </w:p>
    <w:tbl>
      <w:tblPr>
        <w:tblStyle w:val="TableGrid"/>
        <w:tblW w:w="0" w:type="auto"/>
        <w:tblLook w:val="04A0" w:firstRow="1" w:lastRow="0" w:firstColumn="1" w:lastColumn="0" w:noHBand="0" w:noVBand="1"/>
      </w:tblPr>
      <w:tblGrid>
        <w:gridCol w:w="4621"/>
        <w:gridCol w:w="4621"/>
      </w:tblGrid>
      <w:tr w:rsidR="00BD669A" w:rsidRPr="008420FD" w:rsidTr="004F632A">
        <w:tc>
          <w:tcPr>
            <w:tcW w:w="4621" w:type="dxa"/>
            <w:shd w:val="clear" w:color="auto" w:fill="D9D9D9" w:themeFill="background1" w:themeFillShade="D9"/>
          </w:tcPr>
          <w:p w:rsidR="00BD669A" w:rsidRPr="008420FD" w:rsidRDefault="007B70B5" w:rsidP="007B70B5">
            <w:pPr>
              <w:pStyle w:val="TableTextBold"/>
              <w:rPr>
                <w:noProof w:val="0"/>
              </w:rPr>
            </w:pPr>
            <w:r w:rsidRPr="008420FD">
              <w:rPr>
                <w:noProof w:val="0"/>
              </w:rPr>
              <w:t>Formats containing destination information</w:t>
            </w:r>
          </w:p>
        </w:tc>
        <w:tc>
          <w:tcPr>
            <w:tcW w:w="4621" w:type="dxa"/>
            <w:shd w:val="clear" w:color="auto" w:fill="D9D9D9" w:themeFill="background1" w:themeFillShade="D9"/>
          </w:tcPr>
          <w:p w:rsidR="00BD669A" w:rsidRPr="008420FD" w:rsidRDefault="007B70B5" w:rsidP="007B70B5">
            <w:pPr>
              <w:pStyle w:val="TableTextBold"/>
              <w:rPr>
                <w:noProof w:val="0"/>
              </w:rPr>
            </w:pPr>
            <w:r w:rsidRPr="008420FD">
              <w:rPr>
                <w:noProof w:val="0"/>
              </w:rPr>
              <w:t>Reason for using this format</w:t>
            </w:r>
          </w:p>
        </w:tc>
      </w:tr>
      <w:tr w:rsidR="00BD669A" w:rsidRPr="008420FD" w:rsidTr="00BD669A">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tc>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tc>
      </w:tr>
      <w:tr w:rsidR="00BD669A" w:rsidRPr="008420FD" w:rsidTr="00BD669A">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tc>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tc>
      </w:tr>
      <w:tr w:rsidR="00BD669A" w:rsidRPr="008420FD" w:rsidTr="00BD669A">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tc>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tc>
      </w:tr>
      <w:tr w:rsidR="00BD669A" w:rsidRPr="008420FD" w:rsidTr="00BD669A">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tc>
        <w:tc>
          <w:tcPr>
            <w:tcW w:w="4621" w:type="dxa"/>
          </w:tcPr>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7B70B5" w:rsidRPr="008420FD" w:rsidRDefault="007B70B5" w:rsidP="00BD669A">
            <w:pPr>
              <w:autoSpaceDE w:val="0"/>
              <w:autoSpaceDN w:val="0"/>
              <w:adjustRightInd w:val="0"/>
              <w:snapToGrid w:val="0"/>
              <w:spacing w:before="80" w:after="120"/>
              <w:rPr>
                <w:rFonts w:ascii="Helvetica" w:hAnsi="Helvetica" w:cs="HelveticaNeueLTStd-Lt"/>
                <w:color w:val="000000"/>
              </w:rPr>
            </w:pPr>
          </w:p>
          <w:p w:rsidR="00BD669A" w:rsidRPr="008420FD" w:rsidRDefault="00BD669A" w:rsidP="00BD669A">
            <w:pPr>
              <w:autoSpaceDE w:val="0"/>
              <w:autoSpaceDN w:val="0"/>
              <w:adjustRightInd w:val="0"/>
              <w:snapToGrid w:val="0"/>
              <w:spacing w:before="80" w:after="120"/>
              <w:rPr>
                <w:rFonts w:ascii="Helvetica" w:hAnsi="Helvetica" w:cs="HelveticaNeueLTStd-Lt"/>
                <w:color w:val="000000"/>
              </w:rPr>
            </w:pPr>
          </w:p>
        </w:tc>
      </w:tr>
    </w:tbl>
    <w:p w:rsidR="00EB7D9E" w:rsidRPr="008420FD" w:rsidRDefault="00EB7D9E" w:rsidP="00E87712">
      <w:pPr>
        <w:rPr>
          <w:rFonts w:ascii="Helvetica" w:hAnsi="Helvetica" w:cs="HelveticaNeueLTStd-LtCn"/>
        </w:rPr>
      </w:pPr>
      <w:r w:rsidRPr="008420FD">
        <w:br w:type="page"/>
      </w:r>
    </w:p>
    <w:p w:rsidR="00F84543" w:rsidRPr="008420FD" w:rsidRDefault="00F84543" w:rsidP="00057387">
      <w:pPr>
        <w:pStyle w:val="Heading2"/>
      </w:pPr>
      <w:r w:rsidRPr="008420FD">
        <w:t>1.2</w:t>
      </w:r>
      <w:r w:rsidRPr="008420FD">
        <w:tab/>
      </w:r>
      <w:r w:rsidR="00B83173">
        <w:fldChar w:fldCharType="begin"/>
      </w:r>
      <w:r w:rsidR="00B83173">
        <w:instrText xml:space="preserve"> REF  Criteria12  \* MERGEFORMAT </w:instrText>
      </w:r>
      <w:r w:rsidR="00B83173">
        <w:fldChar w:fldCharType="separate"/>
      </w:r>
      <w:sdt>
        <w:sdtPr>
          <w:alias w:val="Criteria12"/>
          <w:tag w:val="Criteria12"/>
          <w:id w:val="823789154"/>
          <w:lock w:val="sdtLocked"/>
          <w:placeholder>
            <w:docPart w:val="D92FBD317C984111BC07072F80DA8F9A"/>
          </w:placeholder>
        </w:sdtPr>
        <w:sdtEndPr/>
        <w:sdtContent>
          <w:r w:rsidR="006A1395" w:rsidRPr="008420FD">
            <w:rPr>
              <w:rStyle w:val="PlaceholderText"/>
              <w:color w:val="45545F"/>
            </w:rPr>
            <w:t xml:space="preserve">Describe criteria for capturing destination </w:t>
          </w:r>
          <w:r w:rsidR="006A1395" w:rsidRPr="008420FD">
            <w:t>information</w:t>
          </w:r>
        </w:sdtContent>
      </w:sdt>
      <w:r w:rsidR="00B83173">
        <w:fldChar w:fldCharType="end"/>
      </w:r>
    </w:p>
    <w:p w:rsidR="00F84543" w:rsidRPr="008420FD" w:rsidRDefault="00F84543" w:rsidP="009D7C05">
      <w:pPr>
        <w:pStyle w:val="Heading3"/>
      </w:pPr>
      <w:r w:rsidRPr="008420FD">
        <w:t>Introduction</w:t>
      </w:r>
    </w:p>
    <w:p w:rsidR="003B7F6D" w:rsidRPr="008420FD" w:rsidRDefault="0017452E" w:rsidP="00B42906">
      <w:pPr>
        <w:pStyle w:val="BodyCopy"/>
        <w:rPr>
          <w:noProof w:val="0"/>
        </w:rPr>
      </w:pPr>
      <w:r>
        <w:rPr>
          <w:noProof w:val="0"/>
        </w:rPr>
        <w:t>Whilst there are</w:t>
      </w:r>
      <w:r w:rsidR="003B7F6D" w:rsidRPr="008420FD">
        <w:rPr>
          <w:noProof w:val="0"/>
        </w:rPr>
        <w:t xml:space="preserve"> endless pieces of </w:t>
      </w:r>
      <w:r w:rsidR="00E87712" w:rsidRPr="008420FD">
        <w:rPr>
          <w:noProof w:val="0"/>
        </w:rPr>
        <w:t>destination</w:t>
      </w:r>
      <w:r w:rsidR="003B7F6D" w:rsidRPr="008420FD">
        <w:rPr>
          <w:noProof w:val="0"/>
        </w:rPr>
        <w:t xml:space="preserve"> information available, it is essential that you are focused on collecting information that will be useful in relation to providing relevant and tailored advice and services to your customers.</w:t>
      </w:r>
    </w:p>
    <w:p w:rsidR="003B7F6D" w:rsidRPr="008420FD" w:rsidRDefault="003B7F6D" w:rsidP="009D7C05">
      <w:pPr>
        <w:pStyle w:val="Heading3"/>
        <w:ind w:left="0" w:firstLine="0"/>
      </w:pPr>
      <w:r w:rsidRPr="008420FD">
        <w:t xml:space="preserve">Importance of having useful and appropriate </w:t>
      </w:r>
      <w:r w:rsidR="0088452F" w:rsidRPr="008420FD">
        <w:t>destination</w:t>
      </w:r>
      <w:r w:rsidRPr="008420FD">
        <w:t xml:space="preserve"> </w:t>
      </w:r>
      <w:r w:rsidR="00182625" w:rsidRPr="008420FD">
        <w:t>information</w:t>
      </w:r>
    </w:p>
    <w:p w:rsidR="003B7F6D" w:rsidRPr="008420FD" w:rsidRDefault="003B7F6D" w:rsidP="00B42906">
      <w:pPr>
        <w:pStyle w:val="BodyCopy"/>
        <w:rPr>
          <w:noProof w:val="0"/>
        </w:rPr>
      </w:pPr>
      <w:r w:rsidRPr="008420FD">
        <w:rPr>
          <w:noProof w:val="0"/>
        </w:rPr>
        <w:t xml:space="preserve">It will be up to you to determine exactly what </w:t>
      </w:r>
      <w:r w:rsidR="0088452F" w:rsidRPr="008420FD">
        <w:rPr>
          <w:noProof w:val="0"/>
        </w:rPr>
        <w:t>destination</w:t>
      </w:r>
      <w:r w:rsidRPr="008420FD">
        <w:rPr>
          <w:noProof w:val="0"/>
        </w:rPr>
        <w:t xml:space="preserve"> knowledge will be useful to meet the needs of your customers.  </w:t>
      </w:r>
    </w:p>
    <w:p w:rsidR="003B7F6D" w:rsidRPr="008420FD" w:rsidRDefault="003B7F6D" w:rsidP="00B42906">
      <w:pPr>
        <w:pStyle w:val="BodyCopy"/>
        <w:rPr>
          <w:noProof w:val="0"/>
        </w:rPr>
      </w:pPr>
      <w:r w:rsidRPr="008420FD">
        <w:rPr>
          <w:noProof w:val="0"/>
        </w:rPr>
        <w:t xml:space="preserve">For all businesses within the tourism industry, it is important to have relevant and up-to-date information so you can: </w:t>
      </w:r>
    </w:p>
    <w:p w:rsidR="003B7F6D" w:rsidRPr="008420FD" w:rsidRDefault="003B7F6D" w:rsidP="0026376F">
      <w:pPr>
        <w:pStyle w:val="Bullet1"/>
      </w:pPr>
      <w:r w:rsidRPr="008420FD">
        <w:t xml:space="preserve">To demonstrate the professionalism of the business and your individual level of professionalism and expertise </w:t>
      </w:r>
    </w:p>
    <w:p w:rsidR="003B7F6D" w:rsidRPr="008420FD" w:rsidRDefault="003B7F6D" w:rsidP="0026376F">
      <w:pPr>
        <w:pStyle w:val="Bullet1"/>
        <w:rPr>
          <w:rFonts w:cs="Times New Roman"/>
        </w:rPr>
      </w:pPr>
      <w:r w:rsidRPr="008420FD">
        <w:rPr>
          <w:rFonts w:cs="Times New Roman"/>
        </w:rPr>
        <w:t xml:space="preserve">To answer routine questions that customers and guests expect you to be able to answer. </w:t>
      </w:r>
    </w:p>
    <w:p w:rsidR="003B7F6D" w:rsidRPr="008420FD" w:rsidRDefault="003B7F6D" w:rsidP="0026376F">
      <w:pPr>
        <w:pStyle w:val="Bullet1"/>
      </w:pPr>
      <w:r w:rsidRPr="008420FD">
        <w:t>Provide destination information and advice to all types of customers</w:t>
      </w:r>
    </w:p>
    <w:p w:rsidR="003B7F6D" w:rsidRPr="008420FD" w:rsidRDefault="003B7F6D" w:rsidP="0026376F">
      <w:pPr>
        <w:pStyle w:val="Bullet1"/>
      </w:pPr>
      <w:r w:rsidRPr="008420FD">
        <w:t xml:space="preserve">Provide specific </w:t>
      </w:r>
      <w:r w:rsidR="0088452F" w:rsidRPr="008420FD">
        <w:t>destination</w:t>
      </w:r>
      <w:r w:rsidRPr="008420FD">
        <w:t xml:space="preserve"> advice to all types of customer</w:t>
      </w:r>
    </w:p>
    <w:p w:rsidR="003B7F6D" w:rsidRPr="008420FD" w:rsidRDefault="003B7F6D" w:rsidP="0026376F">
      <w:pPr>
        <w:pStyle w:val="Bullet1"/>
      </w:pPr>
      <w:r w:rsidRPr="008420FD">
        <w:t xml:space="preserve">To provide additional information which will enhance the customer’s appreciation of their stay, the </w:t>
      </w:r>
      <w:r w:rsidR="0088452F" w:rsidRPr="008420FD">
        <w:t>destination</w:t>
      </w:r>
      <w:r w:rsidRPr="008420FD">
        <w:t xml:space="preserve"> they have bought or the service they have booked </w:t>
      </w:r>
    </w:p>
    <w:p w:rsidR="003B7F6D" w:rsidRPr="008420FD" w:rsidRDefault="003B7F6D" w:rsidP="0026376F">
      <w:pPr>
        <w:pStyle w:val="Bullet1"/>
      </w:pPr>
      <w:r w:rsidRPr="008420FD">
        <w:t xml:space="preserve">To advise customers of up-coming events, specials </w:t>
      </w:r>
      <w:r w:rsidR="008420FD" w:rsidRPr="008420FD">
        <w:t>etc.</w:t>
      </w:r>
      <w:r w:rsidRPr="008420FD">
        <w:t xml:space="preserve"> that the venue plans to offer </w:t>
      </w:r>
    </w:p>
    <w:p w:rsidR="003B7F6D" w:rsidRPr="008420FD" w:rsidRDefault="003B7F6D" w:rsidP="0026376F">
      <w:pPr>
        <w:pStyle w:val="Bullet1"/>
      </w:pPr>
      <w:r w:rsidRPr="008420FD">
        <w:t xml:space="preserve">To make recommendations and suggestions when asked for your opinion </w:t>
      </w:r>
    </w:p>
    <w:p w:rsidR="003B7F6D" w:rsidRPr="008420FD" w:rsidRDefault="003B7F6D" w:rsidP="0026376F">
      <w:pPr>
        <w:pStyle w:val="Bullet1"/>
      </w:pPr>
      <w:r w:rsidRPr="008420FD">
        <w:t xml:space="preserve">Selling tourism </w:t>
      </w:r>
      <w:r w:rsidR="0088452F" w:rsidRPr="008420FD">
        <w:t>destination</w:t>
      </w:r>
      <w:r w:rsidRPr="008420FD">
        <w:t>s to the customer</w:t>
      </w:r>
    </w:p>
    <w:p w:rsidR="003B7F6D" w:rsidRPr="008420FD" w:rsidRDefault="003B7F6D" w:rsidP="0026376F">
      <w:pPr>
        <w:pStyle w:val="Bullet1"/>
      </w:pPr>
      <w:r w:rsidRPr="008420FD">
        <w:rPr>
          <w:noProof/>
          <w:lang w:eastAsia="en-AU"/>
        </w:rPr>
        <w:drawing>
          <wp:anchor distT="0" distB="0" distL="114300" distR="114300" simplePos="0" relativeHeight="251747328" behindDoc="0" locked="0" layoutInCell="1" allowOverlap="1" wp14:anchorId="3C65DC2F" wp14:editId="2ABCC6E0">
            <wp:simplePos x="0" y="0"/>
            <wp:positionH relativeFrom="column">
              <wp:posOffset>3799840</wp:posOffset>
            </wp:positionH>
            <wp:positionV relativeFrom="paragraph">
              <wp:posOffset>64770</wp:posOffset>
            </wp:positionV>
            <wp:extent cx="1928495" cy="1285875"/>
            <wp:effectExtent l="0" t="0" r="0" b="9525"/>
            <wp:wrapSquare wrapText="bothSides"/>
            <wp:docPr id="49" name="Picture 46"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121" cstate="print"/>
                    <a:stretch>
                      <a:fillRect/>
                    </a:stretch>
                  </pic:blipFill>
                  <pic:spPr>
                    <a:xfrm>
                      <a:off x="0" y="0"/>
                      <a:ext cx="1928495" cy="1285875"/>
                    </a:xfrm>
                    <a:prstGeom prst="rect">
                      <a:avLst/>
                    </a:prstGeom>
                  </pic:spPr>
                </pic:pic>
              </a:graphicData>
            </a:graphic>
            <wp14:sizeRelH relativeFrom="margin">
              <wp14:pctWidth>0</wp14:pctWidth>
            </wp14:sizeRelH>
            <wp14:sizeRelV relativeFrom="margin">
              <wp14:pctHeight>0</wp14:pctHeight>
            </wp14:sizeRelV>
          </wp:anchor>
        </w:drawing>
      </w:r>
      <w:r w:rsidRPr="008420FD">
        <w:t xml:space="preserve">Quote specific individual tourism </w:t>
      </w:r>
      <w:r w:rsidR="0088452F" w:rsidRPr="008420FD">
        <w:t>destination</w:t>
      </w:r>
      <w:r w:rsidRPr="008420FD">
        <w:t xml:space="preserve"> prices</w:t>
      </w:r>
    </w:p>
    <w:p w:rsidR="003B7F6D" w:rsidRPr="008420FD" w:rsidRDefault="003B7F6D" w:rsidP="0026376F">
      <w:pPr>
        <w:pStyle w:val="Bullet1"/>
      </w:pPr>
      <w:r w:rsidRPr="008420FD">
        <w:t>Booking and coordinating a supplier service for the customer</w:t>
      </w:r>
    </w:p>
    <w:p w:rsidR="003B7F6D" w:rsidRPr="008420FD" w:rsidRDefault="003B7F6D" w:rsidP="0026376F">
      <w:pPr>
        <w:pStyle w:val="Bullet1"/>
      </w:pPr>
      <w:r w:rsidRPr="008420FD">
        <w:t>Receiving and processing a reservation from a customer</w:t>
      </w:r>
    </w:p>
    <w:p w:rsidR="003B7F6D" w:rsidRPr="008420FD" w:rsidRDefault="003B7F6D" w:rsidP="0026376F">
      <w:pPr>
        <w:pStyle w:val="Bullet1"/>
      </w:pPr>
      <w:r w:rsidRPr="008420FD">
        <w:t>Processing financial transactions</w:t>
      </w:r>
    </w:p>
    <w:p w:rsidR="003B7F6D" w:rsidRPr="008420FD" w:rsidRDefault="003B7F6D" w:rsidP="0026376F">
      <w:pPr>
        <w:pStyle w:val="Bullet1"/>
      </w:pPr>
      <w:r w:rsidRPr="008420FD">
        <w:t>Issuing customer travel documentation</w:t>
      </w:r>
    </w:p>
    <w:p w:rsidR="003B7F6D" w:rsidRPr="008420FD" w:rsidRDefault="003B7F6D" w:rsidP="0026376F">
      <w:pPr>
        <w:pStyle w:val="Bullet1"/>
      </w:pPr>
      <w:r w:rsidRPr="008420FD">
        <w:t>Issuing itineraries</w:t>
      </w:r>
    </w:p>
    <w:p w:rsidR="003B7F6D" w:rsidRPr="008420FD" w:rsidRDefault="003B7F6D" w:rsidP="0026376F">
      <w:pPr>
        <w:pStyle w:val="Bullet1"/>
      </w:pPr>
      <w:r w:rsidRPr="008420FD">
        <w:t xml:space="preserve">Participate in </w:t>
      </w:r>
      <w:r w:rsidR="0088452F" w:rsidRPr="008420FD">
        <w:t>destination</w:t>
      </w:r>
      <w:r w:rsidRPr="008420FD">
        <w:t xml:space="preserve"> launches and explain the features of the </w:t>
      </w:r>
      <w:r w:rsidR="0088452F" w:rsidRPr="008420FD">
        <w:t>destination</w:t>
      </w:r>
      <w:r w:rsidRPr="008420FD">
        <w:t>s</w:t>
      </w:r>
    </w:p>
    <w:p w:rsidR="003B7F6D" w:rsidRPr="008420FD" w:rsidRDefault="003B7F6D" w:rsidP="0026376F">
      <w:pPr>
        <w:pStyle w:val="Bullet1"/>
      </w:pPr>
      <w:r w:rsidRPr="008420FD">
        <w:t xml:space="preserve">To generate repeat business from customers </w:t>
      </w:r>
    </w:p>
    <w:p w:rsidR="003B7F6D" w:rsidRPr="008420FD" w:rsidRDefault="003B7F6D" w:rsidP="0026376F">
      <w:pPr>
        <w:pStyle w:val="Bullet1"/>
      </w:pPr>
      <w:r w:rsidRPr="008420FD">
        <w:t xml:space="preserve">To generate referral business </w:t>
      </w:r>
    </w:p>
    <w:p w:rsidR="003B7F6D" w:rsidRPr="008420FD" w:rsidRDefault="003B7F6D" w:rsidP="0026376F">
      <w:pPr>
        <w:pStyle w:val="Bullet1"/>
        <w:rPr>
          <w:rFonts w:cs="Times New Roman"/>
        </w:rPr>
      </w:pPr>
      <w:r w:rsidRPr="008420FD">
        <w:rPr>
          <w:rFonts w:cs="Times New Roman"/>
        </w:rPr>
        <w:t>To comply with g</w:t>
      </w:r>
      <w:r w:rsidR="0026376F" w:rsidRPr="008420FD">
        <w:rPr>
          <w:rFonts w:cs="Times New Roman"/>
        </w:rPr>
        <w:t>eneral operational requirements.</w:t>
      </w:r>
    </w:p>
    <w:p w:rsidR="003B7F6D" w:rsidRPr="008420FD" w:rsidRDefault="003B7F6D" w:rsidP="003B7F6D">
      <w:pPr>
        <w:rPr>
          <w:rFonts w:ascii="Helvetica" w:hAnsi="Helvetica" w:cs="HelveticaNeueLT Std Lt"/>
          <w:b/>
          <w:color w:val="45545F"/>
          <w:sz w:val="28"/>
          <w:szCs w:val="28"/>
        </w:rPr>
      </w:pPr>
      <w:r w:rsidRPr="008420FD">
        <w:rPr>
          <w:rFonts w:ascii="Helvetica" w:hAnsi="Helvetica" w:cs="HelveticaNeueLT Std Lt"/>
          <w:b/>
          <w:color w:val="45545F"/>
          <w:sz w:val="28"/>
          <w:szCs w:val="28"/>
        </w:rPr>
        <w:br w:type="page"/>
      </w:r>
    </w:p>
    <w:p w:rsidR="00C751D0" w:rsidRPr="008420FD" w:rsidRDefault="00C751D0" w:rsidP="009D7C05">
      <w:pPr>
        <w:pStyle w:val="Heading3"/>
      </w:pPr>
      <w:r w:rsidRPr="008420FD">
        <w:t>Criteria for capturing destination information</w:t>
      </w:r>
    </w:p>
    <w:p w:rsidR="00C751D0" w:rsidRPr="008420FD" w:rsidRDefault="00C751D0" w:rsidP="00B42906">
      <w:pPr>
        <w:pStyle w:val="BodyCopy"/>
        <w:rPr>
          <w:noProof w:val="0"/>
        </w:rPr>
      </w:pPr>
      <w:r w:rsidRPr="008420FD">
        <w:rPr>
          <w:noProof w:val="0"/>
        </w:rPr>
        <w:t>In the previous section, the different sources of destination information and items contai</w:t>
      </w:r>
      <w:r w:rsidR="0017452E">
        <w:rPr>
          <w:noProof w:val="0"/>
        </w:rPr>
        <w:t>ning destination information have</w:t>
      </w:r>
      <w:r w:rsidRPr="008420FD">
        <w:rPr>
          <w:noProof w:val="0"/>
        </w:rPr>
        <w:t xml:space="preserve"> been identified.</w:t>
      </w:r>
    </w:p>
    <w:p w:rsidR="00C751D0" w:rsidRPr="008420FD" w:rsidRDefault="00C751D0" w:rsidP="00B42906">
      <w:pPr>
        <w:pStyle w:val="BodyCopy"/>
        <w:rPr>
          <w:noProof w:val="0"/>
        </w:rPr>
      </w:pPr>
      <w:r w:rsidRPr="008420FD">
        <w:rPr>
          <w:noProof w:val="0"/>
        </w:rPr>
        <w:t>Before information is actually sought</w:t>
      </w:r>
      <w:r w:rsidR="0017452E">
        <w:rPr>
          <w:noProof w:val="0"/>
        </w:rPr>
        <w:t xml:space="preserve">, it is important to identify </w:t>
      </w:r>
      <w:r w:rsidRPr="008420FD">
        <w:rPr>
          <w:noProof w:val="0"/>
        </w:rPr>
        <w:t>criteria for capturing destination information.</w:t>
      </w:r>
    </w:p>
    <w:p w:rsidR="00C751D0" w:rsidRPr="008420FD" w:rsidRDefault="00C751D0" w:rsidP="00B42906">
      <w:pPr>
        <w:pStyle w:val="BodyCopy"/>
        <w:rPr>
          <w:noProof w:val="0"/>
        </w:rPr>
      </w:pPr>
      <w:r w:rsidRPr="008420FD">
        <w:rPr>
          <w:noProof w:val="0"/>
        </w:rPr>
        <w:t>The criteria for capturing destination information must include:</w:t>
      </w:r>
    </w:p>
    <w:p w:rsidR="00C751D0" w:rsidRPr="008420FD" w:rsidRDefault="00FF64B7" w:rsidP="0026376F">
      <w:pPr>
        <w:pStyle w:val="Bullet1"/>
      </w:pPr>
      <w:r w:rsidRPr="008420FD">
        <w:rPr>
          <w:noProof/>
          <w:lang w:eastAsia="en-AU"/>
        </w:rPr>
        <w:drawing>
          <wp:anchor distT="0" distB="0" distL="114300" distR="114300" simplePos="0" relativeHeight="252039168" behindDoc="0" locked="0" layoutInCell="1" allowOverlap="1" wp14:anchorId="0704D503" wp14:editId="5F6C90DB">
            <wp:simplePos x="0" y="0"/>
            <wp:positionH relativeFrom="column">
              <wp:posOffset>3905250</wp:posOffset>
            </wp:positionH>
            <wp:positionV relativeFrom="paragraph">
              <wp:posOffset>219710</wp:posOffset>
            </wp:positionV>
            <wp:extent cx="1809750" cy="1219200"/>
            <wp:effectExtent l="0" t="0" r="0" b="0"/>
            <wp:wrapSquare wrapText="bothSides"/>
            <wp:docPr id="1" name="Picture 0"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122" cstate="print"/>
                    <a:stretch>
                      <a:fillRect/>
                    </a:stretch>
                  </pic:blipFill>
                  <pic:spPr>
                    <a:xfrm>
                      <a:off x="0" y="0"/>
                      <a:ext cx="1809750" cy="1219200"/>
                    </a:xfrm>
                    <a:prstGeom prst="rect">
                      <a:avLst/>
                    </a:prstGeom>
                  </pic:spPr>
                </pic:pic>
              </a:graphicData>
            </a:graphic>
          </wp:anchor>
        </w:drawing>
      </w:r>
      <w:r w:rsidR="00C751D0" w:rsidRPr="008420FD">
        <w:t>Accuracy</w:t>
      </w:r>
    </w:p>
    <w:p w:rsidR="00C751D0" w:rsidRPr="008420FD" w:rsidRDefault="00C751D0" w:rsidP="0026376F">
      <w:pPr>
        <w:pStyle w:val="Bullet1"/>
      </w:pPr>
      <w:r w:rsidRPr="008420FD">
        <w:t>Currency</w:t>
      </w:r>
    </w:p>
    <w:p w:rsidR="00C751D0" w:rsidRPr="008420FD" w:rsidRDefault="00C751D0" w:rsidP="0026376F">
      <w:pPr>
        <w:pStyle w:val="Bullet1"/>
      </w:pPr>
      <w:r w:rsidRPr="008420FD">
        <w:t>Completeness</w:t>
      </w:r>
    </w:p>
    <w:p w:rsidR="00C751D0" w:rsidRPr="008420FD" w:rsidRDefault="00C751D0" w:rsidP="0026376F">
      <w:pPr>
        <w:pStyle w:val="Bullet1"/>
      </w:pPr>
      <w:r w:rsidRPr="008420FD">
        <w:t>Reliability and reputation of source</w:t>
      </w:r>
    </w:p>
    <w:p w:rsidR="00C751D0" w:rsidRPr="008420FD" w:rsidRDefault="00C751D0" w:rsidP="0026376F">
      <w:pPr>
        <w:pStyle w:val="Bullet1"/>
      </w:pPr>
      <w:r w:rsidRPr="008420FD">
        <w:t>Cost</w:t>
      </w:r>
    </w:p>
    <w:p w:rsidR="00C751D0" w:rsidRPr="008420FD" w:rsidRDefault="00C751D0" w:rsidP="0026376F">
      <w:pPr>
        <w:pStyle w:val="Bullet1"/>
      </w:pPr>
      <w:r w:rsidRPr="008420FD">
        <w:t>Ease-of-access</w:t>
      </w:r>
    </w:p>
    <w:p w:rsidR="00C751D0" w:rsidRPr="008420FD" w:rsidRDefault="00C751D0" w:rsidP="0026376F">
      <w:pPr>
        <w:pStyle w:val="Bullet1"/>
      </w:pPr>
      <w:r w:rsidRPr="008420FD">
        <w:t>Copyright-free status of information.</w:t>
      </w:r>
    </w:p>
    <w:p w:rsidR="002A2CCF" w:rsidRPr="008420FD" w:rsidRDefault="002A2CCF" w:rsidP="009D7C05">
      <w:pPr>
        <w:pStyle w:val="Heading3"/>
      </w:pPr>
      <w:r w:rsidRPr="008420FD">
        <w:t xml:space="preserve">Methods to </w:t>
      </w:r>
      <w:r w:rsidR="00C751D0" w:rsidRPr="008420FD">
        <w:t>ensure compliance with information collection criteria</w:t>
      </w:r>
    </w:p>
    <w:p w:rsidR="002A2CCF" w:rsidRPr="008420FD" w:rsidRDefault="002A2CCF" w:rsidP="00B42906">
      <w:pPr>
        <w:pStyle w:val="BodyCopy"/>
        <w:rPr>
          <w:noProof w:val="0"/>
        </w:rPr>
      </w:pPr>
      <w:r w:rsidRPr="008420FD">
        <w:rPr>
          <w:noProof w:val="0"/>
        </w:rPr>
        <w:t xml:space="preserve">Methods to ensure </w:t>
      </w:r>
      <w:r w:rsidR="00C751D0" w:rsidRPr="008420FD">
        <w:rPr>
          <w:noProof w:val="0"/>
        </w:rPr>
        <w:t>you meet the above mentioned criteria for collecting destination</w:t>
      </w:r>
      <w:r w:rsidRPr="008420FD">
        <w:rPr>
          <w:noProof w:val="0"/>
        </w:rPr>
        <w:t xml:space="preserve"> include, but are not limited to:</w:t>
      </w:r>
    </w:p>
    <w:p w:rsidR="00C751D0" w:rsidRPr="008420FD" w:rsidRDefault="00C751D0" w:rsidP="0026376F">
      <w:pPr>
        <w:pStyle w:val="Bullet1"/>
      </w:pPr>
      <w:r w:rsidRPr="008420FD">
        <w:t>Use of checklists</w:t>
      </w:r>
    </w:p>
    <w:p w:rsidR="00C751D0" w:rsidRPr="008420FD" w:rsidRDefault="0026376F" w:rsidP="0026376F">
      <w:pPr>
        <w:pStyle w:val="Bullet1"/>
      </w:pPr>
      <w:r w:rsidRPr="008420FD">
        <w:rPr>
          <w:noProof/>
          <w:lang w:eastAsia="en-AU"/>
        </w:rPr>
        <w:drawing>
          <wp:anchor distT="0" distB="0" distL="114300" distR="114300" simplePos="0" relativeHeight="252040192" behindDoc="0" locked="0" layoutInCell="1" allowOverlap="1" wp14:anchorId="3D34C364" wp14:editId="2C38B3FD">
            <wp:simplePos x="0" y="0"/>
            <wp:positionH relativeFrom="column">
              <wp:posOffset>3876675</wp:posOffset>
            </wp:positionH>
            <wp:positionV relativeFrom="paragraph">
              <wp:posOffset>116840</wp:posOffset>
            </wp:positionV>
            <wp:extent cx="1847850" cy="1238250"/>
            <wp:effectExtent l="0" t="0" r="0" b="0"/>
            <wp:wrapSquare wrapText="bothSides"/>
            <wp:docPr id="4" name="Picture 3" descr="Generic_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_Assessment_115352104.jpg"/>
                    <pic:cNvPicPr/>
                  </pic:nvPicPr>
                  <pic:blipFill>
                    <a:blip r:embed="rId123" cstate="print"/>
                    <a:stretch>
                      <a:fillRect/>
                    </a:stretch>
                  </pic:blipFill>
                  <pic:spPr>
                    <a:xfrm>
                      <a:off x="0" y="0"/>
                      <a:ext cx="1847850" cy="1238250"/>
                    </a:xfrm>
                    <a:prstGeom prst="rect">
                      <a:avLst/>
                    </a:prstGeom>
                  </pic:spPr>
                </pic:pic>
              </a:graphicData>
            </a:graphic>
          </wp:anchor>
        </w:drawing>
      </w:r>
      <w:r w:rsidR="00C751D0" w:rsidRPr="008420FD">
        <w:t>Putting yourself in the eyes of the customer</w:t>
      </w:r>
    </w:p>
    <w:p w:rsidR="00C751D0" w:rsidRPr="008420FD" w:rsidRDefault="00C751D0" w:rsidP="0026376F">
      <w:pPr>
        <w:pStyle w:val="Bullet1"/>
      </w:pPr>
      <w:r w:rsidRPr="008420FD">
        <w:t>Checking to ensure you have all necessary information</w:t>
      </w:r>
    </w:p>
    <w:p w:rsidR="002A2CCF" w:rsidRPr="008420FD" w:rsidRDefault="002A2CCF" w:rsidP="0026376F">
      <w:pPr>
        <w:pStyle w:val="Bullet1"/>
      </w:pPr>
      <w:r w:rsidRPr="008420FD">
        <w:t>Identify date in which current information was compiled</w:t>
      </w:r>
    </w:p>
    <w:p w:rsidR="002A2CCF" w:rsidRPr="008420FD" w:rsidRDefault="002A2CCF" w:rsidP="0026376F">
      <w:pPr>
        <w:pStyle w:val="Bullet1"/>
      </w:pPr>
      <w:r w:rsidRPr="008420FD">
        <w:t>Checking version of the brochure or information</w:t>
      </w:r>
    </w:p>
    <w:p w:rsidR="002A2CCF" w:rsidRPr="008420FD" w:rsidRDefault="002A2CCF" w:rsidP="0026376F">
      <w:pPr>
        <w:pStyle w:val="Bullet1"/>
      </w:pPr>
      <w:r w:rsidRPr="008420FD">
        <w:t>Checking on the website for accurate 'real time' information</w:t>
      </w:r>
    </w:p>
    <w:p w:rsidR="00BD669A" w:rsidRPr="008420FD" w:rsidRDefault="002A2CCF" w:rsidP="0026376F">
      <w:pPr>
        <w:pStyle w:val="Bullet1"/>
      </w:pPr>
      <w:r w:rsidRPr="008420FD">
        <w:t>Contacting the supplier to verify information</w:t>
      </w:r>
      <w:r w:rsidR="0026376F" w:rsidRPr="008420FD">
        <w:t>.</w:t>
      </w:r>
    </w:p>
    <w:p w:rsidR="00BD669A" w:rsidRPr="008420FD" w:rsidRDefault="00BD669A" w:rsidP="0026376F">
      <w:pPr>
        <w:pStyle w:val="BodyText"/>
        <w:spacing w:before="80" w:line="240" w:lineRule="auto"/>
        <w:ind w:left="720"/>
        <w:rPr>
          <w:rFonts w:ascii="Helvetica" w:hAnsi="Helvetica"/>
        </w:rPr>
      </w:pPr>
      <w:r w:rsidRPr="008420FD">
        <w:rPr>
          <w:rFonts w:ascii="Helvetica" w:hAnsi="Helvetica"/>
        </w:rPr>
        <w:br w:type="page"/>
      </w:r>
    </w:p>
    <w:p w:rsidR="00B42906" w:rsidRPr="008420FD" w:rsidRDefault="00B42906" w:rsidP="00B42906">
      <w:pPr>
        <w:pStyle w:val="Bullet1"/>
        <w:numPr>
          <w:ilvl w:val="0"/>
          <w:numId w:val="0"/>
        </w:numPr>
        <w:ind w:left="357"/>
      </w:pPr>
      <w:r w:rsidRPr="008420FD">
        <w:rPr>
          <w:noProof/>
          <w:lang w:eastAsia="en-AU"/>
        </w:rPr>
        <mc:AlternateContent>
          <mc:Choice Requires="wpg">
            <w:drawing>
              <wp:anchor distT="0" distB="0" distL="114300" distR="114300" simplePos="0" relativeHeight="252156928" behindDoc="0" locked="0" layoutInCell="1" allowOverlap="1" wp14:anchorId="11487C5D" wp14:editId="24D7B542">
                <wp:simplePos x="0" y="0"/>
                <wp:positionH relativeFrom="column">
                  <wp:posOffset>0</wp:posOffset>
                </wp:positionH>
                <wp:positionV relativeFrom="paragraph">
                  <wp:posOffset>57785</wp:posOffset>
                </wp:positionV>
                <wp:extent cx="5592445" cy="981710"/>
                <wp:effectExtent l="0" t="0" r="8255" b="8890"/>
                <wp:wrapNone/>
                <wp:docPr id="225" name="Group 225"/>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86" name="Text Box 86"/>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 name="Text Box 142"/>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B42906">
                              <w:pPr>
                                <w:spacing w:before="160" w:after="120" w:line="240" w:lineRule="auto"/>
                              </w:pPr>
                              <w:r>
                                <w:rPr>
                                  <w:rFonts w:ascii="Helvetica" w:hAnsi="Helvetica" w:cs="Chevin-DemiBold"/>
                                  <w:b/>
                                  <w:bCs/>
                                  <w:i/>
                                  <w:sz w:val="32"/>
                                  <w:szCs w:val="32"/>
                                  <w:lang w:val="en-US"/>
                                </w:rPr>
                                <w:t>Reflect on consequences of 'inaccurate'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 name="Text Box 143"/>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B4290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3</w:t>
                              </w:r>
                            </w:p>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225" o:spid="_x0000_s1040" style="position:absolute;left:0;text-align:left;margin-left:0;margin-top:4.55pt;width:440.35pt;height:77.3pt;z-index:252156928;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">
                <v:shape id="Text Box 86" o:spid="_x0000_s104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iy58YA&#10;AADbAAAADwAAAGRycy9kb3ducmV2LnhtbESPQWvCQBSE70L/w/IK3sxGoRLSrCIBaSn2oM2lt9fs&#10;Mwlm36bZbZL213cFweMwM98w2XYyrRiod41lBcsoBkFcWt1wpaD42C8SEM4ja2wtk4JfcrDdPMwy&#10;TLUd+UjDyVciQNilqKD2vkuldGVNBl1kO+LgnW1v0AfZV1L3OAa4aeUqjtfSYMNhocaO8prKy+nH&#10;KHjL9+94/FqZ5K/NXw7nXfddfD4pNX+cds8gPE3+Hr61X7WCZA3XL+EHyM0/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Liy58YAAADbAAAADwAAAAAAAAAAAAAAAACYAgAAZHJz&#10;L2Rvd25yZXYueG1sUEsFBgAAAAAEAAQA9QAAAIsDAAAAAA==&#10;" filled="f" stroked="f" strokeweight=".5pt">
                  <v:textbox>
                    <w:txbxContent>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v:textbox>
                </v:shape>
                <v:shape id="Text Box 142" o:spid="_x0000_s104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S90sQA&#10;AADcAAAADwAAAGRycy9kb3ducmV2LnhtbERPS2vCQBC+C/6HZYReim58VCV1lVL6kN40PvA2ZKdJ&#10;MDsbstsk/fddoeBtPr7nrDadKUVDtSssKxiPIhDEqdUFZwoOyftwCcJ5ZI2lZVLwSw42635vhbG2&#10;Le+o2ftMhBB2MSrIva9iKV2ak0E3shVx4L5tbdAHWGdS19iGcFPKSRTNpcGCQ0OOFb3mlF73P0bB&#10;5TE7f7nu49hOn6bV22eTLE46Ueph0L08g/DU+bv4373VYf5sArdnwgV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EvdLEAAAA3AAAAA8AAAAAAAAAAAAAAAAAmAIAAGRycy9k&#10;b3ducmV2LnhtbFBLBQYAAAAABAAEAPUAAACJAwAAAAA=&#10;" fillcolor="white [3201]" stroked="f" strokeweight=".5pt">
                  <v:textbox>
                    <w:txbxContent>
                      <w:p w:rsidR="004C669D" w:rsidRDefault="004C669D" w:rsidP="00B42906">
                        <w:pPr>
                          <w:spacing w:before="160" w:after="120" w:line="240" w:lineRule="auto"/>
                        </w:pPr>
                        <w:r>
                          <w:rPr>
                            <w:rFonts w:ascii="Helvetica" w:hAnsi="Helvetica" w:cs="Chevin-DemiBold"/>
                            <w:b/>
                            <w:bCs/>
                            <w:i/>
                            <w:sz w:val="32"/>
                            <w:szCs w:val="32"/>
                            <w:lang w:val="en-US"/>
                          </w:rPr>
                          <w:t>Reflect on consequences of 'inaccurate' destination information</w:t>
                        </w:r>
                      </w:p>
                    </w:txbxContent>
                  </v:textbox>
                </v:shape>
                <v:shape id="Text Box 143" o:spid="_x0000_s1043"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RnJMQA&#10;AADcAAAADwAAAGRycy9kb3ducmV2LnhtbERP32vCMBB+F/Y/hBv4NtPNMaQaZYyJCivOKvh6NGdb&#10;11xKktnOv34ZDHy7j+/nzRa9acSFnK8tK3gcJSCIC6trLhUc9suHCQgfkDU2lknBD3lYzO8GM0y1&#10;7XhHlzyUIoawT1FBFUKbSumLigz6kW2JI3eyzmCI0JVSO+xiuGnkU5K8SIM1x4YKW3qrqPjKv42C&#10;Y5ev3HazOX+26+y6vebZB71nSg3v+9cpiEB9uIn/3Wsd5z+P4e+ZeIG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EZyTEAAAA3AAAAA8AAAAAAAAAAAAAAAAAmAIAAGRycy9k&#10;b3ducmV2LnhtbFBLBQYAAAAABAAEAPUAAACJAwAAAAA=&#10;" fillcolor="window" stroked="f" strokeweight=".5pt">
                  <v:textbox>
                    <w:txbxContent>
                      <w:p w:rsidR="004C669D" w:rsidRPr="000D4B98" w:rsidRDefault="004C669D" w:rsidP="00B4290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3</w:t>
                        </w:r>
                      </w:p>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v:textbox>
                </v:shape>
              </v:group>
            </w:pict>
          </mc:Fallback>
        </mc:AlternateContent>
      </w:r>
      <w:r w:rsidRPr="008420FD">
        <w:rPr>
          <w:noProof/>
          <w:lang w:eastAsia="en-AU"/>
        </w:rPr>
        <mc:AlternateContent>
          <mc:Choice Requires="wps">
            <w:drawing>
              <wp:anchor distT="0" distB="0" distL="114300" distR="114300" simplePos="0" relativeHeight="252157952" behindDoc="1" locked="0" layoutInCell="1" allowOverlap="1" wp14:anchorId="025164AB" wp14:editId="078FB6BC">
                <wp:simplePos x="0" y="0"/>
                <wp:positionH relativeFrom="column">
                  <wp:posOffset>-98637</wp:posOffset>
                </wp:positionH>
                <wp:positionV relativeFrom="paragraph">
                  <wp:posOffset>11430</wp:posOffset>
                </wp:positionV>
                <wp:extent cx="5791200" cy="1100243"/>
                <wp:effectExtent l="0" t="0" r="19050" b="24130"/>
                <wp:wrapNone/>
                <wp:docPr id="144" name="Text Box 144"/>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B42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4" o:spid="_x0000_s1044" type="#_x0000_t202" style="position:absolute;left:0;text-align:left;margin-left:-7.75pt;margin-top:.9pt;width:456pt;height:86.65pt;z-index:-25115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" fillcolor="white [3201]" strokecolor="#4f81bd [3204]">
                <v:textbox>
                  <w:txbxContent>
                    <w:p w:rsidR="004C669D" w:rsidRDefault="004C669D" w:rsidP="00B42906"/>
                  </w:txbxContent>
                </v:textbox>
              </v:shape>
            </w:pict>
          </mc:Fallback>
        </mc:AlternateContent>
      </w:r>
      <w:r w:rsidRPr="008420FD">
        <w:rPr>
          <w:noProof/>
          <w:lang w:eastAsia="en-AU"/>
        </w:rPr>
        <w:drawing>
          <wp:anchor distT="0" distB="0" distL="114300" distR="114300" simplePos="0" relativeHeight="252155904" behindDoc="0" locked="0" layoutInCell="1" allowOverlap="1" wp14:anchorId="2F621022" wp14:editId="6011BDE9">
            <wp:simplePos x="0" y="0"/>
            <wp:positionH relativeFrom="column">
              <wp:posOffset>363220</wp:posOffset>
            </wp:positionH>
            <wp:positionV relativeFrom="paragraph">
              <wp:posOffset>58420</wp:posOffset>
            </wp:positionV>
            <wp:extent cx="647700" cy="628650"/>
            <wp:effectExtent l="0" t="0" r="0" b="0"/>
            <wp:wrapSquare wrapText="bothSides"/>
            <wp:docPr id="14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42906" w:rsidRPr="008420FD" w:rsidRDefault="00B42906" w:rsidP="00B42906">
      <w:pPr>
        <w:pStyle w:val="BodyCopy"/>
        <w:rPr>
          <w:noProof w:val="0"/>
        </w:rPr>
      </w:pPr>
    </w:p>
    <w:p w:rsidR="00B42906" w:rsidRPr="008420FD" w:rsidRDefault="00B42906" w:rsidP="00B42906">
      <w:pPr>
        <w:pStyle w:val="BodyCopy"/>
        <w:rPr>
          <w:noProof w:val="0"/>
        </w:rPr>
      </w:pPr>
    </w:p>
    <w:p w:rsidR="00B42906" w:rsidRPr="008420FD" w:rsidRDefault="00B42906" w:rsidP="00B42906">
      <w:pPr>
        <w:pStyle w:val="BodyCopy"/>
        <w:rPr>
          <w:noProof w:val="0"/>
        </w:rPr>
      </w:pPr>
    </w:p>
    <w:p w:rsidR="00B42906" w:rsidRPr="008420FD" w:rsidRDefault="00B42906" w:rsidP="00B42906">
      <w:pPr>
        <w:pStyle w:val="BodyCopy"/>
        <w:rPr>
          <w:noProof w:val="0"/>
        </w:rPr>
      </w:pPr>
    </w:p>
    <w:p w:rsidR="002A2CCF" w:rsidRPr="008420FD" w:rsidRDefault="002A2CCF" w:rsidP="00B42906">
      <w:pPr>
        <w:pStyle w:val="BodyCopy"/>
        <w:rPr>
          <w:noProof w:val="0"/>
        </w:rPr>
      </w:pPr>
      <w:r w:rsidRPr="008420FD">
        <w:rPr>
          <w:noProof w:val="0"/>
        </w:rPr>
        <w:t>You are required to reflect on a personal experience or 'case study' where the provision of inaccurate</w:t>
      </w:r>
      <w:r w:rsidR="00C751D0" w:rsidRPr="008420FD">
        <w:rPr>
          <w:noProof w:val="0"/>
        </w:rPr>
        <w:t xml:space="preserve"> destination</w:t>
      </w:r>
      <w:r w:rsidRPr="008420FD">
        <w:rPr>
          <w:noProof w:val="0"/>
        </w:rPr>
        <w:t xml:space="preserve"> information has negatively impacted on a travel experience.</w:t>
      </w:r>
    </w:p>
    <w:p w:rsidR="002A2CCF" w:rsidRPr="008420FD" w:rsidRDefault="002A2CCF" w:rsidP="002A2CCF">
      <w:pPr>
        <w:autoSpaceDE w:val="0"/>
        <w:autoSpaceDN w:val="0"/>
        <w:adjustRightInd w:val="0"/>
        <w:spacing w:before="80" w:after="120" w:line="240" w:lineRule="auto"/>
        <w:rPr>
          <w:rFonts w:ascii="Helvetica" w:hAnsi="Helvetica"/>
        </w:rPr>
      </w:pPr>
    </w:p>
    <w:tbl>
      <w:tblPr>
        <w:tblStyle w:val="TableGrid"/>
        <w:tblW w:w="5000" w:type="pct"/>
        <w:tblLook w:val="04A0" w:firstRow="1" w:lastRow="0" w:firstColumn="1" w:lastColumn="0" w:noHBand="0" w:noVBand="1"/>
      </w:tblPr>
      <w:tblGrid>
        <w:gridCol w:w="4621"/>
        <w:gridCol w:w="4621"/>
      </w:tblGrid>
      <w:tr w:rsidR="002A2CCF" w:rsidRPr="008420FD" w:rsidTr="004F632A">
        <w:tc>
          <w:tcPr>
            <w:tcW w:w="4621" w:type="dxa"/>
          </w:tcPr>
          <w:p w:rsidR="002A2CCF" w:rsidRPr="008420FD" w:rsidRDefault="002A2CCF" w:rsidP="00B42906">
            <w:pPr>
              <w:pStyle w:val="TableText"/>
              <w:rPr>
                <w:noProof w:val="0"/>
              </w:rPr>
            </w:pPr>
            <w:r w:rsidRPr="008420FD">
              <w:rPr>
                <w:noProof w:val="0"/>
              </w:rPr>
              <w:t>What was the inaccuracy?</w:t>
            </w:r>
          </w:p>
        </w:tc>
        <w:tc>
          <w:tcPr>
            <w:tcW w:w="4621" w:type="dxa"/>
          </w:tcPr>
          <w:p w:rsidR="002A2CCF" w:rsidRPr="008420FD" w:rsidRDefault="002A2CCF" w:rsidP="00B42906">
            <w:pPr>
              <w:pStyle w:val="TableText"/>
              <w:rPr>
                <w:noProof w:val="0"/>
              </w:rPr>
            </w:pPr>
          </w:p>
          <w:p w:rsidR="002A2CCF" w:rsidRPr="008420FD" w:rsidRDefault="002A2CCF" w:rsidP="00B42906">
            <w:pPr>
              <w:pStyle w:val="TableText"/>
              <w:rPr>
                <w:noProof w:val="0"/>
              </w:rPr>
            </w:pPr>
          </w:p>
          <w:p w:rsidR="00B42906" w:rsidRPr="008420FD" w:rsidRDefault="00B42906" w:rsidP="00B42906">
            <w:pPr>
              <w:pStyle w:val="TableText"/>
              <w:rPr>
                <w:noProof w:val="0"/>
              </w:rPr>
            </w:pPr>
          </w:p>
          <w:p w:rsidR="002A2CCF" w:rsidRPr="008420FD" w:rsidRDefault="002A2CCF" w:rsidP="00B42906">
            <w:pPr>
              <w:pStyle w:val="TableText"/>
              <w:rPr>
                <w:noProof w:val="0"/>
              </w:rPr>
            </w:pPr>
          </w:p>
          <w:p w:rsidR="002A2CCF" w:rsidRPr="008420FD" w:rsidRDefault="002A2CCF" w:rsidP="00B42906">
            <w:pPr>
              <w:pStyle w:val="TableText"/>
              <w:rPr>
                <w:noProof w:val="0"/>
              </w:rPr>
            </w:pPr>
          </w:p>
        </w:tc>
      </w:tr>
      <w:tr w:rsidR="002A2CCF" w:rsidRPr="008420FD" w:rsidTr="004F632A">
        <w:tc>
          <w:tcPr>
            <w:tcW w:w="4621" w:type="dxa"/>
          </w:tcPr>
          <w:p w:rsidR="002A2CCF" w:rsidRPr="008420FD" w:rsidRDefault="002A2CCF" w:rsidP="00B42906">
            <w:pPr>
              <w:pStyle w:val="TableText"/>
              <w:rPr>
                <w:noProof w:val="0"/>
              </w:rPr>
            </w:pPr>
            <w:r w:rsidRPr="008420FD">
              <w:rPr>
                <w:noProof w:val="0"/>
              </w:rPr>
              <w:t>What was the cause of the inaccuracy?</w:t>
            </w:r>
          </w:p>
        </w:tc>
        <w:tc>
          <w:tcPr>
            <w:tcW w:w="4621" w:type="dxa"/>
          </w:tcPr>
          <w:p w:rsidR="002A2CCF" w:rsidRPr="008420FD" w:rsidRDefault="002A2CCF" w:rsidP="00B42906">
            <w:pPr>
              <w:pStyle w:val="TableText"/>
              <w:rPr>
                <w:noProof w:val="0"/>
              </w:rPr>
            </w:pPr>
          </w:p>
          <w:p w:rsidR="002A2CCF" w:rsidRPr="008420FD" w:rsidRDefault="002A2CCF" w:rsidP="00B42906">
            <w:pPr>
              <w:pStyle w:val="TableText"/>
              <w:rPr>
                <w:noProof w:val="0"/>
              </w:rPr>
            </w:pPr>
          </w:p>
          <w:p w:rsidR="00B42906" w:rsidRPr="008420FD" w:rsidRDefault="00B42906" w:rsidP="00B42906">
            <w:pPr>
              <w:pStyle w:val="TableText"/>
              <w:rPr>
                <w:noProof w:val="0"/>
              </w:rPr>
            </w:pPr>
          </w:p>
          <w:p w:rsidR="002A2CCF" w:rsidRPr="008420FD" w:rsidRDefault="002A2CCF" w:rsidP="00B42906">
            <w:pPr>
              <w:pStyle w:val="TableText"/>
              <w:rPr>
                <w:noProof w:val="0"/>
              </w:rPr>
            </w:pPr>
          </w:p>
        </w:tc>
      </w:tr>
      <w:tr w:rsidR="002A2CCF" w:rsidRPr="008420FD" w:rsidTr="004F632A">
        <w:tc>
          <w:tcPr>
            <w:tcW w:w="4621" w:type="dxa"/>
          </w:tcPr>
          <w:p w:rsidR="002A2CCF" w:rsidRPr="008420FD" w:rsidRDefault="002A2CCF" w:rsidP="00B42906">
            <w:pPr>
              <w:pStyle w:val="TableText"/>
              <w:rPr>
                <w:noProof w:val="0"/>
              </w:rPr>
            </w:pPr>
            <w:r w:rsidRPr="008420FD">
              <w:rPr>
                <w:noProof w:val="0"/>
              </w:rPr>
              <w:t>How did it impact on the customer?</w:t>
            </w:r>
          </w:p>
        </w:tc>
        <w:tc>
          <w:tcPr>
            <w:tcW w:w="4621" w:type="dxa"/>
          </w:tcPr>
          <w:p w:rsidR="002A2CCF" w:rsidRPr="008420FD" w:rsidRDefault="002A2CCF" w:rsidP="00B42906">
            <w:pPr>
              <w:pStyle w:val="TableText"/>
              <w:rPr>
                <w:noProof w:val="0"/>
              </w:rPr>
            </w:pPr>
          </w:p>
          <w:p w:rsidR="002A2CCF" w:rsidRPr="008420FD" w:rsidRDefault="002A2CCF" w:rsidP="00B42906">
            <w:pPr>
              <w:pStyle w:val="TableText"/>
              <w:rPr>
                <w:noProof w:val="0"/>
              </w:rPr>
            </w:pPr>
          </w:p>
          <w:p w:rsidR="002A2CCF" w:rsidRPr="008420FD" w:rsidRDefault="002A2CCF" w:rsidP="00B42906">
            <w:pPr>
              <w:pStyle w:val="TableText"/>
              <w:rPr>
                <w:noProof w:val="0"/>
              </w:rPr>
            </w:pPr>
          </w:p>
          <w:p w:rsidR="002A2CCF" w:rsidRPr="008420FD" w:rsidRDefault="002A2CCF" w:rsidP="00B42906">
            <w:pPr>
              <w:pStyle w:val="TableText"/>
              <w:rPr>
                <w:noProof w:val="0"/>
              </w:rPr>
            </w:pPr>
          </w:p>
        </w:tc>
      </w:tr>
      <w:tr w:rsidR="002A2CCF" w:rsidRPr="008420FD" w:rsidTr="004F632A">
        <w:tc>
          <w:tcPr>
            <w:tcW w:w="4621" w:type="dxa"/>
          </w:tcPr>
          <w:p w:rsidR="002A2CCF" w:rsidRPr="008420FD" w:rsidRDefault="002A2CCF" w:rsidP="00B42906">
            <w:pPr>
              <w:pStyle w:val="TableText"/>
              <w:rPr>
                <w:noProof w:val="0"/>
              </w:rPr>
            </w:pPr>
            <w:r w:rsidRPr="008420FD">
              <w:rPr>
                <w:noProof w:val="0"/>
              </w:rPr>
              <w:t>How did it impact on the travel supplier?</w:t>
            </w:r>
          </w:p>
        </w:tc>
        <w:tc>
          <w:tcPr>
            <w:tcW w:w="4621" w:type="dxa"/>
          </w:tcPr>
          <w:p w:rsidR="002A2CCF" w:rsidRPr="008420FD" w:rsidRDefault="002A2CCF" w:rsidP="00B42906">
            <w:pPr>
              <w:pStyle w:val="TableText"/>
              <w:rPr>
                <w:noProof w:val="0"/>
              </w:rPr>
            </w:pPr>
          </w:p>
          <w:p w:rsidR="00B42906" w:rsidRPr="008420FD" w:rsidRDefault="00B42906" w:rsidP="00B42906">
            <w:pPr>
              <w:pStyle w:val="TableText"/>
              <w:rPr>
                <w:noProof w:val="0"/>
              </w:rPr>
            </w:pPr>
          </w:p>
          <w:p w:rsidR="002A2CCF" w:rsidRPr="008420FD" w:rsidRDefault="002A2CCF" w:rsidP="00B42906">
            <w:pPr>
              <w:pStyle w:val="TableText"/>
              <w:rPr>
                <w:noProof w:val="0"/>
              </w:rPr>
            </w:pPr>
          </w:p>
          <w:p w:rsidR="002A2CCF" w:rsidRPr="008420FD" w:rsidRDefault="002A2CCF" w:rsidP="00B42906">
            <w:pPr>
              <w:pStyle w:val="TableText"/>
              <w:rPr>
                <w:noProof w:val="0"/>
              </w:rPr>
            </w:pPr>
          </w:p>
        </w:tc>
      </w:tr>
      <w:tr w:rsidR="002A2CCF" w:rsidRPr="008420FD" w:rsidTr="004F632A">
        <w:tc>
          <w:tcPr>
            <w:tcW w:w="4621" w:type="dxa"/>
          </w:tcPr>
          <w:p w:rsidR="002A2CCF" w:rsidRPr="008420FD" w:rsidRDefault="002A2CCF" w:rsidP="00B42906">
            <w:pPr>
              <w:pStyle w:val="TableText"/>
              <w:rPr>
                <w:noProof w:val="0"/>
              </w:rPr>
            </w:pPr>
            <w:r w:rsidRPr="008420FD">
              <w:rPr>
                <w:noProof w:val="0"/>
              </w:rPr>
              <w:t>How did it impact on the travel agent?</w:t>
            </w:r>
          </w:p>
        </w:tc>
        <w:tc>
          <w:tcPr>
            <w:tcW w:w="4621" w:type="dxa"/>
          </w:tcPr>
          <w:p w:rsidR="002A2CCF" w:rsidRPr="008420FD" w:rsidRDefault="002A2CCF" w:rsidP="00B42906">
            <w:pPr>
              <w:pStyle w:val="TableText"/>
              <w:rPr>
                <w:noProof w:val="0"/>
              </w:rPr>
            </w:pPr>
          </w:p>
          <w:p w:rsidR="00B42906" w:rsidRPr="008420FD" w:rsidRDefault="00B42906" w:rsidP="00B42906">
            <w:pPr>
              <w:pStyle w:val="TableText"/>
              <w:rPr>
                <w:noProof w:val="0"/>
              </w:rPr>
            </w:pPr>
          </w:p>
          <w:p w:rsidR="002A2CCF" w:rsidRPr="008420FD" w:rsidRDefault="002A2CCF" w:rsidP="00B42906">
            <w:pPr>
              <w:pStyle w:val="TableText"/>
              <w:rPr>
                <w:noProof w:val="0"/>
              </w:rPr>
            </w:pPr>
          </w:p>
          <w:p w:rsidR="002A2CCF" w:rsidRPr="008420FD" w:rsidRDefault="002A2CCF" w:rsidP="00B42906">
            <w:pPr>
              <w:pStyle w:val="TableText"/>
              <w:rPr>
                <w:noProof w:val="0"/>
              </w:rPr>
            </w:pPr>
          </w:p>
        </w:tc>
      </w:tr>
    </w:tbl>
    <w:p w:rsidR="00295199" w:rsidRDefault="00295199" w:rsidP="00295199">
      <w:pPr>
        <w:pStyle w:val="BodyCopy"/>
      </w:pPr>
      <w:r w:rsidRPr="00295199">
        <mc:AlternateContent>
          <mc:Choice Requires="wpg">
            <w:drawing>
              <wp:anchor distT="0" distB="0" distL="114300" distR="114300" simplePos="0" relativeHeight="251769856" behindDoc="0" locked="0" layoutInCell="1" allowOverlap="1" wp14:anchorId="527CDD4D" wp14:editId="1B42AFA9">
                <wp:simplePos x="0" y="0"/>
                <wp:positionH relativeFrom="column">
                  <wp:posOffset>1057910</wp:posOffset>
                </wp:positionH>
                <wp:positionV relativeFrom="paragraph">
                  <wp:posOffset>150495</wp:posOffset>
                </wp:positionV>
                <wp:extent cx="3505835" cy="1176655"/>
                <wp:effectExtent l="0" t="0" r="0" b="4445"/>
                <wp:wrapSquare wrapText="bothSides"/>
                <wp:docPr id="146" name="Group 146"/>
                <wp:cNvGraphicFramePr/>
                <a:graphic xmlns:a="http://schemas.openxmlformats.org/drawingml/2006/main">
                  <a:graphicData uri="http://schemas.microsoft.com/office/word/2010/wordprocessingGroup">
                    <wpg:wgp>
                      <wpg:cNvGrpSpPr/>
                      <wpg:grpSpPr>
                        <a:xfrm>
                          <a:off x="0" y="0"/>
                          <a:ext cx="3505835" cy="1176655"/>
                          <a:chOff x="0" y="0"/>
                          <a:chExt cx="3743325" cy="1400175"/>
                        </a:xfrm>
                      </wpg:grpSpPr>
                      <pic:pic xmlns:pic="http://schemas.openxmlformats.org/drawingml/2006/picture">
                        <pic:nvPicPr>
                          <pic:cNvPr id="7" name="Picture 381" descr="W369_upset_guest_shutterstock_155067968.jpg"/>
                          <pic:cNvPicPr>
                            <a:picLocks noChangeAspect="1"/>
                          </pic:cNvPicPr>
                        </pic:nvPicPr>
                        <pic:blipFill rotWithShape="1">
                          <a:blip r:embed="rId124" cstate="print"/>
                          <a:srcRect l="11184"/>
                          <a:stretch/>
                        </pic:blipFill>
                        <pic:spPr bwMode="auto">
                          <a:xfrm>
                            <a:off x="1847850" y="0"/>
                            <a:ext cx="1895475" cy="14001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383" descr="W376_stressed_manager_shutterstock_159274385.jpg"/>
                          <pic:cNvPicPr>
                            <a:picLocks noChangeAspect="1"/>
                          </pic:cNvPicPr>
                        </pic:nvPicPr>
                        <pic:blipFill>
                          <a:blip r:embed="rId125" cstate="print"/>
                          <a:stretch>
                            <a:fillRect/>
                          </a:stretch>
                        </pic:blipFill>
                        <pic:spPr>
                          <a:xfrm>
                            <a:off x="0" y="0"/>
                            <a:ext cx="1847850" cy="12287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146" o:spid="_x0000_s1026" style="position:absolute;margin-left:83.3pt;margin-top:11.85pt;width:276.05pt;height:92.65pt;z-index:251769856;mso-width-relative:margin;mso-height-relative:margin" coordsize="37433,140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1" o:spid="_x0000_s1027" type="#_x0000_t75" alt="W369_upset_guest_shutterstock_155067968.jpg" style="position:absolute;left:18478;width:18955;height:14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RxnAAAAA2gAAAA8AAABkcnMvZG93bnJldi54bWxEj0GrwjAQhO+C/yGs4E1TFVSqUVQQvPhA&#10;K4i3pVnbYrOpTdT6718EweMwM98w82VjSvGk2hWWFQz6EQji1OqCMwWnZNubgnAeWWNpmRS8ycFy&#10;0W7NMdb2xQd6Hn0mAoRdjApy76tYSpfmZND1bUUcvKutDfog60zqGl8Bbko5jKKxNFhwWMixok1O&#10;6e34MArc/XA574ej7W1ieI1/5yJJaKNUt9OsZiA8Nf4X/rZ3WsEEPlfCDZCL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81HGcAAAADaAAAADwAAAAAAAAAAAAAAAACfAgAA&#10;ZHJzL2Rvd25yZXYueG1sUEsFBgAAAAAEAAQA9wAAAIwDAAAAAA==&#10;">
                  <v:imagedata r:id="rId126" o:title="W369_upset_guest_shutterstock_155067968" cropleft="7330f"/>
                  <v:path arrowok="t"/>
                </v:shape>
                <v:shape id="Picture 383" o:spid="_x0000_s1028" type="#_x0000_t75" alt="W376_stressed_manager_shutterstock_159274385.jpg" style="position:absolute;width:18478;height:12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er83DAAAA2gAAAA8AAABkcnMvZG93bnJldi54bWxEj0+LwjAUxO8LfofwBG9rWmWLdI1FBMGD&#10;IP4Dj4/mbdvd5qU2sdZvbxYEj8PM/IaZZ72pRUetqywriMcRCOLc6ooLBafj+nMGwnlkjbVlUvAg&#10;B9li8DHHVNs776k7+EIECLsUFZTeN6mULi/JoBvbhjh4P7Y16INsC6lbvAe4qeUkihJpsOKwUGJD&#10;q5Lyv8PNKLhuT9vz1+8xrjrjrvvppSuSyU6p0bBffoPw1Pt3+NXeaAUJ/F8JN0Aun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t6vzcMAAADaAAAADwAAAAAAAAAAAAAAAACf&#10;AgAAZHJzL2Rvd25yZXYueG1sUEsFBgAAAAAEAAQA9wAAAI8DAAAAAA==&#10;">
                  <v:imagedata r:id="rId127" o:title="W376_stressed_manager_shutterstock_159274385"/>
                  <v:path arrowok="t"/>
                </v:shape>
                <w10:wrap type="square"/>
              </v:group>
            </w:pict>
          </mc:Fallback>
        </mc:AlternateContent>
      </w:r>
    </w:p>
    <w:p w:rsidR="00295199" w:rsidRDefault="00295199" w:rsidP="00295199">
      <w:pPr>
        <w:pStyle w:val="BodyCopy"/>
      </w:pPr>
    </w:p>
    <w:p w:rsidR="00295199" w:rsidRDefault="00295199" w:rsidP="00295199">
      <w:pPr>
        <w:pStyle w:val="BodyCopy"/>
      </w:pPr>
    </w:p>
    <w:p w:rsidR="00295199" w:rsidRDefault="00295199" w:rsidP="00295199">
      <w:pPr>
        <w:pStyle w:val="BodyCopy"/>
      </w:pPr>
    </w:p>
    <w:p w:rsidR="00295199" w:rsidRDefault="00295199" w:rsidP="00295199">
      <w:pPr>
        <w:pStyle w:val="BodyCopy"/>
      </w:pPr>
    </w:p>
    <w:p w:rsidR="002A2CCF" w:rsidRPr="00295199" w:rsidRDefault="00295199" w:rsidP="00295199">
      <w:pPr>
        <w:pStyle w:val="ActivityBottom"/>
      </w:pPr>
      <w:r>
        <w:tab/>
      </w:r>
      <w:r w:rsidR="002A2CCF" w:rsidRPr="00295199">
        <w:br w:type="page"/>
      </w:r>
    </w:p>
    <w:p w:rsidR="002A2CCF" w:rsidRPr="008420FD" w:rsidRDefault="002A2CCF" w:rsidP="00B42906">
      <w:pPr>
        <w:pStyle w:val="Heading3"/>
        <w:spacing w:after="120"/>
      </w:pPr>
      <w:r w:rsidRPr="008420FD">
        <w:t>Read and review</w:t>
      </w:r>
      <w:r w:rsidR="00C751D0" w:rsidRPr="008420FD">
        <w:t xml:space="preserve"> destination</w:t>
      </w:r>
      <w:r w:rsidRPr="008420FD">
        <w:t xml:space="preserve"> information</w:t>
      </w:r>
    </w:p>
    <w:p w:rsidR="002A2CCF" w:rsidRPr="008420FD" w:rsidRDefault="00C751D0" w:rsidP="00B42906">
      <w:pPr>
        <w:pStyle w:val="BodyCopy"/>
        <w:rPr>
          <w:noProof w:val="0"/>
        </w:rPr>
      </w:pPr>
      <w:r w:rsidRPr="008420FD">
        <w:rPr>
          <w:noProof w:val="0"/>
        </w:rPr>
        <w:t>When you</w:t>
      </w:r>
      <w:r w:rsidR="002A2CCF" w:rsidRPr="008420FD">
        <w:rPr>
          <w:noProof w:val="0"/>
        </w:rPr>
        <w:t xml:space="preserve"> capt</w:t>
      </w:r>
      <w:r w:rsidRPr="008420FD">
        <w:rPr>
          <w:noProof w:val="0"/>
        </w:rPr>
        <w:t xml:space="preserve">ure destination </w:t>
      </w:r>
      <w:r w:rsidR="002A2CCF" w:rsidRPr="008420FD">
        <w:rPr>
          <w:noProof w:val="0"/>
        </w:rPr>
        <w:t xml:space="preserve">information </w:t>
      </w:r>
      <w:r w:rsidRPr="008420FD">
        <w:rPr>
          <w:noProof w:val="0"/>
        </w:rPr>
        <w:t>through the use of</w:t>
      </w:r>
      <w:r w:rsidR="002A2CCF" w:rsidRPr="008420FD">
        <w:rPr>
          <w:noProof w:val="0"/>
        </w:rPr>
        <w:t xml:space="preserve"> various sources it is </w:t>
      </w:r>
      <w:r w:rsidR="009575F1" w:rsidRPr="008420FD">
        <w:rPr>
          <w:noProof w:val="0"/>
        </w:rPr>
        <w:t>important</w:t>
      </w:r>
      <w:r w:rsidR="002A2CCF" w:rsidRPr="008420FD">
        <w:rPr>
          <w:noProof w:val="0"/>
        </w:rPr>
        <w:t xml:space="preserve"> to read and review the information and determine its importance, accuracy and relevancy for your organisation and customers</w:t>
      </w:r>
    </w:p>
    <w:p w:rsidR="002A2CCF" w:rsidRPr="008420FD" w:rsidRDefault="002A2CCF" w:rsidP="00B42906">
      <w:pPr>
        <w:pStyle w:val="Heading4"/>
      </w:pPr>
      <w:r w:rsidRPr="008420FD">
        <w:t xml:space="preserve">Objectives of reading and reviewing captured </w:t>
      </w:r>
      <w:r w:rsidR="009575F1" w:rsidRPr="008420FD">
        <w:t xml:space="preserve">destination </w:t>
      </w:r>
      <w:r w:rsidRPr="008420FD">
        <w:t>information</w:t>
      </w:r>
    </w:p>
    <w:p w:rsidR="002A2CCF" w:rsidRPr="008420FD" w:rsidRDefault="002A2CCF" w:rsidP="00B42906">
      <w:pPr>
        <w:pStyle w:val="BodyCopy"/>
        <w:rPr>
          <w:noProof w:val="0"/>
        </w:rPr>
      </w:pPr>
      <w:r w:rsidRPr="008420FD">
        <w:rPr>
          <w:noProof w:val="0"/>
        </w:rPr>
        <w:t>Objectives of reviewing</w:t>
      </w:r>
      <w:r w:rsidR="009575F1" w:rsidRPr="008420FD">
        <w:rPr>
          <w:noProof w:val="0"/>
        </w:rPr>
        <w:t xml:space="preserve"> destination</w:t>
      </w:r>
      <w:r w:rsidRPr="008420FD">
        <w:rPr>
          <w:noProof w:val="0"/>
        </w:rPr>
        <w:t xml:space="preserve"> information that you have captured include:</w:t>
      </w:r>
    </w:p>
    <w:p w:rsidR="002A2CCF" w:rsidRPr="008420FD" w:rsidRDefault="002A2CCF" w:rsidP="00B42906">
      <w:pPr>
        <w:pStyle w:val="Bullet1"/>
        <w:spacing w:after="80"/>
      </w:pPr>
      <w:r w:rsidRPr="008420FD">
        <w:t xml:space="preserve">Verifying the accuracy, relevance and sources of the data </w:t>
      </w:r>
      <w:r w:rsidR="00B42906" w:rsidRPr="008420FD">
        <w:t>–</w:t>
      </w:r>
      <w:r w:rsidRPr="008420FD">
        <w:t xml:space="preserve"> as mentioned above</w:t>
      </w:r>
    </w:p>
    <w:p w:rsidR="002A2CCF" w:rsidRPr="008420FD" w:rsidRDefault="0026376F" w:rsidP="00B42906">
      <w:pPr>
        <w:pStyle w:val="Bullet1"/>
        <w:spacing w:after="80"/>
      </w:pPr>
      <w:r w:rsidRPr="008420FD">
        <w:rPr>
          <w:noProof/>
          <w:lang w:eastAsia="en-AU"/>
        </w:rPr>
        <w:drawing>
          <wp:anchor distT="0" distB="0" distL="114300" distR="114300" simplePos="0" relativeHeight="251766784" behindDoc="0" locked="0" layoutInCell="1" allowOverlap="1" wp14:anchorId="7F0B1A22" wp14:editId="67F68F59">
            <wp:simplePos x="0" y="0"/>
            <wp:positionH relativeFrom="column">
              <wp:posOffset>3961765</wp:posOffset>
            </wp:positionH>
            <wp:positionV relativeFrom="paragraph">
              <wp:posOffset>111760</wp:posOffset>
            </wp:positionV>
            <wp:extent cx="1762125" cy="1174750"/>
            <wp:effectExtent l="0" t="0" r="9525" b="6350"/>
            <wp:wrapSquare wrapText="bothSides"/>
            <wp:docPr id="8" name="Picture 25" descr="shutterstock_1228254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128" cstate="print"/>
                    <a:stretch>
                      <a:fillRect/>
                    </a:stretch>
                  </pic:blipFill>
                  <pic:spPr>
                    <a:xfrm>
                      <a:off x="0" y="0"/>
                      <a:ext cx="1762125" cy="1174750"/>
                    </a:xfrm>
                    <a:prstGeom prst="rect">
                      <a:avLst/>
                    </a:prstGeom>
                  </pic:spPr>
                </pic:pic>
              </a:graphicData>
            </a:graphic>
            <wp14:sizeRelH relativeFrom="margin">
              <wp14:pctWidth>0</wp14:pctWidth>
            </wp14:sizeRelH>
            <wp14:sizeRelV relativeFrom="margin">
              <wp14:pctHeight>0</wp14:pctHeight>
            </wp14:sizeRelV>
          </wp:anchor>
        </w:drawing>
      </w:r>
      <w:r w:rsidR="002A2CCF" w:rsidRPr="008420FD">
        <w:t>Confirming the applicability and utility of material researched and provided</w:t>
      </w:r>
    </w:p>
    <w:p w:rsidR="002A2CCF" w:rsidRPr="008420FD" w:rsidRDefault="002A2CCF" w:rsidP="00B42906">
      <w:pPr>
        <w:pStyle w:val="Bullet1"/>
        <w:spacing w:after="80"/>
      </w:pPr>
      <w:r w:rsidRPr="008420FD">
        <w:t>Determining degree of usefulness of the information</w:t>
      </w:r>
    </w:p>
    <w:p w:rsidR="002A2CCF" w:rsidRPr="008420FD" w:rsidRDefault="002A2CCF" w:rsidP="00B42906">
      <w:pPr>
        <w:pStyle w:val="Bullet1"/>
        <w:spacing w:after="80"/>
      </w:pPr>
      <w:r w:rsidRPr="008420FD">
        <w:t>Determining if additional information, material or data is required to meet identified needs</w:t>
      </w:r>
    </w:p>
    <w:p w:rsidR="002A2CCF" w:rsidRPr="008420FD" w:rsidRDefault="002A2CCF" w:rsidP="00B42906">
      <w:pPr>
        <w:pStyle w:val="Bullet1"/>
        <w:spacing w:after="80"/>
      </w:pPr>
      <w:r w:rsidRPr="008420FD">
        <w:t>Ensuring that no obvious sources of information have been overlooked</w:t>
      </w:r>
    </w:p>
    <w:p w:rsidR="002A2CCF" w:rsidRPr="008420FD" w:rsidRDefault="002A2CCF" w:rsidP="00B42906">
      <w:pPr>
        <w:pStyle w:val="Bullet1"/>
        <w:spacing w:after="80"/>
      </w:pPr>
      <w:r w:rsidRPr="008420FD">
        <w:t>Meeting with the information user to check that the material gathered is appropriate for their needs</w:t>
      </w:r>
    </w:p>
    <w:p w:rsidR="002A2CCF" w:rsidRPr="008420FD" w:rsidRDefault="002A2CCF" w:rsidP="00B42906">
      <w:pPr>
        <w:pStyle w:val="Bullet1"/>
        <w:spacing w:after="80"/>
      </w:pPr>
      <w:r w:rsidRPr="008420FD">
        <w:t>Meeting with researchers to clarify points of ambiguity, as appropriate.</w:t>
      </w:r>
    </w:p>
    <w:p w:rsidR="002A2CCF" w:rsidRPr="008420FD" w:rsidRDefault="002A2CCF" w:rsidP="00B42906">
      <w:pPr>
        <w:pStyle w:val="Heading3"/>
        <w:spacing w:after="120"/>
      </w:pPr>
      <w:r w:rsidRPr="008420FD">
        <w:t xml:space="preserve">Interpreting </w:t>
      </w:r>
      <w:r w:rsidR="009575F1" w:rsidRPr="008420FD">
        <w:t xml:space="preserve">destination </w:t>
      </w:r>
      <w:r w:rsidRPr="008420FD">
        <w:t>information</w:t>
      </w:r>
    </w:p>
    <w:p w:rsidR="002A2CCF" w:rsidRPr="008420FD" w:rsidRDefault="002A2CCF" w:rsidP="00B42906">
      <w:pPr>
        <w:pStyle w:val="BodyCopy"/>
        <w:rPr>
          <w:noProof w:val="0"/>
        </w:rPr>
      </w:pPr>
      <w:r w:rsidRPr="008420FD">
        <w:rPr>
          <w:noProof w:val="0"/>
        </w:rPr>
        <w:t>The aim of interpreting information is to analyse all the information collected with the hope of providing a summary of key pieces of evidence in which assumptions, conclusions and recommendations be based.</w:t>
      </w:r>
    </w:p>
    <w:p w:rsidR="002A2CCF" w:rsidRPr="008420FD" w:rsidRDefault="002A2CCF" w:rsidP="00B42906">
      <w:pPr>
        <w:pStyle w:val="BodyCopy"/>
        <w:rPr>
          <w:noProof w:val="0"/>
        </w:rPr>
      </w:pPr>
      <w:r w:rsidRPr="008420FD">
        <w:rPr>
          <w:noProof w:val="0"/>
        </w:rPr>
        <w:t xml:space="preserve">When interpreting information, it is important that the correct information is derived, in its intended format. Attempt to put the information in perspective to the objectives. </w:t>
      </w:r>
    </w:p>
    <w:p w:rsidR="002A2CCF" w:rsidRPr="008420FD" w:rsidRDefault="002A2CCF" w:rsidP="00B42906">
      <w:pPr>
        <w:pStyle w:val="BodyCopy"/>
        <w:rPr>
          <w:noProof w:val="0"/>
        </w:rPr>
      </w:pPr>
      <w:r w:rsidRPr="008420FD">
        <w:rPr>
          <w:noProof w:val="0"/>
        </w:rPr>
        <w:t>There may be vast amounts of information that has been collected. It is your role to identify which pieces of information are valid and purposeful, excluding information that is not relevant in answering the original objectives, or cannot be used to help substantiate or clarify findings.</w:t>
      </w:r>
    </w:p>
    <w:p w:rsidR="002A2CCF" w:rsidRPr="008420FD" w:rsidRDefault="002A2CCF" w:rsidP="00B42906">
      <w:pPr>
        <w:pStyle w:val="BodyCopy"/>
        <w:rPr>
          <w:noProof w:val="0"/>
        </w:rPr>
      </w:pPr>
      <w:r w:rsidRPr="008420FD">
        <w:rPr>
          <w:noProof w:val="0"/>
        </w:rPr>
        <w:t>The process is not to find reason or purpose in all the information collected, but to methodically compile and interpret evidence that is relevant.</w:t>
      </w:r>
    </w:p>
    <w:p w:rsidR="002A2CCF" w:rsidRPr="008420FD" w:rsidRDefault="002A2CCF" w:rsidP="00B42906">
      <w:pPr>
        <w:pStyle w:val="BodyCopy"/>
        <w:rPr>
          <w:noProof w:val="0"/>
        </w:rPr>
      </w:pPr>
      <w:r w:rsidRPr="008420FD">
        <w:rPr>
          <w:noProof w:val="0"/>
        </w:rPr>
        <w:t>Try to use the information to answer the research objectives and to provide supporting evidence to substantiate the findings.</w:t>
      </w:r>
    </w:p>
    <w:p w:rsidR="002A2CCF" w:rsidRPr="008420FD" w:rsidRDefault="002A2CCF" w:rsidP="00B42906">
      <w:pPr>
        <w:pStyle w:val="Heading4"/>
      </w:pPr>
      <w:r w:rsidRPr="008420FD">
        <w:t>Purpose of interpreting information</w:t>
      </w:r>
    </w:p>
    <w:p w:rsidR="002A2CCF" w:rsidRPr="008420FD" w:rsidRDefault="002A2CCF" w:rsidP="00B42906">
      <w:pPr>
        <w:pStyle w:val="BodyCopy"/>
        <w:rPr>
          <w:noProof w:val="0"/>
        </w:rPr>
      </w:pPr>
      <w:r w:rsidRPr="008420FD">
        <w:rPr>
          <w:noProof w:val="0"/>
        </w:rPr>
        <w:t>This serves a number of purposes including:</w:t>
      </w:r>
    </w:p>
    <w:p w:rsidR="002A2CCF" w:rsidRPr="008420FD" w:rsidRDefault="002A2CCF" w:rsidP="00B42906">
      <w:pPr>
        <w:pStyle w:val="Bullet1"/>
        <w:spacing w:after="80"/>
      </w:pPr>
      <w:r w:rsidRPr="008420FD">
        <w:t>Gaining further understanding of the information</w:t>
      </w:r>
    </w:p>
    <w:p w:rsidR="002A2CCF" w:rsidRPr="008420FD" w:rsidRDefault="002A2CCF" w:rsidP="00B42906">
      <w:pPr>
        <w:pStyle w:val="Bullet1"/>
        <w:spacing w:after="80"/>
      </w:pPr>
      <w:r w:rsidRPr="008420FD">
        <w:t xml:space="preserve">Identifying any questions you may have </w:t>
      </w:r>
    </w:p>
    <w:p w:rsidR="002A2CCF" w:rsidRPr="008420FD" w:rsidRDefault="002A2CCF" w:rsidP="00B42906">
      <w:pPr>
        <w:pStyle w:val="Bullet1"/>
        <w:spacing w:after="80"/>
      </w:pPr>
      <w:r w:rsidRPr="008420FD">
        <w:t xml:space="preserve">Identify the key points in which you may convey to </w:t>
      </w:r>
      <w:r w:rsidRPr="008420FD">
        <w:rPr>
          <w:rFonts w:eastAsia="Times New Roman" w:cs="HelveticaNeueLTStd-LtCn"/>
          <w:color w:val="000000"/>
        </w:rPr>
        <w:t>stakeholders, colleagues or clients</w:t>
      </w:r>
      <w:r w:rsidR="0026376F" w:rsidRPr="008420FD">
        <w:rPr>
          <w:rFonts w:eastAsia="Times New Roman" w:cs="HelveticaNeueLTStd-LtCn"/>
          <w:color w:val="000000"/>
        </w:rPr>
        <w:t>.</w:t>
      </w:r>
    </w:p>
    <w:p w:rsidR="002A2CCF" w:rsidRPr="008420FD" w:rsidRDefault="002A2CCF" w:rsidP="00B42906">
      <w:pPr>
        <w:pStyle w:val="BodyCopy"/>
        <w:rPr>
          <w:noProof w:val="0"/>
        </w:rPr>
      </w:pPr>
      <w:r w:rsidRPr="008420FD">
        <w:rPr>
          <w:noProof w:val="0"/>
        </w:rPr>
        <w:t>This process may include:</w:t>
      </w:r>
    </w:p>
    <w:p w:rsidR="002A2CCF" w:rsidRPr="008420FD" w:rsidRDefault="002A2CCF" w:rsidP="00B42906">
      <w:pPr>
        <w:pStyle w:val="Bullet1"/>
        <w:spacing w:after="80"/>
      </w:pPr>
      <w:r w:rsidRPr="008420FD">
        <w:t>Analysis and interpreting the Information</w:t>
      </w:r>
    </w:p>
    <w:p w:rsidR="002A2CCF" w:rsidRPr="008420FD" w:rsidRDefault="002A2CCF" w:rsidP="00B42906">
      <w:pPr>
        <w:pStyle w:val="Bullet1"/>
        <w:spacing w:after="80"/>
      </w:pPr>
      <w:r w:rsidRPr="008420FD">
        <w:t>Classifying the information</w:t>
      </w:r>
    </w:p>
    <w:p w:rsidR="00B42906" w:rsidRPr="008420FD" w:rsidRDefault="002A2CCF" w:rsidP="00B42906">
      <w:pPr>
        <w:pStyle w:val="Bullet1"/>
        <w:spacing w:after="80"/>
      </w:pPr>
      <w:r w:rsidRPr="008420FD">
        <w:t>Preparing summaries with supporting evidence of the results of the data analysis</w:t>
      </w:r>
      <w:r w:rsidR="0026376F" w:rsidRPr="008420FD">
        <w:t>.</w:t>
      </w:r>
      <w:r w:rsidR="00B42906" w:rsidRPr="008420FD">
        <w:br w:type="page"/>
      </w:r>
    </w:p>
    <w:p w:rsidR="00BD2681" w:rsidRPr="008420FD" w:rsidRDefault="00F84543" w:rsidP="00CD0302">
      <w:pPr>
        <w:pStyle w:val="Heading2"/>
      </w:pPr>
      <w:r w:rsidRPr="008420FD">
        <w:t>1.3</w:t>
      </w:r>
      <w:r w:rsidRPr="008420FD">
        <w:tab/>
      </w:r>
      <w:r w:rsidR="00B83173">
        <w:fldChar w:fldCharType="begin"/>
      </w:r>
      <w:r w:rsidR="00B83173">
        <w:instrText xml:space="preserve"> REF  Criteria13  \* MERGEFORMAT </w:instrText>
      </w:r>
      <w:r w:rsidR="00B83173">
        <w:fldChar w:fldCharType="separate"/>
      </w:r>
      <w:sdt>
        <w:sdtPr>
          <w:alias w:val="Criteria13"/>
          <w:tag w:val="Criteria13"/>
          <w:id w:val="-1867668815"/>
          <w:lock w:val="sdtLocked"/>
          <w:placeholder>
            <w:docPart w:val="03159C9579B74560B7537949B9834705"/>
          </w:placeholder>
        </w:sdtPr>
        <w:sdtEndPr/>
        <w:sdtContent>
          <w:r w:rsidR="006A1395" w:rsidRPr="008420FD">
            <w:rPr>
              <w:rStyle w:val="PlaceholderText"/>
              <w:color w:val="45545F"/>
            </w:rPr>
            <w:t xml:space="preserve">Identify client needs relating to </w:t>
          </w:r>
          <w:r w:rsidR="006A1395" w:rsidRPr="008420FD">
            <w:t>destination</w:t>
          </w:r>
          <w:r w:rsidR="006A1395" w:rsidRPr="008420FD">
            <w:rPr>
              <w:rStyle w:val="TableTextChar"/>
              <w:rFonts w:eastAsiaTheme="majorEastAsia" w:cstheme="majorBidi"/>
              <w:noProof w:val="0"/>
              <w:sz w:val="36"/>
              <w:lang w:eastAsia="en-AU"/>
            </w:rPr>
            <w:t xml:space="preserve"> information</w:t>
          </w:r>
          <w:r w:rsidR="006A1395" w:rsidRPr="008420FD">
            <w:t xml:space="preserve"> that may be required</w:t>
          </w:r>
        </w:sdtContent>
      </w:sdt>
      <w:r w:rsidR="00B83173">
        <w:fldChar w:fldCharType="end"/>
      </w:r>
    </w:p>
    <w:p w:rsidR="003B7F6D" w:rsidRPr="008420FD" w:rsidRDefault="003B7F6D" w:rsidP="003B7F6D">
      <w:pPr>
        <w:pStyle w:val="Heading2"/>
      </w:pPr>
      <w:r w:rsidRPr="008420FD">
        <w:t>3.1</w:t>
      </w:r>
      <w:r w:rsidRPr="008420FD">
        <w:tab/>
      </w:r>
      <w:r w:rsidR="00B83173">
        <w:fldChar w:fldCharType="begin"/>
      </w:r>
      <w:r w:rsidR="00B83173">
        <w:instrText xml:space="preserve"> REF  Criteria31  \* MERGEFORMAT </w:instrText>
      </w:r>
      <w:r w:rsidR="00B83173">
        <w:fldChar w:fldCharType="separate"/>
      </w:r>
      <w:sdt>
        <w:sdtPr>
          <w:alias w:val="Criteria31"/>
          <w:tag w:val="Criteria31"/>
          <w:id w:val="-1849174341"/>
          <w:placeholder>
            <w:docPart w:val="4FD2FA544AF2453C8B8A33E052742279"/>
          </w:placeholder>
        </w:sdtPr>
        <w:sdtContent>
          <w:r w:rsidR="00B83173" w:rsidRPr="00B83173">
            <w:rPr>
              <w:rStyle w:val="PlaceholderText"/>
              <w:color w:val="45545F"/>
            </w:rPr>
            <w:t xml:space="preserve">Identify client and colleague needs </w:t>
          </w:r>
          <w:r w:rsidR="00B83173" w:rsidRPr="008420FD">
            <w:t>relating to destination information that is required</w:t>
          </w:r>
        </w:sdtContent>
      </w:sdt>
      <w:r w:rsidR="00B83173">
        <w:fldChar w:fldCharType="end"/>
      </w:r>
    </w:p>
    <w:p w:rsidR="003B7F6D" w:rsidRPr="008420FD" w:rsidRDefault="003B7F6D" w:rsidP="009D7C05">
      <w:pPr>
        <w:pStyle w:val="Heading3"/>
      </w:pPr>
      <w:r w:rsidRPr="008420FD">
        <w:t>Introduction</w:t>
      </w:r>
    </w:p>
    <w:p w:rsidR="008F7E7F" w:rsidRPr="008420FD" w:rsidRDefault="003C1293" w:rsidP="00B42906">
      <w:pPr>
        <w:pStyle w:val="BodyCopy"/>
        <w:rPr>
          <w:noProof w:val="0"/>
        </w:rPr>
      </w:pPr>
      <w:r w:rsidRPr="008420FD">
        <w:rPr>
          <w:noProof w:val="0"/>
        </w:rPr>
        <w:t>When sourcing des</w:t>
      </w:r>
      <w:r w:rsidR="0081138C" w:rsidRPr="008420FD">
        <w:rPr>
          <w:noProof w:val="0"/>
        </w:rPr>
        <w:t xml:space="preserve">tination </w:t>
      </w:r>
      <w:r w:rsidR="00DB1433" w:rsidRPr="008420FD">
        <w:rPr>
          <w:noProof w:val="0"/>
        </w:rPr>
        <w:t xml:space="preserve">information </w:t>
      </w:r>
      <w:r w:rsidR="0081138C" w:rsidRPr="008420FD">
        <w:rPr>
          <w:noProof w:val="0"/>
        </w:rPr>
        <w:t>for potential clients</w:t>
      </w:r>
      <w:r w:rsidRPr="008420FD">
        <w:rPr>
          <w:noProof w:val="0"/>
        </w:rPr>
        <w:t>, it is important that all relevant needs are considered.</w:t>
      </w:r>
    </w:p>
    <w:p w:rsidR="0064281E" w:rsidRPr="008420FD" w:rsidRDefault="003C1293" w:rsidP="00B42906">
      <w:pPr>
        <w:pStyle w:val="BodyCopy"/>
        <w:rPr>
          <w:noProof w:val="0"/>
        </w:rPr>
      </w:pPr>
      <w:r w:rsidRPr="008420FD">
        <w:rPr>
          <w:noProof w:val="0"/>
        </w:rPr>
        <w:t xml:space="preserve">Naturally the information to be collected must meet the needs of the </w:t>
      </w:r>
      <w:r w:rsidR="0081138C" w:rsidRPr="008420FD">
        <w:rPr>
          <w:noProof w:val="0"/>
        </w:rPr>
        <w:t>client</w:t>
      </w:r>
      <w:r w:rsidRPr="008420FD">
        <w:rPr>
          <w:noProof w:val="0"/>
        </w:rPr>
        <w:t xml:space="preserve">, </w:t>
      </w:r>
      <w:r w:rsidR="0017452E">
        <w:rPr>
          <w:noProof w:val="0"/>
        </w:rPr>
        <w:t xml:space="preserve">but </w:t>
      </w:r>
      <w:r w:rsidRPr="008420FD">
        <w:rPr>
          <w:noProof w:val="0"/>
        </w:rPr>
        <w:t>there are other needs that must be addressed</w:t>
      </w:r>
      <w:r w:rsidR="0064281E" w:rsidRPr="008420FD">
        <w:rPr>
          <w:noProof w:val="0"/>
        </w:rPr>
        <w:t>.</w:t>
      </w:r>
    </w:p>
    <w:p w:rsidR="0064281E" w:rsidRPr="008420FD" w:rsidRDefault="0064281E" w:rsidP="00B42906">
      <w:pPr>
        <w:pStyle w:val="BodyCopy"/>
        <w:rPr>
          <w:noProof w:val="0"/>
        </w:rPr>
      </w:pPr>
      <w:r w:rsidRPr="008420FD">
        <w:rPr>
          <w:noProof w:val="0"/>
        </w:rPr>
        <w:t xml:space="preserve">This section will look at the different needs that will guide and impact the purpose and types of destination information to be collected. </w:t>
      </w:r>
    </w:p>
    <w:p w:rsidR="006106EE" w:rsidRPr="008420FD" w:rsidRDefault="006106EE" w:rsidP="009D7C05">
      <w:pPr>
        <w:pStyle w:val="Heading3"/>
      </w:pPr>
      <w:r w:rsidRPr="008420FD">
        <w:t>Summary of organisational and customer needs</w:t>
      </w:r>
    </w:p>
    <w:p w:rsidR="006106EE" w:rsidRPr="008420FD" w:rsidRDefault="006106EE" w:rsidP="00B42906">
      <w:pPr>
        <w:pStyle w:val="BodyCopy"/>
        <w:rPr>
          <w:noProof w:val="0"/>
        </w:rPr>
      </w:pPr>
      <w:r w:rsidRPr="008420FD">
        <w:rPr>
          <w:noProof w:val="0"/>
        </w:rPr>
        <w:t>Whilst the needs of the organisation and customer will be explained in more detail in this section, they can be summarised as including:</w:t>
      </w:r>
    </w:p>
    <w:p w:rsidR="006106EE" w:rsidRPr="008420FD" w:rsidRDefault="00FF64B7" w:rsidP="0026376F">
      <w:pPr>
        <w:pStyle w:val="Bullet1"/>
      </w:pPr>
      <w:r w:rsidRPr="008420FD">
        <w:rPr>
          <w:noProof/>
          <w:lang w:eastAsia="en-AU"/>
        </w:rPr>
        <w:drawing>
          <wp:anchor distT="0" distB="0" distL="114300" distR="114300" simplePos="0" relativeHeight="252041216" behindDoc="0" locked="0" layoutInCell="1" allowOverlap="1" wp14:anchorId="4432C443" wp14:editId="6AA007B1">
            <wp:simplePos x="0" y="0"/>
            <wp:positionH relativeFrom="column">
              <wp:posOffset>4010025</wp:posOffset>
            </wp:positionH>
            <wp:positionV relativeFrom="paragraph">
              <wp:posOffset>145415</wp:posOffset>
            </wp:positionV>
            <wp:extent cx="1714500" cy="1143000"/>
            <wp:effectExtent l="0" t="0" r="0" b="0"/>
            <wp:wrapSquare wrapText="bothSides"/>
            <wp:docPr id="9" name="Picture 8"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129" cstate="print"/>
                    <a:stretch>
                      <a:fillRect/>
                    </a:stretch>
                  </pic:blipFill>
                  <pic:spPr>
                    <a:xfrm>
                      <a:off x="0" y="0"/>
                      <a:ext cx="1714500" cy="1143000"/>
                    </a:xfrm>
                    <a:prstGeom prst="rect">
                      <a:avLst/>
                    </a:prstGeom>
                  </pic:spPr>
                </pic:pic>
              </a:graphicData>
            </a:graphic>
          </wp:anchor>
        </w:drawing>
      </w:r>
      <w:r w:rsidR="006106EE" w:rsidRPr="008420FD">
        <w:t>Reference to specific requests or questions that have been made</w:t>
      </w:r>
    </w:p>
    <w:p w:rsidR="006106EE" w:rsidRPr="008420FD" w:rsidRDefault="006106EE" w:rsidP="0026376F">
      <w:pPr>
        <w:pStyle w:val="Bullet1"/>
      </w:pPr>
      <w:r w:rsidRPr="008420FD">
        <w:t>Specific data sharing with sales staff and specialist destination colleagues</w:t>
      </w:r>
    </w:p>
    <w:p w:rsidR="006106EE" w:rsidRPr="008420FD" w:rsidRDefault="006106EE" w:rsidP="0026376F">
      <w:pPr>
        <w:pStyle w:val="Bullet1"/>
      </w:pPr>
      <w:r w:rsidRPr="008420FD">
        <w:t>Providing detailed information to new employees</w:t>
      </w:r>
    </w:p>
    <w:p w:rsidR="006106EE" w:rsidRPr="008420FD" w:rsidRDefault="006106EE" w:rsidP="0026376F">
      <w:pPr>
        <w:pStyle w:val="Bullet1"/>
      </w:pPr>
      <w:r w:rsidRPr="008420FD">
        <w:t>Specific requirements relating to target client groups with which nominated colleagues are engaged</w:t>
      </w:r>
      <w:r w:rsidR="0026376F" w:rsidRPr="008420FD">
        <w:t>.</w:t>
      </w:r>
    </w:p>
    <w:p w:rsidR="006106EE" w:rsidRPr="008420FD" w:rsidRDefault="006106EE" w:rsidP="009D7C05">
      <w:pPr>
        <w:pStyle w:val="Heading3"/>
      </w:pPr>
      <w:r w:rsidRPr="008420FD">
        <w:t>Review organisational needs</w:t>
      </w:r>
    </w:p>
    <w:p w:rsidR="006106EE" w:rsidRPr="008420FD" w:rsidRDefault="006106EE" w:rsidP="00B42906">
      <w:pPr>
        <w:pStyle w:val="BodyCopy"/>
        <w:rPr>
          <w:noProof w:val="0"/>
        </w:rPr>
      </w:pPr>
      <w:r w:rsidRPr="008420FD">
        <w:rPr>
          <w:noProof w:val="0"/>
        </w:rPr>
        <w:t>Besides the c</w:t>
      </w:r>
      <w:r w:rsidR="0081138C" w:rsidRPr="008420FD">
        <w:rPr>
          <w:noProof w:val="0"/>
        </w:rPr>
        <w:t>lient</w:t>
      </w:r>
      <w:r w:rsidR="009D7C05" w:rsidRPr="008420FD">
        <w:rPr>
          <w:noProof w:val="0"/>
        </w:rPr>
        <w:t xml:space="preserve">, it is essential </w:t>
      </w:r>
      <w:r w:rsidRPr="008420FD">
        <w:rPr>
          <w:noProof w:val="0"/>
        </w:rPr>
        <w:t>to consider your business when providing destination information, especially when quoting packages or any information including prices. Where the organisation is to offer tourism products and services, where a profit margin is incorporated, there are specific organisational needs that must be taken into consideration.</w:t>
      </w:r>
    </w:p>
    <w:p w:rsidR="006106EE" w:rsidRPr="008420FD" w:rsidRDefault="0026376F" w:rsidP="00B42906">
      <w:pPr>
        <w:pStyle w:val="BodyCopy"/>
        <w:rPr>
          <w:noProof w:val="0"/>
        </w:rPr>
      </w:pPr>
      <w:r w:rsidRPr="008420FD">
        <w:rPr>
          <w:lang w:eastAsia="en-AU"/>
        </w:rPr>
        <w:drawing>
          <wp:anchor distT="0" distB="0" distL="114300" distR="114300" simplePos="0" relativeHeight="252033024" behindDoc="0" locked="0" layoutInCell="1" allowOverlap="1" wp14:anchorId="250D4E12" wp14:editId="0A78CC94">
            <wp:simplePos x="0" y="0"/>
            <wp:positionH relativeFrom="column">
              <wp:posOffset>3924300</wp:posOffset>
            </wp:positionH>
            <wp:positionV relativeFrom="paragraph">
              <wp:posOffset>182880</wp:posOffset>
            </wp:positionV>
            <wp:extent cx="1800225" cy="1200150"/>
            <wp:effectExtent l="0" t="0" r="9525" b="0"/>
            <wp:wrapSquare wrapText="bothSides"/>
            <wp:docPr id="236" name="Picture 11" descr="shutterstock_141853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853249.jpg"/>
                    <pic:cNvPicPr/>
                  </pic:nvPicPr>
                  <pic:blipFill>
                    <a:blip r:embed="rId130" cstate="print"/>
                    <a:stretch>
                      <a:fillRect/>
                    </a:stretch>
                  </pic:blipFill>
                  <pic:spPr>
                    <a:xfrm>
                      <a:off x="0" y="0"/>
                      <a:ext cx="1800225" cy="1200150"/>
                    </a:xfrm>
                    <a:prstGeom prst="rect">
                      <a:avLst/>
                    </a:prstGeom>
                  </pic:spPr>
                </pic:pic>
              </a:graphicData>
            </a:graphic>
            <wp14:sizeRelH relativeFrom="margin">
              <wp14:pctWidth>0</wp14:pctWidth>
            </wp14:sizeRelH>
            <wp14:sizeRelV relativeFrom="margin">
              <wp14:pctHeight>0</wp14:pctHeight>
            </wp14:sizeRelV>
          </wp:anchor>
        </w:drawing>
      </w:r>
      <w:r w:rsidR="006106EE" w:rsidRPr="008420FD">
        <w:rPr>
          <w:noProof w:val="0"/>
        </w:rPr>
        <w:t>These include but not limited to:</w:t>
      </w:r>
    </w:p>
    <w:p w:rsidR="006106EE" w:rsidRPr="008420FD" w:rsidRDefault="006106EE" w:rsidP="0026376F">
      <w:pPr>
        <w:pStyle w:val="Bullet1"/>
      </w:pPr>
      <w:r w:rsidRPr="008420FD">
        <w:t>Business objectives</w:t>
      </w:r>
    </w:p>
    <w:p w:rsidR="006106EE" w:rsidRPr="008420FD" w:rsidRDefault="006106EE" w:rsidP="0026376F">
      <w:pPr>
        <w:pStyle w:val="Bullet1"/>
      </w:pPr>
      <w:r w:rsidRPr="008420FD">
        <w:t>Key market segments or clients</w:t>
      </w:r>
    </w:p>
    <w:p w:rsidR="006106EE" w:rsidRPr="008420FD" w:rsidRDefault="006106EE" w:rsidP="0026376F">
      <w:pPr>
        <w:pStyle w:val="Bullet1"/>
      </w:pPr>
      <w:r w:rsidRPr="008420FD">
        <w:t>Types and style of tourism activities and destinations current offered</w:t>
      </w:r>
    </w:p>
    <w:p w:rsidR="006106EE" w:rsidRPr="008420FD" w:rsidRDefault="006106EE" w:rsidP="0026376F">
      <w:pPr>
        <w:pStyle w:val="Bullet1"/>
      </w:pPr>
      <w:r w:rsidRPr="008420FD">
        <w:t>Types of destinations or services that could be combined with current activities and services</w:t>
      </w:r>
    </w:p>
    <w:p w:rsidR="006106EE" w:rsidRPr="008420FD" w:rsidRDefault="006106EE" w:rsidP="0026376F">
      <w:pPr>
        <w:pStyle w:val="Bullet1"/>
      </w:pPr>
      <w:r w:rsidRPr="008420FD">
        <w:t>How the information provided  could be used to improve service</w:t>
      </w:r>
    </w:p>
    <w:p w:rsidR="006106EE" w:rsidRPr="008420FD" w:rsidRDefault="006106EE" w:rsidP="0026376F">
      <w:pPr>
        <w:pStyle w:val="Bullet1"/>
      </w:pPr>
      <w:r w:rsidRPr="008420FD">
        <w:t>Enhancing and expanding destination range including destination initiatives that conform to business plan and marketing objectives</w:t>
      </w:r>
    </w:p>
    <w:p w:rsidR="006106EE" w:rsidRPr="008420FD" w:rsidRDefault="004F632A" w:rsidP="0026376F">
      <w:pPr>
        <w:pStyle w:val="Bullet1"/>
      </w:pPr>
      <w:r w:rsidRPr="008420FD">
        <w:rPr>
          <w:noProof/>
          <w:lang w:eastAsia="en-AU"/>
        </w:rPr>
        <w:drawing>
          <wp:anchor distT="0" distB="0" distL="114300" distR="114300" simplePos="0" relativeHeight="252034048" behindDoc="0" locked="0" layoutInCell="1" allowOverlap="1" wp14:anchorId="1126C753" wp14:editId="17B97EAA">
            <wp:simplePos x="0" y="0"/>
            <wp:positionH relativeFrom="column">
              <wp:posOffset>3810000</wp:posOffset>
            </wp:positionH>
            <wp:positionV relativeFrom="paragraph">
              <wp:posOffset>120015</wp:posOffset>
            </wp:positionV>
            <wp:extent cx="1916430" cy="1276350"/>
            <wp:effectExtent l="0" t="0" r="7620" b="0"/>
            <wp:wrapSquare wrapText="bothSides"/>
            <wp:docPr id="240" name="Picture 13" descr="shutterstock_118921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8921213.jpg"/>
                    <pic:cNvPicPr/>
                  </pic:nvPicPr>
                  <pic:blipFill>
                    <a:blip r:embed="rId131" cstate="print"/>
                    <a:stretch>
                      <a:fillRect/>
                    </a:stretch>
                  </pic:blipFill>
                  <pic:spPr>
                    <a:xfrm>
                      <a:off x="0" y="0"/>
                      <a:ext cx="1916430" cy="1276350"/>
                    </a:xfrm>
                    <a:prstGeom prst="rect">
                      <a:avLst/>
                    </a:prstGeom>
                  </pic:spPr>
                </pic:pic>
              </a:graphicData>
            </a:graphic>
            <wp14:sizeRelH relativeFrom="margin">
              <wp14:pctWidth>0</wp14:pctWidth>
            </wp14:sizeRelH>
            <wp14:sizeRelV relativeFrom="margin">
              <wp14:pctHeight>0</wp14:pctHeight>
            </wp14:sizeRelV>
          </wp:anchor>
        </w:drawing>
      </w:r>
      <w:r w:rsidR="006106EE" w:rsidRPr="008420FD">
        <w:t>Movement into new target markets</w:t>
      </w:r>
    </w:p>
    <w:p w:rsidR="006106EE" w:rsidRPr="008420FD" w:rsidRDefault="006106EE" w:rsidP="0026376F">
      <w:pPr>
        <w:pStyle w:val="Bullet1"/>
      </w:pPr>
      <w:r w:rsidRPr="008420FD">
        <w:t>Reputation and image</w:t>
      </w:r>
    </w:p>
    <w:p w:rsidR="006106EE" w:rsidRPr="008420FD" w:rsidRDefault="006106EE" w:rsidP="0026376F">
      <w:pPr>
        <w:pStyle w:val="Bullet1"/>
      </w:pPr>
      <w:r w:rsidRPr="008420FD">
        <w:t>Business agreements, including franchise and other contractual arrangements</w:t>
      </w:r>
    </w:p>
    <w:p w:rsidR="006106EE" w:rsidRPr="008420FD" w:rsidRDefault="006106EE" w:rsidP="0026376F">
      <w:pPr>
        <w:pStyle w:val="Bullet1"/>
      </w:pPr>
      <w:r w:rsidRPr="008420FD">
        <w:t>Meeting competition</w:t>
      </w:r>
    </w:p>
    <w:p w:rsidR="006106EE" w:rsidRPr="008420FD" w:rsidRDefault="006106EE" w:rsidP="0026376F">
      <w:pPr>
        <w:pStyle w:val="Bullet1"/>
      </w:pPr>
      <w:r w:rsidRPr="008420FD">
        <w:t>Involvement of colleagues in determining requirements</w:t>
      </w:r>
    </w:p>
    <w:p w:rsidR="006106EE" w:rsidRPr="008420FD" w:rsidRDefault="006106EE" w:rsidP="0026376F">
      <w:pPr>
        <w:pStyle w:val="Bullet1"/>
      </w:pPr>
      <w:r w:rsidRPr="008420FD">
        <w:t>Potential increase in business and profitability</w:t>
      </w:r>
      <w:r w:rsidR="0026376F" w:rsidRPr="008420FD">
        <w:t>.</w:t>
      </w:r>
    </w:p>
    <w:p w:rsidR="006106EE" w:rsidRPr="008420FD" w:rsidRDefault="006106EE" w:rsidP="00B42906">
      <w:pPr>
        <w:pStyle w:val="BodyCopy"/>
        <w:rPr>
          <w:noProof w:val="0"/>
        </w:rPr>
      </w:pPr>
      <w:r w:rsidRPr="008420FD">
        <w:rPr>
          <w:noProof w:val="0"/>
        </w:rPr>
        <w:t>Reviewing these aspects of a tourism business is useful for identifying destination information to be provided. T</w:t>
      </w:r>
      <w:r w:rsidR="00DD5E05" w:rsidRPr="008420FD">
        <w:rPr>
          <w:noProof w:val="0"/>
        </w:rPr>
        <w:t>he information provided</w:t>
      </w:r>
      <w:r w:rsidRPr="008420FD">
        <w:rPr>
          <w:noProof w:val="0"/>
        </w:rPr>
        <w:t xml:space="preserve"> should be complementary to the existing business and marketing strategy of the organisation and the style of destinations that your organisation is known for</w:t>
      </w:r>
      <w:r w:rsidR="00DD5E05" w:rsidRPr="008420FD">
        <w:rPr>
          <w:noProof w:val="0"/>
        </w:rPr>
        <w:t xml:space="preserve"> promoting</w:t>
      </w:r>
      <w:r w:rsidRPr="008420FD">
        <w:rPr>
          <w:noProof w:val="0"/>
        </w:rPr>
        <w:t xml:space="preserve">. </w:t>
      </w:r>
    </w:p>
    <w:p w:rsidR="00B42906" w:rsidRPr="008420FD" w:rsidRDefault="006106EE" w:rsidP="00B42906">
      <w:pPr>
        <w:pStyle w:val="BodyCopy"/>
        <w:rPr>
          <w:noProof w:val="0"/>
        </w:rPr>
      </w:pPr>
      <w:r w:rsidRPr="008420FD">
        <w:rPr>
          <w:noProof w:val="0"/>
        </w:rPr>
        <w:t xml:space="preserve">The </w:t>
      </w:r>
      <w:r w:rsidR="00DD5E05" w:rsidRPr="008420FD">
        <w:rPr>
          <w:noProof w:val="0"/>
        </w:rPr>
        <w:t>information you provide</w:t>
      </w:r>
      <w:r w:rsidRPr="008420FD">
        <w:rPr>
          <w:noProof w:val="0"/>
        </w:rPr>
        <w:t xml:space="preserve"> must always meet the expectations of and improve the tourism experience for your clients. </w:t>
      </w:r>
    </w:p>
    <w:p w:rsidR="00B42906" w:rsidRPr="008420FD" w:rsidRDefault="00B42906">
      <w:pPr>
        <w:rPr>
          <w:rFonts w:ascii="Helvetica" w:eastAsia="Calibri" w:hAnsi="Helvetica" w:cs="Calibri"/>
          <w:szCs w:val="16"/>
          <w:lang w:eastAsia="ar-SA"/>
        </w:rPr>
      </w:pPr>
      <w:r w:rsidRPr="008420FD">
        <w:br w:type="page"/>
      </w:r>
    </w:p>
    <w:p w:rsidR="00B42906" w:rsidRPr="008420FD" w:rsidRDefault="00B42906" w:rsidP="00B42906">
      <w:pPr>
        <w:pStyle w:val="Bullet1"/>
        <w:numPr>
          <w:ilvl w:val="0"/>
          <w:numId w:val="0"/>
        </w:numPr>
        <w:ind w:left="357"/>
      </w:pPr>
      <w:r w:rsidRPr="008420FD">
        <w:rPr>
          <w:noProof/>
          <w:lang w:eastAsia="en-AU"/>
        </w:rPr>
        <mc:AlternateContent>
          <mc:Choice Requires="wpg">
            <w:drawing>
              <wp:anchor distT="0" distB="0" distL="114300" distR="114300" simplePos="0" relativeHeight="252161024" behindDoc="0" locked="0" layoutInCell="1" allowOverlap="1" wp14:anchorId="37D265EE" wp14:editId="1D9D2891">
                <wp:simplePos x="0" y="0"/>
                <wp:positionH relativeFrom="column">
                  <wp:posOffset>0</wp:posOffset>
                </wp:positionH>
                <wp:positionV relativeFrom="paragraph">
                  <wp:posOffset>57785</wp:posOffset>
                </wp:positionV>
                <wp:extent cx="5592445" cy="981710"/>
                <wp:effectExtent l="0" t="0" r="8255" b="8890"/>
                <wp:wrapNone/>
                <wp:docPr id="153" name="Group 153"/>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155" name="Text Box 155"/>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7" name="Text Box 157"/>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Pr="008420FD" w:rsidRDefault="004C669D" w:rsidP="00B42906">
                              <w:pPr>
                                <w:spacing w:before="240" w:after="120" w:line="240" w:lineRule="auto"/>
                              </w:pPr>
                              <w:r w:rsidRPr="008420FD">
                                <w:rPr>
                                  <w:rFonts w:ascii="Helvetica" w:hAnsi="Helvetica" w:cs="Chevin-DemiBold"/>
                                  <w:b/>
                                  <w:bCs/>
                                  <w:i/>
                                  <w:sz w:val="32"/>
                                  <w:szCs w:val="32"/>
                                </w:rPr>
                                <w:t>Identify organisational needs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 name="Text Box 158"/>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B4290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4</w:t>
                              </w:r>
                            </w:p>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53" o:spid="_x0000_s1045" style="position:absolute;left:0;text-align:left;margin-left:0;margin-top:4.55pt;width:440.35pt;height:77.3pt;z-index:252161024;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">
                <v:shape id="Text Box 155" o:spid="_x0000_s104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CGhsQA&#10;AADcAAAADwAAAGRycy9kb3ducmV2LnhtbERPTWvCQBC9C/0PyxS8mY1CRNKsIgFpkfag9dLbNDsm&#10;wexsmt0maX+9Kwje5vE+J9uMphE9da62rGAexSCIC6trLhWcPnezFQjnkTU2lknBHznYrJ8mGaba&#10;Dnyg/uhLEULYpaig8r5NpXRFRQZdZFviwJ1tZ9AH2JVSdziEcNPIRRwvpcGaQ0OFLeUVFZfjr1Gw&#10;z3cfePhemNV/k7++n7ftz+krUWr6PG5fQHga/UN8d7/pMD9J4PZMuE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QhobEAAAA3AAAAA8AAAAAAAAAAAAAAAAAmAIAAGRycy9k&#10;b3ducmV2LnhtbFBLBQYAAAAABAAEAPUAAACJAwAAAAA=&#10;" filled="f" stroked="f" strokeweight=".5pt">
                  <v:textbox>
                    <w:txbxContent>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v:textbox>
                </v:shape>
                <v:shape id="Text Box 157" o:spid="_x0000_s104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qIl8QA&#10;AADcAAAADwAAAGRycy9kb3ducmV2LnhtbERPS2vCQBC+C/0PyxR6kbqxYpXUVaTUB96a1Jbehuw0&#10;Cc3OhuyaxH/vCoK3+fies1j1phItNa60rGA8ikAQZ1aXnCv4SjfPcxDOI2usLJOCMzlYLR8GC4y1&#10;7fiT2sTnIoSwi1FB4X0dS+myggy6ka2JA/dnG4M+wCaXusEuhJtKvkTRqzRYcmgosKb3grL/5GQU&#10;/A7zn4Prt8duMp3UH7s2nX3rVKmnx379BsJT7+/im3uvw/zpDK7PhAvk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qiJfEAAAA3AAAAA8AAAAAAAAAAAAAAAAAmAIAAGRycy9k&#10;b3ducmV2LnhtbFBLBQYAAAAABAAEAPUAAACJAwAAAAA=&#10;" fillcolor="white [3201]" stroked="f" strokeweight=".5pt">
                  <v:textbox>
                    <w:txbxContent>
                      <w:p w:rsidR="004C669D" w:rsidRPr="008420FD" w:rsidRDefault="004C669D" w:rsidP="00B42906">
                        <w:pPr>
                          <w:spacing w:before="240" w:after="120" w:line="240" w:lineRule="auto"/>
                        </w:pPr>
                        <w:r w:rsidRPr="008420FD">
                          <w:rPr>
                            <w:rFonts w:ascii="Helvetica" w:hAnsi="Helvetica" w:cs="Chevin-DemiBold"/>
                            <w:b/>
                            <w:bCs/>
                            <w:i/>
                            <w:sz w:val="32"/>
                            <w:szCs w:val="32"/>
                          </w:rPr>
                          <w:t>Identify organisational needs</w:t>
                        </w:r>
                      </w:p>
                    </w:txbxContent>
                  </v:textbox>
                </v:shape>
                <v:shape id="Text Box 158" o:spid="_x0000_s1048"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ljiMYA&#10;AADcAAAADwAAAGRycy9kb3ducmV2LnhtbESPQUvDQBCF74X+h2UKvdlNhYrEbosUxRYM1Sh4HbJj&#10;Es3Oht21if31zkHobYb35r1v1tvRdepEIbaeDSwXGSjiytuWawPvb49Xt6BiQrbYeSYDvxRhu5lO&#10;1phbP/ArncpUKwnhmKOBJqU+1zpWDTmMC98Ti/bpg8Mka6i1DThIuOv0dZbdaIctS0ODPe0aqr7L&#10;H2fgYyifwvFw+Hrp98X5eC6LZ3oojJnPxvs7UInGdDH/X++t4K+EVp6RCfTm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HljiMYAAADcAAAADwAAAAAAAAAAAAAAAACYAgAAZHJz&#10;L2Rvd25yZXYueG1sUEsFBgAAAAAEAAQA9QAAAIsDAAAAAA==&#10;" fillcolor="window" stroked="f" strokeweight=".5pt">
                  <v:textbox>
                    <w:txbxContent>
                      <w:p w:rsidR="004C669D" w:rsidRPr="000D4B98" w:rsidRDefault="004C669D" w:rsidP="00B4290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4</w:t>
                        </w:r>
                      </w:p>
                      <w:p w:rsidR="004C669D" w:rsidRDefault="004C669D" w:rsidP="00B42906">
                        <w:pPr>
                          <w:spacing w:after="0" w:line="240" w:lineRule="auto"/>
                          <w:jc w:val="center"/>
                          <w:rPr>
                            <w:rFonts w:ascii="Helvetica" w:hAnsi="Helvetica" w:cs="Chevin-DemiBold"/>
                            <w:b/>
                            <w:bCs/>
                            <w:i/>
                            <w:sz w:val="32"/>
                            <w:szCs w:val="32"/>
                            <w:lang w:val="en-US"/>
                          </w:rPr>
                        </w:pPr>
                      </w:p>
                      <w:p w:rsidR="004C669D" w:rsidRDefault="004C669D" w:rsidP="00B42906"/>
                    </w:txbxContent>
                  </v:textbox>
                </v:shape>
              </v:group>
            </w:pict>
          </mc:Fallback>
        </mc:AlternateContent>
      </w:r>
      <w:r w:rsidRPr="008420FD">
        <w:rPr>
          <w:noProof/>
          <w:lang w:eastAsia="en-AU"/>
        </w:rPr>
        <mc:AlternateContent>
          <mc:Choice Requires="wps">
            <w:drawing>
              <wp:anchor distT="0" distB="0" distL="114300" distR="114300" simplePos="0" relativeHeight="252162048" behindDoc="1" locked="0" layoutInCell="1" allowOverlap="1" wp14:anchorId="3129F2A2" wp14:editId="314DEDEB">
                <wp:simplePos x="0" y="0"/>
                <wp:positionH relativeFrom="column">
                  <wp:posOffset>-98637</wp:posOffset>
                </wp:positionH>
                <wp:positionV relativeFrom="paragraph">
                  <wp:posOffset>11430</wp:posOffset>
                </wp:positionV>
                <wp:extent cx="5791200" cy="1100243"/>
                <wp:effectExtent l="0" t="0" r="19050" b="24130"/>
                <wp:wrapNone/>
                <wp:docPr id="159" name="Text Box 159"/>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B429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9" o:spid="_x0000_s1049" type="#_x0000_t202" style="position:absolute;left:0;text-align:left;margin-left:-7.75pt;margin-top:.9pt;width:456pt;height:86.65pt;z-index:-25115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" fillcolor="white [3201]" strokecolor="#4f81bd [3204]">
                <v:textbox>
                  <w:txbxContent>
                    <w:p w:rsidR="004C669D" w:rsidRDefault="004C669D" w:rsidP="00B42906"/>
                  </w:txbxContent>
                </v:textbox>
              </v:shape>
            </w:pict>
          </mc:Fallback>
        </mc:AlternateContent>
      </w:r>
      <w:r w:rsidRPr="008420FD">
        <w:rPr>
          <w:noProof/>
          <w:lang w:eastAsia="en-AU"/>
        </w:rPr>
        <w:drawing>
          <wp:anchor distT="0" distB="0" distL="114300" distR="114300" simplePos="0" relativeHeight="252160000" behindDoc="0" locked="0" layoutInCell="1" allowOverlap="1" wp14:anchorId="15AD2BA3" wp14:editId="2F6FC8D5">
            <wp:simplePos x="0" y="0"/>
            <wp:positionH relativeFrom="column">
              <wp:posOffset>363220</wp:posOffset>
            </wp:positionH>
            <wp:positionV relativeFrom="paragraph">
              <wp:posOffset>58420</wp:posOffset>
            </wp:positionV>
            <wp:extent cx="647700" cy="628650"/>
            <wp:effectExtent l="0" t="0" r="0" b="0"/>
            <wp:wrapSquare wrapText="bothSides"/>
            <wp:docPr id="16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B42906" w:rsidRPr="008420FD" w:rsidRDefault="00B42906" w:rsidP="00B42906">
      <w:pPr>
        <w:pStyle w:val="BodyCopy"/>
        <w:rPr>
          <w:noProof w:val="0"/>
        </w:rPr>
      </w:pPr>
    </w:p>
    <w:p w:rsidR="00B42906" w:rsidRPr="008420FD" w:rsidRDefault="00B42906" w:rsidP="00B42906">
      <w:pPr>
        <w:pStyle w:val="BodyCopy"/>
        <w:rPr>
          <w:noProof w:val="0"/>
        </w:rPr>
      </w:pPr>
    </w:p>
    <w:p w:rsidR="00B42906" w:rsidRPr="008420FD" w:rsidRDefault="00B42906" w:rsidP="00B42906">
      <w:pPr>
        <w:pStyle w:val="BodyCopy"/>
        <w:rPr>
          <w:noProof w:val="0"/>
        </w:rPr>
      </w:pPr>
    </w:p>
    <w:p w:rsidR="00B42906" w:rsidRPr="008420FD" w:rsidRDefault="00B42906" w:rsidP="00B42906">
      <w:pPr>
        <w:pStyle w:val="BodyCopy"/>
        <w:rPr>
          <w:noProof w:val="0"/>
        </w:rPr>
      </w:pPr>
    </w:p>
    <w:p w:rsidR="00B42906" w:rsidRPr="008420FD" w:rsidRDefault="00B42906" w:rsidP="00B42906">
      <w:pPr>
        <w:pStyle w:val="BodyCopy"/>
        <w:rPr>
          <w:noProof w:val="0"/>
          <w:lang w:eastAsia="en-AU"/>
        </w:rPr>
      </w:pPr>
      <w:r w:rsidRPr="008420FD">
        <w:rPr>
          <w:noProof w:val="0"/>
          <w:lang w:eastAsia="en-AU"/>
        </w:rPr>
        <w:t xml:space="preserve">Based on </w:t>
      </w:r>
      <w:r w:rsidR="008420FD" w:rsidRPr="008420FD">
        <w:rPr>
          <w:noProof w:val="0"/>
          <w:lang w:eastAsia="en-AU"/>
        </w:rPr>
        <w:t>the</w:t>
      </w:r>
      <w:r w:rsidRPr="008420FD">
        <w:rPr>
          <w:noProof w:val="0"/>
          <w:lang w:eastAsia="en-AU"/>
        </w:rPr>
        <w:t xml:space="preserve"> typical travel or tourism organisation:</w:t>
      </w:r>
    </w:p>
    <w:p w:rsidR="00B42906" w:rsidRPr="008420FD" w:rsidRDefault="00B42906" w:rsidP="00B42906">
      <w:pPr>
        <w:pStyle w:val="Bullet1"/>
      </w:pPr>
      <w:r w:rsidRPr="008420FD">
        <w:t>Identify any organisational needs you would need to consider when collecting and providing destination information</w:t>
      </w:r>
    </w:p>
    <w:p w:rsidR="00B42906" w:rsidRPr="008420FD" w:rsidRDefault="00B42906" w:rsidP="00B42906">
      <w:pPr>
        <w:pStyle w:val="Bullet1"/>
      </w:pPr>
      <w:r w:rsidRPr="008420FD">
        <w:t>Identify how you can meet these needs.</w:t>
      </w:r>
    </w:p>
    <w:p w:rsidR="00B42906" w:rsidRPr="008420FD" w:rsidRDefault="00B42906" w:rsidP="00B42906">
      <w:pPr>
        <w:pStyle w:val="BodyCopy"/>
        <w:rPr>
          <w:noProof w:val="0"/>
        </w:rPr>
      </w:pPr>
    </w:p>
    <w:tbl>
      <w:tblPr>
        <w:tblStyle w:val="TableGrid"/>
        <w:tblW w:w="5000" w:type="pct"/>
        <w:tblLook w:val="04A0" w:firstRow="1" w:lastRow="0" w:firstColumn="1" w:lastColumn="0" w:noHBand="0" w:noVBand="1"/>
      </w:tblPr>
      <w:tblGrid>
        <w:gridCol w:w="4621"/>
        <w:gridCol w:w="4621"/>
      </w:tblGrid>
      <w:tr w:rsidR="00B42906" w:rsidRPr="008420FD" w:rsidTr="004F632A">
        <w:tc>
          <w:tcPr>
            <w:tcW w:w="4621" w:type="dxa"/>
            <w:shd w:val="clear" w:color="auto" w:fill="F2F2F2" w:themeFill="background1" w:themeFillShade="F2"/>
          </w:tcPr>
          <w:p w:rsidR="00B42906" w:rsidRPr="008420FD" w:rsidRDefault="00B42906" w:rsidP="004F632A">
            <w:pPr>
              <w:pStyle w:val="TableTextBold"/>
              <w:rPr>
                <w:noProof w:val="0"/>
              </w:rPr>
            </w:pPr>
            <w:r w:rsidRPr="008420FD">
              <w:rPr>
                <w:noProof w:val="0"/>
              </w:rPr>
              <w:t>Types of organisational needs</w:t>
            </w:r>
          </w:p>
        </w:tc>
        <w:tc>
          <w:tcPr>
            <w:tcW w:w="4621" w:type="dxa"/>
            <w:shd w:val="clear" w:color="auto" w:fill="F2F2F2" w:themeFill="background1" w:themeFillShade="F2"/>
          </w:tcPr>
          <w:p w:rsidR="00B42906" w:rsidRPr="008420FD" w:rsidRDefault="00B42906" w:rsidP="004F632A">
            <w:pPr>
              <w:pStyle w:val="TableTextBold"/>
              <w:rPr>
                <w:noProof w:val="0"/>
              </w:rPr>
            </w:pPr>
            <w:r w:rsidRPr="008420FD">
              <w:rPr>
                <w:noProof w:val="0"/>
              </w:rPr>
              <w:t>Methods to meet these needs</w:t>
            </w:r>
          </w:p>
        </w:tc>
      </w:tr>
      <w:tr w:rsidR="00B42906" w:rsidRPr="008420FD" w:rsidTr="004F632A">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tc>
        <w:tc>
          <w:tcPr>
            <w:tcW w:w="4621" w:type="dxa"/>
          </w:tcPr>
          <w:p w:rsidR="00B42906" w:rsidRPr="008420FD" w:rsidRDefault="00B42906" w:rsidP="00B42906">
            <w:pPr>
              <w:pStyle w:val="TableText"/>
              <w:rPr>
                <w:noProof w:val="0"/>
              </w:rPr>
            </w:pPr>
          </w:p>
        </w:tc>
      </w:tr>
      <w:tr w:rsidR="00B42906" w:rsidRPr="008420FD" w:rsidTr="004F632A">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tc>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tc>
      </w:tr>
      <w:tr w:rsidR="00B42906" w:rsidRPr="008420FD" w:rsidTr="004F632A">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tc>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tc>
      </w:tr>
      <w:tr w:rsidR="00B42906" w:rsidRPr="008420FD" w:rsidTr="004F632A">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tc>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tc>
      </w:tr>
      <w:tr w:rsidR="00B42906" w:rsidRPr="008420FD" w:rsidTr="004F632A">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p w:rsidR="00B42906" w:rsidRPr="008420FD" w:rsidRDefault="00B42906" w:rsidP="00B42906">
            <w:pPr>
              <w:pStyle w:val="TableText"/>
              <w:rPr>
                <w:noProof w:val="0"/>
              </w:rPr>
            </w:pPr>
          </w:p>
        </w:tc>
        <w:tc>
          <w:tcPr>
            <w:tcW w:w="4621" w:type="dxa"/>
          </w:tcPr>
          <w:p w:rsidR="00B42906" w:rsidRPr="008420FD" w:rsidRDefault="00B42906" w:rsidP="00B42906">
            <w:pPr>
              <w:pStyle w:val="TableText"/>
              <w:rPr>
                <w:noProof w:val="0"/>
              </w:rPr>
            </w:pPr>
          </w:p>
          <w:p w:rsidR="00B42906" w:rsidRPr="008420FD" w:rsidRDefault="00B42906" w:rsidP="00B42906">
            <w:pPr>
              <w:pStyle w:val="TableText"/>
              <w:rPr>
                <w:noProof w:val="0"/>
              </w:rPr>
            </w:pPr>
          </w:p>
        </w:tc>
      </w:tr>
    </w:tbl>
    <w:p w:rsidR="00B42906" w:rsidRPr="008420FD" w:rsidRDefault="00B42906" w:rsidP="00B42906">
      <w:pPr>
        <w:pStyle w:val="BodyCopy"/>
        <w:rPr>
          <w:noProof w:val="0"/>
        </w:rPr>
      </w:pPr>
    </w:p>
    <w:p w:rsidR="00B42906" w:rsidRPr="008420FD" w:rsidRDefault="00B42906" w:rsidP="00B42906">
      <w:pPr>
        <w:pStyle w:val="ActivityBottom"/>
        <w:rPr>
          <w:noProof w:val="0"/>
        </w:rPr>
      </w:pPr>
    </w:p>
    <w:p w:rsidR="00B42906" w:rsidRPr="008420FD" w:rsidRDefault="00B42906" w:rsidP="00B42906">
      <w:pPr>
        <w:pStyle w:val="BodyCopy"/>
        <w:rPr>
          <w:noProof w:val="0"/>
        </w:rPr>
      </w:pPr>
      <w:r w:rsidRPr="008420FD">
        <w:rPr>
          <w:noProof w:val="0"/>
        </w:rPr>
        <w:br w:type="page"/>
      </w:r>
    </w:p>
    <w:p w:rsidR="006106EE" w:rsidRPr="008420FD" w:rsidRDefault="006106EE" w:rsidP="009D7C05">
      <w:pPr>
        <w:pStyle w:val="Heading3"/>
      </w:pPr>
      <w:r w:rsidRPr="008420FD">
        <w:t>Specific sales needs</w:t>
      </w:r>
    </w:p>
    <w:p w:rsidR="006106EE" w:rsidRPr="008420FD" w:rsidRDefault="006106EE" w:rsidP="004F632A">
      <w:pPr>
        <w:pStyle w:val="BodyCopy"/>
        <w:rPr>
          <w:noProof w:val="0"/>
        </w:rPr>
      </w:pPr>
      <w:r w:rsidRPr="008420FD">
        <w:rPr>
          <w:noProof w:val="0"/>
        </w:rPr>
        <w:t xml:space="preserve">Ultimately the goal of collecting </w:t>
      </w:r>
      <w:r w:rsidR="0081138C" w:rsidRPr="008420FD">
        <w:rPr>
          <w:noProof w:val="0"/>
        </w:rPr>
        <w:t>destination</w:t>
      </w:r>
      <w:r w:rsidRPr="008420FD">
        <w:rPr>
          <w:noProof w:val="0"/>
        </w:rPr>
        <w:t xml:space="preserve"> information is to provide the best possible service and to meet the client’s needs thus enabling you to make the sale and process the booking. </w:t>
      </w:r>
    </w:p>
    <w:p w:rsidR="006106EE" w:rsidRPr="008420FD" w:rsidRDefault="006106EE" w:rsidP="004F632A">
      <w:pPr>
        <w:pStyle w:val="BodyCopy"/>
        <w:rPr>
          <w:noProof w:val="0"/>
        </w:rPr>
      </w:pPr>
      <w:r w:rsidRPr="008420FD">
        <w:rPr>
          <w:noProof w:val="0"/>
        </w:rPr>
        <w:t>The first step in collecting information is to identify the needs or reasons why collecting information is essential.</w:t>
      </w:r>
    </w:p>
    <w:p w:rsidR="006106EE" w:rsidRPr="008420FD" w:rsidRDefault="006106EE" w:rsidP="004F632A">
      <w:pPr>
        <w:pStyle w:val="BodyCopy"/>
        <w:rPr>
          <w:noProof w:val="0"/>
        </w:rPr>
      </w:pPr>
      <w:r w:rsidRPr="008420FD">
        <w:rPr>
          <w:noProof w:val="0"/>
        </w:rPr>
        <w:t>Specific sales needs may relate to:</w:t>
      </w:r>
    </w:p>
    <w:p w:rsidR="006106EE" w:rsidRPr="008420FD" w:rsidRDefault="006106EE" w:rsidP="0026376F">
      <w:pPr>
        <w:pStyle w:val="Bullet1"/>
      </w:pPr>
      <w:r w:rsidRPr="008420FD">
        <w:t>Consultation with client – in person, via telephone or email</w:t>
      </w:r>
    </w:p>
    <w:p w:rsidR="006106EE" w:rsidRPr="008420FD" w:rsidRDefault="0026376F" w:rsidP="0026376F">
      <w:pPr>
        <w:pStyle w:val="Bullet1"/>
        <w:rPr>
          <w:rFonts w:cs="Times New Roman"/>
        </w:rPr>
      </w:pPr>
      <w:r w:rsidRPr="008420FD">
        <w:rPr>
          <w:noProof/>
          <w:lang w:eastAsia="en-AU"/>
        </w:rPr>
        <w:drawing>
          <wp:anchor distT="0" distB="0" distL="114300" distR="114300" simplePos="0" relativeHeight="252030976" behindDoc="0" locked="0" layoutInCell="1" allowOverlap="1" wp14:anchorId="1C087926" wp14:editId="0C1C73C2">
            <wp:simplePos x="0" y="0"/>
            <wp:positionH relativeFrom="column">
              <wp:posOffset>3924300</wp:posOffset>
            </wp:positionH>
            <wp:positionV relativeFrom="paragraph">
              <wp:posOffset>104775</wp:posOffset>
            </wp:positionV>
            <wp:extent cx="1790700" cy="1247775"/>
            <wp:effectExtent l="0" t="0" r="0" b="9525"/>
            <wp:wrapSquare wrapText="bothSides"/>
            <wp:docPr id="242" name="Picture 440" descr="shutterstock_127213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7213061.jpg"/>
                    <pic:cNvPicPr/>
                  </pic:nvPicPr>
                  <pic:blipFill>
                    <a:blip r:embed="rId132" cstate="print"/>
                    <a:stretch>
                      <a:fillRect/>
                    </a:stretch>
                  </pic:blipFill>
                  <pic:spPr>
                    <a:xfrm>
                      <a:off x="0" y="0"/>
                      <a:ext cx="1790700" cy="1247775"/>
                    </a:xfrm>
                    <a:prstGeom prst="rect">
                      <a:avLst/>
                    </a:prstGeom>
                  </pic:spPr>
                </pic:pic>
              </a:graphicData>
            </a:graphic>
          </wp:anchor>
        </w:drawing>
      </w:r>
      <w:r w:rsidR="006106EE" w:rsidRPr="008420FD">
        <w:rPr>
          <w:rFonts w:cs="Times New Roman"/>
        </w:rPr>
        <w:t>Non-negotiable client needs, including budget, timing, duration of travel, required destination and activities, health</w:t>
      </w:r>
    </w:p>
    <w:p w:rsidR="006106EE" w:rsidRPr="008420FD" w:rsidRDefault="006106EE" w:rsidP="0026376F">
      <w:pPr>
        <w:pStyle w:val="Bullet1"/>
        <w:rPr>
          <w:rFonts w:cs="Times New Roman"/>
        </w:rPr>
      </w:pPr>
      <w:r w:rsidRPr="008420FD">
        <w:rPr>
          <w:rFonts w:cs="Times New Roman"/>
        </w:rPr>
        <w:t>Requests from and preferences of client, including general enquiries and special interest requests, travel preferences, timing and designated destination activities</w:t>
      </w:r>
    </w:p>
    <w:p w:rsidR="006106EE" w:rsidRPr="008420FD" w:rsidRDefault="006106EE" w:rsidP="0026376F">
      <w:pPr>
        <w:pStyle w:val="Bullet1"/>
      </w:pPr>
      <w:r w:rsidRPr="008420FD">
        <w:t>Source and provide information and advice</w:t>
      </w:r>
    </w:p>
    <w:p w:rsidR="006106EE" w:rsidRPr="008420FD" w:rsidRDefault="006106EE" w:rsidP="0026376F">
      <w:pPr>
        <w:pStyle w:val="Bullet1"/>
      </w:pPr>
      <w:r w:rsidRPr="008420FD">
        <w:t>Make recommendations</w:t>
      </w:r>
    </w:p>
    <w:p w:rsidR="006106EE" w:rsidRPr="008420FD" w:rsidRDefault="006106EE" w:rsidP="0026376F">
      <w:pPr>
        <w:pStyle w:val="Bullet1"/>
      </w:pPr>
      <w:r w:rsidRPr="008420FD">
        <w:t>Check availability and prices</w:t>
      </w:r>
    </w:p>
    <w:p w:rsidR="006106EE" w:rsidRPr="008420FD" w:rsidRDefault="006106EE" w:rsidP="0026376F">
      <w:pPr>
        <w:pStyle w:val="Bullet1"/>
      </w:pPr>
      <w:r w:rsidRPr="008420FD">
        <w:t>Provide quotation including booking terms and conditions</w:t>
      </w:r>
    </w:p>
    <w:p w:rsidR="006106EE" w:rsidRPr="008420FD" w:rsidRDefault="006106EE" w:rsidP="0026376F">
      <w:pPr>
        <w:pStyle w:val="Bullet1"/>
        <w:rPr>
          <w:rFonts w:cs="Times New Roman"/>
        </w:rPr>
      </w:pPr>
      <w:r w:rsidRPr="008420FD">
        <w:rPr>
          <w:rFonts w:cs="Times New Roman"/>
        </w:rPr>
        <w:t>Processing a reservation, including booking and coordinating supplier services and destinations</w:t>
      </w:r>
    </w:p>
    <w:p w:rsidR="006106EE" w:rsidRPr="008420FD" w:rsidRDefault="006106EE" w:rsidP="0026376F">
      <w:pPr>
        <w:pStyle w:val="Bullet1"/>
      </w:pPr>
      <w:r w:rsidRPr="008420FD">
        <w:t>Collect applicable deposits and provide to applicable parties</w:t>
      </w:r>
    </w:p>
    <w:p w:rsidR="006106EE" w:rsidRPr="008420FD" w:rsidRDefault="006106EE" w:rsidP="0026376F">
      <w:pPr>
        <w:pStyle w:val="Bullet1"/>
      </w:pPr>
      <w:r w:rsidRPr="008420FD">
        <w:t>Provide written confirmation and due dates for final payment</w:t>
      </w:r>
    </w:p>
    <w:p w:rsidR="006106EE" w:rsidRPr="008420FD" w:rsidRDefault="0026376F" w:rsidP="0026376F">
      <w:pPr>
        <w:pStyle w:val="Bullet1"/>
      </w:pPr>
      <w:r w:rsidRPr="008420FD">
        <w:rPr>
          <w:noProof/>
          <w:lang w:eastAsia="en-AU"/>
        </w:rPr>
        <w:drawing>
          <wp:anchor distT="0" distB="0" distL="114300" distR="114300" simplePos="0" relativeHeight="252032000" behindDoc="0" locked="0" layoutInCell="1" allowOverlap="1" wp14:anchorId="3A91A1DC" wp14:editId="7FFB3A3A">
            <wp:simplePos x="0" y="0"/>
            <wp:positionH relativeFrom="column">
              <wp:posOffset>3943350</wp:posOffset>
            </wp:positionH>
            <wp:positionV relativeFrom="paragraph">
              <wp:posOffset>205105</wp:posOffset>
            </wp:positionV>
            <wp:extent cx="1771650" cy="1181100"/>
            <wp:effectExtent l="0" t="0" r="0" b="0"/>
            <wp:wrapSquare wrapText="bothSides"/>
            <wp:docPr id="243" name="Picture 441" descr="shutterstock_13458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583104.jpg"/>
                    <pic:cNvPicPr/>
                  </pic:nvPicPr>
                  <pic:blipFill>
                    <a:blip r:embed="rId133" cstate="print"/>
                    <a:stretch>
                      <a:fillRect/>
                    </a:stretch>
                  </pic:blipFill>
                  <pic:spPr>
                    <a:xfrm>
                      <a:off x="0" y="0"/>
                      <a:ext cx="1771650" cy="1181100"/>
                    </a:xfrm>
                    <a:prstGeom prst="rect">
                      <a:avLst/>
                    </a:prstGeom>
                  </pic:spPr>
                </pic:pic>
              </a:graphicData>
            </a:graphic>
          </wp:anchor>
        </w:drawing>
      </w:r>
      <w:r w:rsidR="006106EE" w:rsidRPr="008420FD">
        <w:t>Collect final payment and provide to applicable parties</w:t>
      </w:r>
    </w:p>
    <w:p w:rsidR="006106EE" w:rsidRPr="008420FD" w:rsidRDefault="006106EE" w:rsidP="0026376F">
      <w:pPr>
        <w:pStyle w:val="Bullet1"/>
        <w:rPr>
          <w:rFonts w:cs="Times New Roman"/>
          <w:lang w:eastAsia="en-AU"/>
        </w:rPr>
      </w:pPr>
      <w:r w:rsidRPr="008420FD">
        <w:rPr>
          <w:rFonts w:cs="Times New Roman"/>
          <w:lang w:eastAsia="en-AU"/>
        </w:rPr>
        <w:t>Processing financial transactions, including payment of deposits and full-payment for bookings</w:t>
      </w:r>
    </w:p>
    <w:p w:rsidR="006106EE" w:rsidRPr="008420FD" w:rsidRDefault="006106EE" w:rsidP="0026376F">
      <w:pPr>
        <w:pStyle w:val="Bullet1"/>
        <w:rPr>
          <w:rFonts w:cs="Times New Roman"/>
        </w:rPr>
      </w:pPr>
      <w:r w:rsidRPr="008420FD">
        <w:t xml:space="preserve">Issue or secure </w:t>
      </w:r>
      <w:r w:rsidRPr="008420FD">
        <w:rPr>
          <w:rFonts w:cs="Times New Roman"/>
        </w:rPr>
        <w:t xml:space="preserve">non-air and air </w:t>
      </w:r>
      <w:r w:rsidRPr="008420FD">
        <w:t>travel documentation and provide to customer</w:t>
      </w:r>
      <w:r w:rsidRPr="008420FD">
        <w:rPr>
          <w:rFonts w:cs="Times New Roman"/>
        </w:rPr>
        <w:t xml:space="preserve"> </w:t>
      </w:r>
    </w:p>
    <w:p w:rsidR="006106EE" w:rsidRPr="008420FD" w:rsidRDefault="006106EE" w:rsidP="0026376F">
      <w:pPr>
        <w:pStyle w:val="Bullet1"/>
        <w:rPr>
          <w:rFonts w:cs="Times New Roman"/>
        </w:rPr>
      </w:pPr>
      <w:r w:rsidRPr="008420FD">
        <w:rPr>
          <w:rFonts w:cs="Times New Roman"/>
        </w:rPr>
        <w:t>Need to amend an existing booking due to unforeseen circumstances</w:t>
      </w:r>
    </w:p>
    <w:p w:rsidR="006106EE" w:rsidRPr="008420FD" w:rsidRDefault="006106EE" w:rsidP="0026376F">
      <w:pPr>
        <w:pStyle w:val="Bullet1"/>
        <w:rPr>
          <w:rFonts w:cs="Times New Roman"/>
        </w:rPr>
      </w:pPr>
      <w:r w:rsidRPr="008420FD">
        <w:rPr>
          <w:rFonts w:cs="Times New Roman"/>
        </w:rPr>
        <w:t>Cancellations or alterations made to bookings.</w:t>
      </w:r>
    </w:p>
    <w:p w:rsidR="006106EE" w:rsidRPr="008420FD" w:rsidRDefault="006106EE" w:rsidP="004F632A">
      <w:pPr>
        <w:pStyle w:val="BodyCopy"/>
        <w:rPr>
          <w:noProof w:val="0"/>
        </w:rPr>
      </w:pPr>
      <w:r w:rsidRPr="008420FD">
        <w:rPr>
          <w:noProof w:val="0"/>
        </w:rPr>
        <w:t>One of the keys in gathering key pieces of relevant information is to carefully yet effectively search for information.</w:t>
      </w:r>
    </w:p>
    <w:p w:rsidR="006106EE" w:rsidRPr="008420FD" w:rsidRDefault="006106EE" w:rsidP="004F632A">
      <w:pPr>
        <w:pStyle w:val="BodyCopy"/>
        <w:rPr>
          <w:noProof w:val="0"/>
        </w:rPr>
      </w:pPr>
      <w:r w:rsidRPr="008420FD">
        <w:rPr>
          <w:noProof w:val="0"/>
        </w:rPr>
        <w:t xml:space="preserve">It is important that you have identify a  clear topic of your search and to identify objectives of what you are trying to achieve when searching for information, otherwise you can very easily become </w:t>
      </w:r>
      <w:r w:rsidR="0017452E" w:rsidRPr="008420FD">
        <w:rPr>
          <w:noProof w:val="0"/>
        </w:rPr>
        <w:t>side-tracked</w:t>
      </w:r>
      <w:r w:rsidRPr="008420FD">
        <w:rPr>
          <w:noProof w:val="0"/>
        </w:rPr>
        <w:t xml:space="preserve"> and spend considerable time looking for inform</w:t>
      </w:r>
      <w:r w:rsidR="004F632A" w:rsidRPr="008420FD">
        <w:rPr>
          <w:noProof w:val="0"/>
        </w:rPr>
        <w:t>ation that may not be relevant.</w:t>
      </w:r>
    </w:p>
    <w:p w:rsidR="006106EE" w:rsidRPr="008420FD" w:rsidRDefault="006106EE" w:rsidP="006106EE">
      <w:pPr>
        <w:pStyle w:val="BodyCopy"/>
        <w:rPr>
          <w:noProof w:val="0"/>
        </w:rPr>
      </w:pPr>
      <w:r w:rsidRPr="008420FD">
        <w:rPr>
          <w:noProof w:val="0"/>
          <w:lang w:eastAsia="en-AU"/>
        </w:rPr>
        <w:br w:type="page"/>
      </w:r>
    </w:p>
    <w:p w:rsidR="008F7E7F" w:rsidRPr="008420FD" w:rsidRDefault="008F7E7F" w:rsidP="009D7C05">
      <w:pPr>
        <w:pStyle w:val="Heading3"/>
      </w:pPr>
      <w:r w:rsidRPr="008420FD">
        <w:t xml:space="preserve">Assessing </w:t>
      </w:r>
      <w:r w:rsidR="0064281E" w:rsidRPr="008420FD">
        <w:t xml:space="preserve">destination </w:t>
      </w:r>
      <w:r w:rsidRPr="008420FD">
        <w:t>information needs</w:t>
      </w:r>
    </w:p>
    <w:p w:rsidR="0081138C" w:rsidRPr="008420FD" w:rsidRDefault="008F7E7F" w:rsidP="004F632A">
      <w:pPr>
        <w:pStyle w:val="BodyCopy"/>
        <w:rPr>
          <w:noProof w:val="0"/>
        </w:rPr>
      </w:pPr>
      <w:r w:rsidRPr="008420FD">
        <w:rPr>
          <w:noProof w:val="0"/>
        </w:rPr>
        <w:t>When assessing information needs, do not get overwhe</w:t>
      </w:r>
      <w:r w:rsidR="0081138C" w:rsidRPr="008420FD">
        <w:rPr>
          <w:noProof w:val="0"/>
        </w:rPr>
        <w:t>lmed with too much information.</w:t>
      </w:r>
    </w:p>
    <w:p w:rsidR="008F7E7F" w:rsidRPr="008420FD" w:rsidRDefault="008F7E7F" w:rsidP="004F632A">
      <w:pPr>
        <w:pStyle w:val="BodyCopy"/>
        <w:rPr>
          <w:noProof w:val="0"/>
        </w:rPr>
      </w:pPr>
      <w:r w:rsidRPr="008420FD">
        <w:rPr>
          <w:noProof w:val="0"/>
        </w:rPr>
        <w:t>Only seek out the information that you need. The following questions can be of assistance when assessing information needs.</w:t>
      </w:r>
    </w:p>
    <w:p w:rsidR="008F7E7F" w:rsidRPr="008420FD" w:rsidRDefault="008F7E7F" w:rsidP="0026376F">
      <w:pPr>
        <w:pStyle w:val="Bullet1"/>
      </w:pPr>
      <w:r w:rsidRPr="008420FD">
        <w:rPr>
          <w:noProof/>
          <w:lang w:eastAsia="en-AU"/>
        </w:rPr>
        <w:drawing>
          <wp:anchor distT="0" distB="0" distL="114300" distR="114300" simplePos="0" relativeHeight="251932672" behindDoc="0" locked="0" layoutInCell="1" allowOverlap="1" wp14:anchorId="0C64A6F3" wp14:editId="0C656371">
            <wp:simplePos x="0" y="0"/>
            <wp:positionH relativeFrom="column">
              <wp:posOffset>3952875</wp:posOffset>
            </wp:positionH>
            <wp:positionV relativeFrom="paragraph">
              <wp:posOffset>91440</wp:posOffset>
            </wp:positionV>
            <wp:extent cx="1771650" cy="1181100"/>
            <wp:effectExtent l="0" t="0" r="0" b="0"/>
            <wp:wrapSquare wrapText="bothSides"/>
            <wp:docPr id="233" name="Picture 67" descr="A6 shutterstock_131673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 shutterstock_131673425.jpg"/>
                    <pic:cNvPicPr/>
                  </pic:nvPicPr>
                  <pic:blipFill>
                    <a:blip r:embed="rId134" cstate="print"/>
                    <a:stretch>
                      <a:fillRect/>
                    </a:stretch>
                  </pic:blipFill>
                  <pic:spPr>
                    <a:xfrm>
                      <a:off x="0" y="0"/>
                      <a:ext cx="1771650" cy="1181100"/>
                    </a:xfrm>
                    <a:prstGeom prst="rect">
                      <a:avLst/>
                    </a:prstGeom>
                  </pic:spPr>
                </pic:pic>
              </a:graphicData>
            </a:graphic>
          </wp:anchor>
        </w:drawing>
      </w:r>
      <w:r w:rsidRPr="008420FD">
        <w:t>What types of decisions are you regularly called on to make?</w:t>
      </w:r>
    </w:p>
    <w:p w:rsidR="008F7E7F" w:rsidRPr="008420FD" w:rsidRDefault="008F7E7F" w:rsidP="0026376F">
      <w:pPr>
        <w:pStyle w:val="Bullet1"/>
      </w:pPr>
      <w:r w:rsidRPr="008420FD">
        <w:t>What types of information do you need to make these decisions?</w:t>
      </w:r>
    </w:p>
    <w:p w:rsidR="008F7E7F" w:rsidRPr="008420FD" w:rsidRDefault="008F7E7F" w:rsidP="0026376F">
      <w:pPr>
        <w:pStyle w:val="Bullet1"/>
      </w:pPr>
      <w:r w:rsidRPr="008420FD">
        <w:t>What types of information do you regularly get?</w:t>
      </w:r>
    </w:p>
    <w:p w:rsidR="008F7E7F" w:rsidRPr="008420FD" w:rsidRDefault="008F7E7F" w:rsidP="0026376F">
      <w:pPr>
        <w:pStyle w:val="Bullet1"/>
      </w:pPr>
      <w:r w:rsidRPr="008420FD">
        <w:t>What types of information would you like to get that you are not now getting?</w:t>
      </w:r>
    </w:p>
    <w:p w:rsidR="008F7E7F" w:rsidRPr="008420FD" w:rsidRDefault="008F7E7F" w:rsidP="0026376F">
      <w:pPr>
        <w:pStyle w:val="Bullet1"/>
      </w:pPr>
      <w:r w:rsidRPr="008420FD">
        <w:t>What information would you want daily? Weekly? Monthly? Yearly?</w:t>
      </w:r>
    </w:p>
    <w:p w:rsidR="008F7E7F" w:rsidRPr="008420FD" w:rsidRDefault="008F7E7F" w:rsidP="0026376F">
      <w:pPr>
        <w:pStyle w:val="Bullet1"/>
      </w:pPr>
      <w:r w:rsidRPr="008420FD">
        <w:t>What specific topics would you like to be kept informed of?</w:t>
      </w:r>
    </w:p>
    <w:p w:rsidR="008F7E7F" w:rsidRPr="008420FD" w:rsidRDefault="008F7E7F" w:rsidP="0026376F">
      <w:pPr>
        <w:pStyle w:val="Bullet1"/>
      </w:pPr>
      <w:r w:rsidRPr="008420FD">
        <w:t>What types of data analysis programs would you like to be kept informed of?</w:t>
      </w:r>
    </w:p>
    <w:p w:rsidR="008F7E7F" w:rsidRPr="008420FD" w:rsidRDefault="008F7E7F" w:rsidP="0026376F">
      <w:pPr>
        <w:pStyle w:val="Bullet1"/>
      </w:pPr>
      <w:r w:rsidRPr="008420FD">
        <w:t>What do you think would be the four most helpful improvements that could be made to the present information system?</w:t>
      </w:r>
    </w:p>
    <w:p w:rsidR="008F7E7F" w:rsidRPr="008420FD" w:rsidRDefault="0081138C" w:rsidP="009D7C05">
      <w:pPr>
        <w:pStyle w:val="Heading3"/>
      </w:pPr>
      <w:r w:rsidRPr="008420FD">
        <w:t>Identify clients</w:t>
      </w:r>
    </w:p>
    <w:p w:rsidR="008F7E7F" w:rsidRPr="008420FD" w:rsidRDefault="008F7E7F" w:rsidP="004F632A">
      <w:pPr>
        <w:pStyle w:val="BodyCopy"/>
        <w:rPr>
          <w:noProof w:val="0"/>
        </w:rPr>
      </w:pPr>
      <w:r w:rsidRPr="008420FD">
        <w:rPr>
          <w:noProof w:val="0"/>
        </w:rPr>
        <w:t>It is important to understand the different types of c</w:t>
      </w:r>
      <w:r w:rsidR="0081138C" w:rsidRPr="008420FD">
        <w:rPr>
          <w:noProof w:val="0"/>
        </w:rPr>
        <w:t>lients</w:t>
      </w:r>
      <w:r w:rsidRPr="008420FD">
        <w:rPr>
          <w:noProof w:val="0"/>
        </w:rPr>
        <w:t xml:space="preserve"> that may be </w:t>
      </w:r>
      <w:r w:rsidR="0030492C" w:rsidRPr="008420FD">
        <w:rPr>
          <w:noProof w:val="0"/>
        </w:rPr>
        <w:t>destination information</w:t>
      </w:r>
      <w:r w:rsidRPr="008420FD">
        <w:rPr>
          <w:noProof w:val="0"/>
        </w:rPr>
        <w:t>.</w:t>
      </w:r>
    </w:p>
    <w:p w:rsidR="008F7E7F" w:rsidRPr="008420FD" w:rsidRDefault="008F7E7F" w:rsidP="004F632A">
      <w:pPr>
        <w:pStyle w:val="BodyCopy"/>
        <w:rPr>
          <w:noProof w:val="0"/>
        </w:rPr>
      </w:pPr>
      <w:r w:rsidRPr="008420FD">
        <w:rPr>
          <w:noProof w:val="0"/>
        </w:rPr>
        <w:t>Clients can be anyone, from anywhere.</w:t>
      </w:r>
    </w:p>
    <w:p w:rsidR="008F7E7F" w:rsidRPr="008420FD" w:rsidRDefault="0026376F" w:rsidP="004F632A">
      <w:pPr>
        <w:pStyle w:val="BodyCopy"/>
        <w:rPr>
          <w:noProof w:val="0"/>
        </w:rPr>
      </w:pPr>
      <w:r w:rsidRPr="008420FD">
        <w:rPr>
          <w:lang w:eastAsia="en-AU"/>
        </w:rPr>
        <w:drawing>
          <wp:anchor distT="0" distB="0" distL="114300" distR="114300" simplePos="0" relativeHeight="251915264" behindDoc="0" locked="0" layoutInCell="1" allowOverlap="1" wp14:anchorId="63333F1B" wp14:editId="4008CECB">
            <wp:simplePos x="0" y="0"/>
            <wp:positionH relativeFrom="column">
              <wp:posOffset>4029075</wp:posOffset>
            </wp:positionH>
            <wp:positionV relativeFrom="paragraph">
              <wp:posOffset>71755</wp:posOffset>
            </wp:positionV>
            <wp:extent cx="1704975" cy="1133475"/>
            <wp:effectExtent l="0" t="0" r="9525" b="9525"/>
            <wp:wrapSquare wrapText="bothSides"/>
            <wp:docPr id="280" name="Picture 279" descr="shutterstock_97356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7356959.jpg"/>
                    <pic:cNvPicPr/>
                  </pic:nvPicPr>
                  <pic:blipFill>
                    <a:blip r:embed="rId135" cstate="print"/>
                    <a:stretch>
                      <a:fillRect/>
                    </a:stretch>
                  </pic:blipFill>
                  <pic:spPr>
                    <a:xfrm>
                      <a:off x="0" y="0"/>
                      <a:ext cx="1704975" cy="1133475"/>
                    </a:xfrm>
                    <a:prstGeom prst="rect">
                      <a:avLst/>
                    </a:prstGeom>
                  </pic:spPr>
                </pic:pic>
              </a:graphicData>
            </a:graphic>
          </wp:anchor>
        </w:drawing>
      </w:r>
      <w:r w:rsidR="008F7E7F" w:rsidRPr="008420FD">
        <w:rPr>
          <w:noProof w:val="0"/>
        </w:rPr>
        <w:t>They can be of any age.</w:t>
      </w:r>
    </w:p>
    <w:p w:rsidR="008F7E7F" w:rsidRPr="008420FD" w:rsidRDefault="008F7E7F" w:rsidP="004F632A">
      <w:pPr>
        <w:pStyle w:val="BodyCopy"/>
        <w:rPr>
          <w:noProof w:val="0"/>
        </w:rPr>
      </w:pPr>
      <w:r w:rsidRPr="008420FD">
        <w:rPr>
          <w:noProof w:val="0"/>
        </w:rPr>
        <w:t>Clients may include:</w:t>
      </w:r>
    </w:p>
    <w:p w:rsidR="008F7E7F" w:rsidRPr="008420FD" w:rsidRDefault="008F7E7F" w:rsidP="0026376F">
      <w:pPr>
        <w:pStyle w:val="Bullet1"/>
      </w:pPr>
      <w:r w:rsidRPr="008420FD">
        <w:t xml:space="preserve">Domestic and international people </w:t>
      </w:r>
    </w:p>
    <w:p w:rsidR="008F7E7F" w:rsidRPr="008420FD" w:rsidRDefault="008F7E7F" w:rsidP="0026376F">
      <w:pPr>
        <w:pStyle w:val="Bullet1"/>
      </w:pPr>
      <w:r w:rsidRPr="008420FD">
        <w:t>Males and females</w:t>
      </w:r>
    </w:p>
    <w:p w:rsidR="008F7E7F" w:rsidRPr="008420FD" w:rsidRDefault="008F7E7F" w:rsidP="0026376F">
      <w:pPr>
        <w:pStyle w:val="Bullet1"/>
      </w:pPr>
      <w:r w:rsidRPr="008420FD">
        <w:t>People from different age groups</w:t>
      </w:r>
    </w:p>
    <w:p w:rsidR="008F7E7F" w:rsidRPr="008420FD" w:rsidRDefault="008F7E7F" w:rsidP="0026376F">
      <w:pPr>
        <w:pStyle w:val="Bullet1"/>
      </w:pPr>
      <w:r w:rsidRPr="008420FD">
        <w:t>Special interest groups</w:t>
      </w:r>
    </w:p>
    <w:p w:rsidR="008F7E7F" w:rsidRPr="008420FD" w:rsidRDefault="008F7E7F" w:rsidP="0026376F">
      <w:pPr>
        <w:pStyle w:val="Bullet1"/>
      </w:pPr>
      <w:r w:rsidRPr="008420FD">
        <w:t>Special needs clients</w:t>
      </w:r>
    </w:p>
    <w:p w:rsidR="008F7E7F" w:rsidRPr="008420FD" w:rsidRDefault="008F7E7F" w:rsidP="0026376F">
      <w:pPr>
        <w:pStyle w:val="Bullet1"/>
      </w:pPr>
      <w:r w:rsidRPr="008420FD">
        <w:t>Open groups, i.e., groups comprising an unpredictable mix of the general public</w:t>
      </w:r>
    </w:p>
    <w:p w:rsidR="008F7E7F" w:rsidRPr="008420FD" w:rsidRDefault="008F7E7F" w:rsidP="0026376F">
      <w:pPr>
        <w:pStyle w:val="Bullet1"/>
        <w:rPr>
          <w:lang w:eastAsia="en-AU"/>
        </w:rPr>
      </w:pPr>
      <w:r w:rsidRPr="008420FD">
        <w:rPr>
          <w:lang w:eastAsia="en-AU"/>
        </w:rPr>
        <w:t>Homogenous target market groups as defined by various demographic characteristics.</w:t>
      </w:r>
    </w:p>
    <w:p w:rsidR="008F7E7F" w:rsidRPr="008420FD" w:rsidRDefault="0026376F" w:rsidP="004F632A">
      <w:pPr>
        <w:pStyle w:val="BodyCopy"/>
        <w:rPr>
          <w:noProof w:val="0"/>
        </w:rPr>
      </w:pPr>
      <w:r w:rsidRPr="008420FD">
        <w:rPr>
          <w:lang w:eastAsia="en-AU"/>
        </w:rPr>
        <w:drawing>
          <wp:anchor distT="0" distB="0" distL="114300" distR="114300" simplePos="0" relativeHeight="251917312" behindDoc="0" locked="0" layoutInCell="1" allowOverlap="1" wp14:anchorId="2CF20F60" wp14:editId="5D44903E">
            <wp:simplePos x="0" y="0"/>
            <wp:positionH relativeFrom="column">
              <wp:posOffset>28575</wp:posOffset>
            </wp:positionH>
            <wp:positionV relativeFrom="paragraph">
              <wp:posOffset>41275</wp:posOffset>
            </wp:positionV>
            <wp:extent cx="1638300" cy="1097915"/>
            <wp:effectExtent l="0" t="0" r="0" b="6985"/>
            <wp:wrapSquare wrapText="bothSides"/>
            <wp:docPr id="286" name="Picture 285" descr="Assessment_11535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a:blip r:embed="rId136" cstate="print"/>
                    <a:stretch>
                      <a:fillRect/>
                    </a:stretch>
                  </pic:blipFill>
                  <pic:spPr>
                    <a:xfrm>
                      <a:off x="0" y="0"/>
                      <a:ext cx="1638300" cy="1097915"/>
                    </a:xfrm>
                    <a:prstGeom prst="rect">
                      <a:avLst/>
                    </a:prstGeom>
                  </pic:spPr>
                </pic:pic>
              </a:graphicData>
            </a:graphic>
            <wp14:sizeRelH relativeFrom="margin">
              <wp14:pctWidth>0</wp14:pctWidth>
            </wp14:sizeRelH>
            <wp14:sizeRelV relativeFrom="margin">
              <wp14:pctHeight>0</wp14:pctHeight>
            </wp14:sizeRelV>
          </wp:anchor>
        </w:drawing>
      </w:r>
      <w:r w:rsidR="008F7E7F" w:rsidRPr="008420FD">
        <w:rPr>
          <w:noProof w:val="0"/>
        </w:rPr>
        <w:t xml:space="preserve">Once different types of clients and market segments have been </w:t>
      </w:r>
      <w:r w:rsidR="008420FD" w:rsidRPr="008420FD">
        <w:rPr>
          <w:noProof w:val="0"/>
        </w:rPr>
        <w:t>identified</w:t>
      </w:r>
      <w:r w:rsidR="008F7E7F" w:rsidRPr="008420FD">
        <w:rPr>
          <w:noProof w:val="0"/>
        </w:rPr>
        <w:t xml:space="preserve">, it is essential to understand what their needs may be, when seeking appropriate </w:t>
      </w:r>
      <w:r w:rsidR="0030492C" w:rsidRPr="008420FD">
        <w:rPr>
          <w:noProof w:val="0"/>
        </w:rPr>
        <w:t>destination information</w:t>
      </w:r>
      <w:r w:rsidR="008F7E7F" w:rsidRPr="008420FD">
        <w:rPr>
          <w:noProof w:val="0"/>
        </w:rPr>
        <w:t>.</w:t>
      </w:r>
    </w:p>
    <w:p w:rsidR="008F7E7F" w:rsidRPr="008420FD" w:rsidRDefault="008F7E7F" w:rsidP="004F632A">
      <w:pPr>
        <w:pStyle w:val="BodyCopy"/>
        <w:rPr>
          <w:noProof w:val="0"/>
        </w:rPr>
      </w:pPr>
      <w:r w:rsidRPr="008420FD">
        <w:rPr>
          <w:noProof w:val="0"/>
        </w:rPr>
        <w:t>Whilst there will be generic needs that all clients will have, each market segment will also have their own specialised needs that must be addressed.</w:t>
      </w:r>
    </w:p>
    <w:p w:rsidR="008F7E7F" w:rsidRPr="008420FD" w:rsidRDefault="008F7E7F" w:rsidP="004F632A">
      <w:pPr>
        <w:pStyle w:val="BodyCopy"/>
        <w:rPr>
          <w:noProof w:val="0"/>
        </w:rPr>
      </w:pPr>
      <w:r w:rsidRPr="008420FD">
        <w:rPr>
          <w:noProof w:val="0"/>
        </w:rPr>
        <w:t>By understanding the needs of your potential clients, it can help guide your research efforts</w:t>
      </w:r>
      <w:r w:rsidR="0030492C" w:rsidRPr="008420FD">
        <w:rPr>
          <w:noProof w:val="0"/>
        </w:rPr>
        <w:t>.</w:t>
      </w:r>
    </w:p>
    <w:p w:rsidR="0026376F" w:rsidRPr="008420FD" w:rsidRDefault="008F7E7F" w:rsidP="004F632A">
      <w:pPr>
        <w:pStyle w:val="BodyCopy"/>
        <w:rPr>
          <w:noProof w:val="0"/>
        </w:rPr>
      </w:pPr>
      <w:r w:rsidRPr="008420FD">
        <w:rPr>
          <w:noProof w:val="0"/>
        </w:rPr>
        <w:t xml:space="preserve">By understanding the range and types of needs that clients have, it helps to identify which </w:t>
      </w:r>
      <w:r w:rsidR="0088452F" w:rsidRPr="008420FD">
        <w:rPr>
          <w:noProof w:val="0"/>
        </w:rPr>
        <w:t>destination</w:t>
      </w:r>
      <w:r w:rsidRPr="008420FD">
        <w:rPr>
          <w:noProof w:val="0"/>
        </w:rPr>
        <w:t>s and services will be required to satisfy these needs.</w:t>
      </w:r>
      <w:r w:rsidR="0026376F" w:rsidRPr="008420FD">
        <w:rPr>
          <w:b/>
          <w:noProof w:val="0"/>
        </w:rPr>
        <w:br w:type="page"/>
      </w:r>
    </w:p>
    <w:p w:rsidR="008F7E7F" w:rsidRPr="008420FD" w:rsidRDefault="008F7E7F" w:rsidP="009D7C05">
      <w:pPr>
        <w:pStyle w:val="Heading3"/>
      </w:pPr>
      <w:r w:rsidRPr="008420FD">
        <w:t>Generic client needs</w:t>
      </w:r>
    </w:p>
    <w:p w:rsidR="008F7E7F" w:rsidRPr="008420FD" w:rsidRDefault="008F7E7F" w:rsidP="008F7E7F">
      <w:pPr>
        <w:spacing w:before="80" w:after="120" w:line="240" w:lineRule="auto"/>
        <w:rPr>
          <w:rFonts w:ascii="Helvetica" w:eastAsiaTheme="minorHAnsi" w:hAnsi="Helvetica"/>
          <w:lang w:eastAsia="en-US"/>
        </w:rPr>
      </w:pPr>
      <w:r w:rsidRPr="008420FD">
        <w:rPr>
          <w:rFonts w:ascii="Helvetica" w:eastAsiaTheme="minorHAnsi" w:hAnsi="Helvetica"/>
          <w:lang w:eastAsia="en-US"/>
        </w:rPr>
        <w:t xml:space="preserve">Whilst every tourism client has their own individual needs, there are a number of generic needs that travel staff must address when </w:t>
      </w:r>
      <w:r w:rsidR="0030492C" w:rsidRPr="008420FD">
        <w:rPr>
          <w:rFonts w:ascii="Helvetica" w:eastAsiaTheme="minorHAnsi" w:hAnsi="Helvetica"/>
          <w:lang w:eastAsia="en-US"/>
        </w:rPr>
        <w:t xml:space="preserve">providing </w:t>
      </w:r>
      <w:r w:rsidR="0030492C" w:rsidRPr="008420FD">
        <w:rPr>
          <w:rFonts w:ascii="Helvetica" w:eastAsia="Times New Roman" w:hAnsi="Helvetica" w:cs="Times New Roman"/>
        </w:rPr>
        <w:t>destination information.</w:t>
      </w:r>
    </w:p>
    <w:p w:rsidR="008F7E7F" w:rsidRPr="008420FD" w:rsidRDefault="008F7E7F" w:rsidP="008F7E7F">
      <w:pPr>
        <w:spacing w:before="80" w:after="120" w:line="240" w:lineRule="auto"/>
        <w:rPr>
          <w:rFonts w:ascii="Helvetica" w:eastAsiaTheme="minorHAnsi" w:hAnsi="Helvetica"/>
          <w:lang w:eastAsia="en-US"/>
        </w:rPr>
      </w:pPr>
      <w:r w:rsidRPr="008420FD">
        <w:rPr>
          <w:rFonts w:ascii="Helvetica" w:eastAsiaTheme="minorHAnsi" w:hAnsi="Helvetica"/>
          <w:lang w:eastAsia="en-US"/>
        </w:rPr>
        <w:t>These needs include:</w:t>
      </w:r>
    </w:p>
    <w:p w:rsidR="0030492C" w:rsidRPr="008420FD" w:rsidRDefault="0030492C" w:rsidP="0026376F">
      <w:pPr>
        <w:pStyle w:val="Bullet1"/>
      </w:pPr>
      <w:r w:rsidRPr="008420FD">
        <w:t>Information matches their requests</w:t>
      </w:r>
    </w:p>
    <w:p w:rsidR="008F7E7F" w:rsidRPr="008420FD" w:rsidRDefault="0026376F" w:rsidP="0026376F">
      <w:pPr>
        <w:pStyle w:val="Bullet1"/>
      </w:pPr>
      <w:r w:rsidRPr="008420FD">
        <w:rPr>
          <w:noProof/>
          <w:lang w:eastAsia="en-AU"/>
        </w:rPr>
        <w:drawing>
          <wp:anchor distT="0" distB="0" distL="114300" distR="114300" simplePos="0" relativeHeight="251920384" behindDoc="0" locked="0" layoutInCell="1" allowOverlap="1" wp14:anchorId="4829B7EE" wp14:editId="038213D6">
            <wp:simplePos x="0" y="0"/>
            <wp:positionH relativeFrom="column">
              <wp:posOffset>3880485</wp:posOffset>
            </wp:positionH>
            <wp:positionV relativeFrom="paragraph">
              <wp:posOffset>244475</wp:posOffset>
            </wp:positionV>
            <wp:extent cx="1845945" cy="1228725"/>
            <wp:effectExtent l="0" t="0" r="1905" b="9525"/>
            <wp:wrapSquare wrapText="bothSides"/>
            <wp:docPr id="190" name="Picture 69" descr="shutterstock_124217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4217227.jpg"/>
                    <pic:cNvPicPr/>
                  </pic:nvPicPr>
                  <pic:blipFill>
                    <a:blip r:embed="rId137" cstate="print"/>
                    <a:stretch>
                      <a:fillRect/>
                    </a:stretch>
                  </pic:blipFill>
                  <pic:spPr>
                    <a:xfrm>
                      <a:off x="0" y="0"/>
                      <a:ext cx="1845945" cy="1228725"/>
                    </a:xfrm>
                    <a:prstGeom prst="rect">
                      <a:avLst/>
                    </a:prstGeom>
                  </pic:spPr>
                </pic:pic>
              </a:graphicData>
            </a:graphic>
          </wp:anchor>
        </w:drawing>
      </w:r>
      <w:r w:rsidR="008F7E7F" w:rsidRPr="008420FD">
        <w:t>Value for money</w:t>
      </w:r>
    </w:p>
    <w:p w:rsidR="008F7E7F" w:rsidRPr="008420FD" w:rsidRDefault="008F7E7F" w:rsidP="0026376F">
      <w:pPr>
        <w:pStyle w:val="Bullet1"/>
      </w:pPr>
      <w:r w:rsidRPr="008420FD">
        <w:t>‘Offering’ reflecting what was advertised</w:t>
      </w:r>
    </w:p>
    <w:p w:rsidR="008F7E7F" w:rsidRPr="008420FD" w:rsidRDefault="008F7E7F" w:rsidP="0026376F">
      <w:pPr>
        <w:pStyle w:val="Bullet1"/>
      </w:pPr>
      <w:r w:rsidRPr="008420FD">
        <w:t xml:space="preserve">Expectations met / exceeded </w:t>
      </w:r>
    </w:p>
    <w:p w:rsidR="008F7E7F" w:rsidRPr="008420FD" w:rsidRDefault="008F7E7F" w:rsidP="0026376F">
      <w:pPr>
        <w:pStyle w:val="Bullet1"/>
      </w:pPr>
      <w:r w:rsidRPr="008420FD">
        <w:t>To receive friendly service</w:t>
      </w:r>
    </w:p>
    <w:p w:rsidR="008F7E7F" w:rsidRPr="008420FD" w:rsidRDefault="008F7E7F" w:rsidP="0026376F">
      <w:pPr>
        <w:pStyle w:val="Bullet1"/>
      </w:pPr>
      <w:r w:rsidRPr="008420FD">
        <w:t>To be safe</w:t>
      </w:r>
    </w:p>
    <w:p w:rsidR="008F7E7F" w:rsidRPr="008420FD" w:rsidRDefault="008F7E7F" w:rsidP="0026376F">
      <w:pPr>
        <w:pStyle w:val="Bullet1"/>
      </w:pPr>
      <w:r w:rsidRPr="008420FD">
        <w:t xml:space="preserve">To be dealt with in a prompt and courteous manner </w:t>
      </w:r>
    </w:p>
    <w:p w:rsidR="008F7E7F" w:rsidRPr="008420FD" w:rsidRDefault="008F7E7F" w:rsidP="0026376F">
      <w:pPr>
        <w:pStyle w:val="Bullet1"/>
      </w:pPr>
      <w:r w:rsidRPr="008420FD">
        <w:t>To receive assistance when necessary</w:t>
      </w:r>
    </w:p>
    <w:p w:rsidR="008F7E7F" w:rsidRPr="008420FD" w:rsidRDefault="008F7E7F" w:rsidP="0026376F">
      <w:pPr>
        <w:pStyle w:val="Bullet1"/>
      </w:pPr>
      <w:r w:rsidRPr="008420FD">
        <w:t>To be in comfortable, clean surroundings</w:t>
      </w:r>
      <w:r w:rsidR="00295199">
        <w:t>.</w:t>
      </w:r>
      <w:r w:rsidRPr="008420FD">
        <w:t xml:space="preserve"> </w:t>
      </w:r>
    </w:p>
    <w:p w:rsidR="008F7E7F" w:rsidRPr="008420FD" w:rsidRDefault="008F7E7F" w:rsidP="009D7C05">
      <w:pPr>
        <w:pStyle w:val="Heading3"/>
      </w:pPr>
      <w:r w:rsidRPr="008420FD">
        <w:t>Specific target market needs</w:t>
      </w:r>
    </w:p>
    <w:p w:rsidR="008F7E7F" w:rsidRPr="008420FD" w:rsidRDefault="0030492C" w:rsidP="008F7E7F">
      <w:pPr>
        <w:spacing w:before="80" w:after="120" w:line="240" w:lineRule="auto"/>
        <w:rPr>
          <w:rFonts w:ascii="Helvetica" w:eastAsiaTheme="minorHAnsi" w:hAnsi="Helvetica"/>
          <w:lang w:eastAsia="en-US"/>
        </w:rPr>
      </w:pPr>
      <w:r w:rsidRPr="008420FD">
        <w:rPr>
          <w:rFonts w:ascii="Helvetica" w:eastAsiaTheme="minorHAnsi" w:hAnsi="Helvetica"/>
          <w:lang w:eastAsia="en-US"/>
        </w:rPr>
        <w:t>D</w:t>
      </w:r>
      <w:r w:rsidR="0017452E">
        <w:rPr>
          <w:rFonts w:ascii="Helvetica" w:eastAsiaTheme="minorHAnsi" w:hAnsi="Helvetica"/>
          <w:lang w:eastAsia="en-US"/>
        </w:rPr>
        <w:t xml:space="preserve">ifferent clients </w:t>
      </w:r>
      <w:r w:rsidR="008F7E7F" w:rsidRPr="008420FD">
        <w:rPr>
          <w:rFonts w:ascii="Helvetica" w:eastAsiaTheme="minorHAnsi" w:hAnsi="Helvetica"/>
          <w:lang w:eastAsia="en-US"/>
        </w:rPr>
        <w:t xml:space="preserve">from different target markets will have their own their own specific needs. It is important that staff recognise the needs of each target market and tailor </w:t>
      </w:r>
      <w:r w:rsidRPr="008420FD">
        <w:rPr>
          <w:rFonts w:ascii="Helvetica" w:eastAsia="Times New Roman" w:hAnsi="Helvetica" w:cs="Times New Roman"/>
        </w:rPr>
        <w:t>destination information</w:t>
      </w:r>
      <w:r w:rsidR="008F7E7F" w:rsidRPr="008420FD">
        <w:rPr>
          <w:rFonts w:ascii="Helvetica" w:eastAsiaTheme="minorHAnsi" w:hAnsi="Helvetica"/>
          <w:lang w:eastAsia="en-US"/>
        </w:rPr>
        <w:t xml:space="preserve"> accordingly.</w:t>
      </w:r>
    </w:p>
    <w:p w:rsidR="008F7E7F" w:rsidRPr="008420FD" w:rsidRDefault="008F7E7F" w:rsidP="008F7E7F">
      <w:pPr>
        <w:spacing w:before="80" w:after="120" w:line="240" w:lineRule="auto"/>
        <w:rPr>
          <w:rFonts w:ascii="Helvetica" w:eastAsiaTheme="minorHAnsi" w:hAnsi="Helvetica"/>
          <w:lang w:eastAsia="en-US"/>
        </w:rPr>
      </w:pPr>
      <w:r w:rsidRPr="008420FD">
        <w:rPr>
          <w:rFonts w:ascii="Helvetica" w:eastAsiaTheme="minorHAnsi" w:hAnsi="Helvetica"/>
          <w:lang w:eastAsia="en-US"/>
        </w:rPr>
        <w:t>Following are different target markets and their specific needs:</w:t>
      </w:r>
    </w:p>
    <w:p w:rsidR="008F7E7F" w:rsidRPr="008420FD" w:rsidRDefault="008F7E7F" w:rsidP="0026376F">
      <w:pPr>
        <w:pStyle w:val="Bullet1"/>
      </w:pPr>
      <w:r w:rsidRPr="008420FD">
        <w:t>Business – computer and internet access, newspapers, executive lounges, laundry services, business or executive centre, business and news channels. Business men are more likely to frequent a hotel bar and eat in the restaurant</w:t>
      </w:r>
    </w:p>
    <w:p w:rsidR="008F7E7F" w:rsidRPr="008420FD" w:rsidRDefault="008F7E7F" w:rsidP="0026376F">
      <w:pPr>
        <w:pStyle w:val="Bullet1"/>
      </w:pPr>
      <w:r w:rsidRPr="008420FD">
        <w:rPr>
          <w:noProof/>
          <w:lang w:eastAsia="en-AU"/>
        </w:rPr>
        <w:drawing>
          <wp:anchor distT="0" distB="0" distL="114300" distR="114300" simplePos="0" relativeHeight="251921408" behindDoc="0" locked="0" layoutInCell="1" allowOverlap="1" wp14:anchorId="3F5E26DB" wp14:editId="1A057CEC">
            <wp:simplePos x="0" y="0"/>
            <wp:positionH relativeFrom="column">
              <wp:posOffset>3983990</wp:posOffset>
            </wp:positionH>
            <wp:positionV relativeFrom="paragraph">
              <wp:posOffset>539115</wp:posOffset>
            </wp:positionV>
            <wp:extent cx="1731010" cy="1152525"/>
            <wp:effectExtent l="0" t="0" r="2540" b="9525"/>
            <wp:wrapSquare wrapText="bothSides"/>
            <wp:docPr id="191" name="Picture 70" descr="shutterstock_1230358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035896.jpg"/>
                    <pic:cNvPicPr/>
                  </pic:nvPicPr>
                  <pic:blipFill>
                    <a:blip r:embed="rId138" cstate="print"/>
                    <a:stretch>
                      <a:fillRect/>
                    </a:stretch>
                  </pic:blipFill>
                  <pic:spPr>
                    <a:xfrm>
                      <a:off x="0" y="0"/>
                      <a:ext cx="1731010" cy="1152525"/>
                    </a:xfrm>
                    <a:prstGeom prst="rect">
                      <a:avLst/>
                    </a:prstGeom>
                  </pic:spPr>
                </pic:pic>
              </a:graphicData>
            </a:graphic>
          </wp:anchor>
        </w:drawing>
      </w:r>
      <w:r w:rsidRPr="008420FD">
        <w:t>Women – hairdryers, larger mirrors, healthier food options, specific bathroom amenities, fashion magazines, bath. Business women are more likely to use the gym and eat room service</w:t>
      </w:r>
    </w:p>
    <w:p w:rsidR="008F7E7F" w:rsidRPr="008420FD" w:rsidRDefault="008F7E7F" w:rsidP="0026376F">
      <w:pPr>
        <w:pStyle w:val="Bullet1"/>
      </w:pPr>
      <w:r w:rsidRPr="008420FD">
        <w:t>Family – interconnecting rooms, costs, entertainment options, child care facilities, children’s television programs, package deals and safety</w:t>
      </w:r>
    </w:p>
    <w:p w:rsidR="008F7E7F" w:rsidRPr="008420FD" w:rsidRDefault="008F7E7F" w:rsidP="0026376F">
      <w:pPr>
        <w:pStyle w:val="Bullet1"/>
      </w:pPr>
      <w:r w:rsidRPr="008420FD">
        <w:t>Leisure – cheaper rates, local attractions, concierge services</w:t>
      </w:r>
    </w:p>
    <w:p w:rsidR="008F7E7F" w:rsidRPr="008420FD" w:rsidRDefault="008F7E7F" w:rsidP="0026376F">
      <w:pPr>
        <w:pStyle w:val="Bullet1"/>
      </w:pPr>
      <w:r w:rsidRPr="008420FD">
        <w:t>Elderly – single beds, medical facilities, suitable food options and cheaper rates</w:t>
      </w:r>
    </w:p>
    <w:p w:rsidR="008F7E7F" w:rsidRPr="008420FD" w:rsidRDefault="008F7E7F" w:rsidP="0026376F">
      <w:pPr>
        <w:pStyle w:val="Bullet1"/>
      </w:pPr>
      <w:r w:rsidRPr="008420FD">
        <w:t>Groups – need for large allocation of rooms, cheap rates, meeting rooms, specialised menus, bus access and parking.</w:t>
      </w:r>
    </w:p>
    <w:p w:rsidR="0026376F" w:rsidRPr="008420FD" w:rsidRDefault="0026376F">
      <w:pPr>
        <w:rPr>
          <w:rFonts w:ascii="Helvetica" w:eastAsia="Times New Roman" w:hAnsi="Helvetica" w:cs="Times New Roman"/>
          <w:b/>
          <w:color w:val="45545F"/>
          <w:sz w:val="28"/>
          <w:szCs w:val="28"/>
        </w:rPr>
      </w:pPr>
      <w:r w:rsidRPr="008420FD">
        <w:rPr>
          <w:rFonts w:ascii="Helvetica" w:eastAsia="Times New Roman" w:hAnsi="Helvetica" w:cs="Times New Roman"/>
          <w:b/>
          <w:color w:val="45545F"/>
          <w:sz w:val="28"/>
          <w:szCs w:val="28"/>
        </w:rPr>
        <w:br w:type="page"/>
      </w:r>
    </w:p>
    <w:p w:rsidR="004F632A" w:rsidRPr="008420FD" w:rsidRDefault="004F632A" w:rsidP="004F632A">
      <w:pPr>
        <w:pStyle w:val="Bullet1"/>
        <w:numPr>
          <w:ilvl w:val="0"/>
          <w:numId w:val="0"/>
        </w:numPr>
        <w:ind w:left="357"/>
      </w:pPr>
      <w:r w:rsidRPr="008420FD">
        <w:rPr>
          <w:noProof/>
          <w:lang w:eastAsia="en-AU"/>
        </w:rPr>
        <mc:AlternateContent>
          <mc:Choice Requires="wpg">
            <w:drawing>
              <wp:anchor distT="0" distB="0" distL="114300" distR="114300" simplePos="0" relativeHeight="252165120" behindDoc="0" locked="0" layoutInCell="1" allowOverlap="1" wp14:anchorId="182C1C3A" wp14:editId="6F43A0A7">
                <wp:simplePos x="0" y="0"/>
                <wp:positionH relativeFrom="column">
                  <wp:posOffset>0</wp:posOffset>
                </wp:positionH>
                <wp:positionV relativeFrom="paragraph">
                  <wp:posOffset>57785</wp:posOffset>
                </wp:positionV>
                <wp:extent cx="5592445" cy="981710"/>
                <wp:effectExtent l="0" t="0" r="8255" b="8890"/>
                <wp:wrapNone/>
                <wp:docPr id="161" name="Group 161"/>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162" name="Text Box 162"/>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4F632A">
                              <w:pPr>
                                <w:spacing w:after="0" w:line="240" w:lineRule="auto"/>
                                <w:jc w:val="center"/>
                                <w:rPr>
                                  <w:rFonts w:ascii="Helvetica" w:hAnsi="Helvetica" w:cs="Chevin-DemiBold"/>
                                  <w:b/>
                                  <w:bCs/>
                                  <w:i/>
                                  <w:sz w:val="32"/>
                                  <w:szCs w:val="32"/>
                                  <w:lang w:val="en-US"/>
                                </w:rPr>
                              </w:pPr>
                            </w:p>
                            <w:p w:rsidR="004C669D" w:rsidRDefault="004C669D" w:rsidP="004F6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 name="Text Box 163"/>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4F632A">
                              <w:pPr>
                                <w:spacing w:before="160" w:after="120" w:line="240" w:lineRule="auto"/>
                              </w:pPr>
                              <w:r>
                                <w:rPr>
                                  <w:rFonts w:ascii="Helvetica" w:hAnsi="Helvetica" w:cs="Chevin-DemiBold"/>
                                  <w:b/>
                                  <w:bCs/>
                                  <w:i/>
                                  <w:sz w:val="32"/>
                                  <w:szCs w:val="32"/>
                                  <w:lang w:val="en-US"/>
                                </w:rPr>
                                <w:t>Identify needs of different market segments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 name="Text Box 164"/>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4F632A">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5</w:t>
                              </w:r>
                            </w:p>
                            <w:p w:rsidR="004C669D" w:rsidRDefault="004C669D" w:rsidP="004F632A">
                              <w:pPr>
                                <w:spacing w:after="0" w:line="240" w:lineRule="auto"/>
                                <w:jc w:val="center"/>
                                <w:rPr>
                                  <w:rFonts w:ascii="Helvetica" w:hAnsi="Helvetica" w:cs="Chevin-DemiBold"/>
                                  <w:b/>
                                  <w:bCs/>
                                  <w:i/>
                                  <w:sz w:val="32"/>
                                  <w:szCs w:val="32"/>
                                  <w:lang w:val="en-US"/>
                                </w:rPr>
                              </w:pPr>
                            </w:p>
                            <w:p w:rsidR="004C669D" w:rsidRDefault="004C669D" w:rsidP="004F6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61" o:spid="_x0000_s1050" style="position:absolute;left:0;text-align:left;margin-left:0;margin-top:4.55pt;width:440.35pt;height:77.3pt;z-index:252165120;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">
                <v:shape id="Text Box 162" o:spid="_x0000_s105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XUT8QA&#10;AADcAAAADwAAAGRycy9kb3ducmV2LnhtbERPTWvCQBC9F/oflin01mwMVCTNGkJAKqUetLn0Ns2O&#10;STA7m2ZXTfvrXUHwNo/3OVk+mV6caHSdZQWzKAZBXFvdcaOg+lq9LEA4j6yxt0wK/shBvnx8yDDV&#10;9sxbOu18I0IIuxQVtN4PqZSubsmgi+xAHLi9HQ36AMdG6hHPIdz0MonjuTTYcWhocaCypfqwOxoF&#10;H+Vqg9ufxCz++/L9c18Mv9X3q1LPT1PxBsLT5O/im3utw/x5AtdnwgV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V1E/EAAAA3AAAAA8AAAAAAAAAAAAAAAAAmAIAAGRycy9k&#10;b3ducmV2LnhtbFBLBQYAAAAABAAEAPUAAACJAwAAAAA=&#10;" filled="f" stroked="f" strokeweight=".5pt">
                  <v:textbox>
                    <w:txbxContent>
                      <w:p w:rsidR="004C669D" w:rsidRDefault="004C669D" w:rsidP="004F632A">
                        <w:pPr>
                          <w:spacing w:after="0" w:line="240" w:lineRule="auto"/>
                          <w:jc w:val="center"/>
                          <w:rPr>
                            <w:rFonts w:ascii="Helvetica" w:hAnsi="Helvetica" w:cs="Chevin-DemiBold"/>
                            <w:b/>
                            <w:bCs/>
                            <w:i/>
                            <w:sz w:val="32"/>
                            <w:szCs w:val="32"/>
                            <w:lang w:val="en-US"/>
                          </w:rPr>
                        </w:pPr>
                      </w:p>
                      <w:p w:rsidR="004C669D" w:rsidRDefault="004C669D" w:rsidP="004F632A"/>
                    </w:txbxContent>
                  </v:textbox>
                </v:shape>
                <v:shape id="Text Box 163" o:spid="_x0000_s105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1EKcQA&#10;AADcAAAADwAAAGRycy9kb3ducmV2LnhtbERPTWvCQBC9F/wPywi9FN3YUCvRVaS0WrzVaIu3ITsm&#10;wexsyG6T+O/dQsHbPN7nLFa9qURLjSstK5iMIxDEmdUl5woO6cdoBsJ5ZI2VZVJwJQer5eBhgYm2&#10;HX9Ru/e5CCHsElRQeF8nUrqsIINubGviwJ1tY9AH2ORSN9iFcFPJ5yiaSoMlh4YCa3orKLvsf42C&#10;01P+s3P95tjFL3H9vm3T12+dKvU47NdzEJ56fxf/uz91mD+N4e+ZcIF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9RCnEAAAA3AAAAA8AAAAAAAAAAAAAAAAAmAIAAGRycy9k&#10;b3ducmV2LnhtbFBLBQYAAAAABAAEAPUAAACJAwAAAAA=&#10;" fillcolor="white [3201]" stroked="f" strokeweight=".5pt">
                  <v:textbox>
                    <w:txbxContent>
                      <w:p w:rsidR="004C669D" w:rsidRDefault="004C669D" w:rsidP="004F632A">
                        <w:pPr>
                          <w:spacing w:before="160" w:after="120" w:line="240" w:lineRule="auto"/>
                        </w:pPr>
                        <w:r>
                          <w:rPr>
                            <w:rFonts w:ascii="Helvetica" w:hAnsi="Helvetica" w:cs="Chevin-DemiBold"/>
                            <w:b/>
                            <w:bCs/>
                            <w:i/>
                            <w:sz w:val="32"/>
                            <w:szCs w:val="32"/>
                            <w:lang w:val="en-US"/>
                          </w:rPr>
                          <w:t>Identify needs of different market segments</w:t>
                        </w:r>
                      </w:p>
                    </w:txbxContent>
                  </v:textbox>
                </v:shape>
                <v:shape id="Text Box 164" o:spid="_x0000_s1053"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ijMMQA&#10;AADcAAAADwAAAGRycy9kb3ducmV2LnhtbERP32vCMBB+H/g/hBN8m6ljiHRGGeKYwoqzDnw9mrPt&#10;bC4libbzr18Gwt7u4/t582VvGnEl52vLCibjBARxYXXNpYKvw9vjDIQPyBoby6TghzwsF4OHOaba&#10;drynax5KEUPYp6igCqFNpfRFRQb92LbEkTtZZzBE6EqpHXYx3DTyKUmm0mDNsaHCllYVFef8YhQc&#10;u/zd7bbb7892k912tzz7oHWm1GjYv76ACNSHf/HdvdFx/vQZ/p6JF8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YozDEAAAA3AAAAA8AAAAAAAAAAAAAAAAAmAIAAGRycy9k&#10;b3ducmV2LnhtbFBLBQYAAAAABAAEAPUAAACJAwAAAAA=&#10;" fillcolor="window" stroked="f" strokeweight=".5pt">
                  <v:textbox>
                    <w:txbxContent>
                      <w:p w:rsidR="004C669D" w:rsidRPr="000D4B98" w:rsidRDefault="004C669D" w:rsidP="004F632A">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5</w:t>
                        </w:r>
                      </w:p>
                      <w:p w:rsidR="004C669D" w:rsidRDefault="004C669D" w:rsidP="004F632A">
                        <w:pPr>
                          <w:spacing w:after="0" w:line="240" w:lineRule="auto"/>
                          <w:jc w:val="center"/>
                          <w:rPr>
                            <w:rFonts w:ascii="Helvetica" w:hAnsi="Helvetica" w:cs="Chevin-DemiBold"/>
                            <w:b/>
                            <w:bCs/>
                            <w:i/>
                            <w:sz w:val="32"/>
                            <w:szCs w:val="32"/>
                            <w:lang w:val="en-US"/>
                          </w:rPr>
                        </w:pPr>
                      </w:p>
                      <w:p w:rsidR="004C669D" w:rsidRDefault="004C669D" w:rsidP="004F632A"/>
                    </w:txbxContent>
                  </v:textbox>
                </v:shape>
              </v:group>
            </w:pict>
          </mc:Fallback>
        </mc:AlternateContent>
      </w:r>
      <w:r w:rsidRPr="008420FD">
        <w:rPr>
          <w:noProof/>
          <w:lang w:eastAsia="en-AU"/>
        </w:rPr>
        <mc:AlternateContent>
          <mc:Choice Requires="wps">
            <w:drawing>
              <wp:anchor distT="0" distB="0" distL="114300" distR="114300" simplePos="0" relativeHeight="252166144" behindDoc="1" locked="0" layoutInCell="1" allowOverlap="1" wp14:anchorId="107720BB" wp14:editId="452F555D">
                <wp:simplePos x="0" y="0"/>
                <wp:positionH relativeFrom="column">
                  <wp:posOffset>-98637</wp:posOffset>
                </wp:positionH>
                <wp:positionV relativeFrom="paragraph">
                  <wp:posOffset>11430</wp:posOffset>
                </wp:positionV>
                <wp:extent cx="5791200" cy="1100243"/>
                <wp:effectExtent l="0" t="0" r="19050" b="24130"/>
                <wp:wrapNone/>
                <wp:docPr id="167" name="Text Box 167"/>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4F63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7" o:spid="_x0000_s1054" type="#_x0000_t202" style="position:absolute;left:0;text-align:left;margin-left:-7.75pt;margin-top:.9pt;width:456pt;height:86.65pt;z-index:-25115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AjBC0X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4F632A"/>
                  </w:txbxContent>
                </v:textbox>
              </v:shape>
            </w:pict>
          </mc:Fallback>
        </mc:AlternateContent>
      </w:r>
      <w:r w:rsidRPr="008420FD">
        <w:rPr>
          <w:noProof/>
          <w:lang w:eastAsia="en-AU"/>
        </w:rPr>
        <w:drawing>
          <wp:anchor distT="0" distB="0" distL="114300" distR="114300" simplePos="0" relativeHeight="252164096" behindDoc="0" locked="0" layoutInCell="1" allowOverlap="1" wp14:anchorId="43EAA9CD" wp14:editId="1C80EF39">
            <wp:simplePos x="0" y="0"/>
            <wp:positionH relativeFrom="column">
              <wp:posOffset>363220</wp:posOffset>
            </wp:positionH>
            <wp:positionV relativeFrom="paragraph">
              <wp:posOffset>58420</wp:posOffset>
            </wp:positionV>
            <wp:extent cx="647700" cy="628650"/>
            <wp:effectExtent l="0" t="0" r="0" b="0"/>
            <wp:wrapSquare wrapText="bothSides"/>
            <wp:docPr id="16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4F632A" w:rsidRPr="008420FD" w:rsidRDefault="004F632A" w:rsidP="004F632A">
      <w:pPr>
        <w:pStyle w:val="BodyCopy"/>
        <w:rPr>
          <w:noProof w:val="0"/>
        </w:rPr>
      </w:pPr>
    </w:p>
    <w:p w:rsidR="004F632A" w:rsidRPr="008420FD" w:rsidRDefault="004F632A" w:rsidP="004F632A">
      <w:pPr>
        <w:pStyle w:val="BodyCopy"/>
        <w:rPr>
          <w:noProof w:val="0"/>
        </w:rPr>
      </w:pPr>
    </w:p>
    <w:p w:rsidR="004F632A" w:rsidRPr="008420FD" w:rsidRDefault="004F632A" w:rsidP="004F632A">
      <w:pPr>
        <w:pStyle w:val="BodyCopy"/>
        <w:rPr>
          <w:noProof w:val="0"/>
        </w:rPr>
      </w:pPr>
    </w:p>
    <w:p w:rsidR="004F632A" w:rsidRPr="008420FD" w:rsidRDefault="004F632A" w:rsidP="004F632A">
      <w:pPr>
        <w:pStyle w:val="BodyCopy"/>
        <w:rPr>
          <w:noProof w:val="0"/>
        </w:rPr>
      </w:pPr>
    </w:p>
    <w:p w:rsidR="008F7E7F" w:rsidRPr="008420FD" w:rsidRDefault="004F632A" w:rsidP="004F632A">
      <w:pPr>
        <w:pStyle w:val="BodyCopy"/>
        <w:rPr>
          <w:noProof w:val="0"/>
        </w:rPr>
      </w:pPr>
      <w:r w:rsidRPr="008420FD">
        <w:rPr>
          <w:lang w:eastAsia="en-AU"/>
        </w:rPr>
        <w:drawing>
          <wp:anchor distT="0" distB="0" distL="114300" distR="114300" simplePos="0" relativeHeight="251924480" behindDoc="0" locked="0" layoutInCell="1" allowOverlap="1" wp14:anchorId="061770A3" wp14:editId="4C48C6F3">
            <wp:simplePos x="0" y="0"/>
            <wp:positionH relativeFrom="column">
              <wp:posOffset>4242435</wp:posOffset>
            </wp:positionH>
            <wp:positionV relativeFrom="paragraph">
              <wp:posOffset>29845</wp:posOffset>
            </wp:positionV>
            <wp:extent cx="1463040" cy="1095375"/>
            <wp:effectExtent l="0" t="0" r="3810" b="9525"/>
            <wp:wrapSquare wrapText="bothSides"/>
            <wp:docPr id="15" name="Picture 97" descr="shutterstock_77741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7741227.jpg"/>
                    <pic:cNvPicPr/>
                  </pic:nvPicPr>
                  <pic:blipFill>
                    <a:blip r:embed="rId139" cstate="print"/>
                    <a:stretch>
                      <a:fillRect/>
                    </a:stretch>
                  </pic:blipFill>
                  <pic:spPr>
                    <a:xfrm>
                      <a:off x="0" y="0"/>
                      <a:ext cx="1463040" cy="1095375"/>
                    </a:xfrm>
                    <a:prstGeom prst="rect">
                      <a:avLst/>
                    </a:prstGeom>
                  </pic:spPr>
                </pic:pic>
              </a:graphicData>
            </a:graphic>
            <wp14:sizeRelH relativeFrom="margin">
              <wp14:pctWidth>0</wp14:pctWidth>
            </wp14:sizeRelH>
            <wp14:sizeRelV relativeFrom="margin">
              <wp14:pctHeight>0</wp14:pctHeight>
            </wp14:sizeRelV>
          </wp:anchor>
        </w:drawing>
      </w:r>
      <w:r w:rsidR="008F7E7F" w:rsidRPr="008420FD">
        <w:rPr>
          <w:noProof w:val="0"/>
        </w:rPr>
        <w:t xml:space="preserve">You are required to identify the possible needs of different market segments </w:t>
      </w:r>
      <w:r w:rsidR="0030492C" w:rsidRPr="008420FD">
        <w:rPr>
          <w:noProof w:val="0"/>
        </w:rPr>
        <w:t>that may ask for destination information in a travel and tourism organisation.</w:t>
      </w:r>
    </w:p>
    <w:p w:rsidR="008F7E7F" w:rsidRPr="008420FD" w:rsidRDefault="008F7E7F" w:rsidP="004F632A">
      <w:pPr>
        <w:pStyle w:val="BodyCopy"/>
        <w:rPr>
          <w:noProof w:val="0"/>
        </w:rPr>
      </w:pPr>
      <w:r w:rsidRPr="008420FD">
        <w:rPr>
          <w:noProof w:val="0"/>
        </w:rPr>
        <w:t xml:space="preserve">You are to identify the strategy, </w:t>
      </w:r>
      <w:r w:rsidR="0088452F" w:rsidRPr="008420FD">
        <w:rPr>
          <w:noProof w:val="0"/>
        </w:rPr>
        <w:t>destination</w:t>
      </w:r>
      <w:r w:rsidRPr="008420FD">
        <w:rPr>
          <w:noProof w:val="0"/>
        </w:rPr>
        <w:t>s or services you feel could meet these needs.</w:t>
      </w:r>
    </w:p>
    <w:p w:rsidR="008F7E7F" w:rsidRPr="008420FD" w:rsidRDefault="008F7E7F" w:rsidP="008F7E7F">
      <w:pPr>
        <w:pStyle w:val="BodyCopy"/>
        <w:rPr>
          <w:noProof w:val="0"/>
          <w:szCs w:val="22"/>
          <w:lang w:eastAsia="en-AU"/>
        </w:rPr>
      </w:pPr>
    </w:p>
    <w:tbl>
      <w:tblPr>
        <w:tblStyle w:val="TableGrid"/>
        <w:tblW w:w="5000" w:type="pct"/>
        <w:tblLook w:val="04A0" w:firstRow="1" w:lastRow="0" w:firstColumn="1" w:lastColumn="0" w:noHBand="0" w:noVBand="1"/>
      </w:tblPr>
      <w:tblGrid>
        <w:gridCol w:w="3258"/>
        <w:gridCol w:w="5984"/>
      </w:tblGrid>
      <w:tr w:rsidR="008F7E7F" w:rsidRPr="008420FD" w:rsidTr="004F632A">
        <w:tc>
          <w:tcPr>
            <w:tcW w:w="3258" w:type="dxa"/>
            <w:shd w:val="clear" w:color="auto" w:fill="F2F2F2" w:themeFill="background1" w:themeFillShade="F2"/>
          </w:tcPr>
          <w:p w:rsidR="008F7E7F" w:rsidRPr="008420FD" w:rsidRDefault="004F632A" w:rsidP="004F632A">
            <w:pPr>
              <w:pStyle w:val="TableTextBold"/>
              <w:rPr>
                <w:noProof w:val="0"/>
              </w:rPr>
            </w:pPr>
            <w:r w:rsidRPr="008420FD">
              <w:rPr>
                <w:noProof w:val="0"/>
              </w:rPr>
              <w:t>Market segment</w:t>
            </w:r>
          </w:p>
        </w:tc>
        <w:tc>
          <w:tcPr>
            <w:tcW w:w="5984" w:type="dxa"/>
            <w:shd w:val="clear" w:color="auto" w:fill="F2F2F2" w:themeFill="background1" w:themeFillShade="F2"/>
          </w:tcPr>
          <w:p w:rsidR="008F7E7F" w:rsidRPr="008420FD" w:rsidRDefault="004F632A" w:rsidP="004F632A">
            <w:pPr>
              <w:pStyle w:val="TableTextBold"/>
              <w:rPr>
                <w:noProof w:val="0"/>
              </w:rPr>
            </w:pPr>
            <w:r w:rsidRPr="008420FD">
              <w:rPr>
                <w:noProof w:val="0"/>
              </w:rPr>
              <w:t>Strategy, destination or service to meet need</w:t>
            </w:r>
          </w:p>
        </w:tc>
      </w:tr>
      <w:tr w:rsidR="008F7E7F" w:rsidRPr="008420FD" w:rsidTr="004F632A">
        <w:tc>
          <w:tcPr>
            <w:tcW w:w="3258" w:type="dxa"/>
          </w:tcPr>
          <w:p w:rsidR="008F7E7F" w:rsidRPr="008420FD" w:rsidRDefault="008F7E7F" w:rsidP="004F632A">
            <w:pPr>
              <w:pStyle w:val="TableText"/>
              <w:rPr>
                <w:noProof w:val="0"/>
              </w:rPr>
            </w:pPr>
            <w:r w:rsidRPr="008420FD">
              <w:rPr>
                <w:noProof w:val="0"/>
              </w:rPr>
              <w:t xml:space="preserve">International clients </w:t>
            </w:r>
            <w:r w:rsidR="004F632A" w:rsidRPr="008420FD">
              <w:rPr>
                <w:noProof w:val="0"/>
              </w:rPr>
              <w:t>–</w:t>
            </w:r>
            <w:r w:rsidRPr="008420FD">
              <w:rPr>
                <w:noProof w:val="0"/>
              </w:rPr>
              <w:t xml:space="preserve"> General</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4F632A" w:rsidRPr="008420FD" w:rsidRDefault="004F632A"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 xml:space="preserve">Business </w:t>
            </w:r>
            <w:r w:rsidR="004F632A" w:rsidRPr="008420FD">
              <w:rPr>
                <w:noProof w:val="0"/>
              </w:rPr>
              <w:t>–</w:t>
            </w:r>
            <w:r w:rsidRPr="008420FD">
              <w:rPr>
                <w:noProof w:val="0"/>
              </w:rPr>
              <w:t xml:space="preserve"> General</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4F632A" w:rsidRPr="008420FD" w:rsidRDefault="004F632A"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 xml:space="preserve">Business </w:t>
            </w:r>
            <w:r w:rsidR="004F632A" w:rsidRPr="008420FD">
              <w:rPr>
                <w:noProof w:val="0"/>
              </w:rPr>
              <w:t>–</w:t>
            </w:r>
            <w:r w:rsidRPr="008420FD">
              <w:rPr>
                <w:noProof w:val="0"/>
              </w:rPr>
              <w:t xml:space="preserve"> Men</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4F632A" w:rsidRPr="008420FD" w:rsidRDefault="004F632A"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 xml:space="preserve">Business </w:t>
            </w:r>
            <w:r w:rsidR="004F632A" w:rsidRPr="008420FD">
              <w:rPr>
                <w:noProof w:val="0"/>
              </w:rPr>
              <w:t>–</w:t>
            </w:r>
            <w:r w:rsidRPr="008420FD">
              <w:rPr>
                <w:noProof w:val="0"/>
              </w:rPr>
              <w:t xml:space="preserve"> Women</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 xml:space="preserve">Leisure </w:t>
            </w:r>
            <w:r w:rsidR="004F632A" w:rsidRPr="008420FD">
              <w:rPr>
                <w:noProof w:val="0"/>
              </w:rPr>
              <w:t>–</w:t>
            </w:r>
            <w:r w:rsidRPr="008420FD">
              <w:rPr>
                <w:noProof w:val="0"/>
              </w:rPr>
              <w:t xml:space="preserve"> General</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4F632A" w:rsidRPr="008420FD" w:rsidRDefault="004F632A"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bl>
    <w:p w:rsidR="008F7E7F" w:rsidRPr="008420FD" w:rsidRDefault="008F7E7F" w:rsidP="008F7E7F">
      <w:r w:rsidRPr="008420FD">
        <w:br w:type="page"/>
      </w:r>
    </w:p>
    <w:tbl>
      <w:tblPr>
        <w:tblStyle w:val="TableGrid"/>
        <w:tblW w:w="5000" w:type="pct"/>
        <w:tblLook w:val="04A0" w:firstRow="1" w:lastRow="0" w:firstColumn="1" w:lastColumn="0" w:noHBand="0" w:noVBand="1"/>
      </w:tblPr>
      <w:tblGrid>
        <w:gridCol w:w="3258"/>
        <w:gridCol w:w="5984"/>
      </w:tblGrid>
      <w:tr w:rsidR="008F7E7F" w:rsidRPr="008420FD" w:rsidTr="004F632A">
        <w:tc>
          <w:tcPr>
            <w:tcW w:w="3258" w:type="dxa"/>
            <w:shd w:val="clear" w:color="auto" w:fill="F2F2F2" w:themeFill="background1" w:themeFillShade="F2"/>
          </w:tcPr>
          <w:p w:rsidR="008F7E7F" w:rsidRPr="008420FD" w:rsidRDefault="004F632A" w:rsidP="004F632A">
            <w:pPr>
              <w:pStyle w:val="TableTextBold"/>
              <w:rPr>
                <w:noProof w:val="0"/>
              </w:rPr>
            </w:pPr>
            <w:r w:rsidRPr="008420FD">
              <w:rPr>
                <w:noProof w:val="0"/>
              </w:rPr>
              <w:t>Market segment</w:t>
            </w:r>
          </w:p>
        </w:tc>
        <w:tc>
          <w:tcPr>
            <w:tcW w:w="5984" w:type="dxa"/>
            <w:shd w:val="clear" w:color="auto" w:fill="F2F2F2" w:themeFill="background1" w:themeFillShade="F2"/>
          </w:tcPr>
          <w:p w:rsidR="008F7E7F" w:rsidRPr="008420FD" w:rsidRDefault="004F632A" w:rsidP="004F632A">
            <w:pPr>
              <w:pStyle w:val="TableTextBold"/>
              <w:rPr>
                <w:noProof w:val="0"/>
              </w:rPr>
            </w:pPr>
            <w:r w:rsidRPr="008420FD">
              <w:rPr>
                <w:noProof w:val="0"/>
              </w:rPr>
              <w:t>Strategy, destination or service to meet need</w:t>
            </w:r>
          </w:p>
        </w:tc>
      </w:tr>
      <w:tr w:rsidR="008F7E7F" w:rsidRPr="008420FD" w:rsidTr="004F632A">
        <w:tc>
          <w:tcPr>
            <w:tcW w:w="3258" w:type="dxa"/>
          </w:tcPr>
          <w:p w:rsidR="008F7E7F" w:rsidRPr="008420FD" w:rsidRDefault="008F7E7F" w:rsidP="004F632A">
            <w:pPr>
              <w:pStyle w:val="TableText"/>
              <w:rPr>
                <w:noProof w:val="0"/>
              </w:rPr>
            </w:pPr>
            <w:r w:rsidRPr="008420FD">
              <w:rPr>
                <w:noProof w:val="0"/>
              </w:rPr>
              <w:t>Leisure - FIT (Free Independent Travellers)</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Leisure - Large Groups</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Leisure - Honeymooners</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 xml:space="preserve">Family clients - with children less </w:t>
            </w:r>
            <w:r w:rsidR="008420FD" w:rsidRPr="008420FD">
              <w:rPr>
                <w:noProof w:val="0"/>
              </w:rPr>
              <w:t>than</w:t>
            </w:r>
            <w:r w:rsidRPr="008420FD">
              <w:rPr>
                <w:noProof w:val="0"/>
              </w:rPr>
              <w:t xml:space="preserve"> 4 years old</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Family clients - with children aged 4-16</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Sporting groups</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r w:rsidR="008F7E7F" w:rsidRPr="008420FD" w:rsidTr="004F632A">
        <w:tc>
          <w:tcPr>
            <w:tcW w:w="3258" w:type="dxa"/>
          </w:tcPr>
          <w:p w:rsidR="008F7E7F" w:rsidRPr="008420FD" w:rsidRDefault="008F7E7F" w:rsidP="004F632A">
            <w:pPr>
              <w:pStyle w:val="TableText"/>
              <w:rPr>
                <w:noProof w:val="0"/>
              </w:rPr>
            </w:pPr>
            <w:r w:rsidRPr="008420FD">
              <w:rPr>
                <w:noProof w:val="0"/>
              </w:rPr>
              <w:t>Adventure seekers</w:t>
            </w:r>
          </w:p>
        </w:tc>
        <w:tc>
          <w:tcPr>
            <w:tcW w:w="5984" w:type="dxa"/>
          </w:tcPr>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p w:rsidR="008F7E7F" w:rsidRPr="008420FD" w:rsidRDefault="008F7E7F" w:rsidP="004F632A">
            <w:pPr>
              <w:pStyle w:val="TableText"/>
              <w:rPr>
                <w:noProof w:val="0"/>
              </w:rPr>
            </w:pPr>
          </w:p>
        </w:tc>
      </w:tr>
    </w:tbl>
    <w:p w:rsidR="004F632A" w:rsidRPr="008420FD" w:rsidRDefault="004F632A" w:rsidP="008F7E7F">
      <w:pPr>
        <w:pStyle w:val="BodyCopy"/>
        <w:rPr>
          <w:noProof w:val="0"/>
          <w:szCs w:val="22"/>
          <w:lang w:eastAsia="en-AU"/>
        </w:rPr>
      </w:pPr>
    </w:p>
    <w:p w:rsidR="004F632A" w:rsidRPr="008420FD" w:rsidRDefault="004F632A" w:rsidP="004F632A">
      <w:pPr>
        <w:pStyle w:val="ActivityBottom"/>
        <w:rPr>
          <w:noProof w:val="0"/>
        </w:rPr>
      </w:pPr>
    </w:p>
    <w:p w:rsidR="004F632A" w:rsidRPr="008420FD" w:rsidRDefault="004F632A">
      <w:pPr>
        <w:rPr>
          <w:rFonts w:ascii="Helvetica" w:eastAsia="Calibri" w:hAnsi="Helvetica" w:cs="Calibri"/>
        </w:rPr>
      </w:pPr>
      <w:r w:rsidRPr="008420FD">
        <w:br w:type="page"/>
      </w:r>
    </w:p>
    <w:p w:rsidR="00156AEA" w:rsidRPr="008420FD" w:rsidRDefault="00156AEA" w:rsidP="009D7C05">
      <w:pPr>
        <w:pStyle w:val="Heading3"/>
      </w:pPr>
      <w:r w:rsidRPr="008420FD">
        <w:t>Identify types of destination information</w:t>
      </w:r>
    </w:p>
    <w:p w:rsidR="00156AEA" w:rsidRPr="008420FD" w:rsidRDefault="00156AEA" w:rsidP="00156AEA">
      <w:pPr>
        <w:spacing w:before="80" w:after="120" w:line="240" w:lineRule="auto"/>
        <w:rPr>
          <w:rFonts w:ascii="Helvetica" w:hAnsi="Helvetica" w:cs="Arial"/>
        </w:rPr>
      </w:pPr>
      <w:r w:rsidRPr="008420FD">
        <w:rPr>
          <w:rFonts w:ascii="Helvetica" w:hAnsi="Helvetica" w:cs="Arial"/>
          <w:noProof/>
        </w:rPr>
        <w:drawing>
          <wp:anchor distT="0" distB="0" distL="114300" distR="114300" simplePos="0" relativeHeight="252025856" behindDoc="0" locked="0" layoutInCell="1" allowOverlap="1" wp14:anchorId="66EB30CD" wp14:editId="67BC0754">
            <wp:simplePos x="0" y="0"/>
            <wp:positionH relativeFrom="column">
              <wp:posOffset>0</wp:posOffset>
            </wp:positionH>
            <wp:positionV relativeFrom="paragraph">
              <wp:posOffset>88900</wp:posOffset>
            </wp:positionV>
            <wp:extent cx="1581150" cy="1047750"/>
            <wp:effectExtent l="0" t="0" r="0" b="0"/>
            <wp:wrapSquare wrapText="bothSides"/>
            <wp:docPr id="98" name="Picture 426" descr="A14 shutterstock_161464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 shutterstock_161464205.jpg"/>
                    <pic:cNvPicPr/>
                  </pic:nvPicPr>
                  <pic:blipFill>
                    <a:blip r:embed="rId140" cstate="print"/>
                    <a:stretch>
                      <a:fillRect/>
                    </a:stretch>
                  </pic:blipFill>
                  <pic:spPr>
                    <a:xfrm>
                      <a:off x="0" y="0"/>
                      <a:ext cx="1581150" cy="1047750"/>
                    </a:xfrm>
                    <a:prstGeom prst="rect">
                      <a:avLst/>
                    </a:prstGeom>
                  </pic:spPr>
                </pic:pic>
              </a:graphicData>
            </a:graphic>
          </wp:anchor>
        </w:drawing>
      </w:r>
      <w:r w:rsidRPr="008420FD">
        <w:rPr>
          <w:rFonts w:ascii="Helvetica" w:hAnsi="Helvetica" w:cs="Arial"/>
        </w:rPr>
        <w:t xml:space="preserve">As can be seen </w:t>
      </w:r>
      <w:r w:rsidR="0030492C" w:rsidRPr="008420FD">
        <w:rPr>
          <w:rFonts w:ascii="Helvetica" w:hAnsi="Helvetica" w:cs="Arial"/>
        </w:rPr>
        <w:t>in Section 1.1</w:t>
      </w:r>
      <w:r w:rsidRPr="008420FD">
        <w:rPr>
          <w:rFonts w:ascii="Helvetica" w:hAnsi="Helvetica" w:cs="Arial"/>
        </w:rPr>
        <w:t xml:space="preserve">, there are </w:t>
      </w:r>
      <w:r w:rsidR="0030492C" w:rsidRPr="008420FD">
        <w:rPr>
          <w:rFonts w:ascii="Helvetica" w:hAnsi="Helvetica" w:cs="Arial"/>
        </w:rPr>
        <w:t>sources of destination information</w:t>
      </w:r>
      <w:r w:rsidRPr="008420FD">
        <w:rPr>
          <w:rFonts w:ascii="Helvetica" w:hAnsi="Helvetica" w:cs="Arial"/>
        </w:rPr>
        <w:t>. The information provided by each will be valuable and essential in providing information and advice to your customers.</w:t>
      </w:r>
    </w:p>
    <w:p w:rsidR="00156AEA" w:rsidRPr="008420FD" w:rsidRDefault="0017452E" w:rsidP="00156AEA">
      <w:pPr>
        <w:spacing w:before="80" w:after="120" w:line="240" w:lineRule="auto"/>
        <w:rPr>
          <w:rFonts w:ascii="Helvetica" w:hAnsi="Helvetica" w:cs="Arial"/>
        </w:rPr>
      </w:pPr>
      <w:r>
        <w:rPr>
          <w:rFonts w:ascii="Helvetica" w:hAnsi="Helvetica" w:cs="Arial"/>
        </w:rPr>
        <w:t xml:space="preserve">Following </w:t>
      </w:r>
      <w:r w:rsidR="00156AEA" w:rsidRPr="008420FD">
        <w:rPr>
          <w:rFonts w:ascii="Helvetica" w:hAnsi="Helvetica" w:cs="Arial"/>
        </w:rPr>
        <w:t xml:space="preserve">are types of </w:t>
      </w:r>
      <w:r w:rsidR="0030492C" w:rsidRPr="008420FD">
        <w:rPr>
          <w:rFonts w:ascii="Helvetica" w:hAnsi="Helvetica" w:cs="Arial"/>
        </w:rPr>
        <w:t>destination</w:t>
      </w:r>
      <w:r>
        <w:rPr>
          <w:rFonts w:ascii="Helvetica" w:hAnsi="Helvetica" w:cs="Arial"/>
        </w:rPr>
        <w:t xml:space="preserve"> information that </w:t>
      </w:r>
      <w:r w:rsidR="00156AEA" w:rsidRPr="008420FD">
        <w:rPr>
          <w:rFonts w:ascii="Helvetica" w:hAnsi="Helvetica" w:cs="Arial"/>
        </w:rPr>
        <w:t>should be gathered as it will be required to provide accurate advice to customers.</w:t>
      </w:r>
    </w:p>
    <w:p w:rsidR="00156AEA" w:rsidRPr="008420FD" w:rsidRDefault="0030492C" w:rsidP="009D7C05">
      <w:pPr>
        <w:pStyle w:val="Heading3"/>
      </w:pPr>
      <w:r w:rsidRPr="008420FD">
        <w:t>General d</w:t>
      </w:r>
      <w:r w:rsidR="00156AEA" w:rsidRPr="008420FD">
        <w:t>estination information</w:t>
      </w:r>
    </w:p>
    <w:p w:rsidR="00156AEA" w:rsidRPr="008420FD" w:rsidRDefault="0030492C" w:rsidP="00156AEA">
      <w:pPr>
        <w:pStyle w:val="BodyText"/>
        <w:spacing w:before="80" w:line="240" w:lineRule="auto"/>
        <w:rPr>
          <w:rFonts w:ascii="Helvetica" w:hAnsi="Helvetica"/>
        </w:rPr>
      </w:pPr>
      <w:r w:rsidRPr="008420FD">
        <w:rPr>
          <w:rFonts w:ascii="Helvetica" w:hAnsi="Helvetica"/>
        </w:rPr>
        <w:t>General d</w:t>
      </w:r>
      <w:r w:rsidR="00156AEA" w:rsidRPr="008420FD">
        <w:rPr>
          <w:rFonts w:ascii="Helvetica" w:hAnsi="Helvetica"/>
        </w:rPr>
        <w:t>estination information may include:</w:t>
      </w:r>
    </w:p>
    <w:p w:rsidR="00156AEA" w:rsidRPr="008420FD" w:rsidRDefault="00156AEA" w:rsidP="0026376F">
      <w:pPr>
        <w:pStyle w:val="Bullet1"/>
      </w:pPr>
      <w:r w:rsidRPr="008420FD">
        <w:t>General destination information</w:t>
      </w:r>
    </w:p>
    <w:p w:rsidR="00156AEA" w:rsidRPr="008420FD" w:rsidRDefault="0026376F" w:rsidP="0026376F">
      <w:pPr>
        <w:pStyle w:val="Bullet1"/>
      </w:pPr>
      <w:r w:rsidRPr="008420FD">
        <w:rPr>
          <w:noProof/>
          <w:lang w:eastAsia="en-AU"/>
        </w:rPr>
        <w:drawing>
          <wp:anchor distT="0" distB="0" distL="114300" distR="114300" simplePos="0" relativeHeight="252017664" behindDoc="0" locked="0" layoutInCell="1" allowOverlap="1" wp14:anchorId="5D28D104" wp14:editId="01E75D26">
            <wp:simplePos x="0" y="0"/>
            <wp:positionH relativeFrom="column">
              <wp:posOffset>3486150</wp:posOffset>
            </wp:positionH>
            <wp:positionV relativeFrom="paragraph">
              <wp:posOffset>227965</wp:posOffset>
            </wp:positionV>
            <wp:extent cx="1085850" cy="1628775"/>
            <wp:effectExtent l="0" t="0" r="0" b="9525"/>
            <wp:wrapSquare wrapText="bothSides"/>
            <wp:docPr id="99" name="Picture 234" descr="Asian girl with world on hand_34766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an girl with world on hand_34766518.jpg"/>
                    <pic:cNvPicPr/>
                  </pic:nvPicPr>
                  <pic:blipFill>
                    <a:blip r:embed="rId141" cstate="print"/>
                    <a:stretch>
                      <a:fillRect/>
                    </a:stretch>
                  </pic:blipFill>
                  <pic:spPr>
                    <a:xfrm>
                      <a:off x="0" y="0"/>
                      <a:ext cx="1085850" cy="1628775"/>
                    </a:xfrm>
                    <a:prstGeom prst="rect">
                      <a:avLst/>
                    </a:prstGeom>
                  </pic:spPr>
                </pic:pic>
              </a:graphicData>
            </a:graphic>
          </wp:anchor>
        </w:drawing>
      </w:r>
      <w:r w:rsidR="00156AEA" w:rsidRPr="008420FD">
        <w:t xml:space="preserve">Statistical information </w:t>
      </w:r>
    </w:p>
    <w:p w:rsidR="00156AEA" w:rsidRPr="008420FD" w:rsidRDefault="00156AEA" w:rsidP="0026376F">
      <w:pPr>
        <w:pStyle w:val="Bullet1"/>
      </w:pPr>
      <w:r w:rsidRPr="008420FD">
        <w:t>Currency</w:t>
      </w:r>
    </w:p>
    <w:p w:rsidR="00156AEA" w:rsidRPr="008420FD" w:rsidRDefault="00156AEA" w:rsidP="0026376F">
      <w:pPr>
        <w:pStyle w:val="Bullet1"/>
      </w:pPr>
      <w:r w:rsidRPr="008420FD">
        <w:t xml:space="preserve">Maps </w:t>
      </w:r>
    </w:p>
    <w:p w:rsidR="00156AEA" w:rsidRPr="008420FD" w:rsidRDefault="00156AEA" w:rsidP="0026376F">
      <w:pPr>
        <w:pStyle w:val="Bullet1"/>
      </w:pPr>
      <w:r w:rsidRPr="008420FD">
        <w:t>Travel guides</w:t>
      </w:r>
    </w:p>
    <w:p w:rsidR="00156AEA" w:rsidRPr="008420FD" w:rsidRDefault="00156AEA" w:rsidP="0026376F">
      <w:pPr>
        <w:pStyle w:val="Bullet1"/>
      </w:pPr>
      <w:r w:rsidRPr="008420FD">
        <w:t>Events</w:t>
      </w:r>
    </w:p>
    <w:p w:rsidR="00156AEA" w:rsidRPr="008420FD" w:rsidRDefault="00156AEA" w:rsidP="0026376F">
      <w:pPr>
        <w:pStyle w:val="Bullet1"/>
      </w:pPr>
      <w:r w:rsidRPr="008420FD">
        <w:t>Languages</w:t>
      </w:r>
    </w:p>
    <w:p w:rsidR="00156AEA" w:rsidRPr="008420FD" w:rsidRDefault="00156AEA" w:rsidP="0026376F">
      <w:pPr>
        <w:pStyle w:val="Bullet1"/>
      </w:pPr>
      <w:r w:rsidRPr="008420FD">
        <w:t>Safety</w:t>
      </w:r>
    </w:p>
    <w:p w:rsidR="00156AEA" w:rsidRPr="008420FD" w:rsidRDefault="00156AEA" w:rsidP="0026376F">
      <w:pPr>
        <w:pStyle w:val="Bullet1"/>
      </w:pPr>
      <w:r w:rsidRPr="008420FD">
        <w:t>Government information</w:t>
      </w:r>
    </w:p>
    <w:p w:rsidR="00156AEA" w:rsidRPr="008420FD" w:rsidRDefault="00156AEA" w:rsidP="0026376F">
      <w:pPr>
        <w:pStyle w:val="Bullet1"/>
      </w:pPr>
      <w:r w:rsidRPr="008420FD">
        <w:t>Time zones</w:t>
      </w:r>
    </w:p>
    <w:p w:rsidR="00156AEA" w:rsidRPr="008420FD" w:rsidRDefault="00156AEA" w:rsidP="0026376F">
      <w:pPr>
        <w:pStyle w:val="Bullet1"/>
      </w:pPr>
      <w:r w:rsidRPr="008420FD">
        <w:t>Communications</w:t>
      </w:r>
      <w:r w:rsidR="0026376F" w:rsidRPr="008420FD">
        <w:t>.</w:t>
      </w:r>
    </w:p>
    <w:p w:rsidR="00156AEA" w:rsidRPr="008420FD" w:rsidRDefault="00156AEA" w:rsidP="009D7C05">
      <w:pPr>
        <w:pStyle w:val="Heading3"/>
      </w:pPr>
      <w:r w:rsidRPr="008420FD">
        <w:t>Local community information</w:t>
      </w:r>
    </w:p>
    <w:p w:rsidR="00156AEA" w:rsidRPr="008420FD" w:rsidRDefault="00156AEA" w:rsidP="00A245F1">
      <w:pPr>
        <w:pStyle w:val="BulletList2Bullets"/>
        <w:spacing w:before="80" w:after="120" w:line="240" w:lineRule="auto"/>
        <w:ind w:left="0" w:firstLine="0"/>
        <w:rPr>
          <w:rFonts w:ascii="Helvetica" w:eastAsia="Times New Roman" w:hAnsi="Helvetica" w:cs="Arial"/>
          <w:lang w:val="en-AU"/>
        </w:rPr>
      </w:pPr>
      <w:r w:rsidRPr="008420FD">
        <w:rPr>
          <w:rFonts w:ascii="Helvetica" w:eastAsia="Times New Roman" w:hAnsi="Helvetica" w:cs="Arial"/>
          <w:lang w:val="en-AU"/>
        </w:rPr>
        <w:t>Staff should have a thorough understanding of:</w:t>
      </w:r>
    </w:p>
    <w:p w:rsidR="00A245F1" w:rsidRPr="008420FD" w:rsidRDefault="00A245F1" w:rsidP="0026376F">
      <w:pPr>
        <w:pStyle w:val="Bullet1"/>
      </w:pPr>
      <w:r w:rsidRPr="008420FD">
        <w:t>Zoos, animal and wildlife parks</w:t>
      </w:r>
    </w:p>
    <w:p w:rsidR="00A245F1" w:rsidRPr="008420FD" w:rsidRDefault="00A245F1" w:rsidP="0026376F">
      <w:pPr>
        <w:pStyle w:val="Bullet1"/>
      </w:pPr>
      <w:r w:rsidRPr="008420FD">
        <w:t>Museums</w:t>
      </w:r>
    </w:p>
    <w:p w:rsidR="00A245F1" w:rsidRPr="008420FD" w:rsidRDefault="0026376F" w:rsidP="0026376F">
      <w:pPr>
        <w:pStyle w:val="Bullet1"/>
      </w:pPr>
      <w:r w:rsidRPr="008420FD">
        <w:rPr>
          <w:noProof/>
          <w:lang w:eastAsia="en-AU"/>
        </w:rPr>
        <w:drawing>
          <wp:anchor distT="0" distB="0" distL="114300" distR="114300" simplePos="0" relativeHeight="252088320" behindDoc="0" locked="0" layoutInCell="1" allowOverlap="1" wp14:anchorId="27E1A348" wp14:editId="1641C41C">
            <wp:simplePos x="0" y="0"/>
            <wp:positionH relativeFrom="column">
              <wp:posOffset>4505325</wp:posOffset>
            </wp:positionH>
            <wp:positionV relativeFrom="paragraph">
              <wp:posOffset>112395</wp:posOffset>
            </wp:positionV>
            <wp:extent cx="1162050" cy="1400175"/>
            <wp:effectExtent l="0" t="0" r="0" b="9525"/>
            <wp:wrapSquare wrapText="bothSides"/>
            <wp:docPr id="270" name="Picture 269" descr="Lady looking at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 looking at map_148488614.jpg"/>
                    <pic:cNvPicPr/>
                  </pic:nvPicPr>
                  <pic:blipFill>
                    <a:blip r:embed="rId142" cstate="print"/>
                    <a:stretch>
                      <a:fillRect/>
                    </a:stretch>
                  </pic:blipFill>
                  <pic:spPr>
                    <a:xfrm>
                      <a:off x="0" y="0"/>
                      <a:ext cx="1162050" cy="1400175"/>
                    </a:xfrm>
                    <a:prstGeom prst="rect">
                      <a:avLst/>
                    </a:prstGeom>
                  </pic:spPr>
                </pic:pic>
              </a:graphicData>
            </a:graphic>
          </wp:anchor>
        </w:drawing>
      </w:r>
      <w:r w:rsidR="00A245F1" w:rsidRPr="008420FD">
        <w:t>Natural attractions – parks, reserves, gardens</w:t>
      </w:r>
    </w:p>
    <w:p w:rsidR="00A245F1" w:rsidRPr="008420FD" w:rsidRDefault="00A245F1" w:rsidP="0026376F">
      <w:pPr>
        <w:pStyle w:val="Bullet1"/>
      </w:pPr>
      <w:r w:rsidRPr="008420FD">
        <w:t>Built or ‘man-made’ attractions</w:t>
      </w:r>
    </w:p>
    <w:p w:rsidR="00A245F1" w:rsidRPr="008420FD" w:rsidRDefault="00A245F1" w:rsidP="0026376F">
      <w:pPr>
        <w:pStyle w:val="Bullet1"/>
      </w:pPr>
      <w:r w:rsidRPr="008420FD">
        <w:t>Prominent and historic buildings</w:t>
      </w:r>
    </w:p>
    <w:p w:rsidR="00A245F1" w:rsidRPr="008420FD" w:rsidRDefault="00A245F1" w:rsidP="0026376F">
      <w:pPr>
        <w:pStyle w:val="Bullet1"/>
      </w:pPr>
      <w:r w:rsidRPr="008420FD">
        <w:t>Amusement parks and theme parks</w:t>
      </w:r>
    </w:p>
    <w:p w:rsidR="00A245F1" w:rsidRPr="008420FD" w:rsidRDefault="00A245F1" w:rsidP="0026376F">
      <w:pPr>
        <w:pStyle w:val="Bullet1"/>
      </w:pPr>
      <w:r w:rsidRPr="008420FD">
        <w:t>Areas, districts and streets</w:t>
      </w:r>
    </w:p>
    <w:p w:rsidR="00A245F1" w:rsidRPr="008420FD" w:rsidRDefault="00A245F1" w:rsidP="0026376F">
      <w:pPr>
        <w:pStyle w:val="Bullet1"/>
      </w:pPr>
      <w:r w:rsidRPr="008420FD">
        <w:t>Sporting and recreational facilities</w:t>
      </w:r>
    </w:p>
    <w:p w:rsidR="00A245F1" w:rsidRPr="008420FD" w:rsidRDefault="00A245F1" w:rsidP="0026376F">
      <w:pPr>
        <w:pStyle w:val="Bullet1"/>
      </w:pPr>
      <w:r w:rsidRPr="008420FD">
        <w:t>Markets</w:t>
      </w:r>
    </w:p>
    <w:p w:rsidR="00A245F1" w:rsidRPr="008420FD" w:rsidRDefault="00A245F1" w:rsidP="0026376F">
      <w:pPr>
        <w:pStyle w:val="Bullet1"/>
      </w:pPr>
      <w:r w:rsidRPr="008420FD">
        <w:t>Resorts</w:t>
      </w:r>
    </w:p>
    <w:p w:rsidR="00A245F1" w:rsidRPr="008420FD" w:rsidRDefault="00A245F1" w:rsidP="0026376F">
      <w:pPr>
        <w:pStyle w:val="Bullet1"/>
      </w:pPr>
      <w:r w:rsidRPr="008420FD">
        <w:t>Casinos</w:t>
      </w:r>
    </w:p>
    <w:p w:rsidR="00A245F1" w:rsidRPr="008420FD" w:rsidRDefault="00A245F1" w:rsidP="0026376F">
      <w:pPr>
        <w:pStyle w:val="Bullet1"/>
      </w:pPr>
      <w:r w:rsidRPr="008420FD">
        <w:t>Currency exchange</w:t>
      </w:r>
    </w:p>
    <w:p w:rsidR="00A245F1" w:rsidRPr="008420FD" w:rsidRDefault="00A245F1" w:rsidP="0026376F">
      <w:pPr>
        <w:pStyle w:val="Bullet1"/>
      </w:pPr>
      <w:r w:rsidRPr="008420FD">
        <w:t>Emergency services</w:t>
      </w:r>
    </w:p>
    <w:p w:rsidR="00A245F1" w:rsidRPr="008420FD" w:rsidRDefault="00A245F1" w:rsidP="0026376F">
      <w:pPr>
        <w:pStyle w:val="Bullet1"/>
      </w:pPr>
      <w:r w:rsidRPr="008420FD">
        <w:t>Churches and places of worship</w:t>
      </w:r>
    </w:p>
    <w:p w:rsidR="00A245F1" w:rsidRPr="008420FD" w:rsidRDefault="00A245F1" w:rsidP="0026376F">
      <w:pPr>
        <w:pStyle w:val="Bullet1"/>
      </w:pPr>
      <w:r w:rsidRPr="008420FD">
        <w:t>Public and private transport options.</w:t>
      </w:r>
    </w:p>
    <w:p w:rsidR="00156AEA" w:rsidRPr="008420FD" w:rsidRDefault="00A245F1" w:rsidP="00A245F1">
      <w:pPr>
        <w:autoSpaceDE w:val="0"/>
        <w:autoSpaceDN w:val="0"/>
        <w:adjustRightInd w:val="0"/>
        <w:snapToGrid w:val="0"/>
        <w:spacing w:before="80" w:after="120" w:line="240" w:lineRule="auto"/>
        <w:rPr>
          <w:rFonts w:ascii="Helvetica" w:eastAsia="Times New Roman" w:hAnsi="Helvetica" w:cs="Helvetica"/>
          <w:color w:val="000000"/>
          <w:sz w:val="21"/>
          <w:szCs w:val="24"/>
        </w:rPr>
      </w:pPr>
      <w:r w:rsidRPr="008420FD">
        <w:rPr>
          <w:rFonts w:ascii="Helvetica" w:eastAsia="Times New Roman" w:hAnsi="Helvetica" w:cs="Helvetica"/>
          <w:color w:val="000000"/>
        </w:rPr>
        <w:t>The purpose of presenting the above is not to develop a comprehensive list but to give an idea of the diversity of locations/sites about which visitors may require information.</w:t>
      </w:r>
    </w:p>
    <w:p w:rsidR="00156AEA" w:rsidRPr="008420FD" w:rsidRDefault="00156AEA" w:rsidP="009D7C05">
      <w:pPr>
        <w:pStyle w:val="Heading3"/>
      </w:pPr>
      <w:r w:rsidRPr="008420FD">
        <w:t>International destination information</w:t>
      </w:r>
    </w:p>
    <w:p w:rsidR="00156AEA" w:rsidRPr="008420FD" w:rsidRDefault="0026376F" w:rsidP="00156AEA">
      <w:pPr>
        <w:pStyle w:val="BodyText"/>
        <w:spacing w:before="80" w:line="240" w:lineRule="auto"/>
        <w:rPr>
          <w:rFonts w:ascii="Helvetica" w:hAnsi="Helvetica"/>
        </w:rPr>
      </w:pPr>
      <w:r w:rsidRPr="008420FD">
        <w:rPr>
          <w:rFonts w:ascii="Helvetica" w:hAnsi="Helvetica"/>
          <w:noProof/>
        </w:rPr>
        <w:drawing>
          <wp:anchor distT="0" distB="0" distL="114300" distR="114300" simplePos="0" relativeHeight="252018688" behindDoc="0" locked="0" layoutInCell="1" allowOverlap="1" wp14:anchorId="2F2DFDB1" wp14:editId="126A4147">
            <wp:simplePos x="0" y="0"/>
            <wp:positionH relativeFrom="column">
              <wp:posOffset>9525</wp:posOffset>
            </wp:positionH>
            <wp:positionV relativeFrom="paragraph">
              <wp:posOffset>60325</wp:posOffset>
            </wp:positionV>
            <wp:extent cx="1562100" cy="1037590"/>
            <wp:effectExtent l="0" t="0" r="0" b="0"/>
            <wp:wrapSquare wrapText="bothSides"/>
            <wp:docPr id="104" name="Picture 235" descr="shutterstock_53668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3668378.jpg"/>
                    <pic:cNvPicPr/>
                  </pic:nvPicPr>
                  <pic:blipFill>
                    <a:blip r:embed="rId143" cstate="print"/>
                    <a:stretch>
                      <a:fillRect/>
                    </a:stretch>
                  </pic:blipFill>
                  <pic:spPr>
                    <a:xfrm>
                      <a:off x="0" y="0"/>
                      <a:ext cx="1562100" cy="1037590"/>
                    </a:xfrm>
                    <a:prstGeom prst="rect">
                      <a:avLst/>
                    </a:prstGeom>
                  </pic:spPr>
                </pic:pic>
              </a:graphicData>
            </a:graphic>
            <wp14:sizeRelH relativeFrom="margin">
              <wp14:pctWidth>0</wp14:pctWidth>
            </wp14:sizeRelH>
            <wp14:sizeRelV relativeFrom="margin">
              <wp14:pctHeight>0</wp14:pctHeight>
            </wp14:sizeRelV>
          </wp:anchor>
        </w:drawing>
      </w:r>
      <w:r w:rsidR="00156AEA" w:rsidRPr="008420FD">
        <w:rPr>
          <w:rFonts w:ascii="Helvetica" w:hAnsi="Helvetica"/>
        </w:rPr>
        <w:t>When providing information on international destinations to your customers, you will need to advise them of the government regulations that apply when people wish to leave the country.</w:t>
      </w:r>
    </w:p>
    <w:p w:rsidR="00156AEA" w:rsidRPr="008420FD" w:rsidRDefault="00156AEA" w:rsidP="00156AEA">
      <w:pPr>
        <w:pStyle w:val="BodyText"/>
        <w:spacing w:before="80" w:line="240" w:lineRule="auto"/>
        <w:rPr>
          <w:rFonts w:ascii="Helvetica" w:hAnsi="Helvetica"/>
        </w:rPr>
      </w:pPr>
      <w:r w:rsidRPr="008420FD">
        <w:rPr>
          <w:rFonts w:ascii="Helvetica" w:hAnsi="Helvetica"/>
        </w:rPr>
        <w:t>In addition to passport and visa information, you will need to inform your customers of the health and safety precautions of each particular destination and any customs regulations that apply.</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A visa is a stamp or document placed in passports by an authorised representative of a country, permitting passage to a country and allowing the visitor to remain there for a limited amount of time. </w:t>
      </w:r>
    </w:p>
    <w:p w:rsidR="00156AEA" w:rsidRPr="008420FD" w:rsidRDefault="00156AEA" w:rsidP="009D7C05">
      <w:pPr>
        <w:pStyle w:val="Heading3"/>
      </w:pPr>
      <w:r w:rsidRPr="008420FD">
        <w:t>Tours</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You should be aware of the types of tours on offer in a destination. </w:t>
      </w:r>
    </w:p>
    <w:p w:rsidR="00156AEA" w:rsidRPr="008420FD" w:rsidRDefault="00156AEA" w:rsidP="00156AEA">
      <w:pPr>
        <w:pStyle w:val="BodyText"/>
        <w:spacing w:before="80" w:line="240" w:lineRule="auto"/>
        <w:rPr>
          <w:rFonts w:ascii="Helvetica" w:hAnsi="Helvetica"/>
        </w:rPr>
      </w:pPr>
      <w:r w:rsidRPr="008420FD">
        <w:rPr>
          <w:rFonts w:ascii="Helvetica" w:hAnsi="Helvetica"/>
        </w:rPr>
        <w:t>Different customers will be interested in different types of tours, so it is important that you have a good selection for them to choose from, for example:</w:t>
      </w:r>
    </w:p>
    <w:p w:rsidR="00156AEA" w:rsidRPr="008420FD" w:rsidRDefault="00156AEA" w:rsidP="0026376F">
      <w:pPr>
        <w:pStyle w:val="Bullet1"/>
      </w:pPr>
      <w:r w:rsidRPr="008420FD">
        <w:t>Multi-day bus tours with a guide</w:t>
      </w:r>
    </w:p>
    <w:p w:rsidR="00156AEA" w:rsidRPr="008420FD" w:rsidRDefault="00156AEA" w:rsidP="0026376F">
      <w:pPr>
        <w:pStyle w:val="Bullet1"/>
      </w:pPr>
      <w:r w:rsidRPr="008420FD">
        <w:t>Walking tours</w:t>
      </w:r>
    </w:p>
    <w:p w:rsidR="00156AEA" w:rsidRPr="008420FD" w:rsidRDefault="00156AEA" w:rsidP="0026376F">
      <w:pPr>
        <w:pStyle w:val="Bullet1"/>
      </w:pPr>
      <w:r w:rsidRPr="008420FD">
        <w:t>Special interest tours</w:t>
      </w:r>
    </w:p>
    <w:p w:rsidR="00156AEA" w:rsidRPr="008420FD" w:rsidRDefault="0026376F" w:rsidP="0026376F">
      <w:pPr>
        <w:pStyle w:val="Bullet1"/>
      </w:pPr>
      <w:r w:rsidRPr="008420FD">
        <w:rPr>
          <w:noProof/>
          <w:lang w:eastAsia="en-AU"/>
        </w:rPr>
        <w:drawing>
          <wp:anchor distT="0" distB="0" distL="114300" distR="114300" simplePos="0" relativeHeight="252015616" behindDoc="0" locked="0" layoutInCell="1" allowOverlap="1" wp14:anchorId="487EBE0A" wp14:editId="414D4EC3">
            <wp:simplePos x="0" y="0"/>
            <wp:positionH relativeFrom="column">
              <wp:posOffset>3552825</wp:posOffset>
            </wp:positionH>
            <wp:positionV relativeFrom="paragraph">
              <wp:posOffset>234315</wp:posOffset>
            </wp:positionV>
            <wp:extent cx="1619250" cy="1009650"/>
            <wp:effectExtent l="0" t="0" r="0" b="0"/>
            <wp:wrapSquare wrapText="bothSides"/>
            <wp:docPr id="112" name="Picture 9" descr="shutterstock_98518646.jpg"/>
            <wp:cNvGraphicFramePr/>
            <a:graphic xmlns:a="http://schemas.openxmlformats.org/drawingml/2006/main">
              <a:graphicData uri="http://schemas.openxmlformats.org/drawingml/2006/picture">
                <pic:pic xmlns:pic="http://schemas.openxmlformats.org/drawingml/2006/picture">
                  <pic:nvPicPr>
                    <pic:cNvPr id="8" name="Picture 7" descr="shutterstock_98518646.jpg"/>
                    <pic:cNvPicPr>
                      <a:picLocks noChangeAspect="1"/>
                    </pic:cNvPicPr>
                  </pic:nvPicPr>
                  <pic:blipFill>
                    <a:blip r:embed="rId144" cstate="print"/>
                    <a:stretch>
                      <a:fillRect/>
                    </a:stretch>
                  </pic:blipFill>
                  <pic:spPr>
                    <a:xfrm>
                      <a:off x="0" y="0"/>
                      <a:ext cx="1619250" cy="1009650"/>
                    </a:xfrm>
                    <a:prstGeom prst="rect">
                      <a:avLst/>
                    </a:prstGeom>
                  </pic:spPr>
                </pic:pic>
              </a:graphicData>
            </a:graphic>
          </wp:anchor>
        </w:drawing>
      </w:r>
      <w:r w:rsidR="00156AEA" w:rsidRPr="008420FD">
        <w:t>Cycling tours</w:t>
      </w:r>
    </w:p>
    <w:p w:rsidR="00156AEA" w:rsidRPr="008420FD" w:rsidRDefault="00156AEA" w:rsidP="0026376F">
      <w:pPr>
        <w:pStyle w:val="Bullet1"/>
      </w:pPr>
      <w:r w:rsidRPr="008420FD">
        <w:t>Drive yourself tours</w:t>
      </w:r>
    </w:p>
    <w:p w:rsidR="00156AEA" w:rsidRPr="008420FD" w:rsidRDefault="00156AEA" w:rsidP="0026376F">
      <w:pPr>
        <w:pStyle w:val="Bullet1"/>
      </w:pPr>
      <w:r w:rsidRPr="008420FD">
        <w:t>Low budget tours.</w:t>
      </w:r>
    </w:p>
    <w:p w:rsidR="00156AEA" w:rsidRPr="008420FD" w:rsidRDefault="00156AEA" w:rsidP="00156AEA">
      <w:pPr>
        <w:autoSpaceDE w:val="0"/>
        <w:autoSpaceDN w:val="0"/>
        <w:adjustRightInd w:val="0"/>
        <w:spacing w:before="80" w:after="120" w:line="240" w:lineRule="auto"/>
        <w:rPr>
          <w:rFonts w:ascii="Helvetica" w:hAnsi="Helvetica" w:cs="Chevin-Light"/>
          <w:b/>
        </w:rPr>
      </w:pPr>
      <w:r w:rsidRPr="008420FD">
        <w:rPr>
          <w:rFonts w:ascii="Helvetica" w:hAnsi="Helvetica" w:cs="Chevin-Light"/>
          <w:b/>
        </w:rPr>
        <w:t>Tour information</w:t>
      </w:r>
    </w:p>
    <w:p w:rsidR="00156AEA" w:rsidRPr="008420FD" w:rsidRDefault="00156AEA" w:rsidP="0026376F">
      <w:pPr>
        <w:pStyle w:val="Bullet1"/>
      </w:pPr>
      <w:r w:rsidRPr="008420FD">
        <w:t>Company name, name of tour and duration</w:t>
      </w:r>
    </w:p>
    <w:p w:rsidR="00156AEA" w:rsidRPr="008420FD" w:rsidRDefault="00156AEA" w:rsidP="0026376F">
      <w:pPr>
        <w:pStyle w:val="Bullet1"/>
      </w:pPr>
      <w:r w:rsidRPr="008420FD">
        <w:t>Departure date, time and location address</w:t>
      </w:r>
    </w:p>
    <w:p w:rsidR="00156AEA" w:rsidRPr="008420FD" w:rsidRDefault="00156AEA" w:rsidP="0026376F">
      <w:pPr>
        <w:pStyle w:val="Bullet1"/>
      </w:pPr>
      <w:r w:rsidRPr="008420FD">
        <w:t>End date, time and location address</w:t>
      </w:r>
    </w:p>
    <w:p w:rsidR="00156AEA" w:rsidRPr="008420FD" w:rsidRDefault="00156AEA" w:rsidP="0026376F">
      <w:pPr>
        <w:pStyle w:val="Bullet1"/>
      </w:pPr>
      <w:r w:rsidRPr="008420FD">
        <w:t>Type of accommodation e.g. single, twin-share</w:t>
      </w:r>
    </w:p>
    <w:p w:rsidR="00156AEA" w:rsidRPr="008420FD" w:rsidRDefault="00156AEA" w:rsidP="0026376F">
      <w:pPr>
        <w:pStyle w:val="Bullet1"/>
      </w:pPr>
      <w:r w:rsidRPr="008420FD">
        <w:t>Tour company specific baggage labels</w:t>
      </w:r>
    </w:p>
    <w:p w:rsidR="00156AEA" w:rsidRPr="008420FD" w:rsidRDefault="00156AEA" w:rsidP="0026376F">
      <w:pPr>
        <w:pStyle w:val="Bullet1"/>
      </w:pPr>
      <w:r w:rsidRPr="008420FD">
        <w:t>Hotel list – names, address and telephone numbers for hotels used on tour</w:t>
      </w:r>
    </w:p>
    <w:p w:rsidR="00156AEA" w:rsidRPr="008420FD" w:rsidRDefault="00156AEA" w:rsidP="0026376F">
      <w:pPr>
        <w:pStyle w:val="Bullet1"/>
      </w:pPr>
      <w:r w:rsidRPr="008420FD">
        <w:t>Tour information booklet</w:t>
      </w:r>
    </w:p>
    <w:p w:rsidR="00156AEA" w:rsidRPr="008420FD" w:rsidRDefault="00156AEA" w:rsidP="0026376F">
      <w:pPr>
        <w:pStyle w:val="Bullet1"/>
        <w:rPr>
          <w:rFonts w:eastAsia="Calibri" w:cs="Chevin-Thin"/>
          <w:b/>
        </w:rPr>
      </w:pPr>
      <w:r w:rsidRPr="008420FD">
        <w:t>Included services – arrival and departure transfers</w:t>
      </w:r>
      <w:r w:rsidR="00295199">
        <w:t>.</w:t>
      </w:r>
    </w:p>
    <w:p w:rsidR="00156AEA" w:rsidRPr="008420FD" w:rsidRDefault="00156AEA" w:rsidP="00156AEA">
      <w:pPr>
        <w:rPr>
          <w:rFonts w:ascii="Helvetica" w:eastAsiaTheme="majorEastAsia" w:hAnsi="Helvetica" w:cstheme="majorBidi"/>
          <w:b/>
          <w:bCs/>
          <w:color w:val="45545F"/>
          <w:sz w:val="28"/>
          <w:szCs w:val="28"/>
        </w:rPr>
      </w:pPr>
      <w:r w:rsidRPr="008420FD">
        <w:rPr>
          <w:sz w:val="28"/>
        </w:rPr>
        <w:br w:type="page"/>
      </w:r>
    </w:p>
    <w:p w:rsidR="00156AEA" w:rsidRPr="008420FD" w:rsidRDefault="00156AEA" w:rsidP="009D7C05">
      <w:pPr>
        <w:pStyle w:val="Heading3"/>
      </w:pPr>
      <w:r w:rsidRPr="008420FD">
        <w:t>Attractions</w:t>
      </w:r>
    </w:p>
    <w:p w:rsidR="00156AEA" w:rsidRPr="008420FD" w:rsidRDefault="0026376F" w:rsidP="00156AEA">
      <w:pPr>
        <w:pStyle w:val="BodyText"/>
        <w:spacing w:before="80" w:line="240" w:lineRule="auto"/>
        <w:rPr>
          <w:rFonts w:ascii="Helvetica" w:hAnsi="Helvetica"/>
        </w:rPr>
      </w:pPr>
      <w:r w:rsidRPr="008420FD">
        <w:rPr>
          <w:rFonts w:ascii="Helvetica" w:hAnsi="Helvetica"/>
          <w:noProof/>
        </w:rPr>
        <w:drawing>
          <wp:anchor distT="0" distB="0" distL="114300" distR="114300" simplePos="0" relativeHeight="252019712" behindDoc="0" locked="0" layoutInCell="1" allowOverlap="1" wp14:anchorId="56AB9C55" wp14:editId="10995572">
            <wp:simplePos x="0" y="0"/>
            <wp:positionH relativeFrom="column">
              <wp:posOffset>1905</wp:posOffset>
            </wp:positionH>
            <wp:positionV relativeFrom="paragraph">
              <wp:posOffset>12700</wp:posOffset>
            </wp:positionV>
            <wp:extent cx="1759585" cy="1171575"/>
            <wp:effectExtent l="0" t="0" r="0" b="9525"/>
            <wp:wrapSquare wrapText="bothSides"/>
            <wp:docPr id="113" name="Picture 238" descr="shutterstock_130548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0548068.jpg"/>
                    <pic:cNvPicPr/>
                  </pic:nvPicPr>
                  <pic:blipFill>
                    <a:blip r:embed="rId145" cstate="print"/>
                    <a:stretch>
                      <a:fillRect/>
                    </a:stretch>
                  </pic:blipFill>
                  <pic:spPr>
                    <a:xfrm>
                      <a:off x="0" y="0"/>
                      <a:ext cx="1759585" cy="1171575"/>
                    </a:xfrm>
                    <a:prstGeom prst="rect">
                      <a:avLst/>
                    </a:prstGeom>
                  </pic:spPr>
                </pic:pic>
              </a:graphicData>
            </a:graphic>
            <wp14:sizeRelH relativeFrom="margin">
              <wp14:pctWidth>0</wp14:pctWidth>
            </wp14:sizeRelH>
            <wp14:sizeRelV relativeFrom="margin">
              <wp14:pctHeight>0</wp14:pctHeight>
            </wp14:sizeRelV>
          </wp:anchor>
        </w:drawing>
      </w:r>
      <w:r w:rsidR="00156AEA" w:rsidRPr="008420FD">
        <w:rPr>
          <w:rFonts w:ascii="Helvetica" w:hAnsi="Helvetica"/>
        </w:rPr>
        <w:t xml:space="preserve">Probably the most important single feature is that a destination must have an attraction. </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Attractions can range from a notable historic site, to a scenic location, or a place where some special event is taking place. </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Attractions have value in themselves, but they are also evaluated by the traveller from several viewpoints. One aspect of importance is the positive ‘distance-pull’ of an attraction. In simple terms, this means that an attraction must have enough appeal to make it worthwhile for the traveller to make the journey. </w:t>
      </w:r>
    </w:p>
    <w:p w:rsidR="00156AEA" w:rsidRPr="008420FD" w:rsidRDefault="00156AEA" w:rsidP="00156AEA">
      <w:pPr>
        <w:pStyle w:val="BodyText"/>
        <w:spacing w:before="80" w:line="240" w:lineRule="auto"/>
        <w:rPr>
          <w:rFonts w:ascii="Helvetica" w:hAnsi="Helvetica"/>
        </w:rPr>
      </w:pPr>
      <w:r w:rsidRPr="008420FD">
        <w:rPr>
          <w:rFonts w:ascii="Helvetica" w:hAnsi="Helvetica"/>
        </w:rPr>
        <w:t>Each attraction has a different ‘distance-pull’ and each individual traveller has his or her own set of values that influences how they evaluate the distance-pull of the attractions.</w:t>
      </w:r>
    </w:p>
    <w:p w:rsidR="00156AEA" w:rsidRPr="008420FD" w:rsidRDefault="00156AEA" w:rsidP="00156AEA">
      <w:pPr>
        <w:pStyle w:val="BodyText"/>
        <w:spacing w:before="80" w:line="240" w:lineRule="auto"/>
        <w:rPr>
          <w:rFonts w:ascii="Helvetica" w:hAnsi="Helvetica"/>
        </w:rPr>
      </w:pPr>
      <w:r w:rsidRPr="008420FD">
        <w:rPr>
          <w:rFonts w:ascii="Helvetica" w:hAnsi="Helvetica"/>
        </w:rPr>
        <w:t>Every country can claim to have some attractions that might be of interest to a customer.</w:t>
      </w:r>
    </w:p>
    <w:p w:rsidR="00156AEA" w:rsidRPr="008420FD" w:rsidRDefault="00156AEA" w:rsidP="00156AEA">
      <w:pPr>
        <w:pStyle w:val="BodyText"/>
        <w:spacing w:before="80" w:line="240" w:lineRule="auto"/>
        <w:rPr>
          <w:rFonts w:ascii="Helvetica" w:hAnsi="Helvetica"/>
        </w:rPr>
      </w:pPr>
      <w:r w:rsidRPr="008420FD">
        <w:rPr>
          <w:rFonts w:ascii="Helvetica" w:hAnsi="Helvetica"/>
        </w:rPr>
        <w:t>It is important to remember that tourist attractions can be:</w:t>
      </w:r>
    </w:p>
    <w:p w:rsidR="00156AEA" w:rsidRPr="008420FD" w:rsidRDefault="00156AEA" w:rsidP="0026376F">
      <w:pPr>
        <w:pStyle w:val="Bullet1"/>
      </w:pPr>
      <w:r w:rsidRPr="008420FD">
        <w:t>Natural</w:t>
      </w:r>
    </w:p>
    <w:p w:rsidR="00156AEA" w:rsidRPr="008420FD" w:rsidRDefault="00156AEA" w:rsidP="0026376F">
      <w:pPr>
        <w:pStyle w:val="Bullet1"/>
      </w:pPr>
      <w:r w:rsidRPr="008420FD">
        <w:t>Man-made</w:t>
      </w:r>
      <w:r w:rsidR="0026376F" w:rsidRPr="008420FD">
        <w:t>.</w:t>
      </w:r>
    </w:p>
    <w:p w:rsidR="00156AEA" w:rsidRPr="008420FD" w:rsidRDefault="00156AEA" w:rsidP="009D7C05">
      <w:pPr>
        <w:pStyle w:val="Heading3"/>
      </w:pPr>
      <w:r w:rsidRPr="008420FD">
        <w:t>Activities</w:t>
      </w:r>
    </w:p>
    <w:p w:rsidR="00156AEA" w:rsidRPr="008420FD" w:rsidRDefault="0026376F" w:rsidP="00156AEA">
      <w:pPr>
        <w:pStyle w:val="BodyText"/>
        <w:spacing w:before="80" w:line="240" w:lineRule="auto"/>
        <w:rPr>
          <w:rFonts w:ascii="Helvetica" w:hAnsi="Helvetica"/>
        </w:rPr>
      </w:pPr>
      <w:r w:rsidRPr="008420FD">
        <w:rPr>
          <w:rFonts w:ascii="Helvetica" w:hAnsi="Helvetica"/>
          <w:noProof/>
        </w:rPr>
        <w:drawing>
          <wp:anchor distT="0" distB="0" distL="114300" distR="114300" simplePos="0" relativeHeight="252020736" behindDoc="0" locked="0" layoutInCell="1" allowOverlap="1" wp14:anchorId="780B1A0D" wp14:editId="5CF359C2">
            <wp:simplePos x="0" y="0"/>
            <wp:positionH relativeFrom="column">
              <wp:posOffset>3895725</wp:posOffset>
            </wp:positionH>
            <wp:positionV relativeFrom="paragraph">
              <wp:posOffset>-2540</wp:posOffset>
            </wp:positionV>
            <wp:extent cx="1819275" cy="1209675"/>
            <wp:effectExtent l="0" t="0" r="9525" b="9525"/>
            <wp:wrapSquare wrapText="bothSides"/>
            <wp:docPr id="114" name="Picture 239" descr="Happy Smile_142334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42334158.jpg"/>
                    <pic:cNvPicPr/>
                  </pic:nvPicPr>
                  <pic:blipFill>
                    <a:blip r:embed="rId146" cstate="print"/>
                    <a:stretch>
                      <a:fillRect/>
                    </a:stretch>
                  </pic:blipFill>
                  <pic:spPr>
                    <a:xfrm>
                      <a:off x="0" y="0"/>
                      <a:ext cx="1819275" cy="1209675"/>
                    </a:xfrm>
                    <a:prstGeom prst="rect">
                      <a:avLst/>
                    </a:prstGeom>
                  </pic:spPr>
                </pic:pic>
              </a:graphicData>
            </a:graphic>
          </wp:anchor>
        </w:drawing>
      </w:r>
      <w:r w:rsidR="00156AEA" w:rsidRPr="008420FD">
        <w:rPr>
          <w:rFonts w:ascii="Helvetica" w:hAnsi="Helvetica"/>
        </w:rPr>
        <w:t>Attractions are the main reason for choosing a specific destination.  However, it is necessary at most destinations to provide for some activities to supplement the major attractions.</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These activities are established so the tourist will have ‘something to do when there is nothing to do’! Activities give the tourist something to do when the weather is inclement and after dark. </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Going on a nature walk, attending a minor sporting fixture, playing golf or tennis are examples of activities tourists participate in while at their destination.  Activities are there for casual enjoyment. </w:t>
      </w:r>
    </w:p>
    <w:p w:rsidR="00156AEA" w:rsidRPr="008420FD" w:rsidRDefault="00156AEA" w:rsidP="009D7C05">
      <w:pPr>
        <w:pStyle w:val="Heading3"/>
      </w:pPr>
      <w:r w:rsidRPr="008420FD">
        <w:t>History</w:t>
      </w:r>
    </w:p>
    <w:p w:rsidR="00156AEA" w:rsidRPr="008420FD" w:rsidRDefault="00156AEA" w:rsidP="00156AEA">
      <w:pPr>
        <w:pStyle w:val="BodyText"/>
        <w:spacing w:before="80" w:line="240" w:lineRule="auto"/>
        <w:rPr>
          <w:rFonts w:ascii="Helvetica" w:hAnsi="Helvetica"/>
        </w:rPr>
      </w:pPr>
      <w:r w:rsidRPr="008420FD">
        <w:rPr>
          <w:rFonts w:ascii="Helvetica" w:hAnsi="Helvetica"/>
        </w:rPr>
        <w:t>Many people are interested in history, and therefore information on the history of a destination can be important to customers. History adds colour and life to a destination.</w:t>
      </w:r>
    </w:p>
    <w:p w:rsidR="00156AEA" w:rsidRPr="008420FD" w:rsidRDefault="00156AEA" w:rsidP="00156AEA">
      <w:pPr>
        <w:pStyle w:val="BodyText"/>
        <w:spacing w:before="80" w:line="240" w:lineRule="auto"/>
        <w:rPr>
          <w:rFonts w:ascii="Helvetica" w:hAnsi="Helvetica"/>
        </w:rPr>
      </w:pPr>
      <w:r w:rsidRPr="008420FD">
        <w:rPr>
          <w:rFonts w:ascii="Helvetica" w:hAnsi="Helvetica"/>
        </w:rPr>
        <w:t>Knowing what has happened in the past will give an insight into the destination as it is today.</w:t>
      </w:r>
    </w:p>
    <w:p w:rsidR="00156AEA" w:rsidRPr="008420FD" w:rsidRDefault="00156AEA" w:rsidP="00156AEA">
      <w:pPr>
        <w:rPr>
          <w:rFonts w:ascii="Helvetica" w:eastAsiaTheme="majorEastAsia" w:hAnsi="Helvetica" w:cstheme="majorBidi"/>
          <w:b/>
          <w:bCs/>
          <w:color w:val="45545F"/>
          <w:sz w:val="28"/>
          <w:szCs w:val="28"/>
        </w:rPr>
      </w:pPr>
      <w:r w:rsidRPr="008420FD">
        <w:rPr>
          <w:sz w:val="28"/>
        </w:rPr>
        <w:br w:type="page"/>
      </w:r>
    </w:p>
    <w:p w:rsidR="00156AEA" w:rsidRPr="008420FD" w:rsidRDefault="00156AEA" w:rsidP="009D7C05">
      <w:pPr>
        <w:pStyle w:val="Heading3"/>
      </w:pPr>
      <w:r w:rsidRPr="008420FD">
        <w:t>Geographical features</w:t>
      </w:r>
    </w:p>
    <w:p w:rsidR="00156AEA" w:rsidRPr="008420FD" w:rsidRDefault="00156AEA" w:rsidP="00156AEA">
      <w:pPr>
        <w:pStyle w:val="BodyText"/>
        <w:spacing w:before="80" w:line="240" w:lineRule="auto"/>
        <w:rPr>
          <w:rFonts w:ascii="Helvetica" w:hAnsi="Helvetica"/>
        </w:rPr>
      </w:pPr>
      <w:r w:rsidRPr="008420FD">
        <w:rPr>
          <w:rFonts w:ascii="Helvetica" w:hAnsi="Helvetica"/>
        </w:rPr>
        <w:t>Geographical features include:</w:t>
      </w:r>
    </w:p>
    <w:p w:rsidR="00156AEA" w:rsidRPr="008420FD" w:rsidRDefault="0026376F" w:rsidP="0026376F">
      <w:pPr>
        <w:pStyle w:val="Bullet1"/>
      </w:pPr>
      <w:r w:rsidRPr="008420FD">
        <w:rPr>
          <w:noProof/>
          <w:lang w:eastAsia="en-AU"/>
        </w:rPr>
        <w:drawing>
          <wp:anchor distT="0" distB="0" distL="114300" distR="114300" simplePos="0" relativeHeight="252021760" behindDoc="0" locked="0" layoutInCell="1" allowOverlap="1" wp14:anchorId="018206A3" wp14:editId="74454C37">
            <wp:simplePos x="0" y="0"/>
            <wp:positionH relativeFrom="column">
              <wp:posOffset>3162300</wp:posOffset>
            </wp:positionH>
            <wp:positionV relativeFrom="paragraph">
              <wp:posOffset>205740</wp:posOffset>
            </wp:positionV>
            <wp:extent cx="1788160" cy="1190625"/>
            <wp:effectExtent l="0" t="0" r="2540" b="9525"/>
            <wp:wrapSquare wrapText="bothSides"/>
            <wp:docPr id="115" name="Picture 241" descr="shutterstock_176408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6408066.jpg"/>
                    <pic:cNvPicPr/>
                  </pic:nvPicPr>
                  <pic:blipFill>
                    <a:blip r:embed="rId147" cstate="print"/>
                    <a:stretch>
                      <a:fillRect/>
                    </a:stretch>
                  </pic:blipFill>
                  <pic:spPr>
                    <a:xfrm>
                      <a:off x="0" y="0"/>
                      <a:ext cx="1788160" cy="1190625"/>
                    </a:xfrm>
                    <a:prstGeom prst="rect">
                      <a:avLst/>
                    </a:prstGeom>
                  </pic:spPr>
                </pic:pic>
              </a:graphicData>
            </a:graphic>
          </wp:anchor>
        </w:drawing>
      </w:r>
      <w:r w:rsidR="00156AEA" w:rsidRPr="008420FD">
        <w:t>Mountain ranges</w:t>
      </w:r>
    </w:p>
    <w:p w:rsidR="00156AEA" w:rsidRPr="008420FD" w:rsidRDefault="00156AEA" w:rsidP="0026376F">
      <w:pPr>
        <w:pStyle w:val="Bullet1"/>
      </w:pPr>
      <w:r w:rsidRPr="008420FD">
        <w:t>Lakes</w:t>
      </w:r>
    </w:p>
    <w:p w:rsidR="00156AEA" w:rsidRPr="008420FD" w:rsidRDefault="00156AEA" w:rsidP="0026376F">
      <w:pPr>
        <w:pStyle w:val="Bullet1"/>
      </w:pPr>
      <w:r w:rsidRPr="008420FD">
        <w:t>Rivers</w:t>
      </w:r>
    </w:p>
    <w:p w:rsidR="00156AEA" w:rsidRPr="008420FD" w:rsidRDefault="00156AEA" w:rsidP="0026376F">
      <w:pPr>
        <w:pStyle w:val="Bullet1"/>
      </w:pPr>
      <w:r w:rsidRPr="008420FD">
        <w:t>Caves</w:t>
      </w:r>
    </w:p>
    <w:p w:rsidR="00156AEA" w:rsidRPr="008420FD" w:rsidRDefault="00156AEA" w:rsidP="0026376F">
      <w:pPr>
        <w:pStyle w:val="Bullet1"/>
      </w:pPr>
      <w:r w:rsidRPr="008420FD">
        <w:t>Waterfalls</w:t>
      </w:r>
    </w:p>
    <w:p w:rsidR="00156AEA" w:rsidRPr="008420FD" w:rsidRDefault="00156AEA" w:rsidP="0026376F">
      <w:pPr>
        <w:pStyle w:val="Bullet1"/>
      </w:pPr>
      <w:r w:rsidRPr="008420FD">
        <w:t>Rock formations</w:t>
      </w:r>
    </w:p>
    <w:p w:rsidR="00156AEA" w:rsidRPr="008420FD" w:rsidRDefault="0026376F" w:rsidP="0026376F">
      <w:pPr>
        <w:pStyle w:val="Bullet1"/>
      </w:pPr>
      <w:r w:rsidRPr="008420FD">
        <w:t>Beaches</w:t>
      </w:r>
    </w:p>
    <w:p w:rsidR="00156AEA" w:rsidRPr="008420FD" w:rsidRDefault="00156AEA" w:rsidP="0026376F">
      <w:pPr>
        <w:pStyle w:val="Bullet1"/>
      </w:pPr>
      <w:r w:rsidRPr="008420FD">
        <w:t>National parks.</w:t>
      </w:r>
    </w:p>
    <w:p w:rsidR="00156AEA" w:rsidRPr="008420FD" w:rsidRDefault="00156AEA" w:rsidP="00156AEA">
      <w:pPr>
        <w:pStyle w:val="BodyText"/>
        <w:spacing w:before="80" w:line="240" w:lineRule="auto"/>
        <w:rPr>
          <w:rFonts w:ascii="Helvetica" w:hAnsi="Helvetica"/>
        </w:rPr>
      </w:pPr>
      <w:r w:rsidRPr="008420FD">
        <w:rPr>
          <w:rFonts w:ascii="Helvetica" w:hAnsi="Helvetica"/>
        </w:rPr>
        <w:t>Your customers may want information on the geography of a destination because it contributes to the reason why they want to travel to this destination.</w:t>
      </w:r>
    </w:p>
    <w:p w:rsidR="00156AEA" w:rsidRPr="008420FD" w:rsidRDefault="004F632A" w:rsidP="009D7C05">
      <w:pPr>
        <w:pStyle w:val="Heading3"/>
      </w:pPr>
      <w:r w:rsidRPr="008420FD">
        <w:rPr>
          <w:b w:val="0"/>
          <w:noProof/>
          <w:szCs w:val="28"/>
        </w:rPr>
        <w:drawing>
          <wp:anchor distT="0" distB="0" distL="114300" distR="114300" simplePos="0" relativeHeight="252022784" behindDoc="0" locked="0" layoutInCell="1" allowOverlap="1" wp14:anchorId="3899EEF0" wp14:editId="047049CE">
            <wp:simplePos x="0" y="0"/>
            <wp:positionH relativeFrom="column">
              <wp:posOffset>4438650</wp:posOffset>
            </wp:positionH>
            <wp:positionV relativeFrom="paragraph">
              <wp:posOffset>67945</wp:posOffset>
            </wp:positionV>
            <wp:extent cx="1276350" cy="1652905"/>
            <wp:effectExtent l="0" t="0" r="0" b="4445"/>
            <wp:wrapSquare wrapText="bothSides"/>
            <wp:docPr id="116" name="Picture 250" descr="shutterstock_1100788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0078846.jpg"/>
                    <pic:cNvPicPr/>
                  </pic:nvPicPr>
                  <pic:blipFill>
                    <a:blip r:embed="rId148" cstate="print"/>
                    <a:stretch>
                      <a:fillRect/>
                    </a:stretch>
                  </pic:blipFill>
                  <pic:spPr>
                    <a:xfrm>
                      <a:off x="0" y="0"/>
                      <a:ext cx="1276350" cy="1652905"/>
                    </a:xfrm>
                    <a:prstGeom prst="rect">
                      <a:avLst/>
                    </a:prstGeom>
                  </pic:spPr>
                </pic:pic>
              </a:graphicData>
            </a:graphic>
            <wp14:sizeRelH relativeFrom="margin">
              <wp14:pctWidth>0</wp14:pctWidth>
            </wp14:sizeRelH>
            <wp14:sizeRelV relativeFrom="margin">
              <wp14:pctHeight>0</wp14:pctHeight>
            </wp14:sizeRelV>
          </wp:anchor>
        </w:drawing>
      </w:r>
      <w:r w:rsidR="00156AEA" w:rsidRPr="008420FD">
        <w:t>Local customs and culture</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Every destination will have customs that are specific to that place and that particular culture. These will most likely be of interest to your customers.  </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Each destination is unique and may have language and customs which are quite different from your own. </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Although this may be the major reason for the country’s attraction, it is also important that these differences are respected. </w:t>
      </w:r>
    </w:p>
    <w:p w:rsidR="00156AEA" w:rsidRPr="008420FD" w:rsidRDefault="004F632A" w:rsidP="009D7C05">
      <w:pPr>
        <w:pStyle w:val="Heading3"/>
      </w:pPr>
      <w:r w:rsidRPr="008420FD">
        <w:rPr>
          <w:b w:val="0"/>
          <w:noProof/>
          <w:szCs w:val="28"/>
        </w:rPr>
        <w:drawing>
          <wp:anchor distT="0" distB="0" distL="114300" distR="114300" simplePos="0" relativeHeight="252026880" behindDoc="0" locked="0" layoutInCell="1" allowOverlap="1" wp14:anchorId="14801AAC" wp14:editId="118BFBEC">
            <wp:simplePos x="0" y="0"/>
            <wp:positionH relativeFrom="column">
              <wp:posOffset>3971925</wp:posOffset>
            </wp:positionH>
            <wp:positionV relativeFrom="paragraph">
              <wp:posOffset>192405</wp:posOffset>
            </wp:positionV>
            <wp:extent cx="1743075" cy="1162050"/>
            <wp:effectExtent l="0" t="0" r="9525" b="0"/>
            <wp:wrapSquare wrapText="bothSides"/>
            <wp:docPr id="117" name="Picture 430" descr="shutterstock_827715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771594.jpg"/>
                    <pic:cNvPicPr/>
                  </pic:nvPicPr>
                  <pic:blipFill>
                    <a:blip r:embed="rId149" cstate="print"/>
                    <a:stretch>
                      <a:fillRect/>
                    </a:stretch>
                  </pic:blipFill>
                  <pic:spPr>
                    <a:xfrm>
                      <a:off x="0" y="0"/>
                      <a:ext cx="1743075" cy="1162050"/>
                    </a:xfrm>
                    <a:prstGeom prst="rect">
                      <a:avLst/>
                    </a:prstGeom>
                  </pic:spPr>
                </pic:pic>
              </a:graphicData>
            </a:graphic>
          </wp:anchor>
        </w:drawing>
      </w:r>
      <w:r w:rsidR="00156AEA" w:rsidRPr="008420FD">
        <w:t>Climate</w:t>
      </w:r>
    </w:p>
    <w:p w:rsidR="00156AEA" w:rsidRPr="008420FD" w:rsidRDefault="00156AEA" w:rsidP="00156AEA">
      <w:pPr>
        <w:pStyle w:val="BodyText"/>
        <w:spacing w:before="80" w:line="240" w:lineRule="auto"/>
        <w:rPr>
          <w:rFonts w:ascii="Helvetica" w:hAnsi="Helvetica"/>
        </w:rPr>
      </w:pPr>
      <w:r w:rsidRPr="008420FD">
        <w:rPr>
          <w:rFonts w:ascii="Helvetica" w:hAnsi="Helvetica"/>
        </w:rPr>
        <w:t>It is important that you understand the weather conditions and patterns of the destination.</w:t>
      </w:r>
    </w:p>
    <w:p w:rsidR="00156AEA" w:rsidRPr="008420FD" w:rsidRDefault="00156AEA" w:rsidP="00156AEA">
      <w:pPr>
        <w:pStyle w:val="BodyText"/>
        <w:spacing w:before="80" w:line="240" w:lineRule="auto"/>
        <w:rPr>
          <w:rFonts w:ascii="Helvetica" w:hAnsi="Helvetica"/>
        </w:rPr>
      </w:pPr>
      <w:r w:rsidRPr="008420FD">
        <w:rPr>
          <w:rFonts w:ascii="Helvetica" w:hAnsi="Helvetica"/>
        </w:rPr>
        <w:t>Your customer will need to know what the weather is like so that they know what they need to take with them and whether they will cope in these climatic conditions.</w:t>
      </w:r>
    </w:p>
    <w:p w:rsidR="00156AEA" w:rsidRPr="008420FD" w:rsidRDefault="00156AEA" w:rsidP="00156AEA">
      <w:pPr>
        <w:rPr>
          <w:b/>
          <w:color w:val="45545F"/>
          <w:sz w:val="28"/>
          <w:szCs w:val="28"/>
        </w:rPr>
      </w:pPr>
      <w:r w:rsidRPr="008420FD">
        <w:rPr>
          <w:b/>
          <w:color w:val="45545F"/>
          <w:sz w:val="28"/>
          <w:szCs w:val="28"/>
        </w:rPr>
        <w:br w:type="page"/>
      </w:r>
    </w:p>
    <w:p w:rsidR="00156AEA" w:rsidRPr="008420FD" w:rsidRDefault="00156AEA" w:rsidP="009D7C05">
      <w:pPr>
        <w:pStyle w:val="Heading3"/>
      </w:pPr>
      <w:r w:rsidRPr="008420FD">
        <w:t xml:space="preserve">Accommodation </w:t>
      </w:r>
    </w:p>
    <w:p w:rsidR="00156AEA" w:rsidRPr="008420FD" w:rsidRDefault="00156AEA" w:rsidP="00156AEA">
      <w:pPr>
        <w:pStyle w:val="BodyText"/>
        <w:spacing w:before="80" w:line="240" w:lineRule="auto"/>
        <w:rPr>
          <w:rFonts w:ascii="Helvetica" w:hAnsi="Helvetica"/>
        </w:rPr>
      </w:pPr>
      <w:r w:rsidRPr="008420FD">
        <w:rPr>
          <w:rFonts w:ascii="Helvetica" w:hAnsi="Helvetica"/>
        </w:rPr>
        <w:t>As previously mentioned there are a wide range of accommodation options, ranging from five-star hotels to budget accommodation.</w:t>
      </w:r>
    </w:p>
    <w:p w:rsidR="00156AEA" w:rsidRPr="008420FD" w:rsidRDefault="00156AEA" w:rsidP="00156AEA">
      <w:pPr>
        <w:pStyle w:val="BodyText"/>
        <w:spacing w:before="80" w:line="240" w:lineRule="auto"/>
        <w:rPr>
          <w:rFonts w:ascii="Helvetica" w:hAnsi="Helvetica"/>
        </w:rPr>
      </w:pPr>
      <w:r w:rsidRPr="008420FD">
        <w:rPr>
          <w:rFonts w:ascii="Helvetica" w:hAnsi="Helvetica"/>
        </w:rPr>
        <w:t xml:space="preserve">Information that needs to be sought in relation to accommodation includes, but is not limited to: </w:t>
      </w:r>
    </w:p>
    <w:p w:rsidR="00156AEA" w:rsidRPr="008420FD" w:rsidRDefault="00156AEA" w:rsidP="0026376F">
      <w:pPr>
        <w:pStyle w:val="Bullet1"/>
      </w:pPr>
      <w:r w:rsidRPr="008420FD">
        <w:t>Room types</w:t>
      </w:r>
    </w:p>
    <w:p w:rsidR="00156AEA" w:rsidRPr="008420FD" w:rsidRDefault="00156AEA" w:rsidP="0026376F">
      <w:pPr>
        <w:pStyle w:val="Bullet1"/>
      </w:pPr>
      <w:r w:rsidRPr="008420FD">
        <w:t>Tariffs</w:t>
      </w:r>
    </w:p>
    <w:p w:rsidR="00156AEA" w:rsidRPr="008420FD" w:rsidRDefault="00156AEA" w:rsidP="0026376F">
      <w:pPr>
        <w:pStyle w:val="Bullet1"/>
      </w:pPr>
      <w:r w:rsidRPr="008420FD">
        <w:t xml:space="preserve">Destinations and services </w:t>
      </w:r>
    </w:p>
    <w:p w:rsidR="00156AEA" w:rsidRPr="008420FD" w:rsidRDefault="00156AEA" w:rsidP="0026376F">
      <w:pPr>
        <w:pStyle w:val="Bullet1"/>
      </w:pPr>
      <w:r w:rsidRPr="008420FD">
        <w:t>Room facilities</w:t>
      </w:r>
    </w:p>
    <w:p w:rsidR="00156AEA" w:rsidRPr="008420FD" w:rsidRDefault="00156AEA" w:rsidP="0026376F">
      <w:pPr>
        <w:pStyle w:val="Bullet1"/>
      </w:pPr>
      <w:r w:rsidRPr="008420FD">
        <w:t>Location and distance to attractions</w:t>
      </w:r>
    </w:p>
    <w:p w:rsidR="00156AEA" w:rsidRPr="008420FD" w:rsidRDefault="00F20B7D" w:rsidP="0026376F">
      <w:pPr>
        <w:pStyle w:val="Bullet1"/>
      </w:pPr>
      <w:r w:rsidRPr="008420FD">
        <w:rPr>
          <w:noProof/>
          <w:lang w:eastAsia="en-AU"/>
        </w:rPr>
        <w:drawing>
          <wp:anchor distT="0" distB="0" distL="114300" distR="114300" simplePos="0" relativeHeight="252016640" behindDoc="0" locked="0" layoutInCell="1" allowOverlap="1" wp14:anchorId="05DDB87D" wp14:editId="25FB3EA5">
            <wp:simplePos x="0" y="0"/>
            <wp:positionH relativeFrom="column">
              <wp:posOffset>3200400</wp:posOffset>
            </wp:positionH>
            <wp:positionV relativeFrom="paragraph">
              <wp:posOffset>79375</wp:posOffset>
            </wp:positionV>
            <wp:extent cx="2028825" cy="1428750"/>
            <wp:effectExtent l="0" t="0" r="9525" b="0"/>
            <wp:wrapSquare wrapText="bothSides"/>
            <wp:docPr id="118" name="Picture 7" descr="shutterstock_114459544.jpg"/>
            <wp:cNvGraphicFramePr/>
            <a:graphic xmlns:a="http://schemas.openxmlformats.org/drawingml/2006/main">
              <a:graphicData uri="http://schemas.openxmlformats.org/drawingml/2006/picture">
                <pic:pic xmlns:pic="http://schemas.openxmlformats.org/drawingml/2006/picture">
                  <pic:nvPicPr>
                    <pic:cNvPr id="6" name="Picture 5" descr="shutterstock_114459544.jpg"/>
                    <pic:cNvPicPr>
                      <a:picLocks noChangeAspect="1"/>
                    </pic:cNvPicPr>
                  </pic:nvPicPr>
                  <pic:blipFill>
                    <a:blip r:embed="rId150" cstate="print"/>
                    <a:stretch>
                      <a:fillRect/>
                    </a:stretch>
                  </pic:blipFill>
                  <pic:spPr>
                    <a:xfrm>
                      <a:off x="0" y="0"/>
                      <a:ext cx="2028825" cy="1428750"/>
                    </a:xfrm>
                    <a:prstGeom prst="rect">
                      <a:avLst/>
                    </a:prstGeom>
                  </pic:spPr>
                </pic:pic>
              </a:graphicData>
            </a:graphic>
            <wp14:sizeRelH relativeFrom="margin">
              <wp14:pctWidth>0</wp14:pctWidth>
            </wp14:sizeRelH>
            <wp14:sizeRelV relativeFrom="margin">
              <wp14:pctHeight>0</wp14:pctHeight>
            </wp14:sizeRelV>
          </wp:anchor>
        </w:drawing>
      </w:r>
      <w:r w:rsidR="00156AEA" w:rsidRPr="008420FD">
        <w:t>Packages</w:t>
      </w:r>
    </w:p>
    <w:p w:rsidR="00156AEA" w:rsidRPr="008420FD" w:rsidRDefault="00156AEA" w:rsidP="0026376F">
      <w:pPr>
        <w:pStyle w:val="Bullet1"/>
      </w:pPr>
      <w:r w:rsidRPr="008420FD">
        <w:t>Blocked dates</w:t>
      </w:r>
    </w:p>
    <w:p w:rsidR="00156AEA" w:rsidRPr="008420FD" w:rsidRDefault="00156AEA" w:rsidP="0026376F">
      <w:pPr>
        <w:pStyle w:val="Bullet1"/>
      </w:pPr>
      <w:r w:rsidRPr="008420FD">
        <w:t>Seasons and times</w:t>
      </w:r>
    </w:p>
    <w:p w:rsidR="00156AEA" w:rsidRPr="008420FD" w:rsidRDefault="00156AEA" w:rsidP="0026376F">
      <w:pPr>
        <w:pStyle w:val="Bullet1"/>
      </w:pPr>
      <w:r w:rsidRPr="008420FD">
        <w:t>Minimum purchase</w:t>
      </w:r>
    </w:p>
    <w:p w:rsidR="00156AEA" w:rsidRPr="008420FD" w:rsidRDefault="00156AEA" w:rsidP="0026376F">
      <w:pPr>
        <w:pStyle w:val="Bullet1"/>
      </w:pPr>
      <w:r w:rsidRPr="008420FD">
        <w:t>Booking and stay requirements</w:t>
      </w:r>
    </w:p>
    <w:p w:rsidR="00156AEA" w:rsidRPr="008420FD" w:rsidRDefault="00156AEA" w:rsidP="0026376F">
      <w:pPr>
        <w:pStyle w:val="Bullet1"/>
        <w:rPr>
          <w:rFonts w:eastAsia="Calibri" w:cs="HelveticaNeueLTStd-LtCn"/>
        </w:rPr>
      </w:pPr>
      <w:r w:rsidRPr="008420FD">
        <w:rPr>
          <w:rFonts w:eastAsia="Calibri" w:cs="HelveticaNeueLTStd-LtCn"/>
        </w:rPr>
        <w:t>Property name and address</w:t>
      </w:r>
    </w:p>
    <w:p w:rsidR="00156AEA" w:rsidRPr="008420FD" w:rsidRDefault="00156AEA" w:rsidP="0026376F">
      <w:pPr>
        <w:pStyle w:val="Bullet1"/>
        <w:rPr>
          <w:rFonts w:eastAsia="Calibri" w:cs="HelveticaNeueLTStd-LtCn"/>
        </w:rPr>
      </w:pPr>
      <w:r w:rsidRPr="008420FD">
        <w:rPr>
          <w:rFonts w:eastAsia="Calibri" w:cs="HelveticaNeueLTStd-LtCn"/>
        </w:rPr>
        <w:t>Room type and category</w:t>
      </w:r>
    </w:p>
    <w:p w:rsidR="00156AEA" w:rsidRPr="008420FD" w:rsidRDefault="00156AEA" w:rsidP="0026376F">
      <w:pPr>
        <w:pStyle w:val="Bullet1"/>
        <w:rPr>
          <w:rFonts w:eastAsia="Calibri" w:cs="HelveticaNeueLTStd-LtCn"/>
        </w:rPr>
      </w:pPr>
      <w:r w:rsidRPr="008420FD">
        <w:rPr>
          <w:rFonts w:eastAsia="Calibri" w:cs="HelveticaNeueLTStd-LtCn"/>
        </w:rPr>
        <w:t>Number of nights</w:t>
      </w:r>
    </w:p>
    <w:p w:rsidR="00156AEA" w:rsidRPr="008420FD" w:rsidRDefault="00156AEA" w:rsidP="0026376F">
      <w:pPr>
        <w:pStyle w:val="Bullet1"/>
        <w:rPr>
          <w:rFonts w:eastAsia="Calibri" w:cs="HelveticaNeueLTStd-LtCn"/>
        </w:rPr>
      </w:pPr>
      <w:r w:rsidRPr="008420FD">
        <w:rPr>
          <w:rFonts w:eastAsia="Calibri" w:cs="HelveticaNeueLTStd-LtCn"/>
        </w:rPr>
        <w:t>Check-in and check-out dates</w:t>
      </w:r>
    </w:p>
    <w:p w:rsidR="00156AEA" w:rsidRPr="008420FD" w:rsidRDefault="00156AEA" w:rsidP="0026376F">
      <w:pPr>
        <w:pStyle w:val="Bullet1"/>
        <w:rPr>
          <w:rFonts w:eastAsia="Calibri" w:cs="HelveticaNeueLTStd-LtCn"/>
        </w:rPr>
      </w:pPr>
      <w:r w:rsidRPr="008420FD">
        <w:rPr>
          <w:rFonts w:eastAsia="Calibri" w:cs="HelveticaNeueLTStd-LtCn"/>
        </w:rPr>
        <w:t>Check-in and check-out times</w:t>
      </w:r>
    </w:p>
    <w:p w:rsidR="00156AEA" w:rsidRPr="008420FD" w:rsidRDefault="00156AEA" w:rsidP="0026376F">
      <w:pPr>
        <w:pStyle w:val="Bullet1"/>
        <w:rPr>
          <w:rFonts w:eastAsia="Calibri" w:cs="HelveticaNeueLTStd-LtCn"/>
        </w:rPr>
      </w:pPr>
      <w:r w:rsidRPr="008420FD">
        <w:rPr>
          <w:rFonts w:eastAsia="Calibri" w:cs="HelveticaNeueLTStd-LtCn"/>
        </w:rPr>
        <w:t>Day use or late check-out if applicable</w:t>
      </w:r>
    </w:p>
    <w:p w:rsidR="00156AEA" w:rsidRPr="008420FD" w:rsidRDefault="00156AEA" w:rsidP="0026376F">
      <w:pPr>
        <w:pStyle w:val="Bullet1"/>
        <w:rPr>
          <w:rFonts w:eastAsia="Calibri" w:cs="HelveticaNeueLTStd-LtCn"/>
        </w:rPr>
      </w:pPr>
      <w:r w:rsidRPr="008420FD">
        <w:rPr>
          <w:rFonts w:eastAsia="Calibri" w:cs="HelveticaNeueLTStd-LtCn"/>
        </w:rPr>
        <w:t>Inclusions e.g. full buffet breakfast, arrival drinks, fruit basket</w:t>
      </w:r>
    </w:p>
    <w:p w:rsidR="00156AEA" w:rsidRPr="008420FD" w:rsidRDefault="00156AEA" w:rsidP="0026376F">
      <w:pPr>
        <w:pStyle w:val="Bullet1"/>
        <w:rPr>
          <w:rFonts w:eastAsia="Calibri" w:cs="HelveticaNeueLTStd-LtCn"/>
        </w:rPr>
      </w:pPr>
      <w:r w:rsidRPr="008420FD">
        <w:rPr>
          <w:rFonts w:eastAsia="Calibri" w:cs="HelveticaNeueLTStd-LtCn"/>
        </w:rPr>
        <w:t>Extra charges payable direct e.g. rollaway bed</w:t>
      </w:r>
    </w:p>
    <w:p w:rsidR="00156AEA" w:rsidRPr="008420FD" w:rsidRDefault="00156AEA" w:rsidP="0026376F">
      <w:pPr>
        <w:pStyle w:val="Bullet1"/>
        <w:rPr>
          <w:rFonts w:eastAsia="Calibri" w:cs="HelveticaNeueLTStd-LtCn"/>
        </w:rPr>
      </w:pPr>
      <w:r w:rsidRPr="008420FD">
        <w:rPr>
          <w:rFonts w:eastAsia="Calibri" w:cs="HelveticaNeueLTStd-LtCn"/>
        </w:rPr>
        <w:t>Special requests e.g. cot, double bed</w:t>
      </w:r>
    </w:p>
    <w:p w:rsidR="00156AEA" w:rsidRPr="008420FD" w:rsidRDefault="00156AEA" w:rsidP="0026376F">
      <w:pPr>
        <w:pStyle w:val="Bullet1"/>
        <w:rPr>
          <w:rFonts w:eastAsia="Calibri" w:cs="HelveticaNeueLTStd-LtCn"/>
        </w:rPr>
      </w:pPr>
      <w:r w:rsidRPr="008420FD">
        <w:rPr>
          <w:rFonts w:eastAsia="Calibri" w:cs="HelveticaNeueLTStd-LtCn"/>
        </w:rPr>
        <w:t>Special promotions e.g. hotel meal credit per room per stay</w:t>
      </w:r>
      <w:r w:rsidR="0026376F" w:rsidRPr="008420FD">
        <w:rPr>
          <w:rFonts w:eastAsia="Calibri" w:cs="HelveticaNeueLTStd-LtCn"/>
        </w:rPr>
        <w:t>.</w:t>
      </w:r>
    </w:p>
    <w:p w:rsidR="00156AEA" w:rsidRPr="008420FD" w:rsidRDefault="00156AEA" w:rsidP="00156AEA">
      <w:pPr>
        <w:rPr>
          <w:rFonts w:ascii="Helvetica" w:eastAsiaTheme="majorEastAsia" w:hAnsi="Helvetica" w:cstheme="majorBidi"/>
          <w:b/>
          <w:bCs/>
          <w:color w:val="45545F"/>
          <w:sz w:val="28"/>
          <w:szCs w:val="28"/>
        </w:rPr>
      </w:pPr>
      <w:r w:rsidRPr="008420FD">
        <w:rPr>
          <w:sz w:val="28"/>
        </w:rPr>
        <w:br w:type="page"/>
      </w:r>
    </w:p>
    <w:p w:rsidR="00156AEA" w:rsidRPr="008420FD" w:rsidRDefault="00156AEA" w:rsidP="009D7C05">
      <w:pPr>
        <w:pStyle w:val="Heading3"/>
      </w:pPr>
      <w:r w:rsidRPr="008420FD">
        <w:t>Amenities and services</w:t>
      </w:r>
    </w:p>
    <w:p w:rsidR="00156AEA" w:rsidRPr="008420FD" w:rsidRDefault="00156AEA" w:rsidP="00156AEA">
      <w:pPr>
        <w:pStyle w:val="BodyText"/>
        <w:spacing w:before="80"/>
        <w:rPr>
          <w:rFonts w:ascii="Helvetica" w:hAnsi="Helvetica"/>
        </w:rPr>
      </w:pPr>
      <w:r w:rsidRPr="008420FD">
        <w:rPr>
          <w:rFonts w:ascii="Helvetica" w:hAnsi="Helvetica"/>
        </w:rPr>
        <w:t xml:space="preserve">Amenities and services refer to the provision of basic services for travellers including: </w:t>
      </w:r>
    </w:p>
    <w:p w:rsidR="00156AEA" w:rsidRPr="008420FD" w:rsidRDefault="00156AEA" w:rsidP="0026376F">
      <w:pPr>
        <w:pStyle w:val="Bullet1"/>
      </w:pPr>
      <w:r w:rsidRPr="008420FD">
        <w:t>Toilet blocks</w:t>
      </w:r>
    </w:p>
    <w:p w:rsidR="00156AEA" w:rsidRPr="008420FD" w:rsidRDefault="00156AEA" w:rsidP="0026376F">
      <w:pPr>
        <w:pStyle w:val="Bullet1"/>
      </w:pPr>
      <w:r w:rsidRPr="008420FD">
        <w:t>Water</w:t>
      </w:r>
    </w:p>
    <w:p w:rsidR="00156AEA" w:rsidRPr="008420FD" w:rsidRDefault="00156AEA" w:rsidP="0026376F">
      <w:pPr>
        <w:pStyle w:val="Bullet1"/>
      </w:pPr>
      <w:r w:rsidRPr="008420FD">
        <w:t>Electricity</w:t>
      </w:r>
    </w:p>
    <w:p w:rsidR="00156AEA" w:rsidRPr="008420FD" w:rsidRDefault="00F20B7D" w:rsidP="0026376F">
      <w:pPr>
        <w:pStyle w:val="Bullet1"/>
      </w:pPr>
      <w:r w:rsidRPr="008420FD">
        <w:rPr>
          <w:noProof/>
          <w:lang w:eastAsia="en-AU"/>
        </w:rPr>
        <w:drawing>
          <wp:anchor distT="0" distB="0" distL="114300" distR="114300" simplePos="0" relativeHeight="252023808" behindDoc="0" locked="0" layoutInCell="1" allowOverlap="1" wp14:anchorId="5FF9D36C" wp14:editId="0E30BD7D">
            <wp:simplePos x="0" y="0"/>
            <wp:positionH relativeFrom="column">
              <wp:posOffset>3981450</wp:posOffset>
            </wp:positionH>
            <wp:positionV relativeFrom="paragraph">
              <wp:posOffset>21590</wp:posOffset>
            </wp:positionV>
            <wp:extent cx="1743075" cy="1152525"/>
            <wp:effectExtent l="0" t="0" r="9525" b="9525"/>
            <wp:wrapSquare wrapText="bothSides"/>
            <wp:docPr id="119" name="Picture 251" descr="shutterstock_61204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1204990.jpg"/>
                    <pic:cNvPicPr/>
                  </pic:nvPicPr>
                  <pic:blipFill>
                    <a:blip r:embed="rId151" cstate="print"/>
                    <a:stretch>
                      <a:fillRect/>
                    </a:stretch>
                  </pic:blipFill>
                  <pic:spPr>
                    <a:xfrm>
                      <a:off x="0" y="0"/>
                      <a:ext cx="1743075" cy="1152525"/>
                    </a:xfrm>
                    <a:prstGeom prst="rect">
                      <a:avLst/>
                    </a:prstGeom>
                  </pic:spPr>
                </pic:pic>
              </a:graphicData>
            </a:graphic>
          </wp:anchor>
        </w:drawing>
      </w:r>
      <w:r w:rsidR="00156AEA" w:rsidRPr="008420FD">
        <w:t xml:space="preserve">Food and beverage including restaurants, cafes, bistros </w:t>
      </w:r>
    </w:p>
    <w:p w:rsidR="00156AEA" w:rsidRPr="008420FD" w:rsidRDefault="00156AEA" w:rsidP="0026376F">
      <w:pPr>
        <w:pStyle w:val="Bullet1"/>
      </w:pPr>
      <w:r w:rsidRPr="008420FD">
        <w:t>Medical services</w:t>
      </w:r>
    </w:p>
    <w:p w:rsidR="00156AEA" w:rsidRPr="008420FD" w:rsidRDefault="00156AEA" w:rsidP="0026376F">
      <w:pPr>
        <w:pStyle w:val="Bullet1"/>
      </w:pPr>
      <w:r w:rsidRPr="008420FD">
        <w:t>Banks and post offices</w:t>
      </w:r>
    </w:p>
    <w:p w:rsidR="00156AEA" w:rsidRPr="008420FD" w:rsidRDefault="00156AEA" w:rsidP="0026376F">
      <w:pPr>
        <w:pStyle w:val="Bullet1"/>
      </w:pPr>
      <w:r w:rsidRPr="008420FD">
        <w:t>General safety facilities  including fire, police emergency services</w:t>
      </w:r>
    </w:p>
    <w:p w:rsidR="00156AEA" w:rsidRPr="008420FD" w:rsidRDefault="00156AEA" w:rsidP="0026376F">
      <w:pPr>
        <w:pStyle w:val="Bullet1"/>
      </w:pPr>
      <w:r w:rsidRPr="008420FD">
        <w:t>Entertainment</w:t>
      </w:r>
    </w:p>
    <w:p w:rsidR="00156AEA" w:rsidRPr="008420FD" w:rsidRDefault="00156AEA" w:rsidP="0026376F">
      <w:pPr>
        <w:pStyle w:val="Bullet1"/>
      </w:pPr>
      <w:r w:rsidRPr="008420FD">
        <w:t>Sporting</w:t>
      </w:r>
    </w:p>
    <w:p w:rsidR="00156AEA" w:rsidRPr="008420FD" w:rsidRDefault="00156AEA" w:rsidP="0026376F">
      <w:pPr>
        <w:pStyle w:val="Bullet1"/>
      </w:pPr>
      <w:r w:rsidRPr="008420FD">
        <w:t>Shopping</w:t>
      </w:r>
      <w:r w:rsidR="00BA7BC8" w:rsidRPr="008420FD">
        <w:t>.</w:t>
      </w:r>
    </w:p>
    <w:p w:rsidR="00156AEA" w:rsidRPr="008420FD" w:rsidRDefault="00156AEA" w:rsidP="009D7C05">
      <w:pPr>
        <w:pStyle w:val="Heading3"/>
      </w:pPr>
      <w:r w:rsidRPr="008420FD">
        <w:t>Airlines</w:t>
      </w:r>
    </w:p>
    <w:p w:rsidR="00156AEA" w:rsidRPr="008420FD" w:rsidRDefault="00156AEA" w:rsidP="0026376F">
      <w:pPr>
        <w:pStyle w:val="Bullet1"/>
      </w:pPr>
      <w:r w:rsidRPr="008420FD">
        <w:rPr>
          <w:noProof/>
          <w:lang w:eastAsia="en-AU"/>
        </w:rPr>
        <w:drawing>
          <wp:anchor distT="0" distB="0" distL="114300" distR="114300" simplePos="0" relativeHeight="252014592" behindDoc="0" locked="0" layoutInCell="1" allowOverlap="1" wp14:anchorId="12ADC5D2" wp14:editId="2F8AC5E8">
            <wp:simplePos x="0" y="0"/>
            <wp:positionH relativeFrom="column">
              <wp:posOffset>4333875</wp:posOffset>
            </wp:positionH>
            <wp:positionV relativeFrom="paragraph">
              <wp:posOffset>136525</wp:posOffset>
            </wp:positionV>
            <wp:extent cx="1390650" cy="1657350"/>
            <wp:effectExtent l="0" t="0" r="0" b="0"/>
            <wp:wrapSquare wrapText="bothSides"/>
            <wp:docPr id="120" name="Picture 234" descr="Generic_Plan and boarding.jpg"/>
            <wp:cNvGraphicFramePr/>
            <a:graphic xmlns:a="http://schemas.openxmlformats.org/drawingml/2006/main">
              <a:graphicData uri="http://schemas.openxmlformats.org/drawingml/2006/picture">
                <pic:pic xmlns:pic="http://schemas.openxmlformats.org/drawingml/2006/picture">
                  <pic:nvPicPr>
                    <pic:cNvPr id="5" name="Picture 4" descr="Generic_Plan and boarding.jpg"/>
                    <pic:cNvPicPr>
                      <a:picLocks noChangeAspect="1"/>
                    </pic:cNvPicPr>
                  </pic:nvPicPr>
                  <pic:blipFill>
                    <a:blip r:embed="rId152" cstate="print"/>
                    <a:stretch>
                      <a:fillRect/>
                    </a:stretch>
                  </pic:blipFill>
                  <pic:spPr>
                    <a:xfrm>
                      <a:off x="0" y="0"/>
                      <a:ext cx="1390650" cy="1657350"/>
                    </a:xfrm>
                    <a:prstGeom prst="rect">
                      <a:avLst/>
                    </a:prstGeom>
                  </pic:spPr>
                </pic:pic>
              </a:graphicData>
            </a:graphic>
            <wp14:sizeRelH relativeFrom="margin">
              <wp14:pctWidth>0</wp14:pctWidth>
            </wp14:sizeRelH>
            <wp14:sizeRelV relativeFrom="margin">
              <wp14:pctHeight>0</wp14:pctHeight>
            </wp14:sizeRelV>
          </wp:anchor>
        </w:drawing>
      </w:r>
      <w:r w:rsidRPr="008420FD">
        <w:t xml:space="preserve">Airline or combination of airlines </w:t>
      </w:r>
    </w:p>
    <w:p w:rsidR="00156AEA" w:rsidRPr="008420FD" w:rsidRDefault="00156AEA" w:rsidP="0026376F">
      <w:pPr>
        <w:pStyle w:val="Bullet1"/>
        <w:rPr>
          <w:rFonts w:eastAsia="Times New Roman" w:cs="Times New Roman"/>
        </w:rPr>
      </w:pPr>
      <w:r w:rsidRPr="008420FD">
        <w:rPr>
          <w:rFonts w:eastAsia="Times New Roman" w:cs="Times New Roman"/>
        </w:rPr>
        <w:t>Airport codes</w:t>
      </w:r>
      <w:r w:rsidRPr="008420FD">
        <w:t xml:space="preserve"> </w:t>
      </w:r>
    </w:p>
    <w:p w:rsidR="00156AEA" w:rsidRPr="008420FD" w:rsidRDefault="00156AEA" w:rsidP="0026376F">
      <w:pPr>
        <w:pStyle w:val="Bullet1"/>
        <w:rPr>
          <w:rFonts w:eastAsia="Times New Roman" w:cs="Times New Roman"/>
        </w:rPr>
      </w:pPr>
      <w:r w:rsidRPr="008420FD">
        <w:rPr>
          <w:rFonts w:eastAsia="Times New Roman" w:cs="Times New Roman"/>
        </w:rPr>
        <w:t>Airline codes</w:t>
      </w:r>
    </w:p>
    <w:p w:rsidR="00156AEA" w:rsidRPr="008420FD" w:rsidRDefault="00156AEA" w:rsidP="0026376F">
      <w:pPr>
        <w:pStyle w:val="Bullet1"/>
        <w:rPr>
          <w:rFonts w:eastAsia="Times New Roman" w:cs="Times New Roman"/>
        </w:rPr>
      </w:pPr>
      <w:r w:rsidRPr="008420FD">
        <w:rPr>
          <w:rFonts w:eastAsia="Times New Roman" w:cs="Times New Roman"/>
        </w:rPr>
        <w:t>City codes</w:t>
      </w:r>
    </w:p>
    <w:p w:rsidR="00156AEA" w:rsidRPr="008420FD" w:rsidRDefault="00156AEA" w:rsidP="0026376F">
      <w:pPr>
        <w:pStyle w:val="Bullet1"/>
      </w:pPr>
      <w:r w:rsidRPr="008420FD">
        <w:t>Flight numbers</w:t>
      </w:r>
    </w:p>
    <w:p w:rsidR="00156AEA" w:rsidRPr="008420FD" w:rsidRDefault="00156AEA" w:rsidP="0026376F">
      <w:pPr>
        <w:pStyle w:val="Bullet1"/>
      </w:pPr>
      <w:r w:rsidRPr="008420FD">
        <w:t>Schedules / timetables</w:t>
      </w:r>
    </w:p>
    <w:p w:rsidR="00156AEA" w:rsidRPr="008420FD" w:rsidRDefault="00156AEA" w:rsidP="0026376F">
      <w:pPr>
        <w:pStyle w:val="Bullet1"/>
      </w:pPr>
      <w:r w:rsidRPr="008420FD">
        <w:t>Destinations</w:t>
      </w:r>
    </w:p>
    <w:p w:rsidR="00156AEA" w:rsidRPr="008420FD" w:rsidRDefault="00156AEA" w:rsidP="0026376F">
      <w:pPr>
        <w:pStyle w:val="Bullet1"/>
      </w:pPr>
      <w:r w:rsidRPr="008420FD">
        <w:t xml:space="preserve">Routing </w:t>
      </w:r>
    </w:p>
    <w:p w:rsidR="00156AEA" w:rsidRPr="008420FD" w:rsidRDefault="00156AEA" w:rsidP="0026376F">
      <w:pPr>
        <w:pStyle w:val="Bullet1"/>
      </w:pPr>
      <w:r w:rsidRPr="008420FD">
        <w:t xml:space="preserve">Origin and destination </w:t>
      </w:r>
    </w:p>
    <w:p w:rsidR="00156AEA" w:rsidRPr="008420FD" w:rsidRDefault="00156AEA" w:rsidP="0026376F">
      <w:pPr>
        <w:pStyle w:val="Bullet1"/>
      </w:pPr>
      <w:r w:rsidRPr="008420FD">
        <w:t xml:space="preserve">Code share flights </w:t>
      </w:r>
    </w:p>
    <w:p w:rsidR="00156AEA" w:rsidRPr="008420FD" w:rsidRDefault="00156AEA" w:rsidP="0026376F">
      <w:pPr>
        <w:pStyle w:val="Bullet1"/>
        <w:rPr>
          <w:rFonts w:eastAsia="Times New Roman" w:cs="Times New Roman"/>
        </w:rPr>
      </w:pPr>
      <w:r w:rsidRPr="008420FD">
        <w:rPr>
          <w:rFonts w:eastAsia="Times New Roman" w:cs="Times New Roman"/>
        </w:rPr>
        <w:t>Normal fares</w:t>
      </w:r>
    </w:p>
    <w:p w:rsidR="00156AEA" w:rsidRPr="008420FD" w:rsidRDefault="00156AEA" w:rsidP="0026376F">
      <w:pPr>
        <w:pStyle w:val="Bullet1"/>
        <w:rPr>
          <w:rFonts w:eastAsia="Times New Roman" w:cs="Times New Roman"/>
        </w:rPr>
      </w:pPr>
      <w:r w:rsidRPr="008420FD">
        <w:rPr>
          <w:rFonts w:eastAsia="Times New Roman" w:cs="Times New Roman"/>
        </w:rPr>
        <w:t>Discounted fares, including infants, children, students, pensioners and groups</w:t>
      </w:r>
    </w:p>
    <w:p w:rsidR="00156AEA" w:rsidRPr="008420FD" w:rsidRDefault="00156AEA" w:rsidP="0026376F">
      <w:pPr>
        <w:pStyle w:val="Bullet1"/>
        <w:rPr>
          <w:rFonts w:eastAsia="Times New Roman" w:cs="Times New Roman"/>
        </w:rPr>
      </w:pPr>
      <w:r w:rsidRPr="008420FD">
        <w:rPr>
          <w:rFonts w:eastAsia="Times New Roman" w:cs="Times New Roman"/>
        </w:rPr>
        <w:t>Fares for unaccompanied children</w:t>
      </w:r>
    </w:p>
    <w:p w:rsidR="00156AEA" w:rsidRPr="008420FD" w:rsidRDefault="00156AEA" w:rsidP="0026376F">
      <w:pPr>
        <w:pStyle w:val="Bullet1"/>
        <w:rPr>
          <w:rFonts w:eastAsia="Times New Roman" w:cs="Times New Roman"/>
        </w:rPr>
      </w:pPr>
      <w:r w:rsidRPr="008420FD">
        <w:rPr>
          <w:rFonts w:eastAsia="Times New Roman" w:cs="Times New Roman"/>
        </w:rPr>
        <w:t>Promotional fares and packages</w:t>
      </w:r>
    </w:p>
    <w:p w:rsidR="00156AEA" w:rsidRPr="008420FD" w:rsidRDefault="00156AEA" w:rsidP="0026376F">
      <w:pPr>
        <w:pStyle w:val="Bullet1"/>
        <w:rPr>
          <w:rFonts w:eastAsia="Times New Roman" w:cs="Times New Roman"/>
        </w:rPr>
      </w:pPr>
      <w:r w:rsidRPr="008420FD">
        <w:rPr>
          <w:rFonts w:eastAsia="Times New Roman" w:cs="Times New Roman"/>
        </w:rPr>
        <w:t>Taxes</w:t>
      </w:r>
    </w:p>
    <w:p w:rsidR="00156AEA" w:rsidRPr="008420FD" w:rsidRDefault="00156AEA" w:rsidP="0026376F">
      <w:pPr>
        <w:pStyle w:val="Bullet1"/>
        <w:rPr>
          <w:rFonts w:eastAsia="Times New Roman" w:cs="Times New Roman"/>
        </w:rPr>
      </w:pPr>
      <w:r w:rsidRPr="008420FD">
        <w:rPr>
          <w:rFonts w:eastAsia="Times New Roman" w:cs="Times New Roman"/>
        </w:rPr>
        <w:t>General air travel rules and restrictions of the host country, including regional requirements, where applicable</w:t>
      </w:r>
    </w:p>
    <w:p w:rsidR="00156AEA" w:rsidRPr="008420FD" w:rsidRDefault="00156AEA" w:rsidP="0026376F">
      <w:pPr>
        <w:pStyle w:val="Bullet1"/>
      </w:pPr>
      <w:r w:rsidRPr="008420FD">
        <w:t xml:space="preserve">Class of travel </w:t>
      </w:r>
    </w:p>
    <w:p w:rsidR="00156AEA" w:rsidRPr="008420FD" w:rsidRDefault="00156AEA" w:rsidP="0026376F">
      <w:pPr>
        <w:pStyle w:val="Bullet1"/>
      </w:pPr>
      <w:r w:rsidRPr="008420FD">
        <w:t xml:space="preserve">Stopovers </w:t>
      </w:r>
    </w:p>
    <w:p w:rsidR="00156AEA" w:rsidRPr="008420FD" w:rsidRDefault="00156AEA" w:rsidP="0026376F">
      <w:pPr>
        <w:pStyle w:val="Bullet1"/>
      </w:pPr>
      <w:r w:rsidRPr="008420FD">
        <w:t>Mileage restrictions allowed</w:t>
      </w:r>
    </w:p>
    <w:p w:rsidR="00BA7BC8" w:rsidRPr="008420FD" w:rsidRDefault="00BA7BC8">
      <w:pPr>
        <w:rPr>
          <w:rFonts w:ascii="Helvetica" w:eastAsiaTheme="minorHAnsi" w:hAnsi="Helvetica"/>
          <w:lang w:eastAsia="en-US"/>
        </w:rPr>
      </w:pPr>
      <w:r w:rsidRPr="008420FD">
        <w:br w:type="page"/>
      </w:r>
    </w:p>
    <w:p w:rsidR="00156AEA" w:rsidRPr="008420FD" w:rsidRDefault="00156AEA" w:rsidP="0026376F">
      <w:pPr>
        <w:pStyle w:val="Bullet1"/>
      </w:pPr>
      <w:r w:rsidRPr="008420FD">
        <w:t xml:space="preserve">Minimum and maximum stays </w:t>
      </w:r>
    </w:p>
    <w:p w:rsidR="00156AEA" w:rsidRPr="008420FD" w:rsidRDefault="00156AEA" w:rsidP="0026376F">
      <w:pPr>
        <w:pStyle w:val="Bullet1"/>
      </w:pPr>
      <w:r w:rsidRPr="008420FD">
        <w:t xml:space="preserve">Ticketing time limit </w:t>
      </w:r>
    </w:p>
    <w:p w:rsidR="00156AEA" w:rsidRPr="008420FD" w:rsidRDefault="0026376F" w:rsidP="0026376F">
      <w:pPr>
        <w:pStyle w:val="Bullet1"/>
      </w:pPr>
      <w:r w:rsidRPr="008420FD">
        <w:t>Payment conditions.</w:t>
      </w:r>
    </w:p>
    <w:p w:rsidR="00156AEA" w:rsidRPr="008420FD" w:rsidRDefault="00156AEA" w:rsidP="009D7C05">
      <w:pPr>
        <w:pStyle w:val="Heading3"/>
      </w:pPr>
      <w:r w:rsidRPr="008420FD">
        <w:t>Car hire</w:t>
      </w:r>
    </w:p>
    <w:p w:rsidR="00156AEA" w:rsidRPr="008420FD" w:rsidRDefault="00156AEA" w:rsidP="0026376F">
      <w:pPr>
        <w:pStyle w:val="Bullet1"/>
      </w:pPr>
      <w:r w:rsidRPr="008420FD">
        <w:t>Company, category, type</w:t>
      </w:r>
    </w:p>
    <w:p w:rsidR="00156AEA" w:rsidRPr="008420FD" w:rsidRDefault="00156AEA" w:rsidP="0026376F">
      <w:pPr>
        <w:pStyle w:val="Bullet1"/>
      </w:pPr>
      <w:r w:rsidRPr="008420FD">
        <w:rPr>
          <w:noProof/>
          <w:lang w:eastAsia="en-AU"/>
        </w:rPr>
        <w:drawing>
          <wp:anchor distT="0" distB="0" distL="114300" distR="114300" simplePos="0" relativeHeight="252011520" behindDoc="0" locked="0" layoutInCell="1" allowOverlap="1" wp14:anchorId="01E38933" wp14:editId="11130C86">
            <wp:simplePos x="0" y="0"/>
            <wp:positionH relativeFrom="column">
              <wp:posOffset>4613275</wp:posOffset>
            </wp:positionH>
            <wp:positionV relativeFrom="paragraph">
              <wp:posOffset>67945</wp:posOffset>
            </wp:positionV>
            <wp:extent cx="1123950" cy="1114425"/>
            <wp:effectExtent l="0" t="0" r="0" b="9525"/>
            <wp:wrapSquare wrapText="bothSides"/>
            <wp:docPr id="121" name="Picture 6" descr="MP900427629.JPG"/>
            <wp:cNvGraphicFramePr/>
            <a:graphic xmlns:a="http://schemas.openxmlformats.org/drawingml/2006/main">
              <a:graphicData uri="http://schemas.openxmlformats.org/drawingml/2006/picture">
                <pic:pic xmlns:pic="http://schemas.openxmlformats.org/drawingml/2006/picture">
                  <pic:nvPicPr>
                    <pic:cNvPr id="7" name="Picture 6" descr="MP900427629.JPG"/>
                    <pic:cNvPicPr>
                      <a:picLocks noChangeAspect="1"/>
                    </pic:cNvPicPr>
                  </pic:nvPicPr>
                  <pic:blipFill>
                    <a:blip r:embed="rId153" cstate="print"/>
                    <a:stretch>
                      <a:fillRect/>
                    </a:stretch>
                  </pic:blipFill>
                  <pic:spPr>
                    <a:xfrm>
                      <a:off x="0" y="0"/>
                      <a:ext cx="1123950" cy="1114425"/>
                    </a:xfrm>
                    <a:prstGeom prst="rect">
                      <a:avLst/>
                    </a:prstGeom>
                  </pic:spPr>
                </pic:pic>
              </a:graphicData>
            </a:graphic>
          </wp:anchor>
        </w:drawing>
      </w:r>
      <w:r w:rsidRPr="008420FD">
        <w:t>Pick-up and drop-off depots, the depot addresses and opening/closing times</w:t>
      </w:r>
    </w:p>
    <w:p w:rsidR="00156AEA" w:rsidRPr="008420FD" w:rsidRDefault="00156AEA" w:rsidP="0026376F">
      <w:pPr>
        <w:pStyle w:val="Bullet1"/>
      </w:pPr>
      <w:r w:rsidRPr="008420FD">
        <w:t>Pick-up and drop-off dates and times</w:t>
      </w:r>
    </w:p>
    <w:p w:rsidR="00156AEA" w:rsidRPr="008420FD" w:rsidRDefault="00156AEA" w:rsidP="0026376F">
      <w:pPr>
        <w:pStyle w:val="Bullet1"/>
      </w:pPr>
      <w:r w:rsidRPr="008420FD">
        <w:t>Inclusions and exclusions e.g. unlimited kilometres, insurance and taxes</w:t>
      </w:r>
    </w:p>
    <w:p w:rsidR="00156AEA" w:rsidRPr="008420FD" w:rsidRDefault="00156AEA" w:rsidP="0026376F">
      <w:pPr>
        <w:pStyle w:val="Bullet1"/>
      </w:pPr>
      <w:r w:rsidRPr="008420FD">
        <w:t>Special requests e.g. baby seat, ski rack, GPS</w:t>
      </w:r>
    </w:p>
    <w:p w:rsidR="00156AEA" w:rsidRPr="008420FD" w:rsidRDefault="00156AEA" w:rsidP="0026376F">
      <w:pPr>
        <w:pStyle w:val="Bullet1"/>
        <w:rPr>
          <w:rFonts w:cs="Chevin-Thin"/>
          <w:b/>
        </w:rPr>
      </w:pPr>
      <w:r w:rsidRPr="008420FD">
        <w:t>Notes e.g. a valid international driver’s license is required</w:t>
      </w:r>
      <w:r w:rsidR="0026376F" w:rsidRPr="008420FD">
        <w:t>.</w:t>
      </w:r>
    </w:p>
    <w:p w:rsidR="00156AEA" w:rsidRPr="008420FD" w:rsidRDefault="00156AEA" w:rsidP="009D7C05">
      <w:pPr>
        <w:pStyle w:val="Heading3"/>
      </w:pPr>
      <w:r w:rsidRPr="008420FD">
        <w:t>Cruises</w:t>
      </w:r>
    </w:p>
    <w:p w:rsidR="00156AEA" w:rsidRPr="008420FD" w:rsidRDefault="00156AEA" w:rsidP="0026376F">
      <w:pPr>
        <w:pStyle w:val="Bullet1"/>
      </w:pPr>
      <w:r w:rsidRPr="008420FD">
        <w:t>Name of the ship and voyage number</w:t>
      </w:r>
    </w:p>
    <w:p w:rsidR="00156AEA" w:rsidRPr="008420FD" w:rsidRDefault="00156AEA" w:rsidP="0026376F">
      <w:pPr>
        <w:pStyle w:val="Bullet1"/>
      </w:pPr>
      <w:r w:rsidRPr="008420FD">
        <w:rPr>
          <w:noProof/>
          <w:lang w:eastAsia="en-AU"/>
        </w:rPr>
        <w:drawing>
          <wp:anchor distT="0" distB="0" distL="114300" distR="114300" simplePos="0" relativeHeight="252012544" behindDoc="0" locked="0" layoutInCell="1" allowOverlap="1" wp14:anchorId="33792B49" wp14:editId="4A7E5D26">
            <wp:simplePos x="0" y="0"/>
            <wp:positionH relativeFrom="column">
              <wp:posOffset>3981450</wp:posOffset>
            </wp:positionH>
            <wp:positionV relativeFrom="paragraph">
              <wp:posOffset>26035</wp:posOffset>
            </wp:positionV>
            <wp:extent cx="1746250" cy="1066800"/>
            <wp:effectExtent l="0" t="0" r="6350" b="0"/>
            <wp:wrapSquare wrapText="bothSides"/>
            <wp:docPr id="123" name="Picture 10" descr="shutterstock_30589195.jpg"/>
            <wp:cNvGraphicFramePr/>
            <a:graphic xmlns:a="http://schemas.openxmlformats.org/drawingml/2006/main">
              <a:graphicData uri="http://schemas.openxmlformats.org/drawingml/2006/picture">
                <pic:pic xmlns:pic="http://schemas.openxmlformats.org/drawingml/2006/picture">
                  <pic:nvPicPr>
                    <pic:cNvPr id="7" name="Picture 6" descr="shutterstock_30589195.jpg"/>
                    <pic:cNvPicPr>
                      <a:picLocks noChangeAspect="1"/>
                    </pic:cNvPicPr>
                  </pic:nvPicPr>
                  <pic:blipFill>
                    <a:blip r:embed="rId154" cstate="print"/>
                    <a:stretch>
                      <a:fillRect/>
                    </a:stretch>
                  </pic:blipFill>
                  <pic:spPr>
                    <a:xfrm>
                      <a:off x="0" y="0"/>
                      <a:ext cx="1746250" cy="1066800"/>
                    </a:xfrm>
                    <a:prstGeom prst="rect">
                      <a:avLst/>
                    </a:prstGeom>
                  </pic:spPr>
                </pic:pic>
              </a:graphicData>
            </a:graphic>
          </wp:anchor>
        </w:drawing>
      </w:r>
      <w:r w:rsidRPr="008420FD">
        <w:t>Embarkation date, time and port address</w:t>
      </w:r>
    </w:p>
    <w:p w:rsidR="00156AEA" w:rsidRPr="008420FD" w:rsidRDefault="00156AEA" w:rsidP="0026376F">
      <w:pPr>
        <w:pStyle w:val="Bullet1"/>
      </w:pPr>
      <w:r w:rsidRPr="008420FD">
        <w:t>Disembarkation date, time and port address</w:t>
      </w:r>
    </w:p>
    <w:p w:rsidR="00156AEA" w:rsidRPr="008420FD" w:rsidRDefault="00156AEA" w:rsidP="0026376F">
      <w:pPr>
        <w:pStyle w:val="Bullet1"/>
      </w:pPr>
      <w:r w:rsidRPr="008420FD">
        <w:t>Grade/category and cabin type and number</w:t>
      </w:r>
    </w:p>
    <w:p w:rsidR="00156AEA" w:rsidRPr="008420FD" w:rsidRDefault="00156AEA" w:rsidP="0026376F">
      <w:pPr>
        <w:pStyle w:val="Bullet1"/>
      </w:pPr>
      <w:r w:rsidRPr="008420FD">
        <w:t>Passenger dining preference</w:t>
      </w:r>
    </w:p>
    <w:p w:rsidR="00156AEA" w:rsidRPr="008420FD" w:rsidRDefault="00156AEA" w:rsidP="0026376F">
      <w:pPr>
        <w:pStyle w:val="Bullet1"/>
      </w:pPr>
      <w:r w:rsidRPr="008420FD">
        <w:t>Pre-booked special requirements e.g. gluten free diet, wheelchair</w:t>
      </w:r>
      <w:r w:rsidR="0026376F" w:rsidRPr="008420FD">
        <w:t>.</w:t>
      </w:r>
    </w:p>
    <w:p w:rsidR="00156AEA" w:rsidRPr="008420FD" w:rsidRDefault="00156AEA" w:rsidP="009D7C05">
      <w:pPr>
        <w:pStyle w:val="Heading3"/>
      </w:pPr>
      <w:r w:rsidRPr="008420FD">
        <w:t>Transfers</w:t>
      </w:r>
    </w:p>
    <w:p w:rsidR="00156AEA" w:rsidRPr="008420FD" w:rsidRDefault="00156AEA" w:rsidP="0026376F">
      <w:pPr>
        <w:pStyle w:val="Bullet1"/>
      </w:pPr>
      <w:r w:rsidRPr="008420FD">
        <w:t>Name of company providing the transfer</w:t>
      </w:r>
    </w:p>
    <w:p w:rsidR="00156AEA" w:rsidRPr="008420FD" w:rsidRDefault="00156AEA" w:rsidP="0026376F">
      <w:pPr>
        <w:pStyle w:val="Bullet1"/>
      </w:pPr>
      <w:r w:rsidRPr="008420FD">
        <w:t>Local address and local telephone contact number of company providing the transfer</w:t>
      </w:r>
    </w:p>
    <w:p w:rsidR="00156AEA" w:rsidRPr="008420FD" w:rsidRDefault="00156AEA" w:rsidP="0026376F">
      <w:pPr>
        <w:pStyle w:val="Bullet1"/>
      </w:pPr>
      <w:r w:rsidRPr="008420FD">
        <w:t>Type of transfer e.g. private car, seat in coach, airport shuttle</w:t>
      </w:r>
    </w:p>
    <w:p w:rsidR="00156AEA" w:rsidRPr="008420FD" w:rsidRDefault="00156AEA" w:rsidP="0026376F">
      <w:pPr>
        <w:pStyle w:val="Bullet1"/>
      </w:pPr>
      <w:r w:rsidRPr="008420FD">
        <w:t>Pick-up date, time and location including address or terminal number</w:t>
      </w:r>
    </w:p>
    <w:p w:rsidR="00156AEA" w:rsidRPr="008420FD" w:rsidRDefault="00156AEA" w:rsidP="0026376F">
      <w:pPr>
        <w:pStyle w:val="Bullet1"/>
      </w:pPr>
      <w:r w:rsidRPr="008420FD">
        <w:t>Drop-off date, location e.g. Park Royal Hotel, Singapore</w:t>
      </w:r>
    </w:p>
    <w:p w:rsidR="00156AEA" w:rsidRPr="008420FD" w:rsidRDefault="00156AEA" w:rsidP="0026376F">
      <w:pPr>
        <w:pStyle w:val="Bullet1"/>
      </w:pPr>
      <w:r w:rsidRPr="008420FD">
        <w:t>Special instructions in relation to transfer</w:t>
      </w:r>
      <w:r w:rsidR="0026376F" w:rsidRPr="008420FD">
        <w:t>.</w:t>
      </w:r>
    </w:p>
    <w:p w:rsidR="00156AEA" w:rsidRPr="008420FD" w:rsidRDefault="00156AEA" w:rsidP="009D7C05">
      <w:pPr>
        <w:pStyle w:val="Heading3"/>
      </w:pPr>
      <w:r w:rsidRPr="008420FD">
        <w:rPr>
          <w:noProof/>
        </w:rPr>
        <w:drawing>
          <wp:anchor distT="0" distB="0" distL="114300" distR="114300" simplePos="0" relativeHeight="252013568" behindDoc="0" locked="0" layoutInCell="1" allowOverlap="1" wp14:anchorId="7D341574" wp14:editId="522805F7">
            <wp:simplePos x="0" y="0"/>
            <wp:positionH relativeFrom="column">
              <wp:posOffset>4086225</wp:posOffset>
            </wp:positionH>
            <wp:positionV relativeFrom="paragraph">
              <wp:posOffset>172720</wp:posOffset>
            </wp:positionV>
            <wp:extent cx="1638300" cy="1143000"/>
            <wp:effectExtent l="0" t="0" r="0" b="0"/>
            <wp:wrapSquare wrapText="bothSides"/>
            <wp:docPr id="124" name="Picture 11" descr="shutterstock_152766782.jpg"/>
            <wp:cNvGraphicFramePr/>
            <a:graphic xmlns:a="http://schemas.openxmlformats.org/drawingml/2006/main">
              <a:graphicData uri="http://schemas.openxmlformats.org/drawingml/2006/picture">
                <pic:pic xmlns:pic="http://schemas.openxmlformats.org/drawingml/2006/picture">
                  <pic:nvPicPr>
                    <pic:cNvPr id="6" name="Picture 5" descr="shutterstock_152766782.jpg"/>
                    <pic:cNvPicPr>
                      <a:picLocks noChangeAspect="1"/>
                    </pic:cNvPicPr>
                  </pic:nvPicPr>
                  <pic:blipFill>
                    <a:blip r:embed="rId155" cstate="print"/>
                    <a:stretch>
                      <a:fillRect/>
                    </a:stretch>
                  </pic:blipFill>
                  <pic:spPr>
                    <a:xfrm>
                      <a:off x="0" y="0"/>
                      <a:ext cx="1638300" cy="1143000"/>
                    </a:xfrm>
                    <a:prstGeom prst="rect">
                      <a:avLst/>
                    </a:prstGeom>
                  </pic:spPr>
                </pic:pic>
              </a:graphicData>
            </a:graphic>
          </wp:anchor>
        </w:drawing>
      </w:r>
      <w:r w:rsidRPr="008420FD">
        <w:t>Rail</w:t>
      </w:r>
    </w:p>
    <w:p w:rsidR="00156AEA" w:rsidRPr="008420FD" w:rsidRDefault="00156AEA" w:rsidP="0026376F">
      <w:pPr>
        <w:pStyle w:val="Bullet1"/>
      </w:pPr>
      <w:r w:rsidRPr="008420FD">
        <w:t>Name of Pass</w:t>
      </w:r>
    </w:p>
    <w:p w:rsidR="00156AEA" w:rsidRPr="008420FD" w:rsidRDefault="00156AEA" w:rsidP="0026376F">
      <w:pPr>
        <w:pStyle w:val="Bullet1"/>
      </w:pPr>
      <w:r w:rsidRPr="008420FD">
        <w:t>Duration and type of pass e.g. 3 Day Adult or 4 Day Flexi</w:t>
      </w:r>
    </w:p>
    <w:p w:rsidR="00F84543" w:rsidRPr="008420FD" w:rsidRDefault="00156AEA" w:rsidP="0026376F">
      <w:pPr>
        <w:pStyle w:val="Bullet1"/>
        <w:rPr>
          <w:lang w:eastAsia="en-AU"/>
        </w:rPr>
      </w:pPr>
      <w:r w:rsidRPr="008420FD">
        <w:t>Validity dates</w:t>
      </w:r>
      <w:r w:rsidR="0026376F" w:rsidRPr="008420FD">
        <w:t>.</w:t>
      </w:r>
    </w:p>
    <w:p w:rsidR="0030492C" w:rsidRPr="008420FD" w:rsidRDefault="00F84543" w:rsidP="0030492C">
      <w:pPr>
        <w:rPr>
          <w:rFonts w:ascii="Helvetica" w:eastAsia="Calibri" w:hAnsi="Helvetica" w:cs="Calibri"/>
          <w:szCs w:val="16"/>
          <w:lang w:eastAsia="ar-SA"/>
        </w:rPr>
      </w:pPr>
      <w:r w:rsidRPr="008420FD">
        <w:br w:type="page"/>
      </w:r>
    </w:p>
    <w:p w:rsidR="00BA7BC8" w:rsidRPr="008420FD" w:rsidRDefault="00BA7BC8" w:rsidP="00BA7BC8">
      <w:pPr>
        <w:pStyle w:val="BodyCopy"/>
        <w:rPr>
          <w:noProof w:val="0"/>
        </w:rPr>
      </w:pPr>
      <w:r w:rsidRPr="008420FD">
        <w:rPr>
          <w:lang w:eastAsia="en-AU"/>
        </w:rPr>
        <mc:AlternateContent>
          <mc:Choice Requires="wpg">
            <w:drawing>
              <wp:anchor distT="0" distB="0" distL="114300" distR="114300" simplePos="0" relativeHeight="252169216" behindDoc="0" locked="0" layoutInCell="1" allowOverlap="1" wp14:anchorId="5EBDCDF5" wp14:editId="32930F9D">
                <wp:simplePos x="0" y="0"/>
                <wp:positionH relativeFrom="column">
                  <wp:posOffset>0</wp:posOffset>
                </wp:positionH>
                <wp:positionV relativeFrom="paragraph">
                  <wp:posOffset>57785</wp:posOffset>
                </wp:positionV>
                <wp:extent cx="5592445" cy="981710"/>
                <wp:effectExtent l="0" t="0" r="8255" b="8890"/>
                <wp:wrapNone/>
                <wp:docPr id="169" name="Group 169"/>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170" name="Text Box 170"/>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 name="Text Box 171"/>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BA7BC8">
                              <w:pPr>
                                <w:spacing w:before="160" w:after="120" w:line="240" w:lineRule="auto"/>
                              </w:pPr>
                              <w:r>
                                <w:rPr>
                                  <w:rFonts w:ascii="Helvetica" w:hAnsi="Helvetica" w:cs="Chevin-DemiBold"/>
                                  <w:b/>
                                  <w:bCs/>
                                  <w:i/>
                                  <w:sz w:val="32"/>
                                  <w:szCs w:val="32"/>
                                  <w:lang w:val="en-US"/>
                                </w:rPr>
                                <w:t>Identify destination information for a variety of trips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 name="Text Box 172"/>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BA7BC8">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6</w:t>
                              </w:r>
                            </w:p>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69" o:spid="_x0000_s1055" style="position:absolute;margin-left:0;margin-top:4.55pt;width:440.35pt;height:77.3pt;z-index:252169216;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">
                <v:shape id="Text Box 170" o:spid="_x0000_s105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J5fsYA&#10;AADcAAAADwAAAGRycy9kb3ducmV2LnhtbESPQWvCQBCF7wX/wzKCt7pR0Ep0FQlIRdqD1ou3MTsm&#10;wexszG419dd3DoXeZnhv3vtmsepcre7UhsqzgdEwAUWce1txYeD4tXmdgQoR2WLtmQz8UIDVsvey&#10;wNT6B+/pfoiFkhAOKRooY2xSrUNeksMw9A2xaBffOoyytoW2LT4k3NV6nCRT7bBiaSixoayk/Hr4&#10;dgZ22eYT9+exmz3r7P3jsm5ux9PEmEG/W89BReriv/nvemsF/03w5Rm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J5fsYAAADcAAAADwAAAAAAAAAAAAAAAACYAgAAZHJz&#10;L2Rvd25yZXYueG1sUEsFBgAAAAAEAAQA9QAAAIsDAAAAAA==&#10;" filled="f" stroked="f" strokeweight=".5pt">
                  <v:textbox>
                    <w:txbxContent>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v:textbox>
                </v:shape>
                <v:shape id="Text Box 171" o:spid="_x0000_s105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rpGMQA&#10;AADcAAAADwAAAGRycy9kb3ducmV2LnhtbERPS2vCQBC+C/0Pywi9iG6s+CC6SiltLd402uJtyI5J&#10;aHY2ZLdJ/PddQfA2H99zVpvOlKKh2hWWFYxHEQji1OqCMwXH5GO4AOE8ssbSMim4koPN+qm3wljb&#10;lvfUHHwmQgi7GBXk3lexlC7NyaAb2Yo4cBdbG/QB1pnUNbYh3JTyJYpm0mDBoSHHit5ySn8Pf0bB&#10;eZD97Fz3eWon00n1vm2S+bdOlHrud69LEJ46/xDf3V86zJ+P4fZMuE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66RjEAAAA3AAAAA8AAAAAAAAAAAAAAAAAmAIAAGRycy9k&#10;b3ducmV2LnhtbFBLBQYAAAAABAAEAPUAAACJAwAAAAA=&#10;" fillcolor="white [3201]" stroked="f" strokeweight=".5pt">
                  <v:textbox>
                    <w:txbxContent>
                      <w:p w:rsidR="004C669D" w:rsidRDefault="004C669D" w:rsidP="00BA7BC8">
                        <w:pPr>
                          <w:spacing w:before="160" w:after="120" w:line="240" w:lineRule="auto"/>
                        </w:pPr>
                        <w:r>
                          <w:rPr>
                            <w:rFonts w:ascii="Helvetica" w:hAnsi="Helvetica" w:cs="Chevin-DemiBold"/>
                            <w:b/>
                            <w:bCs/>
                            <w:i/>
                            <w:sz w:val="32"/>
                            <w:szCs w:val="32"/>
                            <w:lang w:val="en-US"/>
                          </w:rPr>
                          <w:t>Identify destination information for a variety of trips</w:t>
                        </w:r>
                      </w:p>
                    </w:txbxContent>
                  </v:textbox>
                </v:shape>
                <v:shape id="Text Box 172" o:spid="_x0000_s1058"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IAsQA&#10;AADcAAAADwAAAGRycy9kb3ducmV2LnhtbERPTWvCQBC9F/oflin0Vjf1UCW6ikhLFRqsUfA6ZMck&#10;mp0Nu1sT/fXdgtDbPN7nTOe9acSFnK8tK3gdJCCIC6trLhXsdx8vYxA+IGtsLJOCK3mYzx4fpphq&#10;2/GWLnkoRQxhn6KCKoQ2ldIXFRn0A9sSR+5oncEQoSuldtjFcNPIYZK8SYM1x4YKW1pWVJzzH6Pg&#10;0OWfbrNen77bVXbb3PLsi94zpZ6f+sUERKA+/Ivv7pWO80dD+HsmXiB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kCALEAAAA3AAAAA8AAAAAAAAAAAAAAAAAmAIAAGRycy9k&#10;b3ducmV2LnhtbFBLBQYAAAAABAAEAPUAAACJAwAAAAA=&#10;" fillcolor="window" stroked="f" strokeweight=".5pt">
                  <v:textbox>
                    <w:txbxContent>
                      <w:p w:rsidR="004C669D" w:rsidRPr="000D4B98" w:rsidRDefault="004C669D" w:rsidP="00BA7BC8">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6</w:t>
                        </w:r>
                      </w:p>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v:textbox>
                </v:shape>
              </v:group>
            </w:pict>
          </mc:Fallback>
        </mc:AlternateContent>
      </w:r>
      <w:r w:rsidRPr="008420FD">
        <w:rPr>
          <w:lang w:eastAsia="en-AU"/>
        </w:rPr>
        <mc:AlternateContent>
          <mc:Choice Requires="wps">
            <w:drawing>
              <wp:anchor distT="0" distB="0" distL="114300" distR="114300" simplePos="0" relativeHeight="252170240" behindDoc="1" locked="0" layoutInCell="1" allowOverlap="1" wp14:anchorId="4ECACB2F" wp14:editId="54E1990C">
                <wp:simplePos x="0" y="0"/>
                <wp:positionH relativeFrom="column">
                  <wp:posOffset>-98637</wp:posOffset>
                </wp:positionH>
                <wp:positionV relativeFrom="paragraph">
                  <wp:posOffset>11430</wp:posOffset>
                </wp:positionV>
                <wp:extent cx="5791200" cy="1100243"/>
                <wp:effectExtent l="0" t="0" r="19050" b="24130"/>
                <wp:wrapNone/>
                <wp:docPr id="173" name="Text Box 173"/>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BA7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3" o:spid="_x0000_s1059" type="#_x0000_t202" style="position:absolute;margin-left:-7.75pt;margin-top:.9pt;width:456pt;height:86.65pt;z-index:-25114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" fillcolor="white [3201]" strokecolor="#4f81bd [3204]">
                <v:textbox>
                  <w:txbxContent>
                    <w:p w:rsidR="004C669D" w:rsidRDefault="004C669D" w:rsidP="00BA7BC8"/>
                  </w:txbxContent>
                </v:textbox>
              </v:shape>
            </w:pict>
          </mc:Fallback>
        </mc:AlternateContent>
      </w:r>
      <w:r w:rsidRPr="008420FD">
        <w:rPr>
          <w:lang w:eastAsia="en-AU"/>
        </w:rPr>
        <w:drawing>
          <wp:anchor distT="0" distB="0" distL="114300" distR="114300" simplePos="0" relativeHeight="252168192" behindDoc="0" locked="0" layoutInCell="1" allowOverlap="1" wp14:anchorId="6DB94C6E" wp14:editId="78B60773">
            <wp:simplePos x="0" y="0"/>
            <wp:positionH relativeFrom="column">
              <wp:posOffset>363220</wp:posOffset>
            </wp:positionH>
            <wp:positionV relativeFrom="paragraph">
              <wp:posOffset>58420</wp:posOffset>
            </wp:positionV>
            <wp:extent cx="647700" cy="628650"/>
            <wp:effectExtent l="0" t="0" r="0" b="0"/>
            <wp:wrapSquare wrapText="bothSides"/>
            <wp:docPr id="17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0492C" w:rsidRPr="008420FD" w:rsidRDefault="0030492C" w:rsidP="00BA7BC8">
      <w:pPr>
        <w:pStyle w:val="BodyCopy"/>
        <w:rPr>
          <w:b/>
          <w:noProof w:val="0"/>
        </w:rPr>
      </w:pPr>
    </w:p>
    <w:p w:rsidR="00BA7BC8" w:rsidRPr="008420FD" w:rsidRDefault="00BA7BC8" w:rsidP="00BA7BC8">
      <w:pPr>
        <w:pStyle w:val="BodyCopy"/>
        <w:rPr>
          <w:b/>
          <w:noProof w:val="0"/>
        </w:rPr>
      </w:pPr>
    </w:p>
    <w:p w:rsidR="00BA7BC8" w:rsidRPr="008420FD" w:rsidRDefault="00BA7BC8" w:rsidP="00BA7BC8">
      <w:pPr>
        <w:pStyle w:val="BodyCopy"/>
        <w:rPr>
          <w:noProof w:val="0"/>
        </w:rPr>
      </w:pPr>
    </w:p>
    <w:p w:rsidR="00BA7BC8" w:rsidRPr="008420FD" w:rsidRDefault="00BA7BC8" w:rsidP="00BA7BC8">
      <w:pPr>
        <w:pStyle w:val="BodyCopy"/>
        <w:rPr>
          <w:noProof w:val="0"/>
        </w:rPr>
      </w:pPr>
    </w:p>
    <w:p w:rsidR="0030492C" w:rsidRPr="008420FD" w:rsidRDefault="0030492C" w:rsidP="0030492C">
      <w:pPr>
        <w:autoSpaceDE w:val="0"/>
        <w:autoSpaceDN w:val="0"/>
        <w:adjustRightInd w:val="0"/>
        <w:snapToGrid w:val="0"/>
        <w:spacing w:before="80" w:after="120" w:line="240" w:lineRule="auto"/>
        <w:rPr>
          <w:rFonts w:ascii="Helvetica" w:eastAsia="Times New Roman" w:hAnsi="Helvetica" w:cs="HelveticaNeueLTStd-Lt"/>
          <w:color w:val="000000"/>
        </w:rPr>
      </w:pPr>
      <w:r w:rsidRPr="008420FD">
        <w:rPr>
          <w:rFonts w:ascii="Helvetica" w:eastAsia="Times New Roman" w:hAnsi="Helvetica" w:cs="HelveticaNeueLTStd-Lt"/>
          <w:color w:val="000000"/>
        </w:rPr>
        <w:t xml:space="preserve">You are to identify the different pieces of destination information that you would require if you were to plan </w:t>
      </w:r>
      <w:r w:rsidRPr="008420FD">
        <w:rPr>
          <w:rFonts w:ascii="Helvetica" w:eastAsia="Times New Roman" w:hAnsi="Helvetica" w:cs="HelveticaNeueLTStd-Lt"/>
          <w:color w:val="000000"/>
          <w:u w:val="single"/>
        </w:rPr>
        <w:t>one</w:t>
      </w:r>
      <w:r w:rsidRPr="008420FD">
        <w:rPr>
          <w:rFonts w:ascii="Helvetica" w:eastAsia="Times New Roman" w:hAnsi="Helvetica" w:cs="HelveticaNeueLTStd-Lt"/>
          <w:color w:val="000000"/>
        </w:rPr>
        <w:t xml:space="preserve"> of the following trips:</w:t>
      </w:r>
    </w:p>
    <w:p w:rsidR="0030492C" w:rsidRPr="008420FD" w:rsidRDefault="0030492C" w:rsidP="00BA7BC8">
      <w:pPr>
        <w:pStyle w:val="Bullet1"/>
      </w:pPr>
      <w:r w:rsidRPr="008420FD">
        <w:t>4 week trip for a family of five persons (parents aged 50-60 with children aged 17</w:t>
      </w:r>
      <w:proofErr w:type="gramStart"/>
      <w:r w:rsidRPr="008420FD">
        <w:t>,11</w:t>
      </w:r>
      <w:proofErr w:type="gramEnd"/>
      <w:r w:rsidRPr="008420FD">
        <w:t xml:space="preserve"> &amp; 5) to Europe. They want to visit at least 3 countries and are interested in seeing key attractions and also age related recreatio</w:t>
      </w:r>
      <w:r w:rsidR="00BA7BC8" w:rsidRPr="008420FD">
        <w:t>nal activities for the children</w:t>
      </w:r>
    </w:p>
    <w:p w:rsidR="0030492C" w:rsidRPr="008420FD" w:rsidRDefault="0030492C" w:rsidP="00BA7BC8">
      <w:pPr>
        <w:pStyle w:val="Bullet1"/>
      </w:pPr>
      <w:r w:rsidRPr="008420FD">
        <w:rPr>
          <w:noProof/>
          <w:lang w:eastAsia="en-AU"/>
        </w:rPr>
        <w:drawing>
          <wp:anchor distT="0" distB="0" distL="114300" distR="114300" simplePos="0" relativeHeight="252038144" behindDoc="0" locked="0" layoutInCell="1" allowOverlap="1" wp14:anchorId="41E9497A" wp14:editId="2DB49747">
            <wp:simplePos x="0" y="0"/>
            <wp:positionH relativeFrom="column">
              <wp:posOffset>4067175</wp:posOffset>
            </wp:positionH>
            <wp:positionV relativeFrom="paragraph">
              <wp:posOffset>26035</wp:posOffset>
            </wp:positionV>
            <wp:extent cx="1667510" cy="1104900"/>
            <wp:effectExtent l="0" t="0" r="8890" b="0"/>
            <wp:wrapSquare wrapText="bothSides"/>
            <wp:docPr id="245" name="Picture 40" descr="shutterstock_41664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41664772.jpg"/>
                    <pic:cNvPicPr/>
                  </pic:nvPicPr>
                  <pic:blipFill>
                    <a:blip r:embed="rId156" cstate="print"/>
                    <a:stretch>
                      <a:fillRect/>
                    </a:stretch>
                  </pic:blipFill>
                  <pic:spPr>
                    <a:xfrm>
                      <a:off x="0" y="0"/>
                      <a:ext cx="1667510" cy="1104900"/>
                    </a:xfrm>
                    <a:prstGeom prst="rect">
                      <a:avLst/>
                    </a:prstGeom>
                  </pic:spPr>
                </pic:pic>
              </a:graphicData>
            </a:graphic>
            <wp14:sizeRelH relativeFrom="margin">
              <wp14:pctWidth>0</wp14:pctWidth>
            </wp14:sizeRelH>
            <wp14:sizeRelV relativeFrom="margin">
              <wp14:pctHeight>0</wp14:pctHeight>
            </wp14:sizeRelV>
          </wp:anchor>
        </w:drawing>
      </w:r>
      <w:r w:rsidRPr="008420FD">
        <w:t xml:space="preserve">3 week cruise around the </w:t>
      </w:r>
      <w:r w:rsidR="00BA7BC8" w:rsidRPr="008420FD">
        <w:t>Caribbean for an elderly couple</w:t>
      </w:r>
    </w:p>
    <w:p w:rsidR="0030492C" w:rsidRPr="008420FD" w:rsidRDefault="0030492C" w:rsidP="00BA7BC8">
      <w:pPr>
        <w:pStyle w:val="Bullet1"/>
      </w:pPr>
      <w:r w:rsidRPr="008420FD">
        <w:t>1 week budget adventure trip in an ASEAN country f</w:t>
      </w:r>
      <w:r w:rsidR="00BA7BC8" w:rsidRPr="008420FD">
        <w:t>or a couple aged 25</w:t>
      </w:r>
    </w:p>
    <w:p w:rsidR="0030492C" w:rsidRPr="008420FD" w:rsidRDefault="0030492C" w:rsidP="00BA7BC8">
      <w:pPr>
        <w:pStyle w:val="Bullet1"/>
      </w:pPr>
      <w:r w:rsidRPr="008420FD">
        <w:t>Luxury1 week trip to an ASE</w:t>
      </w:r>
      <w:r w:rsidR="00BA7BC8" w:rsidRPr="008420FD">
        <w:t>AN country for a couple aged 60</w:t>
      </w:r>
    </w:p>
    <w:p w:rsidR="0030492C" w:rsidRPr="008420FD" w:rsidRDefault="0030492C" w:rsidP="00BA7BC8">
      <w:pPr>
        <w:pStyle w:val="Bullet1"/>
      </w:pPr>
      <w:r w:rsidRPr="008420FD">
        <w:t>Business trip for a group of 5 persons to a major ASEAN city. They need to book a conference room for 10 persons for 4 days and then incorporate sightseeing for a day after business has been completed.</w:t>
      </w:r>
    </w:p>
    <w:p w:rsidR="0030492C" w:rsidRPr="008420FD" w:rsidRDefault="0030492C" w:rsidP="0030492C">
      <w:pPr>
        <w:pStyle w:val="ListParagraph"/>
        <w:autoSpaceDE w:val="0"/>
        <w:autoSpaceDN w:val="0"/>
        <w:adjustRightInd w:val="0"/>
        <w:snapToGrid w:val="0"/>
        <w:spacing w:before="80" w:after="120" w:line="240" w:lineRule="auto"/>
        <w:ind w:left="0"/>
        <w:contextualSpacing w:val="0"/>
        <w:rPr>
          <w:rFonts w:ascii="Helvetica" w:eastAsia="Times New Roman" w:hAnsi="Helvetica" w:cs="HelveticaNeueLTStd-Lt"/>
          <w:color w:val="000000"/>
        </w:rPr>
      </w:pPr>
      <w:r w:rsidRPr="008420FD">
        <w:rPr>
          <w:rFonts w:ascii="Helvetica" w:eastAsia="Times New Roman" w:hAnsi="Helvetica" w:cs="HelveticaNeueLTStd-Lt"/>
          <w:color w:val="000000"/>
        </w:rPr>
        <w:t>For the purpose of this exercise, the clients come from your own home town.</w:t>
      </w:r>
      <w:r w:rsidR="00BA7BC8" w:rsidRPr="008420FD">
        <w:rPr>
          <w:rFonts w:ascii="Helvetica" w:eastAsia="Times New Roman" w:hAnsi="Helvetica" w:cs="HelveticaNeueLTStd-Lt"/>
          <w:color w:val="000000"/>
        </w:rPr>
        <w:br/>
      </w:r>
    </w:p>
    <w:tbl>
      <w:tblPr>
        <w:tblStyle w:val="TableGrid"/>
        <w:tblW w:w="5000" w:type="pct"/>
        <w:tblLook w:val="04A0" w:firstRow="1" w:lastRow="0" w:firstColumn="1" w:lastColumn="0" w:noHBand="0" w:noVBand="1"/>
      </w:tblPr>
      <w:tblGrid>
        <w:gridCol w:w="4621"/>
        <w:gridCol w:w="4621"/>
      </w:tblGrid>
      <w:tr w:rsidR="0030492C" w:rsidRPr="008420FD" w:rsidTr="00BA7BC8">
        <w:tc>
          <w:tcPr>
            <w:tcW w:w="4621" w:type="dxa"/>
            <w:shd w:val="clear" w:color="auto" w:fill="F2F2F2" w:themeFill="background1" w:themeFillShade="F2"/>
          </w:tcPr>
          <w:p w:rsidR="0030492C" w:rsidRPr="008420FD" w:rsidRDefault="0030492C" w:rsidP="00BA7BC8">
            <w:pPr>
              <w:pStyle w:val="TableTextBold"/>
              <w:rPr>
                <w:noProof w:val="0"/>
              </w:rPr>
            </w:pPr>
            <w:r w:rsidRPr="008420FD">
              <w:rPr>
                <w:noProof w:val="0"/>
              </w:rPr>
              <w:t>What are key pieces of information you would gather?</w:t>
            </w:r>
          </w:p>
        </w:tc>
        <w:tc>
          <w:tcPr>
            <w:tcW w:w="4621" w:type="dxa"/>
            <w:shd w:val="clear" w:color="auto" w:fill="F2F2F2" w:themeFill="background1" w:themeFillShade="F2"/>
          </w:tcPr>
          <w:p w:rsidR="0030492C" w:rsidRPr="008420FD" w:rsidRDefault="0030492C" w:rsidP="00BA7BC8">
            <w:pPr>
              <w:pStyle w:val="TableTextBold"/>
              <w:rPr>
                <w:noProof w:val="0"/>
              </w:rPr>
            </w:pPr>
            <w:r w:rsidRPr="008420FD">
              <w:rPr>
                <w:noProof w:val="0"/>
              </w:rPr>
              <w:t>What items / format did the information come in?</w:t>
            </w: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r w:rsidR="0030492C" w:rsidRPr="008420FD" w:rsidTr="00BA7BC8">
        <w:tc>
          <w:tcPr>
            <w:tcW w:w="4621" w:type="dxa"/>
          </w:tcPr>
          <w:p w:rsidR="0030492C" w:rsidRPr="008420FD" w:rsidRDefault="0030492C" w:rsidP="00B20E84">
            <w:pPr>
              <w:pStyle w:val="BodyCopy"/>
              <w:rPr>
                <w:noProof w:val="0"/>
              </w:rPr>
            </w:pPr>
          </w:p>
        </w:tc>
        <w:tc>
          <w:tcPr>
            <w:tcW w:w="4621" w:type="dxa"/>
          </w:tcPr>
          <w:p w:rsidR="0030492C" w:rsidRPr="008420FD" w:rsidRDefault="0030492C" w:rsidP="00B20E84">
            <w:pPr>
              <w:pStyle w:val="BodyCopy"/>
              <w:rPr>
                <w:noProof w:val="0"/>
              </w:rPr>
            </w:pPr>
          </w:p>
        </w:tc>
      </w:tr>
    </w:tbl>
    <w:p w:rsidR="00295199" w:rsidRPr="00295199" w:rsidRDefault="00295199" w:rsidP="00295199">
      <w:pPr>
        <w:pStyle w:val="BodyCopy"/>
        <w:spacing w:after="0"/>
        <w:rPr>
          <w:sz w:val="12"/>
          <w:szCs w:val="12"/>
        </w:rPr>
      </w:pPr>
    </w:p>
    <w:p w:rsidR="00295199" w:rsidRPr="00295199" w:rsidRDefault="00295199" w:rsidP="00295199">
      <w:pPr>
        <w:pStyle w:val="ActivityBottom"/>
      </w:pPr>
      <w:r>
        <w:tab/>
      </w:r>
      <w:r w:rsidRPr="00295199">
        <w:br w:type="page"/>
      </w:r>
    </w:p>
    <w:p w:rsidR="00F84543" w:rsidRPr="008420FD" w:rsidRDefault="00F84543" w:rsidP="00057387">
      <w:pPr>
        <w:pStyle w:val="Heading2"/>
      </w:pPr>
      <w:r w:rsidRPr="008420FD">
        <w:t>1.4</w:t>
      </w:r>
      <w:r w:rsidRPr="008420FD">
        <w:tab/>
      </w:r>
      <w:r w:rsidR="00B83173">
        <w:fldChar w:fldCharType="begin"/>
      </w:r>
      <w:r w:rsidR="00B83173">
        <w:instrText xml:space="preserve"> REF  Criteria14  \* MERGEFORMAT </w:instrText>
      </w:r>
      <w:r w:rsidR="00B83173">
        <w:fldChar w:fldCharType="separate"/>
      </w:r>
      <w:sdt>
        <w:sdtPr>
          <w:alias w:val="Criteria14"/>
          <w:tag w:val="Criteria14"/>
          <w:id w:val="-591088867"/>
          <w:lock w:val="sdtLocked"/>
          <w:placeholder>
            <w:docPart w:val="93A41DB60C1F4FF999E9A3ECEACF32D1"/>
          </w:placeholder>
        </w:sdtPr>
        <w:sdtEndPr>
          <w:rPr>
            <w:rStyle w:val="PlaceholderText"/>
            <w:color w:val="808080"/>
          </w:rPr>
        </w:sdtEndPr>
        <w:sdtContent>
          <w:r w:rsidR="006A1395" w:rsidRPr="008420FD">
            <w:rPr>
              <w:rStyle w:val="PlaceholderText"/>
              <w:color w:val="45545F"/>
            </w:rPr>
            <w:t>Research destination information</w:t>
          </w:r>
        </w:sdtContent>
      </w:sdt>
      <w:r w:rsidR="00B83173">
        <w:rPr>
          <w:rStyle w:val="PlaceholderText"/>
        </w:rPr>
        <w:fldChar w:fldCharType="end"/>
      </w:r>
    </w:p>
    <w:p w:rsidR="00F84543" w:rsidRPr="008420FD" w:rsidRDefault="00F84543" w:rsidP="009D7C05">
      <w:pPr>
        <w:pStyle w:val="Heading3"/>
      </w:pPr>
      <w:r w:rsidRPr="008420FD">
        <w:t>Introduction</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 xml:space="preserve">Now that you have identified </w:t>
      </w:r>
      <w:r w:rsidR="0030492C" w:rsidRPr="008420FD">
        <w:rPr>
          <w:rFonts w:ascii="Helvetica" w:hAnsi="Helvetica" w:cs="Arial"/>
        </w:rPr>
        <w:t>different types of destination information</w:t>
      </w:r>
      <w:r w:rsidRPr="008420FD">
        <w:rPr>
          <w:rFonts w:ascii="Helvetica" w:hAnsi="Helvetica" w:cs="Arial"/>
        </w:rPr>
        <w:t xml:space="preserve"> </w:t>
      </w:r>
      <w:r w:rsidR="0030492C" w:rsidRPr="008420FD">
        <w:rPr>
          <w:rFonts w:ascii="Helvetica" w:hAnsi="Helvetica" w:cs="Arial"/>
        </w:rPr>
        <w:t>that may suit the needs of clients</w:t>
      </w:r>
      <w:r w:rsidRPr="008420FD">
        <w:rPr>
          <w:rFonts w:ascii="Helvetica" w:hAnsi="Helvetica" w:cs="Arial"/>
        </w:rPr>
        <w:t>, it is now time to start the research process.</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 xml:space="preserve">The aim of the research process is to collect accurate and relevant </w:t>
      </w:r>
      <w:r w:rsidR="0030492C" w:rsidRPr="008420FD">
        <w:rPr>
          <w:rFonts w:ascii="Helvetica" w:hAnsi="Helvetica" w:cs="Arial"/>
        </w:rPr>
        <w:t xml:space="preserve">destination </w:t>
      </w:r>
      <w:r w:rsidRPr="008420FD">
        <w:rPr>
          <w:rFonts w:ascii="Helvetica" w:hAnsi="Helvetica" w:cs="Arial"/>
        </w:rPr>
        <w:t>information to meet the needs of the client and any requests they have made.</w:t>
      </w:r>
    </w:p>
    <w:p w:rsidR="00C00140" w:rsidRPr="008420FD" w:rsidRDefault="00C00140" w:rsidP="009D7C05">
      <w:pPr>
        <w:pStyle w:val="Heading3"/>
      </w:pPr>
      <w:r w:rsidRPr="008420FD">
        <w:t xml:space="preserve">Steps in researching destination information </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 xml:space="preserve">This section will explore the different ways in which </w:t>
      </w:r>
      <w:r w:rsidR="0030492C" w:rsidRPr="008420FD">
        <w:rPr>
          <w:rFonts w:ascii="Helvetica" w:hAnsi="Helvetica" w:cs="Arial"/>
        </w:rPr>
        <w:t xml:space="preserve">destination </w:t>
      </w:r>
      <w:r w:rsidRPr="008420FD">
        <w:rPr>
          <w:rFonts w:ascii="Helvetica" w:hAnsi="Helvetica" w:cs="Arial"/>
        </w:rPr>
        <w:t>information may be gathered.</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It will focus on:</w:t>
      </w:r>
    </w:p>
    <w:p w:rsidR="008F7E7F" w:rsidRPr="008420FD" w:rsidRDefault="008F7E7F" w:rsidP="0026376F">
      <w:pPr>
        <w:pStyle w:val="Bullet1"/>
      </w:pPr>
      <w:r w:rsidRPr="008420FD">
        <w:rPr>
          <w:noProof/>
          <w:lang w:eastAsia="en-AU"/>
        </w:rPr>
        <w:drawing>
          <wp:anchor distT="0" distB="0" distL="114300" distR="114300" simplePos="0" relativeHeight="251953152" behindDoc="0" locked="0" layoutInCell="1" allowOverlap="1" wp14:anchorId="2DAEEB34" wp14:editId="2A820814">
            <wp:simplePos x="0" y="0"/>
            <wp:positionH relativeFrom="column">
              <wp:posOffset>3962400</wp:posOffset>
            </wp:positionH>
            <wp:positionV relativeFrom="paragraph">
              <wp:posOffset>62865</wp:posOffset>
            </wp:positionV>
            <wp:extent cx="1762125" cy="1171575"/>
            <wp:effectExtent l="0" t="0" r="9525" b="9525"/>
            <wp:wrapSquare wrapText="bothSides"/>
            <wp:docPr id="248" name="Picture 266" descr="shutterstock_100858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858450.jpg"/>
                    <pic:cNvPicPr/>
                  </pic:nvPicPr>
                  <pic:blipFill>
                    <a:blip r:embed="rId157" cstate="print"/>
                    <a:stretch>
                      <a:fillRect/>
                    </a:stretch>
                  </pic:blipFill>
                  <pic:spPr>
                    <a:xfrm>
                      <a:off x="0" y="0"/>
                      <a:ext cx="1762125" cy="1171575"/>
                    </a:xfrm>
                    <a:prstGeom prst="rect">
                      <a:avLst/>
                    </a:prstGeom>
                  </pic:spPr>
                </pic:pic>
              </a:graphicData>
            </a:graphic>
          </wp:anchor>
        </w:drawing>
      </w:r>
      <w:r w:rsidR="008B3C7B" w:rsidRPr="008420FD">
        <w:t>I</w:t>
      </w:r>
      <w:r w:rsidRPr="008420FD">
        <w:t>dentify the research points</w:t>
      </w:r>
    </w:p>
    <w:p w:rsidR="00691E3A" w:rsidRPr="008420FD" w:rsidRDefault="00691E3A" w:rsidP="0026376F">
      <w:pPr>
        <w:pStyle w:val="Bullet1"/>
        <w:rPr>
          <w:rFonts w:cs="Helvetica 45 Light"/>
        </w:rPr>
      </w:pPr>
      <w:r w:rsidRPr="008420FD">
        <w:rPr>
          <w:rFonts w:cs="Helvetica 45 Light"/>
        </w:rPr>
        <w:t>Identify types of formal and informal research techniques</w:t>
      </w:r>
    </w:p>
    <w:p w:rsidR="008F7E7F" w:rsidRPr="008420FD" w:rsidRDefault="008F7E7F" w:rsidP="0026376F">
      <w:pPr>
        <w:pStyle w:val="Bullet1"/>
      </w:pPr>
      <w:r w:rsidRPr="008420FD">
        <w:t>Recollection of personal observations</w:t>
      </w:r>
    </w:p>
    <w:p w:rsidR="00A33D6F" w:rsidRPr="008420FD" w:rsidRDefault="00A33D6F" w:rsidP="0026376F">
      <w:pPr>
        <w:pStyle w:val="Bullet1"/>
      </w:pPr>
      <w:r w:rsidRPr="008420FD">
        <w:t xml:space="preserve">Accessing internal information </w:t>
      </w:r>
    </w:p>
    <w:p w:rsidR="008F7E7F" w:rsidRPr="008420FD" w:rsidRDefault="008F7E7F" w:rsidP="0026376F">
      <w:pPr>
        <w:pStyle w:val="Bullet1"/>
      </w:pPr>
      <w:r w:rsidRPr="008420FD">
        <w:t>Accessing external sources of information</w:t>
      </w:r>
    </w:p>
    <w:p w:rsidR="00691E3A" w:rsidRPr="008420FD" w:rsidRDefault="00691E3A" w:rsidP="0026376F">
      <w:pPr>
        <w:pStyle w:val="Bullet1"/>
      </w:pPr>
      <w:r w:rsidRPr="008420FD">
        <w:t>Visits sources of information</w:t>
      </w:r>
    </w:p>
    <w:p w:rsidR="008F7E7F" w:rsidRPr="008420FD" w:rsidRDefault="008F7E7F" w:rsidP="0026376F">
      <w:pPr>
        <w:pStyle w:val="Bullet1"/>
      </w:pPr>
      <w:r w:rsidRPr="008420FD">
        <w:t>Establishing industry networks</w:t>
      </w:r>
      <w:r w:rsidR="0026376F" w:rsidRPr="008420FD">
        <w:t>.</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Each of these different channels of information have their own benefits and is vital in building a solid base of information, that whilst can meet the needs of current individu</w:t>
      </w:r>
      <w:r w:rsidR="008B3C7B" w:rsidRPr="008420FD">
        <w:rPr>
          <w:rFonts w:ascii="Helvetica" w:hAnsi="Helvetica" w:cs="Arial"/>
        </w:rPr>
        <w:t>al requests</w:t>
      </w:r>
      <w:r w:rsidRPr="008420FD">
        <w:rPr>
          <w:rFonts w:ascii="Helvetica" w:hAnsi="Helvetica" w:cs="Arial"/>
        </w:rPr>
        <w:t>, can certainly be used in future enquiries.</w:t>
      </w:r>
    </w:p>
    <w:p w:rsidR="008F7E7F" w:rsidRPr="008420FD" w:rsidRDefault="0026376F" w:rsidP="009D7C05">
      <w:pPr>
        <w:pStyle w:val="Heading3"/>
      </w:pPr>
      <w:r w:rsidRPr="008420FD">
        <w:rPr>
          <w:noProof/>
        </w:rPr>
        <w:drawing>
          <wp:anchor distT="0" distB="0" distL="114300" distR="114300" simplePos="0" relativeHeight="251942912" behindDoc="0" locked="0" layoutInCell="1" allowOverlap="1" wp14:anchorId="597CA71A" wp14:editId="1E23875C">
            <wp:simplePos x="0" y="0"/>
            <wp:positionH relativeFrom="column">
              <wp:posOffset>3961765</wp:posOffset>
            </wp:positionH>
            <wp:positionV relativeFrom="paragraph">
              <wp:posOffset>415290</wp:posOffset>
            </wp:positionV>
            <wp:extent cx="1757045" cy="1171575"/>
            <wp:effectExtent l="0" t="0" r="0" b="9525"/>
            <wp:wrapSquare wrapText="bothSides"/>
            <wp:docPr id="249" name="Picture 89"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158" cstate="print"/>
                    <a:stretch>
                      <a:fillRect/>
                    </a:stretch>
                  </pic:blipFill>
                  <pic:spPr>
                    <a:xfrm>
                      <a:off x="0" y="0"/>
                      <a:ext cx="1757045" cy="1171575"/>
                    </a:xfrm>
                    <a:prstGeom prst="rect">
                      <a:avLst/>
                    </a:prstGeom>
                  </pic:spPr>
                </pic:pic>
              </a:graphicData>
            </a:graphic>
            <wp14:sizeRelH relativeFrom="margin">
              <wp14:pctWidth>0</wp14:pctWidth>
            </wp14:sizeRelH>
            <wp14:sizeRelV relativeFrom="margin">
              <wp14:pctHeight>0</wp14:pctHeight>
            </wp14:sizeRelV>
          </wp:anchor>
        </w:drawing>
      </w:r>
      <w:r w:rsidR="0030492C" w:rsidRPr="008420FD">
        <w:t>Identify</w:t>
      </w:r>
      <w:r w:rsidR="008F7E7F" w:rsidRPr="008420FD">
        <w:t xml:space="preserve"> the research points</w:t>
      </w:r>
    </w:p>
    <w:p w:rsidR="008F7E7F" w:rsidRPr="008420FD" w:rsidRDefault="008F7E7F" w:rsidP="008F7E7F">
      <w:pPr>
        <w:pStyle w:val="Pa3"/>
        <w:spacing w:before="80" w:after="120" w:line="240" w:lineRule="auto"/>
        <w:rPr>
          <w:rFonts w:ascii="Helvetica" w:hAnsi="Helvetica" w:cs="Helvetica 45 Light"/>
          <w:color w:val="000000"/>
          <w:sz w:val="22"/>
          <w:szCs w:val="22"/>
        </w:rPr>
      </w:pPr>
      <w:r w:rsidRPr="008420FD">
        <w:rPr>
          <w:rFonts w:ascii="Helvetica" w:hAnsi="Helvetica" w:cs="Helvetica 45 Light"/>
          <w:color w:val="000000"/>
          <w:sz w:val="22"/>
          <w:szCs w:val="22"/>
        </w:rPr>
        <w:t>The first step is to try to identify exactly where the focus of research and information collection should be concentrated on.</w:t>
      </w:r>
    </w:p>
    <w:p w:rsidR="008F7E7F" w:rsidRPr="008420FD" w:rsidRDefault="008F7E7F" w:rsidP="008F7E7F">
      <w:pPr>
        <w:pStyle w:val="Pa3"/>
        <w:spacing w:before="80" w:after="120" w:line="240" w:lineRule="auto"/>
        <w:rPr>
          <w:rFonts w:ascii="Helvetica" w:hAnsi="Helvetica" w:cs="Helvetica 45 Light"/>
          <w:color w:val="000000"/>
          <w:sz w:val="22"/>
          <w:szCs w:val="22"/>
        </w:rPr>
      </w:pPr>
      <w:r w:rsidRPr="008420FD">
        <w:rPr>
          <w:rFonts w:ascii="Helvetica" w:hAnsi="Helvetica" w:cs="Helvetica 45 Light"/>
          <w:color w:val="000000"/>
          <w:sz w:val="22"/>
          <w:szCs w:val="22"/>
        </w:rPr>
        <w:t>As seen earlier in this manual, there are a number of ways in which client needs can be identified. Naturally the use of a quotation planner is the most advantageous tool in identifying all the needs clients may have.</w:t>
      </w:r>
    </w:p>
    <w:p w:rsidR="008F7E7F" w:rsidRPr="008420FD" w:rsidRDefault="008F7E7F" w:rsidP="008F7E7F">
      <w:pPr>
        <w:spacing w:before="80" w:after="120" w:line="240" w:lineRule="auto"/>
        <w:rPr>
          <w:rFonts w:ascii="Helvetica" w:hAnsi="Helvetica" w:cs="Helvetica 45 Light"/>
          <w:color w:val="000000"/>
        </w:rPr>
      </w:pPr>
      <w:r w:rsidRPr="008420FD">
        <w:rPr>
          <w:rFonts w:ascii="Helvetica" w:hAnsi="Helvetica" w:cs="Helvetica 45 Light"/>
          <w:color w:val="000000"/>
        </w:rPr>
        <w:t xml:space="preserve">By identifying the research points, the process of undertaking research will be able to be performed in a methodical and efficient manner.  </w:t>
      </w:r>
    </w:p>
    <w:p w:rsidR="008F7E7F" w:rsidRPr="008420FD" w:rsidRDefault="008F7E7F" w:rsidP="008F7E7F">
      <w:pPr>
        <w:rPr>
          <w:rFonts w:ascii="Helvetica" w:hAnsi="Helvetica" w:cs="Helvetica 45 Light"/>
          <w:b/>
          <w:color w:val="45545F"/>
          <w:sz w:val="28"/>
          <w:szCs w:val="28"/>
        </w:rPr>
      </w:pPr>
      <w:r w:rsidRPr="008420FD">
        <w:rPr>
          <w:rFonts w:ascii="Helvetica" w:hAnsi="Helvetica" w:cs="Helvetica 45 Light"/>
          <w:b/>
          <w:color w:val="45545F"/>
          <w:sz w:val="28"/>
          <w:szCs w:val="28"/>
        </w:rPr>
        <w:br w:type="page"/>
      </w:r>
    </w:p>
    <w:p w:rsidR="008F7E7F" w:rsidRPr="008420FD" w:rsidRDefault="00691E3A" w:rsidP="009D7C05">
      <w:pPr>
        <w:pStyle w:val="Heading3"/>
      </w:pPr>
      <w:r w:rsidRPr="008420FD">
        <w:t>Identify t</w:t>
      </w:r>
      <w:r w:rsidR="004F0508" w:rsidRPr="008420FD">
        <w:t>ypes of formal and informal research techniques</w:t>
      </w:r>
    </w:p>
    <w:p w:rsidR="004F0508" w:rsidRPr="008420FD" w:rsidRDefault="004F0508" w:rsidP="004F0508">
      <w:pPr>
        <w:pStyle w:val="TableText"/>
        <w:rPr>
          <w:noProof w:val="0"/>
          <w:sz w:val="22"/>
        </w:rPr>
      </w:pPr>
      <w:r w:rsidRPr="008420FD">
        <w:rPr>
          <w:noProof w:val="0"/>
          <w:sz w:val="22"/>
        </w:rPr>
        <w:t xml:space="preserve">There </w:t>
      </w:r>
      <w:r w:rsidR="0017452E" w:rsidRPr="008420FD">
        <w:rPr>
          <w:noProof w:val="0"/>
          <w:sz w:val="22"/>
        </w:rPr>
        <w:t>is</w:t>
      </w:r>
      <w:r w:rsidRPr="008420FD">
        <w:rPr>
          <w:noProof w:val="0"/>
          <w:sz w:val="22"/>
        </w:rPr>
        <w:t xml:space="preserve"> a number of formal and informal research techniques used to collect destination information, </w:t>
      </w:r>
      <w:r w:rsidR="008420FD" w:rsidRPr="008420FD">
        <w:rPr>
          <w:noProof w:val="0"/>
          <w:sz w:val="22"/>
        </w:rPr>
        <w:t>including</w:t>
      </w:r>
      <w:r w:rsidRPr="008420FD">
        <w:rPr>
          <w:noProof w:val="0"/>
          <w:sz w:val="22"/>
        </w:rPr>
        <w:t xml:space="preserve">: </w:t>
      </w:r>
    </w:p>
    <w:p w:rsidR="004F0508" w:rsidRPr="008420FD" w:rsidRDefault="004F0508" w:rsidP="0026376F">
      <w:pPr>
        <w:pStyle w:val="Bullet1"/>
      </w:pPr>
      <w:r w:rsidRPr="008420FD">
        <w:t>Informal discussions with colleagues and clients</w:t>
      </w:r>
    </w:p>
    <w:p w:rsidR="004F0508" w:rsidRPr="008420FD" w:rsidRDefault="004F0508" w:rsidP="0026376F">
      <w:pPr>
        <w:pStyle w:val="Bullet1"/>
      </w:pPr>
      <w:r w:rsidRPr="008420FD">
        <w:t>Formal study, including study undertaken on-the-job provided by employers or vocational training undertaken in personal time and at personal expense</w:t>
      </w:r>
    </w:p>
    <w:p w:rsidR="004F0508" w:rsidRPr="008420FD" w:rsidRDefault="004F0508" w:rsidP="0026376F">
      <w:pPr>
        <w:pStyle w:val="Bullet1"/>
      </w:pPr>
      <w:r w:rsidRPr="008420FD">
        <w:t>Reading literature, including brochures, magazines, media articles, trade journals, guide books and destination material</w:t>
      </w:r>
    </w:p>
    <w:p w:rsidR="004F0508" w:rsidRPr="008420FD" w:rsidRDefault="004F0508" w:rsidP="0026376F">
      <w:pPr>
        <w:pStyle w:val="Bullet1"/>
      </w:pPr>
      <w:r w:rsidRPr="008420FD">
        <w:t>Attending relevant information sessions and events, including destination launches, updates, seminars, trade conferences and exhibitions</w:t>
      </w:r>
    </w:p>
    <w:p w:rsidR="004F0508" w:rsidRPr="008420FD" w:rsidRDefault="004F0508" w:rsidP="0026376F">
      <w:pPr>
        <w:pStyle w:val="Bullet1"/>
      </w:pPr>
      <w:r w:rsidRPr="008420FD">
        <w:t>Visiting destinations, venues, attractions and sites, including familiarisations</w:t>
      </w:r>
    </w:p>
    <w:p w:rsidR="004F0508" w:rsidRPr="008420FD" w:rsidRDefault="004F0508" w:rsidP="0026376F">
      <w:pPr>
        <w:pStyle w:val="Bullet1"/>
      </w:pPr>
      <w:r w:rsidRPr="008420FD">
        <w:t>Direct contact with organisations from the targeted destination</w:t>
      </w:r>
    </w:p>
    <w:p w:rsidR="004F0508" w:rsidRPr="008420FD" w:rsidRDefault="004F0508" w:rsidP="0026376F">
      <w:pPr>
        <w:pStyle w:val="Bullet1"/>
      </w:pPr>
      <w:r w:rsidRPr="008420FD">
        <w:t>Accessing the internet and targeted destination websites</w:t>
      </w:r>
    </w:p>
    <w:p w:rsidR="004F0508" w:rsidRPr="008420FD" w:rsidRDefault="004F0508" w:rsidP="0026376F">
      <w:pPr>
        <w:pStyle w:val="Bullet1"/>
      </w:pPr>
      <w:r w:rsidRPr="008420FD">
        <w:t>Watching videos, television and films.</w:t>
      </w:r>
    </w:p>
    <w:p w:rsidR="008F7E7F" w:rsidRPr="008420FD" w:rsidRDefault="008F7E7F" w:rsidP="009D7C05">
      <w:pPr>
        <w:pStyle w:val="Heading3"/>
      </w:pPr>
      <w:r w:rsidRPr="008420FD">
        <w:t>Recollection of personal observations and experiences</w:t>
      </w:r>
    </w:p>
    <w:p w:rsidR="008F7E7F" w:rsidRPr="008420FD" w:rsidRDefault="008F7E7F" w:rsidP="008F7E7F">
      <w:pPr>
        <w:autoSpaceDE w:val="0"/>
        <w:autoSpaceDN w:val="0"/>
        <w:adjustRightInd w:val="0"/>
        <w:snapToGrid w:val="0"/>
        <w:spacing w:before="80" w:after="120" w:line="240" w:lineRule="auto"/>
        <w:rPr>
          <w:rFonts w:ascii="Helvetica" w:eastAsia="Times New Roman" w:hAnsi="Helvetica" w:cs="HelveticaNeueLTStd-Lt"/>
        </w:rPr>
      </w:pPr>
      <w:r w:rsidRPr="008420FD">
        <w:rPr>
          <w:rFonts w:ascii="Helvetica" w:eastAsia="Times New Roman" w:hAnsi="Helvetica" w:cs="HelveticaNeueLTStd-Lt"/>
        </w:rPr>
        <w:t>Naturally one of the best types of information that can be used by a sales person is that which has been personally collected or experienced. The first reference point when collecting information for a client is to recollect personal observations and experiences</w:t>
      </w:r>
    </w:p>
    <w:p w:rsidR="008F7E7F" w:rsidRPr="008420FD" w:rsidRDefault="008F7E7F" w:rsidP="008F7E7F">
      <w:pPr>
        <w:autoSpaceDE w:val="0"/>
        <w:autoSpaceDN w:val="0"/>
        <w:adjustRightInd w:val="0"/>
        <w:snapToGrid w:val="0"/>
        <w:spacing w:before="80" w:after="120" w:line="240" w:lineRule="auto"/>
        <w:rPr>
          <w:rFonts w:ascii="Helvetica" w:eastAsia="Times New Roman" w:hAnsi="Helvetica" w:cs="HelveticaNeueLTStd-Lt"/>
        </w:rPr>
      </w:pPr>
      <w:r w:rsidRPr="008420FD">
        <w:rPr>
          <w:rFonts w:ascii="Helvetica" w:eastAsia="Times New Roman" w:hAnsi="Helvetica" w:cs="HelveticaNeueLTStd-Lt"/>
        </w:rPr>
        <w:t>This include</w:t>
      </w:r>
      <w:r w:rsidR="0017452E">
        <w:rPr>
          <w:rFonts w:ascii="Helvetica" w:eastAsia="Times New Roman" w:hAnsi="Helvetica" w:cs="HelveticaNeueLTStd-Lt"/>
        </w:rPr>
        <w:t>s</w:t>
      </w:r>
      <w:r w:rsidRPr="008420FD">
        <w:rPr>
          <w:rFonts w:ascii="Helvetica" w:eastAsia="Times New Roman" w:hAnsi="Helvetica" w:cs="HelveticaNeueLTStd-Lt"/>
        </w:rPr>
        <w:t>:</w:t>
      </w:r>
    </w:p>
    <w:p w:rsidR="008F7E7F" w:rsidRPr="008420FD" w:rsidRDefault="008F7E7F" w:rsidP="0026376F">
      <w:pPr>
        <w:pStyle w:val="Bullet1"/>
      </w:pPr>
      <w:r w:rsidRPr="008420FD">
        <w:t>Previous bookings</w:t>
      </w:r>
    </w:p>
    <w:p w:rsidR="008F7E7F" w:rsidRPr="008420FD" w:rsidRDefault="008F7E7F" w:rsidP="0026376F">
      <w:pPr>
        <w:pStyle w:val="Bullet1"/>
      </w:pPr>
      <w:r w:rsidRPr="008420FD">
        <w:rPr>
          <w:noProof/>
          <w:lang w:eastAsia="en-AU"/>
        </w:rPr>
        <w:drawing>
          <wp:anchor distT="0" distB="0" distL="114300" distR="114300" simplePos="0" relativeHeight="251955200" behindDoc="0" locked="0" layoutInCell="1" allowOverlap="1" wp14:anchorId="357EDDCB" wp14:editId="5F0F8FEF">
            <wp:simplePos x="0" y="0"/>
            <wp:positionH relativeFrom="column">
              <wp:posOffset>4038600</wp:posOffset>
            </wp:positionH>
            <wp:positionV relativeFrom="paragraph">
              <wp:posOffset>39370</wp:posOffset>
            </wp:positionV>
            <wp:extent cx="1685925" cy="1380490"/>
            <wp:effectExtent l="0" t="0" r="9525" b="0"/>
            <wp:wrapSquare wrapText="bothSides"/>
            <wp:docPr id="254" name="Picture 227" descr="shutterstock_2953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53316.jpg"/>
                    <pic:cNvPicPr/>
                  </pic:nvPicPr>
                  <pic:blipFill>
                    <a:blip r:embed="rId120" cstate="print"/>
                    <a:stretch>
                      <a:fillRect/>
                    </a:stretch>
                  </pic:blipFill>
                  <pic:spPr>
                    <a:xfrm>
                      <a:off x="0" y="0"/>
                      <a:ext cx="1685925" cy="1380490"/>
                    </a:xfrm>
                    <a:prstGeom prst="rect">
                      <a:avLst/>
                    </a:prstGeom>
                  </pic:spPr>
                </pic:pic>
              </a:graphicData>
            </a:graphic>
            <wp14:sizeRelH relativeFrom="margin">
              <wp14:pctWidth>0</wp14:pctWidth>
            </wp14:sizeRelH>
            <wp14:sizeRelV relativeFrom="margin">
              <wp14:pctHeight>0</wp14:pctHeight>
            </wp14:sizeRelV>
          </wp:anchor>
        </w:drawing>
      </w:r>
      <w:r w:rsidRPr="008420FD">
        <w:t>Discussions had with previous clients</w:t>
      </w:r>
    </w:p>
    <w:p w:rsidR="008F7E7F" w:rsidRPr="008420FD" w:rsidRDefault="008F7E7F" w:rsidP="0026376F">
      <w:pPr>
        <w:pStyle w:val="Bullet1"/>
      </w:pPr>
      <w:r w:rsidRPr="008420FD">
        <w:t>Familiarisation tours previously conducted</w:t>
      </w:r>
    </w:p>
    <w:p w:rsidR="008F7E7F" w:rsidRPr="008420FD" w:rsidRDefault="008F7E7F" w:rsidP="0026376F">
      <w:pPr>
        <w:pStyle w:val="Bullet1"/>
      </w:pPr>
      <w:r w:rsidRPr="008420FD">
        <w:t>Personal notes</w:t>
      </w:r>
    </w:p>
    <w:p w:rsidR="008F7E7F" w:rsidRPr="008420FD" w:rsidRDefault="008F7E7F" w:rsidP="0026376F">
      <w:pPr>
        <w:pStyle w:val="Bullet1"/>
      </w:pPr>
      <w:r w:rsidRPr="008420FD">
        <w:t>Report and findings</w:t>
      </w:r>
    </w:p>
    <w:p w:rsidR="008F7E7F" w:rsidRPr="008420FD" w:rsidRDefault="008F7E7F" w:rsidP="0026376F">
      <w:pPr>
        <w:pStyle w:val="Bullet1"/>
      </w:pPr>
      <w:r w:rsidRPr="008420FD">
        <w:t>Log books</w:t>
      </w:r>
    </w:p>
    <w:p w:rsidR="008F7E7F" w:rsidRPr="008420FD" w:rsidRDefault="008F7E7F" w:rsidP="0026376F">
      <w:pPr>
        <w:pStyle w:val="Bullet1"/>
      </w:pPr>
      <w:r w:rsidRPr="008420FD">
        <w:t>Records of interviews</w:t>
      </w:r>
    </w:p>
    <w:p w:rsidR="008F7E7F" w:rsidRPr="008420FD" w:rsidRDefault="008F7E7F" w:rsidP="0026376F">
      <w:pPr>
        <w:pStyle w:val="Bullet1"/>
      </w:pPr>
      <w:r w:rsidRPr="008420FD">
        <w:t>Notes of first-hand meetings</w:t>
      </w:r>
      <w:r w:rsidR="0026376F" w:rsidRPr="008420FD">
        <w:t>.</w:t>
      </w:r>
    </w:p>
    <w:p w:rsidR="008B3C7B" w:rsidRPr="008420FD" w:rsidRDefault="008B3C7B">
      <w:pPr>
        <w:rPr>
          <w:rFonts w:ascii="Helvetica" w:eastAsia="Calibri" w:hAnsi="Helvetica" w:cs="Arial"/>
          <w:b/>
          <w:color w:val="45545F"/>
          <w:sz w:val="28"/>
          <w:szCs w:val="28"/>
          <w:lang w:eastAsia="ar-SA"/>
        </w:rPr>
      </w:pPr>
      <w:r w:rsidRPr="008420FD">
        <w:rPr>
          <w:rFonts w:cs="Arial"/>
          <w:b/>
          <w:color w:val="45545F"/>
          <w:sz w:val="28"/>
          <w:szCs w:val="28"/>
        </w:rPr>
        <w:br w:type="page"/>
      </w:r>
    </w:p>
    <w:p w:rsidR="008F7E7F" w:rsidRPr="008420FD" w:rsidRDefault="008F7E7F" w:rsidP="009D7C05">
      <w:pPr>
        <w:pStyle w:val="Heading3"/>
      </w:pPr>
      <w:r w:rsidRPr="008420FD">
        <w:t xml:space="preserve">Accessing internal information </w:t>
      </w:r>
    </w:p>
    <w:p w:rsidR="008F7E7F" w:rsidRPr="008420FD" w:rsidRDefault="008F7E7F" w:rsidP="008F7E7F">
      <w:pPr>
        <w:pStyle w:val="Heading3Headings"/>
        <w:spacing w:before="80" w:after="120" w:line="240" w:lineRule="auto"/>
        <w:rPr>
          <w:rFonts w:ascii="Helvetica" w:hAnsi="Helvetica"/>
          <w:color w:val="auto"/>
          <w:sz w:val="22"/>
          <w:szCs w:val="22"/>
          <w:lang w:val="en-AU"/>
        </w:rPr>
      </w:pPr>
      <w:r w:rsidRPr="008420FD">
        <w:rPr>
          <w:rFonts w:ascii="Helvetica" w:hAnsi="Helvetica"/>
          <w:noProof/>
          <w:color w:val="auto"/>
          <w:sz w:val="22"/>
          <w:szCs w:val="22"/>
          <w:lang w:val="en-AU"/>
        </w:rPr>
        <w:drawing>
          <wp:anchor distT="0" distB="0" distL="114300" distR="114300" simplePos="0" relativeHeight="251951104" behindDoc="0" locked="0" layoutInCell="1" allowOverlap="1" wp14:anchorId="50110951" wp14:editId="389F57C5">
            <wp:simplePos x="0" y="0"/>
            <wp:positionH relativeFrom="column">
              <wp:posOffset>-9525</wp:posOffset>
            </wp:positionH>
            <wp:positionV relativeFrom="paragraph">
              <wp:posOffset>31750</wp:posOffset>
            </wp:positionV>
            <wp:extent cx="1708150" cy="1133475"/>
            <wp:effectExtent l="0" t="0" r="6350" b="9525"/>
            <wp:wrapSquare wrapText="bothSides"/>
            <wp:docPr id="255" name="Picture 98"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59" cstate="print"/>
                    <a:stretch>
                      <a:fillRect/>
                    </a:stretch>
                  </pic:blipFill>
                  <pic:spPr>
                    <a:xfrm>
                      <a:off x="0" y="0"/>
                      <a:ext cx="1708150" cy="1133475"/>
                    </a:xfrm>
                    <a:prstGeom prst="rect">
                      <a:avLst/>
                    </a:prstGeom>
                  </pic:spPr>
                </pic:pic>
              </a:graphicData>
            </a:graphic>
            <wp14:sizeRelH relativeFrom="margin">
              <wp14:pctWidth>0</wp14:pctWidth>
            </wp14:sizeRelH>
            <wp14:sizeRelV relativeFrom="margin">
              <wp14:pctHeight>0</wp14:pctHeight>
            </wp14:sizeRelV>
          </wp:anchor>
        </w:drawing>
      </w:r>
      <w:r w:rsidRPr="008420FD">
        <w:rPr>
          <w:rFonts w:ascii="Helvetica" w:hAnsi="Helvetica"/>
          <w:color w:val="auto"/>
          <w:sz w:val="22"/>
          <w:szCs w:val="22"/>
          <w:lang w:val="en-AU"/>
        </w:rPr>
        <w:t>In the majority of cases,</w:t>
      </w:r>
      <w:r w:rsidR="008B3C7B" w:rsidRPr="008420FD">
        <w:rPr>
          <w:rFonts w:ascii="Helvetica" w:hAnsi="Helvetica" w:cs="Arial"/>
          <w:sz w:val="22"/>
          <w:szCs w:val="22"/>
          <w:lang w:val="en-AU"/>
        </w:rPr>
        <w:t xml:space="preserve"> destination information</w:t>
      </w:r>
      <w:r w:rsidR="008B3C7B" w:rsidRPr="008420FD">
        <w:rPr>
          <w:rFonts w:ascii="Helvetica" w:hAnsi="Helvetica"/>
          <w:color w:val="auto"/>
          <w:sz w:val="22"/>
          <w:szCs w:val="22"/>
          <w:lang w:val="en-AU"/>
        </w:rPr>
        <w:t xml:space="preserve"> </w:t>
      </w:r>
      <w:r w:rsidRPr="008420FD">
        <w:rPr>
          <w:rFonts w:ascii="Helvetica" w:hAnsi="Helvetica"/>
          <w:color w:val="auto"/>
          <w:sz w:val="22"/>
          <w:szCs w:val="22"/>
          <w:lang w:val="en-AU"/>
        </w:rPr>
        <w:t>can be obtained through the investigation and extraction of data from internal information systems.</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As you can imagine, collecting information from internal sources is certainly more cost and time effective than sourcing from external sources. Therefore it should realistically be the first place to look when seeking information.</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Not only will it be 'on hand', it is often tailored to the needs of the operation and can identify more accurately what is</w:t>
      </w:r>
      <w:r w:rsidR="0017452E">
        <w:rPr>
          <w:rFonts w:ascii="Helvetica" w:hAnsi="Helvetica" w:cs="Arial"/>
        </w:rPr>
        <w:t xml:space="preserve"> happening inside the business </w:t>
      </w:r>
      <w:r w:rsidRPr="008420FD">
        <w:rPr>
          <w:rFonts w:ascii="Helvetica" w:hAnsi="Helvetica" w:cs="Arial"/>
        </w:rPr>
        <w:t>more than information obtained externally.</w:t>
      </w:r>
    </w:p>
    <w:p w:rsidR="008F7E7F" w:rsidRPr="008420FD" w:rsidRDefault="008F7E7F" w:rsidP="008F7E7F">
      <w:pPr>
        <w:spacing w:before="80" w:after="120" w:line="240" w:lineRule="auto"/>
        <w:rPr>
          <w:rFonts w:ascii="Helvetica" w:hAnsi="Helvetica" w:cs="Arial"/>
          <w:b/>
        </w:rPr>
      </w:pPr>
      <w:r w:rsidRPr="008420FD">
        <w:rPr>
          <w:rFonts w:ascii="Helvetica" w:hAnsi="Helvetica" w:cs="Arial"/>
          <w:b/>
        </w:rPr>
        <w:t>Types of internal information sources</w:t>
      </w:r>
    </w:p>
    <w:p w:rsidR="008F7E7F" w:rsidRPr="008420FD" w:rsidRDefault="008F7E7F" w:rsidP="008F7E7F">
      <w:pPr>
        <w:spacing w:before="80" w:after="120" w:line="240" w:lineRule="auto"/>
        <w:rPr>
          <w:rFonts w:ascii="Helvetica" w:hAnsi="Helvetica" w:cs="Arial"/>
        </w:rPr>
      </w:pPr>
      <w:r w:rsidRPr="008420FD">
        <w:rPr>
          <w:rFonts w:ascii="Helvetica" w:hAnsi="Helvetica" w:cs="Arial"/>
        </w:rPr>
        <w:t>Internal information may be obtained from a number of different sources depending on the scope, nature and technological capabilities of the host enterprise and may include:</w:t>
      </w:r>
    </w:p>
    <w:p w:rsidR="008F7E7F" w:rsidRPr="008420FD" w:rsidRDefault="008B3C7B" w:rsidP="0026376F">
      <w:pPr>
        <w:pStyle w:val="Bullet1"/>
      </w:pPr>
      <w:r w:rsidRPr="008420FD">
        <w:t>Destination information previously collected</w:t>
      </w:r>
    </w:p>
    <w:p w:rsidR="008F7E7F" w:rsidRPr="008420FD" w:rsidRDefault="008F7E7F" w:rsidP="0026376F">
      <w:pPr>
        <w:pStyle w:val="Bullet1"/>
      </w:pPr>
      <w:r w:rsidRPr="008420FD">
        <w:t>Customer feedback information</w:t>
      </w:r>
    </w:p>
    <w:p w:rsidR="008F7E7F" w:rsidRPr="008420FD" w:rsidRDefault="008F7E7F" w:rsidP="0026376F">
      <w:pPr>
        <w:pStyle w:val="Bullet1"/>
      </w:pPr>
      <w:r w:rsidRPr="008420FD">
        <w:t>Automated information systems</w:t>
      </w:r>
    </w:p>
    <w:p w:rsidR="008F7E7F" w:rsidRPr="008420FD" w:rsidRDefault="008F7E7F" w:rsidP="0026376F">
      <w:pPr>
        <w:pStyle w:val="Bullet1"/>
      </w:pPr>
      <w:r w:rsidRPr="008420FD">
        <w:t>Computerised reservation systems</w:t>
      </w:r>
    </w:p>
    <w:p w:rsidR="008F7E7F" w:rsidRPr="008420FD" w:rsidRDefault="0088452F" w:rsidP="0026376F">
      <w:pPr>
        <w:pStyle w:val="Bullet1"/>
      </w:pPr>
      <w:r w:rsidRPr="008420FD">
        <w:t>Destination</w:t>
      </w:r>
      <w:r w:rsidR="008F7E7F" w:rsidRPr="008420FD">
        <w:t>s and services inventories.</w:t>
      </w:r>
    </w:p>
    <w:p w:rsidR="008F7E7F" w:rsidRPr="008420FD" w:rsidRDefault="008F7E7F" w:rsidP="008F7E7F">
      <w:pPr>
        <w:pStyle w:val="Heading3Headings"/>
        <w:spacing w:before="80" w:after="120" w:line="240" w:lineRule="auto"/>
        <w:rPr>
          <w:rFonts w:ascii="Helvetica" w:hAnsi="Helvetica"/>
          <w:color w:val="auto"/>
          <w:sz w:val="22"/>
          <w:szCs w:val="22"/>
          <w:lang w:val="en-AU"/>
        </w:rPr>
      </w:pPr>
      <w:r w:rsidRPr="008420FD">
        <w:rPr>
          <w:rFonts w:ascii="Helvetica" w:hAnsi="Helvetica"/>
          <w:b/>
          <w:color w:val="auto"/>
          <w:sz w:val="22"/>
          <w:szCs w:val="22"/>
          <w:lang w:val="en-AU"/>
        </w:rPr>
        <w:t>Utilising colleagues, supervisors and managers</w:t>
      </w:r>
    </w:p>
    <w:p w:rsidR="008F7E7F" w:rsidRPr="008420FD" w:rsidRDefault="008F7E7F" w:rsidP="008F7E7F">
      <w:pPr>
        <w:pStyle w:val="BodyCopyBody"/>
        <w:spacing w:before="80" w:after="120" w:line="240" w:lineRule="auto"/>
        <w:rPr>
          <w:rFonts w:ascii="Helvetica" w:hAnsi="Helvetica"/>
          <w:color w:val="auto"/>
          <w:lang w:val="en-AU"/>
        </w:rPr>
      </w:pPr>
      <w:r w:rsidRPr="008420FD">
        <w:rPr>
          <w:rFonts w:ascii="Helvetica" w:hAnsi="Helvetica"/>
          <w:color w:val="auto"/>
          <w:lang w:val="en-AU"/>
        </w:rPr>
        <w:t xml:space="preserve">These people are your first-line sources of </w:t>
      </w:r>
      <w:r w:rsidR="008B3C7B" w:rsidRPr="008420FD">
        <w:rPr>
          <w:rFonts w:ascii="Helvetica" w:hAnsi="Helvetica" w:cs="Arial"/>
          <w:lang w:val="en-AU"/>
        </w:rPr>
        <w:t>destination information</w:t>
      </w:r>
      <w:r w:rsidRPr="008420FD">
        <w:rPr>
          <w:rFonts w:ascii="Helvetica" w:hAnsi="Helvetica"/>
          <w:color w:val="auto"/>
          <w:lang w:val="en-AU"/>
        </w:rPr>
        <w:t xml:space="preserve">. You should feel free to ask them questions whenever you need to find information. </w:t>
      </w:r>
    </w:p>
    <w:p w:rsidR="008F7E7F" w:rsidRPr="008420FD" w:rsidRDefault="008F7E7F" w:rsidP="008F7E7F">
      <w:pPr>
        <w:pStyle w:val="BodyCopyBody"/>
        <w:spacing w:before="80" w:after="120" w:line="240" w:lineRule="auto"/>
        <w:rPr>
          <w:rFonts w:ascii="Helvetica" w:hAnsi="Helvetica"/>
          <w:color w:val="auto"/>
          <w:lang w:val="en-AU"/>
        </w:rPr>
      </w:pPr>
      <w:r w:rsidRPr="008420FD">
        <w:rPr>
          <w:rFonts w:ascii="Helvetica" w:hAnsi="Helvetica"/>
          <w:color w:val="auto"/>
          <w:lang w:val="en-AU"/>
        </w:rPr>
        <w:t xml:space="preserve">Get to know them and actively seek out their opinions, experiences and views. </w:t>
      </w:r>
    </w:p>
    <w:p w:rsidR="008F7E7F" w:rsidRPr="008420FD" w:rsidRDefault="008F7E7F" w:rsidP="008F7E7F">
      <w:pPr>
        <w:pStyle w:val="BodyCopyBody"/>
        <w:spacing w:before="80" w:after="120" w:line="240" w:lineRule="auto"/>
        <w:rPr>
          <w:rFonts w:ascii="Helvetica" w:hAnsi="Helvetica"/>
          <w:color w:val="auto"/>
          <w:lang w:val="en-AU"/>
        </w:rPr>
      </w:pPr>
      <w:r w:rsidRPr="008420FD">
        <w:rPr>
          <w:rFonts w:ascii="Helvetica" w:hAnsi="Helvetica"/>
          <w:color w:val="auto"/>
          <w:lang w:val="en-AU"/>
        </w:rPr>
        <w:t>They can help you find out what is happening, where the business is heading, what they think of the industry and its various stakeholders and what they intend doing personally.</w:t>
      </w:r>
    </w:p>
    <w:p w:rsidR="008F7E7F" w:rsidRPr="008420FD" w:rsidRDefault="008F7E7F" w:rsidP="008F7E7F">
      <w:pPr>
        <w:pStyle w:val="TableBullet1"/>
        <w:numPr>
          <w:ilvl w:val="0"/>
          <w:numId w:val="0"/>
        </w:numPr>
        <w:spacing w:before="80" w:after="120"/>
        <w:rPr>
          <w:noProof w:val="0"/>
          <w:sz w:val="22"/>
          <w:szCs w:val="22"/>
        </w:rPr>
      </w:pPr>
      <w:r w:rsidRPr="008420FD">
        <w:rPr>
          <w:noProof w:val="0"/>
          <w:sz w:val="22"/>
          <w:szCs w:val="22"/>
        </w:rPr>
        <w:t>Information may be sought from:</w:t>
      </w:r>
    </w:p>
    <w:p w:rsidR="008F7E7F" w:rsidRPr="008420FD" w:rsidRDefault="008F7E7F" w:rsidP="0026376F">
      <w:pPr>
        <w:pStyle w:val="Bullet1"/>
      </w:pPr>
      <w:r w:rsidRPr="008420FD">
        <w:t>Head Office</w:t>
      </w:r>
    </w:p>
    <w:p w:rsidR="008F7E7F" w:rsidRPr="008420FD" w:rsidRDefault="008F7E7F" w:rsidP="0026376F">
      <w:pPr>
        <w:pStyle w:val="Bullet1"/>
      </w:pPr>
      <w:r w:rsidRPr="008420FD">
        <w:t>Other businesses within the chain</w:t>
      </w:r>
    </w:p>
    <w:p w:rsidR="008F7E7F" w:rsidRPr="008420FD" w:rsidRDefault="008F7E7F" w:rsidP="0026376F">
      <w:pPr>
        <w:pStyle w:val="Bullet1"/>
      </w:pPr>
      <w:r w:rsidRPr="008420FD">
        <w:t>Management</w:t>
      </w:r>
    </w:p>
    <w:p w:rsidR="008F7E7F" w:rsidRPr="008420FD" w:rsidRDefault="008F7E7F" w:rsidP="0026376F">
      <w:pPr>
        <w:pStyle w:val="Bullet1"/>
      </w:pPr>
      <w:r w:rsidRPr="008420FD">
        <w:t>Colleagues</w:t>
      </w:r>
    </w:p>
    <w:p w:rsidR="008F7E7F" w:rsidRPr="008420FD" w:rsidRDefault="008F7E7F" w:rsidP="008F7E7F">
      <w:pPr>
        <w:pStyle w:val="TableBullet1"/>
        <w:numPr>
          <w:ilvl w:val="0"/>
          <w:numId w:val="0"/>
        </w:numPr>
        <w:spacing w:before="80" w:after="120"/>
        <w:rPr>
          <w:noProof w:val="0"/>
          <w:sz w:val="22"/>
          <w:szCs w:val="22"/>
        </w:rPr>
      </w:pPr>
      <w:r w:rsidRPr="008420FD">
        <w:rPr>
          <w:noProof w:val="0"/>
          <w:sz w:val="22"/>
          <w:szCs w:val="22"/>
        </w:rPr>
        <w:t>Quite simply requesting information may include:</w:t>
      </w:r>
    </w:p>
    <w:p w:rsidR="008F7E7F" w:rsidRPr="008420FD" w:rsidRDefault="008F7E7F" w:rsidP="0026376F">
      <w:pPr>
        <w:pStyle w:val="Bullet1"/>
      </w:pPr>
      <w:r w:rsidRPr="008420FD">
        <w:t>Asking internal colleagues to provide existing information through:</w:t>
      </w:r>
    </w:p>
    <w:p w:rsidR="008F7E7F" w:rsidRPr="008420FD" w:rsidRDefault="008F7E7F" w:rsidP="0026376F">
      <w:pPr>
        <w:pStyle w:val="Bullet2"/>
        <w:rPr>
          <w:lang w:val="en-AU"/>
        </w:rPr>
      </w:pPr>
      <w:r w:rsidRPr="008420FD">
        <w:rPr>
          <w:lang w:val="en-AU"/>
        </w:rPr>
        <w:t>Meetings</w:t>
      </w:r>
    </w:p>
    <w:p w:rsidR="008F7E7F" w:rsidRPr="008420FD" w:rsidRDefault="008F7E7F" w:rsidP="0026376F">
      <w:pPr>
        <w:pStyle w:val="Bullet2"/>
        <w:rPr>
          <w:lang w:val="en-AU"/>
        </w:rPr>
      </w:pPr>
      <w:r w:rsidRPr="008420FD">
        <w:rPr>
          <w:lang w:val="en-AU"/>
        </w:rPr>
        <w:t>Discussions</w:t>
      </w:r>
    </w:p>
    <w:p w:rsidR="008F7E7F" w:rsidRPr="008420FD" w:rsidRDefault="008F7E7F" w:rsidP="0026376F">
      <w:pPr>
        <w:pStyle w:val="Bullet2"/>
        <w:rPr>
          <w:lang w:val="en-AU"/>
        </w:rPr>
      </w:pPr>
      <w:r w:rsidRPr="008420FD">
        <w:rPr>
          <w:lang w:val="en-AU"/>
        </w:rPr>
        <w:t>Emails</w:t>
      </w:r>
    </w:p>
    <w:p w:rsidR="008F7E7F" w:rsidRPr="008420FD" w:rsidRDefault="008F7E7F" w:rsidP="0026376F">
      <w:pPr>
        <w:pStyle w:val="Bullet2"/>
        <w:rPr>
          <w:lang w:val="en-AU"/>
        </w:rPr>
      </w:pPr>
      <w:r w:rsidRPr="008420FD">
        <w:rPr>
          <w:lang w:val="en-AU"/>
        </w:rPr>
        <w:t>Training sessions</w:t>
      </w:r>
    </w:p>
    <w:p w:rsidR="008F7E7F" w:rsidRPr="008420FD" w:rsidRDefault="008F7E7F" w:rsidP="0026376F">
      <w:pPr>
        <w:pStyle w:val="Bullet1"/>
      </w:pPr>
      <w:r w:rsidRPr="008420FD">
        <w:t>Requesting colleagues to manipulate existing data in order to generate new data</w:t>
      </w:r>
    </w:p>
    <w:p w:rsidR="008F7E7F" w:rsidRPr="008420FD" w:rsidRDefault="008F7E7F" w:rsidP="0026376F">
      <w:pPr>
        <w:pStyle w:val="Bullet1"/>
      </w:pPr>
      <w:r w:rsidRPr="008420FD">
        <w:t>Collecting information from a centralised 'share' drive</w:t>
      </w:r>
    </w:p>
    <w:p w:rsidR="008F7E7F" w:rsidRPr="008420FD" w:rsidRDefault="008F7E7F" w:rsidP="0026376F">
      <w:pPr>
        <w:pStyle w:val="Bullet1"/>
      </w:pPr>
      <w:r w:rsidRPr="008420FD">
        <w:t>Looking at the company 'intranet' site</w:t>
      </w:r>
      <w:r w:rsidR="0026376F" w:rsidRPr="008420FD">
        <w:t>.</w:t>
      </w:r>
    </w:p>
    <w:p w:rsidR="008F7E7F" w:rsidRPr="008420FD" w:rsidRDefault="008F7E7F" w:rsidP="009D7C05">
      <w:pPr>
        <w:pStyle w:val="Heading3"/>
      </w:pPr>
      <w:r w:rsidRPr="008420FD">
        <w:t xml:space="preserve">Arrange to receive external information </w:t>
      </w:r>
    </w:p>
    <w:p w:rsidR="008F7E7F" w:rsidRPr="008420FD" w:rsidRDefault="008F7E7F" w:rsidP="008F7E7F">
      <w:pPr>
        <w:pStyle w:val="BodyCopy"/>
        <w:spacing w:after="120"/>
        <w:rPr>
          <w:noProof w:val="0"/>
          <w:szCs w:val="22"/>
        </w:rPr>
      </w:pPr>
      <w:r w:rsidRPr="008420FD">
        <w:rPr>
          <w:noProof w:val="0"/>
          <w:szCs w:val="22"/>
        </w:rPr>
        <w:t>Naturally there will be a number of suitable ways in which to make contact with organisations</w:t>
      </w:r>
      <w:r w:rsidR="008B3C7B" w:rsidRPr="008420FD">
        <w:rPr>
          <w:noProof w:val="0"/>
          <w:szCs w:val="22"/>
        </w:rPr>
        <w:t>, as identified in Section 1.1,</w:t>
      </w:r>
      <w:r w:rsidRPr="008420FD">
        <w:rPr>
          <w:noProof w:val="0"/>
          <w:szCs w:val="22"/>
        </w:rPr>
        <w:t xml:space="preserve"> when seeking</w:t>
      </w:r>
      <w:r w:rsidR="008B3C7B" w:rsidRPr="008420FD">
        <w:rPr>
          <w:rFonts w:cs="Arial"/>
          <w:noProof w:val="0"/>
        </w:rPr>
        <w:t xml:space="preserve"> destination information</w:t>
      </w:r>
      <w:r w:rsidRPr="008420FD">
        <w:rPr>
          <w:noProof w:val="0"/>
          <w:szCs w:val="22"/>
        </w:rPr>
        <w:t>. Given that most organisations may not be in your immediate geographical location, personal face to face contact is not possible.</w:t>
      </w:r>
    </w:p>
    <w:p w:rsidR="008F7E7F" w:rsidRPr="008420FD" w:rsidRDefault="008F7E7F" w:rsidP="008F7E7F">
      <w:pPr>
        <w:pStyle w:val="TableText"/>
        <w:rPr>
          <w:noProof w:val="0"/>
          <w:sz w:val="22"/>
        </w:rPr>
      </w:pPr>
      <w:r w:rsidRPr="008420FD">
        <w:rPr>
          <w:noProof w:val="0"/>
          <w:sz w:val="22"/>
        </w:rPr>
        <w:t>Methods of contacting businesses include:</w:t>
      </w:r>
    </w:p>
    <w:p w:rsidR="008F7E7F" w:rsidRPr="008420FD" w:rsidRDefault="008F7E7F" w:rsidP="0026376F">
      <w:pPr>
        <w:pStyle w:val="Bullet1"/>
      </w:pPr>
      <w:r w:rsidRPr="008420FD">
        <w:t>Telephoning targeted organisations</w:t>
      </w:r>
    </w:p>
    <w:p w:rsidR="008F7E7F" w:rsidRPr="008420FD" w:rsidRDefault="008F7E7F" w:rsidP="0026376F">
      <w:pPr>
        <w:pStyle w:val="Bullet1"/>
      </w:pPr>
      <w:r w:rsidRPr="008420FD">
        <w:t>Making face-to-face requests of staff that visit their office</w:t>
      </w:r>
    </w:p>
    <w:p w:rsidR="008F7E7F" w:rsidRPr="008420FD" w:rsidRDefault="008F7E7F" w:rsidP="0026376F">
      <w:pPr>
        <w:pStyle w:val="Bullet1"/>
      </w:pPr>
      <w:r w:rsidRPr="008420FD">
        <w:t>Making e-mail requests</w:t>
      </w:r>
    </w:p>
    <w:p w:rsidR="008F7E7F" w:rsidRPr="008420FD" w:rsidRDefault="008F7E7F" w:rsidP="0026376F">
      <w:pPr>
        <w:pStyle w:val="Bullet1"/>
      </w:pPr>
      <w:r w:rsidRPr="008420FD">
        <w:t>Registering to receive information, newsletters and up-dates.</w:t>
      </w:r>
    </w:p>
    <w:p w:rsidR="008F7E7F" w:rsidRPr="008420FD" w:rsidRDefault="008F7E7F" w:rsidP="0026376F">
      <w:pPr>
        <w:pStyle w:val="Bullet1"/>
      </w:pPr>
      <w:r w:rsidRPr="008420FD">
        <w:t>Paying to receive material</w:t>
      </w:r>
    </w:p>
    <w:p w:rsidR="00BA7BC8" w:rsidRPr="008420FD" w:rsidRDefault="008F7E7F" w:rsidP="0026376F">
      <w:pPr>
        <w:pStyle w:val="Bullet1"/>
      </w:pPr>
      <w:r w:rsidRPr="008420FD">
        <w:t>Asking organisations to forward information</w:t>
      </w:r>
      <w:r w:rsidR="0026376F" w:rsidRPr="008420FD">
        <w:t>.</w:t>
      </w:r>
    </w:p>
    <w:p w:rsidR="00BA7BC8" w:rsidRPr="008420FD" w:rsidRDefault="00BA7BC8">
      <w:pPr>
        <w:rPr>
          <w:rFonts w:ascii="Helvetica" w:eastAsiaTheme="minorHAnsi" w:hAnsi="Helvetica"/>
          <w:lang w:eastAsia="en-US"/>
        </w:rPr>
      </w:pPr>
      <w:r w:rsidRPr="008420FD">
        <w:br w:type="page"/>
      </w:r>
    </w:p>
    <w:p w:rsidR="00BA7BC8" w:rsidRPr="008420FD" w:rsidRDefault="00BA7BC8" w:rsidP="00BA7BC8">
      <w:pPr>
        <w:pStyle w:val="Bullet1"/>
        <w:numPr>
          <w:ilvl w:val="0"/>
          <w:numId w:val="0"/>
        </w:numPr>
        <w:ind w:left="357"/>
      </w:pPr>
      <w:r w:rsidRPr="008420FD">
        <w:rPr>
          <w:noProof/>
          <w:lang w:eastAsia="en-AU"/>
        </w:rPr>
        <mc:AlternateContent>
          <mc:Choice Requires="wpg">
            <w:drawing>
              <wp:anchor distT="0" distB="0" distL="114300" distR="114300" simplePos="0" relativeHeight="252173312" behindDoc="0" locked="0" layoutInCell="1" allowOverlap="1" wp14:anchorId="5EC2C995" wp14:editId="71BC2FF8">
                <wp:simplePos x="0" y="0"/>
                <wp:positionH relativeFrom="column">
                  <wp:posOffset>0</wp:posOffset>
                </wp:positionH>
                <wp:positionV relativeFrom="paragraph">
                  <wp:posOffset>57785</wp:posOffset>
                </wp:positionV>
                <wp:extent cx="5592445" cy="981710"/>
                <wp:effectExtent l="0" t="0" r="8255" b="8890"/>
                <wp:wrapNone/>
                <wp:docPr id="175" name="Group 175"/>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176" name="Text Box 176"/>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 name="Text Box 177"/>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BA7BC8">
                              <w:pPr>
                                <w:spacing w:before="240" w:after="120" w:line="240" w:lineRule="auto"/>
                              </w:pPr>
                              <w:r>
                                <w:rPr>
                                  <w:rFonts w:ascii="Helvetica" w:hAnsi="Helvetica" w:cs="Chevin-DemiBold"/>
                                  <w:b/>
                                  <w:bCs/>
                                  <w:i/>
                                  <w:sz w:val="32"/>
                                  <w:szCs w:val="32"/>
                                  <w:lang w:val="en-US"/>
                                </w:rPr>
                                <w:t>Contact sources of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 name="Text Box 178"/>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BA7BC8">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7</w:t>
                              </w:r>
                            </w:p>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75" o:spid="_x0000_s1060" style="position:absolute;left:0;text-align:left;margin-left:0;margin-top:4.55pt;width:440.35pt;height:77.3pt;z-index:252173312;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">
                <v:shape id="Text Box 176" o:spid="_x0000_s106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dEkcMA&#10;AADcAAAADwAAAGRycy9kb3ducmV2LnhtbERPS4vCMBC+C/6HMII3TRV0S9coUhBF1oOPi7exGduy&#10;zaQ2Ubv76zfCgrf5+J4zW7SmEg9qXGlZwWgYgSDOrC45V3A6rgYxCOeRNVaWScEPOVjMu50ZJto+&#10;eU+Pg89FCGGXoILC+zqR0mUFGXRDWxMH7mobgz7AJpe6wWcIN5UcR9FUGiw5NBRYU1pQ9n24GwXb&#10;dLXD/WVs4t8qXX9dl/XtdJ4o1e+1y08Qnlr/Fv+7NzrM/5jC65lwgZ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TdEkcMAAADcAAAADwAAAAAAAAAAAAAAAACYAgAAZHJzL2Rv&#10;d25yZXYueG1sUEsFBgAAAAAEAAQA9QAAAIgDAAAAAA==&#10;" filled="f" stroked="f" strokeweight=".5pt">
                  <v:textbox>
                    <w:txbxContent>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v:textbox>
                </v:shape>
                <v:shape id="Text Box 177" o:spid="_x0000_s106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U98QA&#10;AADcAAAADwAAAGRycy9kb3ducmV2LnhtbERPTWvCQBC9C/6HZYReRDetaCR1FSltLb3VtIq3ITtN&#10;gtnZkN0m8d93BcHbPN7nrDa9qURLjSstK3icRiCIM6tLzhV8p2+TJQjnkTVWlknBhRxs1sPBChNt&#10;O/6idu9zEULYJaig8L5OpHRZQQbd1NbEgfu1jUEfYJNL3WAXwk0ln6JoIQ2WHBoKrOmloOy8/zMK&#10;TuP8+On6959uNp/Vr7s2jQ86Veph1G+fQXjq/V18c3/oMD+O4fpMuE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Df1PfEAAAA3AAAAA8AAAAAAAAAAAAAAAAAmAIAAGRycy9k&#10;b3ducmV2LnhtbFBLBQYAAAAABAAEAPUAAACJAwAAAAA=&#10;" fillcolor="white [3201]" stroked="f" strokeweight=".5pt">
                  <v:textbox>
                    <w:txbxContent>
                      <w:p w:rsidR="004C669D" w:rsidRDefault="004C669D" w:rsidP="00BA7BC8">
                        <w:pPr>
                          <w:spacing w:before="240" w:after="120" w:line="240" w:lineRule="auto"/>
                        </w:pPr>
                        <w:r>
                          <w:rPr>
                            <w:rFonts w:ascii="Helvetica" w:hAnsi="Helvetica" w:cs="Chevin-DemiBold"/>
                            <w:b/>
                            <w:bCs/>
                            <w:i/>
                            <w:sz w:val="32"/>
                            <w:szCs w:val="32"/>
                            <w:lang w:val="en-US"/>
                          </w:rPr>
                          <w:t>Contact sources of destination information</w:t>
                        </w:r>
                      </w:p>
                    </w:txbxContent>
                  </v:textbox>
                </v:shape>
                <v:shape id="Text Box 178" o:spid="_x0000_s1063"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w/6McA&#10;AADcAAAADwAAAGRycy9kb3ducmV2LnhtbESPQUvDQBCF74X+h2UKvdlNPVSJ3RYpii0YqlHwOmTH&#10;JJqdDbtrE/vrnYPQ2wzvzXvfrLej69SJQmw9G1guMlDElbct1wbe3x6vbkHFhGyx80wGfinCdjOd&#10;rDG3fuBXOpWpVhLCMUcDTUp9rnWsGnIYF74nFu3TB4dJ1lBrG3CQcNfp6yxbaYctS0ODPe0aqr7L&#10;H2fgYyifwvFw+Hrp98X5eC6LZ3oojJnPxvs7UInGdDH/X++t4N8IrTwjE+jN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P+jHAAAA3AAAAA8AAAAAAAAAAAAAAAAAmAIAAGRy&#10;cy9kb3ducmV2LnhtbFBLBQYAAAAABAAEAPUAAACMAwAAAAA=&#10;" fillcolor="window" stroked="f" strokeweight=".5pt">
                  <v:textbox>
                    <w:txbxContent>
                      <w:p w:rsidR="004C669D" w:rsidRPr="000D4B98" w:rsidRDefault="004C669D" w:rsidP="00BA7BC8">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7</w:t>
                        </w:r>
                      </w:p>
                      <w:p w:rsidR="004C669D" w:rsidRDefault="004C669D" w:rsidP="00BA7BC8">
                        <w:pPr>
                          <w:spacing w:after="0" w:line="240" w:lineRule="auto"/>
                          <w:jc w:val="center"/>
                          <w:rPr>
                            <w:rFonts w:ascii="Helvetica" w:hAnsi="Helvetica" w:cs="Chevin-DemiBold"/>
                            <w:b/>
                            <w:bCs/>
                            <w:i/>
                            <w:sz w:val="32"/>
                            <w:szCs w:val="32"/>
                            <w:lang w:val="en-US"/>
                          </w:rPr>
                        </w:pPr>
                      </w:p>
                      <w:p w:rsidR="004C669D" w:rsidRDefault="004C669D" w:rsidP="00BA7BC8"/>
                    </w:txbxContent>
                  </v:textbox>
                </v:shape>
              </v:group>
            </w:pict>
          </mc:Fallback>
        </mc:AlternateContent>
      </w:r>
      <w:r w:rsidRPr="008420FD">
        <w:rPr>
          <w:noProof/>
          <w:lang w:eastAsia="en-AU"/>
        </w:rPr>
        <mc:AlternateContent>
          <mc:Choice Requires="wps">
            <w:drawing>
              <wp:anchor distT="0" distB="0" distL="114300" distR="114300" simplePos="0" relativeHeight="252174336" behindDoc="1" locked="0" layoutInCell="1" allowOverlap="1" wp14:anchorId="5B892AF0" wp14:editId="38411DF8">
                <wp:simplePos x="0" y="0"/>
                <wp:positionH relativeFrom="column">
                  <wp:posOffset>-98637</wp:posOffset>
                </wp:positionH>
                <wp:positionV relativeFrom="paragraph">
                  <wp:posOffset>11430</wp:posOffset>
                </wp:positionV>
                <wp:extent cx="5791200" cy="1100243"/>
                <wp:effectExtent l="0" t="0" r="19050" b="24130"/>
                <wp:wrapNone/>
                <wp:docPr id="179" name="Text Box 179"/>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BA7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9" o:spid="_x0000_s1064" type="#_x0000_t202" style="position:absolute;left:0;text-align:left;margin-left:-7.75pt;margin-top:.9pt;width:456pt;height:86.65pt;z-index:-25114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u/briH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BA7BC8"/>
                  </w:txbxContent>
                </v:textbox>
              </v:shape>
            </w:pict>
          </mc:Fallback>
        </mc:AlternateContent>
      </w:r>
      <w:r w:rsidRPr="008420FD">
        <w:rPr>
          <w:noProof/>
          <w:lang w:eastAsia="en-AU"/>
        </w:rPr>
        <w:drawing>
          <wp:anchor distT="0" distB="0" distL="114300" distR="114300" simplePos="0" relativeHeight="252172288" behindDoc="0" locked="0" layoutInCell="1" allowOverlap="1" wp14:anchorId="35277256" wp14:editId="455A0C68">
            <wp:simplePos x="0" y="0"/>
            <wp:positionH relativeFrom="column">
              <wp:posOffset>363220</wp:posOffset>
            </wp:positionH>
            <wp:positionV relativeFrom="paragraph">
              <wp:posOffset>58420</wp:posOffset>
            </wp:positionV>
            <wp:extent cx="647700" cy="628650"/>
            <wp:effectExtent l="0" t="0" r="0" b="0"/>
            <wp:wrapSquare wrapText="bothSides"/>
            <wp:docPr id="18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8F7E7F" w:rsidRPr="008420FD" w:rsidRDefault="008F7E7F" w:rsidP="00BA7BC8">
      <w:pPr>
        <w:pStyle w:val="BodyCopy"/>
        <w:rPr>
          <w:noProof w:val="0"/>
        </w:rPr>
      </w:pPr>
    </w:p>
    <w:p w:rsidR="00BA7BC8" w:rsidRPr="008420FD" w:rsidRDefault="00BA7BC8" w:rsidP="00BA7BC8">
      <w:pPr>
        <w:pStyle w:val="BodyCopy"/>
        <w:rPr>
          <w:noProof w:val="0"/>
        </w:rPr>
      </w:pPr>
    </w:p>
    <w:p w:rsidR="00BA7BC8" w:rsidRPr="008420FD" w:rsidRDefault="00BA7BC8" w:rsidP="00BA7BC8">
      <w:pPr>
        <w:pStyle w:val="BodyCopy"/>
        <w:rPr>
          <w:noProof w:val="0"/>
        </w:rPr>
      </w:pPr>
    </w:p>
    <w:p w:rsidR="00BA7BC8" w:rsidRPr="008420FD" w:rsidRDefault="00BA7BC8" w:rsidP="00BA7BC8">
      <w:pPr>
        <w:pStyle w:val="BodyCopy"/>
        <w:rPr>
          <w:noProof w:val="0"/>
        </w:rPr>
      </w:pPr>
      <w:r w:rsidRPr="008420FD">
        <w:rPr>
          <w:lang w:eastAsia="en-AU"/>
        </w:rPr>
        <w:drawing>
          <wp:anchor distT="0" distB="0" distL="114300" distR="114300" simplePos="0" relativeHeight="251964416" behindDoc="0" locked="0" layoutInCell="1" allowOverlap="1" wp14:anchorId="23E25156" wp14:editId="3C571B65">
            <wp:simplePos x="0" y="0"/>
            <wp:positionH relativeFrom="column">
              <wp:posOffset>4810125</wp:posOffset>
            </wp:positionH>
            <wp:positionV relativeFrom="paragraph">
              <wp:posOffset>234315</wp:posOffset>
            </wp:positionV>
            <wp:extent cx="914400" cy="914400"/>
            <wp:effectExtent l="0" t="0" r="0" b="0"/>
            <wp:wrapSquare wrapText="bothSides"/>
            <wp:docPr id="16" name="Picture 354" descr="shutterstock_102592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592442.jpg"/>
                    <pic:cNvPicPr/>
                  </pic:nvPicPr>
                  <pic:blipFill>
                    <a:blip r:embed="rId160" cstate="print"/>
                    <a:stretch>
                      <a:fillRect/>
                    </a:stretch>
                  </pic:blipFill>
                  <pic:spPr>
                    <a:xfrm>
                      <a:off x="0" y="0"/>
                      <a:ext cx="914400" cy="914400"/>
                    </a:xfrm>
                    <a:prstGeom prst="rect">
                      <a:avLst/>
                    </a:prstGeom>
                  </pic:spPr>
                </pic:pic>
              </a:graphicData>
            </a:graphic>
          </wp:anchor>
        </w:drawing>
      </w:r>
    </w:p>
    <w:p w:rsidR="00BA7BC8" w:rsidRPr="008420FD" w:rsidRDefault="00BA7BC8" w:rsidP="00BA7BC8">
      <w:pPr>
        <w:pStyle w:val="BodyCopy"/>
        <w:rPr>
          <w:noProof w:val="0"/>
        </w:rPr>
      </w:pPr>
    </w:p>
    <w:p w:rsidR="0043300C" w:rsidRPr="008420FD" w:rsidRDefault="0043300C" w:rsidP="00BA7BC8">
      <w:pPr>
        <w:pStyle w:val="BodyCopy"/>
        <w:rPr>
          <w:noProof w:val="0"/>
        </w:rPr>
      </w:pPr>
      <w:r w:rsidRPr="008420FD">
        <w:rPr>
          <w:noProof w:val="0"/>
        </w:rPr>
        <w:t xml:space="preserve">Based on the trip selected in Activity </w:t>
      </w:r>
      <w:r w:rsidR="008B3C7B" w:rsidRPr="008420FD">
        <w:rPr>
          <w:noProof w:val="0"/>
        </w:rPr>
        <w:t>6</w:t>
      </w:r>
      <w:r w:rsidRPr="008420FD">
        <w:rPr>
          <w:noProof w:val="0"/>
        </w:rPr>
        <w:t xml:space="preserve">, please identify how you would </w:t>
      </w:r>
      <w:r w:rsidR="008B3C7B" w:rsidRPr="008420FD">
        <w:rPr>
          <w:noProof w:val="0"/>
        </w:rPr>
        <w:t xml:space="preserve">sources of destination information </w:t>
      </w:r>
      <w:r w:rsidRPr="008420FD">
        <w:rPr>
          <w:noProof w:val="0"/>
        </w:rPr>
        <w:t>to gather information to help provide a quotation for the client.</w:t>
      </w:r>
    </w:p>
    <w:p w:rsidR="0043300C" w:rsidRPr="008420FD" w:rsidRDefault="0043300C" w:rsidP="0043300C">
      <w:pPr>
        <w:pStyle w:val="TableBullet1"/>
        <w:numPr>
          <w:ilvl w:val="0"/>
          <w:numId w:val="0"/>
        </w:numPr>
        <w:spacing w:before="80" w:after="120"/>
        <w:rPr>
          <w:noProof w:val="0"/>
          <w:sz w:val="22"/>
          <w:szCs w:val="22"/>
          <w:lang w:eastAsia="en-AU"/>
        </w:rPr>
      </w:pPr>
    </w:p>
    <w:tbl>
      <w:tblPr>
        <w:tblStyle w:val="TableGrid"/>
        <w:tblW w:w="5000" w:type="pct"/>
        <w:tblLook w:val="04A0" w:firstRow="1" w:lastRow="0" w:firstColumn="1" w:lastColumn="0" w:noHBand="0" w:noVBand="1"/>
      </w:tblPr>
      <w:tblGrid>
        <w:gridCol w:w="1934"/>
        <w:gridCol w:w="2290"/>
        <w:gridCol w:w="2659"/>
        <w:gridCol w:w="2359"/>
      </w:tblGrid>
      <w:tr w:rsidR="0043300C" w:rsidRPr="008420FD" w:rsidTr="00BA7BC8">
        <w:tc>
          <w:tcPr>
            <w:tcW w:w="2504" w:type="dxa"/>
            <w:shd w:val="clear" w:color="auto" w:fill="F2F2F2" w:themeFill="background1" w:themeFillShade="F2"/>
          </w:tcPr>
          <w:p w:rsidR="0043300C" w:rsidRPr="008420FD" w:rsidRDefault="0043300C" w:rsidP="00BA7BC8">
            <w:pPr>
              <w:pStyle w:val="TableTextBold"/>
              <w:rPr>
                <w:noProof w:val="0"/>
              </w:rPr>
            </w:pPr>
            <w:r w:rsidRPr="008420FD">
              <w:rPr>
                <w:noProof w:val="0"/>
              </w:rPr>
              <w:t>Type of organisation</w:t>
            </w:r>
          </w:p>
        </w:tc>
        <w:tc>
          <w:tcPr>
            <w:tcW w:w="3364" w:type="dxa"/>
            <w:shd w:val="clear" w:color="auto" w:fill="F2F2F2" w:themeFill="background1" w:themeFillShade="F2"/>
          </w:tcPr>
          <w:p w:rsidR="0043300C" w:rsidRPr="008420FD" w:rsidRDefault="0043300C" w:rsidP="00BA7BC8">
            <w:pPr>
              <w:pStyle w:val="TableTextBold"/>
              <w:rPr>
                <w:noProof w:val="0"/>
              </w:rPr>
            </w:pPr>
            <w:r w:rsidRPr="008420FD">
              <w:rPr>
                <w:noProof w:val="0"/>
              </w:rPr>
              <w:t>Method of requesting information</w:t>
            </w:r>
          </w:p>
        </w:tc>
        <w:tc>
          <w:tcPr>
            <w:tcW w:w="4140" w:type="dxa"/>
            <w:shd w:val="clear" w:color="auto" w:fill="F2F2F2" w:themeFill="background1" w:themeFillShade="F2"/>
          </w:tcPr>
          <w:p w:rsidR="0043300C" w:rsidRPr="008420FD" w:rsidRDefault="0043300C" w:rsidP="00BA7BC8">
            <w:pPr>
              <w:pStyle w:val="TableTextBold"/>
              <w:rPr>
                <w:noProof w:val="0"/>
              </w:rPr>
            </w:pPr>
            <w:r w:rsidRPr="008420FD">
              <w:rPr>
                <w:noProof w:val="0"/>
              </w:rPr>
              <w:t>Information to be requested</w:t>
            </w:r>
          </w:p>
        </w:tc>
        <w:tc>
          <w:tcPr>
            <w:tcW w:w="3510" w:type="dxa"/>
            <w:shd w:val="clear" w:color="auto" w:fill="F2F2F2" w:themeFill="background1" w:themeFillShade="F2"/>
          </w:tcPr>
          <w:p w:rsidR="0043300C" w:rsidRPr="008420FD" w:rsidRDefault="0043300C" w:rsidP="00BA7BC8">
            <w:pPr>
              <w:pStyle w:val="TableTextBold"/>
              <w:rPr>
                <w:noProof w:val="0"/>
              </w:rPr>
            </w:pPr>
            <w:r w:rsidRPr="008420FD">
              <w:rPr>
                <w:noProof w:val="0"/>
              </w:rPr>
              <w:t>Format of information</w:t>
            </w:r>
          </w:p>
        </w:tc>
      </w:tr>
      <w:tr w:rsidR="0043300C" w:rsidRPr="008420FD" w:rsidTr="00BA7BC8">
        <w:trPr>
          <w:trHeight w:val="1134"/>
        </w:trPr>
        <w:tc>
          <w:tcPr>
            <w:tcW w:w="2504" w:type="dxa"/>
          </w:tcPr>
          <w:p w:rsidR="0043300C" w:rsidRPr="008420FD" w:rsidRDefault="0043300C" w:rsidP="00BA7BC8">
            <w:pPr>
              <w:pStyle w:val="TableTextBold"/>
              <w:rPr>
                <w:noProof w:val="0"/>
              </w:rPr>
            </w:pPr>
          </w:p>
        </w:tc>
        <w:tc>
          <w:tcPr>
            <w:tcW w:w="3364" w:type="dxa"/>
          </w:tcPr>
          <w:p w:rsidR="0043300C" w:rsidRPr="008420FD" w:rsidRDefault="0043300C" w:rsidP="00BA7BC8">
            <w:pPr>
              <w:pStyle w:val="TableTextBold"/>
              <w:rPr>
                <w:noProof w:val="0"/>
              </w:rPr>
            </w:pPr>
          </w:p>
        </w:tc>
        <w:tc>
          <w:tcPr>
            <w:tcW w:w="4140" w:type="dxa"/>
          </w:tcPr>
          <w:p w:rsidR="0043300C" w:rsidRPr="008420FD" w:rsidRDefault="0043300C" w:rsidP="00BA7BC8">
            <w:pPr>
              <w:pStyle w:val="TableTextBold"/>
              <w:rPr>
                <w:noProof w:val="0"/>
              </w:rPr>
            </w:pPr>
          </w:p>
        </w:tc>
        <w:tc>
          <w:tcPr>
            <w:tcW w:w="3510" w:type="dxa"/>
          </w:tcPr>
          <w:p w:rsidR="0043300C" w:rsidRPr="008420FD" w:rsidRDefault="0043300C" w:rsidP="00BA7BC8">
            <w:pPr>
              <w:pStyle w:val="TableTextBold"/>
              <w:rPr>
                <w:noProof w:val="0"/>
              </w:rPr>
            </w:pPr>
          </w:p>
        </w:tc>
      </w:tr>
      <w:tr w:rsidR="0043300C" w:rsidRPr="008420FD" w:rsidTr="00BA7BC8">
        <w:trPr>
          <w:trHeight w:val="1134"/>
        </w:trPr>
        <w:tc>
          <w:tcPr>
            <w:tcW w:w="2504" w:type="dxa"/>
          </w:tcPr>
          <w:p w:rsidR="0043300C" w:rsidRPr="008420FD" w:rsidRDefault="0043300C" w:rsidP="00BA7BC8">
            <w:pPr>
              <w:pStyle w:val="TableTextBold"/>
              <w:rPr>
                <w:noProof w:val="0"/>
              </w:rPr>
            </w:pPr>
          </w:p>
        </w:tc>
        <w:tc>
          <w:tcPr>
            <w:tcW w:w="3364" w:type="dxa"/>
          </w:tcPr>
          <w:p w:rsidR="0043300C" w:rsidRPr="008420FD" w:rsidRDefault="0043300C" w:rsidP="00BA7BC8">
            <w:pPr>
              <w:pStyle w:val="TableTextBold"/>
              <w:rPr>
                <w:noProof w:val="0"/>
              </w:rPr>
            </w:pPr>
          </w:p>
        </w:tc>
        <w:tc>
          <w:tcPr>
            <w:tcW w:w="4140" w:type="dxa"/>
          </w:tcPr>
          <w:p w:rsidR="0043300C" w:rsidRPr="008420FD" w:rsidRDefault="0043300C" w:rsidP="00BA7BC8">
            <w:pPr>
              <w:pStyle w:val="TableTextBold"/>
              <w:rPr>
                <w:noProof w:val="0"/>
              </w:rPr>
            </w:pPr>
          </w:p>
        </w:tc>
        <w:tc>
          <w:tcPr>
            <w:tcW w:w="3510" w:type="dxa"/>
          </w:tcPr>
          <w:p w:rsidR="0043300C" w:rsidRPr="008420FD" w:rsidRDefault="0043300C" w:rsidP="00BA7BC8">
            <w:pPr>
              <w:pStyle w:val="TableTextBold"/>
              <w:rPr>
                <w:noProof w:val="0"/>
              </w:rPr>
            </w:pPr>
          </w:p>
        </w:tc>
      </w:tr>
      <w:tr w:rsidR="0043300C" w:rsidRPr="008420FD" w:rsidTr="00BA7BC8">
        <w:trPr>
          <w:trHeight w:val="1134"/>
        </w:trPr>
        <w:tc>
          <w:tcPr>
            <w:tcW w:w="2504" w:type="dxa"/>
          </w:tcPr>
          <w:p w:rsidR="0043300C" w:rsidRPr="008420FD" w:rsidRDefault="0043300C" w:rsidP="00BA7BC8">
            <w:pPr>
              <w:pStyle w:val="TableTextBold"/>
              <w:rPr>
                <w:noProof w:val="0"/>
              </w:rPr>
            </w:pPr>
          </w:p>
        </w:tc>
        <w:tc>
          <w:tcPr>
            <w:tcW w:w="3364" w:type="dxa"/>
          </w:tcPr>
          <w:p w:rsidR="0043300C" w:rsidRPr="008420FD" w:rsidRDefault="0043300C" w:rsidP="00BA7BC8">
            <w:pPr>
              <w:pStyle w:val="TableTextBold"/>
              <w:rPr>
                <w:noProof w:val="0"/>
              </w:rPr>
            </w:pPr>
          </w:p>
        </w:tc>
        <w:tc>
          <w:tcPr>
            <w:tcW w:w="4140" w:type="dxa"/>
          </w:tcPr>
          <w:p w:rsidR="0043300C" w:rsidRPr="008420FD" w:rsidRDefault="0043300C" w:rsidP="00BA7BC8">
            <w:pPr>
              <w:pStyle w:val="TableTextBold"/>
              <w:rPr>
                <w:noProof w:val="0"/>
              </w:rPr>
            </w:pPr>
          </w:p>
        </w:tc>
        <w:tc>
          <w:tcPr>
            <w:tcW w:w="3510" w:type="dxa"/>
          </w:tcPr>
          <w:p w:rsidR="0043300C" w:rsidRPr="008420FD" w:rsidRDefault="0043300C" w:rsidP="00BA7BC8">
            <w:pPr>
              <w:pStyle w:val="TableTextBold"/>
              <w:rPr>
                <w:noProof w:val="0"/>
              </w:rPr>
            </w:pPr>
          </w:p>
        </w:tc>
      </w:tr>
      <w:tr w:rsidR="0043300C" w:rsidRPr="008420FD" w:rsidTr="00BA7BC8">
        <w:trPr>
          <w:trHeight w:val="1134"/>
        </w:trPr>
        <w:tc>
          <w:tcPr>
            <w:tcW w:w="2504" w:type="dxa"/>
          </w:tcPr>
          <w:p w:rsidR="0043300C" w:rsidRPr="008420FD" w:rsidRDefault="0043300C" w:rsidP="00BA7BC8">
            <w:pPr>
              <w:pStyle w:val="TableTextBold"/>
              <w:rPr>
                <w:noProof w:val="0"/>
              </w:rPr>
            </w:pPr>
          </w:p>
        </w:tc>
        <w:tc>
          <w:tcPr>
            <w:tcW w:w="3364" w:type="dxa"/>
          </w:tcPr>
          <w:p w:rsidR="0043300C" w:rsidRPr="008420FD" w:rsidRDefault="0043300C" w:rsidP="00BA7BC8">
            <w:pPr>
              <w:pStyle w:val="TableTextBold"/>
              <w:rPr>
                <w:noProof w:val="0"/>
              </w:rPr>
            </w:pPr>
          </w:p>
        </w:tc>
        <w:tc>
          <w:tcPr>
            <w:tcW w:w="4140" w:type="dxa"/>
          </w:tcPr>
          <w:p w:rsidR="0043300C" w:rsidRPr="008420FD" w:rsidRDefault="0043300C" w:rsidP="00BA7BC8">
            <w:pPr>
              <w:pStyle w:val="TableTextBold"/>
              <w:rPr>
                <w:noProof w:val="0"/>
              </w:rPr>
            </w:pPr>
          </w:p>
        </w:tc>
        <w:tc>
          <w:tcPr>
            <w:tcW w:w="3510" w:type="dxa"/>
          </w:tcPr>
          <w:p w:rsidR="0043300C" w:rsidRPr="008420FD" w:rsidRDefault="0043300C" w:rsidP="00BA7BC8">
            <w:pPr>
              <w:pStyle w:val="TableTextBold"/>
              <w:rPr>
                <w:noProof w:val="0"/>
              </w:rPr>
            </w:pPr>
          </w:p>
        </w:tc>
      </w:tr>
      <w:tr w:rsidR="0043300C" w:rsidRPr="008420FD" w:rsidTr="00BA7BC8">
        <w:trPr>
          <w:trHeight w:val="1134"/>
        </w:trPr>
        <w:tc>
          <w:tcPr>
            <w:tcW w:w="2504" w:type="dxa"/>
          </w:tcPr>
          <w:p w:rsidR="0043300C" w:rsidRPr="008420FD" w:rsidRDefault="0043300C" w:rsidP="00BA7BC8">
            <w:pPr>
              <w:pStyle w:val="TableTextBold"/>
              <w:rPr>
                <w:noProof w:val="0"/>
              </w:rPr>
            </w:pPr>
          </w:p>
        </w:tc>
        <w:tc>
          <w:tcPr>
            <w:tcW w:w="3364" w:type="dxa"/>
          </w:tcPr>
          <w:p w:rsidR="0043300C" w:rsidRPr="008420FD" w:rsidRDefault="0043300C" w:rsidP="00BA7BC8">
            <w:pPr>
              <w:pStyle w:val="TableTextBold"/>
              <w:rPr>
                <w:noProof w:val="0"/>
              </w:rPr>
            </w:pPr>
          </w:p>
        </w:tc>
        <w:tc>
          <w:tcPr>
            <w:tcW w:w="4140" w:type="dxa"/>
          </w:tcPr>
          <w:p w:rsidR="0043300C" w:rsidRPr="008420FD" w:rsidRDefault="0043300C" w:rsidP="00BA7BC8">
            <w:pPr>
              <w:pStyle w:val="TableTextBold"/>
              <w:rPr>
                <w:noProof w:val="0"/>
              </w:rPr>
            </w:pPr>
          </w:p>
        </w:tc>
        <w:tc>
          <w:tcPr>
            <w:tcW w:w="3510" w:type="dxa"/>
          </w:tcPr>
          <w:p w:rsidR="0043300C" w:rsidRPr="008420FD" w:rsidRDefault="0043300C" w:rsidP="00BA7BC8">
            <w:pPr>
              <w:pStyle w:val="TableTextBold"/>
              <w:rPr>
                <w:noProof w:val="0"/>
              </w:rPr>
            </w:pPr>
          </w:p>
        </w:tc>
      </w:tr>
      <w:tr w:rsidR="0043300C" w:rsidRPr="008420FD" w:rsidTr="00BA7BC8">
        <w:trPr>
          <w:trHeight w:val="1134"/>
        </w:trPr>
        <w:tc>
          <w:tcPr>
            <w:tcW w:w="2504" w:type="dxa"/>
          </w:tcPr>
          <w:p w:rsidR="0043300C" w:rsidRPr="008420FD" w:rsidRDefault="0043300C" w:rsidP="00BA7BC8">
            <w:pPr>
              <w:pStyle w:val="TableTextBold"/>
              <w:rPr>
                <w:noProof w:val="0"/>
              </w:rPr>
            </w:pPr>
          </w:p>
        </w:tc>
        <w:tc>
          <w:tcPr>
            <w:tcW w:w="3364" w:type="dxa"/>
          </w:tcPr>
          <w:p w:rsidR="0043300C" w:rsidRPr="008420FD" w:rsidRDefault="0043300C" w:rsidP="00BA7BC8">
            <w:pPr>
              <w:pStyle w:val="TableTextBold"/>
              <w:rPr>
                <w:noProof w:val="0"/>
              </w:rPr>
            </w:pPr>
          </w:p>
        </w:tc>
        <w:tc>
          <w:tcPr>
            <w:tcW w:w="4140" w:type="dxa"/>
          </w:tcPr>
          <w:p w:rsidR="0043300C" w:rsidRPr="008420FD" w:rsidRDefault="0043300C" w:rsidP="00BA7BC8">
            <w:pPr>
              <w:pStyle w:val="TableTextBold"/>
              <w:rPr>
                <w:noProof w:val="0"/>
              </w:rPr>
            </w:pPr>
          </w:p>
        </w:tc>
        <w:tc>
          <w:tcPr>
            <w:tcW w:w="3510" w:type="dxa"/>
          </w:tcPr>
          <w:p w:rsidR="0043300C" w:rsidRPr="008420FD" w:rsidRDefault="0043300C" w:rsidP="00BA7BC8">
            <w:pPr>
              <w:pStyle w:val="TableTextBold"/>
              <w:rPr>
                <w:noProof w:val="0"/>
              </w:rPr>
            </w:pPr>
          </w:p>
        </w:tc>
      </w:tr>
      <w:tr w:rsidR="0043300C" w:rsidRPr="008420FD" w:rsidTr="00BA7BC8">
        <w:trPr>
          <w:trHeight w:val="1134"/>
        </w:trPr>
        <w:tc>
          <w:tcPr>
            <w:tcW w:w="2504" w:type="dxa"/>
          </w:tcPr>
          <w:p w:rsidR="0043300C" w:rsidRPr="008420FD" w:rsidRDefault="0043300C" w:rsidP="00BA7BC8">
            <w:pPr>
              <w:pStyle w:val="TableTextBold"/>
              <w:rPr>
                <w:noProof w:val="0"/>
              </w:rPr>
            </w:pPr>
          </w:p>
        </w:tc>
        <w:tc>
          <w:tcPr>
            <w:tcW w:w="3364" w:type="dxa"/>
          </w:tcPr>
          <w:p w:rsidR="0043300C" w:rsidRPr="008420FD" w:rsidRDefault="0043300C" w:rsidP="00BA7BC8">
            <w:pPr>
              <w:pStyle w:val="TableTextBold"/>
              <w:rPr>
                <w:noProof w:val="0"/>
              </w:rPr>
            </w:pPr>
          </w:p>
        </w:tc>
        <w:tc>
          <w:tcPr>
            <w:tcW w:w="4140" w:type="dxa"/>
          </w:tcPr>
          <w:p w:rsidR="0043300C" w:rsidRPr="008420FD" w:rsidRDefault="0043300C" w:rsidP="00BA7BC8">
            <w:pPr>
              <w:pStyle w:val="TableTextBold"/>
              <w:rPr>
                <w:noProof w:val="0"/>
              </w:rPr>
            </w:pPr>
          </w:p>
        </w:tc>
        <w:tc>
          <w:tcPr>
            <w:tcW w:w="3510" w:type="dxa"/>
          </w:tcPr>
          <w:p w:rsidR="0043300C" w:rsidRPr="008420FD" w:rsidRDefault="0043300C" w:rsidP="00BA7BC8">
            <w:pPr>
              <w:pStyle w:val="TableTextBold"/>
              <w:rPr>
                <w:noProof w:val="0"/>
              </w:rPr>
            </w:pPr>
          </w:p>
        </w:tc>
      </w:tr>
    </w:tbl>
    <w:p w:rsidR="005D1475" w:rsidRPr="008420FD" w:rsidRDefault="005D1475" w:rsidP="005D1475">
      <w:pPr>
        <w:pStyle w:val="BodyCopy"/>
        <w:rPr>
          <w:noProof w:val="0"/>
        </w:rPr>
      </w:pPr>
    </w:p>
    <w:p w:rsidR="005D1475" w:rsidRPr="008420FD" w:rsidRDefault="005D1475" w:rsidP="005D1475">
      <w:pPr>
        <w:pStyle w:val="ActivityBottom"/>
        <w:rPr>
          <w:noProof w:val="0"/>
        </w:rPr>
      </w:pPr>
    </w:p>
    <w:p w:rsidR="008F7E7F" w:rsidRPr="008420FD" w:rsidRDefault="008F7E7F" w:rsidP="005D1475">
      <w:pPr>
        <w:pStyle w:val="BodyCopy"/>
        <w:rPr>
          <w:noProof w:val="0"/>
        </w:rPr>
      </w:pPr>
      <w:r w:rsidRPr="008420FD">
        <w:rPr>
          <w:noProof w:val="0"/>
        </w:rPr>
        <w:br w:type="page"/>
      </w:r>
    </w:p>
    <w:p w:rsidR="008F7E7F" w:rsidRPr="008420FD" w:rsidRDefault="008F7E7F" w:rsidP="009D7C05">
      <w:pPr>
        <w:pStyle w:val="Heading3"/>
      </w:pPr>
      <w:r w:rsidRPr="008420FD">
        <w:t xml:space="preserve">Visit </w:t>
      </w:r>
      <w:r w:rsidR="008B3C7B" w:rsidRPr="008420FD">
        <w:t>sources of information</w:t>
      </w:r>
      <w:r w:rsidRPr="008420FD">
        <w:t xml:space="preserve"> </w:t>
      </w:r>
    </w:p>
    <w:p w:rsidR="008F7E7F" w:rsidRPr="008420FD" w:rsidRDefault="008F7E7F" w:rsidP="005D1475">
      <w:pPr>
        <w:pStyle w:val="BodyCopy"/>
        <w:rPr>
          <w:noProof w:val="0"/>
        </w:rPr>
      </w:pPr>
      <w:r w:rsidRPr="008420FD">
        <w:rPr>
          <w:noProof w:val="0"/>
        </w:rPr>
        <w:t xml:space="preserve">At times you may be required to visit </w:t>
      </w:r>
      <w:r w:rsidR="008B3C7B" w:rsidRPr="008420FD">
        <w:rPr>
          <w:noProof w:val="0"/>
        </w:rPr>
        <w:t>sources of information</w:t>
      </w:r>
      <w:r w:rsidRPr="008420FD">
        <w:rPr>
          <w:noProof w:val="0"/>
        </w:rPr>
        <w:t xml:space="preserve"> </w:t>
      </w:r>
    </w:p>
    <w:p w:rsidR="008F7E7F" w:rsidRPr="008420FD" w:rsidRDefault="008F7E7F" w:rsidP="005D1475">
      <w:pPr>
        <w:pStyle w:val="BodyCopy"/>
        <w:rPr>
          <w:noProof w:val="0"/>
        </w:rPr>
      </w:pPr>
      <w:r w:rsidRPr="008420FD">
        <w:rPr>
          <w:noProof w:val="0"/>
        </w:rPr>
        <w:t>This opportunity to gather a first-hand understanding of the source, including key personnel who will be instrumental in sharing information is very beneficial.</w:t>
      </w:r>
    </w:p>
    <w:p w:rsidR="008F7E7F" w:rsidRPr="008420FD" w:rsidRDefault="008F7E7F" w:rsidP="005D1475">
      <w:pPr>
        <w:pStyle w:val="Heading4"/>
      </w:pPr>
      <w:r w:rsidRPr="008420FD">
        <w:t xml:space="preserve">Benefits of visiting sources </w:t>
      </w:r>
    </w:p>
    <w:p w:rsidR="008F7E7F" w:rsidRPr="008420FD" w:rsidRDefault="008F7E7F" w:rsidP="005D1475">
      <w:pPr>
        <w:pStyle w:val="BodyCopy"/>
        <w:rPr>
          <w:noProof w:val="0"/>
        </w:rPr>
      </w:pPr>
      <w:r w:rsidRPr="008420FD">
        <w:rPr>
          <w:noProof w:val="0"/>
        </w:rPr>
        <w:t>It is extremely advantageous to visit sources as they provide a first-hand opportunity to:</w:t>
      </w:r>
    </w:p>
    <w:p w:rsidR="008F7E7F" w:rsidRPr="008420FD" w:rsidRDefault="008F7E7F" w:rsidP="0026376F">
      <w:pPr>
        <w:pStyle w:val="Bullet1"/>
      </w:pPr>
      <w:r w:rsidRPr="008420FD">
        <w:t>Meet key personnel</w:t>
      </w:r>
    </w:p>
    <w:p w:rsidR="008F7E7F" w:rsidRPr="008420FD" w:rsidRDefault="008F7E7F" w:rsidP="0026376F">
      <w:pPr>
        <w:pStyle w:val="Bullet1"/>
      </w:pPr>
      <w:r w:rsidRPr="008420FD">
        <w:t>Talking with personnel to obtain, clarify, update and identify supplementary relevant information</w:t>
      </w:r>
    </w:p>
    <w:p w:rsidR="008F7E7F" w:rsidRPr="008420FD" w:rsidRDefault="008A11C8" w:rsidP="0026376F">
      <w:pPr>
        <w:pStyle w:val="Bullet1"/>
      </w:pPr>
      <w:r w:rsidRPr="008420FD">
        <w:rPr>
          <w:noProof/>
          <w:lang w:eastAsia="en-AU"/>
        </w:rPr>
        <w:drawing>
          <wp:anchor distT="0" distB="0" distL="114300" distR="114300" simplePos="0" relativeHeight="251941888" behindDoc="0" locked="0" layoutInCell="1" allowOverlap="1" wp14:anchorId="1D1A268E" wp14:editId="0F45D368">
            <wp:simplePos x="0" y="0"/>
            <wp:positionH relativeFrom="column">
              <wp:posOffset>4048125</wp:posOffset>
            </wp:positionH>
            <wp:positionV relativeFrom="paragraph">
              <wp:posOffset>140970</wp:posOffset>
            </wp:positionV>
            <wp:extent cx="1666875" cy="1120140"/>
            <wp:effectExtent l="0" t="0" r="9525" b="3810"/>
            <wp:wrapSquare wrapText="bothSides"/>
            <wp:docPr id="269" name="Picture 97" descr="shutterstock_1523609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2360924.jpg"/>
                    <pic:cNvPicPr/>
                  </pic:nvPicPr>
                  <pic:blipFill>
                    <a:blip r:embed="rId161" cstate="print"/>
                    <a:stretch>
                      <a:fillRect/>
                    </a:stretch>
                  </pic:blipFill>
                  <pic:spPr>
                    <a:xfrm>
                      <a:off x="0" y="0"/>
                      <a:ext cx="1666875" cy="1120140"/>
                    </a:xfrm>
                    <a:prstGeom prst="rect">
                      <a:avLst/>
                    </a:prstGeom>
                  </pic:spPr>
                </pic:pic>
              </a:graphicData>
            </a:graphic>
            <wp14:sizeRelH relativeFrom="margin">
              <wp14:pctWidth>0</wp14:pctWidth>
            </wp14:sizeRelH>
            <wp14:sizeRelV relativeFrom="margin">
              <wp14:pctHeight>0</wp14:pctHeight>
            </wp14:sizeRelV>
          </wp:anchor>
        </w:drawing>
      </w:r>
      <w:r w:rsidR="008F7E7F" w:rsidRPr="008420FD">
        <w:t>Gain an understanding of the operation</w:t>
      </w:r>
    </w:p>
    <w:p w:rsidR="008F7E7F" w:rsidRPr="008420FD" w:rsidRDefault="008F7E7F" w:rsidP="0026376F">
      <w:pPr>
        <w:pStyle w:val="Bullet1"/>
      </w:pPr>
      <w:r w:rsidRPr="008420FD">
        <w:t>Viewing operations and making personal observations</w:t>
      </w:r>
    </w:p>
    <w:p w:rsidR="008F7E7F" w:rsidRPr="008420FD" w:rsidRDefault="008F7E7F" w:rsidP="0026376F">
      <w:pPr>
        <w:pStyle w:val="Bullet1"/>
      </w:pPr>
      <w:r w:rsidRPr="008420FD">
        <w:t>Clarify and explain your request for information</w:t>
      </w:r>
    </w:p>
    <w:p w:rsidR="008F7E7F" w:rsidRPr="008420FD" w:rsidRDefault="008F7E7F" w:rsidP="0026376F">
      <w:pPr>
        <w:pStyle w:val="Bullet1"/>
      </w:pPr>
      <w:r w:rsidRPr="008420FD">
        <w:t>Receive electronic and hard copy files in a manner that is more user friendly than delivering them through other sources such as emails or courier services</w:t>
      </w:r>
    </w:p>
    <w:p w:rsidR="008F7E7F" w:rsidRPr="008420FD" w:rsidRDefault="008F7E7F" w:rsidP="0026376F">
      <w:pPr>
        <w:pStyle w:val="Bullet1"/>
      </w:pPr>
      <w:r w:rsidRPr="008420FD">
        <w:t>Reviewing additional information available at the source</w:t>
      </w:r>
    </w:p>
    <w:p w:rsidR="008F7E7F" w:rsidRPr="008420FD" w:rsidRDefault="008F7E7F" w:rsidP="0026376F">
      <w:pPr>
        <w:pStyle w:val="Bullet1"/>
      </w:pPr>
      <w:r w:rsidRPr="008420FD">
        <w:t>Get any questions answered</w:t>
      </w:r>
    </w:p>
    <w:p w:rsidR="008F7E7F" w:rsidRPr="008420FD" w:rsidRDefault="008F7E7F" w:rsidP="0026376F">
      <w:pPr>
        <w:pStyle w:val="Bullet1"/>
      </w:pPr>
      <w:r w:rsidRPr="008420FD">
        <w:t>Identify the potential of informational sources that can be utilised at a later date</w:t>
      </w:r>
    </w:p>
    <w:p w:rsidR="008A11C8" w:rsidRPr="008420FD" w:rsidRDefault="008F7E7F" w:rsidP="0026376F">
      <w:pPr>
        <w:pStyle w:val="Bullet1"/>
      </w:pPr>
      <w:r w:rsidRPr="008420FD">
        <w:t>Recording interviews and taking photographs or other recorded images.</w:t>
      </w:r>
    </w:p>
    <w:p w:rsidR="008A11C8" w:rsidRPr="008420FD" w:rsidRDefault="008A11C8" w:rsidP="005D1475">
      <w:pPr>
        <w:pStyle w:val="Heading4"/>
      </w:pPr>
      <w:r w:rsidRPr="008420FD">
        <w:t>Visit destination sites as a visitor</w:t>
      </w:r>
    </w:p>
    <w:p w:rsidR="008A11C8" w:rsidRPr="008420FD" w:rsidRDefault="008A11C8" w:rsidP="005D1475">
      <w:pPr>
        <w:pStyle w:val="BodyCopy"/>
        <w:rPr>
          <w:noProof w:val="0"/>
        </w:rPr>
      </w:pPr>
      <w:r w:rsidRPr="008420FD">
        <w:rPr>
          <w:noProof w:val="0"/>
        </w:rPr>
        <w:t>Methods to understand different destination sites include, but not limited to:</w:t>
      </w:r>
    </w:p>
    <w:p w:rsidR="008A11C8" w:rsidRPr="008420FD" w:rsidRDefault="008A11C8" w:rsidP="0026376F">
      <w:pPr>
        <w:pStyle w:val="Bullet1"/>
      </w:pPr>
      <w:r w:rsidRPr="008420FD">
        <w:t>Experience it as a visitor</w:t>
      </w:r>
    </w:p>
    <w:p w:rsidR="008A11C8" w:rsidRPr="008420FD" w:rsidRDefault="008A11C8" w:rsidP="0026376F">
      <w:pPr>
        <w:pStyle w:val="Bullet1"/>
      </w:pPr>
      <w:r w:rsidRPr="008420FD">
        <w:t>Queue for rides, shows or other attractions</w:t>
      </w:r>
    </w:p>
    <w:p w:rsidR="008A11C8" w:rsidRPr="008420FD" w:rsidRDefault="008A11C8" w:rsidP="0026376F">
      <w:pPr>
        <w:pStyle w:val="Bullet1"/>
      </w:pPr>
      <w:r w:rsidRPr="008420FD">
        <w:t>Use the facilities as a tourist would</w:t>
      </w:r>
    </w:p>
    <w:p w:rsidR="008A11C8" w:rsidRPr="008420FD" w:rsidRDefault="008A11C8" w:rsidP="0026376F">
      <w:pPr>
        <w:pStyle w:val="Bullet1"/>
      </w:pPr>
      <w:r w:rsidRPr="008420FD">
        <w:t>Buy food and drinks</w:t>
      </w:r>
    </w:p>
    <w:p w:rsidR="008A11C8" w:rsidRPr="008420FD" w:rsidRDefault="008A11C8" w:rsidP="0026376F">
      <w:pPr>
        <w:pStyle w:val="Bullet1"/>
      </w:pPr>
      <w:r w:rsidRPr="008420FD">
        <w:t>Take the tours, view the exhibits and engage with what is available – walk the walks, visit all the attractions, ride all the rides, participate in activities which are promoted to visitors, see the sights, feed the animals, play the games</w:t>
      </w:r>
    </w:p>
    <w:p w:rsidR="008A11C8" w:rsidRPr="008420FD" w:rsidRDefault="005701ED" w:rsidP="0026376F">
      <w:pPr>
        <w:pStyle w:val="Bullet1"/>
      </w:pPr>
      <w:r w:rsidRPr="008420FD">
        <w:rPr>
          <w:noProof/>
          <w:lang w:eastAsia="en-AU"/>
        </w:rPr>
        <w:drawing>
          <wp:anchor distT="0" distB="0" distL="114300" distR="114300" simplePos="0" relativeHeight="252089344" behindDoc="0" locked="0" layoutInCell="1" allowOverlap="1" wp14:anchorId="2C687FA6" wp14:editId="3FF5E144">
            <wp:simplePos x="0" y="0"/>
            <wp:positionH relativeFrom="column">
              <wp:posOffset>4098290</wp:posOffset>
            </wp:positionH>
            <wp:positionV relativeFrom="paragraph">
              <wp:posOffset>104140</wp:posOffset>
            </wp:positionV>
            <wp:extent cx="1616710" cy="1076325"/>
            <wp:effectExtent l="0" t="0" r="2540" b="9525"/>
            <wp:wrapSquare wrapText="bothSides"/>
            <wp:docPr id="272" name="Picture 271" descr="A12 shutterstock_1593579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2 shutterstock_159357962.jpg"/>
                    <pic:cNvPicPr/>
                  </pic:nvPicPr>
                  <pic:blipFill>
                    <a:blip r:embed="rId162" cstate="print"/>
                    <a:stretch>
                      <a:fillRect/>
                    </a:stretch>
                  </pic:blipFill>
                  <pic:spPr>
                    <a:xfrm>
                      <a:off x="0" y="0"/>
                      <a:ext cx="1616710" cy="1076325"/>
                    </a:xfrm>
                    <a:prstGeom prst="rect">
                      <a:avLst/>
                    </a:prstGeom>
                  </pic:spPr>
                </pic:pic>
              </a:graphicData>
            </a:graphic>
          </wp:anchor>
        </w:drawing>
      </w:r>
      <w:r w:rsidR="008A11C8" w:rsidRPr="008420FD">
        <w:t>Take notes</w:t>
      </w:r>
    </w:p>
    <w:p w:rsidR="008A11C8" w:rsidRPr="008420FD" w:rsidRDefault="008A11C8" w:rsidP="0026376F">
      <w:pPr>
        <w:pStyle w:val="Bullet1"/>
      </w:pPr>
      <w:r w:rsidRPr="008420FD">
        <w:t>Listen to what the staff at the facility say, and watch how they work and respond to and engage with visitors</w:t>
      </w:r>
    </w:p>
    <w:p w:rsidR="008A11C8" w:rsidRPr="008420FD" w:rsidRDefault="008A11C8" w:rsidP="0026376F">
      <w:pPr>
        <w:pStyle w:val="Bullet1"/>
      </w:pPr>
      <w:r w:rsidRPr="008420FD">
        <w:t xml:space="preserve">Visit the site at different times and on different days </w:t>
      </w:r>
    </w:p>
    <w:p w:rsidR="008A11C8" w:rsidRPr="008420FD" w:rsidRDefault="008A11C8" w:rsidP="0026376F">
      <w:pPr>
        <w:pStyle w:val="Bullet1"/>
      </w:pPr>
      <w:r w:rsidRPr="008420FD">
        <w:t>Get a comprehensive overview and experience as to:</w:t>
      </w:r>
    </w:p>
    <w:p w:rsidR="008A11C8" w:rsidRPr="008420FD" w:rsidRDefault="008A11C8" w:rsidP="0026376F">
      <w:pPr>
        <w:pStyle w:val="Bullet2"/>
        <w:rPr>
          <w:lang w:val="en-AU"/>
        </w:rPr>
      </w:pPr>
      <w:r w:rsidRPr="008420FD">
        <w:rPr>
          <w:lang w:val="en-AU"/>
        </w:rPr>
        <w:t>What is available at different times</w:t>
      </w:r>
    </w:p>
    <w:p w:rsidR="008A11C8" w:rsidRPr="008420FD" w:rsidRDefault="008A11C8" w:rsidP="0026376F">
      <w:pPr>
        <w:pStyle w:val="Bullet2"/>
        <w:rPr>
          <w:lang w:val="en-AU"/>
        </w:rPr>
      </w:pPr>
      <w:r w:rsidRPr="008420FD">
        <w:rPr>
          <w:lang w:val="en-AU"/>
        </w:rPr>
        <w:t xml:space="preserve">How the visitor experience changes with times, days and events </w:t>
      </w:r>
    </w:p>
    <w:p w:rsidR="008A11C8" w:rsidRPr="008420FD" w:rsidRDefault="008A11C8">
      <w:pPr>
        <w:rPr>
          <w:rFonts w:ascii="Helvetica" w:eastAsia="Times New Roman" w:hAnsi="Helvetica" w:cs="Helvetica"/>
          <w:color w:val="000000"/>
        </w:rPr>
      </w:pPr>
      <w:r w:rsidRPr="008420FD">
        <w:rPr>
          <w:rFonts w:ascii="Helvetica" w:eastAsia="Times New Roman" w:hAnsi="Helvetica" w:cs="Helvetica"/>
          <w:color w:val="000000"/>
        </w:rPr>
        <w:br w:type="page"/>
      </w:r>
    </w:p>
    <w:p w:rsidR="008A11C8" w:rsidRPr="008420FD" w:rsidRDefault="008A11C8" w:rsidP="0026376F">
      <w:pPr>
        <w:pStyle w:val="Bullet1"/>
      </w:pPr>
      <w:r w:rsidRPr="008420FD">
        <w:t>Observe the visitors – to:</w:t>
      </w:r>
    </w:p>
    <w:p w:rsidR="008A11C8" w:rsidRPr="008420FD" w:rsidRDefault="008A11C8" w:rsidP="0026376F">
      <w:pPr>
        <w:pStyle w:val="Bullet2"/>
        <w:rPr>
          <w:lang w:val="en-AU"/>
        </w:rPr>
      </w:pPr>
      <w:r w:rsidRPr="008420FD">
        <w:rPr>
          <w:lang w:val="en-AU"/>
        </w:rPr>
        <w:t>Identify what they appear to like or not like so much</w:t>
      </w:r>
    </w:p>
    <w:p w:rsidR="008A11C8" w:rsidRPr="008420FD" w:rsidRDefault="008A11C8" w:rsidP="0026376F">
      <w:pPr>
        <w:pStyle w:val="Bullet2"/>
        <w:rPr>
          <w:lang w:val="en-AU"/>
        </w:rPr>
      </w:pPr>
      <w:r w:rsidRPr="008420FD">
        <w:rPr>
          <w:lang w:val="en-AU"/>
        </w:rPr>
        <w:t>What they do and what they say – are there things you can learn from this observation of ‘paying customers’ to factor into your provision of visitor information?</w:t>
      </w:r>
    </w:p>
    <w:p w:rsidR="008A11C8" w:rsidRPr="008420FD" w:rsidRDefault="008A11C8" w:rsidP="0026376F">
      <w:pPr>
        <w:pStyle w:val="Bullet1"/>
      </w:pPr>
      <w:r w:rsidRPr="008420FD">
        <w:t xml:space="preserve">Go to every area of the site – you must gain first-hand experience of all the service, facilities and features. </w:t>
      </w:r>
    </w:p>
    <w:p w:rsidR="005D1475" w:rsidRPr="008420FD" w:rsidRDefault="005D1475" w:rsidP="005D1475">
      <w:pPr>
        <w:pStyle w:val="BodyCopy"/>
        <w:rPr>
          <w:noProof w:val="0"/>
          <w:sz w:val="16"/>
        </w:rPr>
      </w:pPr>
    </w:p>
    <w:p w:rsidR="005D1475" w:rsidRPr="008420FD" w:rsidRDefault="005D1475" w:rsidP="005D1475">
      <w:pPr>
        <w:pStyle w:val="Bullet1"/>
        <w:numPr>
          <w:ilvl w:val="0"/>
          <w:numId w:val="0"/>
        </w:numPr>
        <w:ind w:left="357"/>
      </w:pPr>
      <w:r w:rsidRPr="008420FD">
        <w:rPr>
          <w:noProof/>
          <w:lang w:eastAsia="en-AU"/>
        </w:rPr>
        <mc:AlternateContent>
          <mc:Choice Requires="wpg">
            <w:drawing>
              <wp:anchor distT="0" distB="0" distL="114300" distR="114300" simplePos="0" relativeHeight="252177408" behindDoc="0" locked="0" layoutInCell="1" allowOverlap="1" wp14:anchorId="04CEAA28" wp14:editId="07626420">
                <wp:simplePos x="0" y="0"/>
                <wp:positionH relativeFrom="column">
                  <wp:posOffset>0</wp:posOffset>
                </wp:positionH>
                <wp:positionV relativeFrom="paragraph">
                  <wp:posOffset>57785</wp:posOffset>
                </wp:positionV>
                <wp:extent cx="5592445" cy="981710"/>
                <wp:effectExtent l="0" t="0" r="8255" b="8890"/>
                <wp:wrapNone/>
                <wp:docPr id="181" name="Group 181"/>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182" name="Text Box 182"/>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 name="Text Box 184"/>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D1475">
                              <w:pPr>
                                <w:spacing w:before="240" w:after="120" w:line="240" w:lineRule="auto"/>
                              </w:pPr>
                              <w:r>
                                <w:rPr>
                                  <w:rFonts w:ascii="Helvetica" w:hAnsi="Helvetica" w:cs="Chevin-DemiBold"/>
                                  <w:b/>
                                  <w:bCs/>
                                  <w:i/>
                                  <w:sz w:val="32"/>
                                  <w:szCs w:val="32"/>
                                  <w:lang w:val="en-US"/>
                                </w:rPr>
                                <w:t>Identify desired visits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 name="Text Box 185"/>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5D147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8</w:t>
                              </w:r>
                            </w:p>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81" o:spid="_x0000_s1065" style="position:absolute;left:0;text-align:left;margin-left:0;margin-top:4.55pt;width:440.35pt;height:77.3pt;z-index:252177408;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">
                <v:shape id="Text Box 182" o:spid="_x0000_s106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kytcMA&#10;AADcAAAADwAAAGRycy9kb3ducmV2LnhtbERPS4vCMBC+C/sfwix403QLSukaRQqiLHrwcdnb2Ixt&#10;sZl0m6xWf70RBG/z8T1nMutMLS7Uusqygq9hBII4t7riQsFhvxgkIJxH1lhbJgU3cjCbfvQmmGp7&#10;5S1ddr4QIYRdigpK75tUSpeXZNANbUMcuJNtDfoA20LqFq8h3NQyjqKxNFhxaCixoayk/Lz7Nwp+&#10;ssUGt8fYJPc6W65P8+bv8DtSqv/Zzb9BeOr8W/xyr3SYn8TwfCZcIK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9kytcMAAADcAAAADwAAAAAAAAAAAAAAAACYAgAAZHJzL2Rv&#10;d25yZXYueG1sUEsFBgAAAAAEAAQA9QAAAIgDAAAAAA==&#10;" filled="f" stroked="f" strokeweight=".5pt">
                  <v:textbox>
                    <w:txbxContent>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v:textbox>
                </v:shape>
                <v:shape id="Text Box 184" o:spid="_x0000_s106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g6p8QA&#10;AADcAAAADwAAAGRycy9kb3ducmV2LnhtbERPS2vCQBC+F/oflin0UnTjW1JXEWlVvGm0pbchO01C&#10;s7Mhu03iv3eFQm/z8T1nsepMKRqqXWFZwaAfgSBOrS44U3BO3ntzEM4jaywtk4IrOVgtHx8WGGvb&#10;8pGak89ECGEXo4Lc+yqW0qU5GXR9WxEH7tvWBn2AdSZ1jW0IN6UcRtFUGiw4NORY0San9Of0axR8&#10;vWSfB9dtL+1oMqredk0y+9CJUs9P3foVhKfO/4v/3Hsd5s/HcH8mXC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YOqfEAAAA3AAAAA8AAAAAAAAAAAAAAAAAmAIAAGRycy9k&#10;b3ducmV2LnhtbFBLBQYAAAAABAAEAPUAAACJAwAAAAA=&#10;" fillcolor="white [3201]" stroked="f" strokeweight=".5pt">
                  <v:textbox>
                    <w:txbxContent>
                      <w:p w:rsidR="004C669D" w:rsidRDefault="004C669D" w:rsidP="005D1475">
                        <w:pPr>
                          <w:spacing w:before="240" w:after="120" w:line="240" w:lineRule="auto"/>
                        </w:pPr>
                        <w:r>
                          <w:rPr>
                            <w:rFonts w:ascii="Helvetica" w:hAnsi="Helvetica" w:cs="Chevin-DemiBold"/>
                            <w:b/>
                            <w:bCs/>
                            <w:i/>
                            <w:sz w:val="32"/>
                            <w:szCs w:val="32"/>
                            <w:lang w:val="en-US"/>
                          </w:rPr>
                          <w:t>Identify desired visits</w:t>
                        </w:r>
                      </w:p>
                    </w:txbxContent>
                  </v:textbox>
                </v:shape>
                <v:shape id="Text Box 185" o:spid="_x0000_s1068"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jgUcQA&#10;AADcAAAADwAAAGRycy9kb3ducmV2LnhtbERP32vCMBB+H/g/hBP2NlMHG9IZZYhjCivOOvD1aM62&#10;s7mUJLPVv94Iwt7u4/t503lvGnEi52vLCsajBARxYXXNpYKf3cfTBIQPyBoby6TgTB7ms8HDFFNt&#10;O97SKQ+liCHsU1RQhdCmUvqiIoN+ZFviyB2sMxgidKXUDrsYbhr5nCSv0mDNsaHClhYVFcf8zyjY&#10;d/mn26zXv9/tKrtsLnn2RctMqcdh//4GIlAf/sV390rH+ZMXuD0TL5C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Y4FHEAAAA3AAAAA8AAAAAAAAAAAAAAAAAmAIAAGRycy9k&#10;b3ducmV2LnhtbFBLBQYAAAAABAAEAPUAAACJAwAAAAA=&#10;" fillcolor="window" stroked="f" strokeweight=".5pt">
                  <v:textbox>
                    <w:txbxContent>
                      <w:p w:rsidR="004C669D" w:rsidRPr="000D4B98" w:rsidRDefault="004C669D" w:rsidP="005D147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8</w:t>
                        </w:r>
                      </w:p>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v:textbox>
                </v:shape>
              </v:group>
            </w:pict>
          </mc:Fallback>
        </mc:AlternateContent>
      </w:r>
      <w:r w:rsidRPr="008420FD">
        <w:rPr>
          <w:noProof/>
          <w:lang w:eastAsia="en-AU"/>
        </w:rPr>
        <mc:AlternateContent>
          <mc:Choice Requires="wps">
            <w:drawing>
              <wp:anchor distT="0" distB="0" distL="114300" distR="114300" simplePos="0" relativeHeight="252178432" behindDoc="1" locked="0" layoutInCell="1" allowOverlap="1" wp14:anchorId="64A7DDD0" wp14:editId="16F56BA0">
                <wp:simplePos x="0" y="0"/>
                <wp:positionH relativeFrom="column">
                  <wp:posOffset>-98637</wp:posOffset>
                </wp:positionH>
                <wp:positionV relativeFrom="paragraph">
                  <wp:posOffset>11430</wp:posOffset>
                </wp:positionV>
                <wp:extent cx="5791200" cy="1100243"/>
                <wp:effectExtent l="0" t="0" r="19050" b="24130"/>
                <wp:wrapNone/>
                <wp:docPr id="384" name="Text Box 384"/>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5D14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4" o:spid="_x0000_s1069" type="#_x0000_t202" style="position:absolute;left:0;text-align:left;margin-left:-7.75pt;margin-top:.9pt;width:456pt;height:86.65pt;z-index:-25113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" fillcolor="white [3201]" strokecolor="#4f81bd [3204]">
                <v:textbox>
                  <w:txbxContent>
                    <w:p w:rsidR="004C669D" w:rsidRDefault="004C669D" w:rsidP="005D1475"/>
                  </w:txbxContent>
                </v:textbox>
              </v:shape>
            </w:pict>
          </mc:Fallback>
        </mc:AlternateContent>
      </w:r>
      <w:r w:rsidRPr="008420FD">
        <w:rPr>
          <w:noProof/>
          <w:lang w:eastAsia="en-AU"/>
        </w:rPr>
        <w:drawing>
          <wp:anchor distT="0" distB="0" distL="114300" distR="114300" simplePos="0" relativeHeight="252176384" behindDoc="0" locked="0" layoutInCell="1" allowOverlap="1" wp14:anchorId="602EA4A7" wp14:editId="786F781A">
            <wp:simplePos x="0" y="0"/>
            <wp:positionH relativeFrom="column">
              <wp:posOffset>363220</wp:posOffset>
            </wp:positionH>
            <wp:positionV relativeFrom="paragraph">
              <wp:posOffset>58420</wp:posOffset>
            </wp:positionV>
            <wp:extent cx="647700" cy="628650"/>
            <wp:effectExtent l="0" t="0" r="0" b="0"/>
            <wp:wrapSquare wrapText="bothSides"/>
            <wp:docPr id="38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D1475" w:rsidRPr="008420FD" w:rsidRDefault="005D1475" w:rsidP="005D1475">
      <w:pPr>
        <w:pStyle w:val="BodyCopy"/>
        <w:rPr>
          <w:noProof w:val="0"/>
        </w:rPr>
      </w:pPr>
    </w:p>
    <w:p w:rsidR="005D1475" w:rsidRPr="008420FD" w:rsidRDefault="005D1475" w:rsidP="005D1475">
      <w:pPr>
        <w:pStyle w:val="BodyCopy"/>
        <w:rPr>
          <w:noProof w:val="0"/>
        </w:rPr>
      </w:pPr>
    </w:p>
    <w:p w:rsidR="005D1475" w:rsidRPr="008420FD" w:rsidRDefault="005D1475" w:rsidP="005D1475">
      <w:pPr>
        <w:pStyle w:val="BodyCopy"/>
        <w:rPr>
          <w:noProof w:val="0"/>
        </w:rPr>
      </w:pPr>
    </w:p>
    <w:p w:rsidR="005D1475" w:rsidRPr="008420FD" w:rsidRDefault="005D1475" w:rsidP="005D1475">
      <w:pPr>
        <w:pStyle w:val="BodyCopy"/>
        <w:rPr>
          <w:noProof w:val="0"/>
        </w:rPr>
      </w:pPr>
    </w:p>
    <w:p w:rsidR="0043300C" w:rsidRPr="008420FD" w:rsidRDefault="0043300C" w:rsidP="005D1475">
      <w:pPr>
        <w:pStyle w:val="BodyCopy"/>
        <w:rPr>
          <w:noProof w:val="0"/>
        </w:rPr>
      </w:pPr>
      <w:r w:rsidRPr="008420FD">
        <w:rPr>
          <w:lang w:eastAsia="en-AU"/>
        </w:rPr>
        <w:drawing>
          <wp:anchor distT="0" distB="0" distL="114300" distR="114300" simplePos="0" relativeHeight="251958272" behindDoc="0" locked="0" layoutInCell="1" allowOverlap="1" wp14:anchorId="4FFA3BA6" wp14:editId="4DCF3FFF">
            <wp:simplePos x="0" y="0"/>
            <wp:positionH relativeFrom="column">
              <wp:posOffset>4168775</wp:posOffset>
            </wp:positionH>
            <wp:positionV relativeFrom="paragraph">
              <wp:posOffset>273685</wp:posOffset>
            </wp:positionV>
            <wp:extent cx="1552575" cy="1038860"/>
            <wp:effectExtent l="0" t="0" r="9525" b="8890"/>
            <wp:wrapSquare wrapText="bothSides"/>
            <wp:docPr id="276" name="Picture 55" descr="A22 shutterstock_182450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 shutterstock_182450381.jpg"/>
                    <pic:cNvPicPr/>
                  </pic:nvPicPr>
                  <pic:blipFill>
                    <a:blip r:embed="rId163" cstate="print"/>
                    <a:stretch>
                      <a:fillRect/>
                    </a:stretch>
                  </pic:blipFill>
                  <pic:spPr>
                    <a:xfrm>
                      <a:off x="0" y="0"/>
                      <a:ext cx="1552575" cy="1038860"/>
                    </a:xfrm>
                    <a:prstGeom prst="rect">
                      <a:avLst/>
                    </a:prstGeom>
                  </pic:spPr>
                </pic:pic>
              </a:graphicData>
            </a:graphic>
            <wp14:sizeRelH relativeFrom="margin">
              <wp14:pctWidth>0</wp14:pctWidth>
            </wp14:sizeRelH>
            <wp14:sizeRelV relativeFrom="margin">
              <wp14:pctHeight>0</wp14:pctHeight>
            </wp14:sizeRelV>
          </wp:anchor>
        </w:drawing>
      </w:r>
      <w:r w:rsidRPr="008420FD">
        <w:rPr>
          <w:noProof w:val="0"/>
        </w:rPr>
        <w:t>For each of the following points, you are to identify one (1) company you would wish to visit to help you to:</w:t>
      </w:r>
    </w:p>
    <w:p w:rsidR="0043300C" w:rsidRPr="008420FD" w:rsidRDefault="0043300C" w:rsidP="005D1475">
      <w:pPr>
        <w:pStyle w:val="Bullet1"/>
      </w:pPr>
      <w:r w:rsidRPr="008420FD">
        <w:t xml:space="preserve">Access information for your trip in Activity </w:t>
      </w:r>
      <w:r w:rsidR="008B3C7B" w:rsidRPr="008420FD">
        <w:t>6</w:t>
      </w:r>
    </w:p>
    <w:p w:rsidR="0043300C" w:rsidRPr="008420FD" w:rsidRDefault="0043300C" w:rsidP="00295199">
      <w:pPr>
        <w:pStyle w:val="Bullet1"/>
        <w:spacing w:after="240"/>
      </w:pPr>
      <w:r w:rsidRPr="008420FD">
        <w:t>To gather general information that would help a travel and tourism establishment</w:t>
      </w:r>
      <w:r w:rsidR="005D1475" w:rsidRPr="008420FD">
        <w:t>.</w:t>
      </w:r>
    </w:p>
    <w:p w:rsidR="0043300C" w:rsidRPr="008420FD" w:rsidRDefault="0043300C" w:rsidP="0043300C">
      <w:pPr>
        <w:autoSpaceDE w:val="0"/>
        <w:autoSpaceDN w:val="0"/>
        <w:adjustRightInd w:val="0"/>
        <w:snapToGrid w:val="0"/>
        <w:spacing w:before="80" w:after="120" w:line="240" w:lineRule="auto"/>
        <w:rPr>
          <w:rFonts w:ascii="Helvetica" w:eastAsia="Times New Roman" w:hAnsi="Helvetica" w:cs="HelveticaNeueLTStd-Lt"/>
          <w:b/>
          <w:color w:val="000000"/>
        </w:rPr>
      </w:pPr>
      <w:r w:rsidRPr="008420FD">
        <w:rPr>
          <w:rFonts w:ascii="Helvetica" w:eastAsia="Times New Roman" w:hAnsi="Helvetica" w:cs="HelveticaNeueLTStd-Lt"/>
          <w:b/>
          <w:color w:val="000000"/>
        </w:rPr>
        <w:t xml:space="preserve">Access information for your trip in Activity </w:t>
      </w:r>
      <w:r w:rsidR="008B3C7B" w:rsidRPr="008420FD">
        <w:rPr>
          <w:rFonts w:ascii="Helvetica" w:eastAsia="Times New Roman" w:hAnsi="Helvetica" w:cs="HelveticaNeueLTStd-Lt"/>
          <w:b/>
          <w:color w:val="000000"/>
        </w:rPr>
        <w:t>6</w:t>
      </w:r>
    </w:p>
    <w:tbl>
      <w:tblPr>
        <w:tblStyle w:val="TableGrid"/>
        <w:tblW w:w="4859" w:type="pct"/>
        <w:tblInd w:w="198" w:type="dxa"/>
        <w:tblLook w:val="04A0" w:firstRow="1" w:lastRow="0" w:firstColumn="1" w:lastColumn="0" w:noHBand="0" w:noVBand="1"/>
      </w:tblPr>
      <w:tblGrid>
        <w:gridCol w:w="3403"/>
        <w:gridCol w:w="5578"/>
      </w:tblGrid>
      <w:tr w:rsidR="005D1475" w:rsidRPr="008420FD" w:rsidTr="005D1475">
        <w:tc>
          <w:tcPr>
            <w:tcW w:w="8982" w:type="dxa"/>
            <w:gridSpan w:val="2"/>
            <w:shd w:val="clear" w:color="auto" w:fill="F2F2F2" w:themeFill="background1" w:themeFillShade="F2"/>
          </w:tcPr>
          <w:p w:rsidR="005D1475" w:rsidRPr="008420FD" w:rsidRDefault="005D1475" w:rsidP="005D1475">
            <w:pPr>
              <w:pStyle w:val="TableTextBold"/>
              <w:rPr>
                <w:noProof w:val="0"/>
              </w:rPr>
            </w:pPr>
            <w:r w:rsidRPr="008420FD">
              <w:rPr>
                <w:noProof w:val="0"/>
              </w:rPr>
              <w:t>Name of company</w:t>
            </w:r>
          </w:p>
        </w:tc>
      </w:tr>
      <w:tr w:rsidR="0043300C" w:rsidRPr="008420FD" w:rsidTr="005D1475">
        <w:tc>
          <w:tcPr>
            <w:tcW w:w="3403" w:type="dxa"/>
          </w:tcPr>
          <w:p w:rsidR="0043300C" w:rsidRPr="008420FD" w:rsidRDefault="0043300C" w:rsidP="005D1475">
            <w:pPr>
              <w:pStyle w:val="TableText"/>
              <w:rPr>
                <w:noProof w:val="0"/>
              </w:rPr>
            </w:pPr>
            <w:r w:rsidRPr="008420FD">
              <w:rPr>
                <w:noProof w:val="0"/>
              </w:rPr>
              <w:t>Contact Details</w:t>
            </w:r>
          </w:p>
        </w:tc>
        <w:tc>
          <w:tcPr>
            <w:tcW w:w="5579" w:type="dxa"/>
          </w:tcPr>
          <w:p w:rsidR="0043300C" w:rsidRPr="008420FD" w:rsidRDefault="0043300C" w:rsidP="005D1475">
            <w:pPr>
              <w:pStyle w:val="TableText"/>
              <w:rPr>
                <w:noProof w:val="0"/>
              </w:rPr>
            </w:pPr>
          </w:p>
          <w:p w:rsidR="0043300C" w:rsidRPr="008420FD" w:rsidRDefault="0043300C" w:rsidP="005D1475">
            <w:pPr>
              <w:pStyle w:val="TableText"/>
              <w:rPr>
                <w:noProof w:val="0"/>
              </w:rPr>
            </w:pPr>
          </w:p>
          <w:p w:rsidR="0043300C" w:rsidRPr="008420FD" w:rsidRDefault="0043300C" w:rsidP="005D1475">
            <w:pPr>
              <w:pStyle w:val="TableText"/>
              <w:rPr>
                <w:noProof w:val="0"/>
              </w:rPr>
            </w:pPr>
          </w:p>
          <w:p w:rsidR="0043300C" w:rsidRPr="008420FD" w:rsidRDefault="0043300C" w:rsidP="005D1475">
            <w:pPr>
              <w:pStyle w:val="TableText"/>
              <w:rPr>
                <w:noProof w:val="0"/>
              </w:rPr>
            </w:pPr>
          </w:p>
        </w:tc>
      </w:tr>
      <w:tr w:rsidR="0043300C" w:rsidRPr="008420FD" w:rsidTr="005D1475">
        <w:tc>
          <w:tcPr>
            <w:tcW w:w="3403" w:type="dxa"/>
          </w:tcPr>
          <w:p w:rsidR="0043300C" w:rsidRPr="008420FD" w:rsidRDefault="0043300C" w:rsidP="005D1475">
            <w:pPr>
              <w:pStyle w:val="TableText"/>
              <w:rPr>
                <w:noProof w:val="0"/>
              </w:rPr>
            </w:pPr>
            <w:r w:rsidRPr="008420FD">
              <w:rPr>
                <w:noProof w:val="0"/>
              </w:rPr>
              <w:t>Focus of the visit</w:t>
            </w:r>
          </w:p>
        </w:tc>
        <w:tc>
          <w:tcPr>
            <w:tcW w:w="5579" w:type="dxa"/>
          </w:tcPr>
          <w:p w:rsidR="0043300C" w:rsidRPr="008420FD" w:rsidRDefault="0043300C" w:rsidP="005D1475">
            <w:pPr>
              <w:pStyle w:val="TableText"/>
              <w:rPr>
                <w:noProof w:val="0"/>
              </w:rPr>
            </w:pPr>
          </w:p>
          <w:p w:rsidR="0043300C" w:rsidRPr="008420FD" w:rsidRDefault="0043300C" w:rsidP="005D1475">
            <w:pPr>
              <w:pStyle w:val="TableText"/>
              <w:rPr>
                <w:noProof w:val="0"/>
              </w:rPr>
            </w:pPr>
          </w:p>
          <w:p w:rsidR="0043300C" w:rsidRPr="008420FD" w:rsidRDefault="0043300C" w:rsidP="005D1475">
            <w:pPr>
              <w:pStyle w:val="TableText"/>
              <w:rPr>
                <w:noProof w:val="0"/>
              </w:rPr>
            </w:pPr>
          </w:p>
          <w:p w:rsidR="0043300C" w:rsidRPr="008420FD" w:rsidRDefault="0043300C" w:rsidP="005D1475">
            <w:pPr>
              <w:pStyle w:val="TableText"/>
              <w:rPr>
                <w:noProof w:val="0"/>
              </w:rPr>
            </w:pPr>
          </w:p>
        </w:tc>
      </w:tr>
      <w:tr w:rsidR="0043300C" w:rsidRPr="008420FD" w:rsidTr="005D1475">
        <w:tc>
          <w:tcPr>
            <w:tcW w:w="3403" w:type="dxa"/>
          </w:tcPr>
          <w:p w:rsidR="0043300C" w:rsidRPr="008420FD" w:rsidRDefault="0043300C" w:rsidP="005D1475">
            <w:pPr>
              <w:pStyle w:val="TableText"/>
              <w:rPr>
                <w:noProof w:val="0"/>
              </w:rPr>
            </w:pPr>
            <w:r w:rsidRPr="008420FD">
              <w:rPr>
                <w:noProof w:val="0"/>
              </w:rPr>
              <w:t>Activities you would like to undertake as part of the visit</w:t>
            </w:r>
          </w:p>
        </w:tc>
        <w:tc>
          <w:tcPr>
            <w:tcW w:w="5579" w:type="dxa"/>
          </w:tcPr>
          <w:p w:rsidR="0043300C" w:rsidRPr="008420FD" w:rsidRDefault="0043300C" w:rsidP="005D1475">
            <w:pPr>
              <w:pStyle w:val="TableText"/>
              <w:rPr>
                <w:noProof w:val="0"/>
              </w:rPr>
            </w:pPr>
          </w:p>
          <w:p w:rsidR="0043300C" w:rsidRPr="008420FD" w:rsidRDefault="0043300C" w:rsidP="005D1475">
            <w:pPr>
              <w:pStyle w:val="TableText"/>
              <w:rPr>
                <w:noProof w:val="0"/>
              </w:rPr>
            </w:pPr>
          </w:p>
          <w:p w:rsidR="0043300C" w:rsidRPr="008420FD" w:rsidRDefault="0043300C" w:rsidP="005D1475">
            <w:pPr>
              <w:pStyle w:val="TableText"/>
              <w:rPr>
                <w:noProof w:val="0"/>
              </w:rPr>
            </w:pPr>
          </w:p>
          <w:p w:rsidR="0043300C" w:rsidRPr="008420FD" w:rsidRDefault="0043300C" w:rsidP="005D1475">
            <w:pPr>
              <w:pStyle w:val="TableText"/>
              <w:rPr>
                <w:noProof w:val="0"/>
              </w:rPr>
            </w:pPr>
          </w:p>
        </w:tc>
      </w:tr>
      <w:tr w:rsidR="0043300C" w:rsidRPr="008420FD" w:rsidTr="005D1475">
        <w:tc>
          <w:tcPr>
            <w:tcW w:w="3403" w:type="dxa"/>
          </w:tcPr>
          <w:p w:rsidR="0043300C" w:rsidRPr="008420FD" w:rsidRDefault="0043300C" w:rsidP="005D1475">
            <w:pPr>
              <w:pStyle w:val="TableText"/>
              <w:rPr>
                <w:noProof w:val="0"/>
              </w:rPr>
            </w:pPr>
            <w:r w:rsidRPr="008420FD">
              <w:rPr>
                <w:noProof w:val="0"/>
              </w:rPr>
              <w:t>Information you would wish to collect as part of visit</w:t>
            </w:r>
          </w:p>
        </w:tc>
        <w:tc>
          <w:tcPr>
            <w:tcW w:w="5579" w:type="dxa"/>
          </w:tcPr>
          <w:p w:rsidR="0043300C" w:rsidRPr="008420FD" w:rsidRDefault="0043300C" w:rsidP="005D1475">
            <w:pPr>
              <w:pStyle w:val="TableText"/>
              <w:rPr>
                <w:noProof w:val="0"/>
              </w:rPr>
            </w:pPr>
          </w:p>
          <w:p w:rsidR="005D1475" w:rsidRPr="008420FD" w:rsidRDefault="005D1475" w:rsidP="005D1475">
            <w:pPr>
              <w:pStyle w:val="TableText"/>
              <w:rPr>
                <w:noProof w:val="0"/>
              </w:rPr>
            </w:pPr>
          </w:p>
          <w:p w:rsidR="0043300C" w:rsidRPr="008420FD" w:rsidRDefault="0043300C" w:rsidP="005D1475">
            <w:pPr>
              <w:pStyle w:val="TableText"/>
              <w:rPr>
                <w:noProof w:val="0"/>
              </w:rPr>
            </w:pPr>
          </w:p>
          <w:p w:rsidR="0043300C" w:rsidRPr="008420FD" w:rsidRDefault="0043300C" w:rsidP="005D1475">
            <w:pPr>
              <w:pStyle w:val="TableText"/>
              <w:rPr>
                <w:noProof w:val="0"/>
              </w:rPr>
            </w:pPr>
          </w:p>
        </w:tc>
      </w:tr>
    </w:tbl>
    <w:p w:rsidR="00295199" w:rsidRPr="00295199" w:rsidRDefault="00295199" w:rsidP="00295199">
      <w:pPr>
        <w:pStyle w:val="ActivityBottom"/>
      </w:pPr>
      <w:r>
        <w:tab/>
      </w:r>
      <w:r w:rsidRPr="00295199">
        <w:br w:type="page"/>
      </w:r>
    </w:p>
    <w:p w:rsidR="008F7E7F" w:rsidRPr="008420FD" w:rsidRDefault="008F7E7F" w:rsidP="009D7C05">
      <w:pPr>
        <w:pStyle w:val="Heading3"/>
      </w:pPr>
      <w:r w:rsidRPr="008420FD">
        <w:t>Establishing industry networks</w:t>
      </w:r>
    </w:p>
    <w:p w:rsidR="008F7E7F" w:rsidRPr="008420FD" w:rsidRDefault="008F7E7F" w:rsidP="005D1475">
      <w:pPr>
        <w:pStyle w:val="Heading4"/>
      </w:pPr>
      <w:r w:rsidRPr="008420FD">
        <w:t>Developing your own industry network</w:t>
      </w:r>
    </w:p>
    <w:p w:rsidR="008F7E7F" w:rsidRPr="008420FD" w:rsidRDefault="008F7E7F" w:rsidP="005D1475">
      <w:pPr>
        <w:pStyle w:val="BodyCopy"/>
        <w:rPr>
          <w:noProof w:val="0"/>
        </w:rPr>
      </w:pPr>
      <w:r w:rsidRPr="008420FD">
        <w:rPr>
          <w:noProof w:val="0"/>
        </w:rPr>
        <w:t>As a member of the tourism industry, it is vital to build your industry network. This involves reaching out to all people in all aspects of the industry and discussing industry happening, trends and current information. The more people you meet and the more information you accumulate provides you with a sound understanding of the industry and will help your career progression.</w:t>
      </w:r>
    </w:p>
    <w:p w:rsidR="008F7E7F" w:rsidRPr="008420FD" w:rsidRDefault="008F7E7F" w:rsidP="005D1475">
      <w:pPr>
        <w:pStyle w:val="Heading4"/>
      </w:pPr>
      <w:r w:rsidRPr="008420FD">
        <w:rPr>
          <w:noProof/>
        </w:rPr>
        <w:drawing>
          <wp:anchor distT="0" distB="0" distL="114300" distR="114300" simplePos="0" relativeHeight="251940864" behindDoc="0" locked="0" layoutInCell="1" allowOverlap="1" wp14:anchorId="78740D97" wp14:editId="173A600E">
            <wp:simplePos x="0" y="0"/>
            <wp:positionH relativeFrom="column">
              <wp:posOffset>4057015</wp:posOffset>
            </wp:positionH>
            <wp:positionV relativeFrom="paragraph">
              <wp:posOffset>229870</wp:posOffset>
            </wp:positionV>
            <wp:extent cx="1648460" cy="1095375"/>
            <wp:effectExtent l="0" t="0" r="8890" b="9525"/>
            <wp:wrapSquare wrapText="bothSides"/>
            <wp:docPr id="271" name="Picture 103" descr="A17 shutterstock_179513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 shutterstock_179513282[1].JPG"/>
                    <pic:cNvPicPr/>
                  </pic:nvPicPr>
                  <pic:blipFill>
                    <a:blip r:embed="rId164" cstate="print"/>
                    <a:stretch>
                      <a:fillRect/>
                    </a:stretch>
                  </pic:blipFill>
                  <pic:spPr>
                    <a:xfrm>
                      <a:off x="0" y="0"/>
                      <a:ext cx="1648460" cy="1095375"/>
                    </a:xfrm>
                    <a:prstGeom prst="rect">
                      <a:avLst/>
                    </a:prstGeom>
                  </pic:spPr>
                </pic:pic>
              </a:graphicData>
            </a:graphic>
            <wp14:sizeRelH relativeFrom="margin">
              <wp14:pctWidth>0</wp14:pctWidth>
            </wp14:sizeRelH>
            <wp14:sizeRelV relativeFrom="margin">
              <wp14:pctHeight>0</wp14:pctHeight>
            </wp14:sizeRelV>
          </wp:anchor>
        </w:drawing>
      </w:r>
      <w:r w:rsidRPr="008420FD">
        <w:t>Networking with industry colleagues</w:t>
      </w:r>
    </w:p>
    <w:p w:rsidR="008F7E7F" w:rsidRPr="008420FD" w:rsidRDefault="008F7E7F" w:rsidP="005D1475">
      <w:pPr>
        <w:pStyle w:val="BodyCopy"/>
        <w:rPr>
          <w:noProof w:val="0"/>
        </w:rPr>
      </w:pPr>
      <w:r w:rsidRPr="008420FD">
        <w:rPr>
          <w:noProof w:val="0"/>
        </w:rPr>
        <w:t xml:space="preserve">It is very worthwhile to network with industry colleagues when you get the opportunity to attend </w:t>
      </w:r>
      <w:r w:rsidR="0088452F" w:rsidRPr="008420FD">
        <w:rPr>
          <w:noProof w:val="0"/>
        </w:rPr>
        <w:t>destination</w:t>
      </w:r>
      <w:r w:rsidRPr="008420FD">
        <w:rPr>
          <w:noProof w:val="0"/>
        </w:rPr>
        <w:t xml:space="preserve"> launches, seminars, educationals and the like. </w:t>
      </w:r>
    </w:p>
    <w:p w:rsidR="008F7E7F" w:rsidRPr="008420FD" w:rsidRDefault="008F7E7F" w:rsidP="005D1475">
      <w:pPr>
        <w:pStyle w:val="BodyCopy"/>
        <w:rPr>
          <w:noProof w:val="0"/>
        </w:rPr>
      </w:pPr>
      <w:r w:rsidRPr="008420FD">
        <w:rPr>
          <w:noProof w:val="0"/>
        </w:rPr>
        <w:t>You are not only constantly learning but you are also mixing with other tourism professionals, many of them having knowledge, experience and skills that you do not have.</w:t>
      </w:r>
    </w:p>
    <w:p w:rsidR="005D1475" w:rsidRPr="008420FD" w:rsidRDefault="005D1475" w:rsidP="005D1475">
      <w:pPr>
        <w:pStyle w:val="BodyCopy"/>
        <w:rPr>
          <w:noProof w:val="0"/>
        </w:rPr>
      </w:pPr>
    </w:p>
    <w:p w:rsidR="005D1475" w:rsidRPr="008420FD" w:rsidRDefault="005D1475" w:rsidP="005D1475">
      <w:pPr>
        <w:pStyle w:val="Bullet1"/>
        <w:numPr>
          <w:ilvl w:val="0"/>
          <w:numId w:val="0"/>
        </w:numPr>
        <w:ind w:left="357"/>
      </w:pPr>
      <w:r w:rsidRPr="008420FD">
        <w:rPr>
          <w:noProof/>
          <w:lang w:eastAsia="en-AU"/>
        </w:rPr>
        <mc:AlternateContent>
          <mc:Choice Requires="wpg">
            <w:drawing>
              <wp:anchor distT="0" distB="0" distL="114300" distR="114300" simplePos="0" relativeHeight="252181504" behindDoc="0" locked="0" layoutInCell="1" allowOverlap="1" wp14:anchorId="58F6938C" wp14:editId="06873C3A">
                <wp:simplePos x="0" y="0"/>
                <wp:positionH relativeFrom="column">
                  <wp:posOffset>0</wp:posOffset>
                </wp:positionH>
                <wp:positionV relativeFrom="paragraph">
                  <wp:posOffset>57785</wp:posOffset>
                </wp:positionV>
                <wp:extent cx="5592445" cy="981710"/>
                <wp:effectExtent l="0" t="0" r="8255" b="8890"/>
                <wp:wrapNone/>
                <wp:docPr id="386" name="Group 386"/>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387" name="Text Box 387"/>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8" name="Text Box 388"/>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D1475">
                              <w:pPr>
                                <w:spacing w:before="240" w:after="120" w:line="240" w:lineRule="auto"/>
                              </w:pPr>
                              <w:r>
                                <w:rPr>
                                  <w:rFonts w:ascii="Helvetica" w:hAnsi="Helvetica" w:cs="Chevin-DemiBold"/>
                                  <w:b/>
                                  <w:bCs/>
                                  <w:i/>
                                  <w:sz w:val="32"/>
                                  <w:szCs w:val="32"/>
                                  <w:lang w:val="en-US"/>
                                </w:rPr>
                                <w:t>Creating an industry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9" name="Text Box 389"/>
                        <wps:cNvSpPr txBox="1"/>
                        <wps:spPr>
                          <a:xfrm>
                            <a:off x="118538" y="635000"/>
                            <a:ext cx="1143000" cy="346710"/>
                          </a:xfrm>
                          <a:prstGeom prst="rect">
                            <a:avLst/>
                          </a:prstGeom>
                          <a:solidFill>
                            <a:sysClr val="window" lastClr="FFFFFF"/>
                          </a:solidFill>
                          <a:ln w="6350">
                            <a:noFill/>
                          </a:ln>
                          <a:effectLst/>
                        </wps:spPr>
                        <wps:txbx>
                          <w:txbxContent>
                            <w:p w:rsidR="004C669D" w:rsidRPr="000D4B98" w:rsidRDefault="004C669D" w:rsidP="005D147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9</w:t>
                              </w:r>
                            </w:p>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386" o:spid="_x0000_s1070" style="position:absolute;left:0;text-align:left;margin-left:0;margin-top:4.55pt;width:440.35pt;height:77.3pt;z-index:252181504;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">
                <v:shape id="Text Box 387" o:spid="_x0000_s107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r/zMcA&#10;AADcAAAADwAAAGRycy9kb3ducmV2LnhtbESPzWvCQBTE70L/h+UVetNNLa0huhEJSEXagx8Xb8/s&#10;ywdm36bZrab9611B8DjMzG+Y2bw3jThT52rLCl5HEQji3OqaSwX73XIYg3AeWWNjmRT8kYN5+jSY&#10;YaLthTd03vpSBAi7BBVU3reJlC6vyKAb2ZY4eIXtDPogu1LqDi8Bbho5jqIPabDmsFBhS1lF+Wn7&#10;axSss+U3bo5jE/832edXsWh/9od3pV6e+8UUhKfeP8L39koreIsncDsTjo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q/8zHAAAA3AAAAA8AAAAAAAAAAAAAAAAAmAIAAGRy&#10;cy9kb3ducmV2LnhtbFBLBQYAAAAABAAEAPUAAACMAwAAAAA=&#10;" filled="f" stroked="f" strokeweight=".5pt">
                  <v:textbox>
                    <w:txbxContent>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v:textbox>
                </v:shape>
                <v:shape id="Text Box 388" o:spid="_x0000_s107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FeQ8QA&#10;AADcAAAADwAAAGRycy9kb3ducmV2LnhtbERPy2rCQBTdF/yH4Ra6kTqxwVaio0ipD9w10RZ3l8xt&#10;EszcCZkxSf++sxC6PJz3cj2YWnTUusqygukkAkGcW11xoeCUbZ/nIJxH1lhbJgW/5GC9Gj0sMdG2&#10;50/qUl+IEMIuQQWl900ipctLMugmtiEO3I9tDfoA20LqFvsQbmr5EkWv0mDFoaHEht5Lyq/pzSi4&#10;jIvvoxt25z6exc3HvsvevnSm1NPjsFmA8DT4f/HdfdAK4nlYG86EI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RXkPEAAAA3AAAAA8AAAAAAAAAAAAAAAAAmAIAAGRycy9k&#10;b3ducmV2LnhtbFBLBQYAAAAABAAEAPUAAACJAwAAAAA=&#10;" fillcolor="white [3201]" stroked="f" strokeweight=".5pt">
                  <v:textbox>
                    <w:txbxContent>
                      <w:p w:rsidR="004C669D" w:rsidRDefault="004C669D" w:rsidP="005D1475">
                        <w:pPr>
                          <w:spacing w:before="240" w:after="120" w:line="240" w:lineRule="auto"/>
                        </w:pPr>
                        <w:r>
                          <w:rPr>
                            <w:rFonts w:ascii="Helvetica" w:hAnsi="Helvetica" w:cs="Chevin-DemiBold"/>
                            <w:b/>
                            <w:bCs/>
                            <w:i/>
                            <w:sz w:val="32"/>
                            <w:szCs w:val="32"/>
                            <w:lang w:val="en-US"/>
                          </w:rPr>
                          <w:t>Creating an industry network</w:t>
                        </w:r>
                      </w:p>
                    </w:txbxContent>
                  </v:textbox>
                </v:shape>
                <v:shape id="Text Box 389" o:spid="_x0000_s1073" type="#_x0000_t202" style="position:absolute;left:1185;top:6350;width:1143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GEtcYA&#10;AADcAAAADwAAAGRycy9kb3ducmV2LnhtbESPQWvCQBSE70L/w/KE3nSjQrGpq5RSUcFgmxZ6fWRf&#10;k7TZt2F3a1J/vSsIHoeZ+YZZrHrTiCM5X1tWMBknIIgLq2suFXx+rEdzED4ga2wsk4J/8rBa3g0W&#10;mGrb8Tsd81CKCGGfooIqhDaV0hcVGfRj2xJH79s6gyFKV0rtsItw08hpkjxIgzXHhQpbeqmo+M3/&#10;jIKvLt+4w27389Zus9PhlGd7es2Uuh/2z08gAvXhFr62t1rBbP4IlzPxCMjl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GEtcYAAADcAAAADwAAAAAAAAAAAAAAAACYAgAAZHJz&#10;L2Rvd25yZXYueG1sUEsFBgAAAAAEAAQA9QAAAIsDAAAAAA==&#10;" fillcolor="window" stroked="f" strokeweight=".5pt">
                  <v:textbox>
                    <w:txbxContent>
                      <w:p w:rsidR="004C669D" w:rsidRPr="000D4B98" w:rsidRDefault="004C669D" w:rsidP="005D1475">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9</w:t>
                        </w:r>
                      </w:p>
                      <w:p w:rsidR="004C669D" w:rsidRDefault="004C669D" w:rsidP="005D1475">
                        <w:pPr>
                          <w:spacing w:after="0" w:line="240" w:lineRule="auto"/>
                          <w:jc w:val="center"/>
                          <w:rPr>
                            <w:rFonts w:ascii="Helvetica" w:hAnsi="Helvetica" w:cs="Chevin-DemiBold"/>
                            <w:b/>
                            <w:bCs/>
                            <w:i/>
                            <w:sz w:val="32"/>
                            <w:szCs w:val="32"/>
                            <w:lang w:val="en-US"/>
                          </w:rPr>
                        </w:pPr>
                      </w:p>
                      <w:p w:rsidR="004C669D" w:rsidRDefault="004C669D" w:rsidP="005D1475"/>
                    </w:txbxContent>
                  </v:textbox>
                </v:shape>
              </v:group>
            </w:pict>
          </mc:Fallback>
        </mc:AlternateContent>
      </w:r>
      <w:r w:rsidRPr="008420FD">
        <w:rPr>
          <w:noProof/>
          <w:lang w:eastAsia="en-AU"/>
        </w:rPr>
        <mc:AlternateContent>
          <mc:Choice Requires="wps">
            <w:drawing>
              <wp:anchor distT="0" distB="0" distL="114300" distR="114300" simplePos="0" relativeHeight="252182528" behindDoc="1" locked="0" layoutInCell="1" allowOverlap="1" wp14:anchorId="0D1E32CC" wp14:editId="5A8F78A6">
                <wp:simplePos x="0" y="0"/>
                <wp:positionH relativeFrom="column">
                  <wp:posOffset>-98637</wp:posOffset>
                </wp:positionH>
                <wp:positionV relativeFrom="paragraph">
                  <wp:posOffset>11430</wp:posOffset>
                </wp:positionV>
                <wp:extent cx="5791200" cy="1100243"/>
                <wp:effectExtent l="0" t="0" r="19050" b="24130"/>
                <wp:wrapNone/>
                <wp:docPr id="391" name="Text Box 391"/>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5D14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1" o:spid="_x0000_s1074" type="#_x0000_t202" style="position:absolute;left:0;text-align:left;margin-left:-7.75pt;margin-top:.9pt;width:456pt;height:86.65pt;z-index:-25113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" fillcolor="white [3201]" strokecolor="#4f81bd [3204]">
                <v:textbox>
                  <w:txbxContent>
                    <w:p w:rsidR="004C669D" w:rsidRDefault="004C669D" w:rsidP="005D1475"/>
                  </w:txbxContent>
                </v:textbox>
              </v:shape>
            </w:pict>
          </mc:Fallback>
        </mc:AlternateContent>
      </w:r>
      <w:r w:rsidRPr="008420FD">
        <w:rPr>
          <w:noProof/>
          <w:lang w:eastAsia="en-AU"/>
        </w:rPr>
        <w:drawing>
          <wp:anchor distT="0" distB="0" distL="114300" distR="114300" simplePos="0" relativeHeight="252180480" behindDoc="0" locked="0" layoutInCell="1" allowOverlap="1" wp14:anchorId="4D146F84" wp14:editId="2406F46B">
            <wp:simplePos x="0" y="0"/>
            <wp:positionH relativeFrom="column">
              <wp:posOffset>363220</wp:posOffset>
            </wp:positionH>
            <wp:positionV relativeFrom="paragraph">
              <wp:posOffset>58420</wp:posOffset>
            </wp:positionV>
            <wp:extent cx="647700" cy="628650"/>
            <wp:effectExtent l="0" t="0" r="0" b="0"/>
            <wp:wrapSquare wrapText="bothSides"/>
            <wp:docPr id="39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D1475" w:rsidRPr="008420FD" w:rsidRDefault="005D1475" w:rsidP="005D1475">
      <w:pPr>
        <w:pStyle w:val="BodyCopy"/>
        <w:rPr>
          <w:noProof w:val="0"/>
        </w:rPr>
      </w:pPr>
    </w:p>
    <w:p w:rsidR="005D1475" w:rsidRPr="008420FD" w:rsidRDefault="005D1475" w:rsidP="005D1475">
      <w:pPr>
        <w:pStyle w:val="BodyCopy"/>
        <w:rPr>
          <w:noProof w:val="0"/>
        </w:rPr>
      </w:pPr>
    </w:p>
    <w:p w:rsidR="005D1475" w:rsidRPr="008420FD" w:rsidRDefault="005D1475" w:rsidP="005D1475">
      <w:pPr>
        <w:pStyle w:val="BodyCopy"/>
        <w:rPr>
          <w:noProof w:val="0"/>
        </w:rPr>
      </w:pPr>
    </w:p>
    <w:p w:rsidR="005D1475" w:rsidRPr="008420FD" w:rsidRDefault="005D1475" w:rsidP="005D1475">
      <w:pPr>
        <w:pStyle w:val="BodyCopy"/>
        <w:rPr>
          <w:noProof w:val="0"/>
        </w:rPr>
      </w:pPr>
    </w:p>
    <w:p w:rsidR="0043300C" w:rsidRPr="008420FD" w:rsidRDefault="005D1475" w:rsidP="005D1475">
      <w:pPr>
        <w:autoSpaceDE w:val="0"/>
        <w:autoSpaceDN w:val="0"/>
        <w:adjustRightInd w:val="0"/>
        <w:spacing w:before="80" w:after="120" w:line="240" w:lineRule="auto"/>
        <w:rPr>
          <w:rFonts w:eastAsia="Times New Roman"/>
        </w:rPr>
      </w:pPr>
      <w:r w:rsidRPr="008420FD">
        <w:rPr>
          <w:rFonts w:ascii="Helvetica" w:hAnsi="Helvetica" w:cs="Chevin-DemiBold"/>
          <w:b/>
          <w:i/>
          <w:noProof/>
          <w:sz w:val="4"/>
          <w:szCs w:val="4"/>
        </w:rPr>
        <w:drawing>
          <wp:anchor distT="0" distB="0" distL="114300" distR="114300" simplePos="0" relativeHeight="251961344" behindDoc="0" locked="0" layoutInCell="1" allowOverlap="1" wp14:anchorId="64298C8B" wp14:editId="29018C96">
            <wp:simplePos x="0" y="0"/>
            <wp:positionH relativeFrom="column">
              <wp:posOffset>4345940</wp:posOffset>
            </wp:positionH>
            <wp:positionV relativeFrom="paragraph">
              <wp:posOffset>22860</wp:posOffset>
            </wp:positionV>
            <wp:extent cx="1358900" cy="930275"/>
            <wp:effectExtent l="0" t="0" r="0" b="3175"/>
            <wp:wrapSquare wrapText="bothSides"/>
            <wp:docPr id="278" name="Picture 52" descr="shutterstock_122825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389.jpg"/>
                    <pic:cNvPicPr/>
                  </pic:nvPicPr>
                  <pic:blipFill>
                    <a:blip r:embed="rId165" cstate="print"/>
                    <a:stretch>
                      <a:fillRect/>
                    </a:stretch>
                  </pic:blipFill>
                  <pic:spPr>
                    <a:xfrm>
                      <a:off x="0" y="0"/>
                      <a:ext cx="1358900" cy="930275"/>
                    </a:xfrm>
                    <a:prstGeom prst="rect">
                      <a:avLst/>
                    </a:prstGeom>
                  </pic:spPr>
                </pic:pic>
              </a:graphicData>
            </a:graphic>
            <wp14:sizeRelH relativeFrom="margin">
              <wp14:pctWidth>0</wp14:pctWidth>
            </wp14:sizeRelH>
            <wp14:sizeRelV relativeFrom="margin">
              <wp14:pctHeight>0</wp14:pctHeight>
            </wp14:sizeRelV>
          </wp:anchor>
        </w:drawing>
      </w:r>
      <w:r w:rsidR="0043300C" w:rsidRPr="008420FD">
        <w:rPr>
          <w:rFonts w:eastAsia="Times New Roman"/>
        </w:rPr>
        <w:t xml:space="preserve">You are to identify </w:t>
      </w:r>
      <w:r w:rsidR="006006F5" w:rsidRPr="008420FD">
        <w:rPr>
          <w:rFonts w:eastAsia="Times New Roman"/>
        </w:rPr>
        <w:t>four</w:t>
      </w:r>
      <w:r w:rsidR="0043300C" w:rsidRPr="008420FD">
        <w:rPr>
          <w:rFonts w:eastAsia="Times New Roman"/>
        </w:rPr>
        <w:t xml:space="preserve"> (</w:t>
      </w:r>
      <w:r w:rsidR="006006F5" w:rsidRPr="008420FD">
        <w:rPr>
          <w:rFonts w:eastAsia="Times New Roman"/>
        </w:rPr>
        <w:t>4</w:t>
      </w:r>
      <w:r w:rsidR="0043300C" w:rsidRPr="008420FD">
        <w:rPr>
          <w:rFonts w:eastAsia="Times New Roman"/>
        </w:rPr>
        <w:t xml:space="preserve">) possible contacts </w:t>
      </w:r>
      <w:proofErr w:type="gramStart"/>
      <w:r w:rsidR="0043300C" w:rsidRPr="008420FD">
        <w:rPr>
          <w:rFonts w:eastAsia="Times New Roman"/>
        </w:rPr>
        <w:t>whom</w:t>
      </w:r>
      <w:proofErr w:type="gramEnd"/>
      <w:r w:rsidR="0043300C" w:rsidRPr="008420FD">
        <w:rPr>
          <w:rFonts w:eastAsia="Times New Roman"/>
        </w:rPr>
        <w:t xml:space="preserve"> you would like to invite to an industry network you would create.</w:t>
      </w:r>
    </w:p>
    <w:p w:rsidR="0043300C" w:rsidRPr="008420FD" w:rsidRDefault="0043300C" w:rsidP="005D1475">
      <w:pPr>
        <w:pStyle w:val="BodyCopy"/>
        <w:rPr>
          <w:noProof w:val="0"/>
        </w:rPr>
      </w:pPr>
      <w:r w:rsidRPr="008420FD">
        <w:rPr>
          <w:noProof w:val="0"/>
        </w:rPr>
        <w:t xml:space="preserve">This network can be used for whatever purpose you decide, including seeking assistance and advice or to share ideas. </w:t>
      </w:r>
    </w:p>
    <w:p w:rsidR="0043300C" w:rsidRPr="008420FD" w:rsidRDefault="0043300C" w:rsidP="005D1475">
      <w:pPr>
        <w:pStyle w:val="BodyCopy"/>
        <w:rPr>
          <w:noProof w:val="0"/>
        </w:rPr>
      </w:pPr>
    </w:p>
    <w:tbl>
      <w:tblPr>
        <w:tblStyle w:val="TableGrid"/>
        <w:tblW w:w="0" w:type="auto"/>
        <w:tblLook w:val="04A0" w:firstRow="1" w:lastRow="0" w:firstColumn="1" w:lastColumn="0" w:noHBand="0" w:noVBand="1"/>
      </w:tblPr>
      <w:tblGrid>
        <w:gridCol w:w="3060"/>
        <w:gridCol w:w="3060"/>
        <w:gridCol w:w="3060"/>
      </w:tblGrid>
      <w:tr w:rsidR="0043300C" w:rsidRPr="008420FD" w:rsidTr="00211D83">
        <w:tc>
          <w:tcPr>
            <w:tcW w:w="3060" w:type="dxa"/>
            <w:shd w:val="clear" w:color="auto" w:fill="F2F2F2" w:themeFill="background1" w:themeFillShade="F2"/>
          </w:tcPr>
          <w:p w:rsidR="0043300C" w:rsidRPr="008420FD" w:rsidRDefault="0043300C" w:rsidP="005D1475">
            <w:pPr>
              <w:pStyle w:val="TableTextBold"/>
              <w:rPr>
                <w:noProof w:val="0"/>
              </w:rPr>
            </w:pPr>
            <w:r w:rsidRPr="008420FD">
              <w:rPr>
                <w:noProof w:val="0"/>
              </w:rPr>
              <w:t>Desired contact</w:t>
            </w:r>
          </w:p>
        </w:tc>
        <w:tc>
          <w:tcPr>
            <w:tcW w:w="3060" w:type="dxa"/>
            <w:shd w:val="clear" w:color="auto" w:fill="F2F2F2" w:themeFill="background1" w:themeFillShade="F2"/>
          </w:tcPr>
          <w:p w:rsidR="0043300C" w:rsidRPr="008420FD" w:rsidRDefault="0043300C" w:rsidP="005D1475">
            <w:pPr>
              <w:pStyle w:val="TableTextBold"/>
              <w:rPr>
                <w:noProof w:val="0"/>
              </w:rPr>
            </w:pPr>
            <w:r w:rsidRPr="008420FD">
              <w:rPr>
                <w:noProof w:val="0"/>
              </w:rPr>
              <w:t>Contact details</w:t>
            </w:r>
          </w:p>
        </w:tc>
        <w:tc>
          <w:tcPr>
            <w:tcW w:w="3060" w:type="dxa"/>
            <w:shd w:val="clear" w:color="auto" w:fill="F2F2F2" w:themeFill="background1" w:themeFillShade="F2"/>
          </w:tcPr>
          <w:p w:rsidR="0043300C" w:rsidRPr="008420FD" w:rsidRDefault="0043300C" w:rsidP="005D1475">
            <w:pPr>
              <w:pStyle w:val="TableTextBold"/>
              <w:rPr>
                <w:noProof w:val="0"/>
              </w:rPr>
            </w:pPr>
            <w:r w:rsidRPr="008420FD">
              <w:rPr>
                <w:noProof w:val="0"/>
              </w:rPr>
              <w:t>Purpose of inclusion in an industry network</w:t>
            </w:r>
          </w:p>
        </w:tc>
      </w:tr>
      <w:tr w:rsidR="0043300C" w:rsidRPr="008420FD" w:rsidTr="00211D83">
        <w:tc>
          <w:tcPr>
            <w:tcW w:w="3060" w:type="dxa"/>
          </w:tcPr>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tc>
      </w:tr>
      <w:tr w:rsidR="0043300C" w:rsidRPr="008420FD" w:rsidTr="00211D83">
        <w:tc>
          <w:tcPr>
            <w:tcW w:w="3060" w:type="dxa"/>
          </w:tcPr>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tc>
      </w:tr>
      <w:tr w:rsidR="0043300C" w:rsidRPr="008420FD" w:rsidTr="00211D83">
        <w:tc>
          <w:tcPr>
            <w:tcW w:w="3060" w:type="dxa"/>
          </w:tcPr>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tc>
      </w:tr>
      <w:tr w:rsidR="0043300C" w:rsidRPr="008420FD" w:rsidTr="00211D83">
        <w:tc>
          <w:tcPr>
            <w:tcW w:w="3060" w:type="dxa"/>
          </w:tcPr>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p w:rsidR="0043300C" w:rsidRPr="008420FD" w:rsidRDefault="0043300C" w:rsidP="005D1475">
            <w:pPr>
              <w:pStyle w:val="TableText"/>
              <w:rPr>
                <w:noProof w:val="0"/>
              </w:rPr>
            </w:pPr>
          </w:p>
        </w:tc>
        <w:tc>
          <w:tcPr>
            <w:tcW w:w="3060" w:type="dxa"/>
          </w:tcPr>
          <w:p w:rsidR="0043300C" w:rsidRPr="008420FD" w:rsidRDefault="0043300C" w:rsidP="005D1475">
            <w:pPr>
              <w:pStyle w:val="TableText"/>
              <w:rPr>
                <w:noProof w:val="0"/>
              </w:rPr>
            </w:pPr>
          </w:p>
        </w:tc>
      </w:tr>
    </w:tbl>
    <w:p w:rsidR="00211D83" w:rsidRPr="008420FD" w:rsidRDefault="00211D83" w:rsidP="00211D83">
      <w:pPr>
        <w:pStyle w:val="ActivityBottom"/>
        <w:rPr>
          <w:noProof w:val="0"/>
        </w:rPr>
      </w:pPr>
    </w:p>
    <w:p w:rsidR="005D1475" w:rsidRPr="008420FD" w:rsidRDefault="005D1475" w:rsidP="00211D83">
      <w:pPr>
        <w:pStyle w:val="ActivityBottom"/>
        <w:rPr>
          <w:noProof w:val="0"/>
        </w:rPr>
      </w:pPr>
      <w:r w:rsidRPr="008420FD">
        <w:rPr>
          <w:noProof w:val="0"/>
        </w:rPr>
        <w:br w:type="page"/>
      </w:r>
    </w:p>
    <w:p w:rsidR="00F84543" w:rsidRPr="008420FD" w:rsidRDefault="00F84543" w:rsidP="00F84543">
      <w:pPr>
        <w:pStyle w:val="ActivityHead"/>
        <w:shd w:val="clear" w:color="auto" w:fill="E36C0A" w:themeFill="accent6" w:themeFillShade="BF"/>
        <w:rPr>
          <w:noProof w:val="0"/>
          <w:color w:val="FFFFFF" w:themeColor="background1"/>
        </w:rPr>
      </w:pPr>
      <w:r w:rsidRPr="008420FD">
        <w:rPr>
          <w:noProof w:val="0"/>
          <w:color w:val="FFFFFF" w:themeColor="background1"/>
        </w:rPr>
        <w:t>Work Projects</w:t>
      </w:r>
    </w:p>
    <w:p w:rsidR="00F84543" w:rsidRPr="008420FD" w:rsidRDefault="00F84543" w:rsidP="00F84543">
      <w:pPr>
        <w:pStyle w:val="BodyCopy"/>
        <w:rPr>
          <w:noProof w:val="0"/>
        </w:rPr>
      </w:pPr>
      <w:r w:rsidRPr="008420FD">
        <w:rPr>
          <w:noProof w:val="0"/>
        </w:rPr>
        <w:t>It is a requirement of this Unit you complete Work Projects as advised by your Trainer. You must submit documentation, suitable evidence or other relevant proof of completion of the project to your Trainer by the agreed date.</w:t>
      </w:r>
    </w:p>
    <w:p w:rsidR="005243A9" w:rsidRPr="008420FD" w:rsidRDefault="005243A9" w:rsidP="005243A9">
      <w:pPr>
        <w:pStyle w:val="ActivityNumbered"/>
      </w:pPr>
      <w:r w:rsidRPr="008420FD">
        <w:t>1.1</w:t>
      </w:r>
      <w:r w:rsidRPr="008420FD">
        <w:tab/>
        <w:t>Please complete the following activities relating to this Performance Criteria:</w:t>
      </w:r>
    </w:p>
    <w:p w:rsidR="005243A9" w:rsidRPr="008420FD" w:rsidRDefault="005243A9" w:rsidP="00211D83">
      <w:pPr>
        <w:pStyle w:val="ActivityBullet1"/>
      </w:pPr>
      <w:r w:rsidRPr="008420FD">
        <w:t>Activities 1,2</w:t>
      </w:r>
    </w:p>
    <w:p w:rsidR="005243A9" w:rsidRPr="008420FD" w:rsidRDefault="005243A9" w:rsidP="005243A9">
      <w:pPr>
        <w:pStyle w:val="ActivityNumbered"/>
      </w:pPr>
      <w:r w:rsidRPr="008420FD">
        <w:t>1.2</w:t>
      </w:r>
      <w:r w:rsidRPr="008420FD">
        <w:tab/>
        <w:t>Please complete the following activities relating to this Performance Criteria:</w:t>
      </w:r>
    </w:p>
    <w:p w:rsidR="005243A9" w:rsidRPr="008420FD" w:rsidRDefault="005243A9" w:rsidP="00211D83">
      <w:pPr>
        <w:pStyle w:val="ActivityBullet1"/>
      </w:pPr>
      <w:r w:rsidRPr="008420FD">
        <w:t xml:space="preserve">Activity 3 </w:t>
      </w:r>
    </w:p>
    <w:p w:rsidR="005243A9" w:rsidRPr="008420FD" w:rsidRDefault="005243A9" w:rsidP="005243A9">
      <w:pPr>
        <w:pStyle w:val="ActivityNumbered"/>
      </w:pPr>
      <w:r w:rsidRPr="008420FD">
        <w:t>1.3</w:t>
      </w:r>
      <w:r w:rsidRPr="008420FD">
        <w:tab/>
        <w:t>Please complete the following activities relating to this Performance Criteria:</w:t>
      </w:r>
    </w:p>
    <w:p w:rsidR="005243A9" w:rsidRPr="008420FD" w:rsidRDefault="005243A9" w:rsidP="00211D83">
      <w:pPr>
        <w:pStyle w:val="ActivityBullet1"/>
      </w:pPr>
      <w:r w:rsidRPr="008420FD">
        <w:t>Activities 4,5,6</w:t>
      </w:r>
    </w:p>
    <w:p w:rsidR="005243A9" w:rsidRPr="008420FD" w:rsidRDefault="005243A9" w:rsidP="005243A9">
      <w:pPr>
        <w:pStyle w:val="ActivityNumbered"/>
      </w:pPr>
      <w:r w:rsidRPr="008420FD">
        <w:t>1.4</w:t>
      </w:r>
      <w:r w:rsidRPr="008420FD">
        <w:tab/>
        <w:t>Please complete the following activities relating to this Performance Criteria:</w:t>
      </w:r>
    </w:p>
    <w:p w:rsidR="005243A9" w:rsidRPr="008420FD" w:rsidRDefault="00FF64B7" w:rsidP="00211D83">
      <w:pPr>
        <w:pStyle w:val="ActivityBullet1"/>
      </w:pPr>
      <w:r w:rsidRPr="008420FD">
        <w:t>Activities</w:t>
      </w:r>
      <w:r w:rsidR="005243A9" w:rsidRPr="008420FD">
        <w:t xml:space="preserve"> 7,8</w:t>
      </w:r>
      <w:r w:rsidRPr="008420FD">
        <w:t>,9</w:t>
      </w:r>
    </w:p>
    <w:p w:rsidR="005243A9" w:rsidRPr="008420FD" w:rsidRDefault="005243A9" w:rsidP="005243A9">
      <w:pPr>
        <w:pStyle w:val="ActivityNumbered"/>
      </w:pPr>
      <w:r w:rsidRPr="008420FD">
        <w:t>1.5</w:t>
      </w:r>
      <w:r w:rsidRPr="008420FD">
        <w:tab/>
        <w:t>Please complete the following activities relating to this Performance Criteria:</w:t>
      </w:r>
    </w:p>
    <w:p w:rsidR="00A85840" w:rsidRPr="008420FD" w:rsidRDefault="00FB336F" w:rsidP="00211D83">
      <w:pPr>
        <w:pStyle w:val="ActivityBullet1"/>
      </w:pPr>
      <w:r w:rsidRPr="008420FD">
        <w:t>Activities 11,12,13</w:t>
      </w:r>
    </w:p>
    <w:p w:rsidR="00F84543" w:rsidRPr="008420FD" w:rsidRDefault="00F84543" w:rsidP="00A85840">
      <w:pPr>
        <w:pStyle w:val="ActivityBottom"/>
        <w:rPr>
          <w:noProof w:val="0"/>
        </w:rPr>
      </w:pPr>
    </w:p>
    <w:p w:rsidR="009B2DA4" w:rsidRPr="008420FD" w:rsidRDefault="009B2DA4">
      <w:pPr>
        <w:rPr>
          <w:rFonts w:ascii="Helvetica" w:eastAsia="Calibri" w:hAnsi="Helvetica" w:cs="Calibri"/>
          <w:szCs w:val="16"/>
          <w:lang w:eastAsia="ar-SA"/>
        </w:rPr>
      </w:pPr>
      <w:r w:rsidRPr="008420FD">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8420FD" w:rsidTr="00B73487">
        <w:trPr>
          <w:trHeight w:val="6044"/>
        </w:trPr>
        <w:tc>
          <w:tcPr>
            <w:tcW w:w="9242" w:type="dxa"/>
            <w:shd w:val="clear" w:color="auto" w:fill="F2F2F2" w:themeFill="background1" w:themeFillShade="F2"/>
          </w:tcPr>
          <w:p w:rsidR="009B2DA4" w:rsidRPr="008420FD" w:rsidRDefault="009B2DA4" w:rsidP="00A85840">
            <w:pPr>
              <w:pStyle w:val="Heading2"/>
              <w:outlineLvl w:val="1"/>
            </w:pPr>
            <w:r w:rsidRPr="008420FD">
              <w:t>Summary</w:t>
            </w:r>
          </w:p>
          <w:p w:rsidR="009B2DA4" w:rsidRPr="008420FD" w:rsidRDefault="00B83173" w:rsidP="00A85840">
            <w:pPr>
              <w:pStyle w:val="SumaryHeading3"/>
            </w:pPr>
            <w:r>
              <w:fldChar w:fldCharType="begin"/>
            </w:r>
            <w:r>
              <w:instrText xml:space="preserve"> REF  Element1  \* MERGEFORMAT </w:instrText>
            </w:r>
            <w:r>
              <w:fldChar w:fldCharType="separate"/>
            </w:r>
            <w:sdt>
              <w:sdtPr>
                <w:rPr>
                  <w:highlight w:val="yellow"/>
                </w:rPr>
                <w:alias w:val="Element1"/>
                <w:tag w:val="Element1"/>
                <w:id w:val="-53471835"/>
                <w:lock w:val="sdtLocked"/>
                <w:placeholder>
                  <w:docPart w:val="07AE4D4429EB4518B0E42AD1515E7A99"/>
                </w:placeholder>
              </w:sdtPr>
              <w:sdtEndPr/>
              <w:sdtContent>
                <w:r w:rsidR="006A1395" w:rsidRPr="008420FD">
                  <w:t>Generate initial destination knowledge</w:t>
                </w:r>
              </w:sdtContent>
            </w:sdt>
            <w:r>
              <w:rPr>
                <w:highlight w:val="yellow"/>
              </w:rPr>
              <w:fldChar w:fldCharType="end"/>
            </w:r>
          </w:p>
          <w:p w:rsidR="00691E3A" w:rsidRPr="008420FD" w:rsidRDefault="00691E3A" w:rsidP="0099524D">
            <w:pPr>
              <w:pStyle w:val="TableTextBold"/>
              <w:rPr>
                <w:noProof w:val="0"/>
              </w:rPr>
            </w:pPr>
            <w:r w:rsidRPr="008420FD">
              <w:rPr>
                <w:noProof w:val="0"/>
              </w:rPr>
              <w:t xml:space="preserve">Identify </w:t>
            </w:r>
            <w:r w:rsidRPr="008420FD">
              <w:rPr>
                <w:rStyle w:val="TableTextChar"/>
                <w:noProof w:val="0"/>
              </w:rPr>
              <w:t>sources</w:t>
            </w:r>
            <w:r w:rsidRPr="008420FD">
              <w:rPr>
                <w:noProof w:val="0"/>
              </w:rPr>
              <w:t xml:space="preserve"> of destination information</w:t>
            </w:r>
          </w:p>
          <w:p w:rsidR="00691E3A" w:rsidRPr="008420FD" w:rsidRDefault="00691E3A" w:rsidP="0099524D">
            <w:pPr>
              <w:pStyle w:val="TableTextBold"/>
              <w:rPr>
                <w:noProof w:val="0"/>
              </w:rPr>
            </w:pPr>
            <w:r w:rsidRPr="008420FD">
              <w:rPr>
                <w:noProof w:val="0"/>
              </w:rPr>
              <w:t>Importance of having updated destination information</w:t>
            </w:r>
          </w:p>
          <w:p w:rsidR="00691E3A" w:rsidRPr="008420FD" w:rsidRDefault="00691E3A" w:rsidP="0026376F">
            <w:pPr>
              <w:pStyle w:val="TableBullet1"/>
              <w:rPr>
                <w:rFonts w:cs="Chevin-Thin"/>
                <w:noProof w:val="0"/>
              </w:rPr>
            </w:pPr>
            <w:r w:rsidRPr="008420FD">
              <w:rPr>
                <w:noProof w:val="0"/>
              </w:rPr>
              <w:t>Sources of destination information</w:t>
            </w:r>
            <w:r w:rsidR="00590D30">
              <w:rPr>
                <w:noProof w:val="0"/>
              </w:rPr>
              <w:t>:</w:t>
            </w:r>
          </w:p>
          <w:p w:rsidR="00691E3A" w:rsidRPr="008420FD" w:rsidRDefault="00691E3A" w:rsidP="0026376F">
            <w:pPr>
              <w:pStyle w:val="TableBullet2"/>
              <w:rPr>
                <w:lang w:val="en-AU"/>
              </w:rPr>
            </w:pPr>
            <w:r w:rsidRPr="008420FD">
              <w:rPr>
                <w:lang w:val="en-AU"/>
              </w:rPr>
              <w:t>Airlines</w:t>
            </w:r>
          </w:p>
          <w:p w:rsidR="00691E3A" w:rsidRPr="008420FD" w:rsidRDefault="00691E3A" w:rsidP="0026376F">
            <w:pPr>
              <w:pStyle w:val="TableBullet2"/>
              <w:rPr>
                <w:lang w:val="en-AU"/>
              </w:rPr>
            </w:pPr>
            <w:r w:rsidRPr="008420FD">
              <w:rPr>
                <w:lang w:val="en-AU"/>
              </w:rPr>
              <w:t xml:space="preserve">Other travel suppliers </w:t>
            </w:r>
          </w:p>
          <w:p w:rsidR="00691E3A" w:rsidRPr="008420FD" w:rsidRDefault="00691E3A" w:rsidP="0026376F">
            <w:pPr>
              <w:pStyle w:val="TableBullet2"/>
              <w:rPr>
                <w:lang w:val="en-AU"/>
              </w:rPr>
            </w:pPr>
            <w:r w:rsidRPr="008420FD">
              <w:rPr>
                <w:lang w:val="en-AU"/>
              </w:rPr>
              <w:t>Suppliers and providers of support and ancillary services</w:t>
            </w:r>
          </w:p>
          <w:p w:rsidR="00691E3A" w:rsidRPr="008420FD" w:rsidRDefault="00691E3A" w:rsidP="0026376F">
            <w:pPr>
              <w:pStyle w:val="TableBullet2"/>
              <w:rPr>
                <w:lang w:val="en-AU"/>
              </w:rPr>
            </w:pPr>
            <w:r w:rsidRPr="008420FD">
              <w:rPr>
                <w:lang w:val="en-AU"/>
              </w:rPr>
              <w:t>Accommodation</w:t>
            </w:r>
          </w:p>
          <w:p w:rsidR="00691E3A" w:rsidRPr="008420FD" w:rsidRDefault="00691E3A" w:rsidP="0026376F">
            <w:pPr>
              <w:pStyle w:val="TableBullet2"/>
              <w:rPr>
                <w:lang w:val="en-AU"/>
              </w:rPr>
            </w:pPr>
            <w:r w:rsidRPr="008420FD">
              <w:rPr>
                <w:lang w:val="en-AU"/>
              </w:rPr>
              <w:t>Attractions and Theme Parks</w:t>
            </w:r>
          </w:p>
          <w:p w:rsidR="00691E3A" w:rsidRPr="008420FD" w:rsidRDefault="00691E3A" w:rsidP="0026376F">
            <w:pPr>
              <w:pStyle w:val="TableBullet2"/>
              <w:rPr>
                <w:lang w:val="en-AU"/>
              </w:rPr>
            </w:pPr>
            <w:r w:rsidRPr="008420FD">
              <w:rPr>
                <w:lang w:val="en-AU"/>
              </w:rPr>
              <w:t>Tour Operators</w:t>
            </w:r>
          </w:p>
          <w:p w:rsidR="00691E3A" w:rsidRPr="008420FD" w:rsidRDefault="00691E3A" w:rsidP="0026376F">
            <w:pPr>
              <w:pStyle w:val="TableBullet2"/>
              <w:rPr>
                <w:lang w:val="en-AU"/>
              </w:rPr>
            </w:pPr>
            <w:r w:rsidRPr="008420FD">
              <w:rPr>
                <w:lang w:val="en-AU"/>
              </w:rPr>
              <w:t>Inbound Tour Wholesaler</w:t>
            </w:r>
          </w:p>
          <w:p w:rsidR="00691E3A" w:rsidRPr="008420FD" w:rsidRDefault="00691E3A" w:rsidP="0026376F">
            <w:pPr>
              <w:pStyle w:val="TableBullet2"/>
              <w:rPr>
                <w:lang w:val="en-AU"/>
              </w:rPr>
            </w:pPr>
            <w:r w:rsidRPr="008420FD">
              <w:rPr>
                <w:rStyle w:val="A14"/>
                <w:rFonts w:ascii="Helvetica" w:hAnsi="Helvetica"/>
                <w:color w:val="auto"/>
                <w:sz w:val="22"/>
                <w:szCs w:val="22"/>
                <w:lang w:val="en-AU"/>
              </w:rPr>
              <w:t>Outbound Tour Wholesaler</w:t>
            </w:r>
          </w:p>
          <w:p w:rsidR="00691E3A" w:rsidRPr="008420FD" w:rsidRDefault="00691E3A" w:rsidP="0026376F">
            <w:pPr>
              <w:pStyle w:val="TableBullet2"/>
              <w:rPr>
                <w:lang w:val="en-AU"/>
              </w:rPr>
            </w:pPr>
            <w:r w:rsidRPr="008420FD">
              <w:rPr>
                <w:lang w:val="en-AU"/>
              </w:rPr>
              <w:t>Retail Travel Agents</w:t>
            </w:r>
          </w:p>
          <w:p w:rsidR="00691E3A" w:rsidRPr="008420FD" w:rsidRDefault="00691E3A" w:rsidP="0026376F">
            <w:pPr>
              <w:pStyle w:val="TableBullet2"/>
              <w:rPr>
                <w:lang w:val="en-AU"/>
              </w:rPr>
            </w:pPr>
            <w:r w:rsidRPr="008420FD">
              <w:rPr>
                <w:rStyle w:val="A14"/>
                <w:rFonts w:ascii="Helvetica" w:hAnsi="Helvetica"/>
                <w:color w:val="auto"/>
                <w:sz w:val="22"/>
                <w:szCs w:val="22"/>
                <w:lang w:val="en-AU"/>
              </w:rPr>
              <w:t>Local, regional and national information services</w:t>
            </w:r>
          </w:p>
          <w:p w:rsidR="00691E3A" w:rsidRPr="008420FD" w:rsidRDefault="00691E3A" w:rsidP="0026376F">
            <w:pPr>
              <w:pStyle w:val="TableBullet2"/>
              <w:rPr>
                <w:lang w:val="en-AU"/>
              </w:rPr>
            </w:pPr>
            <w:r w:rsidRPr="008420FD">
              <w:rPr>
                <w:lang w:val="en-AU"/>
              </w:rPr>
              <w:t>Meetings and Events</w:t>
            </w:r>
          </w:p>
          <w:p w:rsidR="00691E3A" w:rsidRPr="008420FD" w:rsidRDefault="00691E3A" w:rsidP="0026376F">
            <w:pPr>
              <w:pStyle w:val="TableBullet2"/>
              <w:rPr>
                <w:lang w:val="en-AU"/>
              </w:rPr>
            </w:pPr>
            <w:r w:rsidRPr="008420FD">
              <w:rPr>
                <w:lang w:val="en-AU"/>
              </w:rPr>
              <w:t xml:space="preserve">Ministries of Tourism </w:t>
            </w:r>
          </w:p>
          <w:p w:rsidR="00691E3A" w:rsidRPr="008420FD" w:rsidRDefault="00691E3A" w:rsidP="0026376F">
            <w:pPr>
              <w:pStyle w:val="TableBullet2"/>
              <w:rPr>
                <w:lang w:val="en-AU"/>
              </w:rPr>
            </w:pPr>
            <w:r w:rsidRPr="008420FD">
              <w:rPr>
                <w:lang w:val="en-AU"/>
              </w:rPr>
              <w:t>Tourism Boards</w:t>
            </w:r>
          </w:p>
          <w:p w:rsidR="00691E3A" w:rsidRPr="008420FD" w:rsidRDefault="00691E3A" w:rsidP="0026376F">
            <w:pPr>
              <w:pStyle w:val="TableBullet2"/>
              <w:rPr>
                <w:lang w:val="en-AU"/>
              </w:rPr>
            </w:pPr>
            <w:r w:rsidRPr="008420FD">
              <w:rPr>
                <w:lang w:val="en-AU"/>
              </w:rPr>
              <w:t>Industry Authorities</w:t>
            </w:r>
          </w:p>
          <w:p w:rsidR="00691E3A" w:rsidRPr="008420FD" w:rsidRDefault="00691E3A" w:rsidP="0026376F">
            <w:pPr>
              <w:pStyle w:val="TableBullet2"/>
              <w:rPr>
                <w:lang w:val="en-AU"/>
              </w:rPr>
            </w:pPr>
            <w:r w:rsidRPr="008420FD">
              <w:rPr>
                <w:lang w:val="en-AU"/>
              </w:rPr>
              <w:t>Industry Associations</w:t>
            </w:r>
          </w:p>
          <w:p w:rsidR="00691E3A" w:rsidRPr="008420FD" w:rsidRDefault="00691E3A" w:rsidP="0026376F">
            <w:pPr>
              <w:pStyle w:val="TableBullet1"/>
              <w:rPr>
                <w:rFonts w:cstheme="minorBidi"/>
                <w:noProof w:val="0"/>
              </w:rPr>
            </w:pPr>
            <w:r w:rsidRPr="008420FD">
              <w:rPr>
                <w:noProof w:val="0"/>
              </w:rPr>
              <w:t>Items containing destination information</w:t>
            </w:r>
            <w:r w:rsidR="00590D30">
              <w:rPr>
                <w:noProof w:val="0"/>
              </w:rPr>
              <w:t>.</w:t>
            </w:r>
          </w:p>
          <w:p w:rsidR="00691E3A" w:rsidRPr="008420FD" w:rsidRDefault="00691E3A" w:rsidP="0099524D">
            <w:pPr>
              <w:pStyle w:val="TableTextBold"/>
              <w:rPr>
                <w:rStyle w:val="TableTextChar"/>
                <w:noProof w:val="0"/>
              </w:rPr>
            </w:pPr>
            <w:r w:rsidRPr="008420FD">
              <w:rPr>
                <w:noProof w:val="0"/>
              </w:rPr>
              <w:t xml:space="preserve">Describe </w:t>
            </w:r>
            <w:r w:rsidRPr="008420FD">
              <w:rPr>
                <w:rStyle w:val="TableTextChar"/>
                <w:noProof w:val="0"/>
              </w:rPr>
              <w:t>criteria for capturing destination information</w:t>
            </w:r>
          </w:p>
          <w:p w:rsidR="00691E3A" w:rsidRPr="008420FD" w:rsidRDefault="00691E3A" w:rsidP="0026376F">
            <w:pPr>
              <w:pStyle w:val="TableBullet1"/>
              <w:rPr>
                <w:noProof w:val="0"/>
              </w:rPr>
            </w:pPr>
            <w:r w:rsidRPr="008420FD">
              <w:rPr>
                <w:noProof w:val="0"/>
              </w:rPr>
              <w:t>Importance of having useful and appropriate destination information</w:t>
            </w:r>
          </w:p>
          <w:p w:rsidR="00691E3A" w:rsidRPr="008420FD" w:rsidRDefault="00691E3A" w:rsidP="0026376F">
            <w:pPr>
              <w:pStyle w:val="TableBullet1"/>
              <w:rPr>
                <w:noProof w:val="0"/>
              </w:rPr>
            </w:pPr>
            <w:r w:rsidRPr="008420FD">
              <w:rPr>
                <w:noProof w:val="0"/>
              </w:rPr>
              <w:t>Criteria for capturing destination information</w:t>
            </w:r>
          </w:p>
          <w:p w:rsidR="00691E3A" w:rsidRPr="008420FD" w:rsidRDefault="00691E3A" w:rsidP="0026376F">
            <w:pPr>
              <w:pStyle w:val="TableBullet1"/>
              <w:rPr>
                <w:noProof w:val="0"/>
              </w:rPr>
            </w:pPr>
            <w:r w:rsidRPr="008420FD">
              <w:rPr>
                <w:noProof w:val="0"/>
              </w:rPr>
              <w:t>Methods to ensure compliance with information collection criteria</w:t>
            </w:r>
          </w:p>
          <w:p w:rsidR="00691E3A" w:rsidRPr="008420FD" w:rsidRDefault="00691E3A" w:rsidP="0026376F">
            <w:pPr>
              <w:pStyle w:val="TableBullet1"/>
              <w:rPr>
                <w:noProof w:val="0"/>
              </w:rPr>
            </w:pPr>
            <w:r w:rsidRPr="008420FD">
              <w:rPr>
                <w:rFonts w:cs="Arial"/>
                <w:noProof w:val="0"/>
              </w:rPr>
              <w:t>Read and review destination information</w:t>
            </w:r>
          </w:p>
          <w:p w:rsidR="00691E3A" w:rsidRPr="008420FD" w:rsidRDefault="00691E3A" w:rsidP="0026376F">
            <w:pPr>
              <w:pStyle w:val="TableBullet1"/>
              <w:rPr>
                <w:rStyle w:val="TableTextChar"/>
                <w:rFonts w:eastAsiaTheme="majorEastAsia" w:cstheme="majorBidi"/>
                <w:b/>
                <w:noProof w:val="0"/>
                <w:sz w:val="22"/>
                <w:szCs w:val="22"/>
              </w:rPr>
            </w:pPr>
            <w:r w:rsidRPr="008420FD">
              <w:rPr>
                <w:noProof w:val="0"/>
              </w:rPr>
              <w:t>Interpreting destination information</w:t>
            </w:r>
            <w:r w:rsidR="00590D30">
              <w:rPr>
                <w:noProof w:val="0"/>
              </w:rPr>
              <w:t>.</w:t>
            </w:r>
          </w:p>
          <w:p w:rsidR="00691E3A" w:rsidRPr="008420FD" w:rsidRDefault="00691E3A" w:rsidP="0099524D">
            <w:pPr>
              <w:pStyle w:val="TableTextBold"/>
              <w:rPr>
                <w:noProof w:val="0"/>
              </w:rPr>
            </w:pPr>
            <w:r w:rsidRPr="008420FD">
              <w:rPr>
                <w:rStyle w:val="TableTextChar"/>
                <w:noProof w:val="0"/>
              </w:rPr>
              <w:t>Identify client needs relating to destination information</w:t>
            </w:r>
            <w:r w:rsidRPr="008420FD">
              <w:rPr>
                <w:noProof w:val="0"/>
              </w:rPr>
              <w:t xml:space="preserve"> that may be required</w:t>
            </w:r>
          </w:p>
          <w:p w:rsidR="00691E3A" w:rsidRPr="008420FD" w:rsidRDefault="00691E3A" w:rsidP="0099524D">
            <w:pPr>
              <w:pStyle w:val="TableTextBold"/>
              <w:rPr>
                <w:noProof w:val="0"/>
              </w:rPr>
            </w:pPr>
            <w:r w:rsidRPr="008420FD">
              <w:rPr>
                <w:noProof w:val="0"/>
              </w:rPr>
              <w:t>Identify client and colleague needs relating to destination information that is required</w:t>
            </w:r>
          </w:p>
          <w:p w:rsidR="00691E3A" w:rsidRPr="008420FD" w:rsidRDefault="00691E3A" w:rsidP="0026376F">
            <w:pPr>
              <w:pStyle w:val="TableBullet1"/>
              <w:rPr>
                <w:noProof w:val="0"/>
              </w:rPr>
            </w:pPr>
            <w:r w:rsidRPr="008420FD">
              <w:rPr>
                <w:noProof w:val="0"/>
              </w:rPr>
              <w:t>Summary of organisational  and customer needs</w:t>
            </w:r>
          </w:p>
          <w:p w:rsidR="00691E3A" w:rsidRPr="008420FD" w:rsidRDefault="00691E3A" w:rsidP="0026376F">
            <w:pPr>
              <w:pStyle w:val="TableBullet1"/>
              <w:rPr>
                <w:b/>
                <w:noProof w:val="0"/>
              </w:rPr>
            </w:pPr>
            <w:r w:rsidRPr="008420FD">
              <w:rPr>
                <w:b/>
                <w:noProof w:val="0"/>
              </w:rPr>
              <w:t>Review organisational needs</w:t>
            </w:r>
          </w:p>
          <w:p w:rsidR="00691E3A" w:rsidRPr="008420FD" w:rsidRDefault="00691E3A" w:rsidP="0026376F">
            <w:pPr>
              <w:pStyle w:val="TableBullet1"/>
              <w:rPr>
                <w:noProof w:val="0"/>
              </w:rPr>
            </w:pPr>
            <w:r w:rsidRPr="008420FD">
              <w:rPr>
                <w:noProof w:val="0"/>
              </w:rPr>
              <w:t>Specific sales needs</w:t>
            </w:r>
          </w:p>
          <w:p w:rsidR="00691E3A" w:rsidRPr="008420FD" w:rsidRDefault="00691E3A" w:rsidP="0026376F">
            <w:pPr>
              <w:pStyle w:val="TableBullet1"/>
              <w:rPr>
                <w:rFonts w:cs="Helvetica 45 Light"/>
                <w:noProof w:val="0"/>
              </w:rPr>
            </w:pPr>
            <w:r w:rsidRPr="008420FD">
              <w:rPr>
                <w:rFonts w:cs="Helvetica 45 Light"/>
                <w:noProof w:val="0"/>
              </w:rPr>
              <w:t>Assessing destination information needs</w:t>
            </w:r>
          </w:p>
          <w:p w:rsidR="00691E3A" w:rsidRPr="008420FD" w:rsidRDefault="00691E3A" w:rsidP="0026376F">
            <w:pPr>
              <w:pStyle w:val="TableBullet1"/>
              <w:rPr>
                <w:noProof w:val="0"/>
              </w:rPr>
            </w:pPr>
            <w:r w:rsidRPr="008420FD">
              <w:rPr>
                <w:noProof w:val="0"/>
              </w:rPr>
              <w:t>Identify clients</w:t>
            </w:r>
          </w:p>
          <w:p w:rsidR="00691E3A" w:rsidRPr="008420FD" w:rsidRDefault="00691E3A" w:rsidP="0026376F">
            <w:pPr>
              <w:pStyle w:val="TableBullet1"/>
              <w:rPr>
                <w:rFonts w:eastAsiaTheme="minorHAnsi"/>
                <w:noProof w:val="0"/>
              </w:rPr>
            </w:pPr>
            <w:r w:rsidRPr="008420FD">
              <w:rPr>
                <w:rFonts w:eastAsiaTheme="minorHAnsi"/>
                <w:noProof w:val="0"/>
              </w:rPr>
              <w:t>Generic client needs</w:t>
            </w:r>
          </w:p>
          <w:p w:rsidR="00691E3A" w:rsidRPr="008420FD" w:rsidRDefault="00691E3A" w:rsidP="0026376F">
            <w:pPr>
              <w:pStyle w:val="TableBullet1"/>
              <w:rPr>
                <w:rFonts w:eastAsiaTheme="minorHAnsi"/>
                <w:noProof w:val="0"/>
              </w:rPr>
            </w:pPr>
            <w:r w:rsidRPr="008420FD">
              <w:rPr>
                <w:rFonts w:eastAsiaTheme="minorHAnsi"/>
                <w:noProof w:val="0"/>
              </w:rPr>
              <w:t>Specific target market needs</w:t>
            </w:r>
          </w:p>
          <w:p w:rsidR="00691E3A" w:rsidRPr="008420FD" w:rsidRDefault="00691E3A" w:rsidP="0026376F">
            <w:pPr>
              <w:pStyle w:val="TableBullet1"/>
              <w:rPr>
                <w:rFonts w:cs="Arial"/>
                <w:noProof w:val="0"/>
              </w:rPr>
            </w:pPr>
            <w:r w:rsidRPr="008420FD">
              <w:rPr>
                <w:rFonts w:cs="Arial"/>
                <w:noProof w:val="0"/>
              </w:rPr>
              <w:t>Identify types of destination information</w:t>
            </w:r>
          </w:p>
          <w:p w:rsidR="00691E3A" w:rsidRPr="008420FD" w:rsidRDefault="00691E3A" w:rsidP="0026376F">
            <w:pPr>
              <w:pStyle w:val="TableBullet2"/>
              <w:rPr>
                <w:lang w:val="en-AU"/>
              </w:rPr>
            </w:pPr>
            <w:r w:rsidRPr="008420FD">
              <w:rPr>
                <w:lang w:val="en-AU"/>
              </w:rPr>
              <w:t>General destination information</w:t>
            </w:r>
          </w:p>
          <w:p w:rsidR="00691E3A" w:rsidRPr="008420FD" w:rsidRDefault="00691E3A" w:rsidP="0026376F">
            <w:pPr>
              <w:pStyle w:val="TableBullet2"/>
              <w:rPr>
                <w:rFonts w:cs="Arial"/>
                <w:lang w:val="en-AU"/>
              </w:rPr>
            </w:pPr>
            <w:r w:rsidRPr="008420FD">
              <w:rPr>
                <w:rFonts w:cs="Arial"/>
                <w:lang w:val="en-AU"/>
              </w:rPr>
              <w:t>Local community information</w:t>
            </w:r>
          </w:p>
          <w:p w:rsidR="00691E3A" w:rsidRPr="008420FD" w:rsidRDefault="00691E3A" w:rsidP="0026376F">
            <w:pPr>
              <w:pStyle w:val="TableBullet2"/>
              <w:rPr>
                <w:lang w:val="en-AU"/>
              </w:rPr>
            </w:pPr>
            <w:r w:rsidRPr="008420FD">
              <w:rPr>
                <w:lang w:val="en-AU"/>
              </w:rPr>
              <w:t>International destination information</w:t>
            </w:r>
          </w:p>
          <w:p w:rsidR="00691E3A" w:rsidRPr="008420FD" w:rsidRDefault="00691E3A" w:rsidP="0026376F">
            <w:pPr>
              <w:pStyle w:val="TableBullet2"/>
              <w:rPr>
                <w:lang w:val="en-AU"/>
              </w:rPr>
            </w:pPr>
            <w:r w:rsidRPr="008420FD">
              <w:rPr>
                <w:lang w:val="en-AU"/>
              </w:rPr>
              <w:t>Tours</w:t>
            </w:r>
          </w:p>
          <w:p w:rsidR="00691E3A" w:rsidRPr="008420FD" w:rsidRDefault="00691E3A" w:rsidP="0026376F">
            <w:pPr>
              <w:pStyle w:val="TableBullet2"/>
              <w:rPr>
                <w:lang w:val="en-AU"/>
              </w:rPr>
            </w:pPr>
            <w:r w:rsidRPr="008420FD">
              <w:rPr>
                <w:lang w:val="en-AU"/>
              </w:rPr>
              <w:t>Attractions</w:t>
            </w:r>
          </w:p>
          <w:p w:rsidR="00691E3A" w:rsidRPr="008420FD" w:rsidRDefault="00691E3A" w:rsidP="0026376F">
            <w:pPr>
              <w:pStyle w:val="TableBullet2"/>
              <w:rPr>
                <w:lang w:val="en-AU"/>
              </w:rPr>
            </w:pPr>
            <w:r w:rsidRPr="008420FD">
              <w:rPr>
                <w:lang w:val="en-AU"/>
              </w:rPr>
              <w:t>Activities</w:t>
            </w:r>
          </w:p>
          <w:p w:rsidR="00691E3A" w:rsidRPr="008420FD" w:rsidRDefault="00691E3A" w:rsidP="0026376F">
            <w:pPr>
              <w:pStyle w:val="TableBullet2"/>
              <w:rPr>
                <w:lang w:val="en-AU"/>
              </w:rPr>
            </w:pPr>
            <w:r w:rsidRPr="008420FD">
              <w:rPr>
                <w:lang w:val="en-AU"/>
              </w:rPr>
              <w:t>History</w:t>
            </w:r>
          </w:p>
          <w:p w:rsidR="00691E3A" w:rsidRPr="008420FD" w:rsidRDefault="00691E3A" w:rsidP="0026376F">
            <w:pPr>
              <w:pStyle w:val="TableBullet2"/>
              <w:rPr>
                <w:lang w:val="en-AU"/>
              </w:rPr>
            </w:pPr>
            <w:r w:rsidRPr="008420FD">
              <w:rPr>
                <w:lang w:val="en-AU"/>
              </w:rPr>
              <w:t>Geographical features</w:t>
            </w:r>
          </w:p>
          <w:p w:rsidR="00691E3A" w:rsidRPr="008420FD" w:rsidRDefault="00691E3A" w:rsidP="0026376F">
            <w:pPr>
              <w:pStyle w:val="TableBullet2"/>
              <w:rPr>
                <w:lang w:val="en-AU"/>
              </w:rPr>
            </w:pPr>
            <w:r w:rsidRPr="008420FD">
              <w:rPr>
                <w:lang w:val="en-AU"/>
              </w:rPr>
              <w:t>Local customs and culture</w:t>
            </w:r>
          </w:p>
          <w:p w:rsidR="00691E3A" w:rsidRPr="008420FD" w:rsidRDefault="00691E3A" w:rsidP="0026376F">
            <w:pPr>
              <w:pStyle w:val="TableBullet2"/>
              <w:rPr>
                <w:lang w:val="en-AU"/>
              </w:rPr>
            </w:pPr>
            <w:r w:rsidRPr="008420FD">
              <w:rPr>
                <w:lang w:val="en-AU"/>
              </w:rPr>
              <w:t>Climate</w:t>
            </w:r>
          </w:p>
          <w:p w:rsidR="00691E3A" w:rsidRPr="008420FD" w:rsidRDefault="00691E3A" w:rsidP="0026376F">
            <w:pPr>
              <w:pStyle w:val="TableBullet2"/>
              <w:rPr>
                <w:lang w:val="en-AU"/>
              </w:rPr>
            </w:pPr>
            <w:r w:rsidRPr="008420FD">
              <w:rPr>
                <w:lang w:val="en-AU"/>
              </w:rPr>
              <w:t xml:space="preserve">Accommodation </w:t>
            </w:r>
          </w:p>
          <w:p w:rsidR="00691E3A" w:rsidRPr="008420FD" w:rsidRDefault="00691E3A" w:rsidP="0026376F">
            <w:pPr>
              <w:pStyle w:val="TableBullet2"/>
              <w:rPr>
                <w:lang w:val="en-AU"/>
              </w:rPr>
            </w:pPr>
            <w:r w:rsidRPr="008420FD">
              <w:rPr>
                <w:lang w:val="en-AU"/>
              </w:rPr>
              <w:t>Amenities and services</w:t>
            </w:r>
          </w:p>
          <w:p w:rsidR="00691E3A" w:rsidRPr="008420FD" w:rsidRDefault="00691E3A" w:rsidP="0026376F">
            <w:pPr>
              <w:pStyle w:val="TableBullet2"/>
              <w:rPr>
                <w:lang w:val="en-AU"/>
              </w:rPr>
            </w:pPr>
            <w:r w:rsidRPr="008420FD">
              <w:rPr>
                <w:lang w:val="en-AU"/>
              </w:rPr>
              <w:t>Airlines</w:t>
            </w:r>
          </w:p>
          <w:p w:rsidR="00691E3A" w:rsidRPr="008420FD" w:rsidRDefault="00691E3A" w:rsidP="0026376F">
            <w:pPr>
              <w:pStyle w:val="TableBullet2"/>
              <w:rPr>
                <w:rFonts w:cs="Chevin-Light"/>
                <w:lang w:val="en-AU"/>
              </w:rPr>
            </w:pPr>
            <w:r w:rsidRPr="008420FD">
              <w:rPr>
                <w:rFonts w:cs="Chevin-Light"/>
                <w:lang w:val="en-AU"/>
              </w:rPr>
              <w:t>Car hire</w:t>
            </w:r>
          </w:p>
          <w:p w:rsidR="00691E3A" w:rsidRPr="008420FD" w:rsidRDefault="00691E3A" w:rsidP="0026376F">
            <w:pPr>
              <w:pStyle w:val="TableBullet2"/>
              <w:rPr>
                <w:rFonts w:cs="Chevin-Light"/>
                <w:lang w:val="en-AU"/>
              </w:rPr>
            </w:pPr>
            <w:r w:rsidRPr="008420FD">
              <w:rPr>
                <w:rFonts w:cs="Chevin-Light"/>
                <w:lang w:val="en-AU"/>
              </w:rPr>
              <w:t>Cruises</w:t>
            </w:r>
          </w:p>
          <w:p w:rsidR="00691E3A" w:rsidRPr="008420FD" w:rsidRDefault="00691E3A" w:rsidP="0026376F">
            <w:pPr>
              <w:pStyle w:val="TableBullet2"/>
              <w:rPr>
                <w:rFonts w:cs="Chevin-Light"/>
                <w:lang w:val="en-AU"/>
              </w:rPr>
            </w:pPr>
            <w:r w:rsidRPr="008420FD">
              <w:rPr>
                <w:rFonts w:cs="Chevin-Light"/>
                <w:lang w:val="en-AU"/>
              </w:rPr>
              <w:t>Transfers</w:t>
            </w:r>
          </w:p>
          <w:p w:rsidR="00691E3A" w:rsidRPr="008420FD" w:rsidRDefault="00691E3A" w:rsidP="0026376F">
            <w:pPr>
              <w:pStyle w:val="TableBullet2"/>
              <w:rPr>
                <w:rFonts w:cs="Chevin-Light"/>
                <w:lang w:val="en-AU"/>
              </w:rPr>
            </w:pPr>
            <w:r w:rsidRPr="008420FD">
              <w:rPr>
                <w:rFonts w:cs="Chevin-Light"/>
                <w:lang w:val="en-AU"/>
              </w:rPr>
              <w:t>Rail</w:t>
            </w:r>
            <w:r w:rsidR="0026376F" w:rsidRPr="008420FD">
              <w:rPr>
                <w:rFonts w:cs="Chevin-Light"/>
                <w:lang w:val="en-AU"/>
              </w:rPr>
              <w:t>.</w:t>
            </w:r>
          </w:p>
          <w:p w:rsidR="00691E3A" w:rsidRPr="008420FD" w:rsidRDefault="00691E3A" w:rsidP="0099524D">
            <w:pPr>
              <w:pStyle w:val="TableTextBold"/>
              <w:rPr>
                <w:noProof w:val="0"/>
              </w:rPr>
            </w:pPr>
            <w:r w:rsidRPr="008420FD">
              <w:rPr>
                <w:rStyle w:val="TableTextChar"/>
                <w:noProof w:val="0"/>
              </w:rPr>
              <w:t>Research</w:t>
            </w:r>
            <w:r w:rsidRPr="008420FD">
              <w:rPr>
                <w:noProof w:val="0"/>
              </w:rPr>
              <w:t xml:space="preserve"> destination information</w:t>
            </w:r>
          </w:p>
          <w:p w:rsidR="00691E3A" w:rsidRPr="008420FD" w:rsidRDefault="00691E3A" w:rsidP="0026376F">
            <w:pPr>
              <w:pStyle w:val="TableBullet1"/>
              <w:rPr>
                <w:noProof w:val="0"/>
              </w:rPr>
            </w:pPr>
            <w:r w:rsidRPr="008420FD">
              <w:rPr>
                <w:noProof w:val="0"/>
              </w:rPr>
              <w:t>Identify the research points</w:t>
            </w:r>
          </w:p>
          <w:p w:rsidR="00691E3A" w:rsidRPr="008420FD" w:rsidRDefault="00691E3A" w:rsidP="0026376F">
            <w:pPr>
              <w:pStyle w:val="TableBullet1"/>
              <w:rPr>
                <w:noProof w:val="0"/>
              </w:rPr>
            </w:pPr>
            <w:r w:rsidRPr="008420FD">
              <w:rPr>
                <w:noProof w:val="0"/>
              </w:rPr>
              <w:t>Identify types of formal and informal research techniques</w:t>
            </w:r>
          </w:p>
          <w:p w:rsidR="00691E3A" w:rsidRPr="008420FD" w:rsidRDefault="00691E3A" w:rsidP="0026376F">
            <w:pPr>
              <w:pStyle w:val="TableBullet1"/>
              <w:rPr>
                <w:noProof w:val="0"/>
              </w:rPr>
            </w:pPr>
            <w:r w:rsidRPr="008420FD">
              <w:rPr>
                <w:noProof w:val="0"/>
              </w:rPr>
              <w:t>Recollection of personal observations and experiences</w:t>
            </w:r>
          </w:p>
          <w:p w:rsidR="00691E3A" w:rsidRPr="008420FD" w:rsidRDefault="00691E3A" w:rsidP="0026376F">
            <w:pPr>
              <w:pStyle w:val="TableBullet1"/>
              <w:rPr>
                <w:rFonts w:cs="Arial"/>
                <w:noProof w:val="0"/>
              </w:rPr>
            </w:pPr>
            <w:r w:rsidRPr="008420FD">
              <w:rPr>
                <w:rFonts w:cs="Arial"/>
                <w:noProof w:val="0"/>
              </w:rPr>
              <w:t xml:space="preserve">Accessing internal information </w:t>
            </w:r>
          </w:p>
          <w:p w:rsidR="00691E3A" w:rsidRPr="008420FD" w:rsidRDefault="00691E3A" w:rsidP="0026376F">
            <w:pPr>
              <w:pStyle w:val="TableBullet1"/>
              <w:rPr>
                <w:rFonts w:cs="Arial"/>
                <w:noProof w:val="0"/>
              </w:rPr>
            </w:pPr>
            <w:r w:rsidRPr="008420FD">
              <w:rPr>
                <w:rFonts w:cs="Arial"/>
                <w:noProof w:val="0"/>
              </w:rPr>
              <w:t xml:space="preserve">Arrange to receive external information </w:t>
            </w:r>
          </w:p>
          <w:p w:rsidR="00691E3A" w:rsidRPr="008420FD" w:rsidRDefault="00691E3A" w:rsidP="0026376F">
            <w:pPr>
              <w:pStyle w:val="TableBullet1"/>
              <w:rPr>
                <w:rFonts w:cs="Arial"/>
                <w:noProof w:val="0"/>
              </w:rPr>
            </w:pPr>
            <w:r w:rsidRPr="008420FD">
              <w:rPr>
                <w:rFonts w:cs="Arial"/>
                <w:noProof w:val="0"/>
              </w:rPr>
              <w:t xml:space="preserve">Visit sources of information </w:t>
            </w:r>
          </w:p>
          <w:p w:rsidR="009B2DA4" w:rsidRPr="008420FD" w:rsidRDefault="00691E3A" w:rsidP="0026376F">
            <w:pPr>
              <w:pStyle w:val="TableBullet1"/>
              <w:rPr>
                <w:noProof w:val="0"/>
              </w:rPr>
            </w:pPr>
            <w:r w:rsidRPr="008420FD">
              <w:rPr>
                <w:noProof w:val="0"/>
              </w:rPr>
              <w:t>Establishing industry networks</w:t>
            </w:r>
            <w:r w:rsidR="0026376F" w:rsidRPr="008420FD">
              <w:rPr>
                <w:noProof w:val="0"/>
              </w:rPr>
              <w:t>.</w:t>
            </w:r>
            <w:r w:rsidR="0099524D" w:rsidRPr="008420FD">
              <w:rPr>
                <w:noProof w:val="0"/>
              </w:rPr>
              <w:br/>
            </w:r>
          </w:p>
        </w:tc>
      </w:tr>
    </w:tbl>
    <w:p w:rsidR="00E83E16" w:rsidRPr="008420FD" w:rsidRDefault="00E83E16" w:rsidP="00F84543">
      <w:pPr>
        <w:pStyle w:val="BodyCopy"/>
        <w:rPr>
          <w:noProof w:val="0"/>
        </w:rPr>
      </w:pPr>
    </w:p>
    <w:p w:rsidR="00211D83" w:rsidRPr="008420FD" w:rsidRDefault="00211D83">
      <w:pPr>
        <w:rPr>
          <w:rFonts w:ascii="Helvetica" w:eastAsia="Calibri" w:hAnsi="Helvetica" w:cs="Times New Roman"/>
          <w:szCs w:val="16"/>
          <w:lang w:eastAsia="en-US"/>
        </w:rPr>
      </w:pPr>
      <w:r w:rsidRPr="008420FD">
        <w:rPr>
          <w:rFonts w:cs="Times New Roman"/>
          <w:lang w:eastAsia="en-US"/>
        </w:rPr>
        <w:br w:type="page"/>
      </w:r>
    </w:p>
    <w:p w:rsidR="008602DC" w:rsidRPr="008420FD" w:rsidRDefault="008602DC" w:rsidP="00F84543">
      <w:pPr>
        <w:pStyle w:val="BodyCopy"/>
        <w:rPr>
          <w:rFonts w:cs="Times New Roman"/>
          <w:noProof w:val="0"/>
          <w:lang w:eastAsia="en-US"/>
        </w:rPr>
      </w:pPr>
    </w:p>
    <w:p w:rsidR="00211D83" w:rsidRPr="008420FD" w:rsidRDefault="00211D83" w:rsidP="00F84543">
      <w:pPr>
        <w:pStyle w:val="BodyCopy"/>
        <w:rPr>
          <w:rFonts w:cs="Times New Roman"/>
          <w:noProof w:val="0"/>
          <w:lang w:eastAsia="en-US"/>
        </w:rPr>
      </w:pPr>
    </w:p>
    <w:p w:rsidR="00211D83" w:rsidRPr="008420FD" w:rsidRDefault="00211D83" w:rsidP="00F84543">
      <w:pPr>
        <w:pStyle w:val="BodyCopy"/>
        <w:rPr>
          <w:rFonts w:cs="Times New Roman"/>
          <w:noProof w:val="0"/>
          <w:lang w:eastAsia="en-US"/>
        </w:rPr>
      </w:pPr>
    </w:p>
    <w:p w:rsidR="00211D83" w:rsidRPr="008420FD" w:rsidRDefault="00211D83" w:rsidP="00F84543">
      <w:pPr>
        <w:pStyle w:val="BodyCopy"/>
        <w:rPr>
          <w:rFonts w:cs="Times New Roman"/>
          <w:noProof w:val="0"/>
          <w:lang w:eastAsia="en-US"/>
        </w:rPr>
      </w:pPr>
    </w:p>
    <w:p w:rsidR="008602DC" w:rsidRPr="008420FD" w:rsidRDefault="008602DC" w:rsidP="00F84543">
      <w:pPr>
        <w:pStyle w:val="BodyCopy"/>
        <w:rPr>
          <w:rFonts w:cs="Times New Roman"/>
          <w:noProof w:val="0"/>
          <w:lang w:eastAsia="en-US"/>
        </w:rPr>
      </w:pPr>
    </w:p>
    <w:p w:rsidR="0026376F" w:rsidRPr="008420FD" w:rsidRDefault="0026376F" w:rsidP="00F84543">
      <w:pPr>
        <w:pStyle w:val="BodyCopy"/>
        <w:rPr>
          <w:rFonts w:cs="Times New Roman"/>
          <w:noProof w:val="0"/>
          <w:lang w:eastAsia="en-US"/>
        </w:rPr>
      </w:pPr>
    </w:p>
    <w:p w:rsidR="0026376F" w:rsidRPr="008420FD" w:rsidRDefault="0026376F" w:rsidP="00F84543">
      <w:pPr>
        <w:pStyle w:val="BodyCopy"/>
        <w:rPr>
          <w:noProof w:val="0"/>
        </w:rPr>
        <w:sectPr w:rsidR="0026376F" w:rsidRPr="008420FD" w:rsidSect="001A29DB">
          <w:headerReference w:type="even" r:id="rId166"/>
          <w:headerReference w:type="default" r:id="rId167"/>
          <w:pgSz w:w="11906" w:h="16838"/>
          <w:pgMar w:top="1440" w:right="1440" w:bottom="1440" w:left="1440" w:header="708" w:footer="324" w:gutter="0"/>
          <w:cols w:space="708"/>
          <w:docGrid w:linePitch="360"/>
        </w:sectPr>
      </w:pPr>
    </w:p>
    <w:p w:rsidR="00E83E16" w:rsidRPr="008420FD" w:rsidRDefault="002D0810" w:rsidP="00CD0302">
      <w:pPr>
        <w:pStyle w:val="Heading1"/>
      </w:pPr>
      <w:bookmarkStart w:id="43" w:name="_Toc370805491"/>
      <w:bookmarkStart w:id="44" w:name="_Toc417904848"/>
      <w:r w:rsidRPr="008420FD">
        <w:t>Element 2</w:t>
      </w:r>
      <w:r w:rsidR="0017452E" w:rsidRPr="008420FD">
        <w:t xml:space="preserve">: </w:t>
      </w:r>
      <w:r w:rsidRPr="008420FD">
        <w:br/>
      </w:r>
      <w:r w:rsidR="00B83173">
        <w:fldChar w:fldCharType="begin"/>
      </w:r>
      <w:r w:rsidR="00B83173">
        <w:instrText xml:space="preserve"> REF  Element2  \* MERGEFORMAT </w:instrText>
      </w:r>
      <w:r w:rsidR="00B83173">
        <w:fldChar w:fldCharType="separate"/>
      </w:r>
      <w:sdt>
        <w:sdtPr>
          <w:rPr>
            <w:highlight w:val="yellow"/>
          </w:rPr>
          <w:alias w:val="Element2"/>
          <w:tag w:val="Element2"/>
          <w:id w:val="-318969115"/>
          <w:lock w:val="sdtLocked"/>
          <w:placeholder>
            <w:docPart w:val="60151078668446C6A02D849DD488F53D"/>
          </w:placeholder>
        </w:sdtPr>
        <w:sdtEndPr/>
        <w:sdtContent>
          <w:r w:rsidR="006A1395" w:rsidRPr="008420FD">
            <w:t>Update destination knowledge</w:t>
          </w:r>
        </w:sdtContent>
      </w:sdt>
      <w:bookmarkEnd w:id="43"/>
      <w:bookmarkEnd w:id="44"/>
      <w:r w:rsidR="00B83173">
        <w:rPr>
          <w:highlight w:val="yellow"/>
        </w:rPr>
        <w:fldChar w:fldCharType="end"/>
      </w:r>
    </w:p>
    <w:p w:rsidR="00F84543" w:rsidRPr="008420FD" w:rsidRDefault="002D0810" w:rsidP="00785EE9">
      <w:pPr>
        <w:pStyle w:val="Heading2"/>
      </w:pPr>
      <w:r w:rsidRPr="008420FD">
        <w:t>2.1</w:t>
      </w:r>
      <w:r w:rsidRPr="008420FD">
        <w:tab/>
      </w:r>
      <w:r w:rsidR="00B83173">
        <w:fldChar w:fldCharType="begin"/>
      </w:r>
      <w:r w:rsidR="00B83173">
        <w:instrText xml:space="preserve"> REF  Criteria21  \* MERGEFORMAT </w:instrText>
      </w:r>
      <w:r w:rsidR="00B83173">
        <w:fldChar w:fldCharType="separate"/>
      </w:r>
      <w:sdt>
        <w:sdtPr>
          <w:alias w:val="Criteria21"/>
          <w:tag w:val="Criteria21"/>
          <w:id w:val="-2053828066"/>
          <w:lock w:val="sdtLocked"/>
          <w:placeholder>
            <w:docPart w:val="2C6723033C5148D9B06343B281BCA7E2"/>
          </w:placeholder>
        </w:sdtPr>
        <w:sdtEndPr/>
        <w:sdtContent>
          <w:r w:rsidR="006A1395" w:rsidRPr="008420FD">
            <w:rPr>
              <w:rStyle w:val="PlaceholderText"/>
              <w:color w:val="45545F"/>
            </w:rPr>
            <w:t xml:space="preserve">Register to receive updated destination </w:t>
          </w:r>
          <w:r w:rsidR="006A1395" w:rsidRPr="008420FD">
            <w:t>information</w:t>
          </w:r>
        </w:sdtContent>
      </w:sdt>
      <w:r w:rsidR="00B83173">
        <w:fldChar w:fldCharType="end"/>
      </w:r>
    </w:p>
    <w:p w:rsidR="00F32E48" w:rsidRPr="008420FD" w:rsidRDefault="002D0810" w:rsidP="00012036">
      <w:pPr>
        <w:pStyle w:val="Heading3"/>
      </w:pPr>
      <w:r w:rsidRPr="008420FD">
        <w:t>Introduction</w:t>
      </w:r>
    </w:p>
    <w:p w:rsidR="005E6755" w:rsidRPr="008420FD" w:rsidRDefault="005E6755" w:rsidP="00012036">
      <w:pPr>
        <w:pStyle w:val="BodyCopy"/>
        <w:rPr>
          <w:noProof w:val="0"/>
        </w:rPr>
      </w:pPr>
      <w:r w:rsidRPr="008420FD">
        <w:rPr>
          <w:noProof w:val="0"/>
        </w:rPr>
        <w:t>In the previous section we have explored the different sources of destination information and methods to research relevant information.</w:t>
      </w:r>
    </w:p>
    <w:p w:rsidR="00F32E48" w:rsidRPr="008420FD" w:rsidRDefault="00F32E48" w:rsidP="00012036">
      <w:pPr>
        <w:pStyle w:val="BodyCopy"/>
        <w:rPr>
          <w:noProof w:val="0"/>
        </w:rPr>
      </w:pPr>
      <w:r w:rsidRPr="008420FD">
        <w:rPr>
          <w:noProof w:val="0"/>
        </w:rPr>
        <w:t>When sourcing information, whilst direct contact with external providers, as mentioned</w:t>
      </w:r>
      <w:r w:rsidR="005E6755" w:rsidRPr="008420FD">
        <w:rPr>
          <w:noProof w:val="0"/>
        </w:rPr>
        <w:t xml:space="preserve"> in the previous section</w:t>
      </w:r>
      <w:r w:rsidRPr="008420FD">
        <w:rPr>
          <w:noProof w:val="0"/>
        </w:rPr>
        <w:t xml:space="preserve"> is an invaluable way to get information regarding specific </w:t>
      </w:r>
      <w:r w:rsidR="0088452F" w:rsidRPr="008420FD">
        <w:rPr>
          <w:noProof w:val="0"/>
        </w:rPr>
        <w:t>destination</w:t>
      </w:r>
      <w:r w:rsidRPr="008420FD">
        <w:rPr>
          <w:noProof w:val="0"/>
        </w:rPr>
        <w:t>s and services, quite often you may need to gather more generic</w:t>
      </w:r>
      <w:r w:rsidR="005E6755" w:rsidRPr="008420FD">
        <w:rPr>
          <w:noProof w:val="0"/>
        </w:rPr>
        <w:t xml:space="preserve"> destination</w:t>
      </w:r>
      <w:r w:rsidRPr="008420FD">
        <w:rPr>
          <w:noProof w:val="0"/>
        </w:rPr>
        <w:t xml:space="preserve"> information relating to the industry as a whole, new laws, re</w:t>
      </w:r>
      <w:r w:rsidR="005E6755" w:rsidRPr="008420FD">
        <w:rPr>
          <w:noProof w:val="0"/>
        </w:rPr>
        <w:t>gulations, businesses or trends.</w:t>
      </w:r>
    </w:p>
    <w:p w:rsidR="00F32E48" w:rsidRPr="008420FD" w:rsidRDefault="00F32E48" w:rsidP="00012036">
      <w:pPr>
        <w:pStyle w:val="BodyCopy"/>
        <w:rPr>
          <w:noProof w:val="0"/>
        </w:rPr>
      </w:pPr>
      <w:r w:rsidRPr="008420FD">
        <w:rPr>
          <w:noProof w:val="0"/>
        </w:rPr>
        <w:t>This information will commonly be obtained through various publications, produced by leading government or industry leaders and authorities.</w:t>
      </w:r>
    </w:p>
    <w:p w:rsidR="00F32E48" w:rsidRPr="008420FD" w:rsidRDefault="00F32E48" w:rsidP="00012036">
      <w:pPr>
        <w:pStyle w:val="BodyCopy"/>
        <w:rPr>
          <w:noProof w:val="0"/>
        </w:rPr>
      </w:pPr>
      <w:r w:rsidRPr="008420FD">
        <w:rPr>
          <w:noProof w:val="0"/>
        </w:rPr>
        <w:t xml:space="preserve">In order to access this information you will need to register to receive it.  </w:t>
      </w:r>
    </w:p>
    <w:p w:rsidR="0007757D" w:rsidRPr="008420FD" w:rsidRDefault="0007757D" w:rsidP="00012036">
      <w:pPr>
        <w:pStyle w:val="Heading3"/>
      </w:pPr>
      <w:r w:rsidRPr="008420FD">
        <w:t>Methods to register for information</w:t>
      </w:r>
    </w:p>
    <w:p w:rsidR="00F32E48" w:rsidRPr="008420FD" w:rsidRDefault="00F32E48" w:rsidP="00012036">
      <w:pPr>
        <w:pStyle w:val="BodyCopy"/>
        <w:rPr>
          <w:noProof w:val="0"/>
        </w:rPr>
      </w:pPr>
      <w:r w:rsidRPr="008420FD">
        <w:rPr>
          <w:noProof w:val="0"/>
        </w:rPr>
        <w:t>Registering for industry information may include:</w:t>
      </w:r>
    </w:p>
    <w:p w:rsidR="00F32E48" w:rsidRPr="008420FD" w:rsidRDefault="00F32E48" w:rsidP="00012036">
      <w:pPr>
        <w:pStyle w:val="Bullet1"/>
      </w:pPr>
      <w:r w:rsidRPr="008420FD">
        <w:rPr>
          <w:noProof/>
          <w:lang w:eastAsia="en-AU"/>
        </w:rPr>
        <w:drawing>
          <wp:anchor distT="0" distB="0" distL="114300" distR="114300" simplePos="0" relativeHeight="251803648" behindDoc="0" locked="0" layoutInCell="1" allowOverlap="1" wp14:anchorId="4FE4E794" wp14:editId="1B94EC64">
            <wp:simplePos x="0" y="0"/>
            <wp:positionH relativeFrom="column">
              <wp:posOffset>3933825</wp:posOffset>
            </wp:positionH>
            <wp:positionV relativeFrom="paragraph">
              <wp:posOffset>3175</wp:posOffset>
            </wp:positionV>
            <wp:extent cx="1791970" cy="1209675"/>
            <wp:effectExtent l="0" t="0" r="0" b="9525"/>
            <wp:wrapSquare wrapText="bothSides"/>
            <wp:docPr id="447" name="Picture 446" descr="A8 shutterstock_149513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 shutterstock_149513465.jpg"/>
                    <pic:cNvPicPr/>
                  </pic:nvPicPr>
                  <pic:blipFill>
                    <a:blip r:embed="rId168" cstate="print"/>
                    <a:stretch>
                      <a:fillRect/>
                    </a:stretch>
                  </pic:blipFill>
                  <pic:spPr>
                    <a:xfrm>
                      <a:off x="0" y="0"/>
                      <a:ext cx="1791970" cy="1209675"/>
                    </a:xfrm>
                    <a:prstGeom prst="rect">
                      <a:avLst/>
                    </a:prstGeom>
                  </pic:spPr>
                </pic:pic>
              </a:graphicData>
            </a:graphic>
            <wp14:sizeRelH relativeFrom="margin">
              <wp14:pctWidth>0</wp14:pctWidth>
            </wp14:sizeRelH>
            <wp14:sizeRelV relativeFrom="margin">
              <wp14:pctHeight>0</wp14:pctHeight>
            </wp14:sizeRelV>
          </wp:anchor>
        </w:drawing>
      </w:r>
      <w:r w:rsidRPr="008420FD">
        <w:t xml:space="preserve">Registering on-line </w:t>
      </w:r>
    </w:p>
    <w:p w:rsidR="00F32E48" w:rsidRPr="008420FD" w:rsidRDefault="00F32E48" w:rsidP="00012036">
      <w:pPr>
        <w:pStyle w:val="Bullet1"/>
        <w:rPr>
          <w:lang w:eastAsia="en-AU"/>
        </w:rPr>
      </w:pPr>
      <w:r w:rsidRPr="008420FD">
        <w:rPr>
          <w:lang w:eastAsia="en-AU"/>
        </w:rPr>
        <w:t xml:space="preserve">Paying a fee </w:t>
      </w:r>
    </w:p>
    <w:p w:rsidR="00F32E48" w:rsidRPr="008420FD" w:rsidRDefault="00F32E48" w:rsidP="00012036">
      <w:pPr>
        <w:pStyle w:val="Bullet1"/>
      </w:pPr>
      <w:r w:rsidRPr="008420FD">
        <w:t>Establishing required password and username, if required</w:t>
      </w:r>
    </w:p>
    <w:p w:rsidR="00F32E48" w:rsidRPr="008420FD" w:rsidRDefault="00F32E48" w:rsidP="00012036">
      <w:pPr>
        <w:pStyle w:val="Bullet1"/>
      </w:pPr>
      <w:r w:rsidRPr="008420FD">
        <w:t xml:space="preserve">Lodging host enterprise details with </w:t>
      </w:r>
      <w:r w:rsidR="0088452F" w:rsidRPr="008420FD">
        <w:t>destination</w:t>
      </w:r>
      <w:r w:rsidRPr="008420FD">
        <w:t xml:space="preserve"> information source</w:t>
      </w:r>
    </w:p>
    <w:p w:rsidR="00F32E48" w:rsidRPr="008420FD" w:rsidRDefault="00F32E48" w:rsidP="00012036">
      <w:pPr>
        <w:pStyle w:val="Bullet1"/>
      </w:pPr>
      <w:r w:rsidRPr="008420FD">
        <w:t>Establishing the bona fides of the host enterprise</w:t>
      </w:r>
    </w:p>
    <w:p w:rsidR="00F32E48" w:rsidRPr="008420FD" w:rsidRDefault="00F32E48" w:rsidP="00012036">
      <w:pPr>
        <w:pStyle w:val="Bullet1"/>
      </w:pPr>
      <w:r w:rsidRPr="008420FD">
        <w:rPr>
          <w:lang w:eastAsia="en-AU"/>
        </w:rPr>
        <w:t>Joining an association or body in order to enable access.</w:t>
      </w:r>
    </w:p>
    <w:p w:rsidR="00F32E48" w:rsidRPr="008420FD" w:rsidRDefault="00F32E48" w:rsidP="00F32E48">
      <w:pPr>
        <w:pStyle w:val="BodyCopy"/>
        <w:spacing w:after="120"/>
        <w:rPr>
          <w:rFonts w:eastAsia="Times New Roman" w:cs="Times New Roman"/>
          <w:noProof w:val="0"/>
          <w:szCs w:val="22"/>
          <w:lang w:eastAsia="en-AU"/>
        </w:rPr>
        <w:sectPr w:rsidR="00F32E48" w:rsidRPr="008420FD" w:rsidSect="001A29DB">
          <w:headerReference w:type="even" r:id="rId169"/>
          <w:headerReference w:type="default" r:id="rId170"/>
          <w:pgSz w:w="11906" w:h="16838"/>
          <w:pgMar w:top="1440" w:right="1440" w:bottom="1440" w:left="1440" w:header="708" w:footer="324" w:gutter="0"/>
          <w:cols w:space="708"/>
          <w:docGrid w:linePitch="360"/>
        </w:sectPr>
      </w:pPr>
    </w:p>
    <w:p w:rsidR="00012036" w:rsidRPr="008420FD" w:rsidRDefault="00012036" w:rsidP="00012036">
      <w:pPr>
        <w:pStyle w:val="Bullet1"/>
        <w:numPr>
          <w:ilvl w:val="0"/>
          <w:numId w:val="0"/>
        </w:numPr>
        <w:ind w:left="357"/>
      </w:pPr>
      <w:r w:rsidRPr="008420FD">
        <w:rPr>
          <w:rFonts w:cs="Chevin-DemiBold"/>
          <w:b/>
          <w:bCs/>
          <w:i/>
          <w:noProof/>
          <w:sz w:val="32"/>
          <w:szCs w:val="32"/>
          <w:lang w:eastAsia="en-AU"/>
        </w:rPr>
        <w:drawing>
          <wp:anchor distT="0" distB="0" distL="114300" distR="114300" simplePos="0" relativeHeight="252188672" behindDoc="0" locked="0" layoutInCell="1" allowOverlap="1" wp14:anchorId="10136D51" wp14:editId="545565DC">
            <wp:simplePos x="0" y="0"/>
            <wp:positionH relativeFrom="column">
              <wp:posOffset>7429500</wp:posOffset>
            </wp:positionH>
            <wp:positionV relativeFrom="paragraph">
              <wp:posOffset>72390</wp:posOffset>
            </wp:positionV>
            <wp:extent cx="1438275" cy="1000125"/>
            <wp:effectExtent l="0" t="0" r="9525" b="9525"/>
            <wp:wrapSquare wrapText="bothSides"/>
            <wp:docPr id="404" name="Picture 47" descr="W608_shutterstock_9967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08_shutterstock_99673604.jpg"/>
                    <pic:cNvPicPr/>
                  </pic:nvPicPr>
                  <pic:blipFill>
                    <a:blip r:embed="rId171" cstate="print"/>
                    <a:stretch>
                      <a:fillRect/>
                    </a:stretch>
                  </pic:blipFill>
                  <pic:spPr>
                    <a:xfrm>
                      <a:off x="0" y="0"/>
                      <a:ext cx="1438275" cy="1000125"/>
                    </a:xfrm>
                    <a:prstGeom prst="rect">
                      <a:avLst/>
                    </a:prstGeom>
                  </pic:spPr>
                </pic:pic>
              </a:graphicData>
            </a:graphic>
            <wp14:sizeRelH relativeFrom="margin">
              <wp14:pctWidth>0</wp14:pctWidth>
            </wp14:sizeRelH>
            <wp14:sizeRelV relativeFrom="margin">
              <wp14:pctHeight>0</wp14:pctHeight>
            </wp14:sizeRelV>
          </wp:anchor>
        </w:drawing>
      </w:r>
      <w:r w:rsidRPr="008420FD">
        <w:rPr>
          <w:noProof/>
          <w:lang w:eastAsia="en-AU"/>
        </w:rPr>
        <mc:AlternateContent>
          <mc:Choice Requires="wpg">
            <w:drawing>
              <wp:anchor distT="0" distB="0" distL="114300" distR="114300" simplePos="0" relativeHeight="252185600" behindDoc="0" locked="0" layoutInCell="1" allowOverlap="1" wp14:anchorId="134CEA34" wp14:editId="08C199C5">
                <wp:simplePos x="0" y="0"/>
                <wp:positionH relativeFrom="column">
                  <wp:posOffset>0</wp:posOffset>
                </wp:positionH>
                <wp:positionV relativeFrom="paragraph">
                  <wp:posOffset>53340</wp:posOffset>
                </wp:positionV>
                <wp:extent cx="5592445" cy="981710"/>
                <wp:effectExtent l="0" t="0" r="8255" b="8890"/>
                <wp:wrapNone/>
                <wp:docPr id="394" name="Group 394"/>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395" name="Text Box 395"/>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012036">
                              <w:pPr>
                                <w:spacing w:after="0" w:line="240" w:lineRule="auto"/>
                                <w:jc w:val="center"/>
                                <w:rPr>
                                  <w:rFonts w:ascii="Helvetica" w:hAnsi="Helvetica" w:cs="Chevin-DemiBold"/>
                                  <w:b/>
                                  <w:bCs/>
                                  <w:i/>
                                  <w:sz w:val="32"/>
                                  <w:szCs w:val="32"/>
                                  <w:lang w:val="en-US"/>
                                </w:rPr>
                              </w:pPr>
                            </w:p>
                            <w:p w:rsidR="004C669D" w:rsidRDefault="004C669D" w:rsidP="000120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8" name="Text Box 398"/>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012036">
                              <w:pPr>
                                <w:spacing w:before="240" w:after="120" w:line="240" w:lineRule="auto"/>
                              </w:pPr>
                              <w:r>
                                <w:rPr>
                                  <w:rFonts w:ascii="Helvetica" w:hAnsi="Helvetica" w:cs="Chevin-DemiBold"/>
                                  <w:b/>
                                  <w:bCs/>
                                  <w:i/>
                                  <w:sz w:val="32"/>
                                  <w:szCs w:val="32"/>
                                  <w:lang w:val="en-US"/>
                                </w:rPr>
                                <w:t>Identify publications to 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9" name="Text Box 399"/>
                        <wps:cNvSpPr txBox="1"/>
                        <wps:spPr>
                          <a:xfrm>
                            <a:off x="118538" y="635000"/>
                            <a:ext cx="1215029" cy="346710"/>
                          </a:xfrm>
                          <a:prstGeom prst="rect">
                            <a:avLst/>
                          </a:prstGeom>
                          <a:solidFill>
                            <a:sysClr val="window" lastClr="FFFFFF"/>
                          </a:solidFill>
                          <a:ln w="6350">
                            <a:noFill/>
                          </a:ln>
                          <a:effectLst/>
                        </wps:spPr>
                        <wps:txbx>
                          <w:txbxContent>
                            <w:p w:rsidR="004C669D" w:rsidRPr="000D4B98" w:rsidRDefault="004C669D" w:rsidP="0001203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10</w:t>
                              </w:r>
                            </w:p>
                            <w:p w:rsidR="004C669D" w:rsidRDefault="004C669D" w:rsidP="00012036">
                              <w:pPr>
                                <w:spacing w:after="0" w:line="240" w:lineRule="auto"/>
                                <w:jc w:val="center"/>
                                <w:rPr>
                                  <w:rFonts w:ascii="Helvetica" w:hAnsi="Helvetica" w:cs="Chevin-DemiBold"/>
                                  <w:b/>
                                  <w:bCs/>
                                  <w:i/>
                                  <w:sz w:val="32"/>
                                  <w:szCs w:val="32"/>
                                  <w:lang w:val="en-US"/>
                                </w:rPr>
                              </w:pPr>
                            </w:p>
                            <w:p w:rsidR="004C669D" w:rsidRDefault="004C669D" w:rsidP="000120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394" o:spid="_x0000_s1075" style="position:absolute;left:0;text-align:left;margin-left:0;margin-top:4.2pt;width:440.35pt;height:77.3pt;z-index:252185600;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">
                <v:shape id="Text Box 395" o:spid="_x0000_s107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1S/ccA&#10;AADcAAAADwAAAGRycy9kb3ducmV2LnhtbESPT2vCQBTE7wW/w/KE3urGFIuNriKBYCntwT+X3p7Z&#10;ZxLcfRuzW0376bsFweMwM79h5sveGnGhzjeOFYxHCQji0umGKwX7XfE0BeEDskbjmBT8kIflYvAw&#10;x0y7K2/osg2ViBD2GSqoQ2gzKX1Zk0U/ci1x9I6usxii7CqpO7xGuDUyTZIXabHhuFBjS3lN5Wn7&#10;bRW858Unbg6pnf6afP1xXLXn/ddEqcdhv5qBCNSHe/jWftMKnl8n8H8mHgG5+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wtUv3HAAAA3AAAAA8AAAAAAAAAAAAAAAAAmAIAAGRy&#10;cy9kb3ducmV2LnhtbFBLBQYAAAAABAAEAPUAAACMAwAAAAA=&#10;" filled="f" stroked="f" strokeweight=".5pt">
                  <v:textbox>
                    <w:txbxContent>
                      <w:p w:rsidR="004C669D" w:rsidRDefault="004C669D" w:rsidP="00012036">
                        <w:pPr>
                          <w:spacing w:after="0" w:line="240" w:lineRule="auto"/>
                          <w:jc w:val="center"/>
                          <w:rPr>
                            <w:rFonts w:ascii="Helvetica" w:hAnsi="Helvetica" w:cs="Chevin-DemiBold"/>
                            <w:b/>
                            <w:bCs/>
                            <w:i/>
                            <w:sz w:val="32"/>
                            <w:szCs w:val="32"/>
                            <w:lang w:val="en-US"/>
                          </w:rPr>
                        </w:pPr>
                      </w:p>
                      <w:p w:rsidR="004C669D" w:rsidRDefault="004C669D" w:rsidP="00012036"/>
                    </w:txbxContent>
                  </v:textbox>
                </v:shape>
                <v:shape id="Text Box 398" o:spid="_x0000_s107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jInsQA&#10;AADcAAAADwAAAGRycy9kb3ducmV2LnhtbERPy2rCQBTdC/7DcIVuik5s6MPUUUpRK93VWMXdJXOb&#10;BDN3QmZM4t87i4LLw3nPl72pREuNKy0rmE4iEMSZ1SXnCvbpevwGwnlkjZVlUnAlB8vFcDDHRNuO&#10;f6jd+VyEEHYJKii8rxMpXVaQQTexNXHg/mxj0AfY5FI32IVwU8mnKHqRBksODQXW9FlQdt5djILT&#10;Y378dv3mt4uf43r11aavB50q9TDqP95BeOr9Xfzv3moF8SysDWfCEZ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IyJ7EAAAA3AAAAA8AAAAAAAAAAAAAAAAAmAIAAGRycy9k&#10;b3ducmV2LnhtbFBLBQYAAAAABAAEAPUAAACJAwAAAAA=&#10;" fillcolor="white [3201]" stroked="f" strokeweight=".5pt">
                  <v:textbox>
                    <w:txbxContent>
                      <w:p w:rsidR="004C669D" w:rsidRDefault="004C669D" w:rsidP="00012036">
                        <w:pPr>
                          <w:spacing w:before="240" w:after="120" w:line="240" w:lineRule="auto"/>
                        </w:pPr>
                        <w:r>
                          <w:rPr>
                            <w:rFonts w:ascii="Helvetica" w:hAnsi="Helvetica" w:cs="Chevin-DemiBold"/>
                            <w:b/>
                            <w:bCs/>
                            <w:i/>
                            <w:sz w:val="32"/>
                            <w:szCs w:val="32"/>
                            <w:lang w:val="en-US"/>
                          </w:rPr>
                          <w:t>Identify publications to register</w:t>
                        </w:r>
                      </w:p>
                    </w:txbxContent>
                  </v:textbox>
                </v:shape>
                <v:shape id="Text Box 399" o:spid="_x0000_s1078" type="#_x0000_t202" style="position:absolute;left:1185;top:6350;width:1215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gSaMYA&#10;AADcAAAADwAAAGRycy9kb3ducmV2LnhtbESPQWvCQBSE70L/w/KE3nSjQtHUVUqpqGCwTQu9PrKv&#10;Sdrs27C7Nam/3hWEHoeZ+YZZrnvTiBM5X1tWMBknIIgLq2suFXy8b0ZzED4ga2wsk4I/8rBe3Q2W&#10;mGrb8Rud8lCKCGGfooIqhDaV0hcVGfRj2xJH78s6gyFKV0rtsItw08hpkjxIgzXHhQpbeq6o+Ml/&#10;jYLPLt+6437//drusvPxnGcHesmUuh/2T48gAvXhP3xr77SC2WIB1zPxCMjV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UgSaMYAAADcAAAADwAAAAAAAAAAAAAAAACYAgAAZHJz&#10;L2Rvd25yZXYueG1sUEsFBgAAAAAEAAQA9QAAAIsDAAAAAA==&#10;" fillcolor="window" stroked="f" strokeweight=".5pt">
                  <v:textbox>
                    <w:txbxContent>
                      <w:p w:rsidR="004C669D" w:rsidRPr="000D4B98" w:rsidRDefault="004C669D" w:rsidP="0001203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10</w:t>
                        </w:r>
                      </w:p>
                      <w:p w:rsidR="004C669D" w:rsidRDefault="004C669D" w:rsidP="00012036">
                        <w:pPr>
                          <w:spacing w:after="0" w:line="240" w:lineRule="auto"/>
                          <w:jc w:val="center"/>
                          <w:rPr>
                            <w:rFonts w:ascii="Helvetica" w:hAnsi="Helvetica" w:cs="Chevin-DemiBold"/>
                            <w:b/>
                            <w:bCs/>
                            <w:i/>
                            <w:sz w:val="32"/>
                            <w:szCs w:val="32"/>
                            <w:lang w:val="en-US"/>
                          </w:rPr>
                        </w:pPr>
                      </w:p>
                      <w:p w:rsidR="004C669D" w:rsidRDefault="004C669D" w:rsidP="00012036"/>
                    </w:txbxContent>
                  </v:textbox>
                </v:shape>
              </v:group>
            </w:pict>
          </mc:Fallback>
        </mc:AlternateContent>
      </w:r>
      <w:r w:rsidRPr="008420FD">
        <w:rPr>
          <w:noProof/>
          <w:lang w:eastAsia="en-AU"/>
        </w:rPr>
        <mc:AlternateContent>
          <mc:Choice Requires="wps">
            <w:drawing>
              <wp:anchor distT="0" distB="0" distL="114300" distR="114300" simplePos="0" relativeHeight="252186624" behindDoc="1" locked="0" layoutInCell="1" allowOverlap="1" wp14:anchorId="0634DBFC" wp14:editId="34E7F59D">
                <wp:simplePos x="0" y="0"/>
                <wp:positionH relativeFrom="column">
                  <wp:posOffset>-94615</wp:posOffset>
                </wp:positionH>
                <wp:positionV relativeFrom="paragraph">
                  <wp:posOffset>15240</wp:posOffset>
                </wp:positionV>
                <wp:extent cx="9000000" cy="1099820"/>
                <wp:effectExtent l="0" t="0" r="10795" b="24130"/>
                <wp:wrapNone/>
                <wp:docPr id="400" name="Text Box 400"/>
                <wp:cNvGraphicFramePr/>
                <a:graphic xmlns:a="http://schemas.openxmlformats.org/drawingml/2006/main">
                  <a:graphicData uri="http://schemas.microsoft.com/office/word/2010/wordprocessingShape">
                    <wps:wsp>
                      <wps:cNvSpPr txBox="1"/>
                      <wps:spPr>
                        <a:xfrm>
                          <a:off x="0" y="0"/>
                          <a:ext cx="9000000" cy="1099820"/>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0120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0" o:spid="_x0000_s1079" type="#_x0000_t202" style="position:absolute;left:0;text-align:left;margin-left:-7.45pt;margin-top:1.2pt;width:708.65pt;height:86.6pt;z-index:-25112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" fillcolor="white [3201]" strokecolor="#4f81bd [3204]">
                <v:textbox>
                  <w:txbxContent>
                    <w:p w:rsidR="004C669D" w:rsidRDefault="004C669D" w:rsidP="00012036"/>
                  </w:txbxContent>
                </v:textbox>
              </v:shape>
            </w:pict>
          </mc:Fallback>
        </mc:AlternateContent>
      </w:r>
      <w:r w:rsidRPr="008420FD">
        <w:rPr>
          <w:noProof/>
          <w:lang w:eastAsia="en-AU"/>
        </w:rPr>
        <w:drawing>
          <wp:anchor distT="0" distB="0" distL="114300" distR="114300" simplePos="0" relativeHeight="252184576" behindDoc="0" locked="0" layoutInCell="1" allowOverlap="1" wp14:anchorId="41C6622D" wp14:editId="72B11F87">
            <wp:simplePos x="0" y="0"/>
            <wp:positionH relativeFrom="column">
              <wp:posOffset>363220</wp:posOffset>
            </wp:positionH>
            <wp:positionV relativeFrom="paragraph">
              <wp:posOffset>58420</wp:posOffset>
            </wp:positionV>
            <wp:extent cx="647700" cy="628650"/>
            <wp:effectExtent l="0" t="0" r="0" b="0"/>
            <wp:wrapSquare wrapText="bothSides"/>
            <wp:docPr id="40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12036" w:rsidRPr="008420FD" w:rsidRDefault="00012036" w:rsidP="00012036">
      <w:pPr>
        <w:pStyle w:val="BodyCopy"/>
        <w:rPr>
          <w:noProof w:val="0"/>
        </w:rPr>
      </w:pPr>
    </w:p>
    <w:p w:rsidR="00012036" w:rsidRPr="008420FD" w:rsidRDefault="00012036" w:rsidP="00012036">
      <w:pPr>
        <w:pStyle w:val="BodyCopy"/>
        <w:rPr>
          <w:noProof w:val="0"/>
        </w:rPr>
      </w:pPr>
    </w:p>
    <w:p w:rsidR="00012036" w:rsidRPr="008420FD" w:rsidRDefault="00012036" w:rsidP="00012036">
      <w:pPr>
        <w:pStyle w:val="BodyCopy"/>
        <w:rPr>
          <w:noProof w:val="0"/>
        </w:rPr>
      </w:pPr>
    </w:p>
    <w:p w:rsidR="00012036" w:rsidRPr="008420FD" w:rsidRDefault="00012036" w:rsidP="00012036">
      <w:pPr>
        <w:pStyle w:val="BodyCopy"/>
        <w:rPr>
          <w:noProof w:val="0"/>
        </w:rPr>
      </w:pPr>
    </w:p>
    <w:p w:rsidR="00F32E48" w:rsidRPr="008420FD" w:rsidRDefault="00F32E48" w:rsidP="00012036">
      <w:pPr>
        <w:pStyle w:val="BodyCopy"/>
        <w:rPr>
          <w:noProof w:val="0"/>
        </w:rPr>
      </w:pPr>
      <w:r w:rsidRPr="008420FD">
        <w:rPr>
          <w:noProof w:val="0"/>
        </w:rPr>
        <w:t>If you were a travel agent / tourism operator in your country, what a</w:t>
      </w:r>
      <w:r w:rsidR="00012036" w:rsidRPr="008420FD">
        <w:rPr>
          <w:noProof w:val="0"/>
        </w:rPr>
        <w:t>re examples of publications,</w:t>
      </w:r>
      <w:r w:rsidRPr="008420FD">
        <w:rPr>
          <w:noProof w:val="0"/>
        </w:rPr>
        <w:t xml:space="preserve"> either in hard copy or online, that you would register to access valuable </w:t>
      </w:r>
      <w:r w:rsidR="005E6755" w:rsidRPr="008420FD">
        <w:rPr>
          <w:noProof w:val="0"/>
        </w:rPr>
        <w:t>industry and destination information that would</w:t>
      </w:r>
      <w:r w:rsidRPr="008420FD">
        <w:rPr>
          <w:noProof w:val="0"/>
        </w:rPr>
        <w:t xml:space="preserve"> suit y</w:t>
      </w:r>
      <w:r w:rsidR="00012036" w:rsidRPr="008420FD">
        <w:rPr>
          <w:noProof w:val="0"/>
        </w:rPr>
        <w:t>our organisation.</w:t>
      </w:r>
    </w:p>
    <w:p w:rsidR="00F32E48" w:rsidRPr="008420FD" w:rsidRDefault="00F32E48" w:rsidP="00F32E48">
      <w:pPr>
        <w:autoSpaceDE w:val="0"/>
        <w:autoSpaceDN w:val="0"/>
        <w:adjustRightInd w:val="0"/>
        <w:snapToGrid w:val="0"/>
        <w:spacing w:before="80" w:after="120" w:line="240" w:lineRule="auto"/>
        <w:rPr>
          <w:rFonts w:ascii="Helvetica" w:eastAsia="Times New Roman" w:hAnsi="Helvetica" w:cs="HelveticaNeueLTStd-Lt"/>
          <w:color w:val="000000"/>
        </w:rPr>
      </w:pPr>
    </w:p>
    <w:tbl>
      <w:tblPr>
        <w:tblStyle w:val="TableGrid"/>
        <w:tblW w:w="0" w:type="auto"/>
        <w:tblLook w:val="04A0" w:firstRow="1" w:lastRow="0" w:firstColumn="1" w:lastColumn="0" w:noHBand="0" w:noVBand="1"/>
      </w:tblPr>
      <w:tblGrid>
        <w:gridCol w:w="2628"/>
        <w:gridCol w:w="2610"/>
        <w:gridCol w:w="3510"/>
        <w:gridCol w:w="3330"/>
        <w:gridCol w:w="1890"/>
      </w:tblGrid>
      <w:tr w:rsidR="00F32E48" w:rsidRPr="008420FD" w:rsidTr="001537A9">
        <w:tc>
          <w:tcPr>
            <w:tcW w:w="2628" w:type="dxa"/>
            <w:shd w:val="clear" w:color="auto" w:fill="F2F2F2" w:themeFill="background1" w:themeFillShade="F2"/>
          </w:tcPr>
          <w:p w:rsidR="00F32E48" w:rsidRPr="008420FD" w:rsidRDefault="00F32E48" w:rsidP="00012036">
            <w:pPr>
              <w:pStyle w:val="TableTextBold"/>
              <w:rPr>
                <w:noProof w:val="0"/>
              </w:rPr>
            </w:pPr>
            <w:r w:rsidRPr="008420FD">
              <w:rPr>
                <w:noProof w:val="0"/>
              </w:rPr>
              <w:t>Name of publication</w:t>
            </w:r>
          </w:p>
        </w:tc>
        <w:tc>
          <w:tcPr>
            <w:tcW w:w="2610" w:type="dxa"/>
            <w:shd w:val="clear" w:color="auto" w:fill="F2F2F2" w:themeFill="background1" w:themeFillShade="F2"/>
          </w:tcPr>
          <w:p w:rsidR="00F32E48" w:rsidRPr="008420FD" w:rsidRDefault="00F32E48" w:rsidP="00012036">
            <w:pPr>
              <w:pStyle w:val="TableTextBold"/>
              <w:rPr>
                <w:noProof w:val="0"/>
              </w:rPr>
            </w:pPr>
            <w:r w:rsidRPr="008420FD">
              <w:rPr>
                <w:noProof w:val="0"/>
              </w:rPr>
              <w:t>Format of publication</w:t>
            </w:r>
          </w:p>
        </w:tc>
        <w:tc>
          <w:tcPr>
            <w:tcW w:w="3510" w:type="dxa"/>
            <w:shd w:val="clear" w:color="auto" w:fill="F2F2F2" w:themeFill="background1" w:themeFillShade="F2"/>
          </w:tcPr>
          <w:p w:rsidR="00F32E48" w:rsidRPr="008420FD" w:rsidRDefault="00F32E48" w:rsidP="00012036">
            <w:pPr>
              <w:pStyle w:val="TableTextBold"/>
              <w:rPr>
                <w:noProof w:val="0"/>
              </w:rPr>
            </w:pPr>
            <w:r w:rsidRPr="008420FD">
              <w:rPr>
                <w:noProof w:val="0"/>
              </w:rPr>
              <w:t>Reasons for registering to publication</w:t>
            </w:r>
          </w:p>
        </w:tc>
        <w:tc>
          <w:tcPr>
            <w:tcW w:w="3330" w:type="dxa"/>
            <w:shd w:val="clear" w:color="auto" w:fill="F2F2F2" w:themeFill="background1" w:themeFillShade="F2"/>
          </w:tcPr>
          <w:p w:rsidR="00F32E48" w:rsidRPr="008420FD" w:rsidRDefault="00F32E48" w:rsidP="00012036">
            <w:pPr>
              <w:pStyle w:val="TableTextBold"/>
              <w:rPr>
                <w:noProof w:val="0"/>
              </w:rPr>
            </w:pPr>
            <w:r w:rsidRPr="008420FD">
              <w:rPr>
                <w:noProof w:val="0"/>
              </w:rPr>
              <w:t>Key features</w:t>
            </w:r>
          </w:p>
        </w:tc>
        <w:tc>
          <w:tcPr>
            <w:tcW w:w="1890" w:type="dxa"/>
            <w:shd w:val="clear" w:color="auto" w:fill="F2F2F2" w:themeFill="background1" w:themeFillShade="F2"/>
          </w:tcPr>
          <w:p w:rsidR="00F32E48" w:rsidRPr="008420FD" w:rsidRDefault="00F32E48" w:rsidP="00012036">
            <w:pPr>
              <w:pStyle w:val="TableTextBold"/>
              <w:rPr>
                <w:noProof w:val="0"/>
              </w:rPr>
            </w:pPr>
            <w:r w:rsidRPr="008420FD">
              <w:rPr>
                <w:noProof w:val="0"/>
              </w:rPr>
              <w:t>Cost</w:t>
            </w:r>
          </w:p>
        </w:tc>
      </w:tr>
      <w:tr w:rsidR="00F32E48" w:rsidRPr="008420FD" w:rsidTr="001537A9">
        <w:tc>
          <w:tcPr>
            <w:tcW w:w="2628"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261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3510" w:type="dxa"/>
          </w:tcPr>
          <w:p w:rsidR="00F32E48" w:rsidRPr="008420FD" w:rsidRDefault="00F32E48" w:rsidP="001537A9">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189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r>
      <w:tr w:rsidR="00F32E48" w:rsidRPr="008420FD" w:rsidTr="001537A9">
        <w:tc>
          <w:tcPr>
            <w:tcW w:w="2628"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261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3510" w:type="dxa"/>
          </w:tcPr>
          <w:p w:rsidR="00F32E48" w:rsidRPr="008420FD" w:rsidRDefault="00F32E48" w:rsidP="001537A9">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189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r>
      <w:tr w:rsidR="00F32E48" w:rsidRPr="008420FD" w:rsidTr="001537A9">
        <w:tc>
          <w:tcPr>
            <w:tcW w:w="2628"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261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3510" w:type="dxa"/>
          </w:tcPr>
          <w:p w:rsidR="00F32E48" w:rsidRPr="008420FD" w:rsidRDefault="00F32E48" w:rsidP="001537A9">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189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r>
      <w:tr w:rsidR="00F32E48" w:rsidRPr="008420FD" w:rsidTr="001537A9">
        <w:tc>
          <w:tcPr>
            <w:tcW w:w="2628"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261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3510" w:type="dxa"/>
          </w:tcPr>
          <w:p w:rsidR="00F32E48" w:rsidRPr="008420FD" w:rsidRDefault="00F32E48" w:rsidP="001537A9">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189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r>
      <w:tr w:rsidR="00F32E48" w:rsidRPr="008420FD" w:rsidTr="001537A9">
        <w:tc>
          <w:tcPr>
            <w:tcW w:w="2628"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261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3510" w:type="dxa"/>
          </w:tcPr>
          <w:p w:rsidR="00F32E48" w:rsidRPr="008420FD" w:rsidRDefault="00F32E48" w:rsidP="001537A9">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189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r>
      <w:tr w:rsidR="00F32E48" w:rsidRPr="008420FD" w:rsidTr="001537A9">
        <w:tc>
          <w:tcPr>
            <w:tcW w:w="2628"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261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3510" w:type="dxa"/>
          </w:tcPr>
          <w:p w:rsidR="00F32E48" w:rsidRPr="008420FD" w:rsidRDefault="00F32E48" w:rsidP="001537A9">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189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r>
      <w:tr w:rsidR="00F32E48" w:rsidRPr="008420FD" w:rsidTr="001537A9">
        <w:tc>
          <w:tcPr>
            <w:tcW w:w="2628"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261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3510" w:type="dxa"/>
          </w:tcPr>
          <w:p w:rsidR="00F32E48" w:rsidRPr="008420FD" w:rsidRDefault="00F32E48" w:rsidP="001537A9">
            <w:pPr>
              <w:autoSpaceDE w:val="0"/>
              <w:autoSpaceDN w:val="0"/>
              <w:adjustRightInd w:val="0"/>
              <w:snapToGrid w:val="0"/>
              <w:spacing w:before="80" w:after="120" w:line="480" w:lineRule="auto"/>
              <w:rPr>
                <w:rFonts w:ascii="Helvetica" w:hAnsi="Helvetica" w:cs="HelveticaNeueLTStd-Lt"/>
                <w:color w:val="000000"/>
              </w:rPr>
            </w:pPr>
          </w:p>
        </w:tc>
        <w:tc>
          <w:tcPr>
            <w:tcW w:w="333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c>
          <w:tcPr>
            <w:tcW w:w="1890" w:type="dxa"/>
          </w:tcPr>
          <w:p w:rsidR="00F32E48" w:rsidRPr="008420FD" w:rsidRDefault="00F32E48" w:rsidP="001537A9">
            <w:pPr>
              <w:autoSpaceDE w:val="0"/>
              <w:autoSpaceDN w:val="0"/>
              <w:adjustRightInd w:val="0"/>
              <w:snapToGrid w:val="0"/>
              <w:spacing w:before="80" w:after="120"/>
              <w:rPr>
                <w:rFonts w:ascii="Helvetica" w:hAnsi="Helvetica" w:cs="HelveticaNeueLTStd-Lt"/>
                <w:color w:val="000000"/>
              </w:rPr>
            </w:pPr>
          </w:p>
        </w:tc>
      </w:tr>
    </w:tbl>
    <w:p w:rsidR="00F32E48" w:rsidRPr="008420FD" w:rsidRDefault="00F32E48" w:rsidP="00F32E48">
      <w:pPr>
        <w:autoSpaceDE w:val="0"/>
        <w:autoSpaceDN w:val="0"/>
        <w:adjustRightInd w:val="0"/>
        <w:snapToGrid w:val="0"/>
        <w:spacing w:before="80" w:after="120" w:line="240" w:lineRule="auto"/>
        <w:rPr>
          <w:rFonts w:ascii="Helvetica" w:eastAsia="Times New Roman" w:hAnsi="Helvetica" w:cs="HelveticaNeueLTStd-Lt"/>
          <w:color w:val="000000"/>
        </w:rPr>
      </w:pPr>
    </w:p>
    <w:p w:rsidR="00F32E48" w:rsidRPr="008420FD" w:rsidRDefault="00F32E48" w:rsidP="00F32E48">
      <w:pPr>
        <w:autoSpaceDE w:val="0"/>
        <w:autoSpaceDN w:val="0"/>
        <w:adjustRightInd w:val="0"/>
        <w:snapToGrid w:val="0"/>
        <w:spacing w:before="80" w:after="120" w:line="240" w:lineRule="auto"/>
        <w:rPr>
          <w:rFonts w:ascii="Helvetica" w:eastAsia="Times New Roman" w:hAnsi="Helvetica" w:cs="HelveticaNeueLTStd-Lt"/>
          <w:color w:val="000000"/>
        </w:rPr>
        <w:sectPr w:rsidR="00F32E48" w:rsidRPr="008420FD" w:rsidSect="001537A9">
          <w:headerReference w:type="even" r:id="rId172"/>
          <w:headerReference w:type="default" r:id="rId173"/>
          <w:footerReference w:type="even" r:id="rId174"/>
          <w:footerReference w:type="default" r:id="rId175"/>
          <w:pgSz w:w="16838" w:h="11906" w:orient="landscape"/>
          <w:pgMar w:top="1440" w:right="1440" w:bottom="1440" w:left="1440" w:header="708" w:footer="324" w:gutter="0"/>
          <w:cols w:space="708"/>
          <w:docGrid w:linePitch="360"/>
        </w:sectPr>
      </w:pPr>
    </w:p>
    <w:p w:rsidR="00B16A87" w:rsidRPr="008420FD" w:rsidRDefault="00B16A87" w:rsidP="00B16A87">
      <w:pPr>
        <w:pStyle w:val="Heading2"/>
      </w:pPr>
      <w:r w:rsidRPr="008420FD">
        <w:t>1.5</w:t>
      </w:r>
      <w:r w:rsidRPr="008420FD">
        <w:tab/>
      </w:r>
      <w:r w:rsidR="00B83173">
        <w:fldChar w:fldCharType="begin"/>
      </w:r>
      <w:r w:rsidR="00B83173">
        <w:instrText xml:space="preserve"> REF  Criteria14  \* MERGEFORMAT </w:instrText>
      </w:r>
      <w:r w:rsidR="00B83173">
        <w:fldChar w:fldCharType="separate"/>
      </w:r>
      <w:sdt>
        <w:sdtPr>
          <w:alias w:val="Criteria14"/>
          <w:tag w:val="Criteria14"/>
          <w:id w:val="-1687200767"/>
          <w:lock w:val="sdtLocked"/>
          <w:placeholder>
            <w:docPart w:val="18FB25E02F9A4F6695F09260699B9F35"/>
          </w:placeholder>
        </w:sdtPr>
        <w:sdtEndPr>
          <w:rPr>
            <w:rStyle w:val="PlaceholderText"/>
          </w:rPr>
        </w:sdtEndPr>
        <w:sdtContent>
          <w:r w:rsidR="00590D30" w:rsidRPr="00590D30">
            <w:rPr>
              <w:rStyle w:val="PlaceholderText"/>
              <w:color w:val="45545F"/>
            </w:rPr>
            <w:t>Research destination information</w:t>
          </w:r>
        </w:sdtContent>
      </w:sdt>
      <w:r w:rsidR="00B83173">
        <w:rPr>
          <w:rStyle w:val="PlaceholderText"/>
        </w:rPr>
        <w:fldChar w:fldCharType="end"/>
      </w:r>
    </w:p>
    <w:p w:rsidR="00B16A87" w:rsidRPr="008420FD" w:rsidRDefault="00B16A87" w:rsidP="00B16A87">
      <w:pPr>
        <w:pStyle w:val="Heading2"/>
      </w:pPr>
      <w:r w:rsidRPr="008420FD">
        <w:t>2.2</w:t>
      </w:r>
      <w:r w:rsidRPr="008420FD">
        <w:tab/>
      </w:r>
      <w:r w:rsidR="00B83173">
        <w:fldChar w:fldCharType="begin"/>
      </w:r>
      <w:r w:rsidR="00B83173">
        <w:instrText xml:space="preserve"> REF  Criteria22  \* MERGEFORMAT </w:instrText>
      </w:r>
      <w:r w:rsidR="00B83173">
        <w:fldChar w:fldCharType="separate"/>
      </w:r>
      <w:sdt>
        <w:sdtPr>
          <w:alias w:val="Criteria2.2"/>
          <w:tag w:val="Criteria2.2"/>
          <w:id w:val="-1021087115"/>
          <w:lock w:val="sdtLocked"/>
          <w:placeholder>
            <w:docPart w:val="8E7A38A597424F57BAEAEE3811199029"/>
          </w:placeholder>
        </w:sdtPr>
        <w:sdtContent>
          <w:r w:rsidR="00590D30" w:rsidRPr="00590D30">
            <w:rPr>
              <w:rStyle w:val="PlaceholderText"/>
              <w:color w:val="45545F"/>
            </w:rPr>
            <w:t xml:space="preserve">Integrate updated information into existing </w:t>
          </w:r>
          <w:r w:rsidR="00590D30" w:rsidRPr="008420FD">
            <w:t>destination information</w:t>
          </w:r>
        </w:sdtContent>
      </w:sdt>
      <w:r w:rsidR="00B83173">
        <w:fldChar w:fldCharType="end"/>
      </w:r>
    </w:p>
    <w:p w:rsidR="00B16A87" w:rsidRPr="008420FD" w:rsidRDefault="00B16A87" w:rsidP="00B16A87">
      <w:pPr>
        <w:pStyle w:val="Heading2"/>
      </w:pPr>
      <w:r w:rsidRPr="008420FD">
        <w:t>2.3</w:t>
      </w:r>
      <w:r w:rsidRPr="008420FD">
        <w:tab/>
      </w:r>
      <w:r w:rsidR="00B83173">
        <w:fldChar w:fldCharType="begin"/>
      </w:r>
      <w:r w:rsidR="00B83173">
        <w:instrText xml:space="preserve"> REF  Criteria23  \* MERGEFORMAT </w:instrText>
      </w:r>
      <w:r w:rsidR="00B83173">
        <w:fldChar w:fldCharType="separate"/>
      </w:r>
      <w:sdt>
        <w:sdtPr>
          <w:alias w:val="Criteria23"/>
          <w:tag w:val="Criteria23"/>
          <w:id w:val="585043983"/>
          <w:lock w:val="sdtLocked"/>
          <w:placeholder>
            <w:docPart w:val="EE3215B9BFAB4A4A8D0B5460F561F69E"/>
          </w:placeholder>
        </w:sdtPr>
        <w:sdtContent>
          <w:r w:rsidR="00590D30" w:rsidRPr="00590D30">
            <w:rPr>
              <w:rStyle w:val="PlaceholderText"/>
              <w:color w:val="45545F"/>
            </w:rPr>
            <w:t xml:space="preserve">Initiate new files for new </w:t>
          </w:r>
          <w:r w:rsidR="00590D30" w:rsidRPr="008420FD">
            <w:t>information and/or new destinations</w:t>
          </w:r>
        </w:sdtContent>
      </w:sdt>
      <w:r w:rsidR="00B83173">
        <w:fldChar w:fldCharType="end"/>
      </w:r>
    </w:p>
    <w:p w:rsidR="00B16A87" w:rsidRPr="008420FD" w:rsidRDefault="00B16A87" w:rsidP="00D1349F">
      <w:pPr>
        <w:pStyle w:val="Heading3"/>
      </w:pPr>
      <w:r w:rsidRPr="008420FD">
        <w:t>Introduction</w:t>
      </w:r>
    </w:p>
    <w:p w:rsidR="00B16A87" w:rsidRPr="008420FD" w:rsidRDefault="00B16A87" w:rsidP="00D1349F">
      <w:pPr>
        <w:pStyle w:val="BodyCopy"/>
        <w:rPr>
          <w:noProof w:val="0"/>
        </w:rPr>
      </w:pPr>
      <w:r w:rsidRPr="008420FD">
        <w:rPr>
          <w:noProof w:val="0"/>
        </w:rPr>
        <w:t>Every touri</w:t>
      </w:r>
      <w:r w:rsidR="0017452E">
        <w:rPr>
          <w:noProof w:val="0"/>
        </w:rPr>
        <w:t xml:space="preserve">sm organisation will have its </w:t>
      </w:r>
      <w:r w:rsidRPr="008420FD">
        <w:rPr>
          <w:noProof w:val="0"/>
        </w:rPr>
        <w:t xml:space="preserve">own method of filing and storing </w:t>
      </w:r>
      <w:r w:rsidR="00B20E84" w:rsidRPr="008420FD">
        <w:rPr>
          <w:noProof w:val="0"/>
        </w:rPr>
        <w:t xml:space="preserve">destination </w:t>
      </w:r>
      <w:r w:rsidRPr="008420FD">
        <w:rPr>
          <w:noProof w:val="0"/>
        </w:rPr>
        <w:t xml:space="preserve">information. It is important to know where to look for certain pieces of information. </w:t>
      </w:r>
    </w:p>
    <w:p w:rsidR="00B16A87" w:rsidRPr="008420FD" w:rsidRDefault="00B16A87" w:rsidP="00D1349F">
      <w:pPr>
        <w:pStyle w:val="BodyCopy"/>
        <w:rPr>
          <w:noProof w:val="0"/>
        </w:rPr>
      </w:pPr>
      <w:r w:rsidRPr="008420FD">
        <w:rPr>
          <w:noProof w:val="0"/>
        </w:rPr>
        <w:t xml:space="preserve">Your office will have a system of filing all information so that it is easy to retrieve. Check and make sure that you understand how the information is organised so that you can source it readily. </w:t>
      </w:r>
    </w:p>
    <w:p w:rsidR="00B16A87" w:rsidRPr="008420FD" w:rsidRDefault="00B16A87" w:rsidP="00D1349F">
      <w:pPr>
        <w:pStyle w:val="BodyCopy"/>
        <w:rPr>
          <w:noProof w:val="0"/>
        </w:rPr>
      </w:pPr>
      <w:r w:rsidRPr="008420FD">
        <w:rPr>
          <w:noProof w:val="0"/>
        </w:rPr>
        <w:t xml:space="preserve">It is imperative that all information stored is totally up to date at all times. You must provide customers with current information. There should be a system to regularly cull and replace old brochures, review computer databases and other forms of information. </w:t>
      </w:r>
    </w:p>
    <w:p w:rsidR="00B4641F" w:rsidRPr="008420FD" w:rsidRDefault="00D1349F" w:rsidP="00D1349F">
      <w:pPr>
        <w:pStyle w:val="BodyCopy"/>
        <w:rPr>
          <w:noProof w:val="0"/>
        </w:rPr>
      </w:pPr>
      <w:r w:rsidRPr="008420FD">
        <w:rPr>
          <w:lang w:eastAsia="en-AU"/>
        </w:rPr>
        <w:drawing>
          <wp:anchor distT="0" distB="0" distL="114300" distR="114300" simplePos="0" relativeHeight="252042240" behindDoc="0" locked="0" layoutInCell="1" allowOverlap="1" wp14:anchorId="3EF80B57" wp14:editId="4CD7D28F">
            <wp:simplePos x="0" y="0"/>
            <wp:positionH relativeFrom="column">
              <wp:posOffset>3979545</wp:posOffset>
            </wp:positionH>
            <wp:positionV relativeFrom="paragraph">
              <wp:posOffset>6985</wp:posOffset>
            </wp:positionV>
            <wp:extent cx="1731010" cy="1152525"/>
            <wp:effectExtent l="0" t="0" r="2540" b="9525"/>
            <wp:wrapSquare wrapText="bothSides"/>
            <wp:docPr id="10" name="Picture 9" descr="A15 shutterstock_1736088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5 shutterstock_173608850[1].JPG"/>
                    <pic:cNvPicPr/>
                  </pic:nvPicPr>
                  <pic:blipFill>
                    <a:blip r:embed="rId176" cstate="print"/>
                    <a:stretch>
                      <a:fillRect/>
                    </a:stretch>
                  </pic:blipFill>
                  <pic:spPr>
                    <a:xfrm>
                      <a:off x="0" y="0"/>
                      <a:ext cx="1731010" cy="1152525"/>
                    </a:xfrm>
                    <a:prstGeom prst="rect">
                      <a:avLst/>
                    </a:prstGeom>
                  </pic:spPr>
                </pic:pic>
              </a:graphicData>
            </a:graphic>
          </wp:anchor>
        </w:drawing>
      </w:r>
      <w:r w:rsidR="00B4641F" w:rsidRPr="008420FD">
        <w:rPr>
          <w:noProof w:val="0"/>
        </w:rPr>
        <w:t>It is important that any system that is used:</w:t>
      </w:r>
    </w:p>
    <w:p w:rsidR="00B4641F" w:rsidRPr="008420FD" w:rsidRDefault="00B4641F" w:rsidP="00D1349F">
      <w:pPr>
        <w:pStyle w:val="Bullet1"/>
      </w:pPr>
      <w:r w:rsidRPr="008420FD">
        <w:t>Contains an index to assist in identifying required information</w:t>
      </w:r>
    </w:p>
    <w:p w:rsidR="00EC0C56" w:rsidRPr="008420FD" w:rsidRDefault="00B4641F" w:rsidP="00D1349F">
      <w:pPr>
        <w:pStyle w:val="Bullet1"/>
      </w:pPr>
      <w:r w:rsidRPr="008420FD">
        <w:t>Is in compliance with internal guidelines and authorities regarding the entering of data onto systems.</w:t>
      </w:r>
    </w:p>
    <w:p w:rsidR="00EC0C56" w:rsidRPr="008420FD" w:rsidRDefault="00EC0C56" w:rsidP="00D1349F">
      <w:pPr>
        <w:pStyle w:val="Heading3"/>
        <w:rPr>
          <w:rFonts w:eastAsia="Times New Roman"/>
        </w:rPr>
      </w:pPr>
      <w:r w:rsidRPr="008420FD">
        <w:rPr>
          <w:rFonts w:eastAsia="Times New Roman"/>
        </w:rPr>
        <w:t>Enterprise requirements and procedures</w:t>
      </w:r>
    </w:p>
    <w:p w:rsidR="00EC0C56" w:rsidRPr="008420FD" w:rsidRDefault="00EC0C56" w:rsidP="00D1349F">
      <w:pPr>
        <w:pStyle w:val="BodyCopy"/>
        <w:rPr>
          <w:noProof w:val="0"/>
        </w:rPr>
      </w:pPr>
      <w:r w:rsidRPr="008420FD">
        <w:rPr>
          <w:noProof w:val="0"/>
        </w:rPr>
        <w:t xml:space="preserve">Once the relevant </w:t>
      </w:r>
      <w:r w:rsidR="000D608E" w:rsidRPr="008420FD">
        <w:rPr>
          <w:noProof w:val="0"/>
        </w:rPr>
        <w:t>industry and destination</w:t>
      </w:r>
      <w:r w:rsidRPr="008420FD">
        <w:rPr>
          <w:noProof w:val="0"/>
        </w:rPr>
        <w:t xml:space="preserve"> information has been sourced, it must be stored for future use as deemed most appropriate by the enterprise, in keeping with any relevant policies and procedures.</w:t>
      </w:r>
    </w:p>
    <w:p w:rsidR="00EC0C56" w:rsidRPr="008420FD" w:rsidRDefault="00EC0C56" w:rsidP="00D1349F">
      <w:pPr>
        <w:pStyle w:val="BodyCopy"/>
        <w:rPr>
          <w:noProof w:val="0"/>
        </w:rPr>
      </w:pPr>
      <w:r w:rsidRPr="008420FD">
        <w:rPr>
          <w:noProof w:val="0"/>
        </w:rPr>
        <w:t>Enterprise requirements and procedures will address:</w:t>
      </w:r>
    </w:p>
    <w:p w:rsidR="00EC0C56" w:rsidRPr="008420FD" w:rsidRDefault="00EC0C56" w:rsidP="00D1349F">
      <w:pPr>
        <w:pStyle w:val="Bullet1"/>
      </w:pPr>
      <w:r w:rsidRPr="008420FD">
        <w:t xml:space="preserve">The type, style and nature of the storage and retrieval system to be used </w:t>
      </w:r>
    </w:p>
    <w:p w:rsidR="00EC0C56" w:rsidRPr="008420FD" w:rsidRDefault="00EC0C56" w:rsidP="00D1349F">
      <w:pPr>
        <w:pStyle w:val="Bullet1"/>
      </w:pPr>
      <w:r w:rsidRPr="008420FD">
        <w:t xml:space="preserve">The type, style, nature, size and location of the information display or file </w:t>
      </w:r>
    </w:p>
    <w:p w:rsidR="00EC0C56" w:rsidRPr="008420FD" w:rsidRDefault="00EC0C56" w:rsidP="00D1349F">
      <w:pPr>
        <w:pStyle w:val="Bullet1"/>
      </w:pPr>
      <w:r w:rsidRPr="008420FD">
        <w:t>Identification of personnel with responsibility for:</w:t>
      </w:r>
    </w:p>
    <w:p w:rsidR="00EC0C56" w:rsidRPr="008420FD" w:rsidRDefault="00EC0C56" w:rsidP="00D1349F">
      <w:pPr>
        <w:pStyle w:val="Bullet2"/>
        <w:rPr>
          <w:lang w:val="en-AU"/>
        </w:rPr>
      </w:pPr>
      <w:r w:rsidRPr="008420FD">
        <w:rPr>
          <w:lang w:val="en-AU"/>
        </w:rPr>
        <w:t>Capturing initial information, brochures, price lists, maps, flyers and promotional</w:t>
      </w:r>
    </w:p>
    <w:p w:rsidR="00EC0C56" w:rsidRPr="008420FD" w:rsidRDefault="00EC0C56" w:rsidP="00D1349F">
      <w:pPr>
        <w:pStyle w:val="Bullet2"/>
        <w:rPr>
          <w:lang w:val="en-AU"/>
        </w:rPr>
      </w:pPr>
      <w:r w:rsidRPr="008420FD">
        <w:rPr>
          <w:lang w:val="en-AU"/>
        </w:rPr>
        <w:t>material from local and other attractions and venues</w:t>
      </w:r>
    </w:p>
    <w:p w:rsidR="00EC0C56" w:rsidRPr="008420FD" w:rsidRDefault="00EC0C56" w:rsidP="00D1349F">
      <w:pPr>
        <w:pStyle w:val="Bullet2"/>
        <w:rPr>
          <w:lang w:val="en-AU"/>
        </w:rPr>
      </w:pPr>
      <w:r w:rsidRPr="008420FD">
        <w:rPr>
          <w:lang w:val="en-AU"/>
        </w:rPr>
        <w:t>Updating the information brochures to ensure it remains current providing up to</w:t>
      </w:r>
    </w:p>
    <w:p w:rsidR="00EC0C56" w:rsidRPr="008420FD" w:rsidRDefault="00EC0C56" w:rsidP="00D1349F">
      <w:pPr>
        <w:pStyle w:val="Bullet2"/>
        <w:rPr>
          <w:lang w:val="en-AU"/>
        </w:rPr>
      </w:pPr>
      <w:r w:rsidRPr="008420FD">
        <w:rPr>
          <w:lang w:val="en-AU"/>
        </w:rPr>
        <w:t>date materials, prices, opening times and explanations of shows, events or</w:t>
      </w:r>
    </w:p>
    <w:p w:rsidR="00EC0C56" w:rsidRPr="008420FD" w:rsidRDefault="00EC0C56" w:rsidP="00D1349F">
      <w:pPr>
        <w:pStyle w:val="Bullet2"/>
        <w:rPr>
          <w:lang w:val="en-AU"/>
        </w:rPr>
      </w:pPr>
      <w:r w:rsidRPr="008420FD">
        <w:rPr>
          <w:lang w:val="en-AU"/>
        </w:rPr>
        <w:t>displays</w:t>
      </w:r>
    </w:p>
    <w:p w:rsidR="00EC0C56" w:rsidRPr="008420FD" w:rsidRDefault="00EC0C56" w:rsidP="00D1349F">
      <w:pPr>
        <w:pStyle w:val="Bullet2"/>
        <w:rPr>
          <w:lang w:val="en-AU"/>
        </w:rPr>
      </w:pPr>
      <w:r w:rsidRPr="008420FD">
        <w:rPr>
          <w:lang w:val="en-AU"/>
        </w:rPr>
        <w:t>Entering new or revised information into an electronic system</w:t>
      </w:r>
    </w:p>
    <w:p w:rsidR="00EC0C56" w:rsidRPr="008420FD" w:rsidRDefault="00EC0C56" w:rsidP="00D1349F">
      <w:pPr>
        <w:pStyle w:val="Bullet2"/>
        <w:rPr>
          <w:lang w:val="en-AU"/>
        </w:rPr>
      </w:pPr>
      <w:r w:rsidRPr="008420FD">
        <w:rPr>
          <w:lang w:val="en-AU"/>
        </w:rPr>
        <w:t>Maintaining the display to keep it looking neat and tidy and to remove soiled, torn materials</w:t>
      </w:r>
    </w:p>
    <w:p w:rsidR="00EC0C56" w:rsidRPr="008420FD" w:rsidRDefault="00EC0C56" w:rsidP="00D1349F">
      <w:pPr>
        <w:pStyle w:val="Bullet2"/>
        <w:rPr>
          <w:lang w:val="en-AU"/>
        </w:rPr>
      </w:pPr>
      <w:r w:rsidRPr="008420FD">
        <w:rPr>
          <w:lang w:val="en-AU"/>
        </w:rPr>
        <w:t>Maintaining the store of materials to ensure the display never runs out of brochures and materials</w:t>
      </w:r>
    </w:p>
    <w:p w:rsidR="00EC0C56" w:rsidRPr="008420FD" w:rsidRDefault="00EC0C56" w:rsidP="00D1349F">
      <w:pPr>
        <w:pStyle w:val="Bullet1"/>
      </w:pPr>
      <w:r w:rsidRPr="008420FD">
        <w:t>Identification of who is authorised to attend meetings to capture destination information</w:t>
      </w:r>
      <w:r w:rsidR="00590D30">
        <w:t>.</w:t>
      </w:r>
      <w:r w:rsidRPr="008420FD">
        <w:t xml:space="preserve"> </w:t>
      </w:r>
    </w:p>
    <w:p w:rsidR="0007757D" w:rsidRPr="008420FD" w:rsidRDefault="0007757D" w:rsidP="00D1349F">
      <w:pPr>
        <w:pStyle w:val="Heading3"/>
        <w:rPr>
          <w:rFonts w:eastAsia="Times New Roman"/>
        </w:rPr>
      </w:pPr>
      <w:r w:rsidRPr="008420FD">
        <w:rPr>
          <w:rFonts w:eastAsia="Times New Roman"/>
        </w:rPr>
        <w:t xml:space="preserve">Categorising </w:t>
      </w:r>
      <w:r w:rsidR="000672A4" w:rsidRPr="008420FD">
        <w:rPr>
          <w:rFonts w:eastAsia="Times New Roman"/>
        </w:rPr>
        <w:t xml:space="preserve">destination </w:t>
      </w:r>
      <w:r w:rsidRPr="008420FD">
        <w:rPr>
          <w:rFonts w:eastAsia="Times New Roman"/>
        </w:rPr>
        <w:t>information collected</w:t>
      </w:r>
    </w:p>
    <w:p w:rsidR="0007757D" w:rsidRPr="008420FD" w:rsidRDefault="0007757D" w:rsidP="00D1349F">
      <w:pPr>
        <w:pStyle w:val="BodyCopy"/>
        <w:rPr>
          <w:noProof w:val="0"/>
        </w:rPr>
      </w:pPr>
      <w:r w:rsidRPr="008420FD">
        <w:rPr>
          <w:noProof w:val="0"/>
        </w:rPr>
        <w:t>You will have a large range of destination information which should be logically filed for easy access and quick service for your customer. These may be divided between:</w:t>
      </w:r>
    </w:p>
    <w:p w:rsidR="0007757D" w:rsidRPr="008420FD" w:rsidRDefault="0007757D" w:rsidP="00D1349F">
      <w:pPr>
        <w:pStyle w:val="Bullet1"/>
      </w:pPr>
      <w:r w:rsidRPr="008420FD">
        <w:t>Industry, establishment and destination brochures – including those produced by private companies and public tourist agencies and authorities</w:t>
      </w:r>
    </w:p>
    <w:p w:rsidR="0007757D" w:rsidRPr="008420FD" w:rsidRDefault="0007757D" w:rsidP="00D1349F">
      <w:pPr>
        <w:pStyle w:val="Bullet1"/>
      </w:pPr>
      <w:r w:rsidRPr="008420FD">
        <w:t xml:space="preserve">Sales and supplier information kits provided by destination providers – including accommodation outlets, providers and support businesses, shopping centres and precincts, attractions and event organisers </w:t>
      </w:r>
    </w:p>
    <w:p w:rsidR="0007757D" w:rsidRPr="008420FD" w:rsidRDefault="0088452F" w:rsidP="00D1349F">
      <w:pPr>
        <w:pStyle w:val="Bullet1"/>
      </w:pPr>
      <w:r w:rsidRPr="008420FD">
        <w:t>Destination</w:t>
      </w:r>
      <w:r w:rsidR="0007757D" w:rsidRPr="008420FD">
        <w:t xml:space="preserve"> manuals </w:t>
      </w:r>
    </w:p>
    <w:p w:rsidR="0007757D" w:rsidRPr="008420FD" w:rsidRDefault="0007757D" w:rsidP="00D1349F">
      <w:pPr>
        <w:pStyle w:val="Bullet1"/>
      </w:pPr>
      <w:r w:rsidRPr="008420FD">
        <w:t>Advertising fliers</w:t>
      </w:r>
      <w:r w:rsidR="00D1349F" w:rsidRPr="008420FD">
        <w:t>.</w:t>
      </w:r>
    </w:p>
    <w:p w:rsidR="0007757D" w:rsidRPr="008420FD" w:rsidRDefault="0007757D" w:rsidP="00D1349F">
      <w:pPr>
        <w:pStyle w:val="BodyCopy"/>
        <w:rPr>
          <w:noProof w:val="0"/>
        </w:rPr>
      </w:pPr>
      <w:r w:rsidRPr="008420FD">
        <w:rPr>
          <w:noProof w:val="0"/>
        </w:rPr>
        <w:t>These may further be broken down based on:</w:t>
      </w:r>
    </w:p>
    <w:p w:rsidR="0007757D" w:rsidRPr="008420FD" w:rsidRDefault="0007757D" w:rsidP="00D1349F">
      <w:pPr>
        <w:pStyle w:val="Bullet1"/>
      </w:pPr>
      <w:r w:rsidRPr="008420FD">
        <w:t>General information on different locations, destinations and regions</w:t>
      </w:r>
    </w:p>
    <w:p w:rsidR="0007757D" w:rsidRPr="008420FD" w:rsidRDefault="0007757D" w:rsidP="00D1349F">
      <w:pPr>
        <w:pStyle w:val="Bullet1"/>
      </w:pPr>
      <w:r w:rsidRPr="008420FD">
        <w:t xml:space="preserve">Geographic location of </w:t>
      </w:r>
      <w:r w:rsidR="0088452F" w:rsidRPr="008420FD">
        <w:t>destination</w:t>
      </w:r>
      <w:r w:rsidRPr="008420FD">
        <w:t>s and services at the destinations.</w:t>
      </w:r>
    </w:p>
    <w:p w:rsidR="0007757D" w:rsidRPr="008420FD" w:rsidRDefault="00D1349F" w:rsidP="00D1349F">
      <w:pPr>
        <w:pStyle w:val="Bullet1"/>
      </w:pPr>
      <w:r w:rsidRPr="008420FD">
        <w:rPr>
          <w:noProof/>
          <w:lang w:eastAsia="en-AU"/>
        </w:rPr>
        <w:drawing>
          <wp:anchor distT="0" distB="0" distL="114300" distR="114300" simplePos="0" relativeHeight="252043264" behindDoc="0" locked="0" layoutInCell="1" allowOverlap="1" wp14:anchorId="05CC50F7" wp14:editId="0A4AD539">
            <wp:simplePos x="0" y="0"/>
            <wp:positionH relativeFrom="column">
              <wp:posOffset>4133850</wp:posOffset>
            </wp:positionH>
            <wp:positionV relativeFrom="paragraph">
              <wp:posOffset>125730</wp:posOffset>
            </wp:positionV>
            <wp:extent cx="1600200" cy="1581150"/>
            <wp:effectExtent l="0" t="0" r="0" b="0"/>
            <wp:wrapSquare wrapText="bothSides"/>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804075.jpg"/>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1600200" cy="1581150"/>
                    </a:xfrm>
                    <a:prstGeom prst="rect">
                      <a:avLst/>
                    </a:prstGeom>
                  </pic:spPr>
                </pic:pic>
              </a:graphicData>
            </a:graphic>
            <wp14:sizeRelH relativeFrom="margin">
              <wp14:pctWidth>0</wp14:pctWidth>
            </wp14:sizeRelH>
            <wp14:sizeRelV relativeFrom="margin">
              <wp14:pctHeight>0</wp14:pctHeight>
            </wp14:sizeRelV>
          </wp:anchor>
        </w:drawing>
      </w:r>
      <w:r w:rsidR="0007757D" w:rsidRPr="008420FD">
        <w:t xml:space="preserve">Styles of </w:t>
      </w:r>
      <w:r w:rsidR="0088452F" w:rsidRPr="008420FD">
        <w:t>destination</w:t>
      </w:r>
      <w:r w:rsidR="0007757D" w:rsidRPr="008420FD">
        <w:t xml:space="preserve"> and services available within destinations</w:t>
      </w:r>
    </w:p>
    <w:p w:rsidR="0007757D" w:rsidRPr="008420FD" w:rsidRDefault="0007757D" w:rsidP="00D1349F">
      <w:pPr>
        <w:pStyle w:val="Bullet1"/>
      </w:pPr>
      <w:r w:rsidRPr="008420FD">
        <w:t xml:space="preserve">Seasonal availability of </w:t>
      </w:r>
      <w:r w:rsidR="0088452F" w:rsidRPr="008420FD">
        <w:t>destination</w:t>
      </w:r>
      <w:r w:rsidRPr="008420FD">
        <w:t>, including low and high seasons, and weather-related seasonal influences</w:t>
      </w:r>
    </w:p>
    <w:p w:rsidR="0007757D" w:rsidRPr="008420FD" w:rsidRDefault="0088452F" w:rsidP="00D1349F">
      <w:pPr>
        <w:pStyle w:val="Bullet1"/>
      </w:pPr>
      <w:r w:rsidRPr="008420FD">
        <w:t>Destination</w:t>
      </w:r>
      <w:r w:rsidR="0007757D" w:rsidRPr="008420FD">
        <w:t xml:space="preserve"> types, for example cruises, tours, accommodation etc.</w:t>
      </w:r>
    </w:p>
    <w:p w:rsidR="0007757D" w:rsidRPr="008420FD" w:rsidRDefault="0007757D" w:rsidP="00D1349F">
      <w:pPr>
        <w:pStyle w:val="Bullet1"/>
      </w:pPr>
      <w:r w:rsidRPr="008420FD">
        <w:t>General tour information</w:t>
      </w:r>
    </w:p>
    <w:p w:rsidR="0007757D" w:rsidRPr="008420FD" w:rsidRDefault="0007757D" w:rsidP="00D1349F">
      <w:pPr>
        <w:pStyle w:val="Bullet1"/>
      </w:pPr>
      <w:r w:rsidRPr="008420FD">
        <w:t>Information relating to touring routes and locations</w:t>
      </w:r>
    </w:p>
    <w:p w:rsidR="0007757D" w:rsidRPr="008420FD" w:rsidRDefault="0007757D" w:rsidP="00D1349F">
      <w:pPr>
        <w:pStyle w:val="Bullet1"/>
      </w:pPr>
      <w:r w:rsidRPr="008420FD">
        <w:t>Information relating to target market groups</w:t>
      </w:r>
    </w:p>
    <w:p w:rsidR="0007757D" w:rsidRPr="008420FD" w:rsidRDefault="0007757D" w:rsidP="00D1349F">
      <w:pPr>
        <w:pStyle w:val="Bullet1"/>
      </w:pPr>
      <w:r w:rsidRPr="008420FD">
        <w:t>General accommodation information</w:t>
      </w:r>
    </w:p>
    <w:p w:rsidR="0007757D" w:rsidRPr="008420FD" w:rsidRDefault="0007757D" w:rsidP="00D1349F">
      <w:pPr>
        <w:pStyle w:val="Bullet1"/>
      </w:pPr>
      <w:r w:rsidRPr="008420FD">
        <w:t>General transport information</w:t>
      </w:r>
      <w:r w:rsidR="00D1349F" w:rsidRPr="008420FD">
        <w:t>.</w:t>
      </w:r>
    </w:p>
    <w:p w:rsidR="000D608E" w:rsidRPr="008420FD" w:rsidRDefault="000D608E">
      <w:pPr>
        <w:rPr>
          <w:rFonts w:ascii="Helvetica" w:eastAsia="Times New Roman" w:hAnsi="Helvetica" w:cs="Times New Roman"/>
          <w:b/>
          <w:color w:val="45545F"/>
          <w:sz w:val="28"/>
          <w:szCs w:val="28"/>
        </w:rPr>
      </w:pPr>
      <w:r w:rsidRPr="008420FD">
        <w:rPr>
          <w:rFonts w:ascii="Helvetica" w:eastAsia="Times New Roman" w:hAnsi="Helvetica" w:cs="Times New Roman"/>
          <w:b/>
          <w:color w:val="45545F"/>
          <w:sz w:val="28"/>
          <w:szCs w:val="28"/>
        </w:rPr>
        <w:br w:type="page"/>
      </w:r>
    </w:p>
    <w:p w:rsidR="00B16A87" w:rsidRPr="008420FD" w:rsidRDefault="00B16A87" w:rsidP="00D1349F">
      <w:pPr>
        <w:pStyle w:val="Heading3"/>
      </w:pPr>
      <w:r w:rsidRPr="008420FD">
        <w:t xml:space="preserve">Options for storing </w:t>
      </w:r>
      <w:r w:rsidR="0088452F" w:rsidRPr="008420FD">
        <w:t>destination</w:t>
      </w:r>
      <w:r w:rsidRPr="008420FD">
        <w:t xml:space="preserve"> information</w:t>
      </w:r>
    </w:p>
    <w:p w:rsidR="00B16A87" w:rsidRPr="008420FD" w:rsidRDefault="0088452F" w:rsidP="00D1349F">
      <w:pPr>
        <w:pStyle w:val="BodyCopy"/>
        <w:rPr>
          <w:noProof w:val="0"/>
        </w:rPr>
      </w:pPr>
      <w:r w:rsidRPr="008420FD">
        <w:rPr>
          <w:noProof w:val="0"/>
        </w:rPr>
        <w:t>Destination</w:t>
      </w:r>
      <w:r w:rsidR="00B16A87" w:rsidRPr="008420FD">
        <w:rPr>
          <w:noProof w:val="0"/>
        </w:rPr>
        <w:t xml:space="preserve"> information inventory systems may be:</w:t>
      </w:r>
    </w:p>
    <w:p w:rsidR="00B16A87" w:rsidRPr="008420FD" w:rsidRDefault="00B16A87" w:rsidP="00D1349F">
      <w:pPr>
        <w:pStyle w:val="Bullet1"/>
      </w:pPr>
      <w:r w:rsidRPr="008420FD">
        <w:rPr>
          <w:noProof/>
          <w:lang w:eastAsia="en-AU"/>
        </w:rPr>
        <w:drawing>
          <wp:anchor distT="0" distB="0" distL="114300" distR="114300" simplePos="0" relativeHeight="251972608" behindDoc="0" locked="0" layoutInCell="1" allowOverlap="1" wp14:anchorId="6BA9D891" wp14:editId="6DE624CA">
            <wp:simplePos x="0" y="0"/>
            <wp:positionH relativeFrom="column">
              <wp:posOffset>4029075</wp:posOffset>
            </wp:positionH>
            <wp:positionV relativeFrom="paragraph">
              <wp:posOffset>127635</wp:posOffset>
            </wp:positionV>
            <wp:extent cx="1574800" cy="1181100"/>
            <wp:effectExtent l="0" t="0" r="6350" b="0"/>
            <wp:wrapSquare wrapText="bothSides"/>
            <wp:docPr id="33" name="Picture 339" descr="A4 shutterstock_1291136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 shutterstock_129113624.jpg"/>
                    <pic:cNvPicPr/>
                  </pic:nvPicPr>
                  <pic:blipFill>
                    <a:blip r:embed="rId178" cstate="print"/>
                    <a:stretch>
                      <a:fillRect/>
                    </a:stretch>
                  </pic:blipFill>
                  <pic:spPr>
                    <a:xfrm>
                      <a:off x="0" y="0"/>
                      <a:ext cx="1574800" cy="1181100"/>
                    </a:xfrm>
                    <a:prstGeom prst="rect">
                      <a:avLst/>
                    </a:prstGeom>
                  </pic:spPr>
                </pic:pic>
              </a:graphicData>
            </a:graphic>
          </wp:anchor>
        </w:drawing>
      </w:r>
      <w:r w:rsidRPr="008420FD">
        <w:t>Manual filing systems</w:t>
      </w:r>
    </w:p>
    <w:p w:rsidR="00B16A87" w:rsidRPr="008420FD" w:rsidRDefault="00B16A87" w:rsidP="00D1349F">
      <w:pPr>
        <w:pStyle w:val="Bullet1"/>
      </w:pPr>
      <w:r w:rsidRPr="008420FD">
        <w:t>Computerised systems</w:t>
      </w:r>
    </w:p>
    <w:p w:rsidR="00B16A87" w:rsidRPr="008420FD" w:rsidRDefault="00B16A87" w:rsidP="00D1349F">
      <w:pPr>
        <w:pStyle w:val="Bullet1"/>
      </w:pPr>
      <w:r w:rsidRPr="008420FD">
        <w:t>Combination of the above</w:t>
      </w:r>
      <w:r w:rsidR="00D1349F" w:rsidRPr="008420FD">
        <w:t>.</w:t>
      </w:r>
    </w:p>
    <w:p w:rsidR="00B16A87" w:rsidRPr="008420FD" w:rsidRDefault="00B16A87" w:rsidP="00D1349F">
      <w:pPr>
        <w:pStyle w:val="BodyCopy"/>
        <w:rPr>
          <w:noProof w:val="0"/>
        </w:rPr>
      </w:pPr>
      <w:r w:rsidRPr="008420FD">
        <w:rPr>
          <w:noProof w:val="0"/>
        </w:rPr>
        <w:t xml:space="preserve">Regardless of the system used, it is important to remember that the focus of capturing and storing </w:t>
      </w:r>
      <w:r w:rsidR="0088452F" w:rsidRPr="008420FD">
        <w:rPr>
          <w:noProof w:val="0"/>
        </w:rPr>
        <w:t>destination</w:t>
      </w:r>
      <w:r w:rsidRPr="008420FD">
        <w:rPr>
          <w:noProof w:val="0"/>
        </w:rPr>
        <w:t xml:space="preserve"> information is to use it as part of the service delivery that the organisation provides to clients to help facilitate their travel needs.</w:t>
      </w:r>
    </w:p>
    <w:p w:rsidR="00B16A87" w:rsidRPr="008420FD" w:rsidRDefault="00B16A87" w:rsidP="00D1349F">
      <w:pPr>
        <w:pStyle w:val="Heading3"/>
      </w:pPr>
      <w:r w:rsidRPr="008420FD">
        <w:t>Manual filing systems</w:t>
      </w:r>
    </w:p>
    <w:p w:rsidR="00B4641F" w:rsidRPr="008420FD" w:rsidRDefault="00B4641F" w:rsidP="00D1349F">
      <w:pPr>
        <w:pStyle w:val="Heading4"/>
      </w:pPr>
      <w:r w:rsidRPr="008420FD">
        <w:t>Card reference systems</w:t>
      </w:r>
    </w:p>
    <w:p w:rsidR="00B4641F" w:rsidRPr="008420FD" w:rsidRDefault="00B4641F" w:rsidP="00D1349F">
      <w:pPr>
        <w:pStyle w:val="BodyCopy"/>
        <w:rPr>
          <w:noProof w:val="0"/>
        </w:rPr>
      </w:pPr>
      <w:r w:rsidRPr="008420FD">
        <w:rPr>
          <w:noProof w:val="0"/>
        </w:rPr>
        <w:t>Many individuals like to keep a file of useful contacts, usually alphabetised business cards.</w:t>
      </w:r>
    </w:p>
    <w:p w:rsidR="00B4641F" w:rsidRPr="008420FD" w:rsidRDefault="00B4641F" w:rsidP="00D1349F">
      <w:pPr>
        <w:pStyle w:val="BodyCopy"/>
        <w:rPr>
          <w:noProof w:val="0"/>
        </w:rPr>
      </w:pPr>
      <w:r w:rsidRPr="008420FD">
        <w:rPr>
          <w:noProof w:val="0"/>
        </w:rPr>
        <w:t>These contacts are people in the industry who can provide detailed and specific information that may not be available via other methods.</w:t>
      </w:r>
    </w:p>
    <w:p w:rsidR="00B4641F" w:rsidRPr="008420FD" w:rsidRDefault="00B4641F" w:rsidP="00D1349F">
      <w:pPr>
        <w:pStyle w:val="Heading4"/>
      </w:pPr>
      <w:r w:rsidRPr="008420FD">
        <w:t>Files</w:t>
      </w:r>
    </w:p>
    <w:p w:rsidR="00B4641F" w:rsidRPr="008420FD" w:rsidRDefault="00B4641F" w:rsidP="00D1349F">
      <w:pPr>
        <w:pStyle w:val="BodyCopy"/>
        <w:rPr>
          <w:noProof w:val="0"/>
        </w:rPr>
      </w:pPr>
      <w:r w:rsidRPr="008420FD">
        <w:rPr>
          <w:noProof w:val="0"/>
        </w:rPr>
        <w:t>These may include information that can be given to customers or may just be a reference for staff. They usually contain master copies of all brochures that are available within your workplace. Sometimes notes may be added that are a useful reference for staff.</w:t>
      </w:r>
    </w:p>
    <w:p w:rsidR="00B4641F" w:rsidRPr="008420FD" w:rsidRDefault="00B4641F" w:rsidP="00D1349F">
      <w:pPr>
        <w:pStyle w:val="BodyCopy"/>
        <w:rPr>
          <w:noProof w:val="0"/>
        </w:rPr>
      </w:pPr>
      <w:r w:rsidRPr="008420FD">
        <w:rPr>
          <w:noProof w:val="0"/>
        </w:rPr>
        <w:t xml:space="preserve">Brochures may also be kept that are not on display for customers. Agencies usually have ‘preferred </w:t>
      </w:r>
      <w:r w:rsidR="0088452F" w:rsidRPr="008420FD">
        <w:rPr>
          <w:noProof w:val="0"/>
        </w:rPr>
        <w:t>destination</w:t>
      </w:r>
      <w:r w:rsidRPr="008420FD">
        <w:rPr>
          <w:noProof w:val="0"/>
        </w:rPr>
        <w:t xml:space="preserve">s’ that they try to promote and sell. Sometimes it is helpful to have other references and options in case the customer specifically requests a </w:t>
      </w:r>
      <w:r w:rsidR="0088452F" w:rsidRPr="008420FD">
        <w:rPr>
          <w:noProof w:val="0"/>
        </w:rPr>
        <w:t>destination</w:t>
      </w:r>
      <w:r w:rsidRPr="008420FD">
        <w:rPr>
          <w:noProof w:val="0"/>
        </w:rPr>
        <w:t xml:space="preserve"> not offered by your preferred supplier.</w:t>
      </w:r>
    </w:p>
    <w:p w:rsidR="00B4641F" w:rsidRPr="008420FD" w:rsidRDefault="00B4641F" w:rsidP="00D1349F">
      <w:pPr>
        <w:pStyle w:val="BodyCopy"/>
        <w:rPr>
          <w:noProof w:val="0"/>
        </w:rPr>
      </w:pPr>
      <w:r w:rsidRPr="008420FD">
        <w:rPr>
          <w:noProof w:val="0"/>
        </w:rPr>
        <w:t xml:space="preserve">These files may also include information such as maps, sales kits and </w:t>
      </w:r>
      <w:r w:rsidR="0088452F" w:rsidRPr="008420FD">
        <w:rPr>
          <w:noProof w:val="0"/>
        </w:rPr>
        <w:t>destination</w:t>
      </w:r>
      <w:r w:rsidRPr="008420FD">
        <w:rPr>
          <w:noProof w:val="0"/>
        </w:rPr>
        <w:t xml:space="preserve"> manuals.</w:t>
      </w:r>
    </w:p>
    <w:p w:rsidR="00B4641F" w:rsidRPr="008420FD" w:rsidRDefault="00B4641F" w:rsidP="00D1349F">
      <w:pPr>
        <w:pStyle w:val="BodyCopyBold"/>
        <w:rPr>
          <w:noProof w:val="0"/>
        </w:rPr>
      </w:pPr>
      <w:r w:rsidRPr="008420FD">
        <w:rPr>
          <w:noProof w:val="0"/>
        </w:rPr>
        <w:t>Creating a Resource File</w:t>
      </w:r>
    </w:p>
    <w:p w:rsidR="00B4641F" w:rsidRPr="008420FD" w:rsidRDefault="00B4641F" w:rsidP="00D1349F">
      <w:pPr>
        <w:pStyle w:val="BodyCopy"/>
        <w:rPr>
          <w:noProof w:val="0"/>
        </w:rPr>
      </w:pPr>
      <w:r w:rsidRPr="008420FD">
        <w:rPr>
          <w:noProof w:val="0"/>
        </w:rPr>
        <w:t>Imagine that you are a travel agent working in an agency which sells a lot of holidays.</w:t>
      </w:r>
    </w:p>
    <w:p w:rsidR="00B4641F" w:rsidRPr="008420FD" w:rsidRDefault="00B4641F" w:rsidP="00D1349F">
      <w:pPr>
        <w:pStyle w:val="BodyCopy"/>
        <w:rPr>
          <w:noProof w:val="0"/>
        </w:rPr>
      </w:pPr>
      <w:r w:rsidRPr="008420FD">
        <w:rPr>
          <w:noProof w:val="0"/>
        </w:rPr>
        <w:t xml:space="preserve">You may need to keep records of general information about various destinations as well as tourism specific information. </w:t>
      </w:r>
    </w:p>
    <w:p w:rsidR="00B4641F" w:rsidRPr="008420FD" w:rsidRDefault="00D1349F" w:rsidP="00D1349F">
      <w:pPr>
        <w:pStyle w:val="BodyCopy"/>
        <w:rPr>
          <w:noProof w:val="0"/>
        </w:rPr>
      </w:pPr>
      <w:r w:rsidRPr="008420FD">
        <w:rPr>
          <w:lang w:eastAsia="en-AU"/>
        </w:rPr>
        <w:drawing>
          <wp:anchor distT="0" distB="0" distL="114300" distR="114300" simplePos="0" relativeHeight="252044288" behindDoc="0" locked="0" layoutInCell="1" allowOverlap="1" wp14:anchorId="5E829EEB" wp14:editId="54179555">
            <wp:simplePos x="0" y="0"/>
            <wp:positionH relativeFrom="column">
              <wp:posOffset>4029075</wp:posOffset>
            </wp:positionH>
            <wp:positionV relativeFrom="paragraph">
              <wp:posOffset>56515</wp:posOffset>
            </wp:positionV>
            <wp:extent cx="1695450" cy="1552575"/>
            <wp:effectExtent l="0" t="0" r="0" b="9525"/>
            <wp:wrapSquare wrapText="bothSides"/>
            <wp:docPr id="12" name="Picture 11" descr="shutterstock_680138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68013823.jpg"/>
                    <pic:cNvPicPr/>
                  </pic:nvPicPr>
                  <pic:blipFill rotWithShape="1">
                    <a:blip r:embed="rId179" cstate="print"/>
                    <a:srcRect t="8427"/>
                    <a:stretch/>
                  </pic:blipFill>
                  <pic:spPr bwMode="auto">
                    <a:xfrm>
                      <a:off x="0" y="0"/>
                      <a:ext cx="1695450" cy="1552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641F" w:rsidRPr="008420FD">
        <w:rPr>
          <w:noProof w:val="0"/>
        </w:rPr>
        <w:t>This will vary depending on your workplace. The challenge with storing information is to know what is worth keeping and how to file it. Some of the problems associated with creating a resource file include:</w:t>
      </w:r>
    </w:p>
    <w:p w:rsidR="00B4641F" w:rsidRPr="008420FD" w:rsidRDefault="00B4641F" w:rsidP="00590D30">
      <w:pPr>
        <w:pStyle w:val="Bullet1"/>
      </w:pPr>
      <w:r w:rsidRPr="008420FD">
        <w:t>Not easily accessible</w:t>
      </w:r>
    </w:p>
    <w:p w:rsidR="00B4641F" w:rsidRPr="008420FD" w:rsidRDefault="00B4641F" w:rsidP="00590D30">
      <w:pPr>
        <w:pStyle w:val="Bullet1"/>
      </w:pPr>
      <w:r w:rsidRPr="008420FD">
        <w:t>Out of date material not removed</w:t>
      </w:r>
    </w:p>
    <w:p w:rsidR="00B4641F" w:rsidRPr="008420FD" w:rsidRDefault="00B4641F" w:rsidP="00590D30">
      <w:pPr>
        <w:pStyle w:val="Bullet1"/>
      </w:pPr>
      <w:r w:rsidRPr="008420FD">
        <w:t>More than one source of the same information</w:t>
      </w:r>
    </w:p>
    <w:p w:rsidR="00B4641F" w:rsidRPr="008420FD" w:rsidRDefault="00B4641F" w:rsidP="00590D30">
      <w:pPr>
        <w:pStyle w:val="Bullet1"/>
      </w:pPr>
      <w:r w:rsidRPr="008420FD">
        <w:t>Information too detailed or irrelevant</w:t>
      </w:r>
      <w:r w:rsidR="00590D30">
        <w:t>.</w:t>
      </w:r>
    </w:p>
    <w:p w:rsidR="000D608E" w:rsidRPr="008420FD" w:rsidRDefault="000D608E">
      <w:pPr>
        <w:rPr>
          <w:rFonts w:ascii="Helvetica" w:hAnsi="Helvetica"/>
          <w:b/>
        </w:rPr>
      </w:pPr>
      <w:r w:rsidRPr="008420FD">
        <w:rPr>
          <w:rFonts w:ascii="Helvetica" w:hAnsi="Helvetica"/>
          <w:b/>
        </w:rPr>
        <w:br w:type="page"/>
      </w:r>
    </w:p>
    <w:p w:rsidR="00B16A87" w:rsidRPr="008420FD" w:rsidRDefault="00B16A87" w:rsidP="00D1349F">
      <w:pPr>
        <w:pStyle w:val="Heading4"/>
      </w:pPr>
      <w:r w:rsidRPr="008420FD">
        <w:t>Public area displays</w:t>
      </w:r>
    </w:p>
    <w:p w:rsidR="00B16A87" w:rsidRPr="008420FD" w:rsidRDefault="00B16A87" w:rsidP="00D1349F">
      <w:pPr>
        <w:pStyle w:val="BodyCopy"/>
        <w:rPr>
          <w:noProof w:val="0"/>
        </w:rPr>
      </w:pPr>
      <w:r w:rsidRPr="008420FD">
        <w:rPr>
          <w:noProof w:val="0"/>
        </w:rPr>
        <w:t xml:space="preserve">Some form of manual filing system coupled with a public area display featuring racks and displays of brochures </w:t>
      </w:r>
      <w:r w:rsidR="008420FD" w:rsidRPr="008420FD">
        <w:rPr>
          <w:noProof w:val="0"/>
        </w:rPr>
        <w:t>etc.</w:t>
      </w:r>
      <w:r w:rsidRPr="008420FD">
        <w:rPr>
          <w:noProof w:val="0"/>
        </w:rPr>
        <w:t xml:space="preserve"> from various tourism businesses will usually suffice and is cost effective and operationally effective</w:t>
      </w:r>
      <w:r w:rsidR="00590D30">
        <w:rPr>
          <w:noProof w:val="0"/>
        </w:rPr>
        <w:t>.</w:t>
      </w:r>
    </w:p>
    <w:p w:rsidR="00B16A87" w:rsidRPr="008420FD" w:rsidRDefault="00B16A87" w:rsidP="00D1349F">
      <w:pPr>
        <w:pStyle w:val="BodyCopy"/>
        <w:rPr>
          <w:noProof w:val="0"/>
        </w:rPr>
      </w:pPr>
      <w:r w:rsidRPr="008420FD">
        <w:rPr>
          <w:noProof w:val="0"/>
        </w:rPr>
        <w:t>The glossy brochures can be kept in the public display whilst more detailed and less frequently requested information can be kept in the file.</w:t>
      </w:r>
    </w:p>
    <w:p w:rsidR="00B16A87" w:rsidRPr="008420FD" w:rsidRDefault="00B16A87" w:rsidP="00D1349F">
      <w:pPr>
        <w:pStyle w:val="BodyCopy"/>
        <w:rPr>
          <w:noProof w:val="0"/>
        </w:rPr>
      </w:pPr>
      <w:r w:rsidRPr="008420FD">
        <w:rPr>
          <w:noProof w:val="0"/>
        </w:rPr>
        <w:t xml:space="preserve">You may have </w:t>
      </w:r>
      <w:r w:rsidR="0088452F" w:rsidRPr="008420FD">
        <w:rPr>
          <w:noProof w:val="0"/>
        </w:rPr>
        <w:t>destination</w:t>
      </w:r>
      <w:r w:rsidRPr="008420FD">
        <w:rPr>
          <w:noProof w:val="0"/>
        </w:rPr>
        <w:t xml:space="preserve"> brochures displayed in the office for the public to access including a range of cruises and packaged tours, usually divided between domestic and international. In most tourism organisations there will be a range of individual local tour and accommodation operator brochures and general information brochures</w:t>
      </w:r>
      <w:r w:rsidR="000D608E" w:rsidRPr="008420FD">
        <w:rPr>
          <w:noProof w:val="0"/>
        </w:rPr>
        <w:t xml:space="preserve"> on the region and other region</w:t>
      </w:r>
      <w:r w:rsidRPr="008420FD">
        <w:rPr>
          <w:noProof w:val="0"/>
        </w:rPr>
        <w:t>s.</w:t>
      </w:r>
    </w:p>
    <w:p w:rsidR="00B16A87" w:rsidRPr="008420FD" w:rsidRDefault="00B16A87" w:rsidP="00D1349F">
      <w:pPr>
        <w:pStyle w:val="Heading4"/>
      </w:pPr>
      <w:r w:rsidRPr="008420FD">
        <w:t>Back of house storage areas</w:t>
      </w:r>
    </w:p>
    <w:p w:rsidR="00B16A87" w:rsidRPr="008420FD" w:rsidRDefault="00B16A87" w:rsidP="00D1349F">
      <w:pPr>
        <w:pStyle w:val="BodyCopy"/>
        <w:rPr>
          <w:noProof w:val="0"/>
        </w:rPr>
      </w:pPr>
      <w:r w:rsidRPr="008420FD">
        <w:rPr>
          <w:noProof w:val="0"/>
        </w:rPr>
        <w:t xml:space="preserve">In the back room of the office there will be storage space for other </w:t>
      </w:r>
      <w:r w:rsidR="0088452F" w:rsidRPr="008420FD">
        <w:rPr>
          <w:noProof w:val="0"/>
        </w:rPr>
        <w:t>destination</w:t>
      </w:r>
      <w:r w:rsidRPr="008420FD">
        <w:rPr>
          <w:noProof w:val="0"/>
        </w:rPr>
        <w:t xml:space="preserve"> brochures which you may use if your preferred </w:t>
      </w:r>
      <w:r w:rsidR="0088452F" w:rsidRPr="008420FD">
        <w:rPr>
          <w:noProof w:val="0"/>
        </w:rPr>
        <w:t>destination</w:t>
      </w:r>
      <w:r w:rsidRPr="008420FD">
        <w:rPr>
          <w:noProof w:val="0"/>
        </w:rPr>
        <w:t xml:space="preserve"> is not available or does not offer what the customer wants. </w:t>
      </w:r>
    </w:p>
    <w:p w:rsidR="00B16A87" w:rsidRPr="008420FD" w:rsidRDefault="00B16A87" w:rsidP="00D1349F">
      <w:pPr>
        <w:pStyle w:val="BodyCopy"/>
        <w:rPr>
          <w:noProof w:val="0"/>
        </w:rPr>
      </w:pPr>
      <w:r w:rsidRPr="008420FD">
        <w:rPr>
          <w:noProof w:val="0"/>
        </w:rPr>
        <w:t xml:space="preserve">A large range of timetables, insurance policies and other general tourism </w:t>
      </w:r>
      <w:r w:rsidR="0088452F" w:rsidRPr="008420FD">
        <w:rPr>
          <w:noProof w:val="0"/>
        </w:rPr>
        <w:t>destination</w:t>
      </w:r>
      <w:r w:rsidRPr="008420FD">
        <w:rPr>
          <w:noProof w:val="0"/>
        </w:rPr>
        <w:t xml:space="preserve"> information must also be on hand and it is imperative that you are aware of where this information is held.</w:t>
      </w:r>
    </w:p>
    <w:p w:rsidR="00B16A87" w:rsidRPr="008420FD" w:rsidRDefault="00B16A87" w:rsidP="00D1349F">
      <w:pPr>
        <w:pStyle w:val="Heading4"/>
      </w:pPr>
      <w:r w:rsidRPr="008420FD">
        <w:t>Filing cabinets</w:t>
      </w:r>
    </w:p>
    <w:p w:rsidR="00B16A87" w:rsidRPr="008420FD" w:rsidRDefault="00B16A87" w:rsidP="00D1349F">
      <w:pPr>
        <w:pStyle w:val="BodyCopy"/>
        <w:rPr>
          <w:noProof w:val="0"/>
        </w:rPr>
      </w:pPr>
      <w:r w:rsidRPr="008420FD">
        <w:rPr>
          <w:lang w:eastAsia="en-AU"/>
        </w:rPr>
        <w:drawing>
          <wp:anchor distT="0" distB="0" distL="114300" distR="114300" simplePos="0" relativeHeight="251973632" behindDoc="0" locked="0" layoutInCell="1" allowOverlap="1" wp14:anchorId="3CA1A2F1" wp14:editId="1FF4BE96">
            <wp:simplePos x="0" y="0"/>
            <wp:positionH relativeFrom="column">
              <wp:posOffset>3819525</wp:posOffset>
            </wp:positionH>
            <wp:positionV relativeFrom="paragraph">
              <wp:posOffset>17780</wp:posOffset>
            </wp:positionV>
            <wp:extent cx="1922780" cy="1280160"/>
            <wp:effectExtent l="0" t="0" r="1270" b="0"/>
            <wp:wrapSquare wrapText="bothSides"/>
            <wp:docPr id="34"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0804075.jp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922780" cy="1280160"/>
                    </a:xfrm>
                    <a:prstGeom prst="rect">
                      <a:avLst/>
                    </a:prstGeom>
                  </pic:spPr>
                </pic:pic>
              </a:graphicData>
            </a:graphic>
          </wp:anchor>
        </w:drawing>
      </w:r>
      <w:r w:rsidRPr="008420FD">
        <w:rPr>
          <w:noProof w:val="0"/>
        </w:rPr>
        <w:t xml:space="preserve">Whilst the nature of the filing system to be used to store the information will be an individual choice, the </w:t>
      </w:r>
      <w:r w:rsidR="0017452E" w:rsidRPr="008420FD">
        <w:rPr>
          <w:noProof w:val="0"/>
        </w:rPr>
        <w:t>use of cabinet drawers is</w:t>
      </w:r>
      <w:r w:rsidRPr="008420FD">
        <w:rPr>
          <w:noProof w:val="0"/>
        </w:rPr>
        <w:t xml:space="preserve"> a great option. </w:t>
      </w:r>
    </w:p>
    <w:p w:rsidR="00B16A87" w:rsidRPr="008420FD" w:rsidRDefault="00B16A87" w:rsidP="00D1349F">
      <w:pPr>
        <w:pStyle w:val="BodyCopy"/>
        <w:rPr>
          <w:noProof w:val="0"/>
        </w:rPr>
      </w:pPr>
      <w:r w:rsidRPr="008420FD">
        <w:rPr>
          <w:noProof w:val="0"/>
        </w:rPr>
        <w:t>If you decide to use this option, make sure that whoe</w:t>
      </w:r>
      <w:r w:rsidR="0017452E">
        <w:rPr>
          <w:noProof w:val="0"/>
        </w:rPr>
        <w:t xml:space="preserve">ver is to use this information </w:t>
      </w:r>
      <w:r w:rsidRPr="008420FD">
        <w:rPr>
          <w:noProof w:val="0"/>
        </w:rPr>
        <w:t>can access these drawers readily and knows where things are in the file. There’s little point in the information being locked up where staff are unable to get to it or in having the information but being unable to locate where it is.</w:t>
      </w:r>
    </w:p>
    <w:p w:rsidR="00B16A87" w:rsidRPr="008420FD" w:rsidRDefault="00B16A87" w:rsidP="00D1349F">
      <w:pPr>
        <w:pStyle w:val="Heading4"/>
      </w:pPr>
      <w:r w:rsidRPr="008420FD">
        <w:t>Personal information manual</w:t>
      </w:r>
    </w:p>
    <w:p w:rsidR="00B4641F" w:rsidRPr="008420FD" w:rsidRDefault="00B16A87" w:rsidP="00D1349F">
      <w:pPr>
        <w:pStyle w:val="BodyCopy"/>
        <w:rPr>
          <w:noProof w:val="0"/>
        </w:rPr>
      </w:pPr>
      <w:r w:rsidRPr="008420FD">
        <w:rPr>
          <w:noProof w:val="0"/>
        </w:rPr>
        <w:t>You may choose or be required to compile your own personal information manual. You may have extracted a newspaper article or taken notes from a sales representative or local tour operator about information pertinent to your organization. These also have to be filed logically and it is important to date all information to establish whether it is current and filed under the correct section.</w:t>
      </w:r>
    </w:p>
    <w:p w:rsidR="00B16A87" w:rsidRPr="008420FD" w:rsidRDefault="00B16A87" w:rsidP="00D1349F">
      <w:pPr>
        <w:pStyle w:val="Heading4"/>
      </w:pPr>
      <w:r w:rsidRPr="008420FD">
        <w:t>Contact details of tourism businesses</w:t>
      </w:r>
    </w:p>
    <w:p w:rsidR="000D608E" w:rsidRPr="008420FD" w:rsidRDefault="00D1349F" w:rsidP="00D1349F">
      <w:pPr>
        <w:pStyle w:val="BodyCopy"/>
        <w:rPr>
          <w:noProof w:val="0"/>
        </w:rPr>
      </w:pPr>
      <w:r w:rsidRPr="008420FD">
        <w:rPr>
          <w:lang w:eastAsia="en-AU"/>
        </w:rPr>
        <w:drawing>
          <wp:anchor distT="0" distB="0" distL="114300" distR="114300" simplePos="0" relativeHeight="251975680" behindDoc="0" locked="0" layoutInCell="1" allowOverlap="1" wp14:anchorId="5FEA0A62" wp14:editId="309D4A9D">
            <wp:simplePos x="0" y="0"/>
            <wp:positionH relativeFrom="column">
              <wp:posOffset>4029075</wp:posOffset>
            </wp:positionH>
            <wp:positionV relativeFrom="paragraph">
              <wp:posOffset>36830</wp:posOffset>
            </wp:positionV>
            <wp:extent cx="1695450" cy="1133475"/>
            <wp:effectExtent l="0" t="0" r="0" b="9525"/>
            <wp:wrapSquare wrapText="bothSides"/>
            <wp:docPr id="37" name="Picture 346" descr="W610_man in suit_on the phone_1753235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10_man in suit_on the phone_175323584.jpg"/>
                    <pic:cNvPicPr/>
                  </pic:nvPicPr>
                  <pic:blipFill>
                    <a:blip r:embed="rId181" cstate="print"/>
                    <a:stretch>
                      <a:fillRect/>
                    </a:stretch>
                  </pic:blipFill>
                  <pic:spPr>
                    <a:xfrm>
                      <a:off x="0" y="0"/>
                      <a:ext cx="1695450" cy="1133475"/>
                    </a:xfrm>
                    <a:prstGeom prst="rect">
                      <a:avLst/>
                    </a:prstGeom>
                  </pic:spPr>
                </pic:pic>
              </a:graphicData>
            </a:graphic>
          </wp:anchor>
        </w:drawing>
      </w:r>
      <w:r w:rsidR="00B16A87" w:rsidRPr="008420FD">
        <w:rPr>
          <w:noProof w:val="0"/>
        </w:rPr>
        <w:t>If you are unable to obtain the information your customer requires from the sources within the office or simply need guidance on where to start, that’s when you refer to appropriate websites or phone the appropriate wholesaler or principal’s reservation or sales department directly for assistance. You will soon gain an understanding of which wholesalers or principals represent or package which part of the globe and what area they specialise in.</w:t>
      </w:r>
      <w:r w:rsidR="000D608E" w:rsidRPr="008420FD">
        <w:rPr>
          <w:noProof w:val="0"/>
        </w:rPr>
        <w:br w:type="page"/>
      </w:r>
    </w:p>
    <w:p w:rsidR="00D1349F" w:rsidRPr="008420FD" w:rsidRDefault="00D1349F" w:rsidP="00D1349F">
      <w:pPr>
        <w:pStyle w:val="Bullet1"/>
        <w:numPr>
          <w:ilvl w:val="0"/>
          <w:numId w:val="0"/>
        </w:numPr>
        <w:ind w:left="357"/>
      </w:pPr>
      <w:r w:rsidRPr="008420FD">
        <w:rPr>
          <w:noProof/>
          <w:lang w:eastAsia="en-AU"/>
        </w:rPr>
        <mc:AlternateContent>
          <mc:Choice Requires="wpg">
            <w:drawing>
              <wp:anchor distT="0" distB="0" distL="114300" distR="114300" simplePos="0" relativeHeight="252191744" behindDoc="0" locked="0" layoutInCell="1" allowOverlap="1" wp14:anchorId="22365988" wp14:editId="1A157127">
                <wp:simplePos x="0" y="0"/>
                <wp:positionH relativeFrom="column">
                  <wp:posOffset>0</wp:posOffset>
                </wp:positionH>
                <wp:positionV relativeFrom="paragraph">
                  <wp:posOffset>53340</wp:posOffset>
                </wp:positionV>
                <wp:extent cx="5592445" cy="981710"/>
                <wp:effectExtent l="0" t="0" r="8255" b="8890"/>
                <wp:wrapNone/>
                <wp:docPr id="406" name="Group 406"/>
                <wp:cNvGraphicFramePr/>
                <a:graphic xmlns:a="http://schemas.openxmlformats.org/drawingml/2006/main">
                  <a:graphicData uri="http://schemas.microsoft.com/office/word/2010/wordprocessingGroup">
                    <wpg:wgp>
                      <wpg:cNvGrpSpPr/>
                      <wpg:grpSpPr>
                        <a:xfrm>
                          <a:off x="0" y="0"/>
                          <a:ext cx="5592444" cy="981710"/>
                          <a:chOff x="0" y="0"/>
                          <a:chExt cx="5592725" cy="981710"/>
                        </a:xfrm>
                      </wpg:grpSpPr>
                      <wps:wsp>
                        <wps:cNvPr id="407" name="Text Box 407"/>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D1349F">
                              <w:pPr>
                                <w:spacing w:after="0" w:line="240" w:lineRule="auto"/>
                                <w:jc w:val="center"/>
                                <w:rPr>
                                  <w:rFonts w:ascii="Helvetica" w:hAnsi="Helvetica" w:cs="Chevin-DemiBold"/>
                                  <w:b/>
                                  <w:bCs/>
                                  <w:i/>
                                  <w:sz w:val="32"/>
                                  <w:szCs w:val="32"/>
                                  <w:lang w:val="en-US"/>
                                </w:rPr>
                              </w:pPr>
                            </w:p>
                            <w:p w:rsidR="004C669D" w:rsidRDefault="004C669D" w:rsidP="00D134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0" name="Text Box 410"/>
                        <wps:cNvSpPr txBox="1"/>
                        <wps:spPr>
                          <a:xfrm>
                            <a:off x="1219200" y="0"/>
                            <a:ext cx="4373525"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Pr="00D1349F" w:rsidRDefault="004C669D" w:rsidP="00D1349F">
                              <w:pPr>
                                <w:spacing w:before="160" w:after="120" w:line="240" w:lineRule="auto"/>
                              </w:pPr>
                              <w:r>
                                <w:rPr>
                                  <w:rFonts w:ascii="Helvetica" w:hAnsi="Helvetica" w:cs="Chevin-DemiBold"/>
                                  <w:b/>
                                  <w:bCs/>
                                  <w:i/>
                                  <w:sz w:val="32"/>
                                  <w:szCs w:val="32"/>
                                  <w:lang w:val="en-US"/>
                                </w:rPr>
                                <w:t>Identify categories for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1" name="Text Box 411"/>
                        <wps:cNvSpPr txBox="1"/>
                        <wps:spPr>
                          <a:xfrm>
                            <a:off x="118538" y="635000"/>
                            <a:ext cx="1215029" cy="346710"/>
                          </a:xfrm>
                          <a:prstGeom prst="rect">
                            <a:avLst/>
                          </a:prstGeom>
                          <a:solidFill>
                            <a:sysClr val="window" lastClr="FFFFFF"/>
                          </a:solidFill>
                          <a:ln w="6350">
                            <a:noFill/>
                          </a:ln>
                          <a:effectLst/>
                        </wps:spPr>
                        <wps:txbx>
                          <w:txbxContent>
                            <w:p w:rsidR="004C669D" w:rsidRPr="000D4B98" w:rsidRDefault="004C669D" w:rsidP="00D1349F">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11</w:t>
                              </w:r>
                            </w:p>
                            <w:p w:rsidR="004C669D" w:rsidRDefault="004C669D" w:rsidP="00D1349F">
                              <w:pPr>
                                <w:spacing w:after="0" w:line="240" w:lineRule="auto"/>
                                <w:jc w:val="center"/>
                                <w:rPr>
                                  <w:rFonts w:ascii="Helvetica" w:hAnsi="Helvetica" w:cs="Chevin-DemiBold"/>
                                  <w:b/>
                                  <w:bCs/>
                                  <w:i/>
                                  <w:sz w:val="32"/>
                                  <w:szCs w:val="32"/>
                                  <w:lang w:val="en-US"/>
                                </w:rPr>
                              </w:pPr>
                            </w:p>
                            <w:p w:rsidR="004C669D" w:rsidRDefault="004C669D" w:rsidP="00D134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06" o:spid="_x0000_s1080" style="position:absolute;left:0;text-align:left;margin-left:0;margin-top:4.2pt;width:440.35pt;height:77.3pt;z-index:252191744;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">
                <v:shape id="Text Box 407" o:spid="_x0000_s108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Mx88YA&#10;AADcAAAADwAAAGRycy9kb3ducmV2LnhtbESPT4vCMBTE7wt+h/AEb2uqrKtUo0hBVsQ9+Ofi7dk8&#10;22LzUpuo1U+/WRA8DjPzG2Yya0wpblS7wrKCXjcCQZxaXXCmYL9bfI5AOI+ssbRMCh7kYDZtfUww&#10;1vbOG7ptfSYChF2MCnLvq1hKl+Zk0HVtRRy8k60N+iDrTOoa7wFuStmPom9psOCwkGNFSU7peXs1&#10;ClbJ4hc3x74ZPcvkZ32aV5f9YaBUp93MxyA8Nf4dfrWXWsFXNIT/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Mx88YAAADcAAAADwAAAAAAAAAAAAAAAACYAgAAZHJz&#10;L2Rvd25yZXYueG1sUEsFBgAAAAAEAAQA9QAAAIsDAAAAAA==&#10;" filled="f" stroked="f" strokeweight=".5pt">
                  <v:textbox>
                    <w:txbxContent>
                      <w:p w:rsidR="004C669D" w:rsidRDefault="004C669D" w:rsidP="00D1349F">
                        <w:pPr>
                          <w:spacing w:after="0" w:line="240" w:lineRule="auto"/>
                          <w:jc w:val="center"/>
                          <w:rPr>
                            <w:rFonts w:ascii="Helvetica" w:hAnsi="Helvetica" w:cs="Chevin-DemiBold"/>
                            <w:b/>
                            <w:bCs/>
                            <w:i/>
                            <w:sz w:val="32"/>
                            <w:szCs w:val="32"/>
                            <w:lang w:val="en-US"/>
                          </w:rPr>
                        </w:pPr>
                      </w:p>
                      <w:p w:rsidR="004C669D" w:rsidRDefault="004C669D" w:rsidP="00D1349F"/>
                    </w:txbxContent>
                  </v:textbox>
                </v:shape>
                <v:shape id="Text Box 410" o:spid="_x0000_s108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cKp8QA&#10;AADcAAAADwAAAGRycy9kb3ducmV2LnhtbERPy2rCQBTdF/yH4QpuSp34aiU6Sin1gTtNVdxdMtck&#10;mLkTMtMk/fvOotDl4byX686UoqHaFZYVjIYRCOLU6oIzBV/J5mUOwnlkjaVlUvBDDtar3tMSY21b&#10;PlJz8pkIIexiVJB7X8VSujQng25oK+LA3W1t0AdYZ1LX2IZwU8pxFL1KgwWHhhwr+sgpfZy+jYLb&#10;c3Y9uG57biezSfW5a5K3i06UGvS79wUIT53/F/+591rBdBTmhzPhCM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CqfEAAAA3AAAAA8AAAAAAAAAAAAAAAAAmAIAAGRycy9k&#10;b3ducmV2LnhtbFBLBQYAAAAABAAEAPUAAACJAwAAAAA=&#10;" fillcolor="white [3201]" stroked="f" strokeweight=".5pt">
                  <v:textbox>
                    <w:txbxContent>
                      <w:p w:rsidR="004C669D" w:rsidRPr="00D1349F" w:rsidRDefault="004C669D" w:rsidP="00D1349F">
                        <w:pPr>
                          <w:spacing w:before="160" w:after="120" w:line="240" w:lineRule="auto"/>
                        </w:pPr>
                        <w:r>
                          <w:rPr>
                            <w:rFonts w:ascii="Helvetica" w:hAnsi="Helvetica" w:cs="Chevin-DemiBold"/>
                            <w:b/>
                            <w:bCs/>
                            <w:i/>
                            <w:sz w:val="32"/>
                            <w:szCs w:val="32"/>
                            <w:lang w:val="en-US"/>
                          </w:rPr>
                          <w:t>Identify categories for destination information</w:t>
                        </w:r>
                      </w:p>
                    </w:txbxContent>
                  </v:textbox>
                </v:shape>
                <v:shape id="Text Box 411" o:spid="_x0000_s1083" type="#_x0000_t202" style="position:absolute;left:1185;top:6350;width:1215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fQUcYA&#10;AADcAAAADwAAAGRycy9kb3ducmV2LnhtbESPQWvCQBSE7wX/w/IEb3UTkVJSVynSooJBmxZ6fWRf&#10;k9Ts27C7mtRf3y0UPA4z8w2zWA2mFRdyvrGsIJ0mIIhLqxuuFHy8v94/gvABWWNrmRT8kIfVcnS3&#10;wEzbnt/oUoRKRAj7DBXUIXSZlL6syaCf2o44el/WGQxRukpqh32Em1bOkuRBGmw4LtTY0bqm8lSc&#10;jYLPvti4w273fey2+fVwLfI9veRKTcbD8xOIQEO4hf/bW61gnqbwdy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fQUcYAAADcAAAADwAAAAAAAAAAAAAAAACYAgAAZHJz&#10;L2Rvd25yZXYueG1sUEsFBgAAAAAEAAQA9QAAAIsDAAAAAA==&#10;" fillcolor="window" stroked="f" strokeweight=".5pt">
                  <v:textbox>
                    <w:txbxContent>
                      <w:p w:rsidR="004C669D" w:rsidRPr="000D4B98" w:rsidRDefault="004C669D" w:rsidP="00D1349F">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11</w:t>
                        </w:r>
                      </w:p>
                      <w:p w:rsidR="004C669D" w:rsidRDefault="004C669D" w:rsidP="00D1349F">
                        <w:pPr>
                          <w:spacing w:after="0" w:line="240" w:lineRule="auto"/>
                          <w:jc w:val="center"/>
                          <w:rPr>
                            <w:rFonts w:ascii="Helvetica" w:hAnsi="Helvetica" w:cs="Chevin-DemiBold"/>
                            <w:b/>
                            <w:bCs/>
                            <w:i/>
                            <w:sz w:val="32"/>
                            <w:szCs w:val="32"/>
                            <w:lang w:val="en-US"/>
                          </w:rPr>
                        </w:pPr>
                      </w:p>
                      <w:p w:rsidR="004C669D" w:rsidRDefault="004C669D" w:rsidP="00D1349F"/>
                    </w:txbxContent>
                  </v:textbox>
                </v:shape>
              </v:group>
            </w:pict>
          </mc:Fallback>
        </mc:AlternateContent>
      </w:r>
      <w:r w:rsidRPr="008420FD">
        <w:rPr>
          <w:noProof/>
          <w:lang w:eastAsia="en-AU"/>
        </w:rPr>
        <mc:AlternateContent>
          <mc:Choice Requires="wps">
            <w:drawing>
              <wp:anchor distT="0" distB="0" distL="114300" distR="114300" simplePos="0" relativeHeight="252192768" behindDoc="1" locked="0" layoutInCell="1" allowOverlap="1" wp14:anchorId="43A2A83B" wp14:editId="521CA8B6">
                <wp:simplePos x="0" y="0"/>
                <wp:positionH relativeFrom="column">
                  <wp:posOffset>-98637</wp:posOffset>
                </wp:positionH>
                <wp:positionV relativeFrom="paragraph">
                  <wp:posOffset>11430</wp:posOffset>
                </wp:positionV>
                <wp:extent cx="5791200" cy="1100243"/>
                <wp:effectExtent l="0" t="0" r="19050" b="24130"/>
                <wp:wrapNone/>
                <wp:docPr id="412" name="Text Box 412"/>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D134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12" o:spid="_x0000_s1084" type="#_x0000_t202" style="position:absolute;left:0;text-align:left;margin-left:-7.75pt;margin-top:.9pt;width:456pt;height:86.65pt;z-index:-25112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V7h26X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D1349F"/>
                  </w:txbxContent>
                </v:textbox>
              </v:shape>
            </w:pict>
          </mc:Fallback>
        </mc:AlternateContent>
      </w:r>
      <w:r w:rsidRPr="008420FD">
        <w:rPr>
          <w:noProof/>
          <w:lang w:eastAsia="en-AU"/>
        </w:rPr>
        <w:drawing>
          <wp:anchor distT="0" distB="0" distL="114300" distR="114300" simplePos="0" relativeHeight="252190720" behindDoc="0" locked="0" layoutInCell="1" allowOverlap="1" wp14:anchorId="308140AF" wp14:editId="699B48FF">
            <wp:simplePos x="0" y="0"/>
            <wp:positionH relativeFrom="column">
              <wp:posOffset>363220</wp:posOffset>
            </wp:positionH>
            <wp:positionV relativeFrom="paragraph">
              <wp:posOffset>58420</wp:posOffset>
            </wp:positionV>
            <wp:extent cx="647700" cy="628650"/>
            <wp:effectExtent l="0" t="0" r="0" b="0"/>
            <wp:wrapSquare wrapText="bothSides"/>
            <wp:docPr id="41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D1349F" w:rsidRPr="008420FD" w:rsidRDefault="00D1349F" w:rsidP="00D1349F">
      <w:pPr>
        <w:pStyle w:val="BodyCopy"/>
        <w:rPr>
          <w:noProof w:val="0"/>
        </w:rPr>
      </w:pPr>
    </w:p>
    <w:p w:rsidR="00D1349F" w:rsidRPr="008420FD" w:rsidRDefault="00D1349F" w:rsidP="00D1349F">
      <w:pPr>
        <w:pStyle w:val="BodyCopy"/>
        <w:rPr>
          <w:noProof w:val="0"/>
        </w:rPr>
      </w:pPr>
    </w:p>
    <w:p w:rsidR="00D1349F" w:rsidRPr="008420FD" w:rsidRDefault="00D1349F" w:rsidP="00D1349F">
      <w:pPr>
        <w:pStyle w:val="BodyCopy"/>
        <w:rPr>
          <w:noProof w:val="0"/>
        </w:rPr>
      </w:pPr>
    </w:p>
    <w:p w:rsidR="00D1349F" w:rsidRPr="008420FD" w:rsidRDefault="00D1349F" w:rsidP="00D1349F">
      <w:pPr>
        <w:pStyle w:val="BodyCopy"/>
        <w:rPr>
          <w:noProof w:val="0"/>
        </w:rPr>
      </w:pPr>
    </w:p>
    <w:p w:rsidR="000D608E" w:rsidRPr="008420FD" w:rsidRDefault="000D608E" w:rsidP="00D1349F">
      <w:pPr>
        <w:pStyle w:val="BodyCopy"/>
        <w:rPr>
          <w:noProof w:val="0"/>
        </w:rPr>
      </w:pPr>
      <w:r w:rsidRPr="008420FD">
        <w:rPr>
          <w:noProof w:val="0"/>
        </w:rPr>
        <w:t xml:space="preserve">You are </w:t>
      </w:r>
      <w:r w:rsidR="0017452E">
        <w:rPr>
          <w:noProof w:val="0"/>
        </w:rPr>
        <w:t xml:space="preserve">to </w:t>
      </w:r>
      <w:r w:rsidRPr="008420FD">
        <w:rPr>
          <w:noProof w:val="0"/>
        </w:rPr>
        <w:t>identify 6</w:t>
      </w:r>
      <w:r w:rsidR="008420FD" w:rsidRPr="008420FD">
        <w:rPr>
          <w:noProof w:val="0"/>
        </w:rPr>
        <w:t xml:space="preserve"> – </w:t>
      </w:r>
      <w:r w:rsidRPr="008420FD">
        <w:rPr>
          <w:noProof w:val="0"/>
        </w:rPr>
        <w:t>10 possible categories of destination information you would set up for a travel and tourism organisation in your country.</w:t>
      </w:r>
    </w:p>
    <w:p w:rsidR="000D608E" w:rsidRPr="008420FD" w:rsidRDefault="000D608E" w:rsidP="000D608E">
      <w:pPr>
        <w:autoSpaceDE w:val="0"/>
        <w:autoSpaceDN w:val="0"/>
        <w:adjustRightInd w:val="0"/>
        <w:spacing w:before="80" w:after="120" w:line="240" w:lineRule="auto"/>
        <w:rPr>
          <w:rFonts w:ascii="Helvetica" w:hAnsi="Helvetica"/>
        </w:rPr>
      </w:pPr>
    </w:p>
    <w:p w:rsidR="00D1349F" w:rsidRPr="008420FD" w:rsidRDefault="00D1349F" w:rsidP="00386A16">
      <w:pPr>
        <w:pStyle w:val="ActivityRulesInsertTab"/>
      </w:pPr>
      <w:r w:rsidRPr="008420FD">
        <w:tab/>
      </w:r>
    </w:p>
    <w:p w:rsidR="00D1349F"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386A16" w:rsidRPr="008420FD" w:rsidRDefault="00386A16" w:rsidP="00386A16">
      <w:pPr>
        <w:pStyle w:val="ActivityRulesInsertTab"/>
      </w:pPr>
      <w:r w:rsidRPr="008420FD">
        <w:tab/>
      </w:r>
    </w:p>
    <w:p w:rsidR="00590D30" w:rsidRPr="00590D30" w:rsidRDefault="00590D30" w:rsidP="00590D30">
      <w:pPr>
        <w:pStyle w:val="BodyCopy"/>
        <w:tabs>
          <w:tab w:val="left" w:pos="4253"/>
        </w:tabs>
      </w:pPr>
      <w:r w:rsidRPr="008420FD">
        <w:drawing>
          <wp:anchor distT="0" distB="0" distL="114300" distR="114300" simplePos="0" relativeHeight="252047360" behindDoc="0" locked="0" layoutInCell="1" allowOverlap="1" wp14:anchorId="36B6CFE3" wp14:editId="1E5214D4">
            <wp:simplePos x="0" y="0"/>
            <wp:positionH relativeFrom="column">
              <wp:posOffset>1728470</wp:posOffset>
            </wp:positionH>
            <wp:positionV relativeFrom="paragraph">
              <wp:posOffset>67945</wp:posOffset>
            </wp:positionV>
            <wp:extent cx="2087880" cy="1381125"/>
            <wp:effectExtent l="0" t="0" r="7620" b="9525"/>
            <wp:wrapSquare wrapText="bothSides"/>
            <wp:docPr id="19" name="Picture 18" descr="shutterstock_104278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78490.jpg"/>
                    <pic:cNvPicPr/>
                  </pic:nvPicPr>
                  <pic:blipFill>
                    <a:blip r:embed="rId182" cstate="print"/>
                    <a:stretch>
                      <a:fillRect/>
                    </a:stretch>
                  </pic:blipFill>
                  <pic:spPr>
                    <a:xfrm>
                      <a:off x="0" y="0"/>
                      <a:ext cx="2087880" cy="1381125"/>
                    </a:xfrm>
                    <a:prstGeom prst="rect">
                      <a:avLst/>
                    </a:prstGeom>
                  </pic:spPr>
                </pic:pic>
              </a:graphicData>
            </a:graphic>
            <wp14:sizeRelH relativeFrom="margin">
              <wp14:pctWidth>0</wp14:pctWidth>
            </wp14:sizeRelH>
            <wp14:sizeRelV relativeFrom="margin">
              <wp14:pctHeight>0</wp14:pctHeight>
            </wp14:sizeRelV>
          </wp:anchor>
        </w:drawing>
      </w:r>
    </w:p>
    <w:p w:rsidR="00590D30" w:rsidRPr="00590D30" w:rsidRDefault="00590D30" w:rsidP="00590D30">
      <w:pPr>
        <w:pStyle w:val="BodyCopy"/>
      </w:pPr>
    </w:p>
    <w:p w:rsidR="00590D30" w:rsidRPr="00590D30" w:rsidRDefault="00590D30" w:rsidP="00590D30">
      <w:pPr>
        <w:pStyle w:val="BodyCopy"/>
      </w:pPr>
    </w:p>
    <w:p w:rsidR="00590D30" w:rsidRDefault="00590D30" w:rsidP="00590D30">
      <w:pPr>
        <w:pStyle w:val="BodyCopy"/>
      </w:pPr>
    </w:p>
    <w:p w:rsidR="00590D30" w:rsidRDefault="00590D30" w:rsidP="00590D30">
      <w:pPr>
        <w:pStyle w:val="BodyCopy"/>
      </w:pPr>
    </w:p>
    <w:p w:rsidR="00590D30" w:rsidRPr="00590D30" w:rsidRDefault="00590D30" w:rsidP="00590D30">
      <w:pPr>
        <w:pStyle w:val="BodyCopy"/>
      </w:pPr>
    </w:p>
    <w:p w:rsidR="00590D30" w:rsidRPr="00590D30" w:rsidRDefault="00590D30" w:rsidP="00590D30">
      <w:pPr>
        <w:pStyle w:val="ActivityBottom"/>
      </w:pPr>
    </w:p>
    <w:p w:rsidR="00386A16" w:rsidRPr="00590D30" w:rsidRDefault="00386A16" w:rsidP="00590D30">
      <w:pPr>
        <w:pStyle w:val="BodyCopy"/>
      </w:pPr>
      <w:r w:rsidRPr="00590D30">
        <w:br w:type="page"/>
      </w:r>
    </w:p>
    <w:p w:rsidR="00386A16" w:rsidRPr="008420FD" w:rsidRDefault="00386A16" w:rsidP="00386A16">
      <w:pPr>
        <w:pStyle w:val="Bullet1"/>
        <w:numPr>
          <w:ilvl w:val="0"/>
          <w:numId w:val="0"/>
        </w:numPr>
        <w:ind w:left="357"/>
      </w:pPr>
      <w:r w:rsidRPr="008420FD">
        <w:rPr>
          <w:noProof/>
          <w:lang w:eastAsia="en-AU"/>
        </w:rPr>
        <mc:AlternateContent>
          <mc:Choice Requires="wpg">
            <w:drawing>
              <wp:anchor distT="0" distB="0" distL="114300" distR="114300" simplePos="0" relativeHeight="252195840" behindDoc="0" locked="0" layoutInCell="1" allowOverlap="1" wp14:anchorId="6DD0E84D" wp14:editId="026CBFE6">
                <wp:simplePos x="0" y="0"/>
                <wp:positionH relativeFrom="column">
                  <wp:posOffset>0</wp:posOffset>
                </wp:positionH>
                <wp:positionV relativeFrom="paragraph">
                  <wp:posOffset>53340</wp:posOffset>
                </wp:positionV>
                <wp:extent cx="5592445" cy="981710"/>
                <wp:effectExtent l="0" t="0" r="8255" b="8890"/>
                <wp:wrapNone/>
                <wp:docPr id="414" name="Group 414"/>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15" name="Text Box 415"/>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6" name="Text Box 416"/>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386A16">
                              <w:pPr>
                                <w:spacing w:before="160" w:after="120" w:line="240" w:lineRule="auto"/>
                              </w:pPr>
                              <w:r>
                                <w:rPr>
                                  <w:rFonts w:ascii="Helvetica" w:hAnsi="Helvetica" w:cs="Chevin-DemiBold"/>
                                  <w:b/>
                                  <w:bCs/>
                                  <w:i/>
                                  <w:sz w:val="32"/>
                                  <w:szCs w:val="32"/>
                                  <w:lang w:val="en-US"/>
                                </w:rPr>
                                <w:t>Identify strategy for maintaining manual destination information inventory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 name="Text Box 417"/>
                        <wps:cNvSpPr txBox="1"/>
                        <wps:spPr>
                          <a:xfrm>
                            <a:off x="118538" y="635000"/>
                            <a:ext cx="1215029" cy="346710"/>
                          </a:xfrm>
                          <a:prstGeom prst="rect">
                            <a:avLst/>
                          </a:prstGeom>
                          <a:solidFill>
                            <a:sysClr val="window" lastClr="FFFFFF"/>
                          </a:solidFill>
                          <a:ln w="6350">
                            <a:noFill/>
                          </a:ln>
                          <a:effectLst/>
                        </wps:spPr>
                        <wps:txbx>
                          <w:txbxContent>
                            <w:p w:rsidR="004C669D" w:rsidRPr="000D4B98" w:rsidRDefault="004C669D" w:rsidP="00386A1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12</w:t>
                              </w:r>
                            </w:p>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14" o:spid="_x0000_s1085" style="position:absolute;left:0;text-align:left;margin-left:0;margin-top:4.2pt;width:440.35pt;height:77.3pt;z-index:252195840;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">
                <v:shape id="Text Box 415" o:spid="_x0000_s108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ScwscA&#10;AADcAAAADwAAAGRycy9kb3ducmV2LnhtbESPQWvCQBSE74X+h+UJvdVNpEpIXUMIBEtpD1ovvb1m&#10;n0kw+zbNrpr6692C4HGYmW+YZTaaTpxocK1lBfE0AkFcWd1yrWD3VT4nIJxH1thZJgV/5CBbPT4s&#10;MdX2zBs6bX0tAoRdigoa7/tUSlc1ZNBNbU8cvL0dDPogh1rqAc8Bbjo5i6KFNNhyWGiwp6Kh6rA9&#10;GgXvRfmJm5+ZSS5dsf7Y5/3v7nuu1NNkzF9BeBr9PXxrv2kFL/Ec/s+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UnMLHAAAA3AAAAA8AAAAAAAAAAAAAAAAAmAIAAGRy&#10;cy9kb3ducmV2LnhtbFBLBQYAAAAABAAEAPUAAACMAwAAAAA=&#10;" filled="f" stroked="f" strokeweight=".5pt">
                  <v:textbox>
                    <w:txbxContent>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v:textbox>
                </v:shape>
                <v:shape id="Text Box 416" o:spid="_x0000_s108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yI3SMYA&#10;AADcAAAADwAAAGRycy9kb3ducmV2LnhtbESPT2vCQBTE74LfYXmFXqRurH+JrlJKbcVbja14e2Rf&#10;k2D2bchuk/TbuwXB4zAzv2FWm86UoqHaFZYVjIYRCOLU6oIzBcdk+7QA4TyyxtIyKfgjB5t1v7fC&#10;WNuWP6k5+EwECLsYFeTeV7GULs3JoBvaijh4P7Y26IOsM6lrbAPclPI5imbSYMFhIceKXnNKL4df&#10;o+A8yE57171/tePpuHr7aJL5t06UenzoXpYgPHX+Hr61d1rBZDSD/zPhCM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yI3SMYAAADcAAAADwAAAAAAAAAAAAAAAACYAgAAZHJz&#10;L2Rvd25yZXYueG1sUEsFBgAAAAAEAAQA9QAAAIsDAAAAAA==&#10;" fillcolor="white [3201]" stroked="f" strokeweight=".5pt">
                  <v:textbox>
                    <w:txbxContent>
                      <w:p w:rsidR="004C669D" w:rsidRDefault="004C669D" w:rsidP="00386A16">
                        <w:pPr>
                          <w:spacing w:before="160" w:after="120" w:line="240" w:lineRule="auto"/>
                        </w:pPr>
                        <w:r>
                          <w:rPr>
                            <w:rFonts w:ascii="Helvetica" w:hAnsi="Helvetica" w:cs="Chevin-DemiBold"/>
                            <w:b/>
                            <w:bCs/>
                            <w:i/>
                            <w:sz w:val="32"/>
                            <w:szCs w:val="32"/>
                            <w:lang w:val="en-US"/>
                          </w:rPr>
                          <w:t>Identify strategy for maintaining manual destination information inventory systems</w:t>
                        </w:r>
                      </w:p>
                    </w:txbxContent>
                  </v:textbox>
                </v:shape>
                <v:shape id="Text Box 417" o:spid="_x0000_s1088" type="#_x0000_t202" style="position:absolute;left:1185;top:6350;width:1215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LtvsYA&#10;AADcAAAADwAAAGRycy9kb3ducmV2LnhtbESPQWvCQBSE74L/YXlCb3VjKa1EVymlokKDGoVeH9nX&#10;JG32bdjdmtRf3xUKHoeZ+YaZL3vTiDM5X1tWMBknIIgLq2suFZyOq/spCB+QNTaWScEveVguhoM5&#10;ptp2fKBzHkoRIexTVFCF0KZS+qIig35sW+LofVpnMETpSqkddhFuGvmQJE/SYM1xocKWXisqvvMf&#10;o+Cjy9dut91+7dtNdtld8uyd3jKl7kb9ywxEoD7cwv/tjVbwOHmG65l4BO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uLtvsYAAADcAAAADwAAAAAAAAAAAAAAAACYAgAAZHJz&#10;L2Rvd25yZXYueG1sUEsFBgAAAAAEAAQA9QAAAIsDAAAAAA==&#10;" fillcolor="window" stroked="f" strokeweight=".5pt">
                  <v:textbox>
                    <w:txbxContent>
                      <w:p w:rsidR="004C669D" w:rsidRPr="000D4B98" w:rsidRDefault="004C669D" w:rsidP="00386A1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12</w:t>
                        </w:r>
                      </w:p>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v:textbox>
                </v:shape>
              </v:group>
            </w:pict>
          </mc:Fallback>
        </mc:AlternateContent>
      </w:r>
      <w:r w:rsidRPr="008420FD">
        <w:rPr>
          <w:noProof/>
          <w:lang w:eastAsia="en-AU"/>
        </w:rPr>
        <mc:AlternateContent>
          <mc:Choice Requires="wps">
            <w:drawing>
              <wp:anchor distT="0" distB="0" distL="114300" distR="114300" simplePos="0" relativeHeight="252196864" behindDoc="1" locked="0" layoutInCell="1" allowOverlap="1" wp14:anchorId="210A79A7" wp14:editId="29E9BDC2">
                <wp:simplePos x="0" y="0"/>
                <wp:positionH relativeFrom="column">
                  <wp:posOffset>-98637</wp:posOffset>
                </wp:positionH>
                <wp:positionV relativeFrom="paragraph">
                  <wp:posOffset>11430</wp:posOffset>
                </wp:positionV>
                <wp:extent cx="5791200" cy="1100243"/>
                <wp:effectExtent l="0" t="0" r="19050" b="24130"/>
                <wp:wrapNone/>
                <wp:docPr id="418" name="Text Box 418"/>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386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18" o:spid="_x0000_s1089" type="#_x0000_t202" style="position:absolute;left:0;text-align:left;margin-left:-7.75pt;margin-top:.9pt;width:456pt;height:86.65pt;z-index:-25111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GaElYX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386A16"/>
                  </w:txbxContent>
                </v:textbox>
              </v:shape>
            </w:pict>
          </mc:Fallback>
        </mc:AlternateContent>
      </w:r>
      <w:r w:rsidRPr="008420FD">
        <w:rPr>
          <w:noProof/>
          <w:lang w:eastAsia="en-AU"/>
        </w:rPr>
        <w:drawing>
          <wp:anchor distT="0" distB="0" distL="114300" distR="114300" simplePos="0" relativeHeight="252194816" behindDoc="0" locked="0" layoutInCell="1" allowOverlap="1" wp14:anchorId="07218DE7" wp14:editId="2D4D82E7">
            <wp:simplePos x="0" y="0"/>
            <wp:positionH relativeFrom="column">
              <wp:posOffset>363220</wp:posOffset>
            </wp:positionH>
            <wp:positionV relativeFrom="paragraph">
              <wp:posOffset>58420</wp:posOffset>
            </wp:positionV>
            <wp:extent cx="647700" cy="628650"/>
            <wp:effectExtent l="0" t="0" r="0" b="0"/>
            <wp:wrapSquare wrapText="bothSides"/>
            <wp:docPr id="419"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86A16" w:rsidRPr="008420FD" w:rsidRDefault="00386A16" w:rsidP="00386A16">
      <w:pPr>
        <w:pStyle w:val="BodyCopy"/>
        <w:rPr>
          <w:noProof w:val="0"/>
        </w:rPr>
      </w:pPr>
    </w:p>
    <w:p w:rsidR="00386A16" w:rsidRPr="008420FD" w:rsidRDefault="00386A16" w:rsidP="00386A16">
      <w:pPr>
        <w:pStyle w:val="BodyCopy"/>
        <w:rPr>
          <w:noProof w:val="0"/>
        </w:rPr>
      </w:pPr>
    </w:p>
    <w:p w:rsidR="00386A16" w:rsidRPr="008420FD" w:rsidRDefault="00386A16" w:rsidP="00386A16">
      <w:pPr>
        <w:pStyle w:val="BodyCopy"/>
        <w:rPr>
          <w:noProof w:val="0"/>
        </w:rPr>
      </w:pPr>
    </w:p>
    <w:p w:rsidR="00386A16" w:rsidRPr="008420FD" w:rsidRDefault="00386A16" w:rsidP="00386A16">
      <w:pPr>
        <w:pStyle w:val="BodyCopy"/>
        <w:rPr>
          <w:noProof w:val="0"/>
        </w:rPr>
      </w:pPr>
    </w:p>
    <w:p w:rsidR="00B16A87" w:rsidRPr="008420FD" w:rsidRDefault="00B16A87" w:rsidP="00386A16">
      <w:pPr>
        <w:pStyle w:val="BodyCopy"/>
        <w:rPr>
          <w:noProof w:val="0"/>
        </w:rPr>
      </w:pPr>
      <w:r w:rsidRPr="008420FD">
        <w:rPr>
          <w:noProof w:val="0"/>
        </w:rPr>
        <w:t xml:space="preserve">You are required to identify </w:t>
      </w:r>
      <w:r w:rsidR="000D608E" w:rsidRPr="008420FD">
        <w:rPr>
          <w:noProof w:val="0"/>
        </w:rPr>
        <w:t>four</w:t>
      </w:r>
      <w:r w:rsidRPr="008420FD">
        <w:rPr>
          <w:noProof w:val="0"/>
        </w:rPr>
        <w:t xml:space="preserve"> strategies for maintaining manual </w:t>
      </w:r>
      <w:r w:rsidR="0088452F" w:rsidRPr="008420FD">
        <w:rPr>
          <w:noProof w:val="0"/>
        </w:rPr>
        <w:t>destination</w:t>
      </w:r>
      <w:r w:rsidRPr="008420FD">
        <w:rPr>
          <w:noProof w:val="0"/>
        </w:rPr>
        <w:t xml:space="preserve"> information inventory systems.</w:t>
      </w:r>
    </w:p>
    <w:p w:rsidR="00B16A87" w:rsidRPr="008420FD" w:rsidRDefault="00B16A87" w:rsidP="00B16A87">
      <w:pPr>
        <w:autoSpaceDE w:val="0"/>
        <w:autoSpaceDN w:val="0"/>
        <w:adjustRightInd w:val="0"/>
        <w:spacing w:before="80" w:after="120" w:line="240" w:lineRule="auto"/>
        <w:rPr>
          <w:rFonts w:ascii="Helvetica" w:hAnsi="Helvetica" w:cs="Chevin-DemiBold"/>
        </w:rPr>
      </w:pPr>
    </w:p>
    <w:p w:rsidR="00772DC2" w:rsidRPr="008420FD" w:rsidRDefault="00772DC2" w:rsidP="00772DC2">
      <w:pPr>
        <w:pStyle w:val="ActivityRulesInsertTab"/>
        <w:ind w:left="426" w:hanging="426"/>
      </w:pPr>
      <w:r w:rsidRPr="008420FD">
        <w:t xml:space="preserve">1. </w:t>
      </w:r>
      <w:r w:rsidRPr="008420FD">
        <w:tab/>
      </w:r>
      <w:r w:rsidRPr="008420FD">
        <w:tab/>
      </w:r>
    </w:p>
    <w:p w:rsidR="00772DC2" w:rsidRPr="008420FD" w:rsidRDefault="00772DC2" w:rsidP="00772DC2">
      <w:pPr>
        <w:pStyle w:val="ActivityRulesInsertTab"/>
        <w:ind w:left="426" w:hanging="426"/>
      </w:pPr>
      <w:r w:rsidRPr="008420FD">
        <w:tab/>
      </w:r>
      <w:r w:rsidRPr="008420FD">
        <w:tab/>
      </w:r>
    </w:p>
    <w:p w:rsidR="00772DC2" w:rsidRPr="008420FD" w:rsidRDefault="00772DC2" w:rsidP="00772DC2">
      <w:pPr>
        <w:pStyle w:val="ActivityRulesInsertTab"/>
        <w:ind w:left="426" w:hanging="426"/>
      </w:pPr>
      <w:r w:rsidRPr="008420FD">
        <w:t xml:space="preserve">2. </w:t>
      </w:r>
      <w:r w:rsidRPr="008420FD">
        <w:tab/>
      </w:r>
      <w:r w:rsidRPr="008420FD">
        <w:tab/>
      </w:r>
    </w:p>
    <w:p w:rsidR="00772DC2" w:rsidRPr="008420FD" w:rsidRDefault="00772DC2" w:rsidP="00772DC2">
      <w:pPr>
        <w:pStyle w:val="ActivityRulesInsertTab"/>
        <w:ind w:left="426" w:hanging="426"/>
      </w:pPr>
      <w:r w:rsidRPr="008420FD">
        <w:tab/>
      </w:r>
      <w:r w:rsidRPr="008420FD">
        <w:tab/>
      </w:r>
    </w:p>
    <w:p w:rsidR="00772DC2" w:rsidRPr="008420FD" w:rsidRDefault="00772DC2" w:rsidP="00772DC2">
      <w:pPr>
        <w:pStyle w:val="ActivityRulesInsertTab"/>
        <w:ind w:left="426" w:hanging="426"/>
      </w:pPr>
      <w:r w:rsidRPr="008420FD">
        <w:t xml:space="preserve">3. </w:t>
      </w:r>
      <w:r w:rsidRPr="008420FD">
        <w:tab/>
      </w:r>
      <w:r w:rsidRPr="008420FD">
        <w:tab/>
      </w:r>
    </w:p>
    <w:p w:rsidR="00772DC2" w:rsidRPr="008420FD" w:rsidRDefault="00772DC2" w:rsidP="00772DC2">
      <w:pPr>
        <w:pStyle w:val="ActivityRulesInsertTab"/>
        <w:ind w:left="426" w:hanging="426"/>
      </w:pPr>
      <w:r w:rsidRPr="008420FD">
        <w:tab/>
      </w:r>
      <w:r w:rsidRPr="008420FD">
        <w:tab/>
      </w:r>
    </w:p>
    <w:p w:rsidR="00772DC2" w:rsidRPr="008420FD" w:rsidRDefault="00772DC2" w:rsidP="00772DC2">
      <w:pPr>
        <w:pStyle w:val="ActivityRulesInsertTab"/>
        <w:ind w:left="426" w:hanging="426"/>
      </w:pPr>
      <w:r w:rsidRPr="008420FD">
        <w:t xml:space="preserve">4. </w:t>
      </w:r>
      <w:r w:rsidRPr="008420FD">
        <w:tab/>
      </w:r>
      <w:r w:rsidRPr="008420FD">
        <w:tab/>
      </w:r>
    </w:p>
    <w:p w:rsidR="00772DC2" w:rsidRPr="008420FD" w:rsidRDefault="00772DC2" w:rsidP="00772DC2">
      <w:pPr>
        <w:pStyle w:val="ActivityRulesInsertTab"/>
        <w:ind w:left="426" w:hanging="426"/>
      </w:pPr>
      <w:r w:rsidRPr="008420FD">
        <w:tab/>
      </w:r>
      <w:r w:rsidRPr="008420FD">
        <w:tab/>
      </w:r>
    </w:p>
    <w:p w:rsidR="00772DC2" w:rsidRPr="008420FD" w:rsidRDefault="00772DC2" w:rsidP="00772DC2">
      <w:pPr>
        <w:pStyle w:val="ActivityRulesInsertTab"/>
        <w:ind w:left="426" w:hanging="426"/>
      </w:pPr>
      <w:r w:rsidRPr="008420FD">
        <w:tab/>
      </w:r>
      <w:r w:rsidRPr="008420FD">
        <w:tab/>
      </w:r>
    </w:p>
    <w:p w:rsidR="00772DC2" w:rsidRPr="008420FD" w:rsidRDefault="00772DC2" w:rsidP="00772DC2">
      <w:pPr>
        <w:pStyle w:val="ActivityRulesInsertTab"/>
        <w:ind w:left="426" w:hanging="426"/>
      </w:pPr>
      <w:r w:rsidRPr="008420FD">
        <w:tab/>
      </w:r>
      <w:r w:rsidRPr="008420FD">
        <w:tab/>
      </w:r>
    </w:p>
    <w:p w:rsidR="00772DC2" w:rsidRPr="008420FD" w:rsidRDefault="00772DC2" w:rsidP="00772DC2">
      <w:pPr>
        <w:autoSpaceDE w:val="0"/>
        <w:autoSpaceDN w:val="0"/>
        <w:adjustRightInd w:val="0"/>
        <w:spacing w:before="80" w:after="120" w:line="240" w:lineRule="auto"/>
        <w:rPr>
          <w:rFonts w:ascii="Helvetica" w:hAnsi="Helvetica" w:cs="Chevin-DemiBold"/>
        </w:rPr>
      </w:pPr>
      <w:r w:rsidRPr="008420FD">
        <w:rPr>
          <w:noProof/>
        </w:rPr>
        <w:drawing>
          <wp:anchor distT="0" distB="0" distL="114300" distR="114300" simplePos="0" relativeHeight="252049408" behindDoc="0" locked="0" layoutInCell="1" allowOverlap="1" wp14:anchorId="4CD4DB8F" wp14:editId="1CF7D717">
            <wp:simplePos x="0" y="0"/>
            <wp:positionH relativeFrom="column">
              <wp:posOffset>2161540</wp:posOffset>
            </wp:positionH>
            <wp:positionV relativeFrom="paragraph">
              <wp:posOffset>173990</wp:posOffset>
            </wp:positionV>
            <wp:extent cx="1744980" cy="1162050"/>
            <wp:effectExtent l="0" t="0" r="7620" b="0"/>
            <wp:wrapSquare wrapText="bothSides"/>
            <wp:docPr id="22" name="Picture 19" descr="shutterstock_172395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395437.jpg"/>
                    <pic:cNvPicPr/>
                  </pic:nvPicPr>
                  <pic:blipFill>
                    <a:blip r:embed="rId183" cstate="print"/>
                    <a:stretch>
                      <a:fillRect/>
                    </a:stretch>
                  </pic:blipFill>
                  <pic:spPr>
                    <a:xfrm>
                      <a:off x="0" y="0"/>
                      <a:ext cx="1744980" cy="1162050"/>
                    </a:xfrm>
                    <a:prstGeom prst="rect">
                      <a:avLst/>
                    </a:prstGeom>
                  </pic:spPr>
                </pic:pic>
              </a:graphicData>
            </a:graphic>
            <wp14:sizeRelH relativeFrom="margin">
              <wp14:pctWidth>0</wp14:pctWidth>
            </wp14:sizeRelH>
            <wp14:sizeRelV relativeFrom="margin">
              <wp14:pctHeight>0</wp14:pctHeight>
            </wp14:sizeRelV>
          </wp:anchor>
        </w:drawing>
      </w:r>
    </w:p>
    <w:p w:rsidR="00772DC2" w:rsidRPr="008420FD" w:rsidRDefault="00772DC2" w:rsidP="00B16A87">
      <w:pPr>
        <w:autoSpaceDE w:val="0"/>
        <w:autoSpaceDN w:val="0"/>
        <w:adjustRightInd w:val="0"/>
        <w:spacing w:before="80" w:after="120" w:line="240" w:lineRule="auto"/>
        <w:rPr>
          <w:rFonts w:ascii="Helvetica" w:hAnsi="Helvetica" w:cs="Chevin-DemiBold"/>
        </w:rPr>
      </w:pPr>
    </w:p>
    <w:p w:rsidR="00386A16" w:rsidRPr="008420FD" w:rsidRDefault="00386A16" w:rsidP="00386A16">
      <w:pPr>
        <w:pStyle w:val="BodyCopy"/>
        <w:rPr>
          <w:noProof w:val="0"/>
        </w:rPr>
      </w:pPr>
    </w:p>
    <w:p w:rsidR="00386A16" w:rsidRPr="008420FD" w:rsidRDefault="00386A16" w:rsidP="00386A16">
      <w:pPr>
        <w:pStyle w:val="BodyCopy"/>
        <w:rPr>
          <w:noProof w:val="0"/>
        </w:rPr>
      </w:pPr>
    </w:p>
    <w:p w:rsidR="00386A16" w:rsidRPr="008420FD" w:rsidRDefault="00386A16" w:rsidP="00386A16">
      <w:pPr>
        <w:pStyle w:val="BodyCopy"/>
        <w:rPr>
          <w:noProof w:val="0"/>
        </w:rPr>
      </w:pPr>
    </w:p>
    <w:p w:rsidR="00386A16" w:rsidRPr="008420FD" w:rsidRDefault="00386A16" w:rsidP="00386A16">
      <w:pPr>
        <w:pStyle w:val="BodyCopy"/>
        <w:rPr>
          <w:noProof w:val="0"/>
        </w:rPr>
      </w:pPr>
    </w:p>
    <w:p w:rsidR="00386A16" w:rsidRPr="008420FD" w:rsidRDefault="00386A16" w:rsidP="00386A16">
      <w:pPr>
        <w:pStyle w:val="ActivityBottom"/>
        <w:rPr>
          <w:noProof w:val="0"/>
        </w:rPr>
      </w:pPr>
    </w:p>
    <w:p w:rsidR="00386A16" w:rsidRPr="008420FD" w:rsidRDefault="00386A16">
      <w:pPr>
        <w:rPr>
          <w:rFonts w:ascii="Helvetica" w:eastAsia="Calibri" w:hAnsi="Helvetica" w:cs="Calibri"/>
          <w:szCs w:val="16"/>
          <w:lang w:eastAsia="ar-SA"/>
        </w:rPr>
      </w:pPr>
      <w:r w:rsidRPr="008420FD">
        <w:br w:type="page"/>
      </w:r>
    </w:p>
    <w:p w:rsidR="00B16A87" w:rsidRPr="008420FD" w:rsidRDefault="00B16A87" w:rsidP="00386A16">
      <w:pPr>
        <w:pStyle w:val="Heading3"/>
      </w:pPr>
      <w:r w:rsidRPr="008420FD">
        <w:t>Computerised systems</w:t>
      </w:r>
    </w:p>
    <w:p w:rsidR="00B16A87" w:rsidRPr="008420FD" w:rsidRDefault="00B16A87" w:rsidP="00386A16">
      <w:pPr>
        <w:pStyle w:val="BodyCopy"/>
        <w:rPr>
          <w:noProof w:val="0"/>
        </w:rPr>
      </w:pPr>
      <w:r w:rsidRPr="008420FD">
        <w:rPr>
          <w:noProof w:val="0"/>
        </w:rPr>
        <w:t xml:space="preserve">The travel marketplace is a global arena where millions of buyers and sellers work together to exchange travel services.  </w:t>
      </w:r>
    </w:p>
    <w:p w:rsidR="00B16A87" w:rsidRPr="008420FD" w:rsidRDefault="00B16A87" w:rsidP="00386A16">
      <w:pPr>
        <w:pStyle w:val="BodyCopy"/>
        <w:rPr>
          <w:noProof w:val="0"/>
        </w:rPr>
      </w:pPr>
      <w:r w:rsidRPr="008420FD">
        <w:rPr>
          <w:noProof w:val="0"/>
        </w:rPr>
        <w:t>Among the “shelves” on which buyers search for travel services are world’s global distribution systems.</w:t>
      </w:r>
    </w:p>
    <w:p w:rsidR="00B16A87" w:rsidRPr="008420FD" w:rsidRDefault="00592FAB" w:rsidP="00386A16">
      <w:pPr>
        <w:pStyle w:val="BodyCopy"/>
        <w:rPr>
          <w:noProof w:val="0"/>
        </w:rPr>
      </w:pPr>
      <w:r w:rsidRPr="008420FD">
        <w:rPr>
          <w:lang w:eastAsia="en-AU"/>
        </w:rPr>
        <w:drawing>
          <wp:anchor distT="0" distB="0" distL="114300" distR="114300" simplePos="0" relativeHeight="251976704" behindDoc="0" locked="0" layoutInCell="1" allowOverlap="1" wp14:anchorId="6F242C59" wp14:editId="59C6535B">
            <wp:simplePos x="0" y="0"/>
            <wp:positionH relativeFrom="column">
              <wp:posOffset>19050</wp:posOffset>
            </wp:positionH>
            <wp:positionV relativeFrom="paragraph">
              <wp:posOffset>30480</wp:posOffset>
            </wp:positionV>
            <wp:extent cx="1888490" cy="1257300"/>
            <wp:effectExtent l="0" t="0" r="0" b="0"/>
            <wp:wrapSquare wrapText="bothSides"/>
            <wp:docPr id="43" name="Picture 347" descr="shutterstock_58679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8679659.jpg"/>
                    <pic:cNvPicPr/>
                  </pic:nvPicPr>
                  <pic:blipFill>
                    <a:blip r:embed="rId184" cstate="print"/>
                    <a:stretch>
                      <a:fillRect/>
                    </a:stretch>
                  </pic:blipFill>
                  <pic:spPr>
                    <a:xfrm>
                      <a:off x="0" y="0"/>
                      <a:ext cx="1888490" cy="1257300"/>
                    </a:xfrm>
                    <a:prstGeom prst="rect">
                      <a:avLst/>
                    </a:prstGeom>
                  </pic:spPr>
                </pic:pic>
              </a:graphicData>
            </a:graphic>
            <wp14:sizeRelH relativeFrom="margin">
              <wp14:pctWidth>0</wp14:pctWidth>
            </wp14:sizeRelH>
            <wp14:sizeRelV relativeFrom="margin">
              <wp14:pctHeight>0</wp14:pctHeight>
            </wp14:sizeRelV>
          </wp:anchor>
        </w:drawing>
      </w:r>
      <w:r w:rsidR="00B16A87" w:rsidRPr="008420FD">
        <w:rPr>
          <w:noProof w:val="0"/>
        </w:rPr>
        <w:t xml:space="preserve">These systems have become electronic supermarkets linking buyers to sellers and allowing reservations to be made quickly and easily. </w:t>
      </w:r>
    </w:p>
    <w:p w:rsidR="00B16A87" w:rsidRPr="008420FD" w:rsidRDefault="00B16A87" w:rsidP="00386A16">
      <w:pPr>
        <w:pStyle w:val="BodyCopy"/>
        <w:rPr>
          <w:noProof w:val="0"/>
        </w:rPr>
      </w:pPr>
      <w:r w:rsidRPr="008420FD">
        <w:rPr>
          <w:noProof w:val="0"/>
        </w:rPr>
        <w:t xml:space="preserve">Nowadays, more travel is sold over the Internet than any other consumer </w:t>
      </w:r>
      <w:r w:rsidR="0088452F" w:rsidRPr="008420FD">
        <w:rPr>
          <w:noProof w:val="0"/>
        </w:rPr>
        <w:t>destination</w:t>
      </w:r>
      <w:r w:rsidR="00590D30">
        <w:rPr>
          <w:noProof w:val="0"/>
        </w:rPr>
        <w:t>.</w:t>
      </w:r>
    </w:p>
    <w:p w:rsidR="00B16A87" w:rsidRPr="008420FD" w:rsidRDefault="00B16A87" w:rsidP="00386A16">
      <w:pPr>
        <w:pStyle w:val="BodyCopy"/>
        <w:rPr>
          <w:noProof w:val="0"/>
        </w:rPr>
      </w:pPr>
      <w:r w:rsidRPr="008420FD">
        <w:rPr>
          <w:noProof w:val="0"/>
        </w:rPr>
        <w:t xml:space="preserve">A Global Distribution System (GDS) is a network operated by a company that enables automated transactions between third parties and booking agents in order to provide travel-related services to the end consumers. A GDS can link services, rates and bookings consolidating </w:t>
      </w:r>
      <w:r w:rsidR="0088452F" w:rsidRPr="008420FD">
        <w:rPr>
          <w:noProof w:val="0"/>
        </w:rPr>
        <w:t>destination</w:t>
      </w:r>
      <w:r w:rsidRPr="008420FD">
        <w:rPr>
          <w:noProof w:val="0"/>
        </w:rPr>
        <w:t>s and services across all three travel sectors: i.e., airline reservations, hotel reservations, car rentals, and activities.</w:t>
      </w:r>
    </w:p>
    <w:p w:rsidR="00B16A87" w:rsidRPr="008420FD" w:rsidRDefault="00B16A87" w:rsidP="00386A16">
      <w:pPr>
        <w:pStyle w:val="BodyCopy"/>
        <w:rPr>
          <w:noProof w:val="0"/>
        </w:rPr>
      </w:pPr>
      <w:r w:rsidRPr="008420FD">
        <w:rPr>
          <w:noProof w:val="0"/>
        </w:rPr>
        <w:t>The major GDS systems include:</w:t>
      </w:r>
    </w:p>
    <w:p w:rsidR="00B16A87" w:rsidRPr="008420FD" w:rsidRDefault="00B16A87" w:rsidP="00386A16">
      <w:pPr>
        <w:pStyle w:val="Bullet1"/>
      </w:pPr>
      <w:r w:rsidRPr="008420FD">
        <w:t>Travelport (Galileo, &amp; Apollo)</w:t>
      </w:r>
    </w:p>
    <w:p w:rsidR="00B16A87" w:rsidRPr="008420FD" w:rsidRDefault="00B16A87" w:rsidP="00386A16">
      <w:pPr>
        <w:pStyle w:val="Bullet1"/>
      </w:pPr>
      <w:r w:rsidRPr="008420FD">
        <w:t>Travelport (</w:t>
      </w:r>
      <w:hyperlink r:id="rId185" w:tooltip="Worldspan" w:history="1">
        <w:r w:rsidRPr="008420FD">
          <w:rPr>
            <w:rStyle w:val="Hyperlink"/>
            <w:color w:val="auto"/>
            <w:u w:val="none"/>
          </w:rPr>
          <w:t>Worldspan</w:t>
        </w:r>
      </w:hyperlink>
      <w:r w:rsidRPr="008420FD">
        <w:t>)</w:t>
      </w:r>
    </w:p>
    <w:p w:rsidR="00B16A87" w:rsidRPr="008420FD" w:rsidRDefault="00B16A87" w:rsidP="00386A16">
      <w:pPr>
        <w:pStyle w:val="Bullet1"/>
      </w:pPr>
      <w:r w:rsidRPr="008420FD">
        <w:t>Amadeus</w:t>
      </w:r>
    </w:p>
    <w:p w:rsidR="00B16A87" w:rsidRPr="008420FD" w:rsidRDefault="00B16A87" w:rsidP="00386A16">
      <w:pPr>
        <w:pStyle w:val="Bullet1"/>
        <w:rPr>
          <w:rFonts w:eastAsiaTheme="majorEastAsia" w:cs="Arial"/>
          <w:bCs/>
        </w:rPr>
      </w:pPr>
      <w:r w:rsidRPr="008420FD">
        <w:t>Sabre</w:t>
      </w:r>
      <w:r w:rsidR="00386A16" w:rsidRPr="008420FD">
        <w:t>.</w:t>
      </w:r>
    </w:p>
    <w:p w:rsidR="00386A16" w:rsidRPr="008420FD" w:rsidRDefault="00386A16">
      <w:pPr>
        <w:rPr>
          <w:rFonts w:ascii="Helvetica" w:hAnsi="Helvetica" w:cs="Chevin-DemiBold"/>
          <w:b/>
          <w:bCs/>
          <w:i/>
          <w:sz w:val="32"/>
          <w:szCs w:val="32"/>
        </w:rPr>
      </w:pPr>
      <w:r w:rsidRPr="008420FD">
        <w:rPr>
          <w:rFonts w:ascii="Helvetica" w:hAnsi="Helvetica" w:cs="Chevin-DemiBold"/>
          <w:b/>
          <w:bCs/>
          <w:i/>
          <w:sz w:val="32"/>
          <w:szCs w:val="32"/>
        </w:rPr>
        <w:br w:type="page"/>
      </w:r>
    </w:p>
    <w:p w:rsidR="00386A16" w:rsidRPr="008420FD" w:rsidRDefault="00386A16" w:rsidP="00386A16">
      <w:pPr>
        <w:pStyle w:val="Bullet1"/>
        <w:numPr>
          <w:ilvl w:val="0"/>
          <w:numId w:val="0"/>
        </w:numPr>
        <w:ind w:left="357"/>
      </w:pPr>
      <w:r w:rsidRPr="008420FD">
        <w:rPr>
          <w:noProof/>
          <w:lang w:eastAsia="en-AU"/>
        </w:rPr>
        <mc:AlternateContent>
          <mc:Choice Requires="wpg">
            <w:drawing>
              <wp:anchor distT="0" distB="0" distL="114300" distR="114300" simplePos="0" relativeHeight="252199936" behindDoc="0" locked="0" layoutInCell="1" allowOverlap="1" wp14:anchorId="625C32DD" wp14:editId="061834DC">
                <wp:simplePos x="0" y="0"/>
                <wp:positionH relativeFrom="column">
                  <wp:posOffset>0</wp:posOffset>
                </wp:positionH>
                <wp:positionV relativeFrom="paragraph">
                  <wp:posOffset>53340</wp:posOffset>
                </wp:positionV>
                <wp:extent cx="5592445" cy="981710"/>
                <wp:effectExtent l="0" t="0" r="8255" b="8890"/>
                <wp:wrapNone/>
                <wp:docPr id="420" name="Group 420"/>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21" name="Text Box 421"/>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3" name="Text Box 423"/>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386A16">
                              <w:pPr>
                                <w:spacing w:before="240" w:after="120" w:line="240" w:lineRule="auto"/>
                              </w:pPr>
                              <w:r>
                                <w:rPr>
                                  <w:rFonts w:ascii="Helvetica" w:hAnsi="Helvetica" w:cs="Chevin-DemiBold"/>
                                  <w:b/>
                                  <w:bCs/>
                                  <w:i/>
                                  <w:sz w:val="32"/>
                                  <w:szCs w:val="32"/>
                                  <w:lang w:val="en-US"/>
                                </w:rPr>
                                <w:t>Research a GDS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5" name="Text Box 425"/>
                        <wps:cNvSpPr txBox="1"/>
                        <wps:spPr>
                          <a:xfrm>
                            <a:off x="118538" y="635000"/>
                            <a:ext cx="1253131" cy="346710"/>
                          </a:xfrm>
                          <a:prstGeom prst="rect">
                            <a:avLst/>
                          </a:prstGeom>
                          <a:solidFill>
                            <a:sysClr val="window" lastClr="FFFFFF"/>
                          </a:solidFill>
                          <a:ln w="6350">
                            <a:noFill/>
                          </a:ln>
                          <a:effectLst/>
                        </wps:spPr>
                        <wps:txbx>
                          <w:txbxContent>
                            <w:p w:rsidR="004C669D" w:rsidRPr="000D4B98" w:rsidRDefault="004C669D" w:rsidP="00386A1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13</w:t>
                              </w:r>
                            </w:p>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20" o:spid="_x0000_s1090" style="position:absolute;left:0;text-align:left;margin-left:0;margin-top:4.2pt;width:440.35pt;height:77.3pt;z-index:252199936;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">
                <v:shape id="Text Box 421" o:spid="_x0000_s109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NQfMYA&#10;AADcAAAADwAAAGRycy9kb3ducmV2LnhtbESPQWvCQBSE70L/w/IKvenG0IqkriIBUUp70Hrx9sw+&#10;k9DdtzG7Jml/fbcg9DjMzDfMYjVYIzpqfe1YwXSSgCAunK65VHD83IznIHxA1mgck4Jv8rBaPowW&#10;mGnX8566QyhFhLDPUEEVQpNJ6YuKLPqJa4ijd3GtxRBlW0rdYh/h1sg0SWbSYs1xocKG8oqKr8PN&#10;KnjLNx+4P6d2/mPy7ftl3VyPpxelnh6H9SuIQEP4D9/bO63gOZ3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ANQfMYAAADcAAAADwAAAAAAAAAAAAAAAACYAgAAZHJz&#10;L2Rvd25yZXYueG1sUEsFBgAAAAAEAAQA9QAAAIsDAAAAAA==&#10;" filled="f" stroked="f" strokeweight=".5pt">
                  <v:textbox>
                    <w:txbxContent>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v:textbox>
                </v:shape>
                <v:shape id="Text Box 423" o:spid="_x0000_s109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lebccA&#10;AADcAAAADwAAAGRycy9kb3ducmV2LnhtbESPQUvDQBSE74L/YXlCL2I3Nm2V2G0RqW3prYlaentk&#10;n0kw+zZk1yT9992C4HGYmW+YxWowteiodZVlBY/jCARxbnXFhYKP7P3hGYTzyBpry6TgTA5Wy9ub&#10;BSba9nygLvWFCBB2CSoovW8SKV1ekkE3tg1x8L5ta9AH2RZSt9gHuKnlJIrm0mDFYaHEht5Kyn/S&#10;X6PgdF8c927YfPbxLG7W2y57+tKZUqO74fUFhKfB/4f/2jutYDqJ4XomH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5Xm3HAAAA3AAAAA8AAAAAAAAAAAAAAAAAmAIAAGRy&#10;cy9kb3ducmV2LnhtbFBLBQYAAAAABAAEAPUAAACMAwAAAAA=&#10;" fillcolor="white [3201]" stroked="f" strokeweight=".5pt">
                  <v:textbox>
                    <w:txbxContent>
                      <w:p w:rsidR="004C669D" w:rsidRDefault="004C669D" w:rsidP="00386A16">
                        <w:pPr>
                          <w:spacing w:before="240" w:after="120" w:line="240" w:lineRule="auto"/>
                        </w:pPr>
                        <w:r>
                          <w:rPr>
                            <w:rFonts w:ascii="Helvetica" w:hAnsi="Helvetica" w:cs="Chevin-DemiBold"/>
                            <w:b/>
                            <w:bCs/>
                            <w:i/>
                            <w:sz w:val="32"/>
                            <w:szCs w:val="32"/>
                            <w:lang w:val="en-US"/>
                          </w:rPr>
                          <w:t>Research a GDS system</w:t>
                        </w:r>
                      </w:p>
                    </w:txbxContent>
                  </v:textbox>
                </v:shape>
                <v:shape id="Text Box 425" o:spid="_x0000_s1093" type="#_x0000_t202" style="position:absolute;left:1185;top:6350;width:12531;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Ac78YA&#10;AADcAAAADwAAAGRycy9kb3ducmV2LnhtbESPQWvCQBSE7wX/w/IEb3Wj2CKpq0hpqUKDNi14fWSf&#10;STT7NuxuTeqv7wqFHoeZ+YZZrHrTiAs5X1tWMBknIIgLq2suFXx9vt7PQfiArLGxTAp+yMNqObhb&#10;YKptxx90yUMpIoR9igqqENpUSl9UZNCPbUscvaN1BkOUrpTaYRfhppHTJHmUBmuOCxW29FxRcc6/&#10;jYJDl7+53XZ72reb7Lq75tk7vWRKjYb9+glEoD78h//aG61gNn2A2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Ac78YAAADcAAAADwAAAAAAAAAAAAAAAACYAgAAZHJz&#10;L2Rvd25yZXYueG1sUEsFBgAAAAAEAAQA9QAAAIsDAAAAAA==&#10;" fillcolor="window" stroked="f" strokeweight=".5pt">
                  <v:textbox>
                    <w:txbxContent>
                      <w:p w:rsidR="004C669D" w:rsidRPr="000D4B98" w:rsidRDefault="004C669D" w:rsidP="00386A1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13</w:t>
                        </w:r>
                      </w:p>
                      <w:p w:rsidR="004C669D" w:rsidRDefault="004C669D" w:rsidP="00386A16">
                        <w:pPr>
                          <w:spacing w:after="0" w:line="240" w:lineRule="auto"/>
                          <w:jc w:val="center"/>
                          <w:rPr>
                            <w:rFonts w:ascii="Helvetica" w:hAnsi="Helvetica" w:cs="Chevin-DemiBold"/>
                            <w:b/>
                            <w:bCs/>
                            <w:i/>
                            <w:sz w:val="32"/>
                            <w:szCs w:val="32"/>
                            <w:lang w:val="en-US"/>
                          </w:rPr>
                        </w:pPr>
                      </w:p>
                      <w:p w:rsidR="004C669D" w:rsidRDefault="004C669D" w:rsidP="00386A16"/>
                    </w:txbxContent>
                  </v:textbox>
                </v:shape>
              </v:group>
            </w:pict>
          </mc:Fallback>
        </mc:AlternateContent>
      </w:r>
      <w:r w:rsidRPr="008420FD">
        <w:rPr>
          <w:noProof/>
          <w:lang w:eastAsia="en-AU"/>
        </w:rPr>
        <mc:AlternateContent>
          <mc:Choice Requires="wps">
            <w:drawing>
              <wp:anchor distT="0" distB="0" distL="114300" distR="114300" simplePos="0" relativeHeight="252200960" behindDoc="1" locked="0" layoutInCell="1" allowOverlap="1" wp14:anchorId="69B096F7" wp14:editId="369C60AA">
                <wp:simplePos x="0" y="0"/>
                <wp:positionH relativeFrom="column">
                  <wp:posOffset>-98637</wp:posOffset>
                </wp:positionH>
                <wp:positionV relativeFrom="paragraph">
                  <wp:posOffset>11430</wp:posOffset>
                </wp:positionV>
                <wp:extent cx="5791200" cy="1100243"/>
                <wp:effectExtent l="0" t="0" r="19050" b="24130"/>
                <wp:wrapNone/>
                <wp:docPr id="426" name="Text Box 426"/>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386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6" o:spid="_x0000_s1094" type="#_x0000_t202" style="position:absolute;left:0;text-align:left;margin-left:-7.75pt;margin-top:.9pt;width:456pt;height:86.65pt;z-index:-25111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BjFaN3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386A16"/>
                  </w:txbxContent>
                </v:textbox>
              </v:shape>
            </w:pict>
          </mc:Fallback>
        </mc:AlternateContent>
      </w:r>
      <w:r w:rsidRPr="008420FD">
        <w:rPr>
          <w:noProof/>
          <w:lang w:eastAsia="en-AU"/>
        </w:rPr>
        <w:drawing>
          <wp:anchor distT="0" distB="0" distL="114300" distR="114300" simplePos="0" relativeHeight="252198912" behindDoc="0" locked="0" layoutInCell="1" allowOverlap="1" wp14:anchorId="283538EB" wp14:editId="1CD55D13">
            <wp:simplePos x="0" y="0"/>
            <wp:positionH relativeFrom="column">
              <wp:posOffset>363220</wp:posOffset>
            </wp:positionH>
            <wp:positionV relativeFrom="paragraph">
              <wp:posOffset>58420</wp:posOffset>
            </wp:positionV>
            <wp:extent cx="647700" cy="628650"/>
            <wp:effectExtent l="0" t="0" r="0" b="0"/>
            <wp:wrapSquare wrapText="bothSides"/>
            <wp:docPr id="42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386A16" w:rsidRPr="008420FD" w:rsidRDefault="00386A16" w:rsidP="00386A16">
      <w:pPr>
        <w:pStyle w:val="BodyCopy"/>
        <w:rPr>
          <w:noProof w:val="0"/>
        </w:rPr>
      </w:pPr>
    </w:p>
    <w:p w:rsidR="00386A16" w:rsidRPr="008420FD" w:rsidRDefault="00386A16" w:rsidP="00386A16">
      <w:pPr>
        <w:pStyle w:val="BodyCopy"/>
        <w:rPr>
          <w:noProof w:val="0"/>
        </w:rPr>
      </w:pPr>
    </w:p>
    <w:p w:rsidR="00386A16" w:rsidRPr="008420FD" w:rsidRDefault="00386A16" w:rsidP="00386A16">
      <w:pPr>
        <w:pStyle w:val="BodyCopy"/>
        <w:rPr>
          <w:noProof w:val="0"/>
        </w:rPr>
      </w:pPr>
    </w:p>
    <w:p w:rsidR="00386A16" w:rsidRPr="008420FD" w:rsidRDefault="00386A16" w:rsidP="00386A16">
      <w:pPr>
        <w:pStyle w:val="BodyCopy"/>
        <w:rPr>
          <w:noProof w:val="0"/>
        </w:rPr>
      </w:pPr>
    </w:p>
    <w:p w:rsidR="00B16A87" w:rsidRPr="008420FD" w:rsidRDefault="00B16A87" w:rsidP="00B16A87">
      <w:pPr>
        <w:autoSpaceDE w:val="0"/>
        <w:autoSpaceDN w:val="0"/>
        <w:adjustRightInd w:val="0"/>
        <w:spacing w:before="80" w:after="120" w:line="240" w:lineRule="auto"/>
        <w:rPr>
          <w:rFonts w:ascii="Helvetica" w:hAnsi="Helvetica"/>
        </w:rPr>
      </w:pPr>
      <w:r w:rsidRPr="008420FD">
        <w:rPr>
          <w:rFonts w:ascii="Helvetica" w:hAnsi="Helvetica"/>
        </w:rPr>
        <w:t>You are required to research one of the above mentioned GDS systems and explain:</w:t>
      </w:r>
    </w:p>
    <w:p w:rsidR="00386A16" w:rsidRPr="008420FD" w:rsidRDefault="00386A16" w:rsidP="00B16A87">
      <w:pPr>
        <w:autoSpaceDE w:val="0"/>
        <w:autoSpaceDN w:val="0"/>
        <w:adjustRightInd w:val="0"/>
        <w:spacing w:before="80" w:after="120" w:line="240" w:lineRule="auto"/>
        <w:rPr>
          <w:rFonts w:ascii="Helvetica" w:hAnsi="Helvetica"/>
        </w:rPr>
      </w:pPr>
    </w:p>
    <w:tbl>
      <w:tblPr>
        <w:tblStyle w:val="TableGrid"/>
        <w:tblW w:w="0" w:type="auto"/>
        <w:tblLook w:val="04A0" w:firstRow="1" w:lastRow="0" w:firstColumn="1" w:lastColumn="0" w:noHBand="0" w:noVBand="1"/>
      </w:tblPr>
      <w:tblGrid>
        <w:gridCol w:w="4590"/>
        <w:gridCol w:w="4590"/>
      </w:tblGrid>
      <w:tr w:rsidR="00B16A87" w:rsidRPr="008420FD" w:rsidTr="00386A16">
        <w:tc>
          <w:tcPr>
            <w:tcW w:w="4590" w:type="dxa"/>
          </w:tcPr>
          <w:p w:rsidR="00B16A87" w:rsidRPr="008420FD" w:rsidRDefault="00B16A87" w:rsidP="00386A16">
            <w:pPr>
              <w:pStyle w:val="TableText"/>
              <w:rPr>
                <w:noProof w:val="0"/>
              </w:rPr>
            </w:pPr>
            <w:r w:rsidRPr="008420FD">
              <w:rPr>
                <w:noProof w:val="0"/>
              </w:rPr>
              <w:t>Purpose of this GDS</w:t>
            </w:r>
          </w:p>
        </w:tc>
        <w:tc>
          <w:tcPr>
            <w:tcW w:w="4590" w:type="dxa"/>
          </w:tcPr>
          <w:p w:rsidR="00B16A87" w:rsidRPr="008420FD" w:rsidRDefault="00B16A87" w:rsidP="00386A16">
            <w:pPr>
              <w:pStyle w:val="TableText"/>
              <w:rPr>
                <w:noProof w:val="0"/>
              </w:rPr>
            </w:pPr>
          </w:p>
          <w:p w:rsidR="00B16A87" w:rsidRPr="008420FD" w:rsidRDefault="00B16A87" w:rsidP="00386A16">
            <w:pPr>
              <w:pStyle w:val="TableText"/>
              <w:rPr>
                <w:noProof w:val="0"/>
              </w:rPr>
            </w:pPr>
          </w:p>
          <w:p w:rsidR="00386A16" w:rsidRPr="008420FD" w:rsidRDefault="00386A16" w:rsidP="00386A16">
            <w:pPr>
              <w:pStyle w:val="TableText"/>
              <w:rPr>
                <w:noProof w:val="0"/>
              </w:rPr>
            </w:pPr>
          </w:p>
          <w:p w:rsidR="00B16A87" w:rsidRPr="008420FD" w:rsidRDefault="00B16A87" w:rsidP="00386A16">
            <w:pPr>
              <w:pStyle w:val="TableText"/>
              <w:rPr>
                <w:noProof w:val="0"/>
              </w:rPr>
            </w:pPr>
          </w:p>
        </w:tc>
      </w:tr>
      <w:tr w:rsidR="00B16A87" w:rsidRPr="008420FD" w:rsidTr="00386A16">
        <w:tc>
          <w:tcPr>
            <w:tcW w:w="4590" w:type="dxa"/>
          </w:tcPr>
          <w:p w:rsidR="00B16A87" w:rsidRPr="008420FD" w:rsidRDefault="0088452F" w:rsidP="00386A16">
            <w:pPr>
              <w:pStyle w:val="TableText"/>
              <w:rPr>
                <w:noProof w:val="0"/>
              </w:rPr>
            </w:pPr>
            <w:r w:rsidRPr="008420FD">
              <w:rPr>
                <w:noProof w:val="0"/>
              </w:rPr>
              <w:t>Destination</w:t>
            </w:r>
            <w:r w:rsidR="00B16A87" w:rsidRPr="008420FD">
              <w:rPr>
                <w:noProof w:val="0"/>
              </w:rPr>
              <w:t>s and service provided</w:t>
            </w:r>
          </w:p>
        </w:tc>
        <w:tc>
          <w:tcPr>
            <w:tcW w:w="4590" w:type="dxa"/>
          </w:tcPr>
          <w:p w:rsidR="00B16A87" w:rsidRPr="008420FD" w:rsidRDefault="00B16A87" w:rsidP="00386A16">
            <w:pPr>
              <w:pStyle w:val="TableText"/>
              <w:rPr>
                <w:noProof w:val="0"/>
              </w:rPr>
            </w:pPr>
          </w:p>
          <w:p w:rsidR="00386A16" w:rsidRPr="008420FD" w:rsidRDefault="00386A16" w:rsidP="00386A16">
            <w:pPr>
              <w:pStyle w:val="TableText"/>
              <w:rPr>
                <w:noProof w:val="0"/>
              </w:rPr>
            </w:pPr>
          </w:p>
          <w:p w:rsidR="00B16A87" w:rsidRPr="008420FD" w:rsidRDefault="00B16A87" w:rsidP="00386A16">
            <w:pPr>
              <w:pStyle w:val="TableText"/>
              <w:rPr>
                <w:noProof w:val="0"/>
              </w:rPr>
            </w:pPr>
          </w:p>
          <w:p w:rsidR="00B16A87" w:rsidRPr="008420FD" w:rsidRDefault="00B16A87" w:rsidP="00386A16">
            <w:pPr>
              <w:pStyle w:val="TableText"/>
              <w:rPr>
                <w:noProof w:val="0"/>
              </w:rPr>
            </w:pPr>
          </w:p>
        </w:tc>
      </w:tr>
      <w:tr w:rsidR="00B16A87" w:rsidRPr="008420FD" w:rsidTr="00386A16">
        <w:tc>
          <w:tcPr>
            <w:tcW w:w="4590" w:type="dxa"/>
          </w:tcPr>
          <w:p w:rsidR="00B16A87" w:rsidRPr="008420FD" w:rsidRDefault="00B16A87" w:rsidP="00386A16">
            <w:pPr>
              <w:pStyle w:val="TableText"/>
              <w:rPr>
                <w:noProof w:val="0"/>
              </w:rPr>
            </w:pPr>
            <w:r w:rsidRPr="008420FD">
              <w:rPr>
                <w:noProof w:val="0"/>
              </w:rPr>
              <w:t>Benefits for travel agents</w:t>
            </w:r>
          </w:p>
        </w:tc>
        <w:tc>
          <w:tcPr>
            <w:tcW w:w="4590" w:type="dxa"/>
          </w:tcPr>
          <w:p w:rsidR="00B16A87" w:rsidRPr="008420FD" w:rsidRDefault="00B16A87" w:rsidP="00386A16">
            <w:pPr>
              <w:pStyle w:val="TableText"/>
              <w:rPr>
                <w:noProof w:val="0"/>
              </w:rPr>
            </w:pPr>
          </w:p>
          <w:p w:rsidR="00386A16" w:rsidRPr="008420FD" w:rsidRDefault="00386A16" w:rsidP="00386A16">
            <w:pPr>
              <w:pStyle w:val="TableText"/>
              <w:rPr>
                <w:noProof w:val="0"/>
              </w:rPr>
            </w:pPr>
          </w:p>
          <w:p w:rsidR="00B16A87" w:rsidRPr="008420FD" w:rsidRDefault="00B16A87" w:rsidP="00386A16">
            <w:pPr>
              <w:pStyle w:val="TableText"/>
              <w:rPr>
                <w:noProof w:val="0"/>
              </w:rPr>
            </w:pPr>
          </w:p>
          <w:p w:rsidR="00B16A87" w:rsidRPr="008420FD" w:rsidRDefault="00B16A87" w:rsidP="00386A16">
            <w:pPr>
              <w:pStyle w:val="TableText"/>
              <w:rPr>
                <w:noProof w:val="0"/>
              </w:rPr>
            </w:pPr>
          </w:p>
        </w:tc>
      </w:tr>
      <w:tr w:rsidR="00B16A87" w:rsidRPr="008420FD" w:rsidTr="00386A16">
        <w:tc>
          <w:tcPr>
            <w:tcW w:w="4590" w:type="dxa"/>
          </w:tcPr>
          <w:p w:rsidR="00B16A87" w:rsidRPr="008420FD" w:rsidRDefault="00B16A87" w:rsidP="00386A16">
            <w:pPr>
              <w:pStyle w:val="TableText"/>
              <w:rPr>
                <w:noProof w:val="0"/>
              </w:rPr>
            </w:pPr>
            <w:r w:rsidRPr="008420FD">
              <w:rPr>
                <w:noProof w:val="0"/>
              </w:rPr>
              <w:t>Benefits for tourism suppliers</w:t>
            </w:r>
          </w:p>
        </w:tc>
        <w:tc>
          <w:tcPr>
            <w:tcW w:w="4590" w:type="dxa"/>
          </w:tcPr>
          <w:p w:rsidR="00B16A87" w:rsidRPr="008420FD" w:rsidRDefault="00B16A87" w:rsidP="00386A16">
            <w:pPr>
              <w:pStyle w:val="TableText"/>
              <w:rPr>
                <w:noProof w:val="0"/>
              </w:rPr>
            </w:pPr>
          </w:p>
          <w:p w:rsidR="00386A16" w:rsidRPr="008420FD" w:rsidRDefault="00386A16" w:rsidP="00386A16">
            <w:pPr>
              <w:pStyle w:val="TableText"/>
              <w:rPr>
                <w:noProof w:val="0"/>
              </w:rPr>
            </w:pPr>
          </w:p>
          <w:p w:rsidR="00386A16" w:rsidRPr="008420FD" w:rsidRDefault="00386A16" w:rsidP="00386A16">
            <w:pPr>
              <w:pStyle w:val="TableText"/>
              <w:rPr>
                <w:noProof w:val="0"/>
              </w:rPr>
            </w:pPr>
          </w:p>
          <w:p w:rsidR="00B16A87" w:rsidRPr="008420FD" w:rsidRDefault="00B16A87" w:rsidP="00386A16">
            <w:pPr>
              <w:pStyle w:val="TableText"/>
              <w:rPr>
                <w:noProof w:val="0"/>
              </w:rPr>
            </w:pPr>
          </w:p>
        </w:tc>
      </w:tr>
      <w:tr w:rsidR="00B16A87" w:rsidRPr="008420FD" w:rsidTr="00386A16">
        <w:tc>
          <w:tcPr>
            <w:tcW w:w="4590" w:type="dxa"/>
          </w:tcPr>
          <w:p w:rsidR="00B16A87" w:rsidRPr="008420FD" w:rsidRDefault="00B16A87" w:rsidP="00386A16">
            <w:pPr>
              <w:pStyle w:val="TableText"/>
              <w:rPr>
                <w:noProof w:val="0"/>
              </w:rPr>
            </w:pPr>
            <w:r w:rsidRPr="008420FD">
              <w:rPr>
                <w:noProof w:val="0"/>
              </w:rPr>
              <w:t>Benefits for customers</w:t>
            </w:r>
          </w:p>
        </w:tc>
        <w:tc>
          <w:tcPr>
            <w:tcW w:w="4590" w:type="dxa"/>
          </w:tcPr>
          <w:p w:rsidR="00B16A87" w:rsidRPr="008420FD" w:rsidRDefault="00B16A87" w:rsidP="00386A16">
            <w:pPr>
              <w:pStyle w:val="TableText"/>
              <w:rPr>
                <w:noProof w:val="0"/>
              </w:rPr>
            </w:pPr>
          </w:p>
          <w:p w:rsidR="00386A16" w:rsidRPr="008420FD" w:rsidRDefault="00386A16" w:rsidP="00386A16">
            <w:pPr>
              <w:pStyle w:val="TableText"/>
              <w:rPr>
                <w:noProof w:val="0"/>
              </w:rPr>
            </w:pPr>
          </w:p>
          <w:p w:rsidR="00386A16" w:rsidRPr="008420FD" w:rsidRDefault="00386A16" w:rsidP="00386A16">
            <w:pPr>
              <w:pStyle w:val="TableText"/>
              <w:rPr>
                <w:noProof w:val="0"/>
              </w:rPr>
            </w:pPr>
          </w:p>
          <w:p w:rsidR="00B16A87" w:rsidRPr="008420FD" w:rsidRDefault="00B16A87" w:rsidP="00386A16">
            <w:pPr>
              <w:pStyle w:val="TableText"/>
              <w:rPr>
                <w:noProof w:val="0"/>
              </w:rPr>
            </w:pPr>
          </w:p>
        </w:tc>
      </w:tr>
    </w:tbl>
    <w:p w:rsidR="00386A16" w:rsidRPr="008420FD" w:rsidRDefault="00386A16" w:rsidP="00386A16">
      <w:pPr>
        <w:pStyle w:val="BodyCopy"/>
        <w:rPr>
          <w:noProof w:val="0"/>
        </w:rPr>
      </w:pPr>
    </w:p>
    <w:p w:rsidR="00386A16" w:rsidRPr="008420FD" w:rsidRDefault="00386A16" w:rsidP="00386A16">
      <w:pPr>
        <w:pStyle w:val="ActivityBottom"/>
        <w:rPr>
          <w:noProof w:val="0"/>
        </w:rPr>
      </w:pPr>
    </w:p>
    <w:p w:rsidR="00386A16" w:rsidRPr="008420FD" w:rsidRDefault="00386A16" w:rsidP="00386A16">
      <w:pPr>
        <w:pStyle w:val="BodyCopy"/>
        <w:rPr>
          <w:noProof w:val="0"/>
        </w:rPr>
      </w:pPr>
    </w:p>
    <w:p w:rsidR="00386A16" w:rsidRPr="008420FD" w:rsidRDefault="00386A16" w:rsidP="00386A16">
      <w:pPr>
        <w:pStyle w:val="BodyCopy"/>
        <w:rPr>
          <w:rFonts w:eastAsiaTheme="majorEastAsia" w:cstheme="majorBidi"/>
          <w:b/>
          <w:bCs/>
          <w:noProof w:val="0"/>
          <w:color w:val="45545F"/>
          <w:sz w:val="28"/>
        </w:rPr>
      </w:pPr>
      <w:r w:rsidRPr="008420FD">
        <w:rPr>
          <w:noProof w:val="0"/>
        </w:rPr>
        <w:br w:type="page"/>
      </w:r>
    </w:p>
    <w:p w:rsidR="00B16A87" w:rsidRPr="008420FD" w:rsidRDefault="00592FAB" w:rsidP="00592FAB">
      <w:pPr>
        <w:pStyle w:val="Heading3"/>
      </w:pPr>
      <w:r w:rsidRPr="008420FD">
        <w:rPr>
          <w:noProof/>
        </w:rPr>
        <w:drawing>
          <wp:anchor distT="0" distB="0" distL="114300" distR="114300" simplePos="0" relativeHeight="251980800" behindDoc="0" locked="0" layoutInCell="1" allowOverlap="1" wp14:anchorId="4B206204" wp14:editId="345D201A">
            <wp:simplePos x="0" y="0"/>
            <wp:positionH relativeFrom="column">
              <wp:posOffset>4381500</wp:posOffset>
            </wp:positionH>
            <wp:positionV relativeFrom="paragraph">
              <wp:posOffset>243840</wp:posOffset>
            </wp:positionV>
            <wp:extent cx="1466850" cy="1901825"/>
            <wp:effectExtent l="0" t="0" r="0" b="3175"/>
            <wp:wrapSquare wrapText="bothSides"/>
            <wp:docPr id="45" name="Picture 47" descr="shutterstock_170984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984318.jpg"/>
                    <pic:cNvPicPr/>
                  </pic:nvPicPr>
                  <pic:blipFill>
                    <a:blip r:embed="rId186" cstate="print"/>
                    <a:stretch>
                      <a:fillRect/>
                    </a:stretch>
                  </pic:blipFill>
                  <pic:spPr>
                    <a:xfrm>
                      <a:off x="0" y="0"/>
                      <a:ext cx="1466850" cy="1901825"/>
                    </a:xfrm>
                    <a:prstGeom prst="rect">
                      <a:avLst/>
                    </a:prstGeom>
                  </pic:spPr>
                </pic:pic>
              </a:graphicData>
            </a:graphic>
            <wp14:sizeRelH relativeFrom="margin">
              <wp14:pctWidth>0</wp14:pctWidth>
            </wp14:sizeRelH>
            <wp14:sizeRelV relativeFrom="margin">
              <wp14:pctHeight>0</wp14:pctHeight>
            </wp14:sizeRelV>
          </wp:anchor>
        </w:drawing>
      </w:r>
      <w:r w:rsidR="00DC13BA" w:rsidRPr="008420FD">
        <w:t>Inte</w:t>
      </w:r>
      <w:r w:rsidR="00B4641F" w:rsidRPr="008420FD">
        <w:t xml:space="preserve">grating </w:t>
      </w:r>
      <w:r w:rsidR="001F1356" w:rsidRPr="008420FD">
        <w:t xml:space="preserve">and initiate </w:t>
      </w:r>
      <w:r w:rsidR="00FB336F" w:rsidRPr="008420FD">
        <w:t xml:space="preserve">destination </w:t>
      </w:r>
      <w:r w:rsidR="00B4641F" w:rsidRPr="008420FD">
        <w:t>information</w:t>
      </w:r>
    </w:p>
    <w:p w:rsidR="00B4641F" w:rsidRPr="008420FD" w:rsidRDefault="00B4641F" w:rsidP="00386A16">
      <w:pPr>
        <w:pStyle w:val="BodyCopy"/>
        <w:rPr>
          <w:noProof w:val="0"/>
        </w:rPr>
      </w:pPr>
      <w:r w:rsidRPr="008420FD">
        <w:rPr>
          <w:noProof w:val="0"/>
        </w:rPr>
        <w:t xml:space="preserve">Whilst there may be vast amounts of </w:t>
      </w:r>
      <w:r w:rsidR="00FB336F" w:rsidRPr="008420FD">
        <w:rPr>
          <w:noProof w:val="0"/>
        </w:rPr>
        <w:t xml:space="preserve">destination </w:t>
      </w:r>
      <w:r w:rsidRPr="008420FD">
        <w:rPr>
          <w:noProof w:val="0"/>
        </w:rPr>
        <w:t>information that may be of benefit, it is time to identify:</w:t>
      </w:r>
    </w:p>
    <w:p w:rsidR="00B4641F" w:rsidRPr="008420FD" w:rsidRDefault="00B4641F" w:rsidP="00386A16">
      <w:pPr>
        <w:pStyle w:val="Bullet1"/>
      </w:pPr>
      <w:r w:rsidRPr="008420FD">
        <w:t>Which pieces of information do not need to be communicated or not relevant</w:t>
      </w:r>
    </w:p>
    <w:p w:rsidR="00B4641F" w:rsidRPr="008420FD" w:rsidRDefault="00B4641F" w:rsidP="00386A16">
      <w:pPr>
        <w:pStyle w:val="Bullet1"/>
      </w:pPr>
      <w:r w:rsidRPr="008420FD">
        <w:t>Which pieces or information are essential</w:t>
      </w:r>
    </w:p>
    <w:p w:rsidR="00B4641F" w:rsidRPr="008420FD" w:rsidRDefault="00B4641F" w:rsidP="00386A16">
      <w:pPr>
        <w:pStyle w:val="Bullet1"/>
      </w:pPr>
      <w:r w:rsidRPr="008420FD">
        <w:t>Key points that need to be communicated</w:t>
      </w:r>
    </w:p>
    <w:p w:rsidR="00B4641F" w:rsidRPr="008420FD" w:rsidRDefault="00B4641F" w:rsidP="00386A16">
      <w:pPr>
        <w:pStyle w:val="Bullet1"/>
      </w:pPr>
      <w:r w:rsidRPr="008420FD">
        <w:t>The order of priority for communicating information</w:t>
      </w:r>
    </w:p>
    <w:p w:rsidR="00B4641F" w:rsidRPr="008420FD" w:rsidRDefault="00B4641F" w:rsidP="00386A16">
      <w:pPr>
        <w:pStyle w:val="Bullet1"/>
      </w:pPr>
      <w:r w:rsidRPr="008420FD">
        <w:t>How to structure the information in a way that addresses original objectives or will be understood by the persons whom will need this information</w:t>
      </w:r>
      <w:r w:rsidR="00592FAB" w:rsidRPr="008420FD">
        <w:t>.</w:t>
      </w:r>
    </w:p>
    <w:p w:rsidR="001F1356" w:rsidRPr="008420FD" w:rsidRDefault="00B4641F" w:rsidP="00386A16">
      <w:pPr>
        <w:pStyle w:val="BodyCopy"/>
        <w:rPr>
          <w:noProof w:val="0"/>
        </w:rPr>
      </w:pPr>
      <w:r w:rsidRPr="008420FD">
        <w:rPr>
          <w:noProof w:val="0"/>
        </w:rPr>
        <w:t>It is vital that the information that is needed by stakeholders, colleagues or clients is 'tailored' to their needs.</w:t>
      </w:r>
    </w:p>
    <w:p w:rsidR="00B4641F" w:rsidRPr="008420FD" w:rsidRDefault="00B4641F" w:rsidP="00386A16">
      <w:pPr>
        <w:pStyle w:val="BodyCopy"/>
        <w:rPr>
          <w:noProof w:val="0"/>
        </w:rPr>
      </w:pPr>
      <w:r w:rsidRPr="008420FD">
        <w:rPr>
          <w:noProof w:val="0"/>
        </w:rPr>
        <w:t>Tasks associated with integrating information into existing destination information include:</w:t>
      </w:r>
    </w:p>
    <w:p w:rsidR="00B4641F" w:rsidRPr="008420FD" w:rsidRDefault="00B4641F" w:rsidP="00386A16">
      <w:pPr>
        <w:pStyle w:val="Bullet1"/>
      </w:pPr>
      <w:r w:rsidRPr="008420FD">
        <w:t>Deleting dated information</w:t>
      </w:r>
    </w:p>
    <w:p w:rsidR="00B4641F" w:rsidRPr="008420FD" w:rsidRDefault="00B4641F" w:rsidP="00386A16">
      <w:pPr>
        <w:pStyle w:val="Bullet1"/>
      </w:pPr>
      <w:r w:rsidRPr="008420FD">
        <w:t>Deleting information files and folders no longer required</w:t>
      </w:r>
    </w:p>
    <w:p w:rsidR="00B4641F" w:rsidRPr="008420FD" w:rsidRDefault="00B4641F" w:rsidP="00386A16">
      <w:pPr>
        <w:pStyle w:val="Bullet1"/>
      </w:pPr>
      <w:r w:rsidRPr="008420FD">
        <w:t>Implementing version control procedures</w:t>
      </w:r>
    </w:p>
    <w:p w:rsidR="00B4641F" w:rsidRPr="008420FD" w:rsidRDefault="00B4641F" w:rsidP="00386A16">
      <w:pPr>
        <w:pStyle w:val="Bullet1"/>
      </w:pPr>
      <w:r w:rsidRPr="008420FD">
        <w:t>Up-dating relevant control index to reflect revised information files and folders</w:t>
      </w:r>
    </w:p>
    <w:p w:rsidR="00B4641F" w:rsidRPr="008420FD" w:rsidRDefault="00B4641F" w:rsidP="00386A16">
      <w:pPr>
        <w:pStyle w:val="Bullet1"/>
      </w:pPr>
      <w:r w:rsidRPr="008420FD">
        <w:t>Adding data to identify date of last update</w:t>
      </w:r>
    </w:p>
    <w:p w:rsidR="00C809F0" w:rsidRPr="008420FD" w:rsidRDefault="00B4641F" w:rsidP="00386A16">
      <w:pPr>
        <w:pStyle w:val="Bullet1"/>
      </w:pPr>
      <w:r w:rsidRPr="008420FD">
        <w:t>Up-dating relevant control index to reflect new information files and folders</w:t>
      </w:r>
    </w:p>
    <w:p w:rsidR="00386A16" w:rsidRPr="008420FD" w:rsidRDefault="00C809F0" w:rsidP="00386A16">
      <w:pPr>
        <w:pStyle w:val="Bullet1"/>
      </w:pPr>
      <w:r w:rsidRPr="008420FD">
        <w:t>I</w:t>
      </w:r>
      <w:r w:rsidR="00B4641F" w:rsidRPr="008420FD">
        <w:t xml:space="preserve">nforming colleagues of </w:t>
      </w:r>
      <w:r w:rsidR="001F1356" w:rsidRPr="008420FD">
        <w:t>the presence of new information</w:t>
      </w:r>
      <w:r w:rsidR="00592FAB" w:rsidRPr="008420FD">
        <w:t>.</w:t>
      </w:r>
    </w:p>
    <w:p w:rsidR="00C809F0" w:rsidRPr="008420FD" w:rsidRDefault="00C809F0" w:rsidP="00386A16">
      <w:pPr>
        <w:pStyle w:val="Heading3"/>
      </w:pPr>
      <w:r w:rsidRPr="008420FD">
        <w:t xml:space="preserve">Identify </w:t>
      </w:r>
      <w:r w:rsidR="00FB336F" w:rsidRPr="008420FD">
        <w:t xml:space="preserve">destination </w:t>
      </w:r>
      <w:r w:rsidR="00386A16" w:rsidRPr="008420FD">
        <w:t>information</w:t>
      </w:r>
    </w:p>
    <w:p w:rsidR="00C809F0" w:rsidRPr="008420FD" w:rsidRDefault="00C809F0" w:rsidP="00386A16">
      <w:pPr>
        <w:pStyle w:val="BodyCopy"/>
        <w:rPr>
          <w:noProof w:val="0"/>
        </w:rPr>
      </w:pPr>
      <w:r w:rsidRPr="008420FD">
        <w:rPr>
          <w:noProof w:val="0"/>
        </w:rPr>
        <w:t xml:space="preserve">Once you have </w:t>
      </w:r>
      <w:r w:rsidR="00FB336F" w:rsidRPr="008420FD">
        <w:rPr>
          <w:noProof w:val="0"/>
        </w:rPr>
        <w:t>integrated relevant destination</w:t>
      </w:r>
      <w:r w:rsidRPr="008420FD">
        <w:rPr>
          <w:noProof w:val="0"/>
        </w:rPr>
        <w:t xml:space="preserve">, it is important to 'identify' </w:t>
      </w:r>
      <w:r w:rsidR="00FB336F" w:rsidRPr="008420FD">
        <w:rPr>
          <w:noProof w:val="0"/>
        </w:rPr>
        <w:t>and</w:t>
      </w:r>
      <w:r w:rsidRPr="008420FD">
        <w:rPr>
          <w:noProof w:val="0"/>
        </w:rPr>
        <w:t xml:space="preserve"> 'mark' the information so that is can be easily found for future use.</w:t>
      </w:r>
    </w:p>
    <w:p w:rsidR="00C809F0" w:rsidRPr="008420FD" w:rsidRDefault="00592FAB" w:rsidP="00386A16">
      <w:pPr>
        <w:pStyle w:val="BodyCopy"/>
        <w:rPr>
          <w:noProof w:val="0"/>
        </w:rPr>
      </w:pPr>
      <w:r w:rsidRPr="008420FD">
        <w:rPr>
          <w:lang w:eastAsia="en-AU"/>
        </w:rPr>
        <w:drawing>
          <wp:anchor distT="0" distB="0" distL="114300" distR="114300" simplePos="0" relativeHeight="252051456" behindDoc="0" locked="0" layoutInCell="1" allowOverlap="1" wp14:anchorId="104D5AE7" wp14:editId="02A51A67">
            <wp:simplePos x="0" y="0"/>
            <wp:positionH relativeFrom="column">
              <wp:posOffset>3952875</wp:posOffset>
            </wp:positionH>
            <wp:positionV relativeFrom="paragraph">
              <wp:posOffset>108585</wp:posOffset>
            </wp:positionV>
            <wp:extent cx="1762125" cy="1171575"/>
            <wp:effectExtent l="0" t="0" r="9525" b="9525"/>
            <wp:wrapSquare wrapText="bothSides"/>
            <wp:docPr id="23" name="Picture 79" descr="shutterstock_1042784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278490.jpg"/>
                    <pic:cNvPicPr/>
                  </pic:nvPicPr>
                  <pic:blipFill>
                    <a:blip r:embed="rId187" cstate="print"/>
                    <a:stretch>
                      <a:fillRect/>
                    </a:stretch>
                  </pic:blipFill>
                  <pic:spPr>
                    <a:xfrm>
                      <a:off x="0" y="0"/>
                      <a:ext cx="1762125" cy="1171575"/>
                    </a:xfrm>
                    <a:prstGeom prst="rect">
                      <a:avLst/>
                    </a:prstGeom>
                  </pic:spPr>
                </pic:pic>
              </a:graphicData>
            </a:graphic>
          </wp:anchor>
        </w:drawing>
      </w:r>
      <w:r w:rsidR="00C809F0" w:rsidRPr="008420FD">
        <w:rPr>
          <w:noProof w:val="0"/>
        </w:rPr>
        <w:t>Methods to identi</w:t>
      </w:r>
      <w:r w:rsidR="00291FA0">
        <w:rPr>
          <w:noProof w:val="0"/>
        </w:rPr>
        <w:t>fy relevant information include</w:t>
      </w:r>
      <w:r w:rsidR="00C809F0" w:rsidRPr="008420FD">
        <w:rPr>
          <w:noProof w:val="0"/>
        </w:rPr>
        <w:t>:</w:t>
      </w:r>
    </w:p>
    <w:p w:rsidR="00C809F0" w:rsidRPr="008420FD" w:rsidRDefault="00C809F0" w:rsidP="00386A16">
      <w:pPr>
        <w:pStyle w:val="Bullet1"/>
      </w:pPr>
      <w:r w:rsidRPr="008420FD">
        <w:t>Book marking websites</w:t>
      </w:r>
    </w:p>
    <w:p w:rsidR="00C809F0" w:rsidRPr="008420FD" w:rsidRDefault="00C809F0" w:rsidP="00386A16">
      <w:pPr>
        <w:pStyle w:val="Bullet1"/>
      </w:pPr>
      <w:r w:rsidRPr="008420FD">
        <w:t>Recording sources in a project-specific index.</w:t>
      </w:r>
    </w:p>
    <w:p w:rsidR="00C809F0" w:rsidRPr="008420FD" w:rsidRDefault="00C809F0" w:rsidP="00386A16">
      <w:pPr>
        <w:pStyle w:val="Bullet1"/>
      </w:pPr>
      <w:r w:rsidRPr="008420FD">
        <w:t>Copy and pasting key points into separate files</w:t>
      </w:r>
    </w:p>
    <w:p w:rsidR="00C809F0" w:rsidRPr="008420FD" w:rsidRDefault="00C809F0" w:rsidP="00386A16">
      <w:pPr>
        <w:pStyle w:val="Bullet1"/>
      </w:pPr>
      <w:r w:rsidRPr="008420FD">
        <w:t>Highlighting key information</w:t>
      </w:r>
    </w:p>
    <w:p w:rsidR="00C809F0" w:rsidRPr="008420FD" w:rsidRDefault="00C809F0" w:rsidP="00386A16">
      <w:pPr>
        <w:pStyle w:val="Bullet1"/>
      </w:pPr>
      <w:r w:rsidRPr="008420FD">
        <w:t>Filing documents in a logical order</w:t>
      </w:r>
      <w:r w:rsidR="00592FAB" w:rsidRPr="008420FD">
        <w:t>.</w:t>
      </w:r>
    </w:p>
    <w:p w:rsidR="00B16A87" w:rsidRPr="008420FD" w:rsidRDefault="00B16A87">
      <w:pPr>
        <w:rPr>
          <w:rFonts w:ascii="Helvetica" w:eastAsia="Calibri" w:hAnsi="Helvetica" w:cs="Calibri"/>
          <w:b/>
          <w:color w:val="FFFFFF" w:themeColor="background1"/>
          <w:sz w:val="32"/>
          <w:szCs w:val="28"/>
          <w:lang w:eastAsia="ar-SA"/>
        </w:rPr>
      </w:pPr>
      <w:r w:rsidRPr="008420FD">
        <w:rPr>
          <w:color w:val="FFFFFF" w:themeColor="background1"/>
        </w:rPr>
        <w:br w:type="page"/>
      </w:r>
    </w:p>
    <w:p w:rsidR="002D0810" w:rsidRPr="008420FD" w:rsidRDefault="002D0810" w:rsidP="002D0810">
      <w:pPr>
        <w:pStyle w:val="ActivityHead"/>
        <w:shd w:val="clear" w:color="auto" w:fill="E36C0A" w:themeFill="accent6" w:themeFillShade="BF"/>
        <w:rPr>
          <w:noProof w:val="0"/>
          <w:color w:val="FFFFFF" w:themeColor="background1"/>
        </w:rPr>
      </w:pPr>
      <w:r w:rsidRPr="008420FD">
        <w:rPr>
          <w:noProof w:val="0"/>
          <w:color w:val="FFFFFF" w:themeColor="background1"/>
        </w:rPr>
        <w:t>Work Projects</w:t>
      </w:r>
    </w:p>
    <w:p w:rsidR="002D0810" w:rsidRPr="008420FD" w:rsidRDefault="002D0810" w:rsidP="002D0810">
      <w:pPr>
        <w:pStyle w:val="BodyCopy"/>
        <w:rPr>
          <w:noProof w:val="0"/>
        </w:rPr>
      </w:pPr>
      <w:r w:rsidRPr="008420FD">
        <w:rPr>
          <w:noProof w:val="0"/>
        </w:rPr>
        <w:t>It is a requirement of this Unit you complete Work Projects as advised by your Trainer. You must submit documentation, suitable evidence or other relevant proof of completion of the project to your Trainer by the agreed date.</w:t>
      </w:r>
    </w:p>
    <w:p w:rsidR="005243A9" w:rsidRPr="008420FD" w:rsidRDefault="005243A9" w:rsidP="005243A9">
      <w:pPr>
        <w:pStyle w:val="ActivityNumbered"/>
      </w:pPr>
      <w:r w:rsidRPr="008420FD">
        <w:t>2.1</w:t>
      </w:r>
      <w:r w:rsidRPr="008420FD">
        <w:tab/>
        <w:t>Please complete the following activities relating to this Performance Criteria:</w:t>
      </w:r>
    </w:p>
    <w:p w:rsidR="005243A9" w:rsidRPr="008420FD" w:rsidRDefault="00FB336F" w:rsidP="005243A9">
      <w:pPr>
        <w:pStyle w:val="ActivityBullet1"/>
      </w:pPr>
      <w:r w:rsidRPr="008420FD">
        <w:t>Activity 10</w:t>
      </w:r>
    </w:p>
    <w:p w:rsidR="005243A9" w:rsidRPr="008420FD" w:rsidRDefault="005243A9" w:rsidP="005243A9">
      <w:pPr>
        <w:pStyle w:val="ActivityNumbered"/>
      </w:pPr>
      <w:r w:rsidRPr="008420FD">
        <w:t>2.2</w:t>
      </w:r>
      <w:r w:rsidRPr="008420FD">
        <w:tab/>
        <w:t>Please complete the following activities relating to this Performance Criteria:</w:t>
      </w:r>
    </w:p>
    <w:p w:rsidR="005243A9" w:rsidRPr="008420FD" w:rsidRDefault="00FB336F" w:rsidP="005243A9">
      <w:pPr>
        <w:pStyle w:val="ActivityBullet1"/>
      </w:pPr>
      <w:r w:rsidRPr="008420FD">
        <w:t>Activities 11,12,13</w:t>
      </w:r>
    </w:p>
    <w:p w:rsidR="005243A9" w:rsidRPr="008420FD" w:rsidRDefault="005243A9" w:rsidP="005243A9">
      <w:pPr>
        <w:pStyle w:val="ActivityNumbered"/>
      </w:pPr>
      <w:r w:rsidRPr="008420FD">
        <w:t>2.3</w:t>
      </w:r>
      <w:r w:rsidRPr="008420FD">
        <w:tab/>
        <w:t>Please complete the following activities relating to this Performance Criteria:</w:t>
      </w:r>
    </w:p>
    <w:p w:rsidR="00FB336F" w:rsidRPr="008420FD" w:rsidRDefault="00FB336F" w:rsidP="00FB336F">
      <w:pPr>
        <w:pStyle w:val="ActivityBullet1"/>
      </w:pPr>
      <w:r w:rsidRPr="008420FD">
        <w:t>Activities 11,12,13</w:t>
      </w:r>
    </w:p>
    <w:p w:rsidR="002D0810" w:rsidRPr="008420FD" w:rsidRDefault="002D0810" w:rsidP="002D0810">
      <w:pPr>
        <w:pStyle w:val="ActivityBottom"/>
        <w:rPr>
          <w:noProof w:val="0"/>
        </w:rPr>
      </w:pPr>
    </w:p>
    <w:p w:rsidR="002D0810" w:rsidRPr="008420FD" w:rsidRDefault="002D0810" w:rsidP="002D0810">
      <w:pPr>
        <w:rPr>
          <w:rFonts w:ascii="Helvetica" w:eastAsia="Calibri" w:hAnsi="Helvetica" w:cs="Calibri"/>
          <w:szCs w:val="16"/>
          <w:lang w:eastAsia="ar-SA"/>
        </w:rPr>
      </w:pPr>
      <w:r w:rsidRPr="008420FD">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8420FD" w:rsidTr="00592FAB">
        <w:trPr>
          <w:trHeight w:val="5774"/>
        </w:trPr>
        <w:tc>
          <w:tcPr>
            <w:tcW w:w="9242" w:type="dxa"/>
            <w:shd w:val="clear" w:color="auto" w:fill="F2F2F2" w:themeFill="background1" w:themeFillShade="F2"/>
          </w:tcPr>
          <w:p w:rsidR="002D0810" w:rsidRPr="008420FD" w:rsidRDefault="002D0810" w:rsidP="002D0810">
            <w:pPr>
              <w:pStyle w:val="Heading2"/>
              <w:outlineLvl w:val="1"/>
            </w:pPr>
            <w:r w:rsidRPr="008420FD">
              <w:t>Summary</w:t>
            </w:r>
          </w:p>
          <w:p w:rsidR="00882210" w:rsidRPr="008420FD" w:rsidRDefault="00051AC2" w:rsidP="00882210">
            <w:pPr>
              <w:pStyle w:val="SumaryHeading3"/>
              <w:rPr>
                <w:highlight w:val="yellow"/>
              </w:rPr>
            </w:pPr>
            <w:r w:rsidRPr="008420FD">
              <w:rPr>
                <w:highlight w:val="yellow"/>
              </w:rPr>
              <w:fldChar w:fldCharType="begin"/>
            </w:r>
            <w:r w:rsidR="00882210" w:rsidRPr="008420FD">
              <w:rPr>
                <w:highlight w:val="yellow"/>
              </w:rPr>
              <w:instrText xml:space="preserve"> REF  Element2 </w:instrText>
            </w:r>
            <w:r w:rsidRPr="008420FD">
              <w:rPr>
                <w:highlight w:val="yellow"/>
              </w:rPr>
              <w:fldChar w:fldCharType="separate"/>
            </w:r>
            <w:sdt>
              <w:sdtPr>
                <w:rPr>
                  <w:highlight w:val="yellow"/>
                </w:rPr>
                <w:alias w:val="Element2"/>
                <w:tag w:val="Element2"/>
                <w:id w:val="1508171393"/>
                <w:lock w:val="sdtLocked"/>
                <w:placeholder>
                  <w:docPart w:val="C65908DA0A5E47F1ACDD7C9D0CFA15AD"/>
                </w:placeholder>
              </w:sdtPr>
              <w:sdtEndPr/>
              <w:sdtContent>
                <w:r w:rsidR="006A1395" w:rsidRPr="008420FD">
                  <w:t>Update destination knowledge</w:t>
                </w:r>
              </w:sdtContent>
            </w:sdt>
            <w:r w:rsidRPr="008420FD">
              <w:rPr>
                <w:highlight w:val="yellow"/>
              </w:rPr>
              <w:fldChar w:fldCharType="end"/>
            </w:r>
          </w:p>
          <w:p w:rsidR="000672A4" w:rsidRPr="008420FD" w:rsidRDefault="000672A4" w:rsidP="00592FAB">
            <w:pPr>
              <w:pStyle w:val="TableTextBold"/>
              <w:rPr>
                <w:noProof w:val="0"/>
              </w:rPr>
            </w:pPr>
            <w:r w:rsidRPr="008420FD">
              <w:rPr>
                <w:noProof w:val="0"/>
              </w:rPr>
              <w:t>Register to receive updated destination information</w:t>
            </w:r>
          </w:p>
          <w:p w:rsidR="000672A4" w:rsidRPr="008420FD" w:rsidRDefault="000672A4" w:rsidP="00592FAB">
            <w:pPr>
              <w:pStyle w:val="TableBullet1"/>
              <w:rPr>
                <w:noProof w:val="0"/>
              </w:rPr>
            </w:pPr>
            <w:r w:rsidRPr="008420FD">
              <w:rPr>
                <w:noProof w:val="0"/>
              </w:rPr>
              <w:t>Methods to register for information</w:t>
            </w:r>
            <w:r w:rsidR="00592FAB" w:rsidRPr="008420FD">
              <w:rPr>
                <w:noProof w:val="0"/>
              </w:rPr>
              <w:t>.</w:t>
            </w:r>
          </w:p>
          <w:p w:rsidR="000672A4" w:rsidRPr="008420FD" w:rsidRDefault="000672A4" w:rsidP="00592FAB">
            <w:pPr>
              <w:pStyle w:val="TableTextBold"/>
              <w:rPr>
                <w:noProof w:val="0"/>
              </w:rPr>
            </w:pPr>
            <w:r w:rsidRPr="008420FD">
              <w:rPr>
                <w:noProof w:val="0"/>
              </w:rPr>
              <w:t xml:space="preserve">Capture and </w:t>
            </w:r>
            <w:r w:rsidRPr="008420FD">
              <w:rPr>
                <w:rStyle w:val="TableTextChar"/>
                <w:noProof w:val="0"/>
              </w:rPr>
              <w:t>record and classify</w:t>
            </w:r>
            <w:r w:rsidRPr="008420FD">
              <w:rPr>
                <w:noProof w:val="0"/>
              </w:rPr>
              <w:t xml:space="preserve"> destination and </w:t>
            </w:r>
            <w:r w:rsidRPr="008420FD">
              <w:rPr>
                <w:rStyle w:val="TableTextChar"/>
                <w:noProof w:val="0"/>
              </w:rPr>
              <w:t>general product information</w:t>
            </w:r>
          </w:p>
          <w:p w:rsidR="000672A4" w:rsidRPr="008420FD" w:rsidRDefault="000672A4" w:rsidP="00592FAB">
            <w:pPr>
              <w:pStyle w:val="TableTextBold"/>
              <w:rPr>
                <w:noProof w:val="0"/>
              </w:rPr>
            </w:pPr>
            <w:r w:rsidRPr="008420FD">
              <w:rPr>
                <w:noProof w:val="0"/>
              </w:rPr>
              <w:t>Integrate updated information into existing destination information</w:t>
            </w:r>
          </w:p>
          <w:p w:rsidR="000672A4" w:rsidRPr="008420FD" w:rsidRDefault="000672A4" w:rsidP="00592FAB">
            <w:pPr>
              <w:pStyle w:val="TableTextBold"/>
              <w:rPr>
                <w:noProof w:val="0"/>
              </w:rPr>
            </w:pPr>
            <w:r w:rsidRPr="008420FD">
              <w:rPr>
                <w:noProof w:val="0"/>
              </w:rPr>
              <w:t>Initiate new files for new information and/or new destinations</w:t>
            </w:r>
          </w:p>
          <w:p w:rsidR="000672A4" w:rsidRPr="008420FD" w:rsidRDefault="000672A4" w:rsidP="00592FAB">
            <w:pPr>
              <w:pStyle w:val="TableBullet1"/>
              <w:rPr>
                <w:noProof w:val="0"/>
              </w:rPr>
            </w:pPr>
            <w:r w:rsidRPr="008420FD">
              <w:rPr>
                <w:noProof w:val="0"/>
              </w:rPr>
              <w:t>Enterprise requirements and procedures</w:t>
            </w:r>
          </w:p>
          <w:p w:rsidR="000672A4" w:rsidRPr="008420FD" w:rsidRDefault="000672A4" w:rsidP="00592FAB">
            <w:pPr>
              <w:pStyle w:val="TableBullet1"/>
              <w:rPr>
                <w:noProof w:val="0"/>
              </w:rPr>
            </w:pPr>
            <w:r w:rsidRPr="008420FD">
              <w:rPr>
                <w:noProof w:val="0"/>
              </w:rPr>
              <w:t>Categorising destination information collected</w:t>
            </w:r>
          </w:p>
          <w:p w:rsidR="000672A4" w:rsidRPr="008420FD" w:rsidRDefault="000672A4" w:rsidP="00592FAB">
            <w:pPr>
              <w:pStyle w:val="TableBullet1"/>
              <w:rPr>
                <w:noProof w:val="0"/>
              </w:rPr>
            </w:pPr>
            <w:r w:rsidRPr="008420FD">
              <w:rPr>
                <w:noProof w:val="0"/>
              </w:rPr>
              <w:t>Options for storing destination information</w:t>
            </w:r>
          </w:p>
          <w:p w:rsidR="000672A4" w:rsidRPr="008420FD" w:rsidRDefault="000672A4" w:rsidP="00592FAB">
            <w:pPr>
              <w:pStyle w:val="TableBullet1"/>
              <w:rPr>
                <w:noProof w:val="0"/>
              </w:rPr>
            </w:pPr>
            <w:r w:rsidRPr="008420FD">
              <w:rPr>
                <w:noProof w:val="0"/>
              </w:rPr>
              <w:t>Manual filing systems</w:t>
            </w:r>
          </w:p>
          <w:p w:rsidR="000672A4" w:rsidRPr="008420FD" w:rsidRDefault="000672A4" w:rsidP="00592FAB">
            <w:pPr>
              <w:pStyle w:val="TableBullet1"/>
              <w:rPr>
                <w:noProof w:val="0"/>
              </w:rPr>
            </w:pPr>
            <w:r w:rsidRPr="008420FD">
              <w:rPr>
                <w:noProof w:val="0"/>
              </w:rPr>
              <w:t>Computerised systems</w:t>
            </w:r>
          </w:p>
          <w:p w:rsidR="000672A4" w:rsidRPr="008420FD" w:rsidRDefault="008420FD" w:rsidP="00592FAB">
            <w:pPr>
              <w:pStyle w:val="TableBullet1"/>
              <w:rPr>
                <w:noProof w:val="0"/>
              </w:rPr>
            </w:pPr>
            <w:r w:rsidRPr="008420FD">
              <w:rPr>
                <w:noProof w:val="0"/>
              </w:rPr>
              <w:t>Integrating</w:t>
            </w:r>
            <w:r w:rsidR="000672A4" w:rsidRPr="008420FD">
              <w:rPr>
                <w:noProof w:val="0"/>
              </w:rPr>
              <w:t xml:space="preserve"> and initiate destination information</w:t>
            </w:r>
          </w:p>
          <w:p w:rsidR="002D0810" w:rsidRPr="008420FD" w:rsidRDefault="000672A4" w:rsidP="00592FAB">
            <w:pPr>
              <w:pStyle w:val="TableBullet1"/>
              <w:rPr>
                <w:noProof w:val="0"/>
              </w:rPr>
            </w:pPr>
            <w:r w:rsidRPr="008420FD">
              <w:rPr>
                <w:noProof w:val="0"/>
              </w:rPr>
              <w:t>I</w:t>
            </w:r>
            <w:r w:rsidR="00592FAB" w:rsidRPr="008420FD">
              <w:rPr>
                <w:noProof w:val="0"/>
              </w:rPr>
              <w:t>dentify destination information.</w:t>
            </w:r>
            <w:r w:rsidR="00592FAB" w:rsidRPr="008420FD">
              <w:rPr>
                <w:noProof w:val="0"/>
              </w:rPr>
              <w:br/>
            </w:r>
          </w:p>
        </w:tc>
      </w:tr>
    </w:tbl>
    <w:p w:rsidR="0087390F" w:rsidRPr="008420FD" w:rsidRDefault="0087390F" w:rsidP="0087390F">
      <w:pPr>
        <w:pStyle w:val="BodyCopy"/>
        <w:rPr>
          <w:noProof w:val="0"/>
        </w:rPr>
      </w:pPr>
      <w:r w:rsidRPr="008420FD">
        <w:rPr>
          <w:noProof w:val="0"/>
        </w:rPr>
        <w:br w:type="page"/>
      </w:r>
    </w:p>
    <w:p w:rsidR="000672A4" w:rsidRPr="008420FD" w:rsidRDefault="000672A4" w:rsidP="0087390F">
      <w:pPr>
        <w:pStyle w:val="BodyCopy"/>
        <w:rPr>
          <w:rFonts w:cs="Times New Roman"/>
          <w:noProof w:val="0"/>
          <w:lang w:eastAsia="en-US"/>
        </w:rPr>
      </w:pPr>
    </w:p>
    <w:p w:rsidR="000672A4" w:rsidRPr="008420FD" w:rsidRDefault="000672A4" w:rsidP="0087390F">
      <w:pPr>
        <w:pStyle w:val="BodyCopy"/>
        <w:rPr>
          <w:rFonts w:cs="Times New Roman"/>
          <w:noProof w:val="0"/>
          <w:lang w:eastAsia="en-US"/>
        </w:rPr>
      </w:pPr>
    </w:p>
    <w:p w:rsidR="000672A4" w:rsidRPr="008420FD" w:rsidRDefault="000672A4" w:rsidP="0087390F">
      <w:pPr>
        <w:pStyle w:val="BodyCopy"/>
        <w:rPr>
          <w:rFonts w:cs="Times New Roman"/>
          <w:noProof w:val="0"/>
          <w:lang w:eastAsia="en-US"/>
        </w:rPr>
      </w:pPr>
    </w:p>
    <w:p w:rsidR="0087390F" w:rsidRPr="008420FD" w:rsidRDefault="0087390F" w:rsidP="0087390F">
      <w:pPr>
        <w:pStyle w:val="BodyCopy"/>
        <w:rPr>
          <w:noProof w:val="0"/>
        </w:rPr>
      </w:pPr>
    </w:p>
    <w:p w:rsidR="0087390F" w:rsidRPr="008420FD" w:rsidRDefault="0087390F" w:rsidP="0087390F">
      <w:pPr>
        <w:pStyle w:val="BodyCopy"/>
        <w:rPr>
          <w:noProof w:val="0"/>
        </w:rPr>
        <w:sectPr w:rsidR="0087390F" w:rsidRPr="008420FD" w:rsidSect="001A29DB">
          <w:headerReference w:type="even" r:id="rId188"/>
          <w:headerReference w:type="default" r:id="rId189"/>
          <w:footerReference w:type="even" r:id="rId190"/>
          <w:footerReference w:type="default" r:id="rId191"/>
          <w:pgSz w:w="11906" w:h="16838"/>
          <w:pgMar w:top="1440" w:right="1440" w:bottom="1440" w:left="1440" w:header="708" w:footer="324" w:gutter="0"/>
          <w:cols w:space="708"/>
          <w:docGrid w:linePitch="360"/>
        </w:sectPr>
      </w:pPr>
    </w:p>
    <w:p w:rsidR="0012258E" w:rsidRPr="008420FD" w:rsidRDefault="0012258E" w:rsidP="0012258E">
      <w:pPr>
        <w:pStyle w:val="Heading1"/>
      </w:pPr>
      <w:bookmarkStart w:id="45" w:name="_Toc370805492"/>
      <w:bookmarkStart w:id="46" w:name="_Toc417904849"/>
      <w:r w:rsidRPr="008420FD">
        <w:t>Element 3</w:t>
      </w:r>
      <w:r w:rsidR="00291FA0" w:rsidRPr="008420FD">
        <w:t xml:space="preserve">: </w:t>
      </w:r>
      <w:r w:rsidRPr="008420FD">
        <w:br/>
      </w:r>
      <w:r w:rsidR="00B83173">
        <w:fldChar w:fldCharType="begin"/>
      </w:r>
      <w:r w:rsidR="00B83173">
        <w:instrText xml:space="preserve"> REF  Element3  \* MERGEFORMAT </w:instrText>
      </w:r>
      <w:r w:rsidR="00B83173">
        <w:fldChar w:fldCharType="separate"/>
      </w:r>
      <w:sdt>
        <w:sdtPr>
          <w:rPr>
            <w:highlight w:val="yellow"/>
          </w:rPr>
          <w:alias w:val="Element3"/>
          <w:tag w:val="Element3"/>
          <w:id w:val="-1925646793"/>
          <w:lock w:val="sdtLocked"/>
          <w:placeholder>
            <w:docPart w:val="AA0C35824C3244E8B8959591647CD944"/>
          </w:placeholder>
        </w:sdtPr>
        <w:sdtEndPr/>
        <w:sdtContent>
          <w:r w:rsidR="006A1395" w:rsidRPr="008420FD">
            <w:t>Communicate destination knowledge</w:t>
          </w:r>
        </w:sdtContent>
      </w:sdt>
      <w:bookmarkEnd w:id="45"/>
      <w:bookmarkEnd w:id="46"/>
      <w:r w:rsidR="00B83173">
        <w:rPr>
          <w:highlight w:val="yellow"/>
        </w:rPr>
        <w:fldChar w:fldCharType="end"/>
      </w:r>
    </w:p>
    <w:p w:rsidR="0012258E" w:rsidRPr="008420FD" w:rsidRDefault="0012258E" w:rsidP="0012258E">
      <w:pPr>
        <w:pStyle w:val="Heading2"/>
      </w:pPr>
      <w:r w:rsidRPr="008420FD">
        <w:t>3.2</w:t>
      </w:r>
      <w:r w:rsidRPr="008420FD">
        <w:tab/>
      </w:r>
      <w:r w:rsidR="00B83173">
        <w:fldChar w:fldCharType="begin"/>
      </w:r>
      <w:r w:rsidR="00B83173">
        <w:instrText xml:space="preserve"> REF  Criteria32  \* MERGEFORMAT </w:instrText>
      </w:r>
      <w:r w:rsidR="00B83173">
        <w:fldChar w:fldCharType="separate"/>
      </w:r>
      <w:sdt>
        <w:sdtPr>
          <w:alias w:val="Criteria32"/>
          <w:tag w:val="Criteria32"/>
          <w:id w:val="-881782149"/>
          <w:lock w:val="sdtLocked"/>
          <w:placeholder>
            <w:docPart w:val="208937CB42DE4492B298A71A58E45876"/>
          </w:placeholder>
        </w:sdtPr>
        <w:sdtEndPr>
          <w:rPr>
            <w:rStyle w:val="PlaceholderText"/>
            <w:color w:val="808080"/>
          </w:rPr>
        </w:sdtEndPr>
        <w:sdtContent>
          <w:r w:rsidR="006A1395" w:rsidRPr="008420FD">
            <w:rPr>
              <w:rStyle w:val="PlaceholderText"/>
              <w:color w:val="45545F"/>
            </w:rPr>
            <w:t>Share destination information</w:t>
          </w:r>
        </w:sdtContent>
      </w:sdt>
      <w:r w:rsidR="00B83173">
        <w:rPr>
          <w:rStyle w:val="PlaceholderText"/>
        </w:rPr>
        <w:fldChar w:fldCharType="end"/>
      </w:r>
    </w:p>
    <w:p w:rsidR="00D4005D" w:rsidRPr="008420FD" w:rsidRDefault="00592FAB" w:rsidP="00592FAB">
      <w:pPr>
        <w:pStyle w:val="Heading3"/>
      </w:pPr>
      <w:r w:rsidRPr="008420FD">
        <w:rPr>
          <w:rFonts w:eastAsia="Times New Roman"/>
          <w:noProof/>
        </w:rPr>
        <w:drawing>
          <wp:anchor distT="0" distB="0" distL="114300" distR="114300" simplePos="0" relativeHeight="252052480" behindDoc="0" locked="0" layoutInCell="1" allowOverlap="1" wp14:anchorId="0051E687" wp14:editId="61057C11">
            <wp:simplePos x="0" y="0"/>
            <wp:positionH relativeFrom="column">
              <wp:posOffset>4114800</wp:posOffset>
            </wp:positionH>
            <wp:positionV relativeFrom="paragraph">
              <wp:posOffset>357505</wp:posOffset>
            </wp:positionV>
            <wp:extent cx="1623695" cy="1257300"/>
            <wp:effectExtent l="0" t="0" r="0" b="0"/>
            <wp:wrapSquare wrapText="bothSides"/>
            <wp:docPr id="24" name="Picture 23" descr="W208_travelagent_shutterst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8_travelagent_shutterstock.jpg"/>
                    <pic:cNvPicPr/>
                  </pic:nvPicPr>
                  <pic:blipFill>
                    <a:blip r:embed="rId192" cstate="print"/>
                    <a:stretch>
                      <a:fillRect/>
                    </a:stretch>
                  </pic:blipFill>
                  <pic:spPr>
                    <a:xfrm>
                      <a:off x="0" y="0"/>
                      <a:ext cx="1623695" cy="1257300"/>
                    </a:xfrm>
                    <a:prstGeom prst="rect">
                      <a:avLst/>
                    </a:prstGeom>
                  </pic:spPr>
                </pic:pic>
              </a:graphicData>
            </a:graphic>
            <wp14:sizeRelH relativeFrom="margin">
              <wp14:pctWidth>0</wp14:pctWidth>
            </wp14:sizeRelH>
            <wp14:sizeRelV relativeFrom="margin">
              <wp14:pctHeight>0</wp14:pctHeight>
            </wp14:sizeRelV>
          </wp:anchor>
        </w:drawing>
      </w:r>
      <w:r w:rsidR="00D4005D" w:rsidRPr="008420FD">
        <w:t>Introduction</w:t>
      </w:r>
    </w:p>
    <w:p w:rsidR="00740BDD" w:rsidRPr="008420FD" w:rsidRDefault="00C55E01" w:rsidP="00592FAB">
      <w:pPr>
        <w:pStyle w:val="BodyCopy"/>
        <w:rPr>
          <w:noProof w:val="0"/>
        </w:rPr>
      </w:pPr>
      <w:r w:rsidRPr="008420FD">
        <w:rPr>
          <w:noProof w:val="0"/>
        </w:rPr>
        <w:t>Given that your role is to collect and share</w:t>
      </w:r>
      <w:r w:rsidR="007D045D" w:rsidRPr="008420FD">
        <w:rPr>
          <w:noProof w:val="0"/>
        </w:rPr>
        <w:t xml:space="preserve"> destination</w:t>
      </w:r>
      <w:r w:rsidRPr="008420FD">
        <w:rPr>
          <w:noProof w:val="0"/>
        </w:rPr>
        <w:t xml:space="preserve"> information, it is essential that any information that you have collected, as previously discussed, is shared with the people who may require that information.</w:t>
      </w:r>
    </w:p>
    <w:p w:rsidR="00C55E01" w:rsidRPr="008420FD" w:rsidRDefault="00C55E01" w:rsidP="00592FAB">
      <w:pPr>
        <w:pStyle w:val="BodyCopy"/>
        <w:rPr>
          <w:noProof w:val="0"/>
        </w:rPr>
      </w:pPr>
      <w:r w:rsidRPr="008420FD">
        <w:rPr>
          <w:noProof w:val="0"/>
        </w:rPr>
        <w:t>This includes sharing updated destination information with:</w:t>
      </w:r>
    </w:p>
    <w:p w:rsidR="00C55E01" w:rsidRPr="008420FD" w:rsidRDefault="00C55E01" w:rsidP="00592FAB">
      <w:pPr>
        <w:pStyle w:val="Bullet1"/>
      </w:pPr>
      <w:r w:rsidRPr="008420FD">
        <w:t>Colleagues</w:t>
      </w:r>
    </w:p>
    <w:p w:rsidR="00C55E01" w:rsidRPr="008420FD" w:rsidRDefault="00C55E01" w:rsidP="00592FAB">
      <w:pPr>
        <w:pStyle w:val="Bullet1"/>
      </w:pPr>
      <w:r w:rsidRPr="008420FD">
        <w:t>Potential customers</w:t>
      </w:r>
      <w:r w:rsidR="00592FAB" w:rsidRPr="008420FD">
        <w:t>.</w:t>
      </w:r>
    </w:p>
    <w:p w:rsidR="00C55E01" w:rsidRPr="008420FD" w:rsidRDefault="00C55E01" w:rsidP="00592FAB">
      <w:pPr>
        <w:pStyle w:val="BodyCopy"/>
        <w:rPr>
          <w:noProof w:val="0"/>
        </w:rPr>
      </w:pPr>
      <w:r w:rsidRPr="008420FD">
        <w:rPr>
          <w:noProof w:val="0"/>
        </w:rPr>
        <w:t xml:space="preserve">This section will explore the importance and methods to share </w:t>
      </w:r>
      <w:r w:rsidR="007D045D" w:rsidRPr="008420FD">
        <w:rPr>
          <w:noProof w:val="0"/>
        </w:rPr>
        <w:t xml:space="preserve">destination </w:t>
      </w:r>
      <w:r w:rsidRPr="008420FD">
        <w:rPr>
          <w:noProof w:val="0"/>
        </w:rPr>
        <w:t>information with these two important stakeholders.</w:t>
      </w:r>
    </w:p>
    <w:p w:rsidR="00C55E01" w:rsidRPr="008420FD" w:rsidRDefault="00C55E01" w:rsidP="00592FAB">
      <w:pPr>
        <w:pStyle w:val="Heading3"/>
      </w:pPr>
      <w:r w:rsidRPr="008420FD">
        <w:t>Share updated information with colleagues</w:t>
      </w:r>
    </w:p>
    <w:p w:rsidR="00C55E01" w:rsidRPr="008420FD" w:rsidRDefault="002244E0" w:rsidP="00592FAB">
      <w:pPr>
        <w:pStyle w:val="BodyCopy"/>
        <w:rPr>
          <w:noProof w:val="0"/>
        </w:rPr>
      </w:pPr>
      <w:r w:rsidRPr="008420FD">
        <w:rPr>
          <w:noProof w:val="0"/>
        </w:rPr>
        <w:t xml:space="preserve">The basic ways to share new </w:t>
      </w:r>
      <w:r w:rsidR="00C55E01" w:rsidRPr="008420FD">
        <w:rPr>
          <w:noProof w:val="0"/>
        </w:rPr>
        <w:t xml:space="preserve">or revised </w:t>
      </w:r>
      <w:r w:rsidR="007D045D" w:rsidRPr="008420FD">
        <w:rPr>
          <w:rFonts w:cs="HelveticaNeueLTStd-Lt"/>
          <w:noProof w:val="0"/>
        </w:rPr>
        <w:t>destination</w:t>
      </w:r>
      <w:r w:rsidR="007D045D" w:rsidRPr="008420FD">
        <w:rPr>
          <w:noProof w:val="0"/>
        </w:rPr>
        <w:t xml:space="preserve"> </w:t>
      </w:r>
      <w:r w:rsidR="00C55E01" w:rsidRPr="008420FD">
        <w:rPr>
          <w:noProof w:val="0"/>
        </w:rPr>
        <w:t>information with fellow employees</w:t>
      </w:r>
      <w:r w:rsidRPr="008420FD">
        <w:rPr>
          <w:noProof w:val="0"/>
        </w:rPr>
        <w:t xml:space="preserve"> </w:t>
      </w:r>
      <w:r w:rsidR="00C55E01" w:rsidRPr="008420FD">
        <w:rPr>
          <w:noProof w:val="0"/>
        </w:rPr>
        <w:t>are to:</w:t>
      </w:r>
    </w:p>
    <w:p w:rsidR="00C55E01" w:rsidRPr="008420FD" w:rsidRDefault="00C55E01" w:rsidP="00592FAB">
      <w:pPr>
        <w:pStyle w:val="Bullet1"/>
      </w:pPr>
      <w:r w:rsidRPr="008420FD">
        <w:t>Verbally tell your colleagues about what</w:t>
      </w:r>
      <w:r w:rsidR="002244E0" w:rsidRPr="008420FD">
        <w:t xml:space="preserve"> </w:t>
      </w:r>
      <w:r w:rsidRPr="008420FD">
        <w:t>you have learned:</w:t>
      </w:r>
    </w:p>
    <w:p w:rsidR="00C55E01" w:rsidRPr="008420FD" w:rsidRDefault="00592FAB" w:rsidP="00592FAB">
      <w:pPr>
        <w:pStyle w:val="Bullet2"/>
        <w:rPr>
          <w:lang w:val="en-AU"/>
        </w:rPr>
      </w:pPr>
      <w:r w:rsidRPr="008420FD">
        <w:rPr>
          <w:noProof/>
          <w:lang w:val="en-AU"/>
        </w:rPr>
        <w:drawing>
          <wp:anchor distT="0" distB="0" distL="114300" distR="114300" simplePos="0" relativeHeight="252053504" behindDoc="0" locked="0" layoutInCell="1" allowOverlap="1" wp14:anchorId="78173A39" wp14:editId="2E21A155">
            <wp:simplePos x="0" y="0"/>
            <wp:positionH relativeFrom="column">
              <wp:posOffset>3952875</wp:posOffset>
            </wp:positionH>
            <wp:positionV relativeFrom="paragraph">
              <wp:posOffset>79375</wp:posOffset>
            </wp:positionV>
            <wp:extent cx="1771650" cy="1179195"/>
            <wp:effectExtent l="0" t="0" r="0" b="1905"/>
            <wp:wrapSquare wrapText="bothSides"/>
            <wp:docPr id="25" name="Picture 24" descr="A17 shutterstock_179513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7 shutterstock_179513282[1].JPG"/>
                    <pic:cNvPicPr/>
                  </pic:nvPicPr>
                  <pic:blipFill>
                    <a:blip r:embed="rId193" cstate="print"/>
                    <a:stretch>
                      <a:fillRect/>
                    </a:stretch>
                  </pic:blipFill>
                  <pic:spPr>
                    <a:xfrm>
                      <a:off x="0" y="0"/>
                      <a:ext cx="1771650" cy="1179195"/>
                    </a:xfrm>
                    <a:prstGeom prst="rect">
                      <a:avLst/>
                    </a:prstGeom>
                  </pic:spPr>
                </pic:pic>
              </a:graphicData>
            </a:graphic>
            <wp14:sizeRelH relativeFrom="margin">
              <wp14:pctWidth>0</wp14:pctWidth>
            </wp14:sizeRelH>
            <wp14:sizeRelV relativeFrom="margin">
              <wp14:pctHeight>0</wp14:pctHeight>
            </wp14:sizeRelV>
          </wp:anchor>
        </w:drawing>
      </w:r>
      <w:r w:rsidR="00C55E01" w:rsidRPr="008420FD">
        <w:rPr>
          <w:lang w:val="en-AU"/>
        </w:rPr>
        <w:t>On a one to one basis</w:t>
      </w:r>
    </w:p>
    <w:p w:rsidR="00C55E01" w:rsidRPr="008420FD" w:rsidRDefault="00C55E01" w:rsidP="00592FAB">
      <w:pPr>
        <w:pStyle w:val="Bullet2"/>
        <w:rPr>
          <w:lang w:val="en-AU"/>
        </w:rPr>
      </w:pPr>
      <w:r w:rsidRPr="008420FD">
        <w:rPr>
          <w:lang w:val="en-AU"/>
        </w:rPr>
        <w:t>At staff briefings</w:t>
      </w:r>
    </w:p>
    <w:p w:rsidR="002244E0" w:rsidRPr="008420FD" w:rsidRDefault="00C55E01" w:rsidP="00592FAB">
      <w:pPr>
        <w:pStyle w:val="Bullet2"/>
        <w:rPr>
          <w:lang w:val="en-AU"/>
        </w:rPr>
      </w:pPr>
      <w:r w:rsidRPr="008420FD">
        <w:rPr>
          <w:lang w:val="en-AU"/>
        </w:rPr>
        <w:t>At staff meetings</w:t>
      </w:r>
    </w:p>
    <w:p w:rsidR="002244E0" w:rsidRPr="008420FD" w:rsidRDefault="00C55E01" w:rsidP="00592FAB">
      <w:pPr>
        <w:pStyle w:val="Bullet1"/>
      </w:pPr>
      <w:r w:rsidRPr="008420FD">
        <w:t>E-mail co-workers with the information you have discovered attaching relevant</w:t>
      </w:r>
      <w:r w:rsidR="002244E0" w:rsidRPr="008420FD">
        <w:t xml:space="preserve"> </w:t>
      </w:r>
      <w:r w:rsidRPr="008420FD">
        <w:t>information as applicable</w:t>
      </w:r>
    </w:p>
    <w:p w:rsidR="002244E0" w:rsidRPr="008420FD" w:rsidRDefault="00C55E01" w:rsidP="00592FAB">
      <w:pPr>
        <w:pStyle w:val="Bullet1"/>
      </w:pPr>
      <w:r w:rsidRPr="008420FD">
        <w:t>Update the internal systems such as CRS</w:t>
      </w:r>
    </w:p>
    <w:p w:rsidR="002244E0" w:rsidRPr="008420FD" w:rsidRDefault="00C55E01" w:rsidP="00592FAB">
      <w:pPr>
        <w:pStyle w:val="Bullet1"/>
      </w:pPr>
      <w:r w:rsidRPr="008420FD">
        <w:t>Replace and replenish internal displays  information points with new or revised</w:t>
      </w:r>
      <w:r w:rsidR="002244E0" w:rsidRPr="008420FD">
        <w:t xml:space="preserve"> </w:t>
      </w:r>
      <w:r w:rsidRPr="008420FD">
        <w:t xml:space="preserve">materials </w:t>
      </w:r>
    </w:p>
    <w:p w:rsidR="002244E0" w:rsidRPr="008420FD" w:rsidRDefault="00C55E01" w:rsidP="00592FAB">
      <w:pPr>
        <w:pStyle w:val="Bullet1"/>
      </w:pPr>
      <w:r w:rsidRPr="008420FD">
        <w:t>Arrange for</w:t>
      </w:r>
      <w:r w:rsidR="002244E0" w:rsidRPr="008420FD">
        <w:t xml:space="preserve"> a guest speaker from the venue or </w:t>
      </w:r>
      <w:r w:rsidRPr="008420FD">
        <w:t>attrac</w:t>
      </w:r>
      <w:r w:rsidR="002244E0" w:rsidRPr="008420FD">
        <w:t xml:space="preserve">tion to come and talk to staff - explaining the venue or </w:t>
      </w:r>
      <w:r w:rsidRPr="008420FD">
        <w:t>attractions, providing sample items, bringing promotional</w:t>
      </w:r>
      <w:r w:rsidR="002244E0" w:rsidRPr="008420FD">
        <w:t xml:space="preserve"> materials</w:t>
      </w:r>
    </w:p>
    <w:p w:rsidR="002244E0" w:rsidRPr="008420FD" w:rsidRDefault="00C55E01" w:rsidP="00592FAB">
      <w:pPr>
        <w:pStyle w:val="Bullet1"/>
      </w:pPr>
      <w:r w:rsidRPr="008420FD">
        <w:t>Arrange for sta</w:t>
      </w:r>
      <w:r w:rsidR="002244E0" w:rsidRPr="008420FD">
        <w:t>ff to visit the venue</w:t>
      </w:r>
      <w:r w:rsidRPr="008420FD">
        <w:t xml:space="preserve"> personally so they can gain first-hand</w:t>
      </w:r>
      <w:r w:rsidR="002244E0" w:rsidRPr="008420FD">
        <w:t xml:space="preserve"> </w:t>
      </w:r>
      <w:r w:rsidRPr="008420FD">
        <w:t>experience of the venue</w:t>
      </w:r>
      <w:r w:rsidR="00592FAB" w:rsidRPr="008420FD">
        <w:t>.</w:t>
      </w:r>
    </w:p>
    <w:p w:rsidR="00E85621" w:rsidRPr="008420FD" w:rsidRDefault="00E85621">
      <w:pPr>
        <w:rPr>
          <w:rFonts w:ascii="Helvetica" w:eastAsia="Times New Roman" w:hAnsi="Helvetica" w:cs="HelveticaNeueLTStd-Cn"/>
          <w:b/>
          <w:color w:val="45545F"/>
          <w:sz w:val="28"/>
          <w:szCs w:val="28"/>
        </w:rPr>
      </w:pPr>
      <w:r w:rsidRPr="008420FD">
        <w:rPr>
          <w:rFonts w:ascii="Helvetica" w:eastAsia="Times New Roman" w:hAnsi="Helvetica" w:cs="HelveticaNeueLTStd-Cn"/>
          <w:b/>
          <w:color w:val="45545F"/>
          <w:sz w:val="28"/>
          <w:szCs w:val="28"/>
        </w:rPr>
        <w:br w:type="page"/>
      </w:r>
    </w:p>
    <w:p w:rsidR="00D82DEC" w:rsidRPr="008420FD" w:rsidRDefault="00E85621" w:rsidP="00592FAB">
      <w:pPr>
        <w:pStyle w:val="Heading3"/>
      </w:pPr>
      <w:r w:rsidRPr="008420FD">
        <w:t xml:space="preserve">Share updated information with </w:t>
      </w:r>
      <w:r w:rsidR="005673C9" w:rsidRPr="008420FD">
        <w:t>potential customers</w:t>
      </w:r>
    </w:p>
    <w:p w:rsidR="007D045D" w:rsidRPr="008420FD" w:rsidRDefault="007D045D" w:rsidP="00592FAB">
      <w:pPr>
        <w:pStyle w:val="BodyCopy"/>
        <w:rPr>
          <w:noProof w:val="0"/>
        </w:rPr>
      </w:pPr>
      <w:r w:rsidRPr="008420FD">
        <w:rPr>
          <w:noProof w:val="0"/>
        </w:rPr>
        <w:t>When presenting information to clients</w:t>
      </w:r>
      <w:r w:rsidR="00320F46" w:rsidRPr="008420FD">
        <w:rPr>
          <w:noProof w:val="0"/>
        </w:rPr>
        <w:t>, the level of preparation may vary from simply passing over a brochure, providing some verbal information through to preparing a detailed quotation.</w:t>
      </w:r>
    </w:p>
    <w:p w:rsidR="000C78DA" w:rsidRPr="008420FD" w:rsidRDefault="00592FAB" w:rsidP="00592FAB">
      <w:pPr>
        <w:pStyle w:val="Heading3"/>
      </w:pPr>
      <w:r w:rsidRPr="008420FD">
        <w:rPr>
          <w:rFonts w:eastAsia="Times New Roman"/>
          <w:noProof/>
        </w:rPr>
        <w:drawing>
          <wp:anchor distT="0" distB="0" distL="114300" distR="114300" simplePos="0" relativeHeight="251993088" behindDoc="0" locked="0" layoutInCell="1" allowOverlap="1" wp14:anchorId="216DDD5B" wp14:editId="0ED1A5FB">
            <wp:simplePos x="0" y="0"/>
            <wp:positionH relativeFrom="column">
              <wp:posOffset>9525</wp:posOffset>
            </wp:positionH>
            <wp:positionV relativeFrom="paragraph">
              <wp:posOffset>415290</wp:posOffset>
            </wp:positionV>
            <wp:extent cx="1671320" cy="1114425"/>
            <wp:effectExtent l="0" t="0" r="5080" b="9525"/>
            <wp:wrapSquare wrapText="bothSides"/>
            <wp:docPr id="90" name="Picture 0"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194" cstate="print"/>
                    <a:stretch>
                      <a:fillRect/>
                    </a:stretch>
                  </pic:blipFill>
                  <pic:spPr>
                    <a:xfrm>
                      <a:off x="0" y="0"/>
                      <a:ext cx="1671320" cy="1114425"/>
                    </a:xfrm>
                    <a:prstGeom prst="rect">
                      <a:avLst/>
                    </a:prstGeom>
                  </pic:spPr>
                </pic:pic>
              </a:graphicData>
            </a:graphic>
          </wp:anchor>
        </w:drawing>
      </w:r>
      <w:r w:rsidR="00DE6E3C" w:rsidRPr="008420FD">
        <w:t xml:space="preserve">Presentation </w:t>
      </w:r>
      <w:r w:rsidR="00787510" w:rsidRPr="008420FD">
        <w:t>considerations</w:t>
      </w:r>
    </w:p>
    <w:p w:rsidR="005673C9" w:rsidRPr="008420FD" w:rsidRDefault="005673C9" w:rsidP="00592FAB">
      <w:pPr>
        <w:pStyle w:val="BodyCopy"/>
        <w:rPr>
          <w:noProof w:val="0"/>
        </w:rPr>
      </w:pPr>
      <w:r w:rsidRPr="008420FD">
        <w:rPr>
          <w:noProof w:val="0"/>
        </w:rPr>
        <w:t>One of the first steps in this process is to identify the best method in which to get the information to the customer.</w:t>
      </w:r>
    </w:p>
    <w:p w:rsidR="005673C9" w:rsidRPr="008420FD" w:rsidRDefault="005673C9" w:rsidP="00592FAB">
      <w:pPr>
        <w:pStyle w:val="BodyCopy"/>
        <w:rPr>
          <w:noProof w:val="0"/>
        </w:rPr>
      </w:pPr>
      <w:r w:rsidRPr="008420FD">
        <w:rPr>
          <w:noProof w:val="0"/>
        </w:rPr>
        <w:t>Given that a travel company now can reach customers in all corners of the globe, through electronic communication and social media, in many cases the traditional method of face to face meetings may not be possible.</w:t>
      </w:r>
    </w:p>
    <w:p w:rsidR="005673C9" w:rsidRPr="008420FD" w:rsidRDefault="005673C9" w:rsidP="00592FAB">
      <w:pPr>
        <w:pStyle w:val="BodyCopy"/>
        <w:rPr>
          <w:noProof w:val="0"/>
        </w:rPr>
      </w:pPr>
      <w:r w:rsidRPr="008420FD">
        <w:rPr>
          <w:noProof w:val="0"/>
        </w:rPr>
        <w:t>Whilst face to face contact is still the most preferred method, there are many submission methods that can be used to suit the needs of both the customer and travel agent.</w:t>
      </w:r>
    </w:p>
    <w:p w:rsidR="000C78DA" w:rsidRPr="008420FD" w:rsidRDefault="000C78DA" w:rsidP="00592FAB">
      <w:pPr>
        <w:pStyle w:val="BodyCopy"/>
        <w:rPr>
          <w:noProof w:val="0"/>
          <w:szCs w:val="22"/>
          <w:lang w:eastAsia="en-AU"/>
        </w:rPr>
      </w:pPr>
      <w:r w:rsidRPr="008420FD">
        <w:rPr>
          <w:noProof w:val="0"/>
          <w:szCs w:val="22"/>
          <w:lang w:eastAsia="en-AU"/>
        </w:rPr>
        <w:t>There are a number of considerations that must be taken into account when selecting the most appropriate submission method.</w:t>
      </w:r>
    </w:p>
    <w:p w:rsidR="000C78DA" w:rsidRPr="008420FD" w:rsidRDefault="000C78DA" w:rsidP="00592FAB">
      <w:pPr>
        <w:pStyle w:val="BodyCopy"/>
        <w:rPr>
          <w:noProof w:val="0"/>
          <w:szCs w:val="22"/>
          <w:lang w:eastAsia="en-AU"/>
        </w:rPr>
      </w:pPr>
      <w:r w:rsidRPr="008420FD">
        <w:rPr>
          <w:noProof w:val="0"/>
          <w:szCs w:val="22"/>
          <w:lang w:eastAsia="en-AU"/>
        </w:rPr>
        <w:t>Some considerations include:</w:t>
      </w:r>
    </w:p>
    <w:p w:rsidR="000C78DA" w:rsidRPr="008420FD" w:rsidRDefault="000C78DA" w:rsidP="00592FAB">
      <w:pPr>
        <w:pStyle w:val="Bullet1"/>
      </w:pPr>
      <w:r w:rsidRPr="008420FD">
        <w:t>Location of the customer – naturally if the customer is not located in your area, the concept of face to face discussion is not possible</w:t>
      </w:r>
    </w:p>
    <w:p w:rsidR="000C78DA" w:rsidRPr="008420FD" w:rsidRDefault="000C78DA" w:rsidP="00592FAB">
      <w:pPr>
        <w:pStyle w:val="Bullet1"/>
      </w:pPr>
      <w:r w:rsidRPr="008420FD">
        <w:t>Number of persons to receive quotation – when preparing information for business purposes or for a number of travellers, the information may need to be sent to many persons in different locations</w:t>
      </w:r>
    </w:p>
    <w:p w:rsidR="000C78DA" w:rsidRPr="008420FD" w:rsidRDefault="000C78DA" w:rsidP="00592FAB">
      <w:pPr>
        <w:pStyle w:val="Bullet1"/>
      </w:pPr>
      <w:r w:rsidRPr="008420FD">
        <w:rPr>
          <w:noProof/>
          <w:lang w:eastAsia="en-AU"/>
        </w:rPr>
        <w:drawing>
          <wp:anchor distT="0" distB="0" distL="114300" distR="114300" simplePos="0" relativeHeight="251867136" behindDoc="0" locked="0" layoutInCell="1" allowOverlap="1" wp14:anchorId="7FA6F0CD" wp14:editId="4270E202">
            <wp:simplePos x="0" y="0"/>
            <wp:positionH relativeFrom="column">
              <wp:posOffset>3981450</wp:posOffset>
            </wp:positionH>
            <wp:positionV relativeFrom="paragraph">
              <wp:posOffset>33655</wp:posOffset>
            </wp:positionV>
            <wp:extent cx="1752600" cy="1171575"/>
            <wp:effectExtent l="0" t="0" r="0" b="9525"/>
            <wp:wrapSquare wrapText="bothSides"/>
            <wp:docPr id="92" name="Picture 65" descr="shutterstock_122942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942875.jpg"/>
                    <pic:cNvPicPr/>
                  </pic:nvPicPr>
                  <pic:blipFill>
                    <a:blip r:embed="rId195" cstate="print"/>
                    <a:stretch>
                      <a:fillRect/>
                    </a:stretch>
                  </pic:blipFill>
                  <pic:spPr>
                    <a:xfrm>
                      <a:off x="0" y="0"/>
                      <a:ext cx="1752600" cy="1171575"/>
                    </a:xfrm>
                    <a:prstGeom prst="rect">
                      <a:avLst/>
                    </a:prstGeom>
                  </pic:spPr>
                </pic:pic>
              </a:graphicData>
            </a:graphic>
          </wp:anchor>
        </w:drawing>
      </w:r>
      <w:r w:rsidRPr="008420FD">
        <w:t>Reliability of submission methods – depending on the region, some submission methods, such as mail, may be unreliable and quite simply take too long to get to the customer</w:t>
      </w:r>
    </w:p>
    <w:p w:rsidR="000C78DA" w:rsidRPr="008420FD" w:rsidRDefault="000C78DA" w:rsidP="00592FAB">
      <w:pPr>
        <w:pStyle w:val="Bullet1"/>
      </w:pPr>
      <w:r w:rsidRPr="008420FD">
        <w:t xml:space="preserve">Types of documentation required – if the quotation also contains reference materials such as brochures from </w:t>
      </w:r>
      <w:r w:rsidR="0088452F" w:rsidRPr="008420FD">
        <w:t>destination</w:t>
      </w:r>
      <w:r w:rsidRPr="008420FD">
        <w:t xml:space="preserve"> and service providers, mailing of documents may be the most preferred method</w:t>
      </w:r>
    </w:p>
    <w:p w:rsidR="000C78DA" w:rsidRPr="008420FD" w:rsidRDefault="000C78DA" w:rsidP="00592FAB">
      <w:pPr>
        <w:pStyle w:val="Bullet1"/>
      </w:pPr>
      <w:r w:rsidRPr="008420FD">
        <w:t>Time frames required – in the event of immediate travel, electronic communication will be the most desirable submission method as it is instantaneous</w:t>
      </w:r>
    </w:p>
    <w:p w:rsidR="000C78DA" w:rsidRPr="008420FD" w:rsidRDefault="000C78DA" w:rsidP="00592FAB">
      <w:pPr>
        <w:pStyle w:val="Bullet1"/>
      </w:pPr>
      <w:r w:rsidRPr="008420FD">
        <w:t>Costs – naturally there is great cost associated in mailing proposals on a regular basis. Depending on the organisational requirements, initial quotations may be sent electronically, as it is the most cost effective method of submission</w:t>
      </w:r>
      <w:r w:rsidR="00592FAB" w:rsidRPr="008420FD">
        <w:t>.</w:t>
      </w:r>
    </w:p>
    <w:p w:rsidR="000C78DA" w:rsidRPr="008420FD" w:rsidRDefault="000C78DA" w:rsidP="000C78DA">
      <w:pPr>
        <w:rPr>
          <w:rFonts w:ascii="Helvetica" w:hAnsi="Helvetica" w:cs="Chevin-Light"/>
          <w:b/>
          <w:color w:val="595959" w:themeColor="text1" w:themeTint="A6"/>
          <w:sz w:val="28"/>
          <w:szCs w:val="28"/>
        </w:rPr>
      </w:pPr>
      <w:r w:rsidRPr="008420FD">
        <w:rPr>
          <w:rFonts w:ascii="Helvetica" w:hAnsi="Helvetica" w:cs="Chevin-Light"/>
          <w:b/>
          <w:color w:val="595959" w:themeColor="text1" w:themeTint="A6"/>
          <w:sz w:val="28"/>
          <w:szCs w:val="28"/>
        </w:rPr>
        <w:br w:type="page"/>
      </w:r>
    </w:p>
    <w:p w:rsidR="000C78DA" w:rsidRPr="008420FD" w:rsidRDefault="00787510" w:rsidP="00592FAB">
      <w:pPr>
        <w:pStyle w:val="Heading3"/>
      </w:pPr>
      <w:r w:rsidRPr="008420FD">
        <w:t>Destination i</w:t>
      </w:r>
      <w:r w:rsidR="000C78DA" w:rsidRPr="008420FD">
        <w:t>nformation submission methods</w:t>
      </w:r>
    </w:p>
    <w:p w:rsidR="000C78DA" w:rsidRPr="008420FD" w:rsidRDefault="00787510" w:rsidP="00592FAB">
      <w:pPr>
        <w:pStyle w:val="BodyCopy"/>
        <w:rPr>
          <w:noProof w:val="0"/>
        </w:rPr>
      </w:pPr>
      <w:r w:rsidRPr="008420FD">
        <w:rPr>
          <w:noProof w:val="0"/>
        </w:rPr>
        <w:t>Destination i</w:t>
      </w:r>
      <w:r w:rsidR="000C78DA" w:rsidRPr="008420FD">
        <w:rPr>
          <w:noProof w:val="0"/>
        </w:rPr>
        <w:t xml:space="preserve">nformation </w:t>
      </w:r>
      <w:r w:rsidRPr="008420FD">
        <w:rPr>
          <w:noProof w:val="0"/>
        </w:rPr>
        <w:t>can be</w:t>
      </w:r>
      <w:r w:rsidR="000C78DA" w:rsidRPr="008420FD">
        <w:rPr>
          <w:noProof w:val="0"/>
        </w:rPr>
        <w:t xml:space="preserve"> provided to customers in one of the following ways:</w:t>
      </w:r>
    </w:p>
    <w:p w:rsidR="000C78DA" w:rsidRPr="008420FD" w:rsidRDefault="000C78DA" w:rsidP="00592FAB">
      <w:pPr>
        <w:pStyle w:val="Bullet1"/>
      </w:pPr>
      <w:r w:rsidRPr="008420FD">
        <w:t>Verbal explanation</w:t>
      </w:r>
    </w:p>
    <w:p w:rsidR="000C78DA" w:rsidRPr="008420FD" w:rsidRDefault="000C78DA" w:rsidP="00592FAB">
      <w:pPr>
        <w:pStyle w:val="Bullet1"/>
      </w:pPr>
      <w:r w:rsidRPr="008420FD">
        <w:t>Provide hard copy materials</w:t>
      </w:r>
    </w:p>
    <w:p w:rsidR="000C78DA" w:rsidRPr="008420FD" w:rsidRDefault="000C78DA" w:rsidP="00592FAB">
      <w:pPr>
        <w:pStyle w:val="Bullet1"/>
      </w:pPr>
      <w:r w:rsidRPr="008420FD">
        <w:t>Provide electronic materials</w:t>
      </w:r>
      <w:r w:rsidR="00592FAB" w:rsidRPr="008420FD">
        <w:t>.</w:t>
      </w:r>
    </w:p>
    <w:p w:rsidR="000C78DA" w:rsidRPr="008420FD" w:rsidRDefault="000C78DA" w:rsidP="00592FAB">
      <w:pPr>
        <w:pStyle w:val="Heading3"/>
      </w:pPr>
      <w:r w:rsidRPr="008420FD">
        <w:t>Verbal explanation</w:t>
      </w:r>
    </w:p>
    <w:p w:rsidR="000C78DA" w:rsidRPr="008420FD" w:rsidRDefault="000C78DA" w:rsidP="00592FAB">
      <w:pPr>
        <w:pStyle w:val="BodyCopy"/>
        <w:rPr>
          <w:noProof w:val="0"/>
        </w:rPr>
      </w:pPr>
      <w:r w:rsidRPr="008420FD">
        <w:rPr>
          <w:noProof w:val="0"/>
        </w:rPr>
        <w:t>Whilst you as the travel agent may have spent considerable time researching and developing a quotation for a customer, it is important to remember that the customer may have only seen an initial quotation.</w:t>
      </w:r>
    </w:p>
    <w:p w:rsidR="000C78DA" w:rsidRPr="008420FD" w:rsidRDefault="000C78DA" w:rsidP="00592FAB">
      <w:pPr>
        <w:pStyle w:val="BodyCopy"/>
        <w:rPr>
          <w:noProof w:val="0"/>
        </w:rPr>
      </w:pPr>
      <w:r w:rsidRPr="008420FD">
        <w:rPr>
          <w:noProof w:val="0"/>
        </w:rPr>
        <w:t>Also it is important to remember that customers do not have the same degree and depth of knowledge in the travel industry and the processes involved in making bookings, and that they will need explanation from yourself to help their understanding.</w:t>
      </w:r>
    </w:p>
    <w:p w:rsidR="000C78DA" w:rsidRPr="008420FD" w:rsidRDefault="000C78DA" w:rsidP="00592FAB">
      <w:pPr>
        <w:pStyle w:val="Heading4"/>
      </w:pPr>
      <w:r w:rsidRPr="008420FD">
        <w:t>Benefits of providing a verbal explanation</w:t>
      </w:r>
    </w:p>
    <w:p w:rsidR="000C78DA" w:rsidRPr="008420FD" w:rsidRDefault="000C78DA" w:rsidP="00592FAB">
      <w:pPr>
        <w:pStyle w:val="Bullet1"/>
      </w:pPr>
      <w:r w:rsidRPr="008420FD">
        <w:t>Explain in more detail the key pieces of information in them</w:t>
      </w:r>
    </w:p>
    <w:p w:rsidR="000C78DA" w:rsidRPr="008420FD" w:rsidRDefault="00592FAB" w:rsidP="00592FAB">
      <w:pPr>
        <w:pStyle w:val="Bullet1"/>
      </w:pPr>
      <w:r w:rsidRPr="008420FD">
        <w:rPr>
          <w:noProof/>
          <w:lang w:eastAsia="en-AU"/>
        </w:rPr>
        <w:drawing>
          <wp:anchor distT="0" distB="0" distL="114300" distR="114300" simplePos="0" relativeHeight="251857920" behindDoc="0" locked="0" layoutInCell="1" allowOverlap="1" wp14:anchorId="4D80D3C5" wp14:editId="62491DA2">
            <wp:simplePos x="0" y="0"/>
            <wp:positionH relativeFrom="column">
              <wp:posOffset>3851275</wp:posOffset>
            </wp:positionH>
            <wp:positionV relativeFrom="paragraph">
              <wp:posOffset>100965</wp:posOffset>
            </wp:positionV>
            <wp:extent cx="1882775" cy="1257300"/>
            <wp:effectExtent l="0" t="0" r="3175" b="0"/>
            <wp:wrapSquare wrapText="bothSides"/>
            <wp:docPr id="39" name="Picture 73" descr="shutterstock_141288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288652.jpg"/>
                    <pic:cNvPicPr/>
                  </pic:nvPicPr>
                  <pic:blipFill>
                    <a:blip r:embed="rId196" cstate="print"/>
                    <a:stretch>
                      <a:fillRect/>
                    </a:stretch>
                  </pic:blipFill>
                  <pic:spPr>
                    <a:xfrm>
                      <a:off x="0" y="0"/>
                      <a:ext cx="1882775" cy="1257300"/>
                    </a:xfrm>
                    <a:prstGeom prst="rect">
                      <a:avLst/>
                    </a:prstGeom>
                  </pic:spPr>
                </pic:pic>
              </a:graphicData>
            </a:graphic>
            <wp14:sizeRelH relativeFrom="margin">
              <wp14:pctWidth>0</wp14:pctWidth>
            </wp14:sizeRelH>
            <wp14:sizeRelV relativeFrom="margin">
              <wp14:pctHeight>0</wp14:pctHeight>
            </wp14:sizeRelV>
          </wp:anchor>
        </w:drawing>
      </w:r>
      <w:r w:rsidR="000C78DA" w:rsidRPr="008420FD">
        <w:t>Answer any questions customers may have</w:t>
      </w:r>
    </w:p>
    <w:p w:rsidR="000C78DA" w:rsidRPr="008420FD" w:rsidRDefault="000C78DA" w:rsidP="00592FAB">
      <w:pPr>
        <w:pStyle w:val="Bullet1"/>
      </w:pPr>
      <w:r w:rsidRPr="008420FD">
        <w:t>Provide suggestions and recommendations</w:t>
      </w:r>
    </w:p>
    <w:p w:rsidR="000C78DA" w:rsidRPr="008420FD" w:rsidRDefault="000C78DA" w:rsidP="00592FAB">
      <w:pPr>
        <w:pStyle w:val="Bullet1"/>
      </w:pPr>
      <w:r w:rsidRPr="008420FD">
        <w:t xml:space="preserve">Outline the processes associated with confirming and organising travel arrangements </w:t>
      </w:r>
    </w:p>
    <w:p w:rsidR="000C78DA" w:rsidRPr="008420FD" w:rsidRDefault="000C78DA" w:rsidP="00592FAB">
      <w:pPr>
        <w:pStyle w:val="Bullet1"/>
      </w:pPr>
      <w:r w:rsidRPr="008420FD">
        <w:t>Guide them through the sales process</w:t>
      </w:r>
      <w:r w:rsidR="00592FAB" w:rsidRPr="008420FD">
        <w:t>.</w:t>
      </w:r>
    </w:p>
    <w:p w:rsidR="000C78DA" w:rsidRPr="008420FD" w:rsidRDefault="000C78DA" w:rsidP="00592FAB">
      <w:pPr>
        <w:pStyle w:val="Heading3"/>
      </w:pPr>
      <w:r w:rsidRPr="008420FD">
        <w:t>Providing hard copy materials</w:t>
      </w:r>
    </w:p>
    <w:p w:rsidR="000C78DA" w:rsidRPr="008420FD" w:rsidRDefault="000C78DA" w:rsidP="00592FAB">
      <w:pPr>
        <w:pStyle w:val="BodyCopy"/>
        <w:rPr>
          <w:noProof w:val="0"/>
        </w:rPr>
      </w:pPr>
      <w:r w:rsidRPr="008420FD">
        <w:rPr>
          <w:noProof w:val="0"/>
        </w:rPr>
        <w:t xml:space="preserve">Another effective method of providing </w:t>
      </w:r>
      <w:r w:rsidR="00787510" w:rsidRPr="008420FD">
        <w:rPr>
          <w:noProof w:val="0"/>
        </w:rPr>
        <w:t xml:space="preserve">destination </w:t>
      </w:r>
      <w:r w:rsidRPr="008420FD">
        <w:rPr>
          <w:noProof w:val="0"/>
        </w:rPr>
        <w:t>information is through the distribution of hard copy materials. This method may be used as an individual activity or in conjunction with other information delivery methods.</w:t>
      </w:r>
    </w:p>
    <w:p w:rsidR="000C78DA" w:rsidRPr="008420FD" w:rsidRDefault="000C78DA" w:rsidP="00592FAB">
      <w:pPr>
        <w:pStyle w:val="Heading4"/>
      </w:pPr>
      <w:r w:rsidRPr="008420FD">
        <w:t>Benefits of providing hard copy materials</w:t>
      </w:r>
    </w:p>
    <w:p w:rsidR="000C78DA" w:rsidRPr="008420FD" w:rsidRDefault="000C78DA" w:rsidP="00592FAB">
      <w:pPr>
        <w:pStyle w:val="BodyCopy"/>
        <w:rPr>
          <w:noProof w:val="0"/>
        </w:rPr>
      </w:pPr>
      <w:r w:rsidRPr="008420FD">
        <w:rPr>
          <w:noProof w:val="0"/>
        </w:rPr>
        <w:t>There are a number of benefits of distributing hard copy</w:t>
      </w:r>
      <w:r w:rsidR="00787510" w:rsidRPr="008420FD">
        <w:rPr>
          <w:noProof w:val="0"/>
        </w:rPr>
        <w:t xml:space="preserve"> </w:t>
      </w:r>
      <w:proofErr w:type="gramStart"/>
      <w:r w:rsidR="00787510" w:rsidRPr="008420FD">
        <w:rPr>
          <w:noProof w:val="0"/>
        </w:rPr>
        <w:t xml:space="preserve">destination </w:t>
      </w:r>
      <w:r w:rsidRPr="008420FD">
        <w:rPr>
          <w:noProof w:val="0"/>
        </w:rPr>
        <w:t xml:space="preserve"> information</w:t>
      </w:r>
      <w:proofErr w:type="gramEnd"/>
      <w:r w:rsidRPr="008420FD">
        <w:rPr>
          <w:noProof w:val="0"/>
        </w:rPr>
        <w:t xml:space="preserve"> to potential audiences including:</w:t>
      </w:r>
    </w:p>
    <w:p w:rsidR="000C78DA" w:rsidRPr="008420FD" w:rsidRDefault="000C78DA" w:rsidP="00592FAB">
      <w:pPr>
        <w:pStyle w:val="Bullet1"/>
      </w:pPr>
      <w:r w:rsidRPr="008420FD">
        <w:t xml:space="preserve">Utilises an additional learning method </w:t>
      </w:r>
      <w:r w:rsidR="00592FAB" w:rsidRPr="008420FD">
        <w:t>–</w:t>
      </w:r>
      <w:r w:rsidRPr="008420FD">
        <w:t xml:space="preserve"> as opposed to listening to a presentation</w:t>
      </w:r>
    </w:p>
    <w:p w:rsidR="000C78DA" w:rsidRPr="008420FD" w:rsidRDefault="00592FAB" w:rsidP="00592FAB">
      <w:pPr>
        <w:pStyle w:val="Bullet1"/>
      </w:pPr>
      <w:r w:rsidRPr="008420FD">
        <w:rPr>
          <w:noProof/>
          <w:lang w:eastAsia="en-AU"/>
        </w:rPr>
        <w:drawing>
          <wp:anchor distT="0" distB="0" distL="114300" distR="114300" simplePos="0" relativeHeight="251853824" behindDoc="0" locked="0" layoutInCell="1" allowOverlap="1" wp14:anchorId="42AA1807" wp14:editId="12689458">
            <wp:simplePos x="0" y="0"/>
            <wp:positionH relativeFrom="column">
              <wp:posOffset>4000500</wp:posOffset>
            </wp:positionH>
            <wp:positionV relativeFrom="paragraph">
              <wp:posOffset>155575</wp:posOffset>
            </wp:positionV>
            <wp:extent cx="1733550" cy="1162050"/>
            <wp:effectExtent l="0" t="0" r="0" b="0"/>
            <wp:wrapSquare wrapText="bothSides"/>
            <wp:docPr id="186" name="Picture 64" descr="shutterstock_57319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7319615.jpg"/>
                    <pic:cNvPicPr/>
                  </pic:nvPicPr>
                  <pic:blipFill>
                    <a:blip r:embed="rId197" cstate="print"/>
                    <a:stretch>
                      <a:fillRect/>
                    </a:stretch>
                  </pic:blipFill>
                  <pic:spPr>
                    <a:xfrm>
                      <a:off x="0" y="0"/>
                      <a:ext cx="1733550" cy="1162050"/>
                    </a:xfrm>
                    <a:prstGeom prst="rect">
                      <a:avLst/>
                    </a:prstGeom>
                  </pic:spPr>
                </pic:pic>
              </a:graphicData>
            </a:graphic>
          </wp:anchor>
        </w:drawing>
      </w:r>
      <w:r w:rsidR="000C78DA" w:rsidRPr="008420FD">
        <w:t>Provides comprehensive information</w:t>
      </w:r>
    </w:p>
    <w:p w:rsidR="000C78DA" w:rsidRPr="008420FD" w:rsidRDefault="000C78DA" w:rsidP="00592FAB">
      <w:pPr>
        <w:pStyle w:val="Bullet1"/>
      </w:pPr>
      <w:r w:rsidRPr="008420FD">
        <w:t>Provides appealing images</w:t>
      </w:r>
    </w:p>
    <w:p w:rsidR="000C78DA" w:rsidRPr="008420FD" w:rsidRDefault="000C78DA" w:rsidP="00592FAB">
      <w:pPr>
        <w:pStyle w:val="Bullet1"/>
      </w:pPr>
      <w:r w:rsidRPr="008420FD">
        <w:t>Provides information in its intended message</w:t>
      </w:r>
    </w:p>
    <w:p w:rsidR="000C78DA" w:rsidRPr="008420FD" w:rsidRDefault="000C78DA" w:rsidP="00592FAB">
      <w:pPr>
        <w:pStyle w:val="Bullet1"/>
      </w:pPr>
      <w:r w:rsidRPr="008420FD">
        <w:t>Enables the audience to review information at their own time and at their own pace</w:t>
      </w:r>
    </w:p>
    <w:p w:rsidR="000C78DA" w:rsidRPr="008420FD" w:rsidRDefault="000C78DA" w:rsidP="00592FAB">
      <w:pPr>
        <w:pStyle w:val="Bullet1"/>
      </w:pPr>
      <w:r w:rsidRPr="008420FD">
        <w:t>Enables information to be reviewed on multiple purposes</w:t>
      </w:r>
    </w:p>
    <w:p w:rsidR="000C78DA" w:rsidRPr="008420FD" w:rsidRDefault="000C78DA" w:rsidP="00592FAB">
      <w:pPr>
        <w:pStyle w:val="Bullet1"/>
      </w:pPr>
      <w:r w:rsidRPr="008420FD">
        <w:t xml:space="preserve">Enables the audience to show other people information as well </w:t>
      </w:r>
    </w:p>
    <w:p w:rsidR="00592FAB" w:rsidRPr="008420FD" w:rsidRDefault="000C78DA" w:rsidP="00592FAB">
      <w:pPr>
        <w:pStyle w:val="Bullet1"/>
      </w:pPr>
      <w:r w:rsidRPr="008420FD">
        <w:t>Enables audience to become familiar with content before subsequent verbal presentations and meetings</w:t>
      </w:r>
      <w:r w:rsidR="00592FAB" w:rsidRPr="008420FD">
        <w:t>.</w:t>
      </w:r>
      <w:r w:rsidR="00592FAB" w:rsidRPr="008420FD">
        <w:br w:type="page"/>
      </w:r>
    </w:p>
    <w:p w:rsidR="000C78DA" w:rsidRPr="008420FD" w:rsidRDefault="000C78DA" w:rsidP="00592FAB">
      <w:pPr>
        <w:pStyle w:val="Heading4"/>
      </w:pPr>
      <w:r w:rsidRPr="008420FD">
        <w:t>Types of hard copy materials</w:t>
      </w:r>
    </w:p>
    <w:p w:rsidR="000C78DA" w:rsidRPr="008420FD" w:rsidRDefault="000C78DA" w:rsidP="00592FAB">
      <w:pPr>
        <w:pStyle w:val="BodyCopy"/>
        <w:rPr>
          <w:noProof w:val="0"/>
        </w:rPr>
      </w:pPr>
      <w:r w:rsidRPr="008420FD">
        <w:rPr>
          <w:noProof w:val="0"/>
        </w:rPr>
        <w:t>There are endless hard copy materials that can be provided including:</w:t>
      </w:r>
    </w:p>
    <w:p w:rsidR="000C78DA" w:rsidRPr="008420FD" w:rsidRDefault="000C78DA" w:rsidP="00592FAB">
      <w:pPr>
        <w:pStyle w:val="Bullet1"/>
        <w:spacing w:after="100"/>
      </w:pPr>
      <w:r w:rsidRPr="008420FD">
        <w:t>Reports</w:t>
      </w:r>
    </w:p>
    <w:p w:rsidR="000C78DA" w:rsidRPr="008420FD" w:rsidRDefault="000C78DA" w:rsidP="00592FAB">
      <w:pPr>
        <w:pStyle w:val="Bullet1"/>
        <w:spacing w:after="100"/>
      </w:pPr>
      <w:r w:rsidRPr="008420FD">
        <w:rPr>
          <w:rFonts w:eastAsia="Times New Roman" w:cs="HelveticaNeueLTStd-Lt"/>
          <w:color w:val="000000"/>
        </w:rPr>
        <w:t>Brochures</w:t>
      </w:r>
    </w:p>
    <w:p w:rsidR="000C78DA" w:rsidRPr="008420FD" w:rsidRDefault="00592FAB" w:rsidP="00592FAB">
      <w:pPr>
        <w:pStyle w:val="Bullet1"/>
        <w:spacing w:after="100"/>
      </w:pPr>
      <w:r w:rsidRPr="008420FD">
        <w:rPr>
          <w:rFonts w:eastAsia="Times New Roman" w:cs="HelveticaNeueLTStd-Lt"/>
          <w:noProof/>
          <w:color w:val="000000"/>
          <w:lang w:eastAsia="en-AU"/>
        </w:rPr>
        <w:drawing>
          <wp:anchor distT="0" distB="0" distL="114300" distR="114300" simplePos="0" relativeHeight="251854848" behindDoc="0" locked="0" layoutInCell="1" allowOverlap="1" wp14:anchorId="1A63F0E5" wp14:editId="071D4D3F">
            <wp:simplePos x="0" y="0"/>
            <wp:positionH relativeFrom="column">
              <wp:posOffset>3562350</wp:posOffset>
            </wp:positionH>
            <wp:positionV relativeFrom="paragraph">
              <wp:posOffset>230505</wp:posOffset>
            </wp:positionV>
            <wp:extent cx="1704975" cy="1133475"/>
            <wp:effectExtent l="0" t="0" r="9525" b="9525"/>
            <wp:wrapSquare wrapText="bothSides"/>
            <wp:docPr id="187" name="Picture 65" descr="shutterstock_114659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659890.jpg"/>
                    <pic:cNvPicPr/>
                  </pic:nvPicPr>
                  <pic:blipFill>
                    <a:blip r:embed="rId198" cstate="print"/>
                    <a:stretch>
                      <a:fillRect/>
                    </a:stretch>
                  </pic:blipFill>
                  <pic:spPr>
                    <a:xfrm>
                      <a:off x="0" y="0"/>
                      <a:ext cx="1704975" cy="1133475"/>
                    </a:xfrm>
                    <a:prstGeom prst="rect">
                      <a:avLst/>
                    </a:prstGeom>
                  </pic:spPr>
                </pic:pic>
              </a:graphicData>
            </a:graphic>
          </wp:anchor>
        </w:drawing>
      </w:r>
      <w:r w:rsidRPr="008420FD">
        <w:rPr>
          <w:rFonts w:eastAsia="Times New Roman" w:cs="HelveticaNeueLTStd-Lt"/>
          <w:noProof/>
          <w:color w:val="000000"/>
          <w:lang w:eastAsia="en-AU"/>
        </w:rPr>
        <w:drawing>
          <wp:anchor distT="0" distB="0" distL="114300" distR="114300" simplePos="0" relativeHeight="251855872" behindDoc="0" locked="0" layoutInCell="1" allowOverlap="1" wp14:anchorId="0A292B61" wp14:editId="6871D245">
            <wp:simplePos x="0" y="0"/>
            <wp:positionH relativeFrom="column">
              <wp:posOffset>3562350</wp:posOffset>
            </wp:positionH>
            <wp:positionV relativeFrom="paragraph">
              <wp:posOffset>1363980</wp:posOffset>
            </wp:positionV>
            <wp:extent cx="1704975" cy="1126490"/>
            <wp:effectExtent l="0" t="0" r="9525" b="0"/>
            <wp:wrapSquare wrapText="bothSides"/>
            <wp:docPr id="188" name="Picture 70" descr="shutterstock_147664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7664379.jpg"/>
                    <pic:cNvPicPr/>
                  </pic:nvPicPr>
                  <pic:blipFill>
                    <a:blip r:embed="rId199" cstate="print"/>
                    <a:stretch>
                      <a:fillRect/>
                    </a:stretch>
                  </pic:blipFill>
                  <pic:spPr>
                    <a:xfrm>
                      <a:off x="0" y="0"/>
                      <a:ext cx="1704975" cy="1126490"/>
                    </a:xfrm>
                    <a:prstGeom prst="rect">
                      <a:avLst/>
                    </a:prstGeom>
                  </pic:spPr>
                </pic:pic>
              </a:graphicData>
            </a:graphic>
            <wp14:sizeRelH relativeFrom="margin">
              <wp14:pctWidth>0</wp14:pctWidth>
            </wp14:sizeRelH>
            <wp14:sizeRelV relativeFrom="margin">
              <wp14:pctHeight>0</wp14:pctHeight>
            </wp14:sizeRelV>
          </wp:anchor>
        </w:drawing>
      </w:r>
      <w:r w:rsidR="000C78DA" w:rsidRPr="008420FD">
        <w:rPr>
          <w:rFonts w:eastAsia="Times New Roman" w:cs="HelveticaNeueLTStd-Lt"/>
          <w:color w:val="000000"/>
        </w:rPr>
        <w:t>Quotations</w:t>
      </w:r>
    </w:p>
    <w:p w:rsidR="000C78DA" w:rsidRPr="008420FD" w:rsidRDefault="000C78DA" w:rsidP="00592FAB">
      <w:pPr>
        <w:pStyle w:val="Bullet1"/>
        <w:spacing w:after="100"/>
      </w:pPr>
      <w:r w:rsidRPr="008420FD">
        <w:rPr>
          <w:rFonts w:eastAsia="Times New Roman" w:cs="HelveticaNeueLTStd-Lt"/>
          <w:color w:val="000000"/>
        </w:rPr>
        <w:t>Invitations</w:t>
      </w:r>
    </w:p>
    <w:p w:rsidR="000C78DA" w:rsidRPr="008420FD" w:rsidRDefault="000C78DA" w:rsidP="00592FAB">
      <w:pPr>
        <w:pStyle w:val="Bullet1"/>
        <w:spacing w:after="100"/>
      </w:pPr>
      <w:r w:rsidRPr="008420FD">
        <w:rPr>
          <w:rFonts w:eastAsia="Times New Roman" w:cs="HelveticaNeueLTStd-Lt"/>
          <w:color w:val="000000"/>
        </w:rPr>
        <w:t>Travel itineraries</w:t>
      </w:r>
    </w:p>
    <w:p w:rsidR="000C78DA" w:rsidRPr="008420FD" w:rsidRDefault="000C78DA" w:rsidP="00592FAB">
      <w:pPr>
        <w:pStyle w:val="Bullet1"/>
        <w:spacing w:after="100"/>
      </w:pPr>
      <w:r w:rsidRPr="008420FD">
        <w:rPr>
          <w:rFonts w:eastAsia="Times New Roman" w:cs="HelveticaNeueLTStd-Lt"/>
          <w:color w:val="000000"/>
        </w:rPr>
        <w:t>Handouts</w:t>
      </w:r>
    </w:p>
    <w:p w:rsidR="000C78DA" w:rsidRPr="008420FD" w:rsidRDefault="000C78DA" w:rsidP="00592FAB">
      <w:pPr>
        <w:pStyle w:val="Bullet1"/>
        <w:spacing w:after="100"/>
      </w:pPr>
      <w:r w:rsidRPr="008420FD">
        <w:rPr>
          <w:rFonts w:eastAsia="Times New Roman" w:cs="HelveticaNeueLTStd-Lt"/>
          <w:color w:val="000000"/>
        </w:rPr>
        <w:t>Fact sheets</w:t>
      </w:r>
    </w:p>
    <w:p w:rsidR="000C78DA" w:rsidRPr="008420FD" w:rsidRDefault="000C78DA" w:rsidP="00592FAB">
      <w:pPr>
        <w:pStyle w:val="Bullet1"/>
        <w:spacing w:after="100"/>
      </w:pPr>
      <w:r w:rsidRPr="008420FD">
        <w:rPr>
          <w:rFonts w:eastAsia="Times New Roman" w:cs="HelveticaNeueLTStd-Lt"/>
          <w:color w:val="000000"/>
        </w:rPr>
        <w:t>Notes</w:t>
      </w:r>
    </w:p>
    <w:p w:rsidR="000C78DA" w:rsidRPr="008420FD" w:rsidRDefault="000C78DA" w:rsidP="00592FAB">
      <w:pPr>
        <w:pStyle w:val="Bullet1"/>
        <w:spacing w:after="100"/>
      </w:pPr>
      <w:r w:rsidRPr="008420FD">
        <w:rPr>
          <w:rFonts w:eastAsia="Times New Roman" w:cs="HelveticaNeueLTStd-Lt"/>
          <w:color w:val="000000"/>
        </w:rPr>
        <w:t>Photocopies from policy manuals</w:t>
      </w:r>
    </w:p>
    <w:p w:rsidR="000C78DA" w:rsidRPr="008420FD" w:rsidRDefault="000C78DA" w:rsidP="00592FAB">
      <w:pPr>
        <w:pStyle w:val="Bullet1"/>
        <w:spacing w:after="100"/>
      </w:pPr>
      <w:r w:rsidRPr="008420FD">
        <w:rPr>
          <w:rFonts w:eastAsia="Times New Roman" w:cs="HelveticaNeueLTStd-Lt"/>
          <w:color w:val="000000"/>
        </w:rPr>
        <w:t>Texts</w:t>
      </w:r>
    </w:p>
    <w:p w:rsidR="000C78DA" w:rsidRPr="008420FD" w:rsidRDefault="000C78DA" w:rsidP="00592FAB">
      <w:pPr>
        <w:pStyle w:val="Bullet1"/>
        <w:spacing w:after="100"/>
      </w:pPr>
      <w:r w:rsidRPr="008420FD">
        <w:rPr>
          <w:rFonts w:eastAsia="Times New Roman" w:cs="HelveticaNeueLTStd-Lt"/>
          <w:color w:val="000000"/>
        </w:rPr>
        <w:t>Media articles</w:t>
      </w:r>
    </w:p>
    <w:p w:rsidR="000C78DA" w:rsidRPr="008420FD" w:rsidRDefault="000C78DA" w:rsidP="00592FAB">
      <w:pPr>
        <w:pStyle w:val="Bullet1"/>
        <w:spacing w:after="100"/>
      </w:pPr>
      <w:r w:rsidRPr="008420FD">
        <w:rPr>
          <w:rFonts w:eastAsia="Times New Roman" w:cs="HelveticaNeueLTStd-Lt"/>
          <w:color w:val="000000"/>
        </w:rPr>
        <w:t>Photographs</w:t>
      </w:r>
    </w:p>
    <w:p w:rsidR="000C78DA" w:rsidRPr="008420FD" w:rsidRDefault="000C78DA" w:rsidP="00592FAB">
      <w:pPr>
        <w:pStyle w:val="Bullet1"/>
        <w:spacing w:after="100"/>
      </w:pPr>
      <w:r w:rsidRPr="008420FD">
        <w:rPr>
          <w:rFonts w:eastAsia="Times New Roman" w:cs="HelveticaNeueLTStd-Lt"/>
          <w:color w:val="000000"/>
        </w:rPr>
        <w:t>P</w:t>
      </w:r>
      <w:r w:rsidRPr="008420FD">
        <w:t>osters</w:t>
      </w:r>
    </w:p>
    <w:p w:rsidR="000C78DA" w:rsidRPr="008420FD" w:rsidRDefault="000C78DA" w:rsidP="00592FAB">
      <w:pPr>
        <w:pStyle w:val="Bullet1"/>
        <w:spacing w:after="100"/>
      </w:pPr>
      <w:r w:rsidRPr="008420FD">
        <w:t>Flyers</w:t>
      </w:r>
    </w:p>
    <w:p w:rsidR="000C78DA" w:rsidRPr="008420FD" w:rsidRDefault="000C78DA" w:rsidP="00592FAB">
      <w:pPr>
        <w:pStyle w:val="Bullet1"/>
        <w:spacing w:after="100"/>
      </w:pPr>
      <w:r w:rsidRPr="008420FD">
        <w:t>Marketing materials</w:t>
      </w:r>
    </w:p>
    <w:p w:rsidR="000C78DA" w:rsidRPr="008420FD" w:rsidRDefault="000C78DA" w:rsidP="00592FAB">
      <w:pPr>
        <w:pStyle w:val="Bullet1"/>
        <w:spacing w:after="100"/>
      </w:pPr>
      <w:r w:rsidRPr="008420FD">
        <w:t>Financial statements</w:t>
      </w:r>
      <w:r w:rsidR="00592FAB" w:rsidRPr="008420FD">
        <w:t>.</w:t>
      </w:r>
    </w:p>
    <w:p w:rsidR="000C78DA" w:rsidRPr="008420FD" w:rsidRDefault="000C78DA" w:rsidP="00592FAB">
      <w:pPr>
        <w:pStyle w:val="Heading3"/>
      </w:pPr>
      <w:r w:rsidRPr="008420FD">
        <w:t>Providing electronic materials</w:t>
      </w:r>
    </w:p>
    <w:p w:rsidR="000C78DA" w:rsidRPr="008420FD" w:rsidRDefault="000C78DA" w:rsidP="00592FAB">
      <w:pPr>
        <w:pStyle w:val="BodyCopy"/>
        <w:rPr>
          <w:noProof w:val="0"/>
        </w:rPr>
      </w:pPr>
      <w:r w:rsidRPr="008420FD">
        <w:rPr>
          <w:noProof w:val="0"/>
        </w:rPr>
        <w:t>Sending electronic materials is the most common way of sending information to various stakeholders and customers.</w:t>
      </w:r>
    </w:p>
    <w:p w:rsidR="000C78DA" w:rsidRPr="008420FD" w:rsidRDefault="000C78DA" w:rsidP="00592FAB">
      <w:pPr>
        <w:pStyle w:val="Heading4"/>
      </w:pPr>
      <w:r w:rsidRPr="008420FD">
        <w:t>Benefits of distributing electronic materials</w:t>
      </w:r>
    </w:p>
    <w:p w:rsidR="000C78DA" w:rsidRPr="008420FD" w:rsidRDefault="000C78DA" w:rsidP="00592FAB">
      <w:pPr>
        <w:pStyle w:val="BodyCopy"/>
        <w:rPr>
          <w:noProof w:val="0"/>
        </w:rPr>
      </w:pPr>
      <w:r w:rsidRPr="008420FD">
        <w:rPr>
          <w:noProof w:val="0"/>
        </w:rPr>
        <w:t>There are a number of benefits of distributing electronic</w:t>
      </w:r>
      <w:r w:rsidR="00787510" w:rsidRPr="008420FD">
        <w:rPr>
          <w:rFonts w:cs="Arial"/>
          <w:noProof w:val="0"/>
        </w:rPr>
        <w:t xml:space="preserve"> destination</w:t>
      </w:r>
      <w:r w:rsidRPr="008420FD">
        <w:rPr>
          <w:noProof w:val="0"/>
        </w:rPr>
        <w:t xml:space="preserve"> information to potential audiences including:</w:t>
      </w:r>
    </w:p>
    <w:p w:rsidR="000C78DA" w:rsidRPr="008420FD" w:rsidRDefault="000C78DA" w:rsidP="00592FAB">
      <w:pPr>
        <w:pStyle w:val="Bullet1"/>
        <w:spacing w:after="100"/>
        <w:rPr>
          <w:rFonts w:cs="Arial"/>
        </w:rPr>
      </w:pPr>
      <w:r w:rsidRPr="008420FD">
        <w:t xml:space="preserve">Information can be shared instantaneously </w:t>
      </w:r>
    </w:p>
    <w:p w:rsidR="000C78DA" w:rsidRPr="008420FD" w:rsidRDefault="000C78DA" w:rsidP="00592FAB">
      <w:pPr>
        <w:pStyle w:val="Bullet1"/>
        <w:spacing w:after="100"/>
        <w:rPr>
          <w:rFonts w:cs="Arial"/>
        </w:rPr>
      </w:pPr>
      <w:r w:rsidRPr="008420FD">
        <w:t>It guarantees the intended audience receives the information, unlike mail which may go missing</w:t>
      </w:r>
    </w:p>
    <w:p w:rsidR="000C78DA" w:rsidRPr="008420FD" w:rsidRDefault="000C78DA" w:rsidP="00592FAB">
      <w:pPr>
        <w:pStyle w:val="Bullet1"/>
        <w:spacing w:after="100"/>
        <w:rPr>
          <w:rFonts w:cs="Arial"/>
        </w:rPr>
      </w:pPr>
      <w:r w:rsidRPr="008420FD">
        <w:t>It enables the sender to see who has received and read the information</w:t>
      </w:r>
    </w:p>
    <w:p w:rsidR="000C78DA" w:rsidRPr="008420FD" w:rsidRDefault="00592FAB" w:rsidP="00592FAB">
      <w:pPr>
        <w:pStyle w:val="Bullet1"/>
        <w:spacing w:after="100"/>
        <w:rPr>
          <w:rFonts w:cs="Arial"/>
        </w:rPr>
      </w:pPr>
      <w:r w:rsidRPr="008420FD">
        <w:rPr>
          <w:noProof/>
          <w:lang w:eastAsia="en-AU"/>
        </w:rPr>
        <w:drawing>
          <wp:anchor distT="0" distB="0" distL="114300" distR="114300" simplePos="0" relativeHeight="251856896" behindDoc="0" locked="0" layoutInCell="1" allowOverlap="1" wp14:anchorId="7F67AAC7" wp14:editId="470F81EA">
            <wp:simplePos x="0" y="0"/>
            <wp:positionH relativeFrom="column">
              <wp:posOffset>4057650</wp:posOffset>
            </wp:positionH>
            <wp:positionV relativeFrom="paragraph">
              <wp:posOffset>48895</wp:posOffset>
            </wp:positionV>
            <wp:extent cx="1704975" cy="1276350"/>
            <wp:effectExtent l="0" t="0" r="9525" b="0"/>
            <wp:wrapSquare wrapText="bothSides"/>
            <wp:docPr id="189" name="Picture 321" descr="W298_globe_shutterstock_13058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98_globe_shutterstock_130580267.jpg"/>
                    <pic:cNvPicPr/>
                  </pic:nvPicPr>
                  <pic:blipFill>
                    <a:blip r:embed="rId200" cstate="print"/>
                    <a:stretch>
                      <a:fillRect/>
                    </a:stretch>
                  </pic:blipFill>
                  <pic:spPr>
                    <a:xfrm>
                      <a:off x="0" y="0"/>
                      <a:ext cx="1704975" cy="1276350"/>
                    </a:xfrm>
                    <a:prstGeom prst="ellipse">
                      <a:avLst/>
                    </a:prstGeom>
                  </pic:spPr>
                </pic:pic>
              </a:graphicData>
            </a:graphic>
          </wp:anchor>
        </w:drawing>
      </w:r>
      <w:r w:rsidR="000C78DA" w:rsidRPr="008420FD">
        <w:t>Information can be sent to numerous people</w:t>
      </w:r>
    </w:p>
    <w:p w:rsidR="000C78DA" w:rsidRPr="008420FD" w:rsidRDefault="000C78DA" w:rsidP="00592FAB">
      <w:pPr>
        <w:pStyle w:val="Bullet1"/>
        <w:spacing w:after="100"/>
        <w:rPr>
          <w:rFonts w:cs="Arial"/>
        </w:rPr>
      </w:pPr>
      <w:r w:rsidRPr="008420FD">
        <w:t>Information can be sent securely enabling information to remain confidential</w:t>
      </w:r>
    </w:p>
    <w:p w:rsidR="000C78DA" w:rsidRPr="008420FD" w:rsidRDefault="000C78DA" w:rsidP="00592FAB">
      <w:pPr>
        <w:pStyle w:val="Bullet1"/>
        <w:spacing w:after="100"/>
        <w:rPr>
          <w:rFonts w:cs="Arial"/>
        </w:rPr>
      </w:pPr>
      <w:r w:rsidRPr="008420FD">
        <w:t>It can be distributed to people around the world, regardless of location</w:t>
      </w:r>
    </w:p>
    <w:p w:rsidR="000C78DA" w:rsidRPr="008420FD" w:rsidRDefault="000C78DA" w:rsidP="00592FAB">
      <w:pPr>
        <w:pStyle w:val="Bullet1"/>
        <w:spacing w:after="100"/>
        <w:rPr>
          <w:rFonts w:cs="Arial"/>
        </w:rPr>
      </w:pPr>
      <w:r w:rsidRPr="008420FD">
        <w:t>It is a cost effective method of distributing information</w:t>
      </w:r>
    </w:p>
    <w:p w:rsidR="000C78DA" w:rsidRPr="008420FD" w:rsidRDefault="000C78DA" w:rsidP="00592FAB">
      <w:pPr>
        <w:pStyle w:val="Bullet1"/>
        <w:spacing w:after="100"/>
        <w:rPr>
          <w:rFonts w:cs="Arial"/>
        </w:rPr>
      </w:pPr>
      <w:r w:rsidRPr="008420FD">
        <w:rPr>
          <w:rFonts w:cs="Arial"/>
        </w:rPr>
        <w:t>It reduces storage space required for hard copy documents</w:t>
      </w:r>
    </w:p>
    <w:p w:rsidR="000C78DA" w:rsidRPr="008420FD" w:rsidRDefault="00192EAA" w:rsidP="00592FAB">
      <w:pPr>
        <w:pStyle w:val="Bullet1"/>
        <w:spacing w:after="100"/>
        <w:rPr>
          <w:rFonts w:cs="Arial"/>
        </w:rPr>
      </w:pPr>
      <w:r w:rsidRPr="008420FD">
        <w:rPr>
          <w:rFonts w:cs="Arial"/>
        </w:rPr>
        <w:t>I</w:t>
      </w:r>
      <w:r w:rsidR="000C78DA" w:rsidRPr="008420FD">
        <w:rPr>
          <w:rFonts w:cs="Arial"/>
        </w:rPr>
        <w:t>t can be stored in shared 'cloud' systems for access by many people</w:t>
      </w:r>
    </w:p>
    <w:p w:rsidR="00DE6E3C" w:rsidRPr="008420FD" w:rsidRDefault="000C78DA" w:rsidP="00592FAB">
      <w:pPr>
        <w:pStyle w:val="Bullet1"/>
      </w:pPr>
      <w:r w:rsidRPr="008420FD">
        <w:t>Information stored in electronic systems can be updated easily</w:t>
      </w:r>
      <w:r w:rsidR="00592FAB" w:rsidRPr="008420FD">
        <w:t>.</w:t>
      </w:r>
      <w:r w:rsidR="00DE6E3C" w:rsidRPr="008420FD">
        <w:br w:type="page"/>
      </w:r>
    </w:p>
    <w:p w:rsidR="00592FAB" w:rsidRPr="008420FD" w:rsidRDefault="00592FAB" w:rsidP="00590D30">
      <w:pPr>
        <w:pStyle w:val="BodyCopy"/>
      </w:pPr>
      <w:r w:rsidRPr="008420FD">
        <mc:AlternateContent>
          <mc:Choice Requires="wpg">
            <w:drawing>
              <wp:anchor distT="0" distB="0" distL="114300" distR="114300" simplePos="0" relativeHeight="252204032" behindDoc="0" locked="0" layoutInCell="1" allowOverlap="1" wp14:anchorId="33897710" wp14:editId="3BA976AE">
                <wp:simplePos x="0" y="0"/>
                <wp:positionH relativeFrom="column">
                  <wp:posOffset>0</wp:posOffset>
                </wp:positionH>
                <wp:positionV relativeFrom="paragraph">
                  <wp:posOffset>53340</wp:posOffset>
                </wp:positionV>
                <wp:extent cx="5592444" cy="981710"/>
                <wp:effectExtent l="0" t="0" r="8890" b="8890"/>
                <wp:wrapNone/>
                <wp:docPr id="428" name="Group 428"/>
                <wp:cNvGraphicFramePr/>
                <a:graphic xmlns:a="http://schemas.openxmlformats.org/drawingml/2006/main">
                  <a:graphicData uri="http://schemas.microsoft.com/office/word/2010/wordprocessingGroup">
                    <wpg:wgp>
                      <wpg:cNvGrpSpPr/>
                      <wpg:grpSpPr>
                        <a:xfrm>
                          <a:off x="0" y="0"/>
                          <a:ext cx="5592444" cy="981710"/>
                          <a:chOff x="0" y="0"/>
                          <a:chExt cx="5592725" cy="981710"/>
                        </a:xfrm>
                      </wpg:grpSpPr>
                      <wps:wsp>
                        <wps:cNvPr id="431" name="Text Box 431"/>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92FAB">
                              <w:pPr>
                                <w:spacing w:after="0" w:line="240" w:lineRule="auto"/>
                                <w:jc w:val="center"/>
                                <w:rPr>
                                  <w:rFonts w:ascii="Helvetica" w:hAnsi="Helvetica" w:cs="Chevin-DemiBold"/>
                                  <w:b/>
                                  <w:bCs/>
                                  <w:i/>
                                  <w:sz w:val="32"/>
                                  <w:szCs w:val="32"/>
                                  <w:lang w:val="en-US"/>
                                </w:rPr>
                              </w:pPr>
                            </w:p>
                            <w:p w:rsidR="004C669D" w:rsidRDefault="004C669D" w:rsidP="00592F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2" name="Text Box 432"/>
                        <wps:cNvSpPr txBox="1"/>
                        <wps:spPr>
                          <a:xfrm>
                            <a:off x="1295464" y="0"/>
                            <a:ext cx="4297261"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92FAB">
                              <w:pPr>
                                <w:spacing w:before="80" w:after="120" w:line="240" w:lineRule="auto"/>
                              </w:pPr>
                              <w:r>
                                <w:rPr>
                                  <w:rFonts w:ascii="Helvetica" w:hAnsi="Helvetica" w:cs="Chevin-DemiBold"/>
                                  <w:b/>
                                  <w:bCs/>
                                  <w:i/>
                                  <w:sz w:val="32"/>
                                  <w:szCs w:val="32"/>
                                  <w:lang w:val="en-US"/>
                                </w:rPr>
                                <w:t>Identify advantages and disadvantages of destination information submission methods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6" name="Text Box 436"/>
                        <wps:cNvSpPr txBox="1"/>
                        <wps:spPr>
                          <a:xfrm>
                            <a:off x="0" y="635000"/>
                            <a:ext cx="1219062" cy="346710"/>
                          </a:xfrm>
                          <a:prstGeom prst="rect">
                            <a:avLst/>
                          </a:prstGeom>
                          <a:solidFill>
                            <a:sysClr val="window" lastClr="FFFFFF"/>
                          </a:solidFill>
                          <a:ln w="6350">
                            <a:noFill/>
                          </a:ln>
                          <a:effectLst/>
                        </wps:spPr>
                        <wps:txbx>
                          <w:txbxContent>
                            <w:p w:rsidR="004C669D" w:rsidRPr="000D4B98" w:rsidRDefault="004C669D" w:rsidP="00592FAB">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14</w:t>
                              </w:r>
                            </w:p>
                            <w:p w:rsidR="004C669D" w:rsidRDefault="004C669D" w:rsidP="00592FAB">
                              <w:pPr>
                                <w:spacing w:after="0" w:line="240" w:lineRule="auto"/>
                                <w:jc w:val="center"/>
                                <w:rPr>
                                  <w:rFonts w:ascii="Helvetica" w:hAnsi="Helvetica" w:cs="Chevin-DemiBold"/>
                                  <w:b/>
                                  <w:bCs/>
                                  <w:i/>
                                  <w:sz w:val="32"/>
                                  <w:szCs w:val="32"/>
                                  <w:lang w:val="en-US"/>
                                </w:rPr>
                              </w:pPr>
                            </w:p>
                            <w:p w:rsidR="004C669D" w:rsidRDefault="004C669D" w:rsidP="00592F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28" o:spid="_x0000_s1095" style="position:absolute;margin-left:0;margin-top:4.2pt;width:440.35pt;height:77.3pt;z-index:252204032;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">
                <v:shape id="Text Box 431" o:spid="_x0000_s109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rGocYA&#10;AADcAAAADwAAAGRycy9kb3ducmV2LnhtbESPT4vCMBTE7wt+h/AEb2uq64pUo0hBVsQ9+Ofi7dk8&#10;22LzUpuo1U+/WRA8DjPzG2Yya0wpblS7wrKCXjcCQZxaXXCmYL9bfI5AOI+ssbRMCh7kYDZtfUww&#10;1vbOG7ptfSYChF2MCnLvq1hKl+Zk0HVtRRy8k60N+iDrTOoa7wFuStmPoqE0WHBYyLGiJKf0vL0a&#10;Batk8YubY9+MnmXysz7Nq8v+8K1Up93MxyA8Nf4dfrWXWsHgqwf/Z8IRk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rGocYAAADcAAAADwAAAAAAAAAAAAAAAACYAgAAZHJz&#10;L2Rvd25yZXYueG1sUEsFBgAAAAAEAAQA9QAAAIsDAAAAAA==&#10;" filled="f" stroked="f" strokeweight=".5pt">
                  <v:textbox>
                    <w:txbxContent>
                      <w:p w:rsidR="004C669D" w:rsidRDefault="004C669D" w:rsidP="00592FAB">
                        <w:pPr>
                          <w:spacing w:after="0" w:line="240" w:lineRule="auto"/>
                          <w:jc w:val="center"/>
                          <w:rPr>
                            <w:rFonts w:ascii="Helvetica" w:hAnsi="Helvetica" w:cs="Chevin-DemiBold"/>
                            <w:b/>
                            <w:bCs/>
                            <w:i/>
                            <w:sz w:val="32"/>
                            <w:szCs w:val="32"/>
                            <w:lang w:val="en-US"/>
                          </w:rPr>
                        </w:pPr>
                      </w:p>
                      <w:p w:rsidR="004C669D" w:rsidRDefault="004C669D" w:rsidP="00592FAB"/>
                    </w:txbxContent>
                  </v:textbox>
                </v:shape>
                <v:shape id="Text Box 432" o:spid="_x0000_s1097" type="#_x0000_t202" style="position:absolute;left:12954;width:42973;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xtK8cA&#10;AADcAAAADwAAAGRycy9kb3ducmV2LnhtbESPQUvDQBSE74L/YXlCL2I3Nm2V2G0RqW3prYlaentk&#10;n0kw+zZk1yT9992C4HGYmW+YxWowteiodZVlBY/jCARxbnXFhYKP7P3hGYTzyBpry6TgTA5Wy9ub&#10;BSba9nygLvWFCBB2CSoovW8SKV1ekkE3tg1x8L5ta9AH2RZSt9gHuKnlJIrm0mDFYaHEht5Kyn/S&#10;X6PgdF8c927YfPbxLG7W2y57+tKZUqO74fUFhKfB/4f/2jutYBpP4HomH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sbSvHAAAA3AAAAA8AAAAAAAAAAAAAAAAAmAIAAGRy&#10;cy9kb3ducmV2LnhtbFBLBQYAAAAABAAEAPUAAACMAwAAAAA=&#10;" fillcolor="white [3201]" stroked="f" strokeweight=".5pt">
                  <v:textbox>
                    <w:txbxContent>
                      <w:p w:rsidR="004C669D" w:rsidRDefault="004C669D" w:rsidP="00592FAB">
                        <w:pPr>
                          <w:spacing w:before="80" w:after="120" w:line="240" w:lineRule="auto"/>
                        </w:pPr>
                        <w:r>
                          <w:rPr>
                            <w:rFonts w:ascii="Helvetica" w:hAnsi="Helvetica" w:cs="Chevin-DemiBold"/>
                            <w:b/>
                            <w:bCs/>
                            <w:i/>
                            <w:sz w:val="32"/>
                            <w:szCs w:val="32"/>
                            <w:lang w:val="en-US"/>
                          </w:rPr>
                          <w:t>Identify advantages and disadvantages of destination information submission methods</w:t>
                        </w:r>
                      </w:p>
                    </w:txbxContent>
                  </v:textbox>
                </v:shape>
                <v:shape id="Text Box 436" o:spid="_x0000_s1098" type="#_x0000_t202" style="position:absolute;top:6350;width:1219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sURcYA&#10;AADcAAAADwAAAGRycy9kb3ducmV2LnhtbESPQWvCQBSE70L/w/KE3nSjFimpq5RSUcFgmxZ6fWRf&#10;k7TZt2F3a1J/vSsIHoeZ+YZZrHrTiCM5X1tWMBknIIgLq2suFXx+rEePIHxA1thYJgX/5GG1vBss&#10;MNW243c65qEUEcI+RQVVCG0qpS8qMujHtiWO3rd1BkOUrpTaYRfhppHTJJlLgzXHhQpbeqmo+M3/&#10;jIKvLt+4w27389Zus9PhlGd7es2Uuh/2z08gAvXhFr62t1rBw2wOlzPxCMjl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sURcYAAADcAAAADwAAAAAAAAAAAAAAAACYAgAAZHJz&#10;L2Rvd25yZXYueG1sUEsFBgAAAAAEAAQA9QAAAIsDAAAAAA==&#10;" fillcolor="window" stroked="f" strokeweight=".5pt">
                  <v:textbox>
                    <w:txbxContent>
                      <w:p w:rsidR="004C669D" w:rsidRPr="000D4B98" w:rsidRDefault="004C669D" w:rsidP="00592FAB">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14</w:t>
                        </w:r>
                      </w:p>
                      <w:p w:rsidR="004C669D" w:rsidRDefault="004C669D" w:rsidP="00592FAB">
                        <w:pPr>
                          <w:spacing w:after="0" w:line="240" w:lineRule="auto"/>
                          <w:jc w:val="center"/>
                          <w:rPr>
                            <w:rFonts w:ascii="Helvetica" w:hAnsi="Helvetica" w:cs="Chevin-DemiBold"/>
                            <w:b/>
                            <w:bCs/>
                            <w:i/>
                            <w:sz w:val="32"/>
                            <w:szCs w:val="32"/>
                            <w:lang w:val="en-US"/>
                          </w:rPr>
                        </w:pPr>
                      </w:p>
                      <w:p w:rsidR="004C669D" w:rsidRDefault="004C669D" w:rsidP="00592FAB"/>
                    </w:txbxContent>
                  </v:textbox>
                </v:shape>
              </v:group>
            </w:pict>
          </mc:Fallback>
        </mc:AlternateContent>
      </w:r>
      <w:r w:rsidRPr="008420FD">
        <mc:AlternateContent>
          <mc:Choice Requires="wps">
            <w:drawing>
              <wp:anchor distT="0" distB="0" distL="114300" distR="114300" simplePos="0" relativeHeight="252205056" behindDoc="1" locked="0" layoutInCell="1" allowOverlap="1" wp14:anchorId="6F3AD131" wp14:editId="3E7838CA">
                <wp:simplePos x="0" y="0"/>
                <wp:positionH relativeFrom="column">
                  <wp:posOffset>-98637</wp:posOffset>
                </wp:positionH>
                <wp:positionV relativeFrom="paragraph">
                  <wp:posOffset>11430</wp:posOffset>
                </wp:positionV>
                <wp:extent cx="5791200" cy="1100243"/>
                <wp:effectExtent l="0" t="0" r="19050" b="24130"/>
                <wp:wrapNone/>
                <wp:docPr id="437" name="Text Box 437"/>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592F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7" o:spid="_x0000_s1099" type="#_x0000_t202" style="position:absolute;margin-left:-7.75pt;margin-top:.9pt;width:456pt;height:86.65pt;z-index:-25111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" fillcolor="white [3201]" strokecolor="#4f81bd [3204]">
                <v:textbox>
                  <w:txbxContent>
                    <w:p w:rsidR="004C669D" w:rsidRDefault="004C669D" w:rsidP="00592FAB"/>
                  </w:txbxContent>
                </v:textbox>
              </v:shape>
            </w:pict>
          </mc:Fallback>
        </mc:AlternateContent>
      </w:r>
      <w:r w:rsidRPr="008420FD">
        <w:drawing>
          <wp:anchor distT="0" distB="0" distL="114300" distR="114300" simplePos="0" relativeHeight="252203008" behindDoc="0" locked="0" layoutInCell="1" allowOverlap="1" wp14:anchorId="25277E1E" wp14:editId="771E0B7A">
            <wp:simplePos x="0" y="0"/>
            <wp:positionH relativeFrom="column">
              <wp:posOffset>363220</wp:posOffset>
            </wp:positionH>
            <wp:positionV relativeFrom="paragraph">
              <wp:posOffset>58420</wp:posOffset>
            </wp:positionV>
            <wp:extent cx="647700" cy="628650"/>
            <wp:effectExtent l="0" t="0" r="0" b="0"/>
            <wp:wrapSquare wrapText="bothSides"/>
            <wp:docPr id="43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92FAB" w:rsidRPr="008420FD" w:rsidRDefault="00592FAB" w:rsidP="00592FAB">
      <w:pPr>
        <w:pStyle w:val="BodyCopy"/>
        <w:rPr>
          <w:noProof w:val="0"/>
        </w:rPr>
      </w:pPr>
    </w:p>
    <w:p w:rsidR="00592FAB" w:rsidRPr="008420FD" w:rsidRDefault="00592FAB" w:rsidP="00592FAB">
      <w:pPr>
        <w:pStyle w:val="BodyCopy"/>
        <w:rPr>
          <w:noProof w:val="0"/>
        </w:rPr>
      </w:pPr>
    </w:p>
    <w:p w:rsidR="00592FAB" w:rsidRPr="008420FD" w:rsidRDefault="00592FAB" w:rsidP="00592FAB">
      <w:pPr>
        <w:pStyle w:val="BodyCopy"/>
        <w:rPr>
          <w:noProof w:val="0"/>
        </w:rPr>
      </w:pPr>
    </w:p>
    <w:p w:rsidR="00592FAB" w:rsidRPr="008420FD" w:rsidRDefault="00592FAB" w:rsidP="00592FAB">
      <w:pPr>
        <w:pStyle w:val="BodyCopy"/>
        <w:rPr>
          <w:noProof w:val="0"/>
        </w:rPr>
      </w:pPr>
    </w:p>
    <w:p w:rsidR="00DE6E3C" w:rsidRPr="008420FD" w:rsidRDefault="00DE6E3C" w:rsidP="00592FAB">
      <w:pPr>
        <w:pStyle w:val="BodyCopy"/>
        <w:rPr>
          <w:noProof w:val="0"/>
        </w:rPr>
      </w:pPr>
      <w:r w:rsidRPr="008420FD">
        <w:rPr>
          <w:noProof w:val="0"/>
        </w:rPr>
        <w:t>For each destination information submission method you are identify two</w:t>
      </w:r>
      <w:r w:rsidR="008420FD" w:rsidRPr="008420FD">
        <w:rPr>
          <w:noProof w:val="0"/>
        </w:rPr>
        <w:t xml:space="preserve"> </w:t>
      </w:r>
      <w:r w:rsidRPr="008420FD">
        <w:rPr>
          <w:noProof w:val="0"/>
        </w:rPr>
        <w:t>advantages and disadvantages of this method.</w:t>
      </w:r>
    </w:p>
    <w:p w:rsidR="00DE6E3C" w:rsidRPr="008420FD" w:rsidRDefault="00DE6E3C" w:rsidP="00592FAB">
      <w:pPr>
        <w:pStyle w:val="BodyCopy"/>
        <w:rPr>
          <w:noProof w:val="0"/>
        </w:rPr>
      </w:pPr>
    </w:p>
    <w:tbl>
      <w:tblPr>
        <w:tblStyle w:val="TableGrid"/>
        <w:tblW w:w="0" w:type="auto"/>
        <w:tblLook w:val="04A0" w:firstRow="1" w:lastRow="0" w:firstColumn="1" w:lastColumn="0" w:noHBand="0" w:noVBand="1"/>
      </w:tblPr>
      <w:tblGrid>
        <w:gridCol w:w="3080"/>
        <w:gridCol w:w="3081"/>
        <w:gridCol w:w="3081"/>
      </w:tblGrid>
      <w:tr w:rsidR="00DE6E3C" w:rsidRPr="008420FD" w:rsidTr="00DE6E3C">
        <w:tc>
          <w:tcPr>
            <w:tcW w:w="3080" w:type="dxa"/>
            <w:shd w:val="clear" w:color="auto" w:fill="F2F2F2" w:themeFill="background1" w:themeFillShade="F2"/>
          </w:tcPr>
          <w:p w:rsidR="00DE6E3C" w:rsidRPr="008420FD" w:rsidRDefault="00DE6E3C" w:rsidP="00592FAB">
            <w:pPr>
              <w:pStyle w:val="TableTextBold"/>
              <w:rPr>
                <w:noProof w:val="0"/>
              </w:rPr>
            </w:pPr>
            <w:r w:rsidRPr="008420FD">
              <w:rPr>
                <w:noProof w:val="0"/>
              </w:rPr>
              <w:t>S</w:t>
            </w:r>
            <w:r w:rsidR="00592FAB" w:rsidRPr="008420FD">
              <w:rPr>
                <w:noProof w:val="0"/>
              </w:rPr>
              <w:t>ubmission method</w:t>
            </w:r>
          </w:p>
        </w:tc>
        <w:tc>
          <w:tcPr>
            <w:tcW w:w="3081" w:type="dxa"/>
            <w:shd w:val="clear" w:color="auto" w:fill="F2F2F2" w:themeFill="background1" w:themeFillShade="F2"/>
          </w:tcPr>
          <w:p w:rsidR="00DE6E3C" w:rsidRPr="008420FD" w:rsidRDefault="00592FAB" w:rsidP="00592FAB">
            <w:pPr>
              <w:pStyle w:val="TableTextBold"/>
              <w:rPr>
                <w:noProof w:val="0"/>
              </w:rPr>
            </w:pPr>
            <w:r w:rsidRPr="008420FD">
              <w:rPr>
                <w:noProof w:val="0"/>
              </w:rPr>
              <w:t>Advantages</w:t>
            </w:r>
          </w:p>
        </w:tc>
        <w:tc>
          <w:tcPr>
            <w:tcW w:w="3081" w:type="dxa"/>
            <w:shd w:val="clear" w:color="auto" w:fill="F2F2F2" w:themeFill="background1" w:themeFillShade="F2"/>
          </w:tcPr>
          <w:p w:rsidR="00DE6E3C" w:rsidRPr="008420FD" w:rsidRDefault="00592FAB" w:rsidP="00592FAB">
            <w:pPr>
              <w:pStyle w:val="TableTextBold"/>
              <w:rPr>
                <w:noProof w:val="0"/>
              </w:rPr>
            </w:pPr>
            <w:r w:rsidRPr="008420FD">
              <w:rPr>
                <w:noProof w:val="0"/>
              </w:rPr>
              <w:t>Disadvantages</w:t>
            </w:r>
          </w:p>
        </w:tc>
      </w:tr>
      <w:tr w:rsidR="00DE6E3C" w:rsidRPr="008420FD" w:rsidTr="00DE6E3C">
        <w:tc>
          <w:tcPr>
            <w:tcW w:w="3080" w:type="dxa"/>
          </w:tcPr>
          <w:p w:rsidR="00DE6E3C" w:rsidRPr="008420FD" w:rsidRDefault="00DE6E3C" w:rsidP="00592FAB">
            <w:pPr>
              <w:pStyle w:val="TableText"/>
              <w:rPr>
                <w:noProof w:val="0"/>
              </w:rPr>
            </w:pPr>
            <w:r w:rsidRPr="008420FD">
              <w:rPr>
                <w:noProof w:val="0"/>
              </w:rPr>
              <w:t>Verbal explanation</w:t>
            </w:r>
          </w:p>
        </w:tc>
        <w:tc>
          <w:tcPr>
            <w:tcW w:w="3081" w:type="dxa"/>
          </w:tcPr>
          <w:p w:rsidR="00DE6E3C" w:rsidRPr="008420FD" w:rsidRDefault="00DE6E3C" w:rsidP="00592FAB">
            <w:pPr>
              <w:pStyle w:val="TableText"/>
              <w:rPr>
                <w:noProof w:val="0"/>
              </w:rPr>
            </w:pPr>
          </w:p>
          <w:p w:rsidR="00DE6E3C" w:rsidRPr="008420FD" w:rsidRDefault="00DE6E3C" w:rsidP="00592FAB">
            <w:pPr>
              <w:pStyle w:val="TableText"/>
              <w:rPr>
                <w:noProof w:val="0"/>
              </w:rPr>
            </w:pPr>
          </w:p>
          <w:p w:rsidR="00DE6E3C" w:rsidRPr="008420FD" w:rsidRDefault="00DE6E3C" w:rsidP="00592FAB">
            <w:pPr>
              <w:pStyle w:val="TableText"/>
              <w:rPr>
                <w:noProof w:val="0"/>
              </w:rPr>
            </w:pPr>
          </w:p>
          <w:p w:rsidR="00592FAB" w:rsidRPr="008420FD" w:rsidRDefault="00592FAB" w:rsidP="00592FAB">
            <w:pPr>
              <w:pStyle w:val="TableText"/>
              <w:rPr>
                <w:noProof w:val="0"/>
              </w:rPr>
            </w:pPr>
          </w:p>
          <w:p w:rsidR="00DE6E3C" w:rsidRPr="008420FD" w:rsidRDefault="00DE6E3C" w:rsidP="00592FAB">
            <w:pPr>
              <w:pStyle w:val="TableText"/>
              <w:rPr>
                <w:noProof w:val="0"/>
              </w:rPr>
            </w:pPr>
          </w:p>
        </w:tc>
        <w:tc>
          <w:tcPr>
            <w:tcW w:w="3081" w:type="dxa"/>
          </w:tcPr>
          <w:p w:rsidR="00DE6E3C" w:rsidRPr="008420FD" w:rsidRDefault="00DE6E3C" w:rsidP="00592FAB">
            <w:pPr>
              <w:pStyle w:val="TableText"/>
              <w:rPr>
                <w:noProof w:val="0"/>
              </w:rPr>
            </w:pPr>
          </w:p>
        </w:tc>
      </w:tr>
      <w:tr w:rsidR="00DE6E3C" w:rsidRPr="008420FD" w:rsidTr="00DE6E3C">
        <w:tc>
          <w:tcPr>
            <w:tcW w:w="3080" w:type="dxa"/>
          </w:tcPr>
          <w:p w:rsidR="00DE6E3C" w:rsidRPr="008420FD" w:rsidRDefault="00DE6E3C" w:rsidP="00592FAB">
            <w:pPr>
              <w:pStyle w:val="TableText"/>
              <w:rPr>
                <w:noProof w:val="0"/>
              </w:rPr>
            </w:pPr>
            <w:r w:rsidRPr="008420FD">
              <w:rPr>
                <w:noProof w:val="0"/>
              </w:rPr>
              <w:t>Provide hard copy materials</w:t>
            </w:r>
          </w:p>
        </w:tc>
        <w:tc>
          <w:tcPr>
            <w:tcW w:w="3081" w:type="dxa"/>
          </w:tcPr>
          <w:p w:rsidR="00DE6E3C" w:rsidRPr="008420FD" w:rsidRDefault="00DE6E3C" w:rsidP="00592FAB">
            <w:pPr>
              <w:pStyle w:val="TableText"/>
              <w:rPr>
                <w:noProof w:val="0"/>
              </w:rPr>
            </w:pPr>
          </w:p>
          <w:p w:rsidR="00DE6E3C" w:rsidRPr="008420FD" w:rsidRDefault="00DE6E3C" w:rsidP="00592FAB">
            <w:pPr>
              <w:pStyle w:val="TableText"/>
              <w:rPr>
                <w:noProof w:val="0"/>
              </w:rPr>
            </w:pPr>
          </w:p>
          <w:p w:rsidR="00592FAB" w:rsidRPr="008420FD" w:rsidRDefault="00592FAB" w:rsidP="00592FAB">
            <w:pPr>
              <w:pStyle w:val="TableText"/>
              <w:rPr>
                <w:noProof w:val="0"/>
              </w:rPr>
            </w:pPr>
          </w:p>
          <w:p w:rsidR="00DE6E3C" w:rsidRPr="008420FD" w:rsidRDefault="00DE6E3C" w:rsidP="00592FAB">
            <w:pPr>
              <w:pStyle w:val="TableText"/>
              <w:rPr>
                <w:noProof w:val="0"/>
              </w:rPr>
            </w:pPr>
          </w:p>
        </w:tc>
        <w:tc>
          <w:tcPr>
            <w:tcW w:w="3081" w:type="dxa"/>
          </w:tcPr>
          <w:p w:rsidR="00DE6E3C" w:rsidRPr="008420FD" w:rsidRDefault="00DE6E3C" w:rsidP="00592FAB">
            <w:pPr>
              <w:pStyle w:val="TableText"/>
              <w:rPr>
                <w:noProof w:val="0"/>
              </w:rPr>
            </w:pPr>
          </w:p>
        </w:tc>
      </w:tr>
      <w:tr w:rsidR="00DE6E3C" w:rsidRPr="008420FD" w:rsidTr="00DE6E3C">
        <w:tc>
          <w:tcPr>
            <w:tcW w:w="3080" w:type="dxa"/>
          </w:tcPr>
          <w:p w:rsidR="00DE6E3C" w:rsidRPr="008420FD" w:rsidRDefault="00DE6E3C" w:rsidP="00592FAB">
            <w:pPr>
              <w:pStyle w:val="TableText"/>
              <w:rPr>
                <w:noProof w:val="0"/>
              </w:rPr>
            </w:pPr>
            <w:r w:rsidRPr="008420FD">
              <w:rPr>
                <w:noProof w:val="0"/>
              </w:rPr>
              <w:t>Provide electronic materials</w:t>
            </w:r>
          </w:p>
        </w:tc>
        <w:tc>
          <w:tcPr>
            <w:tcW w:w="3081" w:type="dxa"/>
          </w:tcPr>
          <w:p w:rsidR="00DE6E3C" w:rsidRPr="008420FD" w:rsidRDefault="00DE6E3C" w:rsidP="00592FAB">
            <w:pPr>
              <w:pStyle w:val="TableText"/>
              <w:rPr>
                <w:noProof w:val="0"/>
              </w:rPr>
            </w:pPr>
          </w:p>
          <w:p w:rsidR="00DE6E3C" w:rsidRPr="008420FD" w:rsidRDefault="00DE6E3C" w:rsidP="00592FAB">
            <w:pPr>
              <w:pStyle w:val="TableText"/>
              <w:rPr>
                <w:noProof w:val="0"/>
              </w:rPr>
            </w:pPr>
          </w:p>
          <w:p w:rsidR="00592FAB" w:rsidRPr="008420FD" w:rsidRDefault="00592FAB" w:rsidP="00592FAB">
            <w:pPr>
              <w:pStyle w:val="TableText"/>
              <w:rPr>
                <w:noProof w:val="0"/>
              </w:rPr>
            </w:pPr>
          </w:p>
          <w:p w:rsidR="00DE6E3C" w:rsidRPr="008420FD" w:rsidRDefault="00DE6E3C" w:rsidP="00592FAB">
            <w:pPr>
              <w:pStyle w:val="TableText"/>
              <w:rPr>
                <w:noProof w:val="0"/>
              </w:rPr>
            </w:pPr>
          </w:p>
          <w:p w:rsidR="00DE6E3C" w:rsidRPr="008420FD" w:rsidRDefault="00DE6E3C" w:rsidP="00592FAB">
            <w:pPr>
              <w:pStyle w:val="TableText"/>
              <w:rPr>
                <w:noProof w:val="0"/>
              </w:rPr>
            </w:pPr>
          </w:p>
        </w:tc>
        <w:tc>
          <w:tcPr>
            <w:tcW w:w="3081" w:type="dxa"/>
          </w:tcPr>
          <w:p w:rsidR="00DE6E3C" w:rsidRPr="008420FD" w:rsidRDefault="00DE6E3C" w:rsidP="00592FAB">
            <w:pPr>
              <w:pStyle w:val="TableText"/>
              <w:rPr>
                <w:noProof w:val="0"/>
              </w:rPr>
            </w:pPr>
          </w:p>
        </w:tc>
      </w:tr>
    </w:tbl>
    <w:p w:rsidR="00592FAB" w:rsidRPr="008420FD" w:rsidRDefault="00592FAB" w:rsidP="00DE6E3C">
      <w:pPr>
        <w:autoSpaceDE w:val="0"/>
        <w:autoSpaceDN w:val="0"/>
        <w:adjustRightInd w:val="0"/>
        <w:spacing w:before="80" w:after="120" w:line="240" w:lineRule="auto"/>
        <w:rPr>
          <w:rFonts w:ascii="Helvetica" w:hAnsi="Helvetica"/>
        </w:rPr>
      </w:pPr>
    </w:p>
    <w:p w:rsidR="00592FAB" w:rsidRPr="008420FD" w:rsidRDefault="00592FAB" w:rsidP="00592FAB">
      <w:pPr>
        <w:pStyle w:val="BodyCopy"/>
        <w:rPr>
          <w:noProof w:val="0"/>
        </w:rPr>
      </w:pPr>
      <w:r w:rsidRPr="008420FD">
        <w:rPr>
          <w:color w:val="FFFFFF" w:themeColor="background1"/>
          <w:lang w:eastAsia="en-AU"/>
        </w:rPr>
        <w:drawing>
          <wp:anchor distT="0" distB="0" distL="114300" distR="114300" simplePos="0" relativeHeight="252066816" behindDoc="0" locked="0" layoutInCell="1" allowOverlap="1" wp14:anchorId="1CEBDE1D" wp14:editId="1FB4AE1E">
            <wp:simplePos x="0" y="0"/>
            <wp:positionH relativeFrom="column">
              <wp:posOffset>1781175</wp:posOffset>
            </wp:positionH>
            <wp:positionV relativeFrom="paragraph">
              <wp:posOffset>20320</wp:posOffset>
            </wp:positionV>
            <wp:extent cx="2047875" cy="1362075"/>
            <wp:effectExtent l="0" t="0" r="9525" b="9525"/>
            <wp:wrapSquare wrapText="bothSides"/>
            <wp:docPr id="250" name="Picture 249" descr="W20_elderly_chinese_coupleshutterstock_130148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_elderly_chinese_coupleshutterstock_130148837.jpg"/>
                    <pic:cNvPicPr/>
                  </pic:nvPicPr>
                  <pic:blipFill>
                    <a:blip r:embed="rId201" cstate="print"/>
                    <a:stretch>
                      <a:fillRect/>
                    </a:stretch>
                  </pic:blipFill>
                  <pic:spPr>
                    <a:xfrm>
                      <a:off x="0" y="0"/>
                      <a:ext cx="2047875" cy="1362075"/>
                    </a:xfrm>
                    <a:prstGeom prst="rect">
                      <a:avLst/>
                    </a:prstGeom>
                  </pic:spPr>
                </pic:pic>
              </a:graphicData>
            </a:graphic>
          </wp:anchor>
        </w:drawing>
      </w:r>
    </w:p>
    <w:p w:rsidR="00592FAB" w:rsidRPr="008420FD" w:rsidRDefault="00592FAB" w:rsidP="00592FAB">
      <w:pPr>
        <w:pStyle w:val="BodyCopy"/>
        <w:rPr>
          <w:noProof w:val="0"/>
        </w:rPr>
      </w:pPr>
    </w:p>
    <w:p w:rsidR="00592FAB" w:rsidRPr="008420FD" w:rsidRDefault="00592FAB" w:rsidP="00592FAB">
      <w:pPr>
        <w:pStyle w:val="BodyCopy"/>
        <w:rPr>
          <w:noProof w:val="0"/>
        </w:rPr>
      </w:pPr>
    </w:p>
    <w:p w:rsidR="00DE6E3C" w:rsidRPr="008420FD" w:rsidRDefault="00DE6E3C" w:rsidP="00592FAB">
      <w:pPr>
        <w:pStyle w:val="BodyCopy"/>
        <w:rPr>
          <w:noProof w:val="0"/>
        </w:rPr>
      </w:pPr>
    </w:p>
    <w:p w:rsidR="00592FAB" w:rsidRPr="008420FD" w:rsidRDefault="00592FAB" w:rsidP="00592FAB">
      <w:pPr>
        <w:pStyle w:val="BodyCopy"/>
        <w:rPr>
          <w:noProof w:val="0"/>
        </w:rPr>
      </w:pPr>
    </w:p>
    <w:p w:rsidR="00592FAB" w:rsidRPr="008420FD" w:rsidRDefault="00592FAB" w:rsidP="00592FAB">
      <w:pPr>
        <w:pStyle w:val="BodyCopy"/>
        <w:rPr>
          <w:noProof w:val="0"/>
        </w:rPr>
      </w:pPr>
    </w:p>
    <w:p w:rsidR="00592FAB" w:rsidRPr="008420FD" w:rsidRDefault="00592FAB" w:rsidP="00592FAB">
      <w:pPr>
        <w:pStyle w:val="ActivityBottom"/>
        <w:rPr>
          <w:noProof w:val="0"/>
        </w:rPr>
      </w:pPr>
    </w:p>
    <w:p w:rsidR="000C78DA" w:rsidRPr="008420FD" w:rsidRDefault="000C78DA" w:rsidP="00592FAB">
      <w:pPr>
        <w:pStyle w:val="BodyCopy"/>
        <w:rPr>
          <w:noProof w:val="0"/>
        </w:rPr>
      </w:pPr>
      <w:r w:rsidRPr="008420FD">
        <w:rPr>
          <w:noProof w:val="0"/>
        </w:rPr>
        <w:br w:type="page"/>
      </w:r>
    </w:p>
    <w:p w:rsidR="0012258E" w:rsidRPr="008420FD" w:rsidRDefault="0012258E" w:rsidP="0012258E">
      <w:pPr>
        <w:pStyle w:val="Heading2"/>
      </w:pPr>
      <w:r w:rsidRPr="008420FD">
        <w:t>3.3</w:t>
      </w:r>
      <w:r w:rsidRPr="008420FD">
        <w:tab/>
      </w:r>
      <w:r w:rsidR="00B83173">
        <w:fldChar w:fldCharType="begin"/>
      </w:r>
      <w:r w:rsidR="00B83173">
        <w:instrText xml:space="preserve"> REF  Criteria33  \* MERGEFORMAT </w:instrText>
      </w:r>
      <w:r w:rsidR="00B83173">
        <w:fldChar w:fldCharType="separate"/>
      </w:r>
      <w:sdt>
        <w:sdtPr>
          <w:alias w:val="Criteria33"/>
          <w:tag w:val="Criteria33"/>
          <w:id w:val="-1361204712"/>
          <w:lock w:val="sdtLocked"/>
          <w:placeholder>
            <w:docPart w:val="38A5C73FF12846C78358E63A896112DA"/>
          </w:placeholder>
        </w:sdtPr>
        <w:sdtEndPr/>
        <w:sdtContent>
          <w:r w:rsidR="006A1395" w:rsidRPr="008420FD">
            <w:rPr>
              <w:rStyle w:val="PlaceholderText"/>
              <w:color w:val="45545F"/>
            </w:rPr>
            <w:t xml:space="preserve">Advise clients in relation to </w:t>
          </w:r>
          <w:r w:rsidR="006A1395" w:rsidRPr="008420FD">
            <w:t>information about specific destinations</w:t>
          </w:r>
        </w:sdtContent>
      </w:sdt>
      <w:r w:rsidR="00B83173">
        <w:fldChar w:fldCharType="end"/>
      </w:r>
    </w:p>
    <w:p w:rsidR="00D4005D" w:rsidRPr="008420FD" w:rsidRDefault="00D4005D" w:rsidP="00592FAB">
      <w:pPr>
        <w:pStyle w:val="Heading3"/>
      </w:pPr>
      <w:r w:rsidRPr="008420FD">
        <w:t>Introduction</w:t>
      </w:r>
    </w:p>
    <w:p w:rsidR="007A7696" w:rsidRPr="008420FD" w:rsidRDefault="007A7696" w:rsidP="00592FAB">
      <w:pPr>
        <w:pStyle w:val="BodyCopy"/>
        <w:rPr>
          <w:noProof w:val="0"/>
        </w:rPr>
      </w:pPr>
      <w:r w:rsidRPr="008420FD">
        <w:rPr>
          <w:noProof w:val="0"/>
        </w:rPr>
        <w:t xml:space="preserve">It is a fundamental requirement that staff provide accurate destination information, which not only will meet the needs of clients but hopefully will lead to increased sales. </w:t>
      </w:r>
    </w:p>
    <w:p w:rsidR="007A7696" w:rsidRPr="008420FD" w:rsidRDefault="007A7696" w:rsidP="00592FAB">
      <w:pPr>
        <w:pStyle w:val="BodyCopy"/>
        <w:rPr>
          <w:noProof w:val="0"/>
        </w:rPr>
      </w:pPr>
      <w:r w:rsidRPr="008420FD">
        <w:rPr>
          <w:noProof w:val="0"/>
        </w:rPr>
        <w:t>This section will look at the different considerations that must be addressed when providing clients with information relating to different destinations and other travel arrangements as required.</w:t>
      </w:r>
    </w:p>
    <w:p w:rsidR="00472D60" w:rsidRPr="008420FD" w:rsidRDefault="00472D60" w:rsidP="00592FAB">
      <w:pPr>
        <w:pStyle w:val="Heading3"/>
      </w:pPr>
      <w:r w:rsidRPr="008420FD">
        <w:t xml:space="preserve">Customer service basics when presenting </w:t>
      </w:r>
      <w:r w:rsidR="007A7696" w:rsidRPr="008420FD">
        <w:t xml:space="preserve">destination </w:t>
      </w:r>
      <w:r w:rsidRPr="008420FD">
        <w:t>information</w:t>
      </w:r>
    </w:p>
    <w:p w:rsidR="00472D60" w:rsidRPr="008420FD" w:rsidRDefault="00472D60" w:rsidP="00592FAB">
      <w:pPr>
        <w:pStyle w:val="BodyCopy"/>
        <w:rPr>
          <w:noProof w:val="0"/>
        </w:rPr>
      </w:pPr>
      <w:r w:rsidRPr="008420FD">
        <w:rPr>
          <w:noProof w:val="0"/>
        </w:rPr>
        <w:t>When presenting</w:t>
      </w:r>
      <w:r w:rsidR="007A7696" w:rsidRPr="008420FD">
        <w:rPr>
          <w:noProof w:val="0"/>
        </w:rPr>
        <w:t xml:space="preserve"> destination</w:t>
      </w:r>
      <w:r w:rsidRPr="008420FD">
        <w:rPr>
          <w:noProof w:val="0"/>
        </w:rPr>
        <w:t xml:space="preserve"> information customer service essentials include the need to: </w:t>
      </w:r>
    </w:p>
    <w:p w:rsidR="00472D60" w:rsidRPr="008420FD" w:rsidRDefault="00472D60" w:rsidP="00592FAB">
      <w:pPr>
        <w:pStyle w:val="Bullet1"/>
      </w:pPr>
      <w:r w:rsidRPr="008420FD">
        <w:t xml:space="preserve">Have comprehensive </w:t>
      </w:r>
      <w:r w:rsidR="0088452F" w:rsidRPr="008420FD">
        <w:t>destination</w:t>
      </w:r>
      <w:r w:rsidRPr="008420FD">
        <w:t xml:space="preserve"> knowledge </w:t>
      </w:r>
    </w:p>
    <w:p w:rsidR="00472D60" w:rsidRPr="008420FD" w:rsidRDefault="00472D60" w:rsidP="00592FAB">
      <w:pPr>
        <w:pStyle w:val="Bullet1"/>
      </w:pPr>
      <w:r w:rsidRPr="008420FD">
        <w:t xml:space="preserve">Remember to consider customer needs, wants and preferences and suggest only those </w:t>
      </w:r>
      <w:r w:rsidR="0088452F" w:rsidRPr="008420FD">
        <w:t>destination</w:t>
      </w:r>
      <w:r w:rsidRPr="008420FD">
        <w:t xml:space="preserve">s and services that meet these identified criteria </w:t>
      </w:r>
    </w:p>
    <w:p w:rsidR="00472D60" w:rsidRPr="008420FD" w:rsidRDefault="00592FAB" w:rsidP="00592FAB">
      <w:pPr>
        <w:pStyle w:val="Bullet1"/>
      </w:pPr>
      <w:r w:rsidRPr="008420FD">
        <w:rPr>
          <w:noProof/>
          <w:lang w:eastAsia="en-AU"/>
        </w:rPr>
        <w:drawing>
          <wp:anchor distT="0" distB="0" distL="114300" distR="114300" simplePos="0" relativeHeight="251880448" behindDoc="0" locked="0" layoutInCell="1" allowOverlap="1" wp14:anchorId="43A0DDEB" wp14:editId="0D6E6527">
            <wp:simplePos x="0" y="0"/>
            <wp:positionH relativeFrom="column">
              <wp:posOffset>3878580</wp:posOffset>
            </wp:positionH>
            <wp:positionV relativeFrom="paragraph">
              <wp:posOffset>151765</wp:posOffset>
            </wp:positionV>
            <wp:extent cx="1731010" cy="1152525"/>
            <wp:effectExtent l="0" t="0" r="2540" b="9525"/>
            <wp:wrapSquare wrapText="bothSides"/>
            <wp:docPr id="165" name="Picture 69"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202" cstate="print"/>
                    <a:stretch>
                      <a:fillRect/>
                    </a:stretch>
                  </pic:blipFill>
                  <pic:spPr>
                    <a:xfrm>
                      <a:off x="0" y="0"/>
                      <a:ext cx="1731010" cy="1152525"/>
                    </a:xfrm>
                    <a:prstGeom prst="rect">
                      <a:avLst/>
                    </a:prstGeom>
                  </pic:spPr>
                </pic:pic>
              </a:graphicData>
            </a:graphic>
            <wp14:sizeRelH relativeFrom="margin">
              <wp14:pctWidth>0</wp14:pctWidth>
            </wp14:sizeRelH>
            <wp14:sizeRelV relativeFrom="margin">
              <wp14:pctHeight>0</wp14:pctHeight>
            </wp14:sizeRelV>
          </wp:anchor>
        </w:drawing>
      </w:r>
      <w:r w:rsidRPr="008420FD">
        <w:rPr>
          <w:noProof/>
          <w:lang w:eastAsia="en-AU"/>
        </w:rPr>
        <w:drawing>
          <wp:anchor distT="0" distB="0" distL="114300" distR="114300" simplePos="0" relativeHeight="251881472" behindDoc="0" locked="0" layoutInCell="1" allowOverlap="1" wp14:anchorId="3573C638" wp14:editId="35882930">
            <wp:simplePos x="0" y="0"/>
            <wp:positionH relativeFrom="column">
              <wp:posOffset>3876040</wp:posOffset>
            </wp:positionH>
            <wp:positionV relativeFrom="paragraph">
              <wp:posOffset>1304290</wp:posOffset>
            </wp:positionV>
            <wp:extent cx="1743075" cy="1162050"/>
            <wp:effectExtent l="0" t="0" r="9525" b="0"/>
            <wp:wrapSquare wrapText="bothSides"/>
            <wp:docPr id="166" name="Picture 70" descr="shutterstock_13458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4583104.jpg"/>
                    <pic:cNvPicPr/>
                  </pic:nvPicPr>
                  <pic:blipFill>
                    <a:blip r:embed="rId203" cstate="print"/>
                    <a:stretch>
                      <a:fillRect/>
                    </a:stretch>
                  </pic:blipFill>
                  <pic:spPr>
                    <a:xfrm>
                      <a:off x="0" y="0"/>
                      <a:ext cx="1743075" cy="1162050"/>
                    </a:xfrm>
                    <a:prstGeom prst="rect">
                      <a:avLst/>
                    </a:prstGeom>
                  </pic:spPr>
                </pic:pic>
              </a:graphicData>
            </a:graphic>
            <wp14:sizeRelH relativeFrom="margin">
              <wp14:pctWidth>0</wp14:pctWidth>
            </wp14:sizeRelH>
            <wp14:sizeRelV relativeFrom="margin">
              <wp14:pctHeight>0</wp14:pctHeight>
            </wp14:sizeRelV>
          </wp:anchor>
        </w:drawing>
      </w:r>
      <w:r w:rsidR="00472D60" w:rsidRPr="008420FD">
        <w:t xml:space="preserve">Ask questions – to gather information from the customer to identify if the quotation meets their needs, wants and preferences and to clarify related issues </w:t>
      </w:r>
    </w:p>
    <w:p w:rsidR="00472D60" w:rsidRPr="008420FD" w:rsidRDefault="00472D60" w:rsidP="00592FAB">
      <w:pPr>
        <w:pStyle w:val="Bullet1"/>
      </w:pPr>
      <w:r w:rsidRPr="008420FD">
        <w:t xml:space="preserve">Be proactive – that is, you need to be able to initiate interaction with customers rather than wait for them to come to you and ask a question or make a purchase </w:t>
      </w:r>
    </w:p>
    <w:p w:rsidR="00472D60" w:rsidRPr="008420FD" w:rsidRDefault="00472D60" w:rsidP="00592FAB">
      <w:pPr>
        <w:pStyle w:val="Bullet1"/>
      </w:pPr>
      <w:r w:rsidRPr="008420FD">
        <w:t xml:space="preserve">Provide information, recommendations, advice and suggestions that aligns with identified customer need </w:t>
      </w:r>
    </w:p>
    <w:p w:rsidR="00472D60" w:rsidRPr="008420FD" w:rsidRDefault="00472D60" w:rsidP="00592FAB">
      <w:pPr>
        <w:pStyle w:val="Bullet1"/>
      </w:pPr>
      <w:r w:rsidRPr="008420FD">
        <w:t xml:space="preserve">Sell the benefits of </w:t>
      </w:r>
      <w:r w:rsidR="0088452F" w:rsidRPr="008420FD">
        <w:t>destination</w:t>
      </w:r>
      <w:r w:rsidRPr="008420FD">
        <w:t xml:space="preserve">s and services – as opposed to simply stating the features of the </w:t>
      </w:r>
      <w:r w:rsidR="0088452F" w:rsidRPr="008420FD">
        <w:t>destination</w:t>
      </w:r>
      <w:r w:rsidRPr="008420FD">
        <w:t xml:space="preserve">s and services </w:t>
      </w:r>
    </w:p>
    <w:p w:rsidR="00472D60" w:rsidRPr="008420FD" w:rsidRDefault="00472D60" w:rsidP="00592FAB">
      <w:pPr>
        <w:pStyle w:val="Bullet1"/>
      </w:pPr>
      <w:r w:rsidRPr="008420FD">
        <w:t xml:space="preserve">Overcome objections by customers to making a purchase – by identifying the root cause for the objection and then applying acceptable problem-solving techniques </w:t>
      </w:r>
    </w:p>
    <w:p w:rsidR="00472D60" w:rsidRPr="008420FD" w:rsidRDefault="00472D60" w:rsidP="00592FAB">
      <w:pPr>
        <w:pStyle w:val="Bullet1"/>
      </w:pPr>
      <w:r w:rsidRPr="008420FD">
        <w:t xml:space="preserve">Allow customers time and opportunity to consider their purchase – as opposed to rushing them, pressuring them or intimidating them into buying </w:t>
      </w:r>
    </w:p>
    <w:p w:rsidR="00472D60" w:rsidRPr="008420FD" w:rsidRDefault="00472D60" w:rsidP="00592FAB">
      <w:pPr>
        <w:pStyle w:val="Bullet1"/>
      </w:pPr>
      <w:r w:rsidRPr="008420FD">
        <w:t xml:space="preserve">Make legitimate all add-on/complementary sales – to optimise the value of the sale and providing what the customer wants without pressuring the customer </w:t>
      </w:r>
    </w:p>
    <w:p w:rsidR="00472D60" w:rsidRPr="008420FD" w:rsidRDefault="00472D60" w:rsidP="00592FAB">
      <w:pPr>
        <w:pStyle w:val="Bullet1"/>
      </w:pPr>
      <w:r w:rsidRPr="008420FD">
        <w:t>Close the sale – as opposed to allowing the customer to continually ‘think about it’ and eventually decide not to purch</w:t>
      </w:r>
      <w:r w:rsidR="00A84B5F" w:rsidRPr="008420FD">
        <w:t>ase.</w:t>
      </w:r>
    </w:p>
    <w:p w:rsidR="00472D60" w:rsidRPr="008420FD" w:rsidRDefault="00472D60" w:rsidP="00592FAB">
      <w:pPr>
        <w:pStyle w:val="BodyCopy"/>
        <w:rPr>
          <w:noProof w:val="0"/>
        </w:rPr>
      </w:pPr>
      <w:r w:rsidRPr="008420FD">
        <w:rPr>
          <w:noProof w:val="0"/>
        </w:rPr>
        <w:t>It is important to remind yourself of them as the role of providing quotations in person is just more than passing over a piece of paper.</w:t>
      </w:r>
    </w:p>
    <w:p w:rsidR="00472D60" w:rsidRPr="008420FD" w:rsidRDefault="00472D60" w:rsidP="00592FAB">
      <w:pPr>
        <w:pStyle w:val="BodyCopy"/>
        <w:rPr>
          <w:noProof w:val="0"/>
        </w:rPr>
      </w:pPr>
      <w:r w:rsidRPr="008420FD">
        <w:rPr>
          <w:noProof w:val="0"/>
        </w:rPr>
        <w:br w:type="page"/>
      </w:r>
    </w:p>
    <w:p w:rsidR="00472D60" w:rsidRPr="008420FD" w:rsidRDefault="00472D60" w:rsidP="00C811C4">
      <w:pPr>
        <w:pStyle w:val="Heading3"/>
      </w:pPr>
      <w:r w:rsidRPr="008420FD">
        <w:t xml:space="preserve">Process of explaining </w:t>
      </w:r>
      <w:r w:rsidR="004C1F61" w:rsidRPr="008420FD">
        <w:t>destination information</w:t>
      </w:r>
    </w:p>
    <w:p w:rsidR="00472D60" w:rsidRPr="008420FD" w:rsidRDefault="00472D60" w:rsidP="00C811C4">
      <w:pPr>
        <w:pStyle w:val="BodyCopy"/>
        <w:rPr>
          <w:noProof w:val="0"/>
        </w:rPr>
      </w:pPr>
      <w:r w:rsidRPr="008420FD">
        <w:rPr>
          <w:noProof w:val="0"/>
        </w:rPr>
        <w:t xml:space="preserve">When communicating </w:t>
      </w:r>
      <w:r w:rsidR="0088452F" w:rsidRPr="008420FD">
        <w:rPr>
          <w:noProof w:val="0"/>
        </w:rPr>
        <w:t>destination</w:t>
      </w:r>
      <w:r w:rsidRPr="008420FD">
        <w:rPr>
          <w:noProof w:val="0"/>
        </w:rPr>
        <w:t xml:space="preserve"> information</w:t>
      </w:r>
      <w:r w:rsidR="007A7696" w:rsidRPr="008420FD">
        <w:rPr>
          <w:noProof w:val="0"/>
        </w:rPr>
        <w:t xml:space="preserve"> </w:t>
      </w:r>
      <w:r w:rsidRPr="008420FD">
        <w:rPr>
          <w:noProof w:val="0"/>
        </w:rPr>
        <w:t xml:space="preserve">it is vital that the </w:t>
      </w:r>
      <w:r w:rsidR="007A7696" w:rsidRPr="008420FD">
        <w:rPr>
          <w:noProof w:val="0"/>
        </w:rPr>
        <w:t>client</w:t>
      </w:r>
      <w:r w:rsidRPr="008420FD">
        <w:rPr>
          <w:noProof w:val="0"/>
        </w:rPr>
        <w:t xml:space="preserve"> understands what is being introduced and explained to them. </w:t>
      </w:r>
    </w:p>
    <w:p w:rsidR="00472D60" w:rsidRPr="008420FD" w:rsidRDefault="00472D60" w:rsidP="00C811C4">
      <w:pPr>
        <w:pStyle w:val="BodyCopy"/>
        <w:rPr>
          <w:rFonts w:eastAsia="Times New Roman" w:cs="Arial"/>
          <w:noProof w:val="0"/>
        </w:rPr>
      </w:pPr>
      <w:r w:rsidRPr="008420FD">
        <w:rPr>
          <w:rFonts w:eastAsia="Times New Roman" w:cs="Arial"/>
          <w:noProof w:val="0"/>
        </w:rPr>
        <w:t>The process of explaining and expanding on quotation information has some vital elements that must be covered, including:</w:t>
      </w:r>
    </w:p>
    <w:p w:rsidR="00472D60" w:rsidRPr="008420FD" w:rsidRDefault="00C811C4" w:rsidP="00C811C4">
      <w:pPr>
        <w:pStyle w:val="BodyCopy"/>
        <w:rPr>
          <w:noProof w:val="0"/>
        </w:rPr>
      </w:pPr>
      <w:r w:rsidRPr="008420FD">
        <w:rPr>
          <w:rFonts w:eastAsia="Times New Roman" w:cs="Times New Roman"/>
          <w:szCs w:val="20"/>
          <w:lang w:eastAsia="en-AU"/>
        </w:rPr>
        <w:drawing>
          <wp:anchor distT="0" distB="0" distL="114300" distR="114300" simplePos="0" relativeHeight="251884544" behindDoc="0" locked="0" layoutInCell="1" allowOverlap="1" wp14:anchorId="2D16D4C6" wp14:editId="5FED8100">
            <wp:simplePos x="0" y="0"/>
            <wp:positionH relativeFrom="column">
              <wp:posOffset>4286250</wp:posOffset>
            </wp:positionH>
            <wp:positionV relativeFrom="paragraph">
              <wp:posOffset>201930</wp:posOffset>
            </wp:positionV>
            <wp:extent cx="1447800" cy="2171700"/>
            <wp:effectExtent l="0" t="0" r="0" b="0"/>
            <wp:wrapSquare wrapText="bothSides"/>
            <wp:docPr id="424" name="Picture 74" descr="W574_shutterstock_181388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74_shutterstock_181388474.jpg"/>
                    <pic:cNvPicPr/>
                  </pic:nvPicPr>
                  <pic:blipFill>
                    <a:blip r:embed="rId204" cstate="print"/>
                    <a:stretch>
                      <a:fillRect/>
                    </a:stretch>
                  </pic:blipFill>
                  <pic:spPr>
                    <a:xfrm>
                      <a:off x="0" y="0"/>
                      <a:ext cx="1447800" cy="2171700"/>
                    </a:xfrm>
                    <a:prstGeom prst="rect">
                      <a:avLst/>
                    </a:prstGeom>
                  </pic:spPr>
                </pic:pic>
              </a:graphicData>
            </a:graphic>
            <wp14:sizeRelH relativeFrom="margin">
              <wp14:pctWidth>0</wp14:pctWidth>
            </wp14:sizeRelH>
            <wp14:sizeRelV relativeFrom="margin">
              <wp14:pctHeight>0</wp14:pctHeight>
            </wp14:sizeRelV>
          </wp:anchor>
        </w:drawing>
      </w:r>
      <w:r w:rsidR="00472D60" w:rsidRPr="008420FD">
        <w:rPr>
          <w:noProof w:val="0"/>
        </w:rPr>
        <w:t>These concept aspects can therefore include:</w:t>
      </w:r>
    </w:p>
    <w:p w:rsidR="00472D60" w:rsidRPr="008420FD" w:rsidRDefault="00472D60" w:rsidP="00C811C4">
      <w:pPr>
        <w:pStyle w:val="Bullet1"/>
      </w:pPr>
      <w:r w:rsidRPr="008420FD">
        <w:t xml:space="preserve">Details about physical </w:t>
      </w:r>
      <w:r w:rsidR="0088452F" w:rsidRPr="008420FD">
        <w:t>destination</w:t>
      </w:r>
      <w:r w:rsidRPr="008420FD">
        <w:t xml:space="preserve">s </w:t>
      </w:r>
      <w:r w:rsidR="00C811C4" w:rsidRPr="008420FD">
        <w:t>–</w:t>
      </w:r>
      <w:r w:rsidRPr="008420FD">
        <w:t xml:space="preserve"> where they are made, their characteristics, their price and availability, how to buy those </w:t>
      </w:r>
      <w:r w:rsidR="0088452F" w:rsidRPr="008420FD">
        <w:t>destination</w:t>
      </w:r>
      <w:r w:rsidRPr="008420FD">
        <w:t>s</w:t>
      </w:r>
    </w:p>
    <w:p w:rsidR="00472D60" w:rsidRPr="008420FD" w:rsidRDefault="00472D60" w:rsidP="00C811C4">
      <w:pPr>
        <w:pStyle w:val="Bullet1"/>
      </w:pPr>
      <w:r w:rsidRPr="008420FD">
        <w:t>Information about the services that are available – including who provides the service, when it is available, how much it costs, what it involves, what it is like and how to book it</w:t>
      </w:r>
    </w:p>
    <w:p w:rsidR="00472D60" w:rsidRPr="008420FD" w:rsidRDefault="00472D60" w:rsidP="00C811C4">
      <w:pPr>
        <w:pStyle w:val="Bullet1"/>
      </w:pPr>
      <w:r w:rsidRPr="008420FD">
        <w:t xml:space="preserve">Information on prices, </w:t>
      </w:r>
      <w:r w:rsidR="007A7696" w:rsidRPr="008420FD">
        <w:t>s</w:t>
      </w:r>
      <w:r w:rsidRPr="008420FD">
        <w:t>pecials, deals and packages – being able to explain how these benefit the customer, what savings they involve, when they are available, when the offer finishes, who is eligible for them and how to obtain them</w:t>
      </w:r>
    </w:p>
    <w:p w:rsidR="00472D60" w:rsidRPr="008420FD" w:rsidRDefault="00472D60" w:rsidP="00C811C4">
      <w:pPr>
        <w:pStyle w:val="Bullet1"/>
        <w:rPr>
          <w:rFonts w:eastAsia="Times New Roman" w:cs="Times New Roman"/>
          <w:szCs w:val="20"/>
        </w:rPr>
      </w:pPr>
      <w:r w:rsidRPr="008420FD">
        <w:rPr>
          <w:rFonts w:eastAsia="Times New Roman" w:cs="Times New Roman"/>
          <w:szCs w:val="20"/>
        </w:rPr>
        <w:t>Providing personal interpretation and explanation of the quotation</w:t>
      </w:r>
    </w:p>
    <w:p w:rsidR="00472D60" w:rsidRPr="008420FD" w:rsidRDefault="00472D60" w:rsidP="00C811C4">
      <w:pPr>
        <w:pStyle w:val="Bullet1"/>
        <w:rPr>
          <w:rFonts w:eastAsia="Times New Roman" w:cs="Times New Roman"/>
          <w:szCs w:val="20"/>
        </w:rPr>
      </w:pPr>
      <w:r w:rsidRPr="008420FD">
        <w:rPr>
          <w:rFonts w:eastAsia="Times New Roman" w:cs="Times New Roman"/>
          <w:szCs w:val="20"/>
        </w:rPr>
        <w:t>Providing supplementary information as required</w:t>
      </w:r>
    </w:p>
    <w:p w:rsidR="00472D60" w:rsidRPr="008420FD" w:rsidRDefault="00472D60" w:rsidP="00C811C4">
      <w:pPr>
        <w:pStyle w:val="Bullet1"/>
        <w:rPr>
          <w:rFonts w:eastAsia="Times New Roman" w:cs="Times New Roman"/>
          <w:szCs w:val="20"/>
        </w:rPr>
      </w:pPr>
      <w:r w:rsidRPr="008420FD">
        <w:rPr>
          <w:rFonts w:eastAsia="Times New Roman" w:cs="Times New Roman"/>
          <w:szCs w:val="20"/>
        </w:rPr>
        <w:t>Explaining the reasons for charges and fees included in the quotation</w:t>
      </w:r>
    </w:p>
    <w:p w:rsidR="00472D60" w:rsidRPr="008420FD" w:rsidRDefault="00472D60" w:rsidP="00C811C4">
      <w:pPr>
        <w:pStyle w:val="Bullet1"/>
        <w:rPr>
          <w:rFonts w:eastAsia="Times New Roman" w:cs="Times New Roman"/>
          <w:szCs w:val="20"/>
        </w:rPr>
      </w:pPr>
      <w:r w:rsidRPr="008420FD">
        <w:rPr>
          <w:rFonts w:eastAsia="Times New Roman" w:cs="Times New Roman"/>
          <w:szCs w:val="20"/>
        </w:rPr>
        <w:t>Assisting the client to understand the reputation and expertise of nominated suppliers, providers and carriers</w:t>
      </w:r>
    </w:p>
    <w:p w:rsidR="00472D60" w:rsidRPr="008420FD" w:rsidRDefault="00472D60" w:rsidP="00C811C4">
      <w:pPr>
        <w:pStyle w:val="Bullet1"/>
        <w:rPr>
          <w:rFonts w:eastAsia="Times New Roman" w:cs="Times New Roman"/>
          <w:szCs w:val="20"/>
        </w:rPr>
      </w:pPr>
      <w:r w:rsidRPr="008420FD">
        <w:rPr>
          <w:rFonts w:eastAsia="Times New Roman" w:cs="Times New Roman"/>
          <w:szCs w:val="20"/>
        </w:rPr>
        <w:t>Providing supporting brochures and marketing materials to assist with understanding of the quotation.</w:t>
      </w:r>
    </w:p>
    <w:p w:rsidR="00472D60" w:rsidRPr="008420FD" w:rsidRDefault="00472D60" w:rsidP="00472D60">
      <w:pPr>
        <w:rPr>
          <w:rFonts w:ascii="Helvetica" w:eastAsia="Times New Roman" w:hAnsi="Helvetica" w:cs="Arial"/>
          <w:b/>
          <w:color w:val="595959" w:themeColor="text1" w:themeTint="A6"/>
          <w:sz w:val="28"/>
          <w:szCs w:val="28"/>
        </w:rPr>
      </w:pPr>
      <w:r w:rsidRPr="008420FD">
        <w:rPr>
          <w:rFonts w:ascii="Helvetica" w:eastAsia="Times New Roman" w:hAnsi="Helvetica" w:cs="Arial"/>
          <w:b/>
          <w:color w:val="595959" w:themeColor="text1" w:themeTint="A6"/>
          <w:sz w:val="28"/>
          <w:szCs w:val="28"/>
        </w:rPr>
        <w:br w:type="page"/>
      </w:r>
    </w:p>
    <w:p w:rsidR="00472D60" w:rsidRPr="008420FD" w:rsidRDefault="00472D60" w:rsidP="00C811C4">
      <w:pPr>
        <w:pStyle w:val="Heading3"/>
      </w:pPr>
      <w:r w:rsidRPr="008420FD">
        <w:t xml:space="preserve">Types of </w:t>
      </w:r>
      <w:r w:rsidR="0088452F" w:rsidRPr="008420FD">
        <w:t>destination</w:t>
      </w:r>
      <w:r w:rsidRPr="008420FD">
        <w:t xml:space="preserve"> information to communicate</w:t>
      </w:r>
    </w:p>
    <w:p w:rsidR="00DE6E3C" w:rsidRPr="008420FD" w:rsidRDefault="00DE6E3C" w:rsidP="00C811C4">
      <w:pPr>
        <w:pStyle w:val="Heading4"/>
      </w:pPr>
      <w:r w:rsidRPr="008420FD">
        <w:t>General information</w:t>
      </w:r>
    </w:p>
    <w:p w:rsidR="00DE6E3C" w:rsidRPr="008420FD" w:rsidRDefault="00DE6E3C" w:rsidP="00C811C4">
      <w:pPr>
        <w:pStyle w:val="Bullet1"/>
      </w:pPr>
      <w:r w:rsidRPr="008420FD">
        <w:t>Date of quotation and reference number (if applicable)</w:t>
      </w:r>
    </w:p>
    <w:p w:rsidR="00DE6E3C" w:rsidRPr="008420FD" w:rsidRDefault="00DE6E3C" w:rsidP="00C811C4">
      <w:pPr>
        <w:pStyle w:val="Bullet1"/>
      </w:pPr>
      <w:r w:rsidRPr="008420FD">
        <w:t>Clients name</w:t>
      </w:r>
    </w:p>
    <w:p w:rsidR="00DE6E3C" w:rsidRPr="008420FD" w:rsidRDefault="00DE6E3C" w:rsidP="00C811C4">
      <w:pPr>
        <w:pStyle w:val="Bullet1"/>
      </w:pPr>
      <w:r w:rsidRPr="008420FD">
        <w:t xml:space="preserve">Phone contacts </w:t>
      </w:r>
    </w:p>
    <w:p w:rsidR="00DE6E3C" w:rsidRPr="008420FD" w:rsidRDefault="00DE6E3C" w:rsidP="00C811C4">
      <w:pPr>
        <w:pStyle w:val="Bullet1"/>
      </w:pPr>
      <w:r w:rsidRPr="008420FD">
        <w:t>Email address</w:t>
      </w:r>
    </w:p>
    <w:p w:rsidR="00DE6E3C" w:rsidRPr="008420FD" w:rsidRDefault="00DE6E3C" w:rsidP="00C811C4">
      <w:pPr>
        <w:pStyle w:val="Bullet1"/>
      </w:pPr>
      <w:r w:rsidRPr="008420FD">
        <w:t>Address</w:t>
      </w:r>
    </w:p>
    <w:p w:rsidR="00DE6E3C" w:rsidRPr="008420FD" w:rsidRDefault="00DE6E3C" w:rsidP="00C811C4">
      <w:pPr>
        <w:pStyle w:val="Bullet1"/>
      </w:pPr>
      <w:r w:rsidRPr="008420FD">
        <w:t>Dates of travel</w:t>
      </w:r>
    </w:p>
    <w:p w:rsidR="00DE6E3C" w:rsidRPr="008420FD" w:rsidRDefault="00DE6E3C" w:rsidP="00C811C4">
      <w:pPr>
        <w:pStyle w:val="Bullet1"/>
      </w:pPr>
      <w:r w:rsidRPr="008420FD">
        <w:t>Length of travel and class of travel</w:t>
      </w:r>
      <w:r w:rsidR="00C811C4" w:rsidRPr="008420FD">
        <w:t>.</w:t>
      </w:r>
    </w:p>
    <w:p w:rsidR="00DE6E3C" w:rsidRPr="008420FD" w:rsidRDefault="00DE6E3C" w:rsidP="00C811C4">
      <w:pPr>
        <w:pStyle w:val="Heading4"/>
      </w:pPr>
      <w:r w:rsidRPr="008420FD">
        <w:t>Travel destinations and services</w:t>
      </w:r>
    </w:p>
    <w:p w:rsidR="00DE6E3C" w:rsidRPr="008420FD" w:rsidRDefault="00DE6E3C" w:rsidP="00C811C4">
      <w:pPr>
        <w:pStyle w:val="BodyCopyBold"/>
        <w:rPr>
          <w:noProof w:val="0"/>
        </w:rPr>
      </w:pPr>
      <w:r w:rsidRPr="008420FD">
        <w:rPr>
          <w:noProof w:val="0"/>
        </w:rPr>
        <w:t>Flights</w:t>
      </w:r>
    </w:p>
    <w:p w:rsidR="00DE6E3C" w:rsidRPr="008420FD" w:rsidRDefault="005C7C12" w:rsidP="00C811C4">
      <w:pPr>
        <w:pStyle w:val="Bullet1"/>
      </w:pPr>
      <w:r w:rsidRPr="008420FD">
        <w:rPr>
          <w:noProof/>
          <w:lang w:eastAsia="en-AU"/>
        </w:rPr>
        <w:drawing>
          <wp:anchor distT="0" distB="0" distL="114300" distR="114300" simplePos="0" relativeHeight="252056576" behindDoc="0" locked="0" layoutInCell="1" allowOverlap="1" wp14:anchorId="7B6AAB32" wp14:editId="463695B9">
            <wp:simplePos x="0" y="0"/>
            <wp:positionH relativeFrom="column">
              <wp:posOffset>3905250</wp:posOffset>
            </wp:positionH>
            <wp:positionV relativeFrom="paragraph">
              <wp:posOffset>10795</wp:posOffset>
            </wp:positionV>
            <wp:extent cx="1814195" cy="1209675"/>
            <wp:effectExtent l="0" t="0" r="0" b="9525"/>
            <wp:wrapSquare wrapText="bothSides"/>
            <wp:docPr id="229" name="Picture 15" descr="Air plan flight itinerary map_1484886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plan flight itinerary map_148488614.jpg"/>
                    <pic:cNvPicPr/>
                  </pic:nvPicPr>
                  <pic:blipFill>
                    <a:blip r:embed="rId205" cstate="print"/>
                    <a:stretch>
                      <a:fillRect/>
                    </a:stretch>
                  </pic:blipFill>
                  <pic:spPr>
                    <a:xfrm>
                      <a:off x="0" y="0"/>
                      <a:ext cx="1814195" cy="1209675"/>
                    </a:xfrm>
                    <a:prstGeom prst="rect">
                      <a:avLst/>
                    </a:prstGeom>
                  </pic:spPr>
                </pic:pic>
              </a:graphicData>
            </a:graphic>
            <wp14:sizeRelH relativeFrom="margin">
              <wp14:pctWidth>0</wp14:pctWidth>
            </wp14:sizeRelH>
            <wp14:sizeRelV relativeFrom="margin">
              <wp14:pctHeight>0</wp14:pctHeight>
            </wp14:sizeRelV>
          </wp:anchor>
        </w:drawing>
      </w:r>
      <w:r w:rsidR="00DE6E3C" w:rsidRPr="008420FD">
        <w:t>Airline details</w:t>
      </w:r>
    </w:p>
    <w:p w:rsidR="00DE6E3C" w:rsidRPr="008420FD" w:rsidRDefault="00DE6E3C" w:rsidP="00C811C4">
      <w:pPr>
        <w:pStyle w:val="Bullet1"/>
      </w:pPr>
      <w:r w:rsidRPr="008420FD">
        <w:t>Destinations and routings</w:t>
      </w:r>
    </w:p>
    <w:p w:rsidR="00DE6E3C" w:rsidRPr="008420FD" w:rsidRDefault="00DE6E3C" w:rsidP="00C811C4">
      <w:pPr>
        <w:pStyle w:val="Bullet1"/>
      </w:pPr>
      <w:r w:rsidRPr="008420FD">
        <w:t>Class of travel</w:t>
      </w:r>
    </w:p>
    <w:p w:rsidR="00DE6E3C" w:rsidRPr="008420FD" w:rsidRDefault="00DE6E3C" w:rsidP="00C811C4">
      <w:pPr>
        <w:pStyle w:val="Bullet1"/>
      </w:pPr>
      <w:r w:rsidRPr="008420FD">
        <w:t>Departure and return dates – remember to include the year</w:t>
      </w:r>
    </w:p>
    <w:p w:rsidR="00DE6E3C" w:rsidRPr="008420FD" w:rsidRDefault="00DE6E3C" w:rsidP="00C811C4">
      <w:pPr>
        <w:pStyle w:val="Bullet1"/>
      </w:pPr>
      <w:r w:rsidRPr="008420FD">
        <w:t>Fare validity – for sale and for travel dates</w:t>
      </w:r>
    </w:p>
    <w:p w:rsidR="00DE6E3C" w:rsidRPr="008420FD" w:rsidRDefault="00DE6E3C" w:rsidP="00C811C4">
      <w:pPr>
        <w:pStyle w:val="Bullet1"/>
      </w:pPr>
      <w:r w:rsidRPr="008420FD">
        <w:t>Air fare per person</w:t>
      </w:r>
    </w:p>
    <w:p w:rsidR="00DE6E3C" w:rsidRPr="008420FD" w:rsidRDefault="00DE6E3C" w:rsidP="00C811C4">
      <w:pPr>
        <w:pStyle w:val="Bullet1"/>
      </w:pPr>
      <w:r w:rsidRPr="008420FD">
        <w:t>Taxes per person (always state that these are subject to change)</w:t>
      </w:r>
      <w:r w:rsidR="00C811C4" w:rsidRPr="008420FD">
        <w:t>.</w:t>
      </w:r>
    </w:p>
    <w:p w:rsidR="00DE6E3C" w:rsidRPr="008420FD" w:rsidRDefault="005C7C12" w:rsidP="00C811C4">
      <w:pPr>
        <w:pStyle w:val="BodyCopyBold"/>
        <w:rPr>
          <w:noProof w:val="0"/>
        </w:rPr>
      </w:pPr>
      <w:r w:rsidRPr="008420FD">
        <w:rPr>
          <w:lang w:eastAsia="en-AU"/>
        </w:rPr>
        <w:drawing>
          <wp:anchor distT="0" distB="0" distL="114300" distR="114300" simplePos="0" relativeHeight="252057600" behindDoc="0" locked="0" layoutInCell="1" allowOverlap="1" wp14:anchorId="1A056F9F" wp14:editId="5D97E6C0">
            <wp:simplePos x="0" y="0"/>
            <wp:positionH relativeFrom="column">
              <wp:posOffset>3771900</wp:posOffset>
            </wp:positionH>
            <wp:positionV relativeFrom="paragraph">
              <wp:posOffset>151130</wp:posOffset>
            </wp:positionV>
            <wp:extent cx="1945005" cy="1295400"/>
            <wp:effectExtent l="0" t="0" r="0" b="0"/>
            <wp:wrapSquare wrapText="bothSides"/>
            <wp:docPr id="231" name="Picture 93" descr="shutterstock_33145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3145759.jpg"/>
                    <pic:cNvPicPr/>
                  </pic:nvPicPr>
                  <pic:blipFill>
                    <a:blip r:embed="rId206" cstate="print"/>
                    <a:stretch>
                      <a:fillRect/>
                    </a:stretch>
                  </pic:blipFill>
                  <pic:spPr>
                    <a:xfrm>
                      <a:off x="0" y="0"/>
                      <a:ext cx="1945005" cy="1295400"/>
                    </a:xfrm>
                    <a:prstGeom prst="rect">
                      <a:avLst/>
                    </a:prstGeom>
                  </pic:spPr>
                </pic:pic>
              </a:graphicData>
            </a:graphic>
            <wp14:sizeRelH relativeFrom="margin">
              <wp14:pctWidth>0</wp14:pctWidth>
            </wp14:sizeRelH>
            <wp14:sizeRelV relativeFrom="margin">
              <wp14:pctHeight>0</wp14:pctHeight>
            </wp14:sizeRelV>
          </wp:anchor>
        </w:drawing>
      </w:r>
      <w:r w:rsidR="00DE6E3C" w:rsidRPr="008420FD">
        <w:rPr>
          <w:noProof w:val="0"/>
        </w:rPr>
        <w:t>Accommodation</w:t>
      </w:r>
    </w:p>
    <w:p w:rsidR="00DE6E3C" w:rsidRPr="008420FD" w:rsidRDefault="00DE6E3C" w:rsidP="00C811C4">
      <w:pPr>
        <w:pStyle w:val="Bullet1"/>
      </w:pPr>
      <w:r w:rsidRPr="008420FD">
        <w:t>Name of accommodation and location</w:t>
      </w:r>
    </w:p>
    <w:p w:rsidR="00DE6E3C" w:rsidRPr="008420FD" w:rsidRDefault="00DE6E3C" w:rsidP="00C811C4">
      <w:pPr>
        <w:pStyle w:val="Bullet1"/>
      </w:pPr>
      <w:r w:rsidRPr="008420FD">
        <w:t>Room type and bedding configurations</w:t>
      </w:r>
    </w:p>
    <w:p w:rsidR="00DE6E3C" w:rsidRPr="008420FD" w:rsidRDefault="00DE6E3C" w:rsidP="00C811C4">
      <w:pPr>
        <w:pStyle w:val="Bullet1"/>
      </w:pPr>
      <w:r w:rsidRPr="008420FD">
        <w:t>Check-in and check-out dates</w:t>
      </w:r>
    </w:p>
    <w:p w:rsidR="00DE6E3C" w:rsidRPr="008420FD" w:rsidRDefault="00DE6E3C" w:rsidP="00C811C4">
      <w:pPr>
        <w:pStyle w:val="Bullet1"/>
      </w:pPr>
      <w:r w:rsidRPr="008420FD">
        <w:t>Total number of nights</w:t>
      </w:r>
    </w:p>
    <w:p w:rsidR="00DE6E3C" w:rsidRPr="008420FD" w:rsidRDefault="00DE6E3C" w:rsidP="00C811C4">
      <w:pPr>
        <w:pStyle w:val="Bullet1"/>
      </w:pPr>
      <w:r w:rsidRPr="008420FD">
        <w:t>Any extras or inclusions such as meals, transfers etc</w:t>
      </w:r>
      <w:r w:rsidR="00C811C4" w:rsidRPr="008420FD">
        <w:t>.</w:t>
      </w:r>
    </w:p>
    <w:p w:rsidR="00DE6E3C" w:rsidRPr="008420FD" w:rsidRDefault="00DE6E3C" w:rsidP="00C811C4">
      <w:pPr>
        <w:pStyle w:val="Bullet1"/>
      </w:pPr>
      <w:r w:rsidRPr="008420FD">
        <w:t>Cost per person per night and total amount for the stay</w:t>
      </w:r>
      <w:r w:rsidR="00C811C4" w:rsidRPr="008420FD">
        <w:t>.</w:t>
      </w:r>
    </w:p>
    <w:p w:rsidR="00DE6E3C" w:rsidRPr="008420FD" w:rsidRDefault="00DE6E3C" w:rsidP="00C811C4">
      <w:pPr>
        <w:pStyle w:val="BodyCopyBold"/>
        <w:rPr>
          <w:noProof w:val="0"/>
        </w:rPr>
      </w:pPr>
      <w:r w:rsidRPr="008420FD">
        <w:rPr>
          <w:noProof w:val="0"/>
        </w:rPr>
        <w:t>Cruises</w:t>
      </w:r>
    </w:p>
    <w:p w:rsidR="00DE6E3C" w:rsidRPr="008420FD" w:rsidRDefault="005C7C12" w:rsidP="00C811C4">
      <w:pPr>
        <w:pStyle w:val="Bullet1"/>
      </w:pPr>
      <w:r w:rsidRPr="008420FD">
        <w:rPr>
          <w:noProof/>
          <w:lang w:eastAsia="en-AU"/>
        </w:rPr>
        <w:drawing>
          <wp:anchor distT="0" distB="0" distL="114300" distR="114300" simplePos="0" relativeHeight="252058624" behindDoc="0" locked="0" layoutInCell="1" allowOverlap="1" wp14:anchorId="67B2D115" wp14:editId="520C0259">
            <wp:simplePos x="0" y="0"/>
            <wp:positionH relativeFrom="column">
              <wp:posOffset>3800475</wp:posOffset>
            </wp:positionH>
            <wp:positionV relativeFrom="paragraph">
              <wp:posOffset>22225</wp:posOffset>
            </wp:positionV>
            <wp:extent cx="1913255" cy="1238250"/>
            <wp:effectExtent l="0" t="0" r="0" b="0"/>
            <wp:wrapSquare wrapText="bothSides"/>
            <wp:docPr id="232" name="Picture 94" descr="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589195.jpg"/>
                    <pic:cNvPicPr/>
                  </pic:nvPicPr>
                  <pic:blipFill>
                    <a:blip r:embed="rId207" cstate="print"/>
                    <a:stretch>
                      <a:fillRect/>
                    </a:stretch>
                  </pic:blipFill>
                  <pic:spPr>
                    <a:xfrm>
                      <a:off x="0" y="0"/>
                      <a:ext cx="1913255" cy="1238250"/>
                    </a:xfrm>
                    <a:prstGeom prst="rect">
                      <a:avLst/>
                    </a:prstGeom>
                  </pic:spPr>
                </pic:pic>
              </a:graphicData>
            </a:graphic>
            <wp14:sizeRelH relativeFrom="margin">
              <wp14:pctWidth>0</wp14:pctWidth>
            </wp14:sizeRelH>
            <wp14:sizeRelV relativeFrom="margin">
              <wp14:pctHeight>0</wp14:pctHeight>
            </wp14:sizeRelV>
          </wp:anchor>
        </w:drawing>
      </w:r>
      <w:r w:rsidR="00DE6E3C" w:rsidRPr="008420FD">
        <w:t>Name of the cruise line or company</w:t>
      </w:r>
    </w:p>
    <w:p w:rsidR="00DE6E3C" w:rsidRPr="008420FD" w:rsidRDefault="00DE6E3C" w:rsidP="00C811C4">
      <w:pPr>
        <w:pStyle w:val="Bullet1"/>
      </w:pPr>
      <w:r w:rsidRPr="008420FD">
        <w:t>Name of the ship</w:t>
      </w:r>
    </w:p>
    <w:p w:rsidR="00DE6E3C" w:rsidRPr="008420FD" w:rsidRDefault="00DE6E3C" w:rsidP="00C811C4">
      <w:pPr>
        <w:pStyle w:val="Bullet1"/>
      </w:pPr>
      <w:r w:rsidRPr="008420FD">
        <w:t>Name of cruise, including code</w:t>
      </w:r>
    </w:p>
    <w:p w:rsidR="00DE6E3C" w:rsidRPr="008420FD" w:rsidRDefault="00DE6E3C" w:rsidP="00C811C4">
      <w:pPr>
        <w:pStyle w:val="Bullet1"/>
      </w:pPr>
      <w:r w:rsidRPr="008420FD">
        <w:t>Number of days or nights</w:t>
      </w:r>
    </w:p>
    <w:p w:rsidR="00DE6E3C" w:rsidRPr="008420FD" w:rsidRDefault="00DE6E3C" w:rsidP="00C811C4">
      <w:pPr>
        <w:pStyle w:val="Bullet1"/>
      </w:pPr>
      <w:r w:rsidRPr="008420FD">
        <w:t xml:space="preserve">Departure </w:t>
      </w:r>
      <w:r w:rsidR="00ED2343" w:rsidRPr="008420FD">
        <w:t xml:space="preserve">and return </w:t>
      </w:r>
      <w:r w:rsidRPr="008420FD">
        <w:t>date, time and location</w:t>
      </w:r>
    </w:p>
    <w:p w:rsidR="00DE6E3C" w:rsidRPr="008420FD" w:rsidRDefault="00DE6E3C" w:rsidP="00C811C4">
      <w:pPr>
        <w:pStyle w:val="Bullet1"/>
      </w:pPr>
      <w:r w:rsidRPr="008420FD">
        <w:t>Cabin type and deck location</w:t>
      </w:r>
      <w:r w:rsidR="00C811C4" w:rsidRPr="008420FD">
        <w:t>.</w:t>
      </w:r>
    </w:p>
    <w:p w:rsidR="00ED2343" w:rsidRPr="008420FD" w:rsidRDefault="00ED2343">
      <w:pPr>
        <w:rPr>
          <w:rFonts w:ascii="Helvetica" w:hAnsi="Helvetica" w:cs="Chevin-Thin"/>
          <w:u w:val="single"/>
        </w:rPr>
      </w:pPr>
      <w:r w:rsidRPr="008420FD">
        <w:rPr>
          <w:rFonts w:ascii="Helvetica" w:hAnsi="Helvetica" w:cs="Chevin-Thin"/>
          <w:u w:val="single"/>
        </w:rPr>
        <w:br w:type="page"/>
      </w:r>
    </w:p>
    <w:p w:rsidR="00DE6E3C" w:rsidRPr="008420FD" w:rsidRDefault="00DE6E3C" w:rsidP="00C811C4">
      <w:pPr>
        <w:pStyle w:val="BodyCopyBold"/>
        <w:rPr>
          <w:noProof w:val="0"/>
        </w:rPr>
      </w:pPr>
      <w:r w:rsidRPr="008420FD">
        <w:rPr>
          <w:noProof w:val="0"/>
        </w:rPr>
        <w:t>Tours</w:t>
      </w:r>
    </w:p>
    <w:p w:rsidR="00DE6E3C" w:rsidRPr="008420FD" w:rsidRDefault="00C811C4" w:rsidP="00C811C4">
      <w:pPr>
        <w:pStyle w:val="Bullet1"/>
        <w:spacing w:after="100"/>
      </w:pPr>
      <w:r w:rsidRPr="008420FD">
        <w:rPr>
          <w:noProof/>
          <w:lang w:eastAsia="en-AU"/>
        </w:rPr>
        <w:drawing>
          <wp:anchor distT="0" distB="0" distL="114300" distR="114300" simplePos="0" relativeHeight="252059648" behindDoc="0" locked="0" layoutInCell="1" allowOverlap="1" wp14:anchorId="59FE9B9B" wp14:editId="17A47F79">
            <wp:simplePos x="0" y="0"/>
            <wp:positionH relativeFrom="column">
              <wp:posOffset>3649980</wp:posOffset>
            </wp:positionH>
            <wp:positionV relativeFrom="paragraph">
              <wp:posOffset>222250</wp:posOffset>
            </wp:positionV>
            <wp:extent cx="2074545" cy="1381125"/>
            <wp:effectExtent l="0" t="0" r="1905" b="9525"/>
            <wp:wrapSquare wrapText="bothSides"/>
            <wp:docPr id="234" name="Picture 111" descr="shutterstock_19287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287817.jpg"/>
                    <pic:cNvPicPr/>
                  </pic:nvPicPr>
                  <pic:blipFill>
                    <a:blip r:embed="rId208" cstate="print"/>
                    <a:stretch>
                      <a:fillRect/>
                    </a:stretch>
                  </pic:blipFill>
                  <pic:spPr>
                    <a:xfrm>
                      <a:off x="0" y="0"/>
                      <a:ext cx="2074545" cy="1381125"/>
                    </a:xfrm>
                    <a:prstGeom prst="rect">
                      <a:avLst/>
                    </a:prstGeom>
                  </pic:spPr>
                </pic:pic>
              </a:graphicData>
            </a:graphic>
          </wp:anchor>
        </w:drawing>
      </w:r>
      <w:r w:rsidR="00DE6E3C" w:rsidRPr="008420FD">
        <w:t>Tour company name</w:t>
      </w:r>
    </w:p>
    <w:p w:rsidR="00DE6E3C" w:rsidRPr="008420FD" w:rsidRDefault="00DE6E3C" w:rsidP="00C811C4">
      <w:pPr>
        <w:pStyle w:val="Bullet1"/>
        <w:spacing w:after="100"/>
      </w:pPr>
      <w:r w:rsidRPr="008420FD">
        <w:t>Tour name, code and duration</w:t>
      </w:r>
    </w:p>
    <w:p w:rsidR="00DE6E3C" w:rsidRPr="008420FD" w:rsidRDefault="00DE6E3C" w:rsidP="00C811C4">
      <w:pPr>
        <w:pStyle w:val="Bullet1"/>
        <w:spacing w:after="100"/>
      </w:pPr>
      <w:r w:rsidRPr="008420FD">
        <w:t>Departure date, time and location/city</w:t>
      </w:r>
    </w:p>
    <w:p w:rsidR="00DE6E3C" w:rsidRPr="008420FD" w:rsidRDefault="00DE6E3C" w:rsidP="00C811C4">
      <w:pPr>
        <w:pStyle w:val="Bullet1"/>
        <w:spacing w:after="100"/>
      </w:pPr>
      <w:r w:rsidRPr="008420FD">
        <w:t>Arrival date, time and location/city</w:t>
      </w:r>
    </w:p>
    <w:p w:rsidR="00DE6E3C" w:rsidRPr="008420FD" w:rsidRDefault="00DE6E3C" w:rsidP="00C811C4">
      <w:pPr>
        <w:pStyle w:val="Bullet1"/>
        <w:spacing w:after="100"/>
      </w:pPr>
      <w:r w:rsidRPr="008420FD">
        <w:t>Rooming details – single, twin, triple</w:t>
      </w:r>
    </w:p>
    <w:p w:rsidR="00DE6E3C" w:rsidRPr="008420FD" w:rsidRDefault="00DE6E3C" w:rsidP="00C811C4">
      <w:pPr>
        <w:pStyle w:val="Bullet1"/>
        <w:spacing w:after="100"/>
      </w:pPr>
      <w:r w:rsidRPr="008420FD">
        <w:t>Inclusions</w:t>
      </w:r>
      <w:r w:rsidR="00C811C4" w:rsidRPr="008420FD">
        <w:t>.</w:t>
      </w:r>
    </w:p>
    <w:p w:rsidR="00DE6E3C" w:rsidRPr="008420FD" w:rsidRDefault="00DE6E3C" w:rsidP="00C811C4">
      <w:pPr>
        <w:pStyle w:val="BodyCopyBold"/>
        <w:rPr>
          <w:noProof w:val="0"/>
        </w:rPr>
      </w:pPr>
      <w:r w:rsidRPr="008420FD">
        <w:rPr>
          <w:noProof w:val="0"/>
        </w:rPr>
        <w:t>Other travel destinations and services</w:t>
      </w:r>
    </w:p>
    <w:p w:rsidR="00DE6E3C" w:rsidRPr="008420FD" w:rsidRDefault="00DE6E3C" w:rsidP="00C811C4">
      <w:pPr>
        <w:pStyle w:val="Bullet1"/>
        <w:spacing w:after="100"/>
      </w:pPr>
      <w:r w:rsidRPr="008420FD">
        <w:t>Company used</w:t>
      </w:r>
    </w:p>
    <w:p w:rsidR="00DE6E3C" w:rsidRPr="008420FD" w:rsidRDefault="00DE6E3C" w:rsidP="00C811C4">
      <w:pPr>
        <w:pStyle w:val="Bullet1"/>
        <w:spacing w:after="100"/>
      </w:pPr>
      <w:r w:rsidRPr="008420FD">
        <w:t>Destinations and services</w:t>
      </w:r>
    </w:p>
    <w:p w:rsidR="00DE6E3C" w:rsidRPr="008420FD" w:rsidRDefault="00DE6E3C" w:rsidP="00C811C4">
      <w:pPr>
        <w:pStyle w:val="Bullet1"/>
        <w:spacing w:after="100"/>
      </w:pPr>
      <w:r w:rsidRPr="008420FD">
        <w:t>Inclusions / exclusions</w:t>
      </w:r>
    </w:p>
    <w:p w:rsidR="00DE6E3C" w:rsidRPr="008420FD" w:rsidRDefault="00DE6E3C" w:rsidP="00C811C4">
      <w:pPr>
        <w:pStyle w:val="Bullet1"/>
        <w:spacing w:after="100"/>
      </w:pPr>
      <w:r w:rsidRPr="008420FD">
        <w:t>Costs</w:t>
      </w:r>
      <w:r w:rsidR="00C811C4" w:rsidRPr="008420FD">
        <w:t>.</w:t>
      </w:r>
    </w:p>
    <w:p w:rsidR="00DE6E3C" w:rsidRPr="008420FD" w:rsidRDefault="00DE6E3C" w:rsidP="00C811C4">
      <w:pPr>
        <w:pStyle w:val="BodyCopyBold"/>
        <w:rPr>
          <w:noProof w:val="0"/>
        </w:rPr>
      </w:pPr>
      <w:r w:rsidRPr="008420FD">
        <w:rPr>
          <w:noProof w:val="0"/>
        </w:rPr>
        <w:t>Transfers</w:t>
      </w:r>
    </w:p>
    <w:p w:rsidR="00DE6E3C" w:rsidRPr="008420FD" w:rsidRDefault="00C811C4" w:rsidP="00C811C4">
      <w:pPr>
        <w:pStyle w:val="Bullet1"/>
        <w:spacing w:after="100"/>
      </w:pPr>
      <w:r w:rsidRPr="008420FD">
        <w:rPr>
          <w:noProof/>
          <w:lang w:eastAsia="en-AU"/>
        </w:rPr>
        <w:drawing>
          <wp:anchor distT="0" distB="0" distL="114300" distR="114300" simplePos="0" relativeHeight="252060672" behindDoc="0" locked="0" layoutInCell="1" allowOverlap="1" wp14:anchorId="33573A57" wp14:editId="3465F1ED">
            <wp:simplePos x="0" y="0"/>
            <wp:positionH relativeFrom="column">
              <wp:posOffset>3667125</wp:posOffset>
            </wp:positionH>
            <wp:positionV relativeFrom="paragraph">
              <wp:posOffset>188595</wp:posOffset>
            </wp:positionV>
            <wp:extent cx="2076450" cy="1376680"/>
            <wp:effectExtent l="0" t="0" r="0" b="0"/>
            <wp:wrapSquare wrapText="bothSides"/>
            <wp:docPr id="235" name="Picture 112" descr="shutterstock_321687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2168734.jpg"/>
                    <pic:cNvPicPr/>
                  </pic:nvPicPr>
                  <pic:blipFill>
                    <a:blip r:embed="rId209" cstate="print"/>
                    <a:stretch>
                      <a:fillRect/>
                    </a:stretch>
                  </pic:blipFill>
                  <pic:spPr>
                    <a:xfrm>
                      <a:off x="0" y="0"/>
                      <a:ext cx="2076450" cy="1376680"/>
                    </a:xfrm>
                    <a:prstGeom prst="rect">
                      <a:avLst/>
                    </a:prstGeom>
                  </pic:spPr>
                </pic:pic>
              </a:graphicData>
            </a:graphic>
            <wp14:sizeRelH relativeFrom="margin">
              <wp14:pctWidth>0</wp14:pctWidth>
            </wp14:sizeRelH>
            <wp14:sizeRelV relativeFrom="margin">
              <wp14:pctHeight>0</wp14:pctHeight>
            </wp14:sizeRelV>
          </wp:anchor>
        </w:drawing>
      </w:r>
      <w:r w:rsidR="00DE6E3C" w:rsidRPr="008420FD">
        <w:t>Date, time and location of transfers</w:t>
      </w:r>
    </w:p>
    <w:p w:rsidR="00DE6E3C" w:rsidRPr="008420FD" w:rsidRDefault="00DE6E3C" w:rsidP="00C811C4">
      <w:pPr>
        <w:pStyle w:val="Bullet1"/>
        <w:spacing w:after="100"/>
      </w:pPr>
      <w:r w:rsidRPr="008420FD">
        <w:t>Type of transfer – seat in coach, private transfers, limousine etc</w:t>
      </w:r>
      <w:r w:rsidR="00C811C4" w:rsidRPr="008420FD">
        <w:t>.</w:t>
      </w:r>
    </w:p>
    <w:p w:rsidR="00DE6E3C" w:rsidRPr="008420FD" w:rsidRDefault="00DE6E3C" w:rsidP="00C811C4">
      <w:pPr>
        <w:pStyle w:val="BodyCopyBold"/>
        <w:rPr>
          <w:noProof w:val="0"/>
        </w:rPr>
      </w:pPr>
      <w:r w:rsidRPr="008420FD">
        <w:rPr>
          <w:noProof w:val="0"/>
        </w:rPr>
        <w:t>Car hire/Rentals</w:t>
      </w:r>
    </w:p>
    <w:p w:rsidR="00DE6E3C" w:rsidRPr="008420FD" w:rsidRDefault="00DE6E3C" w:rsidP="00C811C4">
      <w:pPr>
        <w:pStyle w:val="Bullet1"/>
        <w:spacing w:after="100"/>
      </w:pPr>
      <w:r w:rsidRPr="008420FD">
        <w:t>Name of company they are using – Avis, Budget, Hertz etc</w:t>
      </w:r>
      <w:r w:rsidR="00C811C4" w:rsidRPr="008420FD">
        <w:t>.</w:t>
      </w:r>
    </w:p>
    <w:p w:rsidR="00DE6E3C" w:rsidRPr="008420FD" w:rsidRDefault="00DE6E3C" w:rsidP="00C811C4">
      <w:pPr>
        <w:pStyle w:val="Bullet1"/>
        <w:spacing w:after="100"/>
      </w:pPr>
      <w:r w:rsidRPr="008420FD">
        <w:t>Vehicle group or type – compact, midsize, group C etc</w:t>
      </w:r>
      <w:r w:rsidR="00C811C4" w:rsidRPr="008420FD">
        <w:t>.</w:t>
      </w:r>
    </w:p>
    <w:p w:rsidR="00DE6E3C" w:rsidRPr="008420FD" w:rsidRDefault="00DE6E3C" w:rsidP="00C811C4">
      <w:pPr>
        <w:pStyle w:val="Bullet1"/>
        <w:spacing w:after="100"/>
      </w:pPr>
      <w:r w:rsidRPr="008420FD">
        <w:t>Transmission – manual or automatic</w:t>
      </w:r>
    </w:p>
    <w:p w:rsidR="00DE6E3C" w:rsidRPr="008420FD" w:rsidRDefault="00DE6E3C" w:rsidP="00C811C4">
      <w:pPr>
        <w:pStyle w:val="Bullet1"/>
        <w:spacing w:after="100"/>
      </w:pPr>
      <w:r w:rsidRPr="008420FD">
        <w:t>Pick up and drop off dates, times and location</w:t>
      </w:r>
    </w:p>
    <w:p w:rsidR="00DE6E3C" w:rsidRPr="008420FD" w:rsidRDefault="00DE6E3C" w:rsidP="00C811C4">
      <w:pPr>
        <w:pStyle w:val="Bullet1"/>
        <w:spacing w:after="100"/>
      </w:pPr>
      <w:r w:rsidRPr="008420FD">
        <w:t>Rate – if paying direct</w:t>
      </w:r>
    </w:p>
    <w:p w:rsidR="00DE6E3C" w:rsidRPr="008420FD" w:rsidRDefault="00DE6E3C" w:rsidP="00C811C4">
      <w:pPr>
        <w:pStyle w:val="Bullet1"/>
        <w:spacing w:after="100"/>
      </w:pPr>
      <w:r w:rsidRPr="008420FD">
        <w:t>Rental Inclusions – mileage, additional drivers, insurances, taxes</w:t>
      </w:r>
    </w:p>
    <w:p w:rsidR="00DE6E3C" w:rsidRPr="008420FD" w:rsidRDefault="00DE6E3C" w:rsidP="00C811C4">
      <w:pPr>
        <w:pStyle w:val="Bullet1"/>
        <w:spacing w:after="100"/>
      </w:pPr>
      <w:r w:rsidRPr="008420FD">
        <w:t>Any additional local payments for additional services e.g. GPS</w:t>
      </w:r>
      <w:r w:rsidR="00C811C4" w:rsidRPr="008420FD">
        <w:t>.</w:t>
      </w:r>
    </w:p>
    <w:p w:rsidR="00DE6E3C" w:rsidRPr="008420FD" w:rsidRDefault="00DE6E3C" w:rsidP="00C811C4">
      <w:pPr>
        <w:pStyle w:val="BodyCopyBold"/>
        <w:rPr>
          <w:noProof w:val="0"/>
        </w:rPr>
      </w:pPr>
      <w:r w:rsidRPr="008420FD">
        <w:rPr>
          <w:noProof w:val="0"/>
        </w:rPr>
        <w:t>Destination information</w:t>
      </w:r>
    </w:p>
    <w:p w:rsidR="00DE6E3C" w:rsidRPr="008420FD" w:rsidRDefault="00C811C4" w:rsidP="00C811C4">
      <w:pPr>
        <w:pStyle w:val="Bullet1"/>
        <w:spacing w:after="100"/>
      </w:pPr>
      <w:r w:rsidRPr="008420FD">
        <w:rPr>
          <w:noProof/>
          <w:lang w:eastAsia="en-AU"/>
        </w:rPr>
        <w:drawing>
          <wp:anchor distT="0" distB="0" distL="114300" distR="114300" simplePos="0" relativeHeight="252063744" behindDoc="0" locked="0" layoutInCell="1" allowOverlap="1" wp14:anchorId="75057591" wp14:editId="6D7C3668">
            <wp:simplePos x="0" y="0"/>
            <wp:positionH relativeFrom="column">
              <wp:posOffset>3657600</wp:posOffset>
            </wp:positionH>
            <wp:positionV relativeFrom="paragraph">
              <wp:posOffset>88265</wp:posOffset>
            </wp:positionV>
            <wp:extent cx="2076450" cy="1381760"/>
            <wp:effectExtent l="0" t="0" r="0" b="8890"/>
            <wp:wrapSquare wrapText="bothSides"/>
            <wp:docPr id="237" name="Picture 226" descr="Happy Smile_142334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42334158.jpg"/>
                    <pic:cNvPicPr/>
                  </pic:nvPicPr>
                  <pic:blipFill>
                    <a:blip r:embed="rId210" cstate="print"/>
                    <a:stretch>
                      <a:fillRect/>
                    </a:stretch>
                  </pic:blipFill>
                  <pic:spPr>
                    <a:xfrm>
                      <a:off x="0" y="0"/>
                      <a:ext cx="2076450" cy="1381760"/>
                    </a:xfrm>
                    <a:prstGeom prst="rect">
                      <a:avLst/>
                    </a:prstGeom>
                  </pic:spPr>
                </pic:pic>
              </a:graphicData>
            </a:graphic>
            <wp14:sizeRelH relativeFrom="margin">
              <wp14:pctWidth>0</wp14:pctWidth>
            </wp14:sizeRelH>
            <wp14:sizeRelV relativeFrom="margin">
              <wp14:pctHeight>0</wp14:pctHeight>
            </wp14:sizeRelV>
          </wp:anchor>
        </w:drawing>
      </w:r>
      <w:r w:rsidR="00DE6E3C" w:rsidRPr="008420FD">
        <w:t>Attractions</w:t>
      </w:r>
    </w:p>
    <w:p w:rsidR="00DE6E3C" w:rsidRPr="008420FD" w:rsidRDefault="00DE6E3C" w:rsidP="00C811C4">
      <w:pPr>
        <w:pStyle w:val="Bullet1"/>
        <w:spacing w:after="100"/>
      </w:pPr>
      <w:r w:rsidRPr="008420FD">
        <w:t>Activities</w:t>
      </w:r>
    </w:p>
    <w:p w:rsidR="00DE6E3C" w:rsidRPr="008420FD" w:rsidRDefault="00DE6E3C" w:rsidP="00C811C4">
      <w:pPr>
        <w:pStyle w:val="Bullet1"/>
        <w:spacing w:after="100"/>
      </w:pPr>
      <w:r w:rsidRPr="008420FD">
        <w:t>History</w:t>
      </w:r>
    </w:p>
    <w:p w:rsidR="00DE6E3C" w:rsidRPr="008420FD" w:rsidRDefault="00DE6E3C" w:rsidP="00C811C4">
      <w:pPr>
        <w:pStyle w:val="Bullet1"/>
        <w:spacing w:after="100"/>
        <w:rPr>
          <w:lang w:eastAsia="en-AU"/>
        </w:rPr>
      </w:pPr>
      <w:r w:rsidRPr="008420FD">
        <w:rPr>
          <w:lang w:eastAsia="en-AU"/>
        </w:rPr>
        <w:t>Language</w:t>
      </w:r>
    </w:p>
    <w:p w:rsidR="00DE6E3C" w:rsidRPr="008420FD" w:rsidRDefault="00DE6E3C" w:rsidP="00C811C4">
      <w:pPr>
        <w:pStyle w:val="Bullet1"/>
        <w:spacing w:after="100"/>
        <w:rPr>
          <w:lang w:eastAsia="en-AU"/>
        </w:rPr>
      </w:pPr>
      <w:r w:rsidRPr="008420FD">
        <w:rPr>
          <w:lang w:eastAsia="en-AU"/>
        </w:rPr>
        <w:t>Population</w:t>
      </w:r>
    </w:p>
    <w:p w:rsidR="00DE6E3C" w:rsidRPr="008420FD" w:rsidRDefault="00DE6E3C" w:rsidP="00C811C4">
      <w:pPr>
        <w:pStyle w:val="Bullet1"/>
        <w:spacing w:after="100"/>
      </w:pPr>
      <w:r w:rsidRPr="008420FD">
        <w:t>Geographical features</w:t>
      </w:r>
    </w:p>
    <w:p w:rsidR="00DE6E3C" w:rsidRPr="008420FD" w:rsidRDefault="00DE6E3C" w:rsidP="00C811C4">
      <w:pPr>
        <w:pStyle w:val="Bullet1"/>
        <w:spacing w:after="100"/>
      </w:pPr>
      <w:r w:rsidRPr="008420FD">
        <w:t>Local customs and culture</w:t>
      </w:r>
    </w:p>
    <w:p w:rsidR="00DE6E3C" w:rsidRPr="008420FD" w:rsidRDefault="00DE6E3C" w:rsidP="00C811C4">
      <w:pPr>
        <w:pStyle w:val="Bullet1"/>
        <w:spacing w:after="100"/>
      </w:pPr>
      <w:r w:rsidRPr="008420FD">
        <w:t>Climate</w:t>
      </w:r>
      <w:r w:rsidR="00C811C4" w:rsidRPr="008420FD">
        <w:t>.</w:t>
      </w:r>
    </w:p>
    <w:p w:rsidR="00ED2343" w:rsidRPr="008420FD" w:rsidRDefault="002C4380" w:rsidP="00C811C4">
      <w:pPr>
        <w:pStyle w:val="BodyCopy"/>
        <w:rPr>
          <w:noProof w:val="0"/>
        </w:rPr>
      </w:pPr>
      <w:r w:rsidRPr="008420FD">
        <w:rPr>
          <w:noProof w:val="0"/>
        </w:rPr>
        <w:t>Destination information was discussed in more detail in Section 1.1 of this manual and therefore won't be repeated in this section.</w:t>
      </w:r>
      <w:r w:rsidR="00ED2343" w:rsidRPr="008420FD">
        <w:rPr>
          <w:noProof w:val="0"/>
        </w:rPr>
        <w:br w:type="page"/>
      </w:r>
    </w:p>
    <w:p w:rsidR="00ED2343" w:rsidRPr="008420FD" w:rsidRDefault="00ED2343" w:rsidP="00ED2343">
      <w:pPr>
        <w:autoSpaceDE w:val="0"/>
        <w:autoSpaceDN w:val="0"/>
        <w:adjustRightInd w:val="0"/>
        <w:snapToGrid w:val="0"/>
        <w:spacing w:before="240" w:after="240" w:line="240" w:lineRule="auto"/>
        <w:rPr>
          <w:rFonts w:ascii="Helvetica" w:eastAsia="Times New Roman" w:hAnsi="Helvetica" w:cs="Chevin-Thin"/>
          <w:b/>
          <w:color w:val="45545F"/>
          <w:sz w:val="28"/>
          <w:szCs w:val="28"/>
        </w:rPr>
      </w:pPr>
      <w:r w:rsidRPr="008420FD">
        <w:rPr>
          <w:rFonts w:ascii="Helvetica" w:eastAsia="Times New Roman" w:hAnsi="Helvetica" w:cs="Chevin-Thin"/>
          <w:b/>
          <w:color w:val="45545F"/>
          <w:sz w:val="28"/>
          <w:szCs w:val="28"/>
        </w:rPr>
        <w:t>Specialist destination information</w:t>
      </w:r>
    </w:p>
    <w:p w:rsidR="00ED2343" w:rsidRPr="008420FD" w:rsidRDefault="00ED2343" w:rsidP="009D0206">
      <w:pPr>
        <w:pStyle w:val="Heading4"/>
      </w:pPr>
      <w:r w:rsidRPr="008420FD">
        <w:t>Seasonality</w:t>
      </w:r>
    </w:p>
    <w:p w:rsidR="00ED2343" w:rsidRPr="008420FD" w:rsidRDefault="00ED2343" w:rsidP="00C811C4">
      <w:pPr>
        <w:pStyle w:val="BodyCopy"/>
        <w:rPr>
          <w:noProof w:val="0"/>
        </w:rPr>
      </w:pPr>
      <w:r w:rsidRPr="008420FD">
        <w:rPr>
          <w:noProof w:val="0"/>
        </w:rPr>
        <w:t>Several destinations and services, in particular airfares and accommodation establishments, may be subject to price variances based on seasonality. Simply, this means that the date of the destination or service utilisation determines the price. Examples are:</w:t>
      </w:r>
    </w:p>
    <w:p w:rsidR="00ED2343" w:rsidRPr="008420FD" w:rsidRDefault="00ED2343" w:rsidP="00C811C4">
      <w:pPr>
        <w:pStyle w:val="Bullet1"/>
      </w:pPr>
      <w:r w:rsidRPr="008420FD">
        <w:t>Airfares – the date of departure often dictates the fare to be charged</w:t>
      </w:r>
    </w:p>
    <w:p w:rsidR="00ED2343" w:rsidRPr="008420FD" w:rsidRDefault="00ED2343" w:rsidP="00C811C4">
      <w:pPr>
        <w:pStyle w:val="Bullet1"/>
      </w:pPr>
      <w:r w:rsidRPr="008420FD">
        <w:t>Hotels – surcharges may apply for weekends</w:t>
      </w:r>
    </w:p>
    <w:p w:rsidR="00ED2343" w:rsidRPr="008420FD" w:rsidRDefault="00ED2343" w:rsidP="00C811C4">
      <w:pPr>
        <w:pStyle w:val="Bullet1"/>
      </w:pPr>
      <w:r w:rsidRPr="008420FD">
        <w:t>School holiday periods – demand is high and therefore higher rates usually apply</w:t>
      </w:r>
      <w:r w:rsidR="00C811C4" w:rsidRPr="008420FD">
        <w:t>.</w:t>
      </w:r>
    </w:p>
    <w:p w:rsidR="00ED2343" w:rsidRPr="008420FD" w:rsidRDefault="00C811C4" w:rsidP="00C811C4">
      <w:pPr>
        <w:pStyle w:val="BodyCopy"/>
        <w:rPr>
          <w:noProof w:val="0"/>
        </w:rPr>
      </w:pPr>
      <w:r w:rsidRPr="008420FD">
        <w:rPr>
          <w:lang w:eastAsia="en-AU"/>
        </w:rPr>
        <w:drawing>
          <wp:anchor distT="0" distB="0" distL="114300" distR="114300" simplePos="0" relativeHeight="252077056" behindDoc="0" locked="0" layoutInCell="1" allowOverlap="1" wp14:anchorId="78185B3F" wp14:editId="59716A35">
            <wp:simplePos x="0" y="0"/>
            <wp:positionH relativeFrom="column">
              <wp:posOffset>3714750</wp:posOffset>
            </wp:positionH>
            <wp:positionV relativeFrom="paragraph">
              <wp:posOffset>271780</wp:posOffset>
            </wp:positionV>
            <wp:extent cx="2014220" cy="1343025"/>
            <wp:effectExtent l="0" t="0" r="5080" b="9525"/>
            <wp:wrapSquare wrapText="bothSides"/>
            <wp:docPr id="251" name="Picture 16" descr="shutterstock_82771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771591.jpg"/>
                    <pic:cNvPicPr/>
                  </pic:nvPicPr>
                  <pic:blipFill>
                    <a:blip r:embed="rId211" cstate="print"/>
                    <a:stretch>
                      <a:fillRect/>
                    </a:stretch>
                  </pic:blipFill>
                  <pic:spPr>
                    <a:xfrm>
                      <a:off x="0" y="0"/>
                      <a:ext cx="2014220" cy="134302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rPr>
          <w:noProof w:val="0"/>
        </w:rPr>
        <w:t xml:space="preserve">Normally the calendar year is divided into various date ranges and </w:t>
      </w:r>
      <w:r w:rsidR="008420FD" w:rsidRPr="008420FD">
        <w:rPr>
          <w:noProof w:val="0"/>
        </w:rPr>
        <w:t>labelled</w:t>
      </w:r>
      <w:r w:rsidR="00ED2343" w:rsidRPr="008420FD">
        <w:rPr>
          <w:noProof w:val="0"/>
        </w:rPr>
        <w:t xml:space="preserve"> and priced accordingly. Some examples:</w:t>
      </w:r>
    </w:p>
    <w:p w:rsidR="00ED2343" w:rsidRPr="008420FD" w:rsidRDefault="00ED2343" w:rsidP="00C811C4">
      <w:pPr>
        <w:pStyle w:val="Bullet1"/>
      </w:pPr>
      <w:r w:rsidRPr="008420FD">
        <w:t>High season – most expensive</w:t>
      </w:r>
    </w:p>
    <w:p w:rsidR="00ED2343" w:rsidRPr="008420FD" w:rsidRDefault="00ED2343" w:rsidP="00C811C4">
      <w:pPr>
        <w:pStyle w:val="Bullet1"/>
      </w:pPr>
      <w:r w:rsidRPr="008420FD">
        <w:t>Should season – in between</w:t>
      </w:r>
    </w:p>
    <w:p w:rsidR="00ED2343" w:rsidRPr="008420FD" w:rsidRDefault="00ED2343" w:rsidP="00C811C4">
      <w:pPr>
        <w:pStyle w:val="Bullet1"/>
      </w:pPr>
      <w:r w:rsidRPr="008420FD">
        <w:t>Low season – least expensive</w:t>
      </w:r>
    </w:p>
    <w:p w:rsidR="00ED2343" w:rsidRPr="008420FD" w:rsidRDefault="00ED2343" w:rsidP="00C811C4">
      <w:pPr>
        <w:pStyle w:val="BodyCopy"/>
        <w:rPr>
          <w:noProof w:val="0"/>
        </w:rPr>
      </w:pPr>
      <w:r w:rsidRPr="008420FD">
        <w:rPr>
          <w:noProof w:val="0"/>
        </w:rPr>
        <w:t>Seasonality is not limited to these three categories.</w:t>
      </w:r>
    </w:p>
    <w:p w:rsidR="00ED2343" w:rsidRPr="008420FD" w:rsidRDefault="00ED2343" w:rsidP="009D0206">
      <w:pPr>
        <w:pStyle w:val="Heading4"/>
      </w:pPr>
      <w:r w:rsidRPr="008420FD">
        <w:t>Availability &amp; confirmation</w:t>
      </w:r>
    </w:p>
    <w:p w:rsidR="00ED2343" w:rsidRPr="008420FD" w:rsidRDefault="00ED2343" w:rsidP="00C811C4">
      <w:pPr>
        <w:pStyle w:val="BodyCopy"/>
        <w:rPr>
          <w:noProof w:val="0"/>
        </w:rPr>
      </w:pPr>
      <w:r w:rsidRPr="008420FD">
        <w:rPr>
          <w:noProof w:val="0"/>
        </w:rPr>
        <w:t>All quotes should be provided subject to availability. Never assume that destination products or service will be available.</w:t>
      </w:r>
    </w:p>
    <w:p w:rsidR="00ED2343" w:rsidRPr="008420FD" w:rsidRDefault="00ED2343" w:rsidP="00C811C4">
      <w:pPr>
        <w:pStyle w:val="BodyCopy"/>
        <w:rPr>
          <w:noProof w:val="0"/>
        </w:rPr>
      </w:pPr>
      <w:r w:rsidRPr="008420FD">
        <w:rPr>
          <w:noProof w:val="0"/>
        </w:rPr>
        <w:t>Make sure that the customer understands that notification to you that they wish to accept the quotation and proceed with a booking, does not constitute a confirmed booking. The booking is only confirmed once you have made contact with the service provider and you have received confirmation in writing. Only then are you in a position to provide a verbal, or preferably, a written confirmation to your passenger.</w:t>
      </w:r>
    </w:p>
    <w:p w:rsidR="00ED2343" w:rsidRPr="008420FD" w:rsidRDefault="00C811C4" w:rsidP="00C811C4">
      <w:pPr>
        <w:pStyle w:val="BodyCopy"/>
        <w:rPr>
          <w:noProof w:val="0"/>
        </w:rPr>
      </w:pPr>
      <w:r w:rsidRPr="008420FD">
        <w:rPr>
          <w:lang w:eastAsia="en-AU"/>
        </w:rPr>
        <w:drawing>
          <wp:anchor distT="0" distB="0" distL="114300" distR="114300" simplePos="0" relativeHeight="252076032" behindDoc="0" locked="0" layoutInCell="1" allowOverlap="1" wp14:anchorId="0ECA0085" wp14:editId="7682A503">
            <wp:simplePos x="0" y="0"/>
            <wp:positionH relativeFrom="column">
              <wp:posOffset>3643630</wp:posOffset>
            </wp:positionH>
            <wp:positionV relativeFrom="paragraph">
              <wp:posOffset>173355</wp:posOffset>
            </wp:positionV>
            <wp:extent cx="2073910" cy="1381125"/>
            <wp:effectExtent l="0" t="0" r="2540" b="9525"/>
            <wp:wrapSquare wrapText="bothSides"/>
            <wp:docPr id="252" name="Picture 15" descr="shutterstock_7096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096195.jpg"/>
                    <pic:cNvPicPr/>
                  </pic:nvPicPr>
                  <pic:blipFill>
                    <a:blip r:embed="rId212" cstate="print"/>
                    <a:stretch>
                      <a:fillRect/>
                    </a:stretch>
                  </pic:blipFill>
                  <pic:spPr>
                    <a:xfrm>
                      <a:off x="0" y="0"/>
                      <a:ext cx="2073910" cy="138112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rPr>
          <w:noProof w:val="0"/>
        </w:rPr>
        <w:t>The confirmation should, minimally, detail:</w:t>
      </w:r>
    </w:p>
    <w:p w:rsidR="00ED2343" w:rsidRPr="008420FD" w:rsidRDefault="00ED2343" w:rsidP="00C811C4">
      <w:pPr>
        <w:pStyle w:val="Bullet1"/>
      </w:pPr>
      <w:r w:rsidRPr="008420FD">
        <w:t>What has been booked and confirmed</w:t>
      </w:r>
    </w:p>
    <w:p w:rsidR="00ED2343" w:rsidRPr="008420FD" w:rsidRDefault="00ED2343" w:rsidP="00C811C4">
      <w:pPr>
        <w:pStyle w:val="Bullet1"/>
      </w:pPr>
      <w:r w:rsidRPr="008420FD">
        <w:t>Who it has been booked for (the full name)</w:t>
      </w:r>
    </w:p>
    <w:p w:rsidR="00ED2343" w:rsidRPr="008420FD" w:rsidRDefault="00ED2343" w:rsidP="00C811C4">
      <w:pPr>
        <w:pStyle w:val="Bullet1"/>
      </w:pPr>
      <w:r w:rsidRPr="008420FD">
        <w:t>The terms and conditions</w:t>
      </w:r>
    </w:p>
    <w:p w:rsidR="00ED2343" w:rsidRPr="008420FD" w:rsidRDefault="00ED2343" w:rsidP="00C811C4">
      <w:pPr>
        <w:pStyle w:val="Bullet1"/>
      </w:pPr>
      <w:r w:rsidRPr="008420FD">
        <w:t>Deposit and payment amounts (dates due)</w:t>
      </w:r>
    </w:p>
    <w:p w:rsidR="00ED2343" w:rsidRPr="008420FD" w:rsidRDefault="00ED2343" w:rsidP="00C811C4">
      <w:pPr>
        <w:pStyle w:val="Bullet1"/>
      </w:pPr>
      <w:r w:rsidRPr="008420FD">
        <w:t>Acceptable forms of payment</w:t>
      </w:r>
    </w:p>
    <w:p w:rsidR="00ED2343" w:rsidRPr="008420FD" w:rsidRDefault="00ED2343" w:rsidP="00C811C4">
      <w:pPr>
        <w:pStyle w:val="Bullet1"/>
      </w:pPr>
      <w:r w:rsidRPr="008420FD">
        <w:t>Credit card merchant fees</w:t>
      </w:r>
      <w:r w:rsidR="00C811C4" w:rsidRPr="008420FD">
        <w:t>.</w:t>
      </w:r>
    </w:p>
    <w:p w:rsidR="00ED2343" w:rsidRPr="008420FD" w:rsidRDefault="00ED2343" w:rsidP="00ED2343">
      <w:pPr>
        <w:spacing w:before="80" w:after="120" w:line="240" w:lineRule="auto"/>
        <w:rPr>
          <w:rFonts w:ascii="Helvetica" w:eastAsia="Times New Roman" w:hAnsi="Helvetica" w:cs="Chevin-Thin"/>
          <w:b/>
        </w:rPr>
      </w:pPr>
      <w:r w:rsidRPr="008420FD">
        <w:rPr>
          <w:rFonts w:ascii="Helvetica" w:eastAsia="Times New Roman" w:hAnsi="Helvetica" w:cs="Chevin-Thin"/>
          <w:b/>
        </w:rPr>
        <w:br w:type="page"/>
      </w:r>
    </w:p>
    <w:p w:rsidR="00ED2343" w:rsidRPr="008420FD" w:rsidRDefault="00ED2343" w:rsidP="009D0206">
      <w:pPr>
        <w:pStyle w:val="Heading4"/>
        <w:rPr>
          <w:rFonts w:eastAsia="Times New Roman"/>
        </w:rPr>
      </w:pPr>
      <w:r w:rsidRPr="008420FD">
        <w:rPr>
          <w:rFonts w:eastAsia="Times New Roman"/>
        </w:rPr>
        <w:t>Costing considerations</w:t>
      </w:r>
    </w:p>
    <w:p w:rsidR="00ED2343" w:rsidRPr="008420FD" w:rsidRDefault="00291FA0" w:rsidP="00C811C4">
      <w:pPr>
        <w:pStyle w:val="BodyCopy"/>
        <w:rPr>
          <w:noProof w:val="0"/>
        </w:rPr>
      </w:pPr>
      <w:r>
        <w:rPr>
          <w:noProof w:val="0"/>
        </w:rPr>
        <w:t xml:space="preserve">There a number of factors </w:t>
      </w:r>
      <w:r w:rsidR="00ED2343" w:rsidRPr="008420FD">
        <w:rPr>
          <w:noProof w:val="0"/>
        </w:rPr>
        <w:t>influenc</w:t>
      </w:r>
      <w:r>
        <w:rPr>
          <w:noProof w:val="0"/>
        </w:rPr>
        <w:t>ing</w:t>
      </w:r>
      <w:r w:rsidR="00ED2343" w:rsidRPr="008420FD">
        <w:rPr>
          <w:noProof w:val="0"/>
        </w:rPr>
        <w:t xml:space="preserve"> variations in costs of travel destination products and services, including:</w:t>
      </w:r>
    </w:p>
    <w:p w:rsidR="00ED2343" w:rsidRPr="008420FD" w:rsidRDefault="00ED2343" w:rsidP="00C811C4">
      <w:pPr>
        <w:pStyle w:val="Bullet1"/>
      </w:pPr>
      <w:r w:rsidRPr="008420FD">
        <w:t>Seasonality – high, shoulder, low or peak, off peak or combinations</w:t>
      </w:r>
    </w:p>
    <w:p w:rsidR="00ED2343" w:rsidRPr="008420FD" w:rsidRDefault="00ED2343" w:rsidP="00C811C4">
      <w:pPr>
        <w:pStyle w:val="Bullet1"/>
      </w:pPr>
      <w:r w:rsidRPr="008420FD">
        <w:t>Validity dates – what prices apply to what dates</w:t>
      </w:r>
    </w:p>
    <w:p w:rsidR="00ED2343" w:rsidRPr="008420FD" w:rsidRDefault="00C811C4" w:rsidP="00C811C4">
      <w:pPr>
        <w:pStyle w:val="Bullet1"/>
      </w:pPr>
      <w:r w:rsidRPr="008420FD">
        <w:rPr>
          <w:noProof/>
          <w:lang w:eastAsia="en-AU"/>
        </w:rPr>
        <w:drawing>
          <wp:anchor distT="0" distB="0" distL="114300" distR="114300" simplePos="0" relativeHeight="252083200" behindDoc="0" locked="0" layoutInCell="1" allowOverlap="1" wp14:anchorId="12F33D10" wp14:editId="187A59E5">
            <wp:simplePos x="0" y="0"/>
            <wp:positionH relativeFrom="column">
              <wp:posOffset>3659505</wp:posOffset>
            </wp:positionH>
            <wp:positionV relativeFrom="paragraph">
              <wp:posOffset>226695</wp:posOffset>
            </wp:positionV>
            <wp:extent cx="2073910" cy="1381125"/>
            <wp:effectExtent l="0" t="0" r="2540" b="9525"/>
            <wp:wrapSquare wrapText="bothSides"/>
            <wp:docPr id="253" name="Picture 32"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213" cstate="print"/>
                    <a:stretch>
                      <a:fillRect/>
                    </a:stretch>
                  </pic:blipFill>
                  <pic:spPr>
                    <a:xfrm>
                      <a:off x="0" y="0"/>
                      <a:ext cx="2073910" cy="138112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t>Date of booking</w:t>
      </w:r>
    </w:p>
    <w:p w:rsidR="00ED2343" w:rsidRPr="008420FD" w:rsidRDefault="00ED2343" w:rsidP="00C811C4">
      <w:pPr>
        <w:pStyle w:val="Bullet1"/>
      </w:pPr>
      <w:r w:rsidRPr="008420FD">
        <w:t>Date of travel</w:t>
      </w:r>
    </w:p>
    <w:p w:rsidR="00ED2343" w:rsidRPr="008420FD" w:rsidRDefault="00ED2343" w:rsidP="00C811C4">
      <w:pPr>
        <w:pStyle w:val="Bullet1"/>
      </w:pPr>
      <w:r w:rsidRPr="008420FD">
        <w:t>Surcharges – weekend stays, extra bedding</w:t>
      </w:r>
    </w:p>
    <w:p w:rsidR="00ED2343" w:rsidRPr="008420FD" w:rsidRDefault="00ED2343" w:rsidP="00C811C4">
      <w:pPr>
        <w:pStyle w:val="Bullet1"/>
      </w:pPr>
      <w:r w:rsidRPr="008420FD">
        <w:t>Restrictions – age, student, senior, nationality, validity of driver licence</w:t>
      </w:r>
    </w:p>
    <w:p w:rsidR="00ED2343" w:rsidRPr="008420FD" w:rsidRDefault="00ED2343" w:rsidP="00C811C4">
      <w:pPr>
        <w:pStyle w:val="Bullet1"/>
      </w:pPr>
      <w:r w:rsidRPr="008420FD">
        <w:t>Standard – Luxury, moderate, standard, basic, budget, backpackers</w:t>
      </w:r>
    </w:p>
    <w:p w:rsidR="00ED2343" w:rsidRPr="008420FD" w:rsidRDefault="00ED2343" w:rsidP="00C811C4">
      <w:pPr>
        <w:pStyle w:val="Bullet1"/>
      </w:pPr>
      <w:r w:rsidRPr="008420FD">
        <w:t>Inclusions/exclusions – meals, sightseeing, entrance fees, tour escort</w:t>
      </w:r>
    </w:p>
    <w:p w:rsidR="00ED2343" w:rsidRPr="008420FD" w:rsidRDefault="00ED2343" w:rsidP="00C811C4">
      <w:pPr>
        <w:pStyle w:val="Bullet1"/>
      </w:pPr>
      <w:r w:rsidRPr="008420FD">
        <w:t>Bedding – single, twin share, triple, quad, multi, dormitory</w:t>
      </w:r>
    </w:p>
    <w:p w:rsidR="00ED2343" w:rsidRPr="008420FD" w:rsidRDefault="00ED2343" w:rsidP="00C811C4">
      <w:pPr>
        <w:pStyle w:val="Bullet1"/>
      </w:pPr>
      <w:r w:rsidRPr="008420FD">
        <w:t>Child and infant costs – when is a child a child and when is an infant an infant</w:t>
      </w:r>
    </w:p>
    <w:p w:rsidR="00ED2343" w:rsidRPr="008420FD" w:rsidRDefault="00ED2343" w:rsidP="00C811C4">
      <w:pPr>
        <w:pStyle w:val="Bullet1"/>
      </w:pPr>
      <w:r w:rsidRPr="008420FD">
        <w:t>Currency used and conversion rates</w:t>
      </w:r>
    </w:p>
    <w:p w:rsidR="00ED2343" w:rsidRPr="008420FD" w:rsidRDefault="00ED2343" w:rsidP="00C811C4">
      <w:pPr>
        <w:pStyle w:val="Bullet1"/>
      </w:pPr>
      <w:r w:rsidRPr="008420FD">
        <w:t>Payments – early bird payments, instance purchase tickets</w:t>
      </w:r>
    </w:p>
    <w:p w:rsidR="00ED2343" w:rsidRPr="008420FD" w:rsidRDefault="00ED2343" w:rsidP="00C811C4">
      <w:pPr>
        <w:pStyle w:val="Bullet1"/>
      </w:pPr>
      <w:r w:rsidRPr="008420FD">
        <w:t>Conditions of sale – book by for travel by</w:t>
      </w:r>
    </w:p>
    <w:p w:rsidR="00ED2343" w:rsidRPr="008420FD" w:rsidRDefault="00ED2343" w:rsidP="00C811C4">
      <w:pPr>
        <w:pStyle w:val="Bullet1"/>
      </w:pPr>
      <w:r w:rsidRPr="008420FD">
        <w:t>Packages versus single items sold</w:t>
      </w:r>
    </w:p>
    <w:p w:rsidR="00ED2343" w:rsidRPr="008420FD" w:rsidRDefault="00ED2343" w:rsidP="00C811C4">
      <w:pPr>
        <w:pStyle w:val="Bullet1"/>
      </w:pPr>
      <w:r w:rsidRPr="008420FD">
        <w:t>Stay Pay – stay 4 nights and pay for 3 nights</w:t>
      </w:r>
    </w:p>
    <w:p w:rsidR="00ED2343" w:rsidRPr="008420FD" w:rsidRDefault="00ED2343" w:rsidP="00C811C4">
      <w:pPr>
        <w:pStyle w:val="Bullet1"/>
      </w:pPr>
      <w:r w:rsidRPr="008420FD">
        <w:t>Last minute deals and spot specials – used to fill remaining seats, rooms or cabins</w:t>
      </w:r>
      <w:r w:rsidR="00C811C4" w:rsidRPr="008420FD">
        <w:t>.</w:t>
      </w:r>
    </w:p>
    <w:p w:rsidR="00ED2343" w:rsidRPr="008420FD" w:rsidRDefault="00ED2343" w:rsidP="009D0206">
      <w:pPr>
        <w:pStyle w:val="Heading4"/>
      </w:pPr>
      <w:r w:rsidRPr="008420FD">
        <w:t>Additional travel costs</w:t>
      </w:r>
    </w:p>
    <w:p w:rsidR="00ED2343" w:rsidRPr="008420FD" w:rsidRDefault="00ED2343" w:rsidP="00C811C4">
      <w:pPr>
        <w:pStyle w:val="BodyCopy"/>
        <w:rPr>
          <w:noProof w:val="0"/>
        </w:rPr>
      </w:pPr>
      <w:r w:rsidRPr="008420FD">
        <w:rPr>
          <w:noProof w:val="0"/>
        </w:rPr>
        <w:t xml:space="preserve">Apart from the detail of the actual destination </w:t>
      </w:r>
      <w:r w:rsidRPr="008420FD">
        <w:rPr>
          <w:rFonts w:eastAsia="Times New Roman"/>
          <w:noProof w:val="0"/>
        </w:rPr>
        <w:t>products</w:t>
      </w:r>
      <w:r w:rsidRPr="008420FD">
        <w:rPr>
          <w:noProof w:val="0"/>
        </w:rPr>
        <w:t xml:space="preserve"> and services and the applicable prices, there are other costs that must also be explained to customers including: </w:t>
      </w:r>
    </w:p>
    <w:p w:rsidR="00ED2343" w:rsidRPr="008420FD" w:rsidRDefault="00ED2343" w:rsidP="00C811C4">
      <w:pPr>
        <w:pStyle w:val="Bullet1"/>
      </w:pPr>
      <w:r w:rsidRPr="008420FD">
        <w:t>Mandatory organisation service, transaction or planning fee etc</w:t>
      </w:r>
      <w:r w:rsidR="00C811C4" w:rsidRPr="008420FD">
        <w:t>.</w:t>
      </w:r>
    </w:p>
    <w:p w:rsidR="00ED2343" w:rsidRPr="008420FD" w:rsidRDefault="00ED2343" w:rsidP="00C811C4">
      <w:pPr>
        <w:pStyle w:val="Bullet1"/>
      </w:pPr>
      <w:r w:rsidRPr="008420FD">
        <w:t xml:space="preserve">Insurance </w:t>
      </w:r>
      <w:r w:rsidR="00C811C4" w:rsidRPr="008420FD">
        <w:t>–</w:t>
      </w:r>
      <w:r w:rsidRPr="008420FD">
        <w:t xml:space="preserve"> see below</w:t>
      </w:r>
    </w:p>
    <w:p w:rsidR="00ED2343" w:rsidRPr="008420FD" w:rsidRDefault="00C811C4" w:rsidP="00C811C4">
      <w:pPr>
        <w:pStyle w:val="Bullet1"/>
      </w:pPr>
      <w:r w:rsidRPr="008420FD">
        <w:rPr>
          <w:noProof/>
          <w:lang w:eastAsia="en-AU"/>
        </w:rPr>
        <w:drawing>
          <wp:anchor distT="0" distB="0" distL="114300" distR="114300" simplePos="0" relativeHeight="252073984" behindDoc="0" locked="0" layoutInCell="1" allowOverlap="1" wp14:anchorId="4CF62668" wp14:editId="1A2C462A">
            <wp:simplePos x="0" y="0"/>
            <wp:positionH relativeFrom="column">
              <wp:posOffset>3671570</wp:posOffset>
            </wp:positionH>
            <wp:positionV relativeFrom="paragraph">
              <wp:posOffset>262255</wp:posOffset>
            </wp:positionV>
            <wp:extent cx="2052955" cy="1476375"/>
            <wp:effectExtent l="0" t="0" r="4445" b="9525"/>
            <wp:wrapSquare wrapText="bothSides"/>
            <wp:docPr id="32" name="Picture 12" descr="Lady_man_at airport_174994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dy_man_at airport_174994439.jpg"/>
                    <pic:cNvPicPr/>
                  </pic:nvPicPr>
                  <pic:blipFill>
                    <a:blip r:embed="rId214" cstate="print"/>
                    <a:stretch>
                      <a:fillRect/>
                    </a:stretch>
                  </pic:blipFill>
                  <pic:spPr>
                    <a:xfrm>
                      <a:off x="0" y="0"/>
                      <a:ext cx="2052955" cy="147637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t>Visa – are they required and how much will they cost?</w:t>
      </w:r>
    </w:p>
    <w:p w:rsidR="00ED2343" w:rsidRPr="008420FD" w:rsidRDefault="00ED2343" w:rsidP="00C811C4">
      <w:pPr>
        <w:pStyle w:val="Bullet1"/>
      </w:pPr>
      <w:r w:rsidRPr="008420FD">
        <w:t>Airport taxes</w:t>
      </w:r>
    </w:p>
    <w:p w:rsidR="00ED2343" w:rsidRPr="008420FD" w:rsidRDefault="00ED2343" w:rsidP="00C811C4">
      <w:pPr>
        <w:pStyle w:val="Bullet1"/>
      </w:pPr>
      <w:r w:rsidRPr="008420FD">
        <w:t>Merchant fees – most credit cards incur these fees which are between 1</w:t>
      </w:r>
      <w:r w:rsidR="00C811C4" w:rsidRPr="008420FD">
        <w:t xml:space="preserve"> – </w:t>
      </w:r>
      <w:r w:rsidRPr="008420FD">
        <w:t>4%</w:t>
      </w:r>
    </w:p>
    <w:p w:rsidR="00ED2343" w:rsidRPr="008420FD" w:rsidRDefault="00ED2343" w:rsidP="00C811C4">
      <w:pPr>
        <w:pStyle w:val="Bullet1"/>
      </w:pPr>
      <w:r w:rsidRPr="008420FD">
        <w:t>Any taxes and levies which are payable direct and which are not included in the quotation</w:t>
      </w:r>
    </w:p>
    <w:p w:rsidR="00ED2343" w:rsidRPr="008420FD" w:rsidRDefault="00ED2343" w:rsidP="00C811C4">
      <w:pPr>
        <w:pStyle w:val="Bullet1"/>
      </w:pPr>
      <w:r w:rsidRPr="008420FD">
        <w:t>Extra charges such as hire of GPS, baby seat, child booster, snow chains, roof rack, rollway bed, baby cot charge etc</w:t>
      </w:r>
      <w:r w:rsidR="00C811C4" w:rsidRPr="008420FD">
        <w:t>.</w:t>
      </w:r>
    </w:p>
    <w:p w:rsidR="00ED2343" w:rsidRPr="008420FD" w:rsidRDefault="00ED2343" w:rsidP="00C811C4">
      <w:pPr>
        <w:pStyle w:val="Bullet1"/>
      </w:pPr>
      <w:r w:rsidRPr="008420FD">
        <w:t>Exchange rate fluctuation – if applicable</w:t>
      </w:r>
      <w:r w:rsidR="00C811C4" w:rsidRPr="008420FD">
        <w:t>.</w:t>
      </w:r>
    </w:p>
    <w:p w:rsidR="00ED2343" w:rsidRPr="008420FD" w:rsidRDefault="00ED2343">
      <w:pPr>
        <w:rPr>
          <w:rFonts w:ascii="Helvetica" w:hAnsi="Helvetica" w:cs="HelveticaNeueLTStd-LtCn"/>
          <w:b/>
        </w:rPr>
      </w:pPr>
      <w:r w:rsidRPr="008420FD">
        <w:rPr>
          <w:rFonts w:ascii="Helvetica" w:hAnsi="Helvetica" w:cs="HelveticaNeueLTStd-LtCn"/>
          <w:b/>
        </w:rPr>
        <w:br w:type="page"/>
      </w:r>
    </w:p>
    <w:p w:rsidR="00ED2343" w:rsidRPr="008420FD" w:rsidRDefault="00ED2343" w:rsidP="009D0206">
      <w:pPr>
        <w:pStyle w:val="Heading4"/>
        <w:rPr>
          <w:rFonts w:eastAsia="Times New Roman"/>
        </w:rPr>
      </w:pPr>
      <w:r w:rsidRPr="008420FD">
        <w:rPr>
          <w:rFonts w:eastAsia="Times New Roman"/>
        </w:rPr>
        <w:t>Destination price increases</w:t>
      </w:r>
    </w:p>
    <w:p w:rsidR="00ED2343" w:rsidRPr="008420FD" w:rsidRDefault="00ED2343" w:rsidP="00303F5C">
      <w:pPr>
        <w:pStyle w:val="BodyCopy"/>
        <w:spacing w:after="120"/>
        <w:rPr>
          <w:noProof w:val="0"/>
        </w:rPr>
      </w:pPr>
      <w:r w:rsidRPr="008420FD">
        <w:rPr>
          <w:noProof w:val="0"/>
        </w:rPr>
        <w:t>Regardless of the price of the destination at the time of purchase, there is always a risk that due to particular circumstances that the price may increase even after the booking has been deposited or rarely, after it has been fully paid.</w:t>
      </w:r>
    </w:p>
    <w:p w:rsidR="00ED2343" w:rsidRPr="008420FD" w:rsidRDefault="00ED2343" w:rsidP="00303F5C">
      <w:pPr>
        <w:pStyle w:val="BodyCopy"/>
        <w:spacing w:after="120"/>
        <w:rPr>
          <w:noProof w:val="0"/>
        </w:rPr>
      </w:pPr>
      <w:r w:rsidRPr="008420FD">
        <w:rPr>
          <w:noProof w:val="0"/>
        </w:rPr>
        <w:t>The most common reason for this is the devaluing of local currency against other foreign currencies. The best protection against these types of increases is to pay in full. Most wholesalers/suppliers will NOT increase the price of a particular destination if they have received full and final payment for the applicable arrangements.</w:t>
      </w:r>
    </w:p>
    <w:p w:rsidR="00ED2343" w:rsidRPr="008420FD" w:rsidRDefault="00ED2343" w:rsidP="00303F5C">
      <w:pPr>
        <w:pStyle w:val="BodyCopy"/>
        <w:spacing w:after="120"/>
        <w:rPr>
          <w:noProof w:val="0"/>
        </w:rPr>
      </w:pPr>
      <w:r w:rsidRPr="008420FD">
        <w:rPr>
          <w:noProof w:val="0"/>
        </w:rPr>
        <w:t>Often where an increase is about to be applied, passengers who have booked and paid a deposit, will be given a time limit by which they need to pay in full to avoid the increase. This however may not always be the case.</w:t>
      </w:r>
    </w:p>
    <w:p w:rsidR="00ED2343" w:rsidRPr="008420FD" w:rsidRDefault="00C811C4" w:rsidP="00303F5C">
      <w:pPr>
        <w:pStyle w:val="BodyCopy"/>
        <w:spacing w:after="120"/>
        <w:rPr>
          <w:noProof w:val="0"/>
        </w:rPr>
      </w:pPr>
      <w:r w:rsidRPr="008420FD">
        <w:rPr>
          <w:lang w:eastAsia="en-AU"/>
        </w:rPr>
        <w:drawing>
          <wp:anchor distT="0" distB="0" distL="114300" distR="114300" simplePos="0" relativeHeight="252078080" behindDoc="0" locked="0" layoutInCell="1" allowOverlap="1" wp14:anchorId="2F8C7FB1" wp14:editId="3C0B7940">
            <wp:simplePos x="0" y="0"/>
            <wp:positionH relativeFrom="column">
              <wp:posOffset>4314825</wp:posOffset>
            </wp:positionH>
            <wp:positionV relativeFrom="paragraph">
              <wp:posOffset>445135</wp:posOffset>
            </wp:positionV>
            <wp:extent cx="1426210" cy="1572895"/>
            <wp:effectExtent l="0" t="0" r="2540" b="8255"/>
            <wp:wrapSquare wrapText="bothSides"/>
            <wp:docPr id="38" name="Picture 19" descr="shutterstock_136866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866284.jpg"/>
                    <pic:cNvPicPr/>
                  </pic:nvPicPr>
                  <pic:blipFill>
                    <a:blip r:embed="rId215" cstate="print"/>
                    <a:stretch>
                      <a:fillRect/>
                    </a:stretch>
                  </pic:blipFill>
                  <pic:spPr>
                    <a:xfrm>
                      <a:off x="0" y="0"/>
                      <a:ext cx="1426210" cy="157289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rPr>
          <w:noProof w:val="0"/>
        </w:rPr>
        <w:t>Increases to airline bookings do not apply once the air ticket has been issued and provided that once issued, there are no changes. However until that time, airline bookings are particularly vulnerable to price increases due to:</w:t>
      </w:r>
    </w:p>
    <w:p w:rsidR="00ED2343" w:rsidRPr="008420FD" w:rsidRDefault="00ED2343" w:rsidP="00C811C4">
      <w:pPr>
        <w:pStyle w:val="Bullet1"/>
      </w:pPr>
      <w:r w:rsidRPr="008420FD">
        <w:t>Expiration of the airfare</w:t>
      </w:r>
    </w:p>
    <w:p w:rsidR="00ED2343" w:rsidRPr="008420FD" w:rsidRDefault="00ED2343" w:rsidP="00C811C4">
      <w:pPr>
        <w:pStyle w:val="Bullet1"/>
      </w:pPr>
      <w:r w:rsidRPr="008420FD">
        <w:t>Interpretation of airfare rules by the consultant</w:t>
      </w:r>
    </w:p>
    <w:p w:rsidR="00ED2343" w:rsidRPr="008420FD" w:rsidRDefault="00ED2343" w:rsidP="00C811C4">
      <w:pPr>
        <w:pStyle w:val="Bullet1"/>
      </w:pPr>
      <w:r w:rsidRPr="008420FD">
        <w:t>Missed ticket deadline</w:t>
      </w:r>
    </w:p>
    <w:p w:rsidR="00ED2343" w:rsidRPr="008420FD" w:rsidRDefault="00ED2343" w:rsidP="00C811C4">
      <w:pPr>
        <w:pStyle w:val="Bullet1"/>
      </w:pPr>
      <w:r w:rsidRPr="008420FD">
        <w:t>Change in taxes and levies</w:t>
      </w:r>
    </w:p>
    <w:p w:rsidR="00ED2343" w:rsidRPr="008420FD" w:rsidRDefault="00ED2343" w:rsidP="00C811C4">
      <w:pPr>
        <w:pStyle w:val="Bullet1"/>
      </w:pPr>
      <w:r w:rsidRPr="008420FD">
        <w:t>Fuel surcharges</w:t>
      </w:r>
      <w:r w:rsidR="00C811C4" w:rsidRPr="008420FD">
        <w:t>.</w:t>
      </w:r>
    </w:p>
    <w:p w:rsidR="00ED2343" w:rsidRPr="008420FD" w:rsidRDefault="00ED2343" w:rsidP="00C811C4">
      <w:pPr>
        <w:pStyle w:val="BodyCopy"/>
        <w:rPr>
          <w:noProof w:val="0"/>
        </w:rPr>
      </w:pPr>
      <w:r w:rsidRPr="008420FD">
        <w:rPr>
          <w:noProof w:val="0"/>
        </w:rPr>
        <w:t>It is important therefore that passengers are made aware that:</w:t>
      </w:r>
    </w:p>
    <w:p w:rsidR="00ED2343" w:rsidRPr="008420FD" w:rsidRDefault="00ED2343" w:rsidP="00C811C4">
      <w:pPr>
        <w:pStyle w:val="Bullet1"/>
      </w:pPr>
      <w:r w:rsidRPr="008420FD">
        <w:t>Taxes and levies can and do vary and are only firm once the ticket is issued</w:t>
      </w:r>
    </w:p>
    <w:p w:rsidR="00ED2343" w:rsidRPr="008420FD" w:rsidRDefault="00ED2343" w:rsidP="00C811C4">
      <w:pPr>
        <w:pStyle w:val="Bullet1"/>
      </w:pPr>
      <w:r w:rsidRPr="008420FD">
        <w:t>Until the air ticket is issued, the price may change</w:t>
      </w:r>
    </w:p>
    <w:p w:rsidR="00ED2343" w:rsidRPr="008420FD" w:rsidRDefault="00ED2343" w:rsidP="00C811C4">
      <w:pPr>
        <w:pStyle w:val="Bullet1"/>
      </w:pPr>
      <w:r w:rsidRPr="008420FD">
        <w:t>Changes to the bookings may change the price</w:t>
      </w:r>
    </w:p>
    <w:p w:rsidR="00ED2343" w:rsidRPr="008420FD" w:rsidRDefault="00ED2343" w:rsidP="00C811C4">
      <w:pPr>
        <w:pStyle w:val="Bullet1"/>
      </w:pPr>
      <w:r w:rsidRPr="008420FD">
        <w:t>Cancellations and amendments, after ticket, issue will incur fees</w:t>
      </w:r>
      <w:r w:rsidR="00C811C4" w:rsidRPr="008420FD">
        <w:t>.</w:t>
      </w:r>
    </w:p>
    <w:p w:rsidR="00ED2343" w:rsidRPr="008420FD" w:rsidRDefault="00ED2343" w:rsidP="009D0206">
      <w:pPr>
        <w:pStyle w:val="Heading4"/>
        <w:rPr>
          <w:rFonts w:eastAsia="Times New Roman"/>
        </w:rPr>
      </w:pPr>
      <w:r w:rsidRPr="008420FD">
        <w:rPr>
          <w:rFonts w:eastAsia="Times New Roman"/>
        </w:rPr>
        <w:t>Fluctuations in exchange rates</w:t>
      </w:r>
    </w:p>
    <w:p w:rsidR="00ED2343" w:rsidRPr="008420FD" w:rsidRDefault="00C811C4" w:rsidP="009D0206">
      <w:pPr>
        <w:pStyle w:val="BodyCopy"/>
        <w:spacing w:after="140"/>
        <w:rPr>
          <w:noProof w:val="0"/>
        </w:rPr>
      </w:pPr>
      <w:r w:rsidRPr="008420FD">
        <w:rPr>
          <w:lang w:eastAsia="en-AU"/>
        </w:rPr>
        <w:drawing>
          <wp:anchor distT="0" distB="0" distL="114300" distR="114300" simplePos="0" relativeHeight="252075008" behindDoc="0" locked="0" layoutInCell="1" allowOverlap="1" wp14:anchorId="3DB9D6D5" wp14:editId="1D736FD0">
            <wp:simplePos x="0" y="0"/>
            <wp:positionH relativeFrom="column">
              <wp:posOffset>18415</wp:posOffset>
            </wp:positionH>
            <wp:positionV relativeFrom="paragraph">
              <wp:posOffset>40640</wp:posOffset>
            </wp:positionV>
            <wp:extent cx="1849755" cy="1238250"/>
            <wp:effectExtent l="0" t="0" r="0" b="0"/>
            <wp:wrapSquare wrapText="bothSides"/>
            <wp:docPr id="41" name="Picture 14" descr="shutterstock_986604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660465.jpg"/>
                    <pic:cNvPicPr/>
                  </pic:nvPicPr>
                  <pic:blipFill>
                    <a:blip r:embed="rId216" cstate="print"/>
                    <a:stretch>
                      <a:fillRect/>
                    </a:stretch>
                  </pic:blipFill>
                  <pic:spPr>
                    <a:xfrm>
                      <a:off x="0" y="0"/>
                      <a:ext cx="1849755" cy="1238250"/>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rPr>
          <w:noProof w:val="0"/>
        </w:rPr>
        <w:t>There are some destinations that,</w:t>
      </w:r>
      <w:r w:rsidR="00291FA0">
        <w:rPr>
          <w:noProof w:val="0"/>
        </w:rPr>
        <w:t xml:space="preserve"> while quoted in local currency</w:t>
      </w:r>
      <w:r w:rsidR="00ED2343" w:rsidRPr="008420FD">
        <w:rPr>
          <w:noProof w:val="0"/>
        </w:rPr>
        <w:t xml:space="preserve"> or United States Dollars (USD) to the Travel Agent and subsequently to the customer, are in fact bought and sold in a foreign currency. This necessitates the conversion of the foreign currency amounts into local currency. The rate used for the conversion can and does vary as the value of the local currency will vary against other currencies on a daily basis.</w:t>
      </w:r>
    </w:p>
    <w:p w:rsidR="00ED2343" w:rsidRPr="008420FD" w:rsidRDefault="00ED2343" w:rsidP="009D0206">
      <w:pPr>
        <w:pStyle w:val="BodyCopy"/>
        <w:spacing w:after="140"/>
        <w:rPr>
          <w:noProof w:val="0"/>
        </w:rPr>
      </w:pPr>
      <w:r w:rsidRPr="008420FD">
        <w:rPr>
          <w:noProof w:val="0"/>
        </w:rPr>
        <w:t>Where you have received and are providing such a quote to customers, it is vital that this is explained in full.</w:t>
      </w:r>
    </w:p>
    <w:p w:rsidR="00ED2343" w:rsidRPr="008420FD" w:rsidRDefault="00ED2343" w:rsidP="009D0206">
      <w:pPr>
        <w:pStyle w:val="BodyCopy"/>
        <w:spacing w:after="140"/>
        <w:rPr>
          <w:noProof w:val="0"/>
        </w:rPr>
      </w:pPr>
      <w:r w:rsidRPr="008420FD">
        <w:rPr>
          <w:noProof w:val="0"/>
        </w:rPr>
        <w:t>Further, notice of currency variations resulting in a higher or sometimes lower price must be given in writing. An example of what you may see on a quote from a supplier or operator:</w:t>
      </w:r>
    </w:p>
    <w:p w:rsidR="00ED2343" w:rsidRPr="008420FD" w:rsidRDefault="00ED2343" w:rsidP="009D0206">
      <w:pPr>
        <w:pStyle w:val="BodyCopy"/>
        <w:spacing w:after="140"/>
        <w:rPr>
          <w:i/>
          <w:noProof w:val="0"/>
        </w:rPr>
      </w:pPr>
      <w:r w:rsidRPr="008420FD">
        <w:rPr>
          <w:i/>
          <w:noProof w:val="0"/>
        </w:rPr>
        <w:t>Due to the current economic climate, all prices quoted are subject to currency fluctuations until paid IN FULL.</w:t>
      </w:r>
    </w:p>
    <w:p w:rsidR="00ED2343" w:rsidRPr="008420FD" w:rsidRDefault="00ED2343" w:rsidP="009D0206">
      <w:pPr>
        <w:pStyle w:val="BodyCopy"/>
        <w:spacing w:after="140"/>
        <w:rPr>
          <w:noProof w:val="0"/>
        </w:rPr>
      </w:pPr>
      <w:r w:rsidRPr="008420FD">
        <w:rPr>
          <w:i/>
          <w:noProof w:val="0"/>
        </w:rPr>
        <w:t>Prices quoted more than 7 days prior to final payment will be re-assessed at the rate of exchange on the day of payment. This will mean that an increase or a reduction in price may occur at the time of final payment. Once final payment is received the holiday price will no longer be subject to currency fluctuations in either direction.</w:t>
      </w:r>
      <w:r w:rsidRPr="008420FD">
        <w:rPr>
          <w:noProof w:val="0"/>
        </w:rPr>
        <w:br w:type="page"/>
      </w:r>
    </w:p>
    <w:p w:rsidR="00ED2343" w:rsidRPr="008420FD" w:rsidRDefault="00ED2343" w:rsidP="009D0206">
      <w:pPr>
        <w:pStyle w:val="Heading4"/>
        <w:rPr>
          <w:rFonts w:eastAsia="Times New Roman"/>
        </w:rPr>
      </w:pPr>
      <w:r w:rsidRPr="008420FD">
        <w:rPr>
          <w:rFonts w:eastAsia="Times New Roman"/>
        </w:rPr>
        <w:t>Booking conditions</w:t>
      </w:r>
    </w:p>
    <w:p w:rsidR="00ED2343" w:rsidRPr="008420FD" w:rsidRDefault="00ED2343" w:rsidP="009D0206">
      <w:pPr>
        <w:pStyle w:val="BodyCopy"/>
        <w:rPr>
          <w:noProof w:val="0"/>
        </w:rPr>
      </w:pPr>
      <w:r w:rsidRPr="008420FD">
        <w:rPr>
          <w:noProof w:val="0"/>
        </w:rPr>
        <w:t>Common booking conditions include:</w:t>
      </w:r>
    </w:p>
    <w:p w:rsidR="00ED2343" w:rsidRPr="008420FD" w:rsidRDefault="00ED2343" w:rsidP="009D0206">
      <w:pPr>
        <w:pStyle w:val="Bullet1"/>
      </w:pPr>
      <w:r w:rsidRPr="008420FD">
        <w:t xml:space="preserve">How to book – who to contact </w:t>
      </w:r>
    </w:p>
    <w:p w:rsidR="00ED2343" w:rsidRPr="008420FD" w:rsidRDefault="00ED2343" w:rsidP="009D0206">
      <w:pPr>
        <w:pStyle w:val="Bullet1"/>
      </w:pPr>
      <w:r w:rsidRPr="008420FD">
        <w:t xml:space="preserve">Amount of deposit required </w:t>
      </w:r>
    </w:p>
    <w:p w:rsidR="00ED2343" w:rsidRPr="008420FD" w:rsidRDefault="009D0206" w:rsidP="009D0206">
      <w:pPr>
        <w:pStyle w:val="Bullet1"/>
      </w:pPr>
      <w:r w:rsidRPr="008420FD">
        <w:rPr>
          <w:noProof/>
          <w:lang w:eastAsia="en-AU"/>
        </w:rPr>
        <w:drawing>
          <wp:anchor distT="0" distB="0" distL="114300" distR="114300" simplePos="0" relativeHeight="252087296" behindDoc="0" locked="0" layoutInCell="1" allowOverlap="1" wp14:anchorId="6E5C382C" wp14:editId="62E3E3BF">
            <wp:simplePos x="0" y="0"/>
            <wp:positionH relativeFrom="column">
              <wp:posOffset>3629025</wp:posOffset>
            </wp:positionH>
            <wp:positionV relativeFrom="paragraph">
              <wp:posOffset>83820</wp:posOffset>
            </wp:positionV>
            <wp:extent cx="2099945" cy="1400175"/>
            <wp:effectExtent l="0" t="0" r="0" b="9525"/>
            <wp:wrapSquare wrapText="bothSides"/>
            <wp:docPr id="256" name="Picture 5" descr="W620_shutterstock_141945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620_shutterstock_141945178.jpg"/>
                    <pic:cNvPicPr/>
                  </pic:nvPicPr>
                  <pic:blipFill>
                    <a:blip r:embed="rId217" cstate="print"/>
                    <a:stretch>
                      <a:fillRect/>
                    </a:stretch>
                  </pic:blipFill>
                  <pic:spPr>
                    <a:xfrm>
                      <a:off x="0" y="0"/>
                      <a:ext cx="2099945" cy="140017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t xml:space="preserve">Prices and validity </w:t>
      </w:r>
    </w:p>
    <w:p w:rsidR="00ED2343" w:rsidRPr="008420FD" w:rsidRDefault="00ED2343" w:rsidP="009D0206">
      <w:pPr>
        <w:pStyle w:val="Bullet1"/>
      </w:pPr>
      <w:r w:rsidRPr="008420FD">
        <w:t xml:space="preserve">Assumption of risk </w:t>
      </w:r>
    </w:p>
    <w:p w:rsidR="00ED2343" w:rsidRPr="008420FD" w:rsidRDefault="00ED2343" w:rsidP="009D0206">
      <w:pPr>
        <w:pStyle w:val="Bullet1"/>
      </w:pPr>
      <w:r w:rsidRPr="008420FD">
        <w:t xml:space="preserve">Exclusion of liability </w:t>
      </w:r>
    </w:p>
    <w:p w:rsidR="00ED2343" w:rsidRPr="008420FD" w:rsidRDefault="00ED2343" w:rsidP="009D0206">
      <w:pPr>
        <w:pStyle w:val="Bullet1"/>
      </w:pPr>
      <w:r w:rsidRPr="008420FD">
        <w:t xml:space="preserve">Payment deadline </w:t>
      </w:r>
    </w:p>
    <w:p w:rsidR="00ED2343" w:rsidRPr="008420FD" w:rsidRDefault="00ED2343" w:rsidP="009D0206">
      <w:pPr>
        <w:pStyle w:val="Bullet1"/>
      </w:pPr>
      <w:r w:rsidRPr="008420FD">
        <w:t>Ticketing deadline</w:t>
      </w:r>
    </w:p>
    <w:p w:rsidR="00ED2343" w:rsidRPr="008420FD" w:rsidRDefault="00ED2343" w:rsidP="009D0206">
      <w:pPr>
        <w:pStyle w:val="Bullet1"/>
      </w:pPr>
      <w:r w:rsidRPr="008420FD">
        <w:t xml:space="preserve">Extension ticketing deadline </w:t>
      </w:r>
    </w:p>
    <w:p w:rsidR="00ED2343" w:rsidRPr="008420FD" w:rsidRDefault="00ED2343" w:rsidP="009D0206">
      <w:pPr>
        <w:pStyle w:val="Bullet1"/>
      </w:pPr>
      <w:r w:rsidRPr="008420FD">
        <w:t xml:space="preserve">Cancellation by the supplier </w:t>
      </w:r>
    </w:p>
    <w:p w:rsidR="00ED2343" w:rsidRPr="008420FD" w:rsidRDefault="00ED2343" w:rsidP="009D0206">
      <w:pPr>
        <w:pStyle w:val="Bullet1"/>
      </w:pPr>
      <w:r w:rsidRPr="008420FD">
        <w:t xml:space="preserve">Force Majeure </w:t>
      </w:r>
    </w:p>
    <w:p w:rsidR="00ED2343" w:rsidRPr="008420FD" w:rsidRDefault="00ED2343" w:rsidP="009D0206">
      <w:pPr>
        <w:pStyle w:val="Bullet1"/>
      </w:pPr>
      <w:r w:rsidRPr="008420FD">
        <w:t xml:space="preserve">Cancellation by the travel agent </w:t>
      </w:r>
    </w:p>
    <w:p w:rsidR="00ED2343" w:rsidRPr="008420FD" w:rsidRDefault="00ED2343" w:rsidP="009D0206">
      <w:pPr>
        <w:pStyle w:val="Bullet1"/>
      </w:pPr>
      <w:r w:rsidRPr="008420FD">
        <w:t xml:space="preserve">Cancellation charges </w:t>
      </w:r>
    </w:p>
    <w:p w:rsidR="00ED2343" w:rsidRPr="008420FD" w:rsidRDefault="00ED2343" w:rsidP="009D0206">
      <w:pPr>
        <w:pStyle w:val="Bullet1"/>
      </w:pPr>
      <w:r w:rsidRPr="008420FD">
        <w:t xml:space="preserve">Availability of any type of change to booking </w:t>
      </w:r>
    </w:p>
    <w:p w:rsidR="00ED2343" w:rsidRPr="008420FD" w:rsidRDefault="00ED2343" w:rsidP="009D0206">
      <w:pPr>
        <w:pStyle w:val="Bullet1"/>
      </w:pPr>
      <w:r w:rsidRPr="008420FD">
        <w:t xml:space="preserve">Availability of changes to class of booking </w:t>
      </w:r>
    </w:p>
    <w:p w:rsidR="00ED2343" w:rsidRPr="008420FD" w:rsidRDefault="00ED2343" w:rsidP="009D0206">
      <w:pPr>
        <w:pStyle w:val="Bullet1"/>
      </w:pPr>
      <w:r w:rsidRPr="008420FD">
        <w:t xml:space="preserve">Types of booking amendments </w:t>
      </w:r>
    </w:p>
    <w:p w:rsidR="00ED2343" w:rsidRPr="008420FD" w:rsidRDefault="009D0206" w:rsidP="009D0206">
      <w:pPr>
        <w:pStyle w:val="Bullet1"/>
      </w:pPr>
      <w:r w:rsidRPr="008420FD">
        <w:rPr>
          <w:noProof/>
          <w:lang w:eastAsia="en-AU"/>
        </w:rPr>
        <w:drawing>
          <wp:anchor distT="0" distB="0" distL="114300" distR="114300" simplePos="0" relativeHeight="252086272" behindDoc="0" locked="0" layoutInCell="1" allowOverlap="1" wp14:anchorId="072438A2" wp14:editId="139D473E">
            <wp:simplePos x="0" y="0"/>
            <wp:positionH relativeFrom="column">
              <wp:posOffset>3866515</wp:posOffset>
            </wp:positionH>
            <wp:positionV relativeFrom="paragraph">
              <wp:posOffset>31115</wp:posOffset>
            </wp:positionV>
            <wp:extent cx="1857375" cy="1952625"/>
            <wp:effectExtent l="0" t="0" r="9525" b="9525"/>
            <wp:wrapSquare wrapText="bothSides"/>
            <wp:docPr id="257" name="Picture 30" descr="shutterstock_101549416.jpg"/>
            <wp:cNvGraphicFramePr/>
            <a:graphic xmlns:a="http://schemas.openxmlformats.org/drawingml/2006/main">
              <a:graphicData uri="http://schemas.openxmlformats.org/drawingml/2006/picture">
                <pic:pic xmlns:pic="http://schemas.openxmlformats.org/drawingml/2006/picture">
                  <pic:nvPicPr>
                    <pic:cNvPr id="6" name="Picture 5" descr="shutterstock_101549416.jpg"/>
                    <pic:cNvPicPr/>
                  </pic:nvPicPr>
                  <pic:blipFill>
                    <a:blip r:embed="rId218" cstate="print"/>
                    <a:stretch>
                      <a:fillRect/>
                    </a:stretch>
                  </pic:blipFill>
                  <pic:spPr>
                    <a:xfrm>
                      <a:off x="0" y="0"/>
                      <a:ext cx="1857375" cy="195262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t xml:space="preserve">Amendment fees </w:t>
      </w:r>
    </w:p>
    <w:p w:rsidR="00ED2343" w:rsidRPr="008420FD" w:rsidRDefault="00ED2343" w:rsidP="009D0206">
      <w:pPr>
        <w:pStyle w:val="Bullet1"/>
      </w:pPr>
      <w:r w:rsidRPr="008420FD">
        <w:t xml:space="preserve">Complaints </w:t>
      </w:r>
    </w:p>
    <w:p w:rsidR="00ED2343" w:rsidRPr="008420FD" w:rsidRDefault="00ED2343" w:rsidP="009D0206">
      <w:pPr>
        <w:pStyle w:val="Bullet1"/>
      </w:pPr>
      <w:r w:rsidRPr="008420FD">
        <w:t xml:space="preserve">Authority of suppliers and tour leaders </w:t>
      </w:r>
    </w:p>
    <w:p w:rsidR="00ED2343" w:rsidRPr="008420FD" w:rsidRDefault="00ED2343" w:rsidP="009D0206">
      <w:pPr>
        <w:pStyle w:val="Bullet1"/>
      </w:pPr>
      <w:r w:rsidRPr="008420FD">
        <w:t xml:space="preserve">Baggage allowance </w:t>
      </w:r>
    </w:p>
    <w:p w:rsidR="00ED2343" w:rsidRPr="008420FD" w:rsidRDefault="00ED2343" w:rsidP="009D0206">
      <w:pPr>
        <w:pStyle w:val="Bullet1"/>
      </w:pPr>
      <w:r w:rsidRPr="008420FD">
        <w:t xml:space="preserve">Excess baggage charges </w:t>
      </w:r>
    </w:p>
    <w:p w:rsidR="00ED2343" w:rsidRPr="008420FD" w:rsidRDefault="00ED2343" w:rsidP="009D0206">
      <w:pPr>
        <w:pStyle w:val="Bullet1"/>
      </w:pPr>
      <w:r w:rsidRPr="008420FD">
        <w:t xml:space="preserve">Health, fitness and age limits </w:t>
      </w:r>
    </w:p>
    <w:p w:rsidR="00ED2343" w:rsidRPr="008420FD" w:rsidRDefault="00ED2343" w:rsidP="009D0206">
      <w:pPr>
        <w:pStyle w:val="Bullet1"/>
      </w:pPr>
      <w:r w:rsidRPr="008420FD">
        <w:t xml:space="preserve">Publicity </w:t>
      </w:r>
    </w:p>
    <w:p w:rsidR="00ED2343" w:rsidRPr="008420FD" w:rsidRDefault="00ED2343" w:rsidP="009D0206">
      <w:pPr>
        <w:pStyle w:val="Bullet1"/>
      </w:pPr>
      <w:r w:rsidRPr="008420FD">
        <w:t xml:space="preserve">Privacy </w:t>
      </w:r>
    </w:p>
    <w:p w:rsidR="00ED2343" w:rsidRPr="008420FD" w:rsidRDefault="00ED2343" w:rsidP="009D0206">
      <w:pPr>
        <w:pStyle w:val="Bullet1"/>
      </w:pPr>
      <w:r w:rsidRPr="008420FD">
        <w:t>Governing law</w:t>
      </w:r>
      <w:r w:rsidR="009D0206" w:rsidRPr="008420FD">
        <w:t>.</w:t>
      </w:r>
    </w:p>
    <w:p w:rsidR="00ED2343" w:rsidRPr="008420FD" w:rsidRDefault="00ED2343">
      <w:pPr>
        <w:rPr>
          <w:rFonts w:ascii="Helvetica" w:eastAsia="Times New Roman" w:hAnsi="Helvetica" w:cs="Arial"/>
          <w:b/>
          <w:lang w:eastAsia="ar-SA"/>
        </w:rPr>
      </w:pPr>
      <w:r w:rsidRPr="008420FD">
        <w:rPr>
          <w:rFonts w:eastAsia="Times New Roman" w:cs="Arial"/>
          <w:b/>
        </w:rPr>
        <w:br w:type="page"/>
      </w:r>
    </w:p>
    <w:p w:rsidR="00ED2343" w:rsidRPr="008420FD" w:rsidRDefault="00ED2343" w:rsidP="009D0206">
      <w:pPr>
        <w:pStyle w:val="Heading4"/>
      </w:pPr>
      <w:r w:rsidRPr="008420FD">
        <w:rPr>
          <w:rFonts w:eastAsia="Times New Roman"/>
        </w:rPr>
        <w:t>Deposit, payment and cancellation terms and conditions</w:t>
      </w:r>
    </w:p>
    <w:p w:rsidR="00ED2343" w:rsidRPr="008420FD" w:rsidRDefault="00ED2343" w:rsidP="009D0206">
      <w:pPr>
        <w:pStyle w:val="BodyCopyBold"/>
        <w:rPr>
          <w:noProof w:val="0"/>
        </w:rPr>
      </w:pPr>
      <w:r w:rsidRPr="008420FD">
        <w:rPr>
          <w:noProof w:val="0"/>
        </w:rPr>
        <w:t>General terms and conditions</w:t>
      </w:r>
    </w:p>
    <w:p w:rsidR="00ED2343" w:rsidRPr="008420FD" w:rsidRDefault="00ED2343" w:rsidP="009D0206">
      <w:pPr>
        <w:pStyle w:val="BodyCopy"/>
        <w:rPr>
          <w:noProof w:val="0"/>
        </w:rPr>
      </w:pPr>
      <w:r w:rsidRPr="008420FD">
        <w:rPr>
          <w:noProof w:val="0"/>
        </w:rPr>
        <w:t>Whilst there may be an endless set of terms and conditions that may be established, to suit the needs of the respective suppliers and providers, taking into account organisational requirements and the nature of their services, there are common terms and conditions that relate to most travel related quotations.</w:t>
      </w:r>
    </w:p>
    <w:p w:rsidR="00ED2343" w:rsidRPr="008420FD" w:rsidRDefault="00ED2343" w:rsidP="009D0206">
      <w:pPr>
        <w:pStyle w:val="BodyCopy"/>
        <w:rPr>
          <w:noProof w:val="0"/>
        </w:rPr>
      </w:pPr>
      <w:r w:rsidRPr="008420FD">
        <w:rPr>
          <w:noProof w:val="0"/>
        </w:rPr>
        <w:t>General terms and conditions include:</w:t>
      </w:r>
    </w:p>
    <w:p w:rsidR="00ED2343" w:rsidRPr="008420FD" w:rsidRDefault="00ED2343" w:rsidP="009D0206">
      <w:pPr>
        <w:pStyle w:val="Bullet1"/>
      </w:pPr>
      <w:r w:rsidRPr="008420FD">
        <w:t>Terms and methods of payment, including dates for payment of deposits and final payment</w:t>
      </w:r>
    </w:p>
    <w:p w:rsidR="00ED2343" w:rsidRPr="008420FD" w:rsidRDefault="00ED2343" w:rsidP="009D0206">
      <w:pPr>
        <w:pStyle w:val="Bullet1"/>
      </w:pPr>
      <w:r w:rsidRPr="008420FD">
        <w:rPr>
          <w:noProof/>
          <w:lang w:eastAsia="en-AU"/>
        </w:rPr>
        <w:drawing>
          <wp:anchor distT="0" distB="0" distL="114300" distR="114300" simplePos="0" relativeHeight="252068864" behindDoc="0" locked="0" layoutInCell="1" allowOverlap="1" wp14:anchorId="33B4CD85" wp14:editId="3A3D29EE">
            <wp:simplePos x="0" y="0"/>
            <wp:positionH relativeFrom="column">
              <wp:posOffset>4219575</wp:posOffset>
            </wp:positionH>
            <wp:positionV relativeFrom="paragraph">
              <wp:posOffset>146050</wp:posOffset>
            </wp:positionV>
            <wp:extent cx="1514475" cy="1514475"/>
            <wp:effectExtent l="0" t="0" r="9525" b="9525"/>
            <wp:wrapSquare wrapText="bothSides"/>
            <wp:docPr id="259" name="Picture 47" descr="shutterstock_1055378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5537884.jpg"/>
                    <pic:cNvPicPr/>
                  </pic:nvPicPr>
                  <pic:blipFill>
                    <a:blip r:embed="rId219" cstate="print"/>
                    <a:stretch>
                      <a:fillRect/>
                    </a:stretch>
                  </pic:blipFill>
                  <pic:spPr>
                    <a:xfrm>
                      <a:off x="0" y="0"/>
                      <a:ext cx="1514475" cy="1514475"/>
                    </a:xfrm>
                    <a:prstGeom prst="rect">
                      <a:avLst/>
                    </a:prstGeom>
                  </pic:spPr>
                </pic:pic>
              </a:graphicData>
            </a:graphic>
            <wp14:sizeRelH relativeFrom="margin">
              <wp14:pctWidth>0</wp14:pctWidth>
            </wp14:sizeRelH>
            <wp14:sizeRelV relativeFrom="margin">
              <wp14:pctHeight>0</wp14:pctHeight>
            </wp14:sizeRelV>
          </wp:anchor>
        </w:drawing>
      </w:r>
      <w:r w:rsidRPr="008420FD">
        <w:t>Notifications regarding final confirmation of the booking and, where relevant, numbers</w:t>
      </w:r>
    </w:p>
    <w:p w:rsidR="00ED2343" w:rsidRPr="008420FD" w:rsidRDefault="00ED2343" w:rsidP="009D0206">
      <w:pPr>
        <w:pStyle w:val="Bullet1"/>
      </w:pPr>
      <w:r w:rsidRPr="008420FD">
        <w:t>Cancellations and penalties and charges that apply</w:t>
      </w:r>
    </w:p>
    <w:p w:rsidR="00ED2343" w:rsidRPr="008420FD" w:rsidRDefault="00ED2343" w:rsidP="009D0206">
      <w:pPr>
        <w:pStyle w:val="Bullet1"/>
      </w:pPr>
      <w:r w:rsidRPr="008420FD">
        <w:t>Procedures and charges that apply to name and date changes for the booking</w:t>
      </w:r>
    </w:p>
    <w:p w:rsidR="00ED2343" w:rsidRPr="008420FD" w:rsidRDefault="00ED2343" w:rsidP="009D0206">
      <w:pPr>
        <w:pStyle w:val="Bullet1"/>
        <w:rPr>
          <w:lang w:eastAsia="en-AU"/>
        </w:rPr>
      </w:pPr>
      <w:r w:rsidRPr="008420FD">
        <w:rPr>
          <w:lang w:eastAsia="en-AU"/>
        </w:rPr>
        <w:t>Guarantees and warranties that apply to the destinations and services covered by the quotation</w:t>
      </w:r>
    </w:p>
    <w:p w:rsidR="00ED2343" w:rsidRPr="008420FD" w:rsidRDefault="00ED2343" w:rsidP="009D0206">
      <w:pPr>
        <w:pStyle w:val="Bullet1"/>
        <w:rPr>
          <w:lang w:eastAsia="en-AU"/>
        </w:rPr>
      </w:pPr>
      <w:r w:rsidRPr="008420FD">
        <w:rPr>
          <w:lang w:eastAsia="en-AU"/>
        </w:rPr>
        <w:t>Age limits</w:t>
      </w:r>
    </w:p>
    <w:p w:rsidR="00ED2343" w:rsidRPr="008420FD" w:rsidRDefault="00ED2343" w:rsidP="009D0206">
      <w:pPr>
        <w:pStyle w:val="Bullet1"/>
        <w:rPr>
          <w:rFonts w:cs="HelveticaNeueLTStd-LtCn"/>
          <w:color w:val="000000"/>
          <w:szCs w:val="24"/>
        </w:rPr>
      </w:pPr>
      <w:r w:rsidRPr="008420FD">
        <w:rPr>
          <w:rFonts w:cs="HelveticaNeueLTStd-LtCn"/>
          <w:color w:val="000000"/>
          <w:szCs w:val="24"/>
        </w:rPr>
        <w:t>Health and fitness requirements</w:t>
      </w:r>
    </w:p>
    <w:p w:rsidR="00ED2343" w:rsidRPr="008420FD" w:rsidRDefault="00ED2343" w:rsidP="009D0206">
      <w:pPr>
        <w:pStyle w:val="Bullet1"/>
      </w:pPr>
      <w:r w:rsidRPr="008420FD">
        <w:t>Exclusion and limitation of liability clauses</w:t>
      </w:r>
    </w:p>
    <w:p w:rsidR="00ED2343" w:rsidRPr="008420FD" w:rsidRDefault="00ED2343" w:rsidP="009D0206">
      <w:pPr>
        <w:pStyle w:val="Bullet1"/>
      </w:pPr>
      <w:r w:rsidRPr="008420FD">
        <w:t>Identification of the period for which the quotation is valid</w:t>
      </w:r>
    </w:p>
    <w:p w:rsidR="00ED2343" w:rsidRPr="008420FD" w:rsidRDefault="00ED2343" w:rsidP="009D0206">
      <w:pPr>
        <w:pStyle w:val="Bullet1"/>
      </w:pPr>
      <w:r w:rsidRPr="008420FD">
        <w:t>Whether or not the quotation is subject to change with or without notice</w:t>
      </w:r>
    </w:p>
    <w:p w:rsidR="00ED2343" w:rsidRPr="008420FD" w:rsidRDefault="00ED2343" w:rsidP="009D0206">
      <w:pPr>
        <w:pStyle w:val="Bullet1"/>
      </w:pPr>
      <w:r w:rsidRPr="008420FD">
        <w:t>Reference to associated terms and conditions as imposed by third party providers</w:t>
      </w:r>
    </w:p>
    <w:p w:rsidR="00ED2343" w:rsidRPr="008420FD" w:rsidRDefault="00ED2343" w:rsidP="009D0206">
      <w:pPr>
        <w:pStyle w:val="Bullet1"/>
      </w:pPr>
      <w:r w:rsidRPr="008420FD">
        <w:t>General industry rules, regulations and codes.</w:t>
      </w:r>
    </w:p>
    <w:p w:rsidR="00ED2343" w:rsidRPr="008420FD" w:rsidRDefault="00ED2343" w:rsidP="009D0206">
      <w:pPr>
        <w:pStyle w:val="BodyCopyBold"/>
        <w:rPr>
          <w:noProof w:val="0"/>
          <w:lang w:eastAsia="en-AU"/>
        </w:rPr>
      </w:pPr>
      <w:r w:rsidRPr="008420FD">
        <w:rPr>
          <w:noProof w:val="0"/>
        </w:rPr>
        <w:t>Travel Agent Terms and Conditions</w:t>
      </w:r>
    </w:p>
    <w:p w:rsidR="00ED2343" w:rsidRPr="008420FD" w:rsidRDefault="00ED2343" w:rsidP="009D0206">
      <w:pPr>
        <w:pStyle w:val="BodyCopy"/>
        <w:rPr>
          <w:noProof w:val="0"/>
        </w:rPr>
      </w:pPr>
      <w:r w:rsidRPr="008420FD">
        <w:rPr>
          <w:noProof w:val="0"/>
        </w:rPr>
        <w:t>Each destination or service included in the quotation will have a set of general conditions which will be provided to you by the wholesaler or operator that you are utilising.</w:t>
      </w:r>
    </w:p>
    <w:p w:rsidR="00ED2343" w:rsidRPr="008420FD" w:rsidRDefault="009D0206" w:rsidP="009D0206">
      <w:pPr>
        <w:pStyle w:val="BodyCopy"/>
        <w:rPr>
          <w:noProof w:val="0"/>
        </w:rPr>
      </w:pPr>
      <w:r w:rsidRPr="008420FD">
        <w:rPr>
          <w:lang w:eastAsia="en-AU"/>
        </w:rPr>
        <w:drawing>
          <wp:anchor distT="0" distB="0" distL="114300" distR="114300" simplePos="0" relativeHeight="252070912" behindDoc="0" locked="0" layoutInCell="1" allowOverlap="1" wp14:anchorId="6871E24D" wp14:editId="74039D81">
            <wp:simplePos x="0" y="0"/>
            <wp:positionH relativeFrom="column">
              <wp:posOffset>3773170</wp:posOffset>
            </wp:positionH>
            <wp:positionV relativeFrom="paragraph">
              <wp:posOffset>154940</wp:posOffset>
            </wp:positionV>
            <wp:extent cx="1961515" cy="1304925"/>
            <wp:effectExtent l="0" t="0" r="635" b="9525"/>
            <wp:wrapSquare wrapText="bothSides"/>
            <wp:docPr id="260" name="Picture 49" descr="shutterstock_114113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4113611.jpg"/>
                    <pic:cNvPicPr/>
                  </pic:nvPicPr>
                  <pic:blipFill>
                    <a:blip r:embed="rId220" cstate="print"/>
                    <a:stretch>
                      <a:fillRect/>
                    </a:stretch>
                  </pic:blipFill>
                  <pic:spPr>
                    <a:xfrm>
                      <a:off x="0" y="0"/>
                      <a:ext cx="1961515" cy="130492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rPr>
          <w:noProof w:val="0"/>
        </w:rPr>
        <w:t>They will commonly include terms and conditions relating to:</w:t>
      </w:r>
    </w:p>
    <w:p w:rsidR="00ED2343" w:rsidRPr="008420FD" w:rsidRDefault="00ED2343" w:rsidP="009D0206">
      <w:pPr>
        <w:pStyle w:val="Bullet1"/>
      </w:pPr>
      <w:r w:rsidRPr="008420FD">
        <w:t>Deposit and how to book</w:t>
      </w:r>
    </w:p>
    <w:p w:rsidR="00ED2343" w:rsidRPr="008420FD" w:rsidRDefault="00ED2343" w:rsidP="009D0206">
      <w:pPr>
        <w:pStyle w:val="Bullet1"/>
      </w:pPr>
      <w:r w:rsidRPr="008420FD">
        <w:t>Payment Options</w:t>
      </w:r>
    </w:p>
    <w:p w:rsidR="00ED2343" w:rsidRPr="008420FD" w:rsidRDefault="00ED2343" w:rsidP="009D0206">
      <w:pPr>
        <w:pStyle w:val="Bullet1"/>
      </w:pPr>
      <w:r w:rsidRPr="008420FD">
        <w:t>Amendments</w:t>
      </w:r>
    </w:p>
    <w:p w:rsidR="00ED2343" w:rsidRPr="008420FD" w:rsidRDefault="00ED2343" w:rsidP="009D0206">
      <w:pPr>
        <w:pStyle w:val="Bullet1"/>
      </w:pPr>
      <w:r w:rsidRPr="008420FD">
        <w:t>Final Payment</w:t>
      </w:r>
    </w:p>
    <w:p w:rsidR="00ED2343" w:rsidRPr="008420FD" w:rsidRDefault="00ED2343" w:rsidP="009D0206">
      <w:pPr>
        <w:pStyle w:val="Bullet1"/>
      </w:pPr>
      <w:r w:rsidRPr="008420FD">
        <w:t>Cancellations and refunds</w:t>
      </w:r>
      <w:r w:rsidR="009D0206" w:rsidRPr="008420FD">
        <w:t>.</w:t>
      </w:r>
    </w:p>
    <w:p w:rsidR="00ED2343" w:rsidRPr="008420FD" w:rsidRDefault="00ED2343" w:rsidP="00ED2343">
      <w:pPr>
        <w:rPr>
          <w:rFonts w:ascii="Helvetica" w:hAnsi="Helvetica" w:cs="HelveticaNeueLTStd-LtCn"/>
        </w:rPr>
      </w:pPr>
      <w:r w:rsidRPr="008420FD">
        <w:rPr>
          <w:rFonts w:ascii="Helvetica" w:hAnsi="Helvetica" w:cs="HelveticaNeueLTStd-LtCn"/>
        </w:rPr>
        <w:br w:type="page"/>
      </w:r>
    </w:p>
    <w:p w:rsidR="00ED2343" w:rsidRPr="008420FD" w:rsidRDefault="00ED2343" w:rsidP="00580048">
      <w:pPr>
        <w:pStyle w:val="BodyCopyBold"/>
        <w:rPr>
          <w:noProof w:val="0"/>
        </w:rPr>
      </w:pPr>
      <w:r w:rsidRPr="008420FD">
        <w:rPr>
          <w:noProof w:val="0"/>
        </w:rPr>
        <w:t>Destination or service provider terms and conditions</w:t>
      </w:r>
    </w:p>
    <w:p w:rsidR="00ED2343" w:rsidRPr="008420FD" w:rsidRDefault="00ED2343" w:rsidP="00580048">
      <w:pPr>
        <w:pStyle w:val="BodyCopy"/>
        <w:rPr>
          <w:noProof w:val="0"/>
        </w:rPr>
      </w:pPr>
      <w:r w:rsidRPr="008420FD">
        <w:rPr>
          <w:noProof w:val="0"/>
        </w:rPr>
        <w:t xml:space="preserve">Individual destination or service providers will often have a set of terms and conditions relating to their particular destination or service. </w:t>
      </w:r>
    </w:p>
    <w:p w:rsidR="00ED2343" w:rsidRPr="008420FD" w:rsidRDefault="00ED2343" w:rsidP="00580048">
      <w:pPr>
        <w:pStyle w:val="BodyCopy"/>
        <w:rPr>
          <w:noProof w:val="0"/>
        </w:rPr>
      </w:pPr>
      <w:r w:rsidRPr="008420FD">
        <w:rPr>
          <w:lang w:eastAsia="en-AU"/>
        </w:rPr>
        <w:drawing>
          <wp:anchor distT="0" distB="0" distL="114300" distR="114300" simplePos="0" relativeHeight="252071936" behindDoc="0" locked="0" layoutInCell="1" allowOverlap="1" wp14:anchorId="273D5A2C" wp14:editId="77B9040D">
            <wp:simplePos x="0" y="0"/>
            <wp:positionH relativeFrom="column">
              <wp:posOffset>3943350</wp:posOffset>
            </wp:positionH>
            <wp:positionV relativeFrom="paragraph">
              <wp:posOffset>17145</wp:posOffset>
            </wp:positionV>
            <wp:extent cx="1787525" cy="1190625"/>
            <wp:effectExtent l="0" t="0" r="3175" b="9525"/>
            <wp:wrapSquare wrapText="bothSides"/>
            <wp:docPr id="261" name="Picture 50" descr="shutterstock_1590469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9046976.jpg"/>
                    <pic:cNvPicPr/>
                  </pic:nvPicPr>
                  <pic:blipFill>
                    <a:blip r:embed="rId221" cstate="print"/>
                    <a:stretch>
                      <a:fillRect/>
                    </a:stretch>
                  </pic:blipFill>
                  <pic:spPr>
                    <a:xfrm>
                      <a:off x="0" y="0"/>
                      <a:ext cx="1787525" cy="1190625"/>
                    </a:xfrm>
                    <a:prstGeom prst="rect">
                      <a:avLst/>
                    </a:prstGeom>
                  </pic:spPr>
                </pic:pic>
              </a:graphicData>
            </a:graphic>
            <wp14:sizeRelH relativeFrom="margin">
              <wp14:pctWidth>0</wp14:pctWidth>
            </wp14:sizeRelH>
            <wp14:sizeRelV relativeFrom="margin">
              <wp14:pctHeight>0</wp14:pctHeight>
            </wp14:sizeRelV>
          </wp:anchor>
        </w:drawing>
      </w:r>
      <w:r w:rsidRPr="008420FD">
        <w:rPr>
          <w:noProof w:val="0"/>
        </w:rPr>
        <w:t>These will cover, among other items:</w:t>
      </w:r>
    </w:p>
    <w:p w:rsidR="00ED2343" w:rsidRPr="008420FD" w:rsidRDefault="00ED2343" w:rsidP="00580048">
      <w:pPr>
        <w:pStyle w:val="Bullet1"/>
      </w:pPr>
      <w:r w:rsidRPr="008420FD">
        <w:t>Pricing policy</w:t>
      </w:r>
    </w:p>
    <w:p w:rsidR="00ED2343" w:rsidRPr="008420FD" w:rsidRDefault="00ED2343" w:rsidP="00580048">
      <w:pPr>
        <w:pStyle w:val="Bullet1"/>
      </w:pPr>
      <w:r w:rsidRPr="008420FD">
        <w:t>Payment conditions</w:t>
      </w:r>
    </w:p>
    <w:p w:rsidR="00ED2343" w:rsidRPr="008420FD" w:rsidRDefault="00ED2343" w:rsidP="00580048">
      <w:pPr>
        <w:pStyle w:val="Bullet1"/>
      </w:pPr>
      <w:r w:rsidRPr="008420FD">
        <w:t>Inclusions</w:t>
      </w:r>
    </w:p>
    <w:p w:rsidR="00ED2343" w:rsidRPr="008420FD" w:rsidRDefault="00ED2343" w:rsidP="00580048">
      <w:pPr>
        <w:pStyle w:val="Bullet1"/>
      </w:pPr>
      <w:r w:rsidRPr="008420FD">
        <w:t>Exclusions</w:t>
      </w:r>
    </w:p>
    <w:p w:rsidR="00ED2343" w:rsidRPr="008420FD" w:rsidRDefault="00ED2343" w:rsidP="00580048">
      <w:pPr>
        <w:pStyle w:val="Bullet1"/>
      </w:pPr>
      <w:r w:rsidRPr="008420FD">
        <w:t>Any restrictions or limitations</w:t>
      </w:r>
      <w:r w:rsidR="00580048" w:rsidRPr="008420FD">
        <w:t>.</w:t>
      </w:r>
    </w:p>
    <w:p w:rsidR="00ED2343" w:rsidRPr="008420FD" w:rsidRDefault="00ED2343" w:rsidP="00580048">
      <w:pPr>
        <w:pStyle w:val="BodyCopy"/>
        <w:rPr>
          <w:noProof w:val="0"/>
        </w:rPr>
      </w:pPr>
      <w:r w:rsidRPr="008420FD">
        <w:rPr>
          <w:noProof w:val="0"/>
        </w:rPr>
        <w:t>As can be seen in this section there are many terms and conditions provided by various organisations involved in the travel booking process.</w:t>
      </w:r>
    </w:p>
    <w:p w:rsidR="00ED2343" w:rsidRPr="008420FD" w:rsidRDefault="00ED2343" w:rsidP="00580048">
      <w:pPr>
        <w:pStyle w:val="BodyCopy"/>
        <w:rPr>
          <w:noProof w:val="0"/>
        </w:rPr>
      </w:pPr>
      <w:r w:rsidRPr="008420FD">
        <w:rPr>
          <w:noProof w:val="0"/>
        </w:rPr>
        <w:t>Naturally the extent and finer details or terms and conditions may seem overwhelming or not anticipated by the end user. Therefore the role of travel agents in ensuring customers understand them is a vital aspect of providing quotations.</w:t>
      </w:r>
    </w:p>
    <w:p w:rsidR="00ED2343" w:rsidRPr="008420FD" w:rsidRDefault="00ED2343" w:rsidP="00580048">
      <w:pPr>
        <w:pStyle w:val="Heading4"/>
      </w:pPr>
      <w:r w:rsidRPr="008420FD">
        <w:t xml:space="preserve">Travel insurance </w:t>
      </w:r>
    </w:p>
    <w:p w:rsidR="00ED2343" w:rsidRPr="008420FD" w:rsidRDefault="00ED2343" w:rsidP="00580048">
      <w:pPr>
        <w:pStyle w:val="BodyCopy"/>
        <w:rPr>
          <w:noProof w:val="0"/>
        </w:rPr>
      </w:pPr>
      <w:r w:rsidRPr="008420FD">
        <w:rPr>
          <w:noProof w:val="0"/>
        </w:rPr>
        <w:t>Travel insurance should always be recommended to passengers to protect against a range of situations, most commonly:</w:t>
      </w:r>
    </w:p>
    <w:p w:rsidR="00ED2343" w:rsidRPr="008420FD" w:rsidRDefault="00ED2343" w:rsidP="00580048">
      <w:pPr>
        <w:pStyle w:val="Bullet1"/>
      </w:pPr>
      <w:r w:rsidRPr="008420FD">
        <w:rPr>
          <w:noProof/>
          <w:lang w:eastAsia="en-AU"/>
        </w:rPr>
        <w:drawing>
          <wp:anchor distT="0" distB="0" distL="114300" distR="114300" simplePos="0" relativeHeight="252072960" behindDoc="0" locked="0" layoutInCell="1" allowOverlap="1" wp14:anchorId="4DDD4C2F" wp14:editId="3DC07992">
            <wp:simplePos x="0" y="0"/>
            <wp:positionH relativeFrom="column">
              <wp:posOffset>3848735</wp:posOffset>
            </wp:positionH>
            <wp:positionV relativeFrom="paragraph">
              <wp:posOffset>69850</wp:posOffset>
            </wp:positionV>
            <wp:extent cx="1894840" cy="1266825"/>
            <wp:effectExtent l="0" t="0" r="0" b="9525"/>
            <wp:wrapSquare wrapText="bothSides"/>
            <wp:docPr id="262" name="Picture 46" descr="shutterstock_1561857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6185711.jpg"/>
                    <pic:cNvPicPr/>
                  </pic:nvPicPr>
                  <pic:blipFill>
                    <a:blip r:embed="rId222" cstate="print"/>
                    <a:stretch>
                      <a:fillRect/>
                    </a:stretch>
                  </pic:blipFill>
                  <pic:spPr>
                    <a:xfrm>
                      <a:off x="0" y="0"/>
                      <a:ext cx="1894840" cy="1266825"/>
                    </a:xfrm>
                    <a:prstGeom prst="rect">
                      <a:avLst/>
                    </a:prstGeom>
                  </pic:spPr>
                </pic:pic>
              </a:graphicData>
            </a:graphic>
            <wp14:sizeRelH relativeFrom="margin">
              <wp14:pctWidth>0</wp14:pctWidth>
            </wp14:sizeRelH>
            <wp14:sizeRelV relativeFrom="margin">
              <wp14:pctHeight>0</wp14:pctHeight>
            </wp14:sizeRelV>
          </wp:anchor>
        </w:drawing>
      </w:r>
      <w:r w:rsidRPr="008420FD">
        <w:t>Cancellation fees</w:t>
      </w:r>
    </w:p>
    <w:p w:rsidR="00ED2343" w:rsidRPr="008420FD" w:rsidRDefault="002C4380" w:rsidP="00580048">
      <w:pPr>
        <w:pStyle w:val="Bullet1"/>
      </w:pPr>
      <w:r w:rsidRPr="008420FD">
        <w:t xml:space="preserve">Medical </w:t>
      </w:r>
      <w:r w:rsidR="00ED2343" w:rsidRPr="008420FD">
        <w:t>or dental expenses</w:t>
      </w:r>
    </w:p>
    <w:p w:rsidR="00ED2343" w:rsidRPr="008420FD" w:rsidRDefault="00ED2343" w:rsidP="00580048">
      <w:pPr>
        <w:pStyle w:val="Bullet1"/>
      </w:pPr>
      <w:r w:rsidRPr="008420FD">
        <w:t>Personal liability</w:t>
      </w:r>
    </w:p>
    <w:p w:rsidR="00ED2343" w:rsidRPr="008420FD" w:rsidRDefault="00ED2343" w:rsidP="00580048">
      <w:pPr>
        <w:pStyle w:val="Bullet1"/>
      </w:pPr>
      <w:r w:rsidRPr="008420FD">
        <w:t>Accidental death, disability or loss of income</w:t>
      </w:r>
    </w:p>
    <w:p w:rsidR="00ED2343" w:rsidRPr="008420FD" w:rsidRDefault="00ED2343" w:rsidP="00580048">
      <w:pPr>
        <w:pStyle w:val="Bullet1"/>
      </w:pPr>
      <w:r w:rsidRPr="008420FD">
        <w:t>Emergency travel arrangements e.g. repartition</w:t>
      </w:r>
    </w:p>
    <w:p w:rsidR="00ED2343" w:rsidRPr="008420FD" w:rsidRDefault="00ED2343" w:rsidP="00580048">
      <w:pPr>
        <w:pStyle w:val="Bullet1"/>
      </w:pPr>
      <w:r w:rsidRPr="008420FD">
        <w:t>Loss or damage to personal items – luggage, camera, travel documents</w:t>
      </w:r>
      <w:r w:rsidR="00580048" w:rsidRPr="008420FD">
        <w:t>.</w:t>
      </w:r>
    </w:p>
    <w:p w:rsidR="00ED2343" w:rsidRPr="008420FD" w:rsidRDefault="00ED2343" w:rsidP="00580048">
      <w:pPr>
        <w:pStyle w:val="BodyCopy"/>
        <w:rPr>
          <w:noProof w:val="0"/>
        </w:rPr>
      </w:pPr>
      <w:r w:rsidRPr="008420FD">
        <w:rPr>
          <w:noProof w:val="0"/>
        </w:rPr>
        <w:t>The premium charged will depend on the type of policy required and this depends on many factors, some of which follow:</w:t>
      </w:r>
    </w:p>
    <w:p w:rsidR="00ED2343" w:rsidRPr="008420FD" w:rsidRDefault="00ED2343" w:rsidP="00580048">
      <w:pPr>
        <w:pStyle w:val="Bullet1"/>
      </w:pPr>
      <w:r w:rsidRPr="008420FD">
        <w:t xml:space="preserve">Destination and duration </w:t>
      </w:r>
    </w:p>
    <w:p w:rsidR="00ED2343" w:rsidRPr="008420FD" w:rsidRDefault="00ED2343" w:rsidP="00580048">
      <w:pPr>
        <w:pStyle w:val="Bullet1"/>
      </w:pPr>
      <w:r w:rsidRPr="008420FD">
        <w:t>Purpose of the trip</w:t>
      </w:r>
    </w:p>
    <w:p w:rsidR="00ED2343" w:rsidRPr="008420FD" w:rsidRDefault="00ED2343" w:rsidP="00580048">
      <w:pPr>
        <w:pStyle w:val="Bullet1"/>
      </w:pPr>
      <w:r w:rsidRPr="008420FD">
        <w:t>Level of cover required</w:t>
      </w:r>
    </w:p>
    <w:p w:rsidR="00ED2343" w:rsidRPr="008420FD" w:rsidRDefault="00ED2343" w:rsidP="00580048">
      <w:pPr>
        <w:pStyle w:val="Bullet1"/>
      </w:pPr>
      <w:r w:rsidRPr="008420FD">
        <w:t>Age of the passenger</w:t>
      </w:r>
    </w:p>
    <w:p w:rsidR="00ED2343" w:rsidRPr="008420FD" w:rsidRDefault="00ED2343" w:rsidP="00580048">
      <w:pPr>
        <w:pStyle w:val="Bullet1"/>
      </w:pPr>
      <w:r w:rsidRPr="008420FD">
        <w:t>Excess selected</w:t>
      </w:r>
    </w:p>
    <w:p w:rsidR="00ED2343" w:rsidRPr="008420FD" w:rsidRDefault="00ED2343" w:rsidP="00580048">
      <w:pPr>
        <w:pStyle w:val="Bullet1"/>
      </w:pPr>
      <w:r w:rsidRPr="008420FD">
        <w:t>Existing medical conditions</w:t>
      </w:r>
      <w:r w:rsidR="00580048" w:rsidRPr="008420FD">
        <w:t>.</w:t>
      </w:r>
    </w:p>
    <w:p w:rsidR="00ED2343" w:rsidRPr="008420FD" w:rsidRDefault="00ED2343" w:rsidP="00580048">
      <w:pPr>
        <w:pStyle w:val="BodyCopy"/>
        <w:rPr>
          <w:noProof w:val="0"/>
        </w:rPr>
      </w:pPr>
      <w:r w:rsidRPr="008420FD">
        <w:rPr>
          <w:noProof w:val="0"/>
        </w:rPr>
        <w:t>Travel to some countries e.g. United States of America will attract higher premiums due to the high level of cover required for medical expenses.</w:t>
      </w:r>
    </w:p>
    <w:p w:rsidR="00ED2343" w:rsidRPr="008420FD" w:rsidRDefault="00ED2343" w:rsidP="00580048">
      <w:pPr>
        <w:pStyle w:val="BodyCopy"/>
        <w:rPr>
          <w:noProof w:val="0"/>
        </w:rPr>
      </w:pPr>
      <w:r w:rsidRPr="008420FD">
        <w:rPr>
          <w:noProof w:val="0"/>
        </w:rPr>
        <w:t>Similarly, passengers over a certain age or who require cover for existing medical conditions will be subject to a surcharge. Application for this type of cover requires the completion and submission of forms to the insurance company for evaluation.</w:t>
      </w:r>
    </w:p>
    <w:p w:rsidR="00ED2343" w:rsidRPr="008420FD" w:rsidRDefault="00ED2343" w:rsidP="00ED2343">
      <w:pPr>
        <w:rPr>
          <w:rFonts w:ascii="Helvetica" w:eastAsia="Times New Roman" w:hAnsi="Helvetica" w:cs="HelveticaNeueLTStd-LtCn"/>
          <w:color w:val="000000"/>
          <w:szCs w:val="24"/>
        </w:rPr>
      </w:pPr>
      <w:r w:rsidRPr="008420FD">
        <w:rPr>
          <w:rFonts w:ascii="Helvetica" w:eastAsia="Times New Roman" w:hAnsi="Helvetica" w:cs="HelveticaNeueLTStd-LtCn"/>
          <w:color w:val="000000"/>
          <w:szCs w:val="24"/>
        </w:rPr>
        <w:br w:type="page"/>
      </w:r>
    </w:p>
    <w:p w:rsidR="00ED2343" w:rsidRPr="008420FD" w:rsidRDefault="00ED2343" w:rsidP="00580048">
      <w:pPr>
        <w:pStyle w:val="Heading4"/>
        <w:rPr>
          <w:rFonts w:eastAsia="Times New Roman"/>
        </w:rPr>
      </w:pPr>
      <w:r w:rsidRPr="008420FD">
        <w:rPr>
          <w:rFonts w:eastAsia="Times New Roman"/>
        </w:rPr>
        <w:t>Limitations</w:t>
      </w:r>
    </w:p>
    <w:p w:rsidR="00ED2343" w:rsidRPr="008420FD" w:rsidRDefault="00ED2343" w:rsidP="00580048">
      <w:pPr>
        <w:pStyle w:val="BodyCopy"/>
        <w:rPr>
          <w:noProof w:val="0"/>
        </w:rPr>
      </w:pPr>
      <w:r w:rsidRPr="008420FD">
        <w:rPr>
          <w:noProof w:val="0"/>
        </w:rPr>
        <w:t xml:space="preserve">Particular destinations may have stated or </w:t>
      </w:r>
      <w:r w:rsidR="00291FA0" w:rsidRPr="008420FD">
        <w:rPr>
          <w:noProof w:val="0"/>
        </w:rPr>
        <w:t>self-evident</w:t>
      </w:r>
      <w:r w:rsidRPr="008420FD">
        <w:rPr>
          <w:noProof w:val="0"/>
        </w:rPr>
        <w:t xml:space="preserve"> limitations. Awareness in relation to these particular destinations, your client</w:t>
      </w:r>
      <w:r w:rsidR="00291FA0">
        <w:rPr>
          <w:noProof w:val="0"/>
        </w:rPr>
        <w:t>’</w:t>
      </w:r>
      <w:r w:rsidRPr="008420FD">
        <w:rPr>
          <w:noProof w:val="0"/>
        </w:rPr>
        <w:t>s needs and potential limitations is always a consideration when making recommend</w:t>
      </w:r>
      <w:r w:rsidR="00291FA0">
        <w:rPr>
          <w:noProof w:val="0"/>
        </w:rPr>
        <w:t>ation</w:t>
      </w:r>
      <w:r w:rsidRPr="008420FD">
        <w:rPr>
          <w:noProof w:val="0"/>
        </w:rPr>
        <w:t xml:space="preserve">s. </w:t>
      </w:r>
    </w:p>
    <w:p w:rsidR="00ED2343" w:rsidRPr="008420FD" w:rsidRDefault="00ED2343" w:rsidP="00580048">
      <w:pPr>
        <w:pStyle w:val="BodyCopy"/>
        <w:rPr>
          <w:noProof w:val="0"/>
        </w:rPr>
      </w:pPr>
      <w:r w:rsidRPr="008420FD">
        <w:rPr>
          <w:noProof w:val="0"/>
        </w:rPr>
        <w:t>Typically these relate to age, fitness or disability. Some examples:</w:t>
      </w:r>
    </w:p>
    <w:p w:rsidR="00ED2343" w:rsidRPr="008420FD" w:rsidRDefault="00ED2343" w:rsidP="00580048">
      <w:pPr>
        <w:pStyle w:val="Bullet1"/>
      </w:pPr>
      <w:r w:rsidRPr="008420FD">
        <w:t>Contiki Tours - only passengers aged 18-35 years old</w:t>
      </w:r>
    </w:p>
    <w:p w:rsidR="00ED2343" w:rsidRPr="008420FD" w:rsidRDefault="00ED2343" w:rsidP="00580048">
      <w:pPr>
        <w:pStyle w:val="Bullet1"/>
      </w:pPr>
      <w:r w:rsidRPr="008420FD">
        <w:rPr>
          <w:noProof/>
          <w:lang w:eastAsia="en-AU"/>
        </w:rPr>
        <w:drawing>
          <wp:anchor distT="0" distB="0" distL="114300" distR="114300" simplePos="0" relativeHeight="252081152" behindDoc="0" locked="0" layoutInCell="1" allowOverlap="1" wp14:anchorId="5411C3B8" wp14:editId="488E4661">
            <wp:simplePos x="0" y="0"/>
            <wp:positionH relativeFrom="column">
              <wp:posOffset>3771900</wp:posOffset>
            </wp:positionH>
            <wp:positionV relativeFrom="paragraph">
              <wp:posOffset>117475</wp:posOffset>
            </wp:positionV>
            <wp:extent cx="1959610" cy="1304925"/>
            <wp:effectExtent l="0" t="0" r="2540" b="9525"/>
            <wp:wrapSquare wrapText="bothSides"/>
            <wp:docPr id="264" name="Picture 24" descr="Happy Smile_142334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 Smile_142334158.jpg"/>
                    <pic:cNvPicPr/>
                  </pic:nvPicPr>
                  <pic:blipFill>
                    <a:blip r:embed="rId223" cstate="print"/>
                    <a:stretch>
                      <a:fillRect/>
                    </a:stretch>
                  </pic:blipFill>
                  <pic:spPr>
                    <a:xfrm>
                      <a:off x="0" y="0"/>
                      <a:ext cx="1959610" cy="1304925"/>
                    </a:xfrm>
                    <a:prstGeom prst="rect">
                      <a:avLst/>
                    </a:prstGeom>
                  </pic:spPr>
                </pic:pic>
              </a:graphicData>
            </a:graphic>
            <wp14:sizeRelH relativeFrom="margin">
              <wp14:pctWidth>0</wp14:pctWidth>
            </wp14:sizeRelH>
            <wp14:sizeRelV relativeFrom="margin">
              <wp14:pctHeight>0</wp14:pctHeight>
            </wp14:sizeRelV>
          </wp:anchor>
        </w:drawing>
      </w:r>
      <w:r w:rsidRPr="008420FD">
        <w:t>Evergreen Tours - primarily mature aged and seniors</w:t>
      </w:r>
    </w:p>
    <w:p w:rsidR="00ED2343" w:rsidRPr="008420FD" w:rsidRDefault="00ED2343" w:rsidP="00580048">
      <w:pPr>
        <w:pStyle w:val="Bullet1"/>
      </w:pPr>
      <w:r w:rsidRPr="008420FD">
        <w:t>Peregrine’s trekking in the Himalayas - stated fitness levels</w:t>
      </w:r>
    </w:p>
    <w:p w:rsidR="00ED2343" w:rsidRPr="008420FD" w:rsidRDefault="00ED2343" w:rsidP="00580048">
      <w:pPr>
        <w:pStyle w:val="Bullet1"/>
      </w:pPr>
      <w:r w:rsidRPr="008420FD">
        <w:t>Car hire - age and license requirements</w:t>
      </w:r>
    </w:p>
    <w:p w:rsidR="00ED2343" w:rsidRPr="008420FD" w:rsidRDefault="00ED2343" w:rsidP="00580048">
      <w:pPr>
        <w:pStyle w:val="Bullet1"/>
      </w:pPr>
      <w:r w:rsidRPr="008420FD">
        <w:t>Flights - mobility/companion requirements</w:t>
      </w:r>
    </w:p>
    <w:p w:rsidR="00ED2343" w:rsidRPr="008420FD" w:rsidRDefault="00ED2343" w:rsidP="00580048">
      <w:pPr>
        <w:pStyle w:val="Bullet1"/>
      </w:pPr>
      <w:r w:rsidRPr="008420FD">
        <w:t>Unaccompanied minors - children travelling alone</w:t>
      </w:r>
    </w:p>
    <w:p w:rsidR="00ED2343" w:rsidRPr="008420FD" w:rsidRDefault="00ED2343" w:rsidP="00580048">
      <w:pPr>
        <w:pStyle w:val="Bullet1"/>
      </w:pPr>
      <w:r w:rsidRPr="008420FD">
        <w:t>Accommodation - age of children permitted in room without an adult</w:t>
      </w:r>
    </w:p>
    <w:p w:rsidR="00ED2343" w:rsidRPr="008420FD" w:rsidRDefault="00ED2343" w:rsidP="00580048">
      <w:pPr>
        <w:pStyle w:val="Bullet1"/>
      </w:pPr>
      <w:r w:rsidRPr="008420FD">
        <w:t>Scuba diving - certification requirements</w:t>
      </w:r>
      <w:r w:rsidR="00580048" w:rsidRPr="008420FD">
        <w:t>.</w:t>
      </w:r>
    </w:p>
    <w:p w:rsidR="00ED2343" w:rsidRPr="008420FD" w:rsidRDefault="00ED2343" w:rsidP="00580048">
      <w:pPr>
        <w:pStyle w:val="Heading4"/>
        <w:rPr>
          <w:rFonts w:eastAsia="Times New Roman"/>
          <w:color w:val="45545F"/>
          <w:sz w:val="28"/>
          <w:szCs w:val="28"/>
        </w:rPr>
      </w:pPr>
      <w:r w:rsidRPr="008420FD">
        <w:rPr>
          <w:rFonts w:eastAsia="Times New Roman"/>
        </w:rPr>
        <w:t>Safety and risk – adventure</w:t>
      </w:r>
      <w:r w:rsidRPr="008420FD">
        <w:rPr>
          <w:rFonts w:eastAsia="Times New Roman"/>
          <w:color w:val="45545F"/>
          <w:sz w:val="28"/>
          <w:szCs w:val="28"/>
        </w:rPr>
        <w:t xml:space="preserve"> </w:t>
      </w:r>
      <w:r w:rsidRPr="008420FD">
        <w:rPr>
          <w:rFonts w:eastAsia="Times New Roman"/>
        </w:rPr>
        <w:t>destinations</w:t>
      </w:r>
    </w:p>
    <w:p w:rsidR="00ED2343" w:rsidRPr="008420FD" w:rsidRDefault="002C4380" w:rsidP="00580048">
      <w:pPr>
        <w:pStyle w:val="BodyCopy"/>
        <w:rPr>
          <w:noProof w:val="0"/>
        </w:rPr>
      </w:pPr>
      <w:r w:rsidRPr="008420FD">
        <w:rPr>
          <w:lang w:eastAsia="en-AU"/>
        </w:rPr>
        <w:drawing>
          <wp:anchor distT="0" distB="0" distL="114300" distR="114300" simplePos="0" relativeHeight="252080128" behindDoc="0" locked="0" layoutInCell="1" allowOverlap="1" wp14:anchorId="2B665EFB" wp14:editId="11569289">
            <wp:simplePos x="0" y="0"/>
            <wp:positionH relativeFrom="column">
              <wp:posOffset>4162425</wp:posOffset>
            </wp:positionH>
            <wp:positionV relativeFrom="paragraph">
              <wp:posOffset>74930</wp:posOffset>
            </wp:positionV>
            <wp:extent cx="1552575" cy="1295400"/>
            <wp:effectExtent l="0" t="0" r="9525" b="0"/>
            <wp:wrapSquare wrapText="bothSides"/>
            <wp:docPr id="265" name="Picture 22" descr="W416_adventure_shutterstock_1602415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16_adventure_shutterstock_160241570.jpg"/>
                    <pic:cNvPicPr/>
                  </pic:nvPicPr>
                  <pic:blipFill>
                    <a:blip r:embed="rId224" cstate="print"/>
                    <a:stretch>
                      <a:fillRect/>
                    </a:stretch>
                  </pic:blipFill>
                  <pic:spPr>
                    <a:xfrm>
                      <a:off x="0" y="0"/>
                      <a:ext cx="1552575" cy="1295400"/>
                    </a:xfrm>
                    <a:prstGeom prst="rect">
                      <a:avLst/>
                    </a:prstGeom>
                  </pic:spPr>
                </pic:pic>
              </a:graphicData>
            </a:graphic>
          </wp:anchor>
        </w:drawing>
      </w:r>
      <w:r w:rsidR="00ED2343" w:rsidRPr="008420FD">
        <w:rPr>
          <w:noProof w:val="0"/>
        </w:rPr>
        <w:t>A number of destinations and services in the market place have some kind of inherent risk. The most common of these are adventure and soft adventure tours or tours to remote destinations.</w:t>
      </w:r>
    </w:p>
    <w:p w:rsidR="00ED2343" w:rsidRPr="008420FD" w:rsidRDefault="00ED2343" w:rsidP="00580048">
      <w:pPr>
        <w:pStyle w:val="BodyCopy"/>
        <w:rPr>
          <w:noProof w:val="0"/>
        </w:rPr>
      </w:pPr>
      <w:r w:rsidRPr="008420FD">
        <w:rPr>
          <w:noProof w:val="0"/>
        </w:rPr>
        <w:t xml:space="preserve">Most of these Tour Operators will cover this issue in their booking conditions under an ‘assumption of risk’ type clause. It is important therefore that you routinely provide all passengers with a copy of the terms and conditions and </w:t>
      </w:r>
      <w:proofErr w:type="gramStart"/>
      <w:r w:rsidRPr="008420FD">
        <w:rPr>
          <w:noProof w:val="0"/>
        </w:rPr>
        <w:t>that</w:t>
      </w:r>
      <w:proofErr w:type="gramEnd"/>
      <w:r w:rsidRPr="008420FD">
        <w:rPr>
          <w:noProof w:val="0"/>
        </w:rPr>
        <w:t xml:space="preserve"> they confirm that they have read and understood them.</w:t>
      </w:r>
    </w:p>
    <w:p w:rsidR="00ED2343" w:rsidRPr="008420FD" w:rsidRDefault="00ED2343" w:rsidP="00580048">
      <w:pPr>
        <w:pStyle w:val="Heading4"/>
        <w:rPr>
          <w:rFonts w:eastAsia="Times New Roman"/>
        </w:rPr>
      </w:pPr>
      <w:r w:rsidRPr="008420FD">
        <w:rPr>
          <w:rFonts w:eastAsia="Times New Roman"/>
        </w:rPr>
        <w:t>Non operation of the destination – tour cancellation</w:t>
      </w:r>
    </w:p>
    <w:p w:rsidR="00ED2343" w:rsidRPr="008420FD" w:rsidRDefault="00580048" w:rsidP="00580048">
      <w:pPr>
        <w:pStyle w:val="BodyCopy"/>
        <w:rPr>
          <w:noProof w:val="0"/>
        </w:rPr>
      </w:pPr>
      <w:r w:rsidRPr="008420FD">
        <w:rPr>
          <w:lang w:eastAsia="en-AU"/>
        </w:rPr>
        <w:drawing>
          <wp:anchor distT="0" distB="0" distL="114300" distR="114300" simplePos="0" relativeHeight="252082176" behindDoc="0" locked="0" layoutInCell="1" allowOverlap="1" wp14:anchorId="24A9E38D" wp14:editId="248B634E">
            <wp:simplePos x="0" y="0"/>
            <wp:positionH relativeFrom="column">
              <wp:posOffset>635</wp:posOffset>
            </wp:positionH>
            <wp:positionV relativeFrom="paragraph">
              <wp:posOffset>71120</wp:posOffset>
            </wp:positionV>
            <wp:extent cx="1171575" cy="1763395"/>
            <wp:effectExtent l="0" t="0" r="9525" b="8255"/>
            <wp:wrapSquare wrapText="bothSides"/>
            <wp:docPr id="266" name="Picture 31" descr="shutterstock_14099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9602.jpg"/>
                    <pic:cNvPicPr/>
                  </pic:nvPicPr>
                  <pic:blipFill>
                    <a:blip r:embed="rId225" cstate="print"/>
                    <a:stretch>
                      <a:fillRect/>
                    </a:stretch>
                  </pic:blipFill>
                  <pic:spPr>
                    <a:xfrm>
                      <a:off x="0" y="0"/>
                      <a:ext cx="1171575" cy="1763395"/>
                    </a:xfrm>
                    <a:prstGeom prst="rect">
                      <a:avLst/>
                    </a:prstGeom>
                  </pic:spPr>
                </pic:pic>
              </a:graphicData>
            </a:graphic>
            <wp14:sizeRelH relativeFrom="margin">
              <wp14:pctWidth>0</wp14:pctWidth>
            </wp14:sizeRelH>
            <wp14:sizeRelV relativeFrom="margin">
              <wp14:pctHeight>0</wp14:pctHeight>
            </wp14:sizeRelV>
          </wp:anchor>
        </w:drawing>
      </w:r>
      <w:r w:rsidR="00ED2343" w:rsidRPr="008420FD">
        <w:rPr>
          <w:noProof w:val="0"/>
        </w:rPr>
        <w:t xml:space="preserve">Whenever you book a scheduled departure of a tour there is always the risk that if the minimum numbers for that particular tour departure is not achieved, that the tour operator may elect to cancel the tour. </w:t>
      </w:r>
    </w:p>
    <w:p w:rsidR="00ED2343" w:rsidRPr="008420FD" w:rsidRDefault="00ED2343" w:rsidP="00580048">
      <w:pPr>
        <w:pStyle w:val="BodyCopy"/>
        <w:rPr>
          <w:noProof w:val="0"/>
        </w:rPr>
      </w:pPr>
      <w:r w:rsidRPr="008420FD">
        <w:rPr>
          <w:noProof w:val="0"/>
        </w:rPr>
        <w:t xml:space="preserve">Usually, the operator will give sufficient notice of the cancellation and offer alternatives. Never the less, this can cause significant inconvenience, some stress and extra work for the travel consultant if the itinerary has to be reworked. </w:t>
      </w:r>
    </w:p>
    <w:p w:rsidR="00ED2343" w:rsidRPr="008420FD" w:rsidRDefault="00ED2343" w:rsidP="00580048">
      <w:pPr>
        <w:pStyle w:val="BodyCopy"/>
        <w:rPr>
          <w:noProof w:val="0"/>
        </w:rPr>
      </w:pPr>
      <w:r w:rsidRPr="008420FD">
        <w:rPr>
          <w:noProof w:val="0"/>
        </w:rPr>
        <w:t>In addition, cancellation or amendment fees may be incurred for other destinations and services which as a consequence need to be changed, amended or even cancelled.</w:t>
      </w:r>
    </w:p>
    <w:p w:rsidR="00ED2343" w:rsidRPr="008420FD" w:rsidRDefault="00ED2343">
      <w:pPr>
        <w:rPr>
          <w:rFonts w:ascii="Helvetica" w:eastAsia="Times New Roman" w:hAnsi="Helvetica" w:cs="Chevin-Thin"/>
          <w:color w:val="000000"/>
        </w:rPr>
      </w:pPr>
      <w:r w:rsidRPr="008420FD">
        <w:rPr>
          <w:rFonts w:ascii="Helvetica" w:eastAsia="Times New Roman" w:hAnsi="Helvetica" w:cs="Chevin-Thin"/>
          <w:color w:val="000000"/>
        </w:rPr>
        <w:br w:type="page"/>
      </w:r>
    </w:p>
    <w:p w:rsidR="00580048" w:rsidRPr="008420FD" w:rsidRDefault="00580048" w:rsidP="00580048">
      <w:pPr>
        <w:pStyle w:val="Bullet1"/>
        <w:numPr>
          <w:ilvl w:val="0"/>
          <w:numId w:val="0"/>
        </w:numPr>
        <w:ind w:left="357"/>
      </w:pPr>
      <w:r w:rsidRPr="008420FD">
        <w:rPr>
          <w:noProof/>
          <w:lang w:eastAsia="en-AU"/>
        </w:rPr>
        <mc:AlternateContent>
          <mc:Choice Requires="wpg">
            <w:drawing>
              <wp:anchor distT="0" distB="0" distL="114300" distR="114300" simplePos="0" relativeHeight="252208128" behindDoc="0" locked="0" layoutInCell="1" allowOverlap="1" wp14:anchorId="76E84CFC" wp14:editId="48DE60F3">
                <wp:simplePos x="0" y="0"/>
                <wp:positionH relativeFrom="column">
                  <wp:posOffset>0</wp:posOffset>
                </wp:positionH>
                <wp:positionV relativeFrom="paragraph">
                  <wp:posOffset>53340</wp:posOffset>
                </wp:positionV>
                <wp:extent cx="5592445" cy="981710"/>
                <wp:effectExtent l="0" t="0" r="8255" b="8890"/>
                <wp:wrapNone/>
                <wp:docPr id="440" name="Group 440"/>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41" name="Text Box 441"/>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80048">
                              <w:pPr>
                                <w:spacing w:after="0" w:line="240" w:lineRule="auto"/>
                                <w:jc w:val="center"/>
                                <w:rPr>
                                  <w:rFonts w:ascii="Helvetica" w:hAnsi="Helvetica" w:cs="Chevin-DemiBold"/>
                                  <w:b/>
                                  <w:bCs/>
                                  <w:i/>
                                  <w:sz w:val="32"/>
                                  <w:szCs w:val="32"/>
                                  <w:lang w:val="en-US"/>
                                </w:rPr>
                              </w:pPr>
                            </w:p>
                            <w:p w:rsidR="004C669D" w:rsidRDefault="004C669D" w:rsidP="005800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2" name="Text Box 442"/>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80048">
                              <w:pPr>
                                <w:spacing w:before="240" w:after="120" w:line="240" w:lineRule="auto"/>
                              </w:pPr>
                              <w:r>
                                <w:rPr>
                                  <w:rFonts w:ascii="Helvetica" w:hAnsi="Helvetica" w:cs="Chevin-DemiBold"/>
                                  <w:b/>
                                  <w:bCs/>
                                  <w:i/>
                                  <w:sz w:val="32"/>
                                  <w:szCs w:val="32"/>
                                  <w:lang w:val="en-US"/>
                                </w:rPr>
                                <w:t>Identify and share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3" name="Text Box 443"/>
                        <wps:cNvSpPr txBox="1"/>
                        <wps:spPr>
                          <a:xfrm>
                            <a:off x="118538" y="635000"/>
                            <a:ext cx="1215029" cy="346710"/>
                          </a:xfrm>
                          <a:prstGeom prst="rect">
                            <a:avLst/>
                          </a:prstGeom>
                          <a:solidFill>
                            <a:sysClr val="window" lastClr="FFFFFF"/>
                          </a:solidFill>
                          <a:ln w="6350">
                            <a:noFill/>
                          </a:ln>
                          <a:effectLst/>
                        </wps:spPr>
                        <wps:txbx>
                          <w:txbxContent>
                            <w:p w:rsidR="004C669D" w:rsidRPr="000D4B98" w:rsidRDefault="004C669D" w:rsidP="00580048">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15</w:t>
                              </w:r>
                            </w:p>
                            <w:p w:rsidR="004C669D" w:rsidRDefault="004C669D" w:rsidP="00580048">
                              <w:pPr>
                                <w:spacing w:after="0" w:line="240" w:lineRule="auto"/>
                                <w:jc w:val="center"/>
                                <w:rPr>
                                  <w:rFonts w:ascii="Helvetica" w:hAnsi="Helvetica" w:cs="Chevin-DemiBold"/>
                                  <w:b/>
                                  <w:bCs/>
                                  <w:i/>
                                  <w:sz w:val="32"/>
                                  <w:szCs w:val="32"/>
                                  <w:lang w:val="en-US"/>
                                </w:rPr>
                              </w:pPr>
                            </w:p>
                            <w:p w:rsidR="004C669D" w:rsidRDefault="004C669D" w:rsidP="005800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40" o:spid="_x0000_s1100" style="position:absolute;left:0;text-align:left;margin-left:0;margin-top:4.2pt;width:440.35pt;height:77.3pt;z-index:252208128;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">
                <v:shape id="Text Box 441" o:spid="_x0000_s110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13MYA&#10;AADcAAAADwAAAGRycy9kb3ducmV2LnhtbESPT4vCMBTE74LfITxhb5oqupSuUaQgLqIH/1y8vW2e&#10;bbF5qU3Uup9+Iyx4HGbmN8x03ppK3KlxpWUFw0EEgjizuuRcwfGw7McgnEfWWFkmBU9yMJ91O1NM&#10;tH3wju57n4sAYZeggsL7OpHSZQUZdANbEwfvbBuDPsgml7rBR4CbSo6i6FMaLDksFFhTWlB22d+M&#10;gnW63OLuZ2Ti3ypdbc6L+no8TZT66LWLLxCeWv8O/7e/tYLxeAivM+EIyN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13MYAAADcAAAADwAAAAAAAAAAAAAAAACYAgAAZHJz&#10;L2Rvd25yZXYueG1sUEsFBgAAAAAEAAQA9QAAAIsDAAAAAA==&#10;" filled="f" stroked="f" strokeweight=".5pt">
                  <v:textbox>
                    <w:txbxContent>
                      <w:p w:rsidR="004C669D" w:rsidRDefault="004C669D" w:rsidP="00580048">
                        <w:pPr>
                          <w:spacing w:after="0" w:line="240" w:lineRule="auto"/>
                          <w:jc w:val="center"/>
                          <w:rPr>
                            <w:rFonts w:ascii="Helvetica" w:hAnsi="Helvetica" w:cs="Chevin-DemiBold"/>
                            <w:b/>
                            <w:bCs/>
                            <w:i/>
                            <w:sz w:val="32"/>
                            <w:szCs w:val="32"/>
                            <w:lang w:val="en-US"/>
                          </w:rPr>
                        </w:pPr>
                      </w:p>
                      <w:p w:rsidR="004C669D" w:rsidRDefault="004C669D" w:rsidP="00580048"/>
                    </w:txbxContent>
                  </v:textbox>
                </v:shape>
                <v:shape id="Text Box 442" o:spid="_x0000_s110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oeVscA&#10;AADcAAAADwAAAGRycy9kb3ducmV2LnhtbESPT2vCQBTE74V+h+UJXopu/FMtqauIWC291ailt0f2&#10;mYRm34bsmsRv3xUKPQ4z8xtmsepMKRqqXWFZwWgYgSBOrS44U3BM3gYvIJxH1lhaJgU3crBaPj4s&#10;MNa25U9qDj4TAcIuRgW591UspUtzMuiGtiIO3sXWBn2QdSZ1jW2Am1KOo2gmDRYcFnKsaJNT+nO4&#10;GgXfT9nXh+t2p3byPKm2+yaZn3WiVL/XrV9BeOr8f/iv/a4VTKdjuJ8JR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qHlbHAAAA3AAAAA8AAAAAAAAAAAAAAAAAmAIAAGRy&#10;cy9kb3ducmV2LnhtbFBLBQYAAAAABAAEAPUAAACMAwAAAAA=&#10;" fillcolor="white [3201]" stroked="f" strokeweight=".5pt">
                  <v:textbox>
                    <w:txbxContent>
                      <w:p w:rsidR="004C669D" w:rsidRDefault="004C669D" w:rsidP="00580048">
                        <w:pPr>
                          <w:spacing w:before="240" w:after="120" w:line="240" w:lineRule="auto"/>
                        </w:pPr>
                        <w:r>
                          <w:rPr>
                            <w:rFonts w:ascii="Helvetica" w:hAnsi="Helvetica" w:cs="Chevin-DemiBold"/>
                            <w:b/>
                            <w:bCs/>
                            <w:i/>
                            <w:sz w:val="32"/>
                            <w:szCs w:val="32"/>
                            <w:lang w:val="en-US"/>
                          </w:rPr>
                          <w:t>Identify and share destination information</w:t>
                        </w:r>
                      </w:p>
                    </w:txbxContent>
                  </v:textbox>
                </v:shape>
                <v:shape id="Text Box 443" o:spid="_x0000_s1103" type="#_x0000_t202" style="position:absolute;left:1185;top:6350;width:1215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rEoMYA&#10;AADcAAAADwAAAGRycy9kb3ducmV2LnhtbESPQWvCQBSE7wX/w/KE3urGKlJSV5HSokKDbVrw+sg+&#10;k2j2bdjdmtRf7wqFHoeZ+YaZL3vTiDM5X1tWMB4lIIgLq2suFXx/vT08gfABWWNjmRT8koflYnA3&#10;x1Tbjj/pnIdSRAj7FBVUIbSplL6oyKAf2ZY4egfrDIYoXSm1wy7CTSMfk2QmDdYcFyps6aWi4pT/&#10;GAX7Ll+73XZ7/Gg32WV3ybN3es2Uuh/2q2cQgfrwH/5rb7SC6XQCtzPxCM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rEoMYAAADcAAAADwAAAAAAAAAAAAAAAACYAgAAZHJz&#10;L2Rvd25yZXYueG1sUEsFBgAAAAAEAAQA9QAAAIsDAAAAAA==&#10;" fillcolor="window" stroked="f" strokeweight=".5pt">
                  <v:textbox>
                    <w:txbxContent>
                      <w:p w:rsidR="004C669D" w:rsidRPr="000D4B98" w:rsidRDefault="004C669D" w:rsidP="00580048">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15</w:t>
                        </w:r>
                      </w:p>
                      <w:p w:rsidR="004C669D" w:rsidRDefault="004C669D" w:rsidP="00580048">
                        <w:pPr>
                          <w:spacing w:after="0" w:line="240" w:lineRule="auto"/>
                          <w:jc w:val="center"/>
                          <w:rPr>
                            <w:rFonts w:ascii="Helvetica" w:hAnsi="Helvetica" w:cs="Chevin-DemiBold"/>
                            <w:b/>
                            <w:bCs/>
                            <w:i/>
                            <w:sz w:val="32"/>
                            <w:szCs w:val="32"/>
                            <w:lang w:val="en-US"/>
                          </w:rPr>
                        </w:pPr>
                      </w:p>
                      <w:p w:rsidR="004C669D" w:rsidRDefault="004C669D" w:rsidP="00580048"/>
                    </w:txbxContent>
                  </v:textbox>
                </v:shape>
              </v:group>
            </w:pict>
          </mc:Fallback>
        </mc:AlternateContent>
      </w:r>
      <w:r w:rsidRPr="008420FD">
        <w:rPr>
          <w:noProof/>
          <w:lang w:eastAsia="en-AU"/>
        </w:rPr>
        <mc:AlternateContent>
          <mc:Choice Requires="wps">
            <w:drawing>
              <wp:anchor distT="0" distB="0" distL="114300" distR="114300" simplePos="0" relativeHeight="252209152" behindDoc="1" locked="0" layoutInCell="1" allowOverlap="1" wp14:anchorId="163A186E" wp14:editId="4DC7F8BF">
                <wp:simplePos x="0" y="0"/>
                <wp:positionH relativeFrom="column">
                  <wp:posOffset>-98637</wp:posOffset>
                </wp:positionH>
                <wp:positionV relativeFrom="paragraph">
                  <wp:posOffset>11430</wp:posOffset>
                </wp:positionV>
                <wp:extent cx="5791200" cy="1100243"/>
                <wp:effectExtent l="0" t="0" r="19050" b="24130"/>
                <wp:wrapNone/>
                <wp:docPr id="444" name="Text Box 444"/>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5800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44" o:spid="_x0000_s1104" type="#_x0000_t202" style="position:absolute;left:0;text-align:left;margin-left:-7.75pt;margin-top:.9pt;width:456pt;height:86.65pt;z-index:-25110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1fn9O3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580048"/>
                  </w:txbxContent>
                </v:textbox>
              </v:shape>
            </w:pict>
          </mc:Fallback>
        </mc:AlternateContent>
      </w:r>
      <w:r w:rsidRPr="008420FD">
        <w:rPr>
          <w:noProof/>
          <w:lang w:eastAsia="en-AU"/>
        </w:rPr>
        <w:drawing>
          <wp:anchor distT="0" distB="0" distL="114300" distR="114300" simplePos="0" relativeHeight="252207104" behindDoc="0" locked="0" layoutInCell="1" allowOverlap="1" wp14:anchorId="0B9E877D" wp14:editId="5BC0808E">
            <wp:simplePos x="0" y="0"/>
            <wp:positionH relativeFrom="column">
              <wp:posOffset>363220</wp:posOffset>
            </wp:positionH>
            <wp:positionV relativeFrom="paragraph">
              <wp:posOffset>58420</wp:posOffset>
            </wp:positionV>
            <wp:extent cx="647700" cy="628650"/>
            <wp:effectExtent l="0" t="0" r="0" b="0"/>
            <wp:wrapSquare wrapText="bothSides"/>
            <wp:docPr id="445"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80048" w:rsidRPr="008420FD" w:rsidRDefault="00580048" w:rsidP="00580048">
      <w:pPr>
        <w:pStyle w:val="BodyCopy"/>
        <w:rPr>
          <w:noProof w:val="0"/>
        </w:rPr>
      </w:pPr>
    </w:p>
    <w:p w:rsidR="00580048" w:rsidRPr="008420FD" w:rsidRDefault="00580048" w:rsidP="00580048">
      <w:pPr>
        <w:pStyle w:val="BodyCopy"/>
        <w:rPr>
          <w:noProof w:val="0"/>
        </w:rPr>
      </w:pPr>
    </w:p>
    <w:p w:rsidR="00580048" w:rsidRPr="008420FD" w:rsidRDefault="00580048" w:rsidP="00580048">
      <w:pPr>
        <w:pStyle w:val="BodyCopy"/>
        <w:rPr>
          <w:noProof w:val="0"/>
        </w:rPr>
      </w:pPr>
    </w:p>
    <w:p w:rsidR="00580048" w:rsidRPr="008420FD" w:rsidRDefault="00580048" w:rsidP="00580048">
      <w:pPr>
        <w:pStyle w:val="BodyCopy"/>
        <w:rPr>
          <w:noProof w:val="0"/>
        </w:rPr>
      </w:pPr>
    </w:p>
    <w:p w:rsidR="00DE6E3C" w:rsidRPr="008420FD" w:rsidRDefault="00DE6E3C" w:rsidP="00DE6E3C">
      <w:pPr>
        <w:autoSpaceDE w:val="0"/>
        <w:autoSpaceDN w:val="0"/>
        <w:adjustRightInd w:val="0"/>
        <w:spacing w:before="80" w:after="120" w:line="240" w:lineRule="auto"/>
        <w:rPr>
          <w:rFonts w:ascii="Helvetica" w:hAnsi="Helvetica"/>
        </w:rPr>
      </w:pPr>
      <w:r w:rsidRPr="008420FD">
        <w:rPr>
          <w:rFonts w:ascii="Helvetica" w:hAnsi="Helvetica"/>
        </w:rPr>
        <w:t xml:space="preserve">Based on the trip you have selected in Activity 6, you are required to prepare </w:t>
      </w:r>
      <w:r w:rsidR="00ED2343" w:rsidRPr="008420FD">
        <w:rPr>
          <w:rFonts w:ascii="Helvetica" w:hAnsi="Helvetica"/>
        </w:rPr>
        <w:t>collect and present destination information</w:t>
      </w:r>
      <w:r w:rsidRPr="008420FD">
        <w:rPr>
          <w:rFonts w:ascii="Helvetica" w:hAnsi="Helvetica"/>
        </w:rPr>
        <w:t xml:space="preserve"> that you would present to a client.</w:t>
      </w:r>
    </w:p>
    <w:p w:rsidR="002C4380" w:rsidRPr="008420FD" w:rsidRDefault="002C4380" w:rsidP="002C4380">
      <w:pPr>
        <w:pStyle w:val="BodyText"/>
        <w:rPr>
          <w:rFonts w:ascii="Helvetica" w:hAnsi="Helvetica"/>
        </w:rPr>
      </w:pPr>
      <w:r w:rsidRPr="008420FD">
        <w:rPr>
          <w:rFonts w:ascii="Helvetica" w:hAnsi="Helvetica"/>
        </w:rPr>
        <w:t>You will have 10 minutes to make the presentation.</w:t>
      </w:r>
    </w:p>
    <w:p w:rsidR="00DE6E3C" w:rsidRPr="008420FD" w:rsidRDefault="00DE6E3C" w:rsidP="00580048">
      <w:pPr>
        <w:pStyle w:val="BodyCopyBold"/>
        <w:rPr>
          <w:noProof w:val="0"/>
        </w:rPr>
      </w:pPr>
      <w:r w:rsidRPr="008420FD">
        <w:rPr>
          <w:noProof w:val="0"/>
        </w:rPr>
        <w:t>Please delete sections that do not apply to your client needs.</w:t>
      </w:r>
    </w:p>
    <w:p w:rsidR="00DE6E3C" w:rsidRPr="008420FD" w:rsidRDefault="00DE6E3C" w:rsidP="00580048">
      <w:pPr>
        <w:pStyle w:val="BodyCopy"/>
        <w:spacing w:before="240" w:after="240"/>
        <w:rPr>
          <w:noProof w:val="0"/>
        </w:rPr>
      </w:pPr>
      <w:r w:rsidRPr="008420FD">
        <w:rPr>
          <w:noProof w:val="0"/>
        </w:rPr>
        <w:t>Client requirements / needs:</w:t>
      </w:r>
    </w:p>
    <w:p w:rsidR="00580048" w:rsidRPr="008420FD" w:rsidRDefault="00580048" w:rsidP="00580048">
      <w:pPr>
        <w:pStyle w:val="ActivityRulesInsertTab"/>
      </w:pPr>
      <w:r w:rsidRPr="008420FD">
        <w:tab/>
      </w:r>
    </w:p>
    <w:p w:rsidR="00580048" w:rsidRPr="008420FD" w:rsidRDefault="00580048" w:rsidP="00580048">
      <w:pPr>
        <w:pStyle w:val="ActivityRulesInsertTab"/>
      </w:pPr>
      <w:r w:rsidRPr="008420FD">
        <w:tab/>
      </w:r>
    </w:p>
    <w:p w:rsidR="00580048" w:rsidRPr="008420FD" w:rsidRDefault="00580048" w:rsidP="00580048">
      <w:pPr>
        <w:pStyle w:val="ActivityRulesInsertTab"/>
      </w:pPr>
      <w:r w:rsidRPr="008420FD">
        <w:tab/>
      </w:r>
    </w:p>
    <w:p w:rsidR="00DE6E3C" w:rsidRPr="008420FD" w:rsidRDefault="00DE6E3C" w:rsidP="00580048">
      <w:pPr>
        <w:pStyle w:val="BodyCopy"/>
        <w:spacing w:before="240" w:after="240"/>
        <w:rPr>
          <w:noProof w:val="0"/>
        </w:rPr>
      </w:pPr>
      <w:r w:rsidRPr="008420FD">
        <w:rPr>
          <w:noProof w:val="0"/>
        </w:rPr>
        <w:t>Summary description of trip:</w:t>
      </w:r>
    </w:p>
    <w:p w:rsidR="00580048" w:rsidRPr="008420FD" w:rsidRDefault="00580048" w:rsidP="00580048">
      <w:pPr>
        <w:pStyle w:val="ActivityRulesInsertTab"/>
      </w:pPr>
      <w:r w:rsidRPr="008420FD">
        <w:tab/>
      </w:r>
    </w:p>
    <w:p w:rsidR="00580048" w:rsidRPr="008420FD" w:rsidRDefault="00580048" w:rsidP="00580048">
      <w:pPr>
        <w:pStyle w:val="ActivityRulesInsertTab"/>
      </w:pPr>
      <w:r w:rsidRPr="008420FD">
        <w:tab/>
      </w:r>
    </w:p>
    <w:p w:rsidR="00580048" w:rsidRPr="008420FD" w:rsidRDefault="00580048" w:rsidP="00580048">
      <w:pPr>
        <w:pStyle w:val="ActivityRulesInsertTab"/>
      </w:pPr>
      <w:r w:rsidRPr="008420FD">
        <w:tab/>
      </w:r>
    </w:p>
    <w:p w:rsidR="00DE6E3C" w:rsidRPr="008420FD" w:rsidRDefault="00DE6E3C" w:rsidP="00580048">
      <w:pPr>
        <w:pStyle w:val="BodyCopy"/>
        <w:spacing w:before="240" w:after="240"/>
        <w:rPr>
          <w:noProof w:val="0"/>
        </w:rPr>
      </w:pPr>
      <w:r w:rsidRPr="008420FD">
        <w:rPr>
          <w:noProof w:val="0"/>
        </w:rPr>
        <w:t>Key aspects / inclusions of trip:</w:t>
      </w:r>
    </w:p>
    <w:p w:rsidR="00580048" w:rsidRPr="008420FD" w:rsidRDefault="00580048" w:rsidP="00580048">
      <w:pPr>
        <w:pStyle w:val="ActivityRulesInsertTab"/>
      </w:pPr>
      <w:r w:rsidRPr="008420FD">
        <w:tab/>
      </w:r>
    </w:p>
    <w:p w:rsidR="00580048" w:rsidRPr="008420FD" w:rsidRDefault="00580048" w:rsidP="00580048">
      <w:pPr>
        <w:pStyle w:val="ActivityRulesInsertTab"/>
      </w:pPr>
      <w:r w:rsidRPr="008420FD">
        <w:tab/>
      </w:r>
    </w:p>
    <w:p w:rsidR="00580048" w:rsidRPr="008420FD" w:rsidRDefault="00580048" w:rsidP="00580048">
      <w:pPr>
        <w:pStyle w:val="ActivityRulesInsertTab"/>
      </w:pPr>
      <w:r w:rsidRPr="008420FD">
        <w:tab/>
      </w:r>
    </w:p>
    <w:p w:rsidR="00580048" w:rsidRPr="008420FD" w:rsidRDefault="00580048" w:rsidP="00DE6E3C">
      <w:pPr>
        <w:autoSpaceDE w:val="0"/>
        <w:autoSpaceDN w:val="0"/>
        <w:adjustRightInd w:val="0"/>
        <w:spacing w:before="80" w:after="120" w:line="240" w:lineRule="auto"/>
        <w:rPr>
          <w:rFonts w:ascii="Helvetica" w:hAnsi="Helvetica"/>
        </w:rPr>
      </w:pPr>
      <w:r w:rsidRPr="008420FD">
        <w:rPr>
          <w:rFonts w:ascii="Helvetica" w:hAnsi="Helvetica" w:cs="Chevin-DemiBold"/>
          <w:b/>
          <w:bCs/>
          <w:i/>
          <w:noProof/>
          <w:sz w:val="32"/>
          <w:szCs w:val="32"/>
        </w:rPr>
        <w:drawing>
          <wp:anchor distT="0" distB="0" distL="114300" distR="114300" simplePos="0" relativeHeight="252062720" behindDoc="0" locked="0" layoutInCell="1" allowOverlap="1" wp14:anchorId="2D43E53D" wp14:editId="20BE1F1E">
            <wp:simplePos x="0" y="0"/>
            <wp:positionH relativeFrom="column">
              <wp:posOffset>1981200</wp:posOffset>
            </wp:positionH>
            <wp:positionV relativeFrom="paragraph">
              <wp:posOffset>113030</wp:posOffset>
            </wp:positionV>
            <wp:extent cx="1719580" cy="1143000"/>
            <wp:effectExtent l="0" t="0" r="0" b="0"/>
            <wp:wrapSquare wrapText="bothSides"/>
            <wp:docPr id="246" name="Picture 114" descr="A21 shutterstock_1820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1 shutterstock_182028425.jpg"/>
                    <pic:cNvPicPr/>
                  </pic:nvPicPr>
                  <pic:blipFill>
                    <a:blip r:embed="rId226" cstate="print"/>
                    <a:stretch>
                      <a:fillRect/>
                    </a:stretch>
                  </pic:blipFill>
                  <pic:spPr>
                    <a:xfrm>
                      <a:off x="0" y="0"/>
                      <a:ext cx="1719580" cy="1143000"/>
                    </a:xfrm>
                    <a:prstGeom prst="rect">
                      <a:avLst/>
                    </a:prstGeom>
                  </pic:spPr>
                </pic:pic>
              </a:graphicData>
            </a:graphic>
            <wp14:sizeRelH relativeFrom="margin">
              <wp14:pctWidth>0</wp14:pctWidth>
            </wp14:sizeRelH>
            <wp14:sizeRelV relativeFrom="margin">
              <wp14:pctHeight>0</wp14:pctHeight>
            </wp14:sizeRelV>
          </wp:anchor>
        </w:drawing>
      </w:r>
    </w:p>
    <w:p w:rsidR="00580048" w:rsidRPr="008420FD" w:rsidRDefault="00580048" w:rsidP="00DE6E3C">
      <w:pPr>
        <w:autoSpaceDE w:val="0"/>
        <w:autoSpaceDN w:val="0"/>
        <w:adjustRightInd w:val="0"/>
        <w:spacing w:before="80" w:after="120" w:line="240" w:lineRule="auto"/>
        <w:rPr>
          <w:rFonts w:ascii="Helvetica" w:hAnsi="Helvetica"/>
        </w:rPr>
      </w:pPr>
    </w:p>
    <w:p w:rsidR="00580048" w:rsidRPr="008420FD" w:rsidRDefault="00580048" w:rsidP="00DE6E3C">
      <w:pPr>
        <w:autoSpaceDE w:val="0"/>
        <w:autoSpaceDN w:val="0"/>
        <w:adjustRightInd w:val="0"/>
        <w:spacing w:before="80" w:after="120" w:line="240" w:lineRule="auto"/>
        <w:rPr>
          <w:rFonts w:ascii="Helvetica" w:hAnsi="Helvetica"/>
        </w:rPr>
      </w:pPr>
    </w:p>
    <w:p w:rsidR="00580048" w:rsidRPr="008420FD" w:rsidRDefault="00580048" w:rsidP="00DE6E3C">
      <w:pPr>
        <w:autoSpaceDE w:val="0"/>
        <w:autoSpaceDN w:val="0"/>
        <w:adjustRightInd w:val="0"/>
        <w:spacing w:before="80" w:after="120" w:line="240" w:lineRule="auto"/>
        <w:rPr>
          <w:rFonts w:ascii="Helvetica" w:hAnsi="Helvetica"/>
        </w:rPr>
      </w:pPr>
    </w:p>
    <w:p w:rsidR="00580048" w:rsidRPr="008420FD" w:rsidRDefault="00580048" w:rsidP="00DE6E3C">
      <w:pPr>
        <w:autoSpaceDE w:val="0"/>
        <w:autoSpaceDN w:val="0"/>
        <w:adjustRightInd w:val="0"/>
        <w:spacing w:before="80" w:after="120" w:line="240" w:lineRule="auto"/>
        <w:rPr>
          <w:rFonts w:ascii="Helvetica" w:hAnsi="Helvetica"/>
        </w:rPr>
      </w:pPr>
    </w:p>
    <w:p w:rsidR="00580048" w:rsidRPr="008420FD" w:rsidRDefault="00580048" w:rsidP="00DE6E3C">
      <w:pPr>
        <w:autoSpaceDE w:val="0"/>
        <w:autoSpaceDN w:val="0"/>
        <w:adjustRightInd w:val="0"/>
        <w:spacing w:before="80" w:after="120" w:line="240" w:lineRule="auto"/>
        <w:rPr>
          <w:rFonts w:ascii="Helvetica" w:hAnsi="Helvetica"/>
        </w:rPr>
      </w:pPr>
    </w:p>
    <w:p w:rsidR="00DE6E3C" w:rsidRPr="008420FD" w:rsidRDefault="00DE6E3C" w:rsidP="00DE6E3C">
      <w:pPr>
        <w:rPr>
          <w:rFonts w:ascii="Helvetica" w:hAnsi="Helvetica"/>
        </w:rPr>
      </w:pPr>
      <w:r w:rsidRPr="008420FD">
        <w:rPr>
          <w:rFonts w:ascii="Helvetica" w:hAnsi="Helvetica"/>
        </w:rPr>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c>
          <w:tcPr>
            <w:tcW w:w="9242" w:type="dxa"/>
            <w:gridSpan w:val="2"/>
            <w:shd w:val="clear" w:color="auto" w:fill="000000" w:themeFill="text1"/>
          </w:tcPr>
          <w:p w:rsidR="00DE6E3C" w:rsidRPr="008420FD" w:rsidRDefault="00DE6E3C" w:rsidP="005C7C12">
            <w:pPr>
              <w:pStyle w:val="TableHeading"/>
              <w:rPr>
                <w:noProof w:val="0"/>
              </w:rPr>
            </w:pPr>
            <w:r w:rsidRPr="008420FD">
              <w:rPr>
                <w:noProof w:val="0"/>
              </w:rPr>
              <w:t>GENERAL INFORMATION</w:t>
            </w: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 xml:space="preserve">Date of </w:t>
            </w:r>
            <w:r w:rsidR="005C7C12" w:rsidRPr="008420FD">
              <w:rPr>
                <w:noProof w:val="0"/>
              </w:rPr>
              <w:t>quotation and reference number</w:t>
            </w:r>
            <w:r w:rsidR="005C7C12" w:rsidRPr="008420FD">
              <w:rPr>
                <w:noProof w:val="0"/>
              </w:rPr>
              <w:br/>
            </w:r>
            <w:r w:rsidRPr="008420FD">
              <w:rPr>
                <w:noProof w:val="0"/>
              </w:rPr>
              <w:t>(if applicable)</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Clients name</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 xml:space="preserve">Phone contacts </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Email address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Address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Dates of travel</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Length of travel and class of travel</w:t>
            </w:r>
          </w:p>
        </w:tc>
        <w:tc>
          <w:tcPr>
            <w:tcW w:w="4621" w:type="dxa"/>
          </w:tcPr>
          <w:p w:rsidR="00DE6E3C" w:rsidRPr="008420FD" w:rsidRDefault="00DE6E3C" w:rsidP="005C7C12">
            <w:pPr>
              <w:pStyle w:val="TableText"/>
              <w:rPr>
                <w:noProof w:val="0"/>
              </w:rPr>
            </w:pPr>
          </w:p>
        </w:tc>
      </w:tr>
      <w:tr w:rsidR="00DE6E3C" w:rsidRPr="008420FD" w:rsidTr="00576823">
        <w:tc>
          <w:tcPr>
            <w:tcW w:w="9242" w:type="dxa"/>
            <w:gridSpan w:val="2"/>
            <w:shd w:val="clear" w:color="auto" w:fill="000000" w:themeFill="text1"/>
          </w:tcPr>
          <w:p w:rsidR="00DE6E3C" w:rsidRPr="008420FD" w:rsidRDefault="00DE6E3C" w:rsidP="005C7C12">
            <w:pPr>
              <w:pStyle w:val="TableHeading"/>
              <w:rPr>
                <w:noProof w:val="0"/>
              </w:rPr>
            </w:pPr>
            <w:r w:rsidRPr="008420FD">
              <w:rPr>
                <w:noProof w:val="0"/>
              </w:rPr>
              <w:t>TRAVEL DESTINATIONS AND SERVICES</w:t>
            </w:r>
          </w:p>
        </w:tc>
      </w:tr>
      <w:tr w:rsidR="00DE6E3C" w:rsidRPr="008420FD" w:rsidTr="00576823">
        <w:tc>
          <w:tcPr>
            <w:tcW w:w="9242" w:type="dxa"/>
            <w:gridSpan w:val="2"/>
          </w:tcPr>
          <w:p w:rsidR="00DE6E3C" w:rsidRPr="008420FD" w:rsidRDefault="00DE6E3C" w:rsidP="005C7C12">
            <w:pPr>
              <w:pStyle w:val="TableTextBold"/>
              <w:rPr>
                <w:noProof w:val="0"/>
              </w:rPr>
            </w:pPr>
            <w:r w:rsidRPr="008420FD">
              <w:rPr>
                <w:noProof w:val="0"/>
              </w:rPr>
              <w:t>Flights</w:t>
            </w: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Airline details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Destinations and routings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Class of travel</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Departure and return dates – remember to include the year</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Fare validity – for sale and for travel dates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Air fare per person</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Taxes per person (always state that these are subject to change)</w:t>
            </w:r>
          </w:p>
        </w:tc>
        <w:tc>
          <w:tcPr>
            <w:tcW w:w="4621" w:type="dxa"/>
          </w:tcPr>
          <w:p w:rsidR="00DE6E3C" w:rsidRPr="008420FD" w:rsidRDefault="00DE6E3C" w:rsidP="005C7C12">
            <w:pPr>
              <w:pStyle w:val="TableText"/>
              <w:rPr>
                <w:noProof w:val="0"/>
              </w:rPr>
            </w:pPr>
          </w:p>
        </w:tc>
      </w:tr>
    </w:tbl>
    <w:p w:rsidR="00DE6E3C" w:rsidRPr="008420FD" w:rsidRDefault="00DE6E3C" w:rsidP="00DE6E3C">
      <w:r w:rsidRPr="008420FD">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c>
          <w:tcPr>
            <w:tcW w:w="9242" w:type="dxa"/>
            <w:gridSpan w:val="2"/>
          </w:tcPr>
          <w:p w:rsidR="00DE6E3C" w:rsidRPr="008420FD" w:rsidRDefault="00DE6E3C" w:rsidP="005C7C12">
            <w:pPr>
              <w:pStyle w:val="TableTextBold"/>
              <w:rPr>
                <w:noProof w:val="0"/>
              </w:rPr>
            </w:pPr>
            <w:r w:rsidRPr="008420FD">
              <w:rPr>
                <w:noProof w:val="0"/>
              </w:rPr>
              <w:t>Accommodation</w:t>
            </w:r>
          </w:p>
        </w:tc>
      </w:tr>
      <w:tr w:rsidR="00DE6E3C" w:rsidRPr="008420FD" w:rsidTr="00576823">
        <w:tc>
          <w:tcPr>
            <w:tcW w:w="4621" w:type="dxa"/>
          </w:tcPr>
          <w:p w:rsidR="00DE6E3C" w:rsidRPr="008420FD" w:rsidRDefault="00DE6E3C" w:rsidP="005C7C12">
            <w:pPr>
              <w:pStyle w:val="TableText"/>
              <w:rPr>
                <w:noProof w:val="0"/>
              </w:rPr>
            </w:pPr>
            <w:r w:rsidRPr="008420FD">
              <w:rPr>
                <w:noProof w:val="0"/>
              </w:rPr>
              <w:t>Name of accommodation and location</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Room type and bedding configurations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Check-in and check-out dates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Total number of nights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Any extras or inclusions such as meals, transfers etc</w:t>
            </w:r>
            <w:r w:rsidR="000C2A76" w:rsidRPr="008420FD">
              <w:rPr>
                <w:noProof w:val="0"/>
              </w:rPr>
              <w:t>.</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Cost per person per night and total amount for the stay</w:t>
            </w:r>
          </w:p>
        </w:tc>
        <w:tc>
          <w:tcPr>
            <w:tcW w:w="4621" w:type="dxa"/>
          </w:tcPr>
          <w:p w:rsidR="00DE6E3C" w:rsidRPr="008420FD" w:rsidRDefault="00DE6E3C" w:rsidP="005C7C12">
            <w:pPr>
              <w:pStyle w:val="TableText"/>
              <w:rPr>
                <w:noProof w:val="0"/>
              </w:rPr>
            </w:pPr>
          </w:p>
        </w:tc>
      </w:tr>
      <w:tr w:rsidR="00DE6E3C" w:rsidRPr="008420FD" w:rsidTr="00576823">
        <w:tc>
          <w:tcPr>
            <w:tcW w:w="9242" w:type="dxa"/>
            <w:gridSpan w:val="2"/>
          </w:tcPr>
          <w:p w:rsidR="00DE6E3C" w:rsidRPr="008420FD" w:rsidRDefault="00DE6E3C" w:rsidP="005C7C12">
            <w:pPr>
              <w:pStyle w:val="TableTextBold"/>
              <w:rPr>
                <w:noProof w:val="0"/>
              </w:rPr>
            </w:pPr>
            <w:r w:rsidRPr="008420FD">
              <w:rPr>
                <w:noProof w:val="0"/>
              </w:rPr>
              <w:t>Cruises</w:t>
            </w: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Name of the cruise line or company</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Name of the ship</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Name of cruise, including code</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Number of days or nights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Departure date, time and location</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Return date, arrival time and location</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Cabin type and deck location</w:t>
            </w:r>
          </w:p>
        </w:tc>
        <w:tc>
          <w:tcPr>
            <w:tcW w:w="4621" w:type="dxa"/>
          </w:tcPr>
          <w:p w:rsidR="00DE6E3C" w:rsidRPr="008420FD" w:rsidRDefault="00DE6E3C" w:rsidP="005C7C12">
            <w:pPr>
              <w:pStyle w:val="TableText"/>
              <w:rPr>
                <w:noProof w:val="0"/>
              </w:rPr>
            </w:pPr>
          </w:p>
        </w:tc>
      </w:tr>
    </w:tbl>
    <w:p w:rsidR="00DE6E3C" w:rsidRPr="008420FD" w:rsidRDefault="00DE6E3C" w:rsidP="00DE6E3C">
      <w:r w:rsidRPr="008420FD">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c>
          <w:tcPr>
            <w:tcW w:w="9242" w:type="dxa"/>
            <w:gridSpan w:val="2"/>
          </w:tcPr>
          <w:p w:rsidR="00DE6E3C" w:rsidRPr="008420FD" w:rsidRDefault="00DE6E3C" w:rsidP="005C7C12">
            <w:pPr>
              <w:pStyle w:val="TableTextBold"/>
              <w:rPr>
                <w:noProof w:val="0"/>
              </w:rPr>
            </w:pPr>
            <w:r w:rsidRPr="008420FD">
              <w:rPr>
                <w:noProof w:val="0"/>
              </w:rPr>
              <w:t>Tours</w:t>
            </w: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Tour company name</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Tour name, code and duration</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Departure date, time and location/city</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Arrival date, time and location/city</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Rooming details – single, twin, triple</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Inclusions</w:t>
            </w:r>
          </w:p>
        </w:tc>
        <w:tc>
          <w:tcPr>
            <w:tcW w:w="4621" w:type="dxa"/>
          </w:tcPr>
          <w:p w:rsidR="00DE6E3C" w:rsidRPr="008420FD" w:rsidRDefault="00DE6E3C" w:rsidP="005C7C12">
            <w:pPr>
              <w:pStyle w:val="TableText"/>
              <w:rPr>
                <w:noProof w:val="0"/>
              </w:rPr>
            </w:pPr>
          </w:p>
        </w:tc>
      </w:tr>
      <w:tr w:rsidR="00DE6E3C" w:rsidRPr="008420FD" w:rsidTr="00576823">
        <w:tc>
          <w:tcPr>
            <w:tcW w:w="9242" w:type="dxa"/>
            <w:gridSpan w:val="2"/>
          </w:tcPr>
          <w:p w:rsidR="00DE6E3C" w:rsidRPr="008420FD" w:rsidRDefault="00DE6E3C" w:rsidP="005C7C12">
            <w:pPr>
              <w:pStyle w:val="TableTextBold"/>
              <w:rPr>
                <w:noProof w:val="0"/>
              </w:rPr>
            </w:pPr>
            <w:r w:rsidRPr="008420FD">
              <w:rPr>
                <w:noProof w:val="0"/>
              </w:rPr>
              <w:t>Other travel destinations and services</w:t>
            </w: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Company used</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Destinations and services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Inclusions / exclusions</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Costs</w:t>
            </w:r>
          </w:p>
        </w:tc>
        <w:tc>
          <w:tcPr>
            <w:tcW w:w="4621" w:type="dxa"/>
          </w:tcPr>
          <w:p w:rsidR="00DE6E3C" w:rsidRPr="008420FD" w:rsidRDefault="00DE6E3C" w:rsidP="005C7C12">
            <w:pPr>
              <w:pStyle w:val="TableText"/>
              <w:rPr>
                <w:noProof w:val="0"/>
              </w:rPr>
            </w:pPr>
          </w:p>
        </w:tc>
      </w:tr>
      <w:tr w:rsidR="00DE6E3C" w:rsidRPr="008420FD" w:rsidTr="00576823">
        <w:tc>
          <w:tcPr>
            <w:tcW w:w="9242" w:type="dxa"/>
            <w:gridSpan w:val="2"/>
          </w:tcPr>
          <w:p w:rsidR="00DE6E3C" w:rsidRPr="008420FD" w:rsidRDefault="00DE6E3C" w:rsidP="005C7C12">
            <w:pPr>
              <w:pStyle w:val="TableTextBold"/>
              <w:rPr>
                <w:noProof w:val="0"/>
              </w:rPr>
            </w:pPr>
            <w:r w:rsidRPr="008420FD">
              <w:rPr>
                <w:noProof w:val="0"/>
              </w:rPr>
              <w:t>Transfers</w:t>
            </w: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Date</w:t>
            </w:r>
          </w:p>
        </w:tc>
        <w:tc>
          <w:tcPr>
            <w:tcW w:w="4621" w:type="dxa"/>
          </w:tcPr>
          <w:p w:rsidR="00DE6E3C" w:rsidRPr="008420FD" w:rsidRDefault="00DE6E3C" w:rsidP="005C7C12">
            <w:pPr>
              <w:pStyle w:val="TableText"/>
              <w:rPr>
                <w:noProof w:val="0"/>
              </w:rPr>
            </w:pPr>
          </w:p>
        </w:tc>
      </w:tr>
      <w:tr w:rsidR="00DE6E3C" w:rsidRPr="008420FD" w:rsidTr="005C7C12">
        <w:trPr>
          <w:trHeight w:val="794"/>
        </w:trPr>
        <w:tc>
          <w:tcPr>
            <w:tcW w:w="4621" w:type="dxa"/>
          </w:tcPr>
          <w:p w:rsidR="00DE6E3C" w:rsidRPr="008420FD" w:rsidRDefault="00DE6E3C" w:rsidP="005C7C12">
            <w:pPr>
              <w:pStyle w:val="TableText"/>
              <w:rPr>
                <w:noProof w:val="0"/>
              </w:rPr>
            </w:pPr>
            <w:r w:rsidRPr="008420FD">
              <w:rPr>
                <w:noProof w:val="0"/>
              </w:rPr>
              <w:t>Type of transfer – seat in coach</w:t>
            </w:r>
          </w:p>
        </w:tc>
        <w:tc>
          <w:tcPr>
            <w:tcW w:w="4621" w:type="dxa"/>
          </w:tcPr>
          <w:p w:rsidR="00DE6E3C" w:rsidRPr="008420FD" w:rsidRDefault="00DE6E3C" w:rsidP="005C7C12">
            <w:pPr>
              <w:pStyle w:val="TableText"/>
              <w:rPr>
                <w:noProof w:val="0"/>
              </w:rPr>
            </w:pPr>
          </w:p>
        </w:tc>
      </w:tr>
    </w:tbl>
    <w:p w:rsidR="00DE6E3C" w:rsidRPr="008420FD" w:rsidRDefault="00DE6E3C" w:rsidP="00DE6E3C">
      <w:r w:rsidRPr="008420FD">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rPr>
          <w:trHeight w:val="467"/>
        </w:trPr>
        <w:tc>
          <w:tcPr>
            <w:tcW w:w="9242" w:type="dxa"/>
            <w:gridSpan w:val="2"/>
          </w:tcPr>
          <w:p w:rsidR="00DE6E3C" w:rsidRPr="008420FD" w:rsidRDefault="00DE6E3C" w:rsidP="005C7C12">
            <w:pPr>
              <w:pStyle w:val="TableTextBold"/>
              <w:rPr>
                <w:noProof w:val="0"/>
              </w:rPr>
            </w:pPr>
            <w:r w:rsidRPr="008420FD">
              <w:rPr>
                <w:noProof w:val="0"/>
              </w:rPr>
              <w:t>Car hire / Rentals</w:t>
            </w:r>
          </w:p>
        </w:tc>
      </w:tr>
      <w:tr w:rsidR="00DE6E3C" w:rsidRPr="008420FD" w:rsidTr="005C7C12">
        <w:trPr>
          <w:trHeight w:val="680"/>
        </w:trPr>
        <w:tc>
          <w:tcPr>
            <w:tcW w:w="4621" w:type="dxa"/>
          </w:tcPr>
          <w:p w:rsidR="00DE6E3C" w:rsidRPr="008420FD" w:rsidRDefault="00DE6E3C" w:rsidP="005C7C12">
            <w:pPr>
              <w:pStyle w:val="TableText"/>
              <w:rPr>
                <w:noProof w:val="0"/>
              </w:rPr>
            </w:pPr>
            <w:r w:rsidRPr="008420FD">
              <w:rPr>
                <w:noProof w:val="0"/>
              </w:rPr>
              <w:t>Name of company they are using – Avis, Budget, Hertz etc</w:t>
            </w:r>
            <w:r w:rsidR="005C7C12" w:rsidRPr="008420FD">
              <w:rPr>
                <w:noProof w:val="0"/>
              </w:rPr>
              <w:t>.</w:t>
            </w:r>
          </w:p>
        </w:tc>
        <w:tc>
          <w:tcPr>
            <w:tcW w:w="4621" w:type="dxa"/>
          </w:tcPr>
          <w:p w:rsidR="00DE6E3C" w:rsidRPr="008420FD" w:rsidRDefault="00DE6E3C" w:rsidP="005C7C12">
            <w:pPr>
              <w:pStyle w:val="TableText"/>
              <w:rPr>
                <w:noProof w:val="0"/>
              </w:rPr>
            </w:pPr>
          </w:p>
        </w:tc>
      </w:tr>
      <w:tr w:rsidR="00DE6E3C" w:rsidRPr="008420FD" w:rsidTr="005C7C12">
        <w:trPr>
          <w:trHeight w:val="680"/>
        </w:trPr>
        <w:tc>
          <w:tcPr>
            <w:tcW w:w="4621" w:type="dxa"/>
          </w:tcPr>
          <w:p w:rsidR="00DE6E3C" w:rsidRPr="008420FD" w:rsidRDefault="00DE6E3C" w:rsidP="005C7C12">
            <w:pPr>
              <w:pStyle w:val="TableText"/>
              <w:rPr>
                <w:noProof w:val="0"/>
              </w:rPr>
            </w:pPr>
            <w:r w:rsidRPr="008420FD">
              <w:rPr>
                <w:noProof w:val="0"/>
              </w:rPr>
              <w:t>Vehicle group or type – compact, midsize, group C etc</w:t>
            </w:r>
            <w:r w:rsidR="005C7C12" w:rsidRPr="008420FD">
              <w:rPr>
                <w:noProof w:val="0"/>
              </w:rPr>
              <w:t>.</w:t>
            </w:r>
          </w:p>
        </w:tc>
        <w:tc>
          <w:tcPr>
            <w:tcW w:w="4621" w:type="dxa"/>
          </w:tcPr>
          <w:p w:rsidR="00DE6E3C" w:rsidRPr="008420FD" w:rsidRDefault="00DE6E3C" w:rsidP="005C7C12">
            <w:pPr>
              <w:pStyle w:val="TableText"/>
              <w:rPr>
                <w:noProof w:val="0"/>
              </w:rPr>
            </w:pPr>
          </w:p>
        </w:tc>
      </w:tr>
      <w:tr w:rsidR="00DE6E3C" w:rsidRPr="008420FD" w:rsidTr="005C7C12">
        <w:trPr>
          <w:trHeight w:val="680"/>
        </w:trPr>
        <w:tc>
          <w:tcPr>
            <w:tcW w:w="4621" w:type="dxa"/>
          </w:tcPr>
          <w:p w:rsidR="00DE6E3C" w:rsidRPr="008420FD" w:rsidRDefault="00DE6E3C" w:rsidP="005C7C12">
            <w:pPr>
              <w:pStyle w:val="TableText"/>
              <w:rPr>
                <w:noProof w:val="0"/>
              </w:rPr>
            </w:pPr>
            <w:r w:rsidRPr="008420FD">
              <w:rPr>
                <w:noProof w:val="0"/>
              </w:rPr>
              <w:t>Transmission – manual or automatic</w:t>
            </w:r>
          </w:p>
        </w:tc>
        <w:tc>
          <w:tcPr>
            <w:tcW w:w="4621" w:type="dxa"/>
          </w:tcPr>
          <w:p w:rsidR="00DE6E3C" w:rsidRPr="008420FD" w:rsidRDefault="00DE6E3C" w:rsidP="005C7C12">
            <w:pPr>
              <w:pStyle w:val="TableText"/>
              <w:rPr>
                <w:noProof w:val="0"/>
              </w:rPr>
            </w:pPr>
          </w:p>
        </w:tc>
      </w:tr>
      <w:tr w:rsidR="00DE6E3C" w:rsidRPr="008420FD" w:rsidTr="005C7C12">
        <w:trPr>
          <w:trHeight w:val="680"/>
        </w:trPr>
        <w:tc>
          <w:tcPr>
            <w:tcW w:w="4621" w:type="dxa"/>
          </w:tcPr>
          <w:p w:rsidR="00DE6E3C" w:rsidRPr="008420FD" w:rsidRDefault="00DE6E3C" w:rsidP="005C7C12">
            <w:pPr>
              <w:pStyle w:val="TableText"/>
              <w:rPr>
                <w:noProof w:val="0"/>
              </w:rPr>
            </w:pPr>
            <w:r w:rsidRPr="008420FD">
              <w:rPr>
                <w:noProof w:val="0"/>
              </w:rPr>
              <w:t>Pick up and drop off dates, times and location</w:t>
            </w:r>
          </w:p>
        </w:tc>
        <w:tc>
          <w:tcPr>
            <w:tcW w:w="4621" w:type="dxa"/>
          </w:tcPr>
          <w:p w:rsidR="00DE6E3C" w:rsidRPr="008420FD" w:rsidRDefault="00DE6E3C" w:rsidP="005C7C12">
            <w:pPr>
              <w:pStyle w:val="TableText"/>
              <w:rPr>
                <w:noProof w:val="0"/>
              </w:rPr>
            </w:pPr>
          </w:p>
        </w:tc>
      </w:tr>
      <w:tr w:rsidR="00DE6E3C" w:rsidRPr="008420FD" w:rsidTr="005C7C12">
        <w:trPr>
          <w:trHeight w:val="680"/>
        </w:trPr>
        <w:tc>
          <w:tcPr>
            <w:tcW w:w="4621" w:type="dxa"/>
          </w:tcPr>
          <w:p w:rsidR="00DE6E3C" w:rsidRPr="008420FD" w:rsidRDefault="00DE6E3C" w:rsidP="005C7C12">
            <w:pPr>
              <w:pStyle w:val="TableText"/>
              <w:rPr>
                <w:noProof w:val="0"/>
              </w:rPr>
            </w:pPr>
            <w:r w:rsidRPr="008420FD">
              <w:rPr>
                <w:noProof w:val="0"/>
              </w:rPr>
              <w:t>Rate – if paying direct</w:t>
            </w:r>
          </w:p>
        </w:tc>
        <w:tc>
          <w:tcPr>
            <w:tcW w:w="4621" w:type="dxa"/>
          </w:tcPr>
          <w:p w:rsidR="00DE6E3C" w:rsidRPr="008420FD" w:rsidRDefault="00DE6E3C" w:rsidP="005C7C12">
            <w:pPr>
              <w:pStyle w:val="TableText"/>
              <w:rPr>
                <w:noProof w:val="0"/>
              </w:rPr>
            </w:pPr>
          </w:p>
        </w:tc>
      </w:tr>
      <w:tr w:rsidR="00DE6E3C" w:rsidRPr="008420FD" w:rsidTr="005C7C12">
        <w:trPr>
          <w:trHeight w:val="680"/>
        </w:trPr>
        <w:tc>
          <w:tcPr>
            <w:tcW w:w="4621" w:type="dxa"/>
          </w:tcPr>
          <w:p w:rsidR="00DE6E3C" w:rsidRPr="008420FD" w:rsidRDefault="00DE6E3C" w:rsidP="005C7C12">
            <w:pPr>
              <w:pStyle w:val="TableText"/>
              <w:rPr>
                <w:noProof w:val="0"/>
              </w:rPr>
            </w:pPr>
            <w:r w:rsidRPr="008420FD">
              <w:rPr>
                <w:noProof w:val="0"/>
              </w:rPr>
              <w:t>Rental Inclusions – mileage, additional drivers, insurances, taxes</w:t>
            </w:r>
          </w:p>
        </w:tc>
        <w:tc>
          <w:tcPr>
            <w:tcW w:w="4621" w:type="dxa"/>
          </w:tcPr>
          <w:p w:rsidR="00DE6E3C" w:rsidRPr="008420FD" w:rsidRDefault="00DE6E3C" w:rsidP="005C7C12">
            <w:pPr>
              <w:pStyle w:val="TableText"/>
              <w:rPr>
                <w:noProof w:val="0"/>
              </w:rPr>
            </w:pPr>
          </w:p>
        </w:tc>
      </w:tr>
      <w:tr w:rsidR="00DE6E3C" w:rsidRPr="008420FD" w:rsidTr="005C7C12">
        <w:trPr>
          <w:trHeight w:val="680"/>
        </w:trPr>
        <w:tc>
          <w:tcPr>
            <w:tcW w:w="4621" w:type="dxa"/>
          </w:tcPr>
          <w:p w:rsidR="00DE6E3C" w:rsidRPr="008420FD" w:rsidRDefault="00DE6E3C" w:rsidP="005C7C12">
            <w:pPr>
              <w:pStyle w:val="TableText"/>
              <w:rPr>
                <w:noProof w:val="0"/>
              </w:rPr>
            </w:pPr>
            <w:r w:rsidRPr="008420FD">
              <w:rPr>
                <w:noProof w:val="0"/>
              </w:rPr>
              <w:t>Any additional local payments for additional services e.g. GPS</w:t>
            </w:r>
          </w:p>
        </w:tc>
        <w:tc>
          <w:tcPr>
            <w:tcW w:w="4621" w:type="dxa"/>
          </w:tcPr>
          <w:p w:rsidR="00DE6E3C" w:rsidRPr="008420FD" w:rsidRDefault="00DE6E3C" w:rsidP="005C7C12">
            <w:pPr>
              <w:pStyle w:val="TableText"/>
              <w:rPr>
                <w:noProof w:val="0"/>
              </w:rPr>
            </w:pPr>
          </w:p>
        </w:tc>
      </w:tr>
      <w:tr w:rsidR="00DE6E3C" w:rsidRPr="008420FD" w:rsidTr="00576823">
        <w:tc>
          <w:tcPr>
            <w:tcW w:w="4621" w:type="dxa"/>
            <w:shd w:val="clear" w:color="auto" w:fill="000000" w:themeFill="text1"/>
          </w:tcPr>
          <w:p w:rsidR="00DE6E3C" w:rsidRPr="008420FD" w:rsidRDefault="00DE6E3C" w:rsidP="005C7C12">
            <w:pPr>
              <w:pStyle w:val="TableHeading"/>
              <w:rPr>
                <w:noProof w:val="0"/>
              </w:rPr>
            </w:pPr>
            <w:r w:rsidRPr="008420FD">
              <w:rPr>
                <w:noProof w:val="0"/>
              </w:rPr>
              <w:t>DESTINATION INFORMATION</w:t>
            </w:r>
          </w:p>
        </w:tc>
        <w:tc>
          <w:tcPr>
            <w:tcW w:w="4621" w:type="dxa"/>
            <w:shd w:val="clear" w:color="auto" w:fill="000000" w:themeFill="text1"/>
          </w:tcPr>
          <w:p w:rsidR="00DE6E3C" w:rsidRPr="008420FD" w:rsidRDefault="00DE6E3C" w:rsidP="005C7C12">
            <w:pPr>
              <w:pStyle w:val="TableHeading"/>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Attractions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Activities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History</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Language</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bl>
    <w:p w:rsidR="005C7C12" w:rsidRPr="008420FD" w:rsidRDefault="005C7C12">
      <w:r w:rsidRPr="008420FD">
        <w:rPr>
          <w:b/>
        </w:rPr>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000000" w:themeFill="text1"/>
          </w:tcPr>
          <w:p w:rsidR="00DE6E3C" w:rsidRPr="008420FD" w:rsidRDefault="00DE6E3C" w:rsidP="005C7C12">
            <w:pPr>
              <w:pStyle w:val="TableHeading"/>
              <w:rPr>
                <w:noProof w:val="0"/>
              </w:rPr>
            </w:pPr>
            <w:r w:rsidRPr="008420FD">
              <w:rPr>
                <w:noProof w:val="0"/>
              </w:rPr>
              <w:t>DESTINATION INFORMATION</w:t>
            </w:r>
          </w:p>
        </w:tc>
        <w:tc>
          <w:tcPr>
            <w:tcW w:w="4621" w:type="dxa"/>
            <w:shd w:val="clear" w:color="auto" w:fill="000000" w:themeFill="text1"/>
          </w:tcPr>
          <w:p w:rsidR="00DE6E3C" w:rsidRPr="008420FD" w:rsidRDefault="00DE6E3C" w:rsidP="005C7C12">
            <w:pPr>
              <w:pStyle w:val="TableHeading"/>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Population</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Geographical features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Local customs and culture</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Climate</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shd w:val="clear" w:color="auto" w:fill="000000" w:themeFill="text1"/>
          </w:tcPr>
          <w:p w:rsidR="00DE6E3C" w:rsidRPr="008420FD" w:rsidRDefault="00DE6E3C" w:rsidP="005C7C12">
            <w:pPr>
              <w:pStyle w:val="TableHeading"/>
              <w:rPr>
                <w:noProof w:val="0"/>
              </w:rPr>
            </w:pPr>
            <w:r w:rsidRPr="008420FD">
              <w:rPr>
                <w:noProof w:val="0"/>
              </w:rPr>
              <w:t>SPECIFIC DETAILS</w:t>
            </w:r>
          </w:p>
        </w:tc>
        <w:tc>
          <w:tcPr>
            <w:tcW w:w="4621" w:type="dxa"/>
            <w:shd w:val="clear" w:color="auto" w:fill="000000" w:themeFill="text1"/>
          </w:tcPr>
          <w:p w:rsidR="00DE6E3C" w:rsidRPr="008420FD" w:rsidRDefault="00DE6E3C" w:rsidP="005C7C12">
            <w:pPr>
              <w:pStyle w:val="TableHeading"/>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Seasonality</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Availability</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Costing considerations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bl>
    <w:p w:rsidR="005C7C12" w:rsidRPr="008420FD" w:rsidRDefault="005C7C12">
      <w:r w:rsidRPr="008420FD">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c>
          <w:tcPr>
            <w:tcW w:w="4621" w:type="dxa"/>
          </w:tcPr>
          <w:p w:rsidR="00DE6E3C" w:rsidRPr="008420FD" w:rsidRDefault="00DE6E3C" w:rsidP="005C7C12">
            <w:pPr>
              <w:pStyle w:val="TableText"/>
              <w:rPr>
                <w:noProof w:val="0"/>
              </w:rPr>
            </w:pPr>
            <w:r w:rsidRPr="008420FD">
              <w:rPr>
                <w:noProof w:val="0"/>
              </w:rPr>
              <w:t>Additional travel costs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rFonts w:cs="Chevin-Thin"/>
                <w:noProof w:val="0"/>
                <w:color w:val="000000"/>
              </w:rPr>
            </w:pPr>
            <w:r w:rsidRPr="008420FD">
              <w:rPr>
                <w:rFonts w:cs="Chevin-Thin"/>
                <w:noProof w:val="0"/>
                <w:color w:val="000000"/>
              </w:rPr>
              <w:t>Destination price increases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rFonts w:cs="Chevin-Thin"/>
                <w:noProof w:val="0"/>
                <w:color w:val="000000"/>
              </w:rPr>
            </w:pPr>
            <w:r w:rsidRPr="008420FD">
              <w:rPr>
                <w:rFonts w:cs="Chevin-Thin"/>
                <w:noProof w:val="0"/>
                <w:color w:val="000000"/>
              </w:rPr>
              <w:t>Fluctuations in exchange rates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Terms and conditions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bl>
    <w:p w:rsidR="005C7C12" w:rsidRPr="008420FD" w:rsidRDefault="005C7C12">
      <w:r w:rsidRPr="008420FD">
        <w:rPr>
          <w:b/>
        </w:rPr>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c>
          <w:tcPr>
            <w:tcW w:w="4621" w:type="dxa"/>
          </w:tcPr>
          <w:p w:rsidR="00DE6E3C" w:rsidRPr="008420FD" w:rsidRDefault="00DE6E3C" w:rsidP="005C7C12">
            <w:pPr>
              <w:pStyle w:val="TableText"/>
              <w:rPr>
                <w:noProof w:val="0"/>
              </w:rPr>
            </w:pPr>
            <w:r w:rsidRPr="008420FD">
              <w:rPr>
                <w:noProof w:val="0"/>
              </w:rPr>
              <w:t>Scheduling information</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bl>
    <w:p w:rsidR="005C7C12" w:rsidRPr="008420FD" w:rsidRDefault="005C7C12">
      <w:r w:rsidRPr="008420FD">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c>
          <w:tcPr>
            <w:tcW w:w="4621" w:type="dxa"/>
          </w:tcPr>
          <w:p w:rsidR="00DE6E3C" w:rsidRPr="008420FD" w:rsidRDefault="00DE6E3C" w:rsidP="005C7C12">
            <w:pPr>
              <w:pStyle w:val="TableText"/>
              <w:rPr>
                <w:noProof w:val="0"/>
              </w:rPr>
            </w:pPr>
            <w:r w:rsidRPr="008420FD">
              <w:rPr>
                <w:rFonts w:asciiTheme="minorHAnsi" w:eastAsiaTheme="minorEastAsia" w:hAnsiTheme="minorHAnsi" w:cstheme="minorBidi"/>
                <w:noProof w:val="0"/>
              </w:rPr>
              <w:br w:type="page"/>
            </w:r>
            <w:r w:rsidRPr="008420FD">
              <w:rPr>
                <w:noProof w:val="0"/>
              </w:rPr>
              <w:t>Destination codes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Booking procedures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Points of departure and arrival</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Touring inclusions and exclusions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bl>
    <w:p w:rsidR="005C7C12" w:rsidRPr="008420FD" w:rsidRDefault="005C7C12">
      <w:r w:rsidRPr="008420FD">
        <w:rPr>
          <w:b/>
        </w:rPr>
        <w:br w:type="page"/>
      </w:r>
    </w:p>
    <w:tbl>
      <w:tblPr>
        <w:tblStyle w:val="TableGrid"/>
        <w:tblW w:w="0" w:type="auto"/>
        <w:tblLook w:val="04A0" w:firstRow="1" w:lastRow="0" w:firstColumn="1" w:lastColumn="0" w:noHBand="0" w:noVBand="1"/>
      </w:tblPr>
      <w:tblGrid>
        <w:gridCol w:w="4621"/>
        <w:gridCol w:w="4621"/>
      </w:tblGrid>
      <w:tr w:rsidR="00DE6E3C" w:rsidRPr="008420FD" w:rsidTr="00576823">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QUOTATION COMPONENT</w:t>
            </w:r>
          </w:p>
        </w:tc>
        <w:tc>
          <w:tcPr>
            <w:tcW w:w="4621" w:type="dxa"/>
            <w:shd w:val="clear" w:color="auto" w:fill="F2F2F2" w:themeFill="background1" w:themeFillShade="F2"/>
          </w:tcPr>
          <w:p w:rsidR="00DE6E3C" w:rsidRPr="008420FD" w:rsidRDefault="00DE6E3C" w:rsidP="005C7C12">
            <w:pPr>
              <w:pStyle w:val="TableTextBold"/>
              <w:rPr>
                <w:noProof w:val="0"/>
              </w:rPr>
            </w:pPr>
            <w:r w:rsidRPr="008420FD">
              <w:rPr>
                <w:noProof w:val="0"/>
              </w:rPr>
              <w:t>INFORMATION / DETAILS</w:t>
            </w:r>
          </w:p>
        </w:tc>
      </w:tr>
      <w:tr w:rsidR="00DE6E3C" w:rsidRPr="008420FD" w:rsidTr="00576823">
        <w:tc>
          <w:tcPr>
            <w:tcW w:w="4621" w:type="dxa"/>
          </w:tcPr>
          <w:p w:rsidR="00DE6E3C" w:rsidRPr="008420FD" w:rsidRDefault="00DE6E3C" w:rsidP="005C7C12">
            <w:pPr>
              <w:pStyle w:val="TableText"/>
              <w:rPr>
                <w:noProof w:val="0"/>
              </w:rPr>
            </w:pPr>
            <w:r w:rsidRPr="008420FD">
              <w:rPr>
                <w:noProof w:val="0"/>
              </w:rPr>
              <w:t>Technical specifications for audio-visual and other meetings and events equipment</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Travel insurance</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Visa / permits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Health permits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Limitations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rFonts w:cs="Chevin-Thin"/>
                <w:noProof w:val="0"/>
                <w:color w:val="000000"/>
              </w:rPr>
            </w:pPr>
            <w:r w:rsidRPr="008420FD">
              <w:rPr>
                <w:rFonts w:cs="Chevin-Thin"/>
                <w:noProof w:val="0"/>
                <w:color w:val="000000"/>
              </w:rPr>
              <w:t>Safety and risk – adventure destinations</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r w:rsidR="00DE6E3C" w:rsidRPr="008420FD" w:rsidTr="00576823">
        <w:tc>
          <w:tcPr>
            <w:tcW w:w="4621" w:type="dxa"/>
          </w:tcPr>
          <w:p w:rsidR="00DE6E3C" w:rsidRPr="008420FD" w:rsidRDefault="00DE6E3C" w:rsidP="005C7C12">
            <w:pPr>
              <w:pStyle w:val="TableText"/>
              <w:rPr>
                <w:noProof w:val="0"/>
              </w:rPr>
            </w:pPr>
            <w:r w:rsidRPr="008420FD">
              <w:rPr>
                <w:noProof w:val="0"/>
              </w:rPr>
              <w:t>Non operation of the destination – tour cancellation</w:t>
            </w:r>
          </w:p>
        </w:tc>
        <w:tc>
          <w:tcPr>
            <w:tcW w:w="4621" w:type="dxa"/>
          </w:tcPr>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p w:rsidR="00DE6E3C" w:rsidRPr="008420FD" w:rsidRDefault="00DE6E3C" w:rsidP="005C7C12">
            <w:pPr>
              <w:pStyle w:val="TableText"/>
              <w:rPr>
                <w:noProof w:val="0"/>
              </w:rPr>
            </w:pPr>
          </w:p>
        </w:tc>
      </w:tr>
    </w:tbl>
    <w:p w:rsidR="005C7C12" w:rsidRPr="008420FD" w:rsidRDefault="005C7C12" w:rsidP="005C7C12">
      <w:pPr>
        <w:pStyle w:val="BodyCopy"/>
        <w:rPr>
          <w:noProof w:val="0"/>
        </w:rPr>
      </w:pPr>
      <w:r w:rsidRPr="008420FD">
        <w:rPr>
          <w:noProof w:val="0"/>
        </w:rPr>
        <w:br w:type="page"/>
      </w:r>
    </w:p>
    <w:p w:rsidR="005C7C12" w:rsidRPr="008420FD" w:rsidRDefault="005C7C12" w:rsidP="005C7C12">
      <w:pPr>
        <w:pStyle w:val="Bullet1"/>
        <w:numPr>
          <w:ilvl w:val="0"/>
          <w:numId w:val="0"/>
        </w:numPr>
        <w:ind w:left="357"/>
      </w:pPr>
      <w:r w:rsidRPr="008420FD">
        <w:rPr>
          <w:noProof/>
          <w:lang w:eastAsia="en-AU"/>
        </w:rPr>
        <mc:AlternateContent>
          <mc:Choice Requires="wpg">
            <w:drawing>
              <wp:anchor distT="0" distB="0" distL="114300" distR="114300" simplePos="0" relativeHeight="252212224" behindDoc="0" locked="0" layoutInCell="1" allowOverlap="1" wp14:anchorId="1D336F4B" wp14:editId="594154F4">
                <wp:simplePos x="0" y="0"/>
                <wp:positionH relativeFrom="column">
                  <wp:posOffset>0</wp:posOffset>
                </wp:positionH>
                <wp:positionV relativeFrom="paragraph">
                  <wp:posOffset>53340</wp:posOffset>
                </wp:positionV>
                <wp:extent cx="5592445" cy="981710"/>
                <wp:effectExtent l="0" t="0" r="8255" b="8890"/>
                <wp:wrapNone/>
                <wp:docPr id="446" name="Group 446"/>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48" name="Text Box 448"/>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C7C12">
                              <w:pPr>
                                <w:spacing w:after="0" w:line="240" w:lineRule="auto"/>
                                <w:jc w:val="center"/>
                                <w:rPr>
                                  <w:rFonts w:ascii="Helvetica" w:hAnsi="Helvetica" w:cs="Chevin-DemiBold"/>
                                  <w:b/>
                                  <w:bCs/>
                                  <w:i/>
                                  <w:sz w:val="32"/>
                                  <w:szCs w:val="32"/>
                                  <w:lang w:val="en-US"/>
                                </w:rPr>
                              </w:pPr>
                            </w:p>
                            <w:p w:rsidR="004C669D" w:rsidRDefault="004C669D" w:rsidP="005C7C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9" name="Text Box 449"/>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5C7C12">
                              <w:pPr>
                                <w:spacing w:before="160" w:after="120" w:line="240" w:lineRule="auto"/>
                              </w:pPr>
                              <w:r>
                                <w:rPr>
                                  <w:rFonts w:ascii="Helvetica" w:hAnsi="Helvetica" w:cs="Chevin-DemiBold"/>
                                  <w:b/>
                                  <w:bCs/>
                                  <w:i/>
                                  <w:sz w:val="32"/>
                                  <w:szCs w:val="32"/>
                                  <w:lang w:val="en-US"/>
                                </w:rPr>
                                <w:t>Identify and share tourism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0" name="Text Box 450"/>
                        <wps:cNvSpPr txBox="1"/>
                        <wps:spPr>
                          <a:xfrm>
                            <a:off x="118538" y="635000"/>
                            <a:ext cx="1243605" cy="346710"/>
                          </a:xfrm>
                          <a:prstGeom prst="rect">
                            <a:avLst/>
                          </a:prstGeom>
                          <a:solidFill>
                            <a:sysClr val="window" lastClr="FFFFFF"/>
                          </a:solidFill>
                          <a:ln w="6350">
                            <a:noFill/>
                          </a:ln>
                          <a:effectLst/>
                        </wps:spPr>
                        <wps:txbx>
                          <w:txbxContent>
                            <w:p w:rsidR="004C669D" w:rsidRPr="000D4B98" w:rsidRDefault="004C669D" w:rsidP="005C7C12">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16</w:t>
                              </w:r>
                            </w:p>
                            <w:p w:rsidR="004C669D" w:rsidRDefault="004C669D" w:rsidP="005C7C12">
                              <w:pPr>
                                <w:spacing w:after="0" w:line="240" w:lineRule="auto"/>
                                <w:jc w:val="center"/>
                                <w:rPr>
                                  <w:rFonts w:ascii="Helvetica" w:hAnsi="Helvetica" w:cs="Chevin-DemiBold"/>
                                  <w:b/>
                                  <w:bCs/>
                                  <w:i/>
                                  <w:sz w:val="32"/>
                                  <w:szCs w:val="32"/>
                                  <w:lang w:val="en-US"/>
                                </w:rPr>
                              </w:pPr>
                            </w:p>
                            <w:p w:rsidR="004C669D" w:rsidRDefault="004C669D" w:rsidP="005C7C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46" o:spid="_x0000_s1105" style="position:absolute;left:0;text-align:left;margin-left:0;margin-top:4.2pt;width:440.35pt;height:77.3pt;z-index:252212224;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">
                <v:shape id="Text Box 448" o:spid="_x0000_s110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YcQcIA&#10;AADcAAAADwAAAGRycy9kb3ducmV2LnhtbERPy4rCMBTdC/5DuII7TUcckY6pSEEU0YWOm9ndaW4f&#10;THNTm6h1vt4sBJeH814sO1OLG7WusqzgYxyBIM6srrhQcP5ej+YgnEfWWFsmBQ9ysEz6vQXG2t75&#10;SLeTL0QIYRejgtL7JpbSZSUZdGPbEAcut61BH2BbSN3iPYSbWk6iaCYNVhwaSmwoLSn7O12Ngl26&#10;PuDxd2Lm/3W62eer5nL++VRqOOhWXyA8df4tfrm3WsF0GtaGM+EIyOQ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5hxBwgAAANwAAAAPAAAAAAAAAAAAAAAAAJgCAABkcnMvZG93&#10;bnJldi54bWxQSwUGAAAAAAQABAD1AAAAhwMAAAAA&#10;" filled="f" stroked="f" strokeweight=".5pt">
                  <v:textbox>
                    <w:txbxContent>
                      <w:p w:rsidR="004C669D" w:rsidRDefault="004C669D" w:rsidP="005C7C12">
                        <w:pPr>
                          <w:spacing w:after="0" w:line="240" w:lineRule="auto"/>
                          <w:jc w:val="center"/>
                          <w:rPr>
                            <w:rFonts w:ascii="Helvetica" w:hAnsi="Helvetica" w:cs="Chevin-DemiBold"/>
                            <w:b/>
                            <w:bCs/>
                            <w:i/>
                            <w:sz w:val="32"/>
                            <w:szCs w:val="32"/>
                            <w:lang w:val="en-US"/>
                          </w:rPr>
                        </w:pPr>
                      </w:p>
                      <w:p w:rsidR="004C669D" w:rsidRDefault="004C669D" w:rsidP="005C7C12"/>
                    </w:txbxContent>
                  </v:textbox>
                </v:shape>
                <v:shape id="Text Box 449" o:spid="_x0000_s110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6MJ8YA&#10;AADcAAAADwAAAGRycy9kb3ducmV2LnhtbESPX0uFQBTE34O+w3KCXuK6ltYtc5WI6l56S/tDbwf3&#10;pJJ7VtxN7du3QdDjMDO/YfJyNYOYaXK9ZQWnUQyCuLG651bBc32/uQThPLLGwTIp+CYHZXF4kGOm&#10;7cJPNFe+FQHCLkMFnfdjJqVrOjLoIjsSB+/DTgZ9kFMr9YRLgJtBnsXxhTTYc1jocKTbjprP6sso&#10;eD9p3x7d+vCyJOfJeLeb6+2rrpU6PlpvrkF4Wv1/+K+91wrS9Ap+z4Qj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6MJ8YAAADcAAAADwAAAAAAAAAAAAAAAACYAgAAZHJz&#10;L2Rvd25yZXYueG1sUEsFBgAAAAAEAAQA9QAAAIsDAAAAAA==&#10;" fillcolor="white [3201]" stroked="f" strokeweight=".5pt">
                  <v:textbox>
                    <w:txbxContent>
                      <w:p w:rsidR="004C669D" w:rsidRDefault="004C669D" w:rsidP="005C7C12">
                        <w:pPr>
                          <w:spacing w:before="160" w:after="120" w:line="240" w:lineRule="auto"/>
                        </w:pPr>
                        <w:r>
                          <w:rPr>
                            <w:rFonts w:ascii="Helvetica" w:hAnsi="Helvetica" w:cs="Chevin-DemiBold"/>
                            <w:b/>
                            <w:bCs/>
                            <w:i/>
                            <w:sz w:val="32"/>
                            <w:szCs w:val="32"/>
                            <w:lang w:val="en-US"/>
                          </w:rPr>
                          <w:t>Identify and share tourism destination information</w:t>
                        </w:r>
                      </w:p>
                    </w:txbxContent>
                  </v:textbox>
                </v:shape>
                <v:shape id="Text Box 450" o:spid="_x0000_s1108" type="#_x0000_t202" style="position:absolute;left:1185;top:6350;width:12436;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HMCsMA&#10;AADcAAAADwAAAGRycy9kb3ducmV2LnhtbERPXWvCMBR9F/YfwhV8m6ljG6MaRcbGFFacVfD10lzb&#10;uuamJNF2/vrlQfDxcL5ni9404kLO15YVTMYJCOLC6ppLBfvd5+MbCB+QNTaWScEfeVjMHwYzTLXt&#10;eEuXPJQihrBPUUEVQptK6YuKDPqxbYkjd7TOYIjQlVI77GK4aeRTkrxKgzXHhgpbeq+o+M3PRsGh&#10;y7/cZr0+/bSr7Lq55tk3fWRKjYb9cgoiUB/u4pt7pRU8v8T58Uw8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2HMCsMAAADcAAAADwAAAAAAAAAAAAAAAACYAgAAZHJzL2Rv&#10;d25yZXYueG1sUEsFBgAAAAAEAAQA9QAAAIgDAAAAAA==&#10;" fillcolor="window" stroked="f" strokeweight=".5pt">
                  <v:textbox>
                    <w:txbxContent>
                      <w:p w:rsidR="004C669D" w:rsidRPr="000D4B98" w:rsidRDefault="004C669D" w:rsidP="005C7C12">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16</w:t>
                        </w:r>
                      </w:p>
                      <w:p w:rsidR="004C669D" w:rsidRDefault="004C669D" w:rsidP="005C7C12">
                        <w:pPr>
                          <w:spacing w:after="0" w:line="240" w:lineRule="auto"/>
                          <w:jc w:val="center"/>
                          <w:rPr>
                            <w:rFonts w:ascii="Helvetica" w:hAnsi="Helvetica" w:cs="Chevin-DemiBold"/>
                            <w:b/>
                            <w:bCs/>
                            <w:i/>
                            <w:sz w:val="32"/>
                            <w:szCs w:val="32"/>
                            <w:lang w:val="en-US"/>
                          </w:rPr>
                        </w:pPr>
                      </w:p>
                      <w:p w:rsidR="004C669D" w:rsidRDefault="004C669D" w:rsidP="005C7C12"/>
                    </w:txbxContent>
                  </v:textbox>
                </v:shape>
              </v:group>
            </w:pict>
          </mc:Fallback>
        </mc:AlternateContent>
      </w:r>
      <w:r w:rsidRPr="008420FD">
        <w:rPr>
          <w:noProof/>
          <w:lang w:eastAsia="en-AU"/>
        </w:rPr>
        <mc:AlternateContent>
          <mc:Choice Requires="wps">
            <w:drawing>
              <wp:anchor distT="0" distB="0" distL="114300" distR="114300" simplePos="0" relativeHeight="252213248" behindDoc="1" locked="0" layoutInCell="1" allowOverlap="1" wp14:anchorId="3A650422" wp14:editId="505C70FB">
                <wp:simplePos x="0" y="0"/>
                <wp:positionH relativeFrom="column">
                  <wp:posOffset>-98637</wp:posOffset>
                </wp:positionH>
                <wp:positionV relativeFrom="paragraph">
                  <wp:posOffset>11430</wp:posOffset>
                </wp:positionV>
                <wp:extent cx="5791200" cy="1100243"/>
                <wp:effectExtent l="0" t="0" r="19050" b="24130"/>
                <wp:wrapNone/>
                <wp:docPr id="451" name="Text Box 451"/>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5C7C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1" o:spid="_x0000_s1109" type="#_x0000_t202" style="position:absolute;left:0;text-align:left;margin-left:-7.75pt;margin-top:.9pt;width:456pt;height:86.65pt;z-index:-25110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X5vjm3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5C7C12"/>
                  </w:txbxContent>
                </v:textbox>
              </v:shape>
            </w:pict>
          </mc:Fallback>
        </mc:AlternateContent>
      </w:r>
      <w:r w:rsidRPr="008420FD">
        <w:rPr>
          <w:noProof/>
          <w:lang w:eastAsia="en-AU"/>
        </w:rPr>
        <w:drawing>
          <wp:anchor distT="0" distB="0" distL="114300" distR="114300" simplePos="0" relativeHeight="252211200" behindDoc="0" locked="0" layoutInCell="1" allowOverlap="1" wp14:anchorId="056724DB" wp14:editId="60FD869A">
            <wp:simplePos x="0" y="0"/>
            <wp:positionH relativeFrom="column">
              <wp:posOffset>363220</wp:posOffset>
            </wp:positionH>
            <wp:positionV relativeFrom="paragraph">
              <wp:posOffset>58420</wp:posOffset>
            </wp:positionV>
            <wp:extent cx="647700" cy="628650"/>
            <wp:effectExtent l="0" t="0" r="0" b="0"/>
            <wp:wrapSquare wrapText="bothSides"/>
            <wp:docPr id="452"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5C7C12" w:rsidRPr="008420FD" w:rsidRDefault="005C7C12" w:rsidP="005C7C12">
      <w:pPr>
        <w:pStyle w:val="BodyCopy"/>
        <w:rPr>
          <w:noProof w:val="0"/>
        </w:rPr>
      </w:pPr>
    </w:p>
    <w:p w:rsidR="005C7C12" w:rsidRPr="008420FD" w:rsidRDefault="005C7C12" w:rsidP="005C7C12">
      <w:pPr>
        <w:pStyle w:val="BodyCopy"/>
        <w:rPr>
          <w:noProof w:val="0"/>
        </w:rPr>
      </w:pPr>
    </w:p>
    <w:p w:rsidR="005C7C12" w:rsidRPr="008420FD" w:rsidRDefault="005C7C12" w:rsidP="005C7C12">
      <w:pPr>
        <w:pStyle w:val="BodyCopy"/>
        <w:rPr>
          <w:noProof w:val="0"/>
        </w:rPr>
      </w:pPr>
    </w:p>
    <w:p w:rsidR="005C7C12" w:rsidRPr="008420FD" w:rsidRDefault="005C7C12" w:rsidP="005C7C12">
      <w:pPr>
        <w:pStyle w:val="BodyCopy"/>
        <w:rPr>
          <w:noProof w:val="0"/>
        </w:rPr>
      </w:pPr>
    </w:p>
    <w:p w:rsidR="00A00A72" w:rsidRPr="008420FD" w:rsidRDefault="00A00A72" w:rsidP="005C7C12">
      <w:pPr>
        <w:pStyle w:val="BodyCopy"/>
        <w:rPr>
          <w:noProof w:val="0"/>
        </w:rPr>
      </w:pPr>
      <w:r w:rsidRPr="008420FD">
        <w:rPr>
          <w:noProof w:val="0"/>
        </w:rPr>
        <w:t>You are to identify a tourism destination of your choice, outside of your country.</w:t>
      </w:r>
    </w:p>
    <w:p w:rsidR="00A00A72" w:rsidRPr="008420FD" w:rsidRDefault="00A00A72" w:rsidP="005C7C12">
      <w:pPr>
        <w:pStyle w:val="BodyCopy"/>
        <w:rPr>
          <w:noProof w:val="0"/>
        </w:rPr>
      </w:pPr>
      <w:r w:rsidRPr="008420FD">
        <w:rPr>
          <w:noProof w:val="0"/>
        </w:rPr>
        <w:t>You are required to conduct research and make a 5 minute presentation to the class providing a summary of the destination and how it would appeal to tourists.</w:t>
      </w:r>
    </w:p>
    <w:p w:rsidR="00A00A72" w:rsidRPr="008420FD" w:rsidRDefault="00A00A72" w:rsidP="005C7C12">
      <w:pPr>
        <w:pStyle w:val="BodyCopy"/>
        <w:rPr>
          <w:noProof w:val="0"/>
        </w:rPr>
      </w:pPr>
      <w:r w:rsidRPr="008420FD">
        <w:rPr>
          <w:noProof w:val="0"/>
        </w:rPr>
        <w:t>The content of your research and presentation is your choice however may be based on:</w:t>
      </w:r>
    </w:p>
    <w:p w:rsidR="00A00A72" w:rsidRPr="008420FD" w:rsidRDefault="00A00A72" w:rsidP="005C7C12">
      <w:pPr>
        <w:pStyle w:val="Bullet1"/>
      </w:pPr>
      <w:r w:rsidRPr="008420FD">
        <w:t>Attractions</w:t>
      </w:r>
    </w:p>
    <w:p w:rsidR="00A00A72" w:rsidRPr="008420FD" w:rsidRDefault="005C7C12" w:rsidP="005C7C12">
      <w:pPr>
        <w:pStyle w:val="Bullet1"/>
      </w:pPr>
      <w:r w:rsidRPr="008420FD">
        <w:rPr>
          <w:noProof/>
          <w:lang w:eastAsia="en-AU"/>
        </w:rPr>
        <w:drawing>
          <wp:anchor distT="0" distB="0" distL="114300" distR="114300" simplePos="0" relativeHeight="252099584" behindDoc="0" locked="0" layoutInCell="1" allowOverlap="1" wp14:anchorId="50A9D571" wp14:editId="1E6E221A">
            <wp:simplePos x="0" y="0"/>
            <wp:positionH relativeFrom="column">
              <wp:posOffset>3362325</wp:posOffset>
            </wp:positionH>
            <wp:positionV relativeFrom="paragraph">
              <wp:posOffset>128270</wp:posOffset>
            </wp:positionV>
            <wp:extent cx="1763395" cy="1295400"/>
            <wp:effectExtent l="0" t="0" r="8255" b="0"/>
            <wp:wrapSquare wrapText="bothSides"/>
            <wp:docPr id="227" name="Picture 226" descr="shutterstock_71570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1570392.jpg"/>
                    <pic:cNvPicPr/>
                  </pic:nvPicPr>
                  <pic:blipFill>
                    <a:blip r:embed="rId227" cstate="print"/>
                    <a:stretch>
                      <a:fillRect/>
                    </a:stretch>
                  </pic:blipFill>
                  <pic:spPr>
                    <a:xfrm>
                      <a:off x="0" y="0"/>
                      <a:ext cx="1763395" cy="1295400"/>
                    </a:xfrm>
                    <a:prstGeom prst="rect">
                      <a:avLst/>
                    </a:prstGeom>
                  </pic:spPr>
                </pic:pic>
              </a:graphicData>
            </a:graphic>
          </wp:anchor>
        </w:drawing>
      </w:r>
      <w:r w:rsidR="00A00A72" w:rsidRPr="008420FD">
        <w:t>Activities</w:t>
      </w:r>
    </w:p>
    <w:p w:rsidR="00A00A72" w:rsidRPr="008420FD" w:rsidRDefault="00A00A72" w:rsidP="005C7C12">
      <w:pPr>
        <w:pStyle w:val="Bullet1"/>
      </w:pPr>
      <w:r w:rsidRPr="008420FD">
        <w:t>History</w:t>
      </w:r>
    </w:p>
    <w:p w:rsidR="00A00A72" w:rsidRPr="008420FD" w:rsidRDefault="00A00A72" w:rsidP="005C7C12">
      <w:pPr>
        <w:pStyle w:val="Bullet1"/>
      </w:pPr>
      <w:r w:rsidRPr="008420FD">
        <w:t>Language</w:t>
      </w:r>
    </w:p>
    <w:p w:rsidR="00A00A72" w:rsidRPr="008420FD" w:rsidRDefault="00A00A72" w:rsidP="005C7C12">
      <w:pPr>
        <w:pStyle w:val="Bullet1"/>
      </w:pPr>
      <w:r w:rsidRPr="008420FD">
        <w:t>Population</w:t>
      </w:r>
    </w:p>
    <w:p w:rsidR="00A00A72" w:rsidRPr="008420FD" w:rsidRDefault="00A00A72" w:rsidP="005C7C12">
      <w:pPr>
        <w:pStyle w:val="Bullet1"/>
      </w:pPr>
      <w:r w:rsidRPr="008420FD">
        <w:t>Geographical features</w:t>
      </w:r>
    </w:p>
    <w:p w:rsidR="00A00A72" w:rsidRPr="008420FD" w:rsidRDefault="00A00A72" w:rsidP="005C7C12">
      <w:pPr>
        <w:pStyle w:val="Bullet1"/>
      </w:pPr>
      <w:r w:rsidRPr="008420FD">
        <w:t>Local customs and culture</w:t>
      </w:r>
    </w:p>
    <w:p w:rsidR="00A00A72" w:rsidRPr="008420FD" w:rsidRDefault="00A00A72" w:rsidP="005C7C12">
      <w:pPr>
        <w:pStyle w:val="Bullet1"/>
      </w:pPr>
      <w:r w:rsidRPr="008420FD">
        <w:t>Climate</w:t>
      </w:r>
      <w:r w:rsidR="005C7C12" w:rsidRPr="008420FD">
        <w:t>.</w:t>
      </w:r>
    </w:p>
    <w:p w:rsidR="00A00A72" w:rsidRPr="008420FD" w:rsidRDefault="00A00A72" w:rsidP="005C7C12">
      <w:pPr>
        <w:pStyle w:val="ActivityBottom"/>
        <w:rPr>
          <w:noProof w:val="0"/>
        </w:rPr>
      </w:pPr>
    </w:p>
    <w:p w:rsidR="00A00A72" w:rsidRPr="008420FD" w:rsidRDefault="00A00A72" w:rsidP="005C7C12">
      <w:pPr>
        <w:pStyle w:val="BodyCopy"/>
        <w:rPr>
          <w:noProof w:val="0"/>
        </w:rPr>
      </w:pPr>
      <w:r w:rsidRPr="008420FD">
        <w:rPr>
          <w:noProof w:val="0"/>
        </w:rPr>
        <w:br w:type="page"/>
      </w:r>
    </w:p>
    <w:p w:rsidR="0012258E" w:rsidRPr="008420FD" w:rsidRDefault="0012258E" w:rsidP="0012258E">
      <w:pPr>
        <w:pStyle w:val="Heading2"/>
      </w:pPr>
      <w:r w:rsidRPr="008420FD">
        <w:t>3.4</w:t>
      </w:r>
      <w:r w:rsidRPr="008420FD">
        <w:tab/>
      </w:r>
      <w:r w:rsidR="00B83173">
        <w:fldChar w:fldCharType="begin"/>
      </w:r>
      <w:r w:rsidR="00B83173">
        <w:instrText xml:space="preserve"> REF  Criteria34  \* MERGEFORMAT </w:instrText>
      </w:r>
      <w:r w:rsidR="00B83173">
        <w:fldChar w:fldCharType="separate"/>
      </w:r>
      <w:sdt>
        <w:sdtPr>
          <w:alias w:val="Criteria34"/>
          <w:tag w:val="Criteria34"/>
          <w:id w:val="1033230410"/>
          <w:lock w:val="sdtLocked"/>
          <w:placeholder>
            <w:docPart w:val="7887D65FB8CB4C3AAB4AFA283591FAA6"/>
          </w:placeholder>
        </w:sdtPr>
        <w:sdtEndPr/>
        <w:sdtContent>
          <w:r w:rsidR="006A1395" w:rsidRPr="008420FD">
            <w:rPr>
              <w:rStyle w:val="PlaceholderText"/>
              <w:color w:val="45545F"/>
            </w:rPr>
            <w:t xml:space="preserve">Present hard copy information to </w:t>
          </w:r>
          <w:r w:rsidR="006A1395" w:rsidRPr="008420FD">
            <w:t>clients</w:t>
          </w:r>
        </w:sdtContent>
      </w:sdt>
      <w:r w:rsidR="00B83173">
        <w:fldChar w:fldCharType="end"/>
      </w:r>
    </w:p>
    <w:p w:rsidR="00D4005D" w:rsidRPr="008420FD" w:rsidRDefault="00D4005D" w:rsidP="00C40AFE">
      <w:pPr>
        <w:pStyle w:val="Heading3"/>
      </w:pPr>
      <w:r w:rsidRPr="008420FD">
        <w:t>Introduction</w:t>
      </w:r>
    </w:p>
    <w:p w:rsidR="000C78DA" w:rsidRPr="008420FD" w:rsidRDefault="002C4380" w:rsidP="00C40AFE">
      <w:pPr>
        <w:pStyle w:val="BodyCopy"/>
        <w:rPr>
          <w:noProof w:val="0"/>
        </w:rPr>
      </w:pPr>
      <w:r w:rsidRPr="008420FD">
        <w:rPr>
          <w:noProof w:val="0"/>
        </w:rPr>
        <w:t xml:space="preserve">There are a number of </w:t>
      </w:r>
      <w:r w:rsidR="000C78DA" w:rsidRPr="008420FD">
        <w:rPr>
          <w:noProof w:val="0"/>
        </w:rPr>
        <w:t xml:space="preserve">types of travel documentation that will be used, either by the organisation or given to customers, as part of </w:t>
      </w:r>
      <w:r w:rsidRPr="008420FD">
        <w:rPr>
          <w:noProof w:val="0"/>
        </w:rPr>
        <w:t>providing destination information.</w:t>
      </w:r>
      <w:r w:rsidR="000C78DA" w:rsidRPr="008420FD">
        <w:rPr>
          <w:noProof w:val="0"/>
        </w:rPr>
        <w:t xml:space="preserve"> </w:t>
      </w:r>
    </w:p>
    <w:p w:rsidR="000C78DA" w:rsidRPr="008420FD" w:rsidRDefault="000C78DA" w:rsidP="00C40AFE">
      <w:pPr>
        <w:pStyle w:val="BodyCopy"/>
        <w:rPr>
          <w:noProof w:val="0"/>
        </w:rPr>
      </w:pPr>
      <w:r w:rsidRPr="008420FD">
        <w:rPr>
          <w:noProof w:val="0"/>
        </w:rPr>
        <w:t xml:space="preserve">Travel documentation will </w:t>
      </w:r>
      <w:r w:rsidR="008420FD" w:rsidRPr="008420FD">
        <w:rPr>
          <w:noProof w:val="0"/>
        </w:rPr>
        <w:t>relate</w:t>
      </w:r>
      <w:r w:rsidRPr="008420FD">
        <w:rPr>
          <w:noProof w:val="0"/>
        </w:rPr>
        <w:t xml:space="preserve"> to:</w:t>
      </w:r>
    </w:p>
    <w:p w:rsidR="000C78DA" w:rsidRPr="008420FD" w:rsidRDefault="000C78DA" w:rsidP="00C40AFE">
      <w:pPr>
        <w:pStyle w:val="Bullet1"/>
      </w:pPr>
      <w:r w:rsidRPr="008420FD">
        <w:t>Non-air documentation</w:t>
      </w:r>
    </w:p>
    <w:p w:rsidR="000C78DA" w:rsidRPr="008420FD" w:rsidRDefault="000C78DA" w:rsidP="00C40AFE">
      <w:pPr>
        <w:pStyle w:val="Bullet1"/>
      </w:pPr>
      <w:r w:rsidRPr="008420FD">
        <w:t>Air documentation</w:t>
      </w:r>
      <w:r w:rsidR="00C40AFE" w:rsidRPr="008420FD">
        <w:t>.</w:t>
      </w:r>
    </w:p>
    <w:p w:rsidR="000C78DA" w:rsidRPr="008420FD" w:rsidRDefault="000C78DA" w:rsidP="00C40AFE">
      <w:pPr>
        <w:pStyle w:val="Heading3"/>
      </w:pPr>
      <w:r w:rsidRPr="008420FD">
        <w:t>Non-air documentation</w:t>
      </w:r>
    </w:p>
    <w:p w:rsidR="000C78DA" w:rsidRPr="008420FD" w:rsidRDefault="00C40AFE" w:rsidP="00C40AFE">
      <w:pPr>
        <w:pStyle w:val="BodyCopy"/>
        <w:rPr>
          <w:noProof w:val="0"/>
        </w:rPr>
      </w:pPr>
      <w:r w:rsidRPr="008420FD">
        <w:rPr>
          <w:lang w:eastAsia="en-AU"/>
        </w:rPr>
        <w:drawing>
          <wp:anchor distT="0" distB="0" distL="114300" distR="114300" simplePos="0" relativeHeight="251863040" behindDoc="0" locked="0" layoutInCell="1" allowOverlap="1" wp14:anchorId="30138012" wp14:editId="77250914">
            <wp:simplePos x="0" y="0"/>
            <wp:positionH relativeFrom="column">
              <wp:posOffset>3952875</wp:posOffset>
            </wp:positionH>
            <wp:positionV relativeFrom="paragraph">
              <wp:posOffset>212090</wp:posOffset>
            </wp:positionV>
            <wp:extent cx="1619250" cy="1228725"/>
            <wp:effectExtent l="0" t="0" r="0" b="9525"/>
            <wp:wrapSquare wrapText="bothSides"/>
            <wp:docPr id="55" name="Picture 11" descr="shutterstock_115159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5159198.jpg"/>
                    <pic:cNvPicPr/>
                  </pic:nvPicPr>
                  <pic:blipFill>
                    <a:blip r:embed="rId228" cstate="print"/>
                    <a:stretch>
                      <a:fillRect/>
                    </a:stretch>
                  </pic:blipFill>
                  <pic:spPr>
                    <a:xfrm>
                      <a:off x="0" y="0"/>
                      <a:ext cx="1619250" cy="1228725"/>
                    </a:xfrm>
                    <a:prstGeom prst="rect">
                      <a:avLst/>
                    </a:prstGeom>
                  </pic:spPr>
                </pic:pic>
              </a:graphicData>
            </a:graphic>
            <wp14:sizeRelH relativeFrom="margin">
              <wp14:pctWidth>0</wp14:pctWidth>
            </wp14:sizeRelH>
            <wp14:sizeRelV relativeFrom="margin">
              <wp14:pctHeight>0</wp14:pctHeight>
            </wp14:sizeRelV>
          </wp:anchor>
        </w:drawing>
      </w:r>
      <w:r w:rsidR="000C78DA" w:rsidRPr="008420FD">
        <w:rPr>
          <w:noProof w:val="0"/>
        </w:rPr>
        <w:t>Non-air documentation may include:</w:t>
      </w:r>
    </w:p>
    <w:p w:rsidR="000C78DA" w:rsidRPr="008420FD" w:rsidRDefault="000C78DA" w:rsidP="00C40AFE">
      <w:pPr>
        <w:pStyle w:val="Bullet1"/>
      </w:pPr>
      <w:r w:rsidRPr="008420FD">
        <w:t>Accommodation vouchers</w:t>
      </w:r>
    </w:p>
    <w:p w:rsidR="000C78DA" w:rsidRPr="008420FD" w:rsidRDefault="000C78DA" w:rsidP="00C40AFE">
      <w:pPr>
        <w:pStyle w:val="Bullet1"/>
      </w:pPr>
      <w:r w:rsidRPr="008420FD">
        <w:t>Bus/coach or other forms of transportation tickets</w:t>
      </w:r>
    </w:p>
    <w:p w:rsidR="000C78DA" w:rsidRPr="008420FD" w:rsidRDefault="000C78DA" w:rsidP="00C40AFE">
      <w:pPr>
        <w:pStyle w:val="Bullet1"/>
      </w:pPr>
      <w:r w:rsidRPr="008420FD">
        <w:t>Car hire/motor home vouchers</w:t>
      </w:r>
    </w:p>
    <w:p w:rsidR="000C78DA" w:rsidRPr="008420FD" w:rsidRDefault="000C78DA" w:rsidP="00C40AFE">
      <w:pPr>
        <w:pStyle w:val="Bullet1"/>
      </w:pPr>
      <w:r w:rsidRPr="008420FD">
        <w:t>Cruise vouchers</w:t>
      </w:r>
    </w:p>
    <w:p w:rsidR="000C78DA" w:rsidRPr="008420FD" w:rsidRDefault="00C40AFE" w:rsidP="00C40AFE">
      <w:pPr>
        <w:pStyle w:val="Bullet1"/>
      </w:pPr>
      <w:r w:rsidRPr="008420FD">
        <w:rPr>
          <w:noProof/>
          <w:lang w:eastAsia="en-AU"/>
        </w:rPr>
        <w:drawing>
          <wp:anchor distT="0" distB="0" distL="114300" distR="114300" simplePos="0" relativeHeight="251860992" behindDoc="0" locked="0" layoutInCell="1" allowOverlap="1" wp14:anchorId="44A22B37" wp14:editId="1C60C343">
            <wp:simplePos x="0" y="0"/>
            <wp:positionH relativeFrom="column">
              <wp:posOffset>3952875</wp:posOffset>
            </wp:positionH>
            <wp:positionV relativeFrom="paragraph">
              <wp:posOffset>185420</wp:posOffset>
            </wp:positionV>
            <wp:extent cx="1620000" cy="1044852"/>
            <wp:effectExtent l="0" t="0" r="0" b="3175"/>
            <wp:wrapSquare wrapText="bothSides"/>
            <wp:docPr id="68" name="Picture 9" descr="shutterstock_30589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0589195.jpg"/>
                    <pic:cNvPicPr/>
                  </pic:nvPicPr>
                  <pic:blipFill>
                    <a:blip r:embed="rId229" cstate="print"/>
                    <a:stretch>
                      <a:fillRect/>
                    </a:stretch>
                  </pic:blipFill>
                  <pic:spPr>
                    <a:xfrm>
                      <a:off x="0" y="0"/>
                      <a:ext cx="1620000" cy="1044852"/>
                    </a:xfrm>
                    <a:prstGeom prst="rect">
                      <a:avLst/>
                    </a:prstGeom>
                  </pic:spPr>
                </pic:pic>
              </a:graphicData>
            </a:graphic>
            <wp14:sizeRelH relativeFrom="margin">
              <wp14:pctWidth>0</wp14:pctWidth>
            </wp14:sizeRelH>
            <wp14:sizeRelV relativeFrom="margin">
              <wp14:pctHeight>0</wp14:pctHeight>
            </wp14:sizeRelV>
          </wp:anchor>
        </w:drawing>
      </w:r>
      <w:r w:rsidR="000C78DA" w:rsidRPr="008420FD">
        <w:t>Tour vouchers</w:t>
      </w:r>
    </w:p>
    <w:p w:rsidR="000C78DA" w:rsidRPr="008420FD" w:rsidRDefault="000C78DA" w:rsidP="00C40AFE">
      <w:pPr>
        <w:pStyle w:val="Bullet1"/>
      </w:pPr>
      <w:r w:rsidRPr="008420FD">
        <w:t>Vouchers for attractions/theme park entry</w:t>
      </w:r>
    </w:p>
    <w:p w:rsidR="000C78DA" w:rsidRPr="008420FD" w:rsidRDefault="000C78DA" w:rsidP="00C40AFE">
      <w:pPr>
        <w:pStyle w:val="Bullet1"/>
      </w:pPr>
      <w:r w:rsidRPr="008420FD">
        <w:t xml:space="preserve">Vouchers for any tourism </w:t>
      </w:r>
      <w:r w:rsidR="0088452F" w:rsidRPr="008420FD">
        <w:t>destination</w:t>
      </w:r>
      <w:r w:rsidRPr="008420FD">
        <w:t xml:space="preserve"> or service </w:t>
      </w:r>
    </w:p>
    <w:p w:rsidR="000C78DA" w:rsidRPr="008420FD" w:rsidRDefault="000C78DA" w:rsidP="00C40AFE">
      <w:pPr>
        <w:pStyle w:val="Bullet1"/>
      </w:pPr>
      <w:r w:rsidRPr="008420FD">
        <w:t>Meeting or event confirmation letters</w:t>
      </w:r>
    </w:p>
    <w:p w:rsidR="000C78DA" w:rsidRPr="008420FD" w:rsidRDefault="00C40AFE" w:rsidP="00C40AFE">
      <w:pPr>
        <w:pStyle w:val="Bullet1"/>
      </w:pPr>
      <w:r w:rsidRPr="008420FD">
        <w:rPr>
          <w:noProof/>
          <w:lang w:eastAsia="en-AU"/>
        </w:rPr>
        <w:drawing>
          <wp:anchor distT="0" distB="0" distL="114300" distR="114300" simplePos="0" relativeHeight="251862016" behindDoc="0" locked="0" layoutInCell="1" allowOverlap="1" wp14:anchorId="6FF7708F" wp14:editId="02A604FB">
            <wp:simplePos x="0" y="0"/>
            <wp:positionH relativeFrom="column">
              <wp:posOffset>3952875</wp:posOffset>
            </wp:positionH>
            <wp:positionV relativeFrom="paragraph">
              <wp:posOffset>241300</wp:posOffset>
            </wp:positionV>
            <wp:extent cx="1619250" cy="1200150"/>
            <wp:effectExtent l="0" t="0" r="0" b="0"/>
            <wp:wrapSquare wrapText="bothSides"/>
            <wp:docPr id="71" name="Picture 2" descr="shutterstock_98569004.jpg"/>
            <wp:cNvGraphicFramePr/>
            <a:graphic xmlns:a="http://schemas.openxmlformats.org/drawingml/2006/main">
              <a:graphicData uri="http://schemas.openxmlformats.org/drawingml/2006/picture">
                <pic:pic xmlns:pic="http://schemas.openxmlformats.org/drawingml/2006/picture">
                  <pic:nvPicPr>
                    <pic:cNvPr id="7" name="Picture 6" descr="shutterstock_98569004.jpg"/>
                    <pic:cNvPicPr>
                      <a:picLocks noChangeAspect="1"/>
                    </pic:cNvPicPr>
                  </pic:nvPicPr>
                  <pic:blipFill>
                    <a:blip r:embed="rId230" cstate="print"/>
                    <a:stretch>
                      <a:fillRect/>
                    </a:stretch>
                  </pic:blipFill>
                  <pic:spPr>
                    <a:xfrm>
                      <a:off x="0" y="0"/>
                      <a:ext cx="1619250" cy="1200150"/>
                    </a:xfrm>
                    <a:prstGeom prst="rect">
                      <a:avLst/>
                    </a:prstGeom>
                  </pic:spPr>
                </pic:pic>
              </a:graphicData>
            </a:graphic>
            <wp14:sizeRelH relativeFrom="margin">
              <wp14:pctWidth>0</wp14:pctWidth>
            </wp14:sizeRelH>
            <wp14:sizeRelV relativeFrom="margin">
              <wp14:pctHeight>0</wp14:pctHeight>
            </wp14:sizeRelV>
          </wp:anchor>
        </w:drawing>
      </w:r>
      <w:r w:rsidR="000C78DA" w:rsidRPr="008420FD">
        <w:t>Delegate information packs</w:t>
      </w:r>
    </w:p>
    <w:p w:rsidR="000C78DA" w:rsidRPr="008420FD" w:rsidRDefault="000C78DA" w:rsidP="00C40AFE">
      <w:pPr>
        <w:pStyle w:val="Bullet1"/>
      </w:pPr>
      <w:r w:rsidRPr="008420FD">
        <w:t>Travel insurance documentation</w:t>
      </w:r>
    </w:p>
    <w:p w:rsidR="000C78DA" w:rsidRPr="008420FD" w:rsidRDefault="000C78DA" w:rsidP="00C40AFE">
      <w:pPr>
        <w:pStyle w:val="Bullet1"/>
      </w:pPr>
      <w:r w:rsidRPr="008420FD">
        <w:t>Confirmation vouchers</w:t>
      </w:r>
    </w:p>
    <w:p w:rsidR="000C78DA" w:rsidRPr="008420FD" w:rsidRDefault="000C78DA" w:rsidP="00C40AFE">
      <w:pPr>
        <w:pStyle w:val="Bullet1"/>
      </w:pPr>
      <w:r w:rsidRPr="008420FD">
        <w:t>Visa forms</w:t>
      </w:r>
    </w:p>
    <w:p w:rsidR="000C78DA" w:rsidRPr="008420FD" w:rsidRDefault="000C78DA" w:rsidP="00C40AFE">
      <w:pPr>
        <w:pStyle w:val="Bullet1"/>
      </w:pPr>
      <w:r w:rsidRPr="008420FD">
        <w:t>Visas</w:t>
      </w:r>
    </w:p>
    <w:p w:rsidR="000C78DA" w:rsidRPr="008420FD" w:rsidRDefault="000C78DA" w:rsidP="00C40AFE">
      <w:pPr>
        <w:pStyle w:val="Bullet1"/>
      </w:pPr>
      <w:r w:rsidRPr="008420FD">
        <w:t>Passport forms</w:t>
      </w:r>
    </w:p>
    <w:p w:rsidR="000C78DA" w:rsidRPr="008420FD" w:rsidRDefault="00291FA0" w:rsidP="00C40AFE">
      <w:pPr>
        <w:pStyle w:val="Bullet1"/>
      </w:pPr>
      <w:r w:rsidRPr="008420FD">
        <w:t>Travellers</w:t>
      </w:r>
      <w:r w:rsidR="000C78DA" w:rsidRPr="008420FD">
        <w:t xml:space="preserve"> cheque requests</w:t>
      </w:r>
    </w:p>
    <w:p w:rsidR="000C78DA" w:rsidRPr="008420FD" w:rsidRDefault="000C78DA" w:rsidP="00C40AFE">
      <w:pPr>
        <w:pStyle w:val="Bullet1"/>
      </w:pPr>
      <w:r w:rsidRPr="008420FD">
        <w:t>Passenger itineraries</w:t>
      </w:r>
    </w:p>
    <w:p w:rsidR="000C78DA" w:rsidRPr="008420FD" w:rsidRDefault="000C78DA" w:rsidP="00C40AFE">
      <w:pPr>
        <w:pStyle w:val="Bullet1"/>
      </w:pPr>
      <w:r w:rsidRPr="008420FD">
        <w:t>Operational itineraries for crews including tourist guides, drivers and tour managers</w:t>
      </w:r>
    </w:p>
    <w:p w:rsidR="000C78DA" w:rsidRPr="008420FD" w:rsidRDefault="000C78DA" w:rsidP="00C40AFE">
      <w:pPr>
        <w:pStyle w:val="Bullet1"/>
      </w:pPr>
      <w:r w:rsidRPr="008420FD">
        <w:t>Briefing notes for crews</w:t>
      </w:r>
    </w:p>
    <w:p w:rsidR="000C78DA" w:rsidRPr="008420FD" w:rsidRDefault="000C78DA" w:rsidP="00C40AFE">
      <w:pPr>
        <w:pStyle w:val="Bullet1"/>
      </w:pPr>
      <w:r w:rsidRPr="008420FD">
        <w:t>Passenger lists</w:t>
      </w:r>
    </w:p>
    <w:p w:rsidR="000C78DA" w:rsidRPr="008420FD" w:rsidRDefault="000C78DA" w:rsidP="00C40AFE">
      <w:pPr>
        <w:pStyle w:val="Bullet1"/>
      </w:pPr>
      <w:r w:rsidRPr="008420FD">
        <w:t>Rooming lists</w:t>
      </w:r>
    </w:p>
    <w:p w:rsidR="000C78DA" w:rsidRPr="008420FD" w:rsidRDefault="000C78DA" w:rsidP="00C40AFE">
      <w:pPr>
        <w:pStyle w:val="Bullet1"/>
      </w:pPr>
      <w:r w:rsidRPr="008420FD">
        <w:t>Pro-formas</w:t>
      </w:r>
    </w:p>
    <w:p w:rsidR="000C78DA" w:rsidRPr="008420FD" w:rsidRDefault="000C78DA" w:rsidP="00C40AFE">
      <w:pPr>
        <w:pStyle w:val="Bullet1"/>
      </w:pPr>
      <w:r w:rsidRPr="008420FD">
        <w:t>Sales returns.</w:t>
      </w:r>
    </w:p>
    <w:p w:rsidR="000C78DA" w:rsidRPr="008420FD" w:rsidRDefault="000C78DA" w:rsidP="000C78DA">
      <w:pPr>
        <w:rPr>
          <w:rFonts w:ascii="Helvetica" w:eastAsia="Times New Roman" w:hAnsi="Helvetica" w:cs="Times New Roman"/>
          <w:b/>
        </w:rPr>
      </w:pPr>
      <w:r w:rsidRPr="008420FD">
        <w:rPr>
          <w:rFonts w:ascii="Helvetica" w:eastAsia="Times New Roman" w:hAnsi="Helvetica" w:cs="Times New Roman"/>
          <w:b/>
        </w:rPr>
        <w:br w:type="page"/>
      </w:r>
    </w:p>
    <w:p w:rsidR="000C78DA" w:rsidRPr="008420FD" w:rsidRDefault="000C78DA" w:rsidP="0073792B">
      <w:pPr>
        <w:spacing w:before="240" w:after="240" w:line="240" w:lineRule="auto"/>
        <w:rPr>
          <w:rFonts w:ascii="Helvetica" w:eastAsia="Times New Roman" w:hAnsi="Helvetica" w:cs="Times New Roman"/>
          <w:b/>
          <w:color w:val="45545F"/>
          <w:sz w:val="28"/>
          <w:szCs w:val="28"/>
        </w:rPr>
      </w:pPr>
      <w:r w:rsidRPr="008420FD">
        <w:rPr>
          <w:rFonts w:ascii="Helvetica" w:eastAsia="Times New Roman" w:hAnsi="Helvetica" w:cs="Times New Roman"/>
          <w:b/>
          <w:color w:val="45545F"/>
          <w:sz w:val="28"/>
          <w:szCs w:val="28"/>
        </w:rPr>
        <w:t>Air documentation</w:t>
      </w:r>
    </w:p>
    <w:p w:rsidR="000C78DA" w:rsidRPr="008420FD" w:rsidRDefault="00C40AFE" w:rsidP="00C40AFE">
      <w:pPr>
        <w:pStyle w:val="BodyCopy"/>
        <w:rPr>
          <w:noProof w:val="0"/>
        </w:rPr>
      </w:pPr>
      <w:r w:rsidRPr="008420FD">
        <w:rPr>
          <w:lang w:eastAsia="en-AU"/>
        </w:rPr>
        <w:drawing>
          <wp:anchor distT="0" distB="0" distL="114300" distR="114300" simplePos="0" relativeHeight="251859968" behindDoc="0" locked="0" layoutInCell="1" allowOverlap="1" wp14:anchorId="2D5D2F4B" wp14:editId="6AEC2C08">
            <wp:simplePos x="0" y="0"/>
            <wp:positionH relativeFrom="column">
              <wp:posOffset>4053205</wp:posOffset>
            </wp:positionH>
            <wp:positionV relativeFrom="paragraph">
              <wp:posOffset>122555</wp:posOffset>
            </wp:positionV>
            <wp:extent cx="1669415" cy="1076325"/>
            <wp:effectExtent l="0" t="0" r="6985" b="9525"/>
            <wp:wrapSquare wrapText="bothSides"/>
            <wp:docPr id="79" name="Picture 229" descr="W213_travel_shutterstock_151589309.jpg"/>
            <wp:cNvGraphicFramePr/>
            <a:graphic xmlns:a="http://schemas.openxmlformats.org/drawingml/2006/main">
              <a:graphicData uri="http://schemas.openxmlformats.org/drawingml/2006/picture">
                <pic:pic xmlns:pic="http://schemas.openxmlformats.org/drawingml/2006/picture">
                  <pic:nvPicPr>
                    <pic:cNvPr id="5" name="Picture 4" descr="W213_travel_shutterstock_151589309.jpg"/>
                    <pic:cNvPicPr>
                      <a:picLocks noChangeAspect="1"/>
                    </pic:cNvPicPr>
                  </pic:nvPicPr>
                  <pic:blipFill>
                    <a:blip r:embed="rId231" cstate="print"/>
                    <a:stretch>
                      <a:fillRect/>
                    </a:stretch>
                  </pic:blipFill>
                  <pic:spPr>
                    <a:xfrm>
                      <a:off x="0" y="0"/>
                      <a:ext cx="1669415" cy="1076325"/>
                    </a:xfrm>
                    <a:prstGeom prst="rect">
                      <a:avLst/>
                    </a:prstGeom>
                  </pic:spPr>
                </pic:pic>
              </a:graphicData>
            </a:graphic>
          </wp:anchor>
        </w:drawing>
      </w:r>
      <w:r w:rsidR="000C78DA" w:rsidRPr="008420FD">
        <w:rPr>
          <w:noProof w:val="0"/>
        </w:rPr>
        <w:t>Air documentation may include:</w:t>
      </w:r>
    </w:p>
    <w:p w:rsidR="000C78DA" w:rsidRPr="008420FD" w:rsidRDefault="000C78DA" w:rsidP="00C40AFE">
      <w:pPr>
        <w:pStyle w:val="Bullet1"/>
      </w:pPr>
      <w:r w:rsidRPr="008420FD">
        <w:t>Tickets</w:t>
      </w:r>
    </w:p>
    <w:p w:rsidR="000C78DA" w:rsidRPr="008420FD" w:rsidRDefault="000C78DA" w:rsidP="00C40AFE">
      <w:pPr>
        <w:pStyle w:val="Bullet1"/>
      </w:pPr>
      <w:r w:rsidRPr="008420FD">
        <w:t>Miscellaneous charge orders</w:t>
      </w:r>
    </w:p>
    <w:p w:rsidR="000C78DA" w:rsidRPr="008420FD" w:rsidRDefault="000C78DA" w:rsidP="00C40AFE">
      <w:pPr>
        <w:pStyle w:val="Bullet1"/>
      </w:pPr>
      <w:r w:rsidRPr="008420FD">
        <w:t>Credit card charge forms</w:t>
      </w:r>
    </w:p>
    <w:p w:rsidR="000C78DA" w:rsidRPr="008420FD" w:rsidRDefault="000C78DA" w:rsidP="00C40AFE">
      <w:pPr>
        <w:pStyle w:val="Bullet1"/>
      </w:pPr>
      <w:r w:rsidRPr="008420FD">
        <w:t xml:space="preserve">Exchange tickets </w:t>
      </w:r>
    </w:p>
    <w:p w:rsidR="000C78DA" w:rsidRPr="008420FD" w:rsidRDefault="000C78DA" w:rsidP="00C40AFE">
      <w:pPr>
        <w:pStyle w:val="Bullet1"/>
      </w:pPr>
      <w:r w:rsidRPr="008420FD">
        <w:t>Reservation alterations and re-validation stickers</w:t>
      </w:r>
    </w:p>
    <w:p w:rsidR="00C40AFE" w:rsidRPr="008420FD" w:rsidRDefault="000C78DA" w:rsidP="00C40AFE">
      <w:pPr>
        <w:pStyle w:val="Bullet1"/>
        <w:rPr>
          <w:lang w:eastAsia="en-AU"/>
        </w:rPr>
      </w:pPr>
      <w:r w:rsidRPr="008420FD">
        <w:rPr>
          <w:lang w:eastAsia="en-AU"/>
        </w:rPr>
        <w:t>Pre-paid ticket advices.</w:t>
      </w:r>
    </w:p>
    <w:p w:rsidR="00C40AFE" w:rsidRPr="008420FD" w:rsidRDefault="00C40AFE" w:rsidP="00C40AFE">
      <w:pPr>
        <w:pStyle w:val="BodyCopy"/>
        <w:rPr>
          <w:noProof w:val="0"/>
        </w:rPr>
      </w:pPr>
    </w:p>
    <w:p w:rsidR="00C40AFE" w:rsidRPr="008420FD" w:rsidRDefault="00C40AFE" w:rsidP="00C40AFE">
      <w:pPr>
        <w:pStyle w:val="Bullet1"/>
        <w:numPr>
          <w:ilvl w:val="0"/>
          <w:numId w:val="0"/>
        </w:numPr>
        <w:ind w:left="357"/>
      </w:pPr>
      <w:r w:rsidRPr="008420FD">
        <w:rPr>
          <w:rFonts w:cs="Chevin-DemiBold"/>
          <w:b/>
          <w:bCs/>
          <w:i/>
          <w:noProof/>
          <w:sz w:val="32"/>
          <w:szCs w:val="32"/>
          <w:lang w:eastAsia="en-AU"/>
        </w:rPr>
        <w:drawing>
          <wp:anchor distT="0" distB="0" distL="114300" distR="114300" simplePos="0" relativeHeight="251865088" behindDoc="0" locked="0" layoutInCell="1" allowOverlap="1" wp14:anchorId="2BB6951F" wp14:editId="1683892D">
            <wp:simplePos x="0" y="0"/>
            <wp:positionH relativeFrom="column">
              <wp:posOffset>4917440</wp:posOffset>
            </wp:positionH>
            <wp:positionV relativeFrom="paragraph">
              <wp:posOffset>55245</wp:posOffset>
            </wp:positionV>
            <wp:extent cx="741680" cy="1001395"/>
            <wp:effectExtent l="0" t="0" r="1270" b="8255"/>
            <wp:wrapSquare wrapText="bothSides"/>
            <wp:docPr id="80" name="Picture 123" descr="shutterstock_168391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8391730.jpg"/>
                    <pic:cNvPicPr/>
                  </pic:nvPicPr>
                  <pic:blipFill>
                    <a:blip r:embed="rId232" cstate="print"/>
                    <a:stretch>
                      <a:fillRect/>
                    </a:stretch>
                  </pic:blipFill>
                  <pic:spPr>
                    <a:xfrm>
                      <a:off x="0" y="0"/>
                      <a:ext cx="741680" cy="1001395"/>
                    </a:xfrm>
                    <a:prstGeom prst="rect">
                      <a:avLst/>
                    </a:prstGeom>
                  </pic:spPr>
                </pic:pic>
              </a:graphicData>
            </a:graphic>
            <wp14:sizeRelH relativeFrom="margin">
              <wp14:pctWidth>0</wp14:pctWidth>
            </wp14:sizeRelH>
            <wp14:sizeRelV relativeFrom="margin">
              <wp14:pctHeight>0</wp14:pctHeight>
            </wp14:sizeRelV>
          </wp:anchor>
        </w:drawing>
      </w:r>
      <w:r w:rsidRPr="008420FD">
        <w:rPr>
          <w:noProof/>
          <w:lang w:eastAsia="en-AU"/>
        </w:rPr>
        <mc:AlternateContent>
          <mc:Choice Requires="wpg">
            <w:drawing>
              <wp:anchor distT="0" distB="0" distL="114300" distR="114300" simplePos="0" relativeHeight="252216320" behindDoc="0" locked="0" layoutInCell="1" allowOverlap="1" wp14:anchorId="7538091A" wp14:editId="01C22D59">
                <wp:simplePos x="0" y="0"/>
                <wp:positionH relativeFrom="column">
                  <wp:posOffset>0</wp:posOffset>
                </wp:positionH>
                <wp:positionV relativeFrom="paragraph">
                  <wp:posOffset>55383</wp:posOffset>
                </wp:positionV>
                <wp:extent cx="4134677" cy="981710"/>
                <wp:effectExtent l="0" t="0" r="0" b="8890"/>
                <wp:wrapNone/>
                <wp:docPr id="453" name="Group 453"/>
                <wp:cNvGraphicFramePr/>
                <a:graphic xmlns:a="http://schemas.openxmlformats.org/drawingml/2006/main">
                  <a:graphicData uri="http://schemas.microsoft.com/office/word/2010/wordprocessingGroup">
                    <wpg:wgp>
                      <wpg:cNvGrpSpPr/>
                      <wpg:grpSpPr>
                        <a:xfrm>
                          <a:off x="0" y="0"/>
                          <a:ext cx="4134677" cy="981710"/>
                          <a:chOff x="0" y="0"/>
                          <a:chExt cx="4134885" cy="981710"/>
                        </a:xfrm>
                      </wpg:grpSpPr>
                      <wps:wsp>
                        <wps:cNvPr id="454" name="Text Box 454"/>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C40AFE">
                              <w:pPr>
                                <w:spacing w:after="0" w:line="240" w:lineRule="auto"/>
                                <w:jc w:val="center"/>
                                <w:rPr>
                                  <w:rFonts w:ascii="Helvetica" w:hAnsi="Helvetica" w:cs="Chevin-DemiBold"/>
                                  <w:b/>
                                  <w:bCs/>
                                  <w:i/>
                                  <w:sz w:val="32"/>
                                  <w:szCs w:val="32"/>
                                  <w:lang w:val="en-US"/>
                                </w:rPr>
                              </w:pPr>
                            </w:p>
                            <w:p w:rsidR="004C669D" w:rsidRDefault="004C669D" w:rsidP="00C40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5" name="Text Box 455"/>
                        <wps:cNvSpPr txBox="1"/>
                        <wps:spPr>
                          <a:xfrm>
                            <a:off x="1219200" y="0"/>
                            <a:ext cx="2915685"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C40AFE">
                              <w:pPr>
                                <w:spacing w:before="240" w:after="120" w:line="240" w:lineRule="auto"/>
                              </w:pPr>
                              <w:r>
                                <w:rPr>
                                  <w:rFonts w:ascii="Helvetica" w:hAnsi="Helvetica" w:cs="Chevin-DemiBold"/>
                                  <w:b/>
                                  <w:bCs/>
                                  <w:i/>
                                  <w:sz w:val="32"/>
                                  <w:szCs w:val="32"/>
                                  <w:lang w:val="en-US"/>
                                </w:rPr>
                                <w:t>Identify travel documents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6" name="Text Box 456"/>
                        <wps:cNvSpPr txBox="1"/>
                        <wps:spPr>
                          <a:xfrm>
                            <a:off x="54927" y="635000"/>
                            <a:ext cx="1265059" cy="346710"/>
                          </a:xfrm>
                          <a:prstGeom prst="rect">
                            <a:avLst/>
                          </a:prstGeom>
                          <a:solidFill>
                            <a:sysClr val="window" lastClr="FFFFFF"/>
                          </a:solidFill>
                          <a:ln w="6350">
                            <a:noFill/>
                          </a:ln>
                          <a:effectLst/>
                        </wps:spPr>
                        <wps:txbx>
                          <w:txbxContent>
                            <w:p w:rsidR="004C669D" w:rsidRPr="000D4B98" w:rsidRDefault="004C669D" w:rsidP="00C40AFE">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17</w:t>
                              </w:r>
                            </w:p>
                            <w:p w:rsidR="004C669D" w:rsidRDefault="004C669D" w:rsidP="00C40AFE">
                              <w:pPr>
                                <w:spacing w:after="0" w:line="240" w:lineRule="auto"/>
                                <w:jc w:val="center"/>
                                <w:rPr>
                                  <w:rFonts w:ascii="Helvetica" w:hAnsi="Helvetica" w:cs="Chevin-DemiBold"/>
                                  <w:b/>
                                  <w:bCs/>
                                  <w:i/>
                                  <w:sz w:val="32"/>
                                  <w:szCs w:val="32"/>
                                  <w:lang w:val="en-US"/>
                                </w:rPr>
                              </w:pPr>
                            </w:p>
                            <w:p w:rsidR="004C669D" w:rsidRDefault="004C669D" w:rsidP="00C40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53" o:spid="_x0000_s1110" style="position:absolute;left:0;text-align:left;margin-left:0;margin-top:4.35pt;width:325.55pt;height:77.3pt;z-index:252216320;mso-width-relative:margin" coordsize="41348,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">
                <v:shape id="Text Box 454" o:spid="_x0000_s111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KAmcUA&#10;AADcAAAADwAAAGRycy9kb3ducmV2LnhtbESPT4vCMBTE7wt+h/CEva2pootUo0hBlEUP/rl4ezbP&#10;tti81CZq9dMbYcHjMDO/YcbTxpTiRrUrLCvodiIQxKnVBWcK9rv5zxCE88gaS8uk4EEOppPW1xhj&#10;be+8odvWZyJA2MWoIPe+iqV0aU4GXcdWxME72dqgD7LOpK7xHuCmlL0o+pUGCw4LOVaU5JSet1ej&#10;4C+Zr3Fz7Jnhs0wWq9OsuuwPA6W+281sBMJT4z/h//ZSK+gP+vA+E46AnL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coCZxQAAANwAAAAPAAAAAAAAAAAAAAAAAJgCAABkcnMv&#10;ZG93bnJldi54bWxQSwUGAAAAAAQABAD1AAAAigMAAAAA&#10;" filled="f" stroked="f" strokeweight=".5pt">
                  <v:textbox>
                    <w:txbxContent>
                      <w:p w:rsidR="004C669D" w:rsidRDefault="004C669D" w:rsidP="00C40AFE">
                        <w:pPr>
                          <w:spacing w:after="0" w:line="240" w:lineRule="auto"/>
                          <w:jc w:val="center"/>
                          <w:rPr>
                            <w:rFonts w:ascii="Helvetica" w:hAnsi="Helvetica" w:cs="Chevin-DemiBold"/>
                            <w:b/>
                            <w:bCs/>
                            <w:i/>
                            <w:sz w:val="32"/>
                            <w:szCs w:val="32"/>
                            <w:lang w:val="en-US"/>
                          </w:rPr>
                        </w:pPr>
                      </w:p>
                      <w:p w:rsidR="004C669D" w:rsidRDefault="004C669D" w:rsidP="00C40AFE"/>
                    </w:txbxContent>
                  </v:textbox>
                </v:shape>
                <v:shape id="Text Box 455" o:spid="_x0000_s1112" type="#_x0000_t202" style="position:absolute;left:12192;width:29156;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oQ/8cA&#10;AADcAAAADwAAAGRycy9kb3ducmV2LnhtbESPQWvCQBSE70L/w/IKXkrdVBtboquI1Fa8adqKt0f2&#10;mYRm34bsNkn/vVsQPA4z8w0zX/amEi01rrSs4GkUgSDOrC45V/CZbh5fQTiPrLGyTAr+yMFycTeY&#10;Y6Jtx3tqDz4XAcIuQQWF93UipcsKMuhGtiYO3tk2Bn2QTS51g12Am0qOo2gqDZYcFgqsaV1Q9nP4&#10;NQpOD/lx5/r3r24ST+q3jzZ9+dapUsP7fjUD4an3t/C1vdUKnuMY/s+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aEP/HAAAA3AAAAA8AAAAAAAAAAAAAAAAAmAIAAGRy&#10;cy9kb3ducmV2LnhtbFBLBQYAAAAABAAEAPUAAACMAwAAAAA=&#10;" fillcolor="white [3201]" stroked="f" strokeweight=".5pt">
                  <v:textbox>
                    <w:txbxContent>
                      <w:p w:rsidR="004C669D" w:rsidRDefault="004C669D" w:rsidP="00C40AFE">
                        <w:pPr>
                          <w:spacing w:before="240" w:after="120" w:line="240" w:lineRule="auto"/>
                        </w:pPr>
                        <w:r>
                          <w:rPr>
                            <w:rFonts w:ascii="Helvetica" w:hAnsi="Helvetica" w:cs="Chevin-DemiBold"/>
                            <w:b/>
                            <w:bCs/>
                            <w:i/>
                            <w:sz w:val="32"/>
                            <w:szCs w:val="32"/>
                            <w:lang w:val="en-US"/>
                          </w:rPr>
                          <w:t>Identify travel documents</w:t>
                        </w:r>
                      </w:p>
                    </w:txbxContent>
                  </v:textbox>
                </v:shape>
                <v:shape id="Text Box 456" o:spid="_x0000_s1113" type="#_x0000_t202" style="position:absolute;left:549;top:6350;width:12650;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Tx5cYA&#10;AADcAAAADwAAAGRycy9kb3ducmV2LnhtbESPQWvCQBSE70L/w/KE3nSjWCmpq5RSUcFgmxZ6fWRf&#10;k7TZt2F3a1J/vSsIHoeZ+YZZrHrTiCM5X1tWMBknIIgLq2suFXx+rEePIHxA1thYJgX/5GG1vBss&#10;MNW243c65qEUEcI+RQVVCG0qpS8qMujHtiWO3rd1BkOUrpTaYRfhppHTJJlLgzXHhQpbeqmo+M3/&#10;jIKvLt+4w27389Zus9PhlGd7es2Uuh/2z08gAvXhFr62t1rB7GEOlzPxCMjlG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8Tx5cYAAADcAAAADwAAAAAAAAAAAAAAAACYAgAAZHJz&#10;L2Rvd25yZXYueG1sUEsFBgAAAAAEAAQA9QAAAIsDAAAAAA==&#10;" fillcolor="window" stroked="f" strokeweight=".5pt">
                  <v:textbox>
                    <w:txbxContent>
                      <w:p w:rsidR="004C669D" w:rsidRPr="000D4B98" w:rsidRDefault="004C669D" w:rsidP="00C40AFE">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17</w:t>
                        </w:r>
                      </w:p>
                      <w:p w:rsidR="004C669D" w:rsidRDefault="004C669D" w:rsidP="00C40AFE">
                        <w:pPr>
                          <w:spacing w:after="0" w:line="240" w:lineRule="auto"/>
                          <w:jc w:val="center"/>
                          <w:rPr>
                            <w:rFonts w:ascii="Helvetica" w:hAnsi="Helvetica" w:cs="Chevin-DemiBold"/>
                            <w:b/>
                            <w:bCs/>
                            <w:i/>
                            <w:sz w:val="32"/>
                            <w:szCs w:val="32"/>
                            <w:lang w:val="en-US"/>
                          </w:rPr>
                        </w:pPr>
                      </w:p>
                      <w:p w:rsidR="004C669D" w:rsidRDefault="004C669D" w:rsidP="00C40AFE"/>
                    </w:txbxContent>
                  </v:textbox>
                </v:shape>
              </v:group>
            </w:pict>
          </mc:Fallback>
        </mc:AlternateContent>
      </w:r>
      <w:r w:rsidRPr="008420FD">
        <w:rPr>
          <w:noProof/>
          <w:lang w:eastAsia="en-AU"/>
        </w:rPr>
        <mc:AlternateContent>
          <mc:Choice Requires="wps">
            <w:drawing>
              <wp:anchor distT="0" distB="0" distL="114300" distR="114300" simplePos="0" relativeHeight="252217344" behindDoc="1" locked="0" layoutInCell="1" allowOverlap="1" wp14:anchorId="11526F66" wp14:editId="22885B26">
                <wp:simplePos x="0" y="0"/>
                <wp:positionH relativeFrom="column">
                  <wp:posOffset>-98637</wp:posOffset>
                </wp:positionH>
                <wp:positionV relativeFrom="paragraph">
                  <wp:posOffset>11430</wp:posOffset>
                </wp:positionV>
                <wp:extent cx="5791200" cy="1100243"/>
                <wp:effectExtent l="0" t="0" r="19050" b="24130"/>
                <wp:wrapNone/>
                <wp:docPr id="457" name="Text Box 457"/>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C40A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7" o:spid="_x0000_s1114" type="#_x0000_t202" style="position:absolute;left:0;text-align:left;margin-left:-7.75pt;margin-top:.9pt;width:456pt;height:86.65pt;z-index:-25109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zpaUNn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C40AFE"/>
                  </w:txbxContent>
                </v:textbox>
              </v:shape>
            </w:pict>
          </mc:Fallback>
        </mc:AlternateContent>
      </w:r>
      <w:r w:rsidRPr="008420FD">
        <w:rPr>
          <w:noProof/>
          <w:lang w:eastAsia="en-AU"/>
        </w:rPr>
        <w:drawing>
          <wp:anchor distT="0" distB="0" distL="114300" distR="114300" simplePos="0" relativeHeight="252215296" behindDoc="0" locked="0" layoutInCell="1" allowOverlap="1" wp14:anchorId="641D8909" wp14:editId="5C1EFC01">
            <wp:simplePos x="0" y="0"/>
            <wp:positionH relativeFrom="column">
              <wp:posOffset>363220</wp:posOffset>
            </wp:positionH>
            <wp:positionV relativeFrom="paragraph">
              <wp:posOffset>58420</wp:posOffset>
            </wp:positionV>
            <wp:extent cx="647700" cy="628650"/>
            <wp:effectExtent l="0" t="0" r="0" b="0"/>
            <wp:wrapSquare wrapText="bothSides"/>
            <wp:docPr id="458"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C40AFE" w:rsidRPr="008420FD" w:rsidRDefault="00C40AFE" w:rsidP="00C40AFE">
      <w:pPr>
        <w:pStyle w:val="BodyCopy"/>
        <w:rPr>
          <w:noProof w:val="0"/>
        </w:rPr>
      </w:pPr>
    </w:p>
    <w:p w:rsidR="00C40AFE" w:rsidRPr="008420FD" w:rsidRDefault="00C40AFE" w:rsidP="00C40AFE">
      <w:pPr>
        <w:pStyle w:val="BodyCopy"/>
        <w:rPr>
          <w:noProof w:val="0"/>
        </w:rPr>
      </w:pPr>
    </w:p>
    <w:p w:rsidR="00C40AFE" w:rsidRPr="008420FD" w:rsidRDefault="00C40AFE" w:rsidP="00C40AFE">
      <w:pPr>
        <w:pStyle w:val="BodyCopy"/>
        <w:rPr>
          <w:noProof w:val="0"/>
        </w:rPr>
      </w:pPr>
    </w:p>
    <w:p w:rsidR="00C40AFE" w:rsidRPr="008420FD" w:rsidRDefault="00C40AFE" w:rsidP="00C40AFE">
      <w:pPr>
        <w:pStyle w:val="BodyCopy"/>
        <w:rPr>
          <w:noProof w:val="0"/>
          <w:szCs w:val="22"/>
          <w:lang w:eastAsia="en-AU"/>
        </w:rPr>
      </w:pPr>
    </w:p>
    <w:p w:rsidR="000C78DA" w:rsidRPr="008420FD" w:rsidRDefault="000C78DA" w:rsidP="00C40AFE">
      <w:pPr>
        <w:pStyle w:val="BodyCopy"/>
        <w:rPr>
          <w:noProof w:val="0"/>
        </w:rPr>
      </w:pPr>
      <w:r w:rsidRPr="008420FD">
        <w:rPr>
          <w:noProof w:val="0"/>
        </w:rPr>
        <w:t xml:space="preserve">Based on the trip selected in Activity </w:t>
      </w:r>
      <w:r w:rsidR="002C4380" w:rsidRPr="008420FD">
        <w:rPr>
          <w:noProof w:val="0"/>
        </w:rPr>
        <w:t>6</w:t>
      </w:r>
      <w:r w:rsidRPr="008420FD">
        <w:rPr>
          <w:noProof w:val="0"/>
        </w:rPr>
        <w:t>, identify the types of travel documentation you would need to prepare or present to the client.</w:t>
      </w:r>
    </w:p>
    <w:p w:rsidR="000C78DA" w:rsidRPr="008420FD" w:rsidRDefault="000C78DA" w:rsidP="00C40AFE">
      <w:pPr>
        <w:pStyle w:val="BodyCopy"/>
        <w:rPr>
          <w:noProof w:val="0"/>
        </w:rPr>
      </w:pPr>
    </w:p>
    <w:tbl>
      <w:tblPr>
        <w:tblStyle w:val="TableGrid"/>
        <w:tblW w:w="0" w:type="auto"/>
        <w:tblLook w:val="04A0" w:firstRow="1" w:lastRow="0" w:firstColumn="1" w:lastColumn="0" w:noHBand="0" w:noVBand="1"/>
      </w:tblPr>
      <w:tblGrid>
        <w:gridCol w:w="4621"/>
        <w:gridCol w:w="4559"/>
      </w:tblGrid>
      <w:tr w:rsidR="000C78DA" w:rsidRPr="008420FD" w:rsidTr="00C40AFE">
        <w:tc>
          <w:tcPr>
            <w:tcW w:w="9180" w:type="dxa"/>
            <w:gridSpan w:val="2"/>
            <w:shd w:val="clear" w:color="auto" w:fill="000000" w:themeFill="text1"/>
          </w:tcPr>
          <w:p w:rsidR="000C78DA" w:rsidRPr="008420FD" w:rsidRDefault="000C78DA" w:rsidP="00C40AFE">
            <w:pPr>
              <w:pStyle w:val="TableHeading"/>
              <w:rPr>
                <w:noProof w:val="0"/>
                <w:lang w:eastAsia="en-AU"/>
              </w:rPr>
            </w:pPr>
            <w:r w:rsidRPr="008420FD">
              <w:rPr>
                <w:noProof w:val="0"/>
              </w:rPr>
              <w:t>NON AIR DOCUMENTATION</w:t>
            </w:r>
          </w:p>
        </w:tc>
      </w:tr>
      <w:tr w:rsidR="000C78DA" w:rsidRPr="008420FD" w:rsidTr="00C40AFE">
        <w:tc>
          <w:tcPr>
            <w:tcW w:w="4621" w:type="dxa"/>
          </w:tcPr>
          <w:p w:rsidR="000C78DA" w:rsidRPr="008420FD" w:rsidRDefault="000C78DA" w:rsidP="00C40AFE">
            <w:pPr>
              <w:pStyle w:val="TableTextBold"/>
              <w:rPr>
                <w:noProof w:val="0"/>
              </w:rPr>
            </w:pPr>
            <w:r w:rsidRPr="008420FD">
              <w:rPr>
                <w:noProof w:val="0"/>
              </w:rPr>
              <w:t>Type of documentation</w:t>
            </w:r>
          </w:p>
        </w:tc>
        <w:tc>
          <w:tcPr>
            <w:tcW w:w="4559" w:type="dxa"/>
          </w:tcPr>
          <w:p w:rsidR="000C78DA" w:rsidRPr="008420FD" w:rsidRDefault="000C78DA" w:rsidP="00C40AFE">
            <w:pPr>
              <w:pStyle w:val="TableTextBold"/>
              <w:rPr>
                <w:noProof w:val="0"/>
              </w:rPr>
            </w:pPr>
            <w:r w:rsidRPr="008420FD">
              <w:rPr>
                <w:noProof w:val="0"/>
              </w:rPr>
              <w:t>Key points to communicate with clients</w:t>
            </w: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bl>
    <w:p w:rsidR="000C78DA" w:rsidRPr="008420FD" w:rsidRDefault="000C78DA" w:rsidP="000C78DA">
      <w:pPr>
        <w:pStyle w:val="BodyCopy"/>
        <w:spacing w:after="120"/>
        <w:rPr>
          <w:noProof w:val="0"/>
          <w:lang w:eastAsia="en-AU"/>
        </w:rPr>
      </w:pPr>
    </w:p>
    <w:tbl>
      <w:tblPr>
        <w:tblStyle w:val="TableGrid"/>
        <w:tblW w:w="0" w:type="auto"/>
        <w:tblLook w:val="04A0" w:firstRow="1" w:lastRow="0" w:firstColumn="1" w:lastColumn="0" w:noHBand="0" w:noVBand="1"/>
      </w:tblPr>
      <w:tblGrid>
        <w:gridCol w:w="4621"/>
        <w:gridCol w:w="4559"/>
      </w:tblGrid>
      <w:tr w:rsidR="000C78DA" w:rsidRPr="008420FD" w:rsidTr="00C40AFE">
        <w:tc>
          <w:tcPr>
            <w:tcW w:w="9180" w:type="dxa"/>
            <w:gridSpan w:val="2"/>
            <w:shd w:val="clear" w:color="auto" w:fill="000000" w:themeFill="text1"/>
          </w:tcPr>
          <w:p w:rsidR="000C78DA" w:rsidRPr="008420FD" w:rsidRDefault="000C78DA" w:rsidP="00C40AFE">
            <w:pPr>
              <w:pStyle w:val="TableHeading"/>
              <w:rPr>
                <w:noProof w:val="0"/>
                <w:lang w:eastAsia="en-AU"/>
              </w:rPr>
            </w:pPr>
            <w:r w:rsidRPr="008420FD">
              <w:rPr>
                <w:noProof w:val="0"/>
              </w:rPr>
              <w:t>AIR DOCUMENTATION</w:t>
            </w:r>
          </w:p>
        </w:tc>
      </w:tr>
      <w:tr w:rsidR="000C78DA" w:rsidRPr="008420FD" w:rsidTr="00C40AFE">
        <w:tc>
          <w:tcPr>
            <w:tcW w:w="4621" w:type="dxa"/>
          </w:tcPr>
          <w:p w:rsidR="000C78DA" w:rsidRPr="008420FD" w:rsidRDefault="000C78DA" w:rsidP="00C40AFE">
            <w:pPr>
              <w:pStyle w:val="TableTextBold"/>
              <w:rPr>
                <w:noProof w:val="0"/>
              </w:rPr>
            </w:pPr>
            <w:r w:rsidRPr="008420FD">
              <w:rPr>
                <w:noProof w:val="0"/>
              </w:rPr>
              <w:t>Type of documentation</w:t>
            </w:r>
          </w:p>
        </w:tc>
        <w:tc>
          <w:tcPr>
            <w:tcW w:w="4559" w:type="dxa"/>
          </w:tcPr>
          <w:p w:rsidR="000C78DA" w:rsidRPr="008420FD" w:rsidRDefault="000C78DA" w:rsidP="00C40AFE">
            <w:pPr>
              <w:pStyle w:val="TableTextBold"/>
              <w:rPr>
                <w:noProof w:val="0"/>
              </w:rPr>
            </w:pPr>
            <w:r w:rsidRPr="008420FD">
              <w:rPr>
                <w:noProof w:val="0"/>
              </w:rPr>
              <w:t>Key points to communicate with clients</w:t>
            </w: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r w:rsidR="000C78DA" w:rsidRPr="008420FD" w:rsidTr="00C40AFE">
        <w:tc>
          <w:tcPr>
            <w:tcW w:w="4621" w:type="dxa"/>
          </w:tcPr>
          <w:p w:rsidR="000C78DA" w:rsidRPr="008420FD" w:rsidRDefault="000C78DA" w:rsidP="00C40AFE">
            <w:pPr>
              <w:pStyle w:val="TableText"/>
              <w:rPr>
                <w:noProof w:val="0"/>
              </w:rPr>
            </w:pPr>
          </w:p>
        </w:tc>
        <w:tc>
          <w:tcPr>
            <w:tcW w:w="4559" w:type="dxa"/>
          </w:tcPr>
          <w:p w:rsidR="000C78DA" w:rsidRPr="008420FD" w:rsidRDefault="000C78DA" w:rsidP="00C40AFE">
            <w:pPr>
              <w:pStyle w:val="TableText"/>
              <w:rPr>
                <w:noProof w:val="0"/>
              </w:rPr>
            </w:pPr>
          </w:p>
        </w:tc>
      </w:tr>
    </w:tbl>
    <w:p w:rsidR="00C40AFE" w:rsidRPr="008420FD" w:rsidRDefault="00C40AFE" w:rsidP="00C40AFE">
      <w:pPr>
        <w:pStyle w:val="ActivityBottom"/>
        <w:rPr>
          <w:noProof w:val="0"/>
        </w:rPr>
      </w:pPr>
    </w:p>
    <w:p w:rsidR="00D4005D" w:rsidRPr="008420FD" w:rsidRDefault="000C78DA" w:rsidP="00C40AFE">
      <w:pPr>
        <w:pStyle w:val="BodyCopy"/>
        <w:rPr>
          <w:noProof w:val="0"/>
        </w:rPr>
      </w:pPr>
      <w:r w:rsidRPr="008420FD">
        <w:rPr>
          <w:noProof w:val="0"/>
        </w:rPr>
        <w:br w:type="page"/>
      </w:r>
    </w:p>
    <w:p w:rsidR="00CF4A54" w:rsidRPr="008420FD" w:rsidRDefault="00CF4A54" w:rsidP="00CF4A54">
      <w:pPr>
        <w:pStyle w:val="ActivityHead"/>
        <w:shd w:val="clear" w:color="auto" w:fill="E36C0A" w:themeFill="accent6" w:themeFillShade="BF"/>
        <w:rPr>
          <w:noProof w:val="0"/>
          <w:color w:val="FFFFFF" w:themeColor="background1"/>
        </w:rPr>
      </w:pPr>
      <w:r w:rsidRPr="008420FD">
        <w:rPr>
          <w:noProof w:val="0"/>
          <w:color w:val="FFFFFF" w:themeColor="background1"/>
        </w:rPr>
        <w:t>Work Projects</w:t>
      </w:r>
    </w:p>
    <w:p w:rsidR="00CF4A54" w:rsidRPr="008420FD" w:rsidRDefault="00CF4A54" w:rsidP="00CF4A54">
      <w:pPr>
        <w:pStyle w:val="BodyCopy"/>
        <w:rPr>
          <w:noProof w:val="0"/>
        </w:rPr>
      </w:pPr>
      <w:r w:rsidRPr="008420FD">
        <w:rPr>
          <w:noProof w:val="0"/>
        </w:rPr>
        <w:t>It is a requirement of this Unit you complete Work Projects as advised by your Trainer. You must submit documentation, suitable evidence or other relevant proof of completion of the project to your Trainer by the agreed date.</w:t>
      </w:r>
    </w:p>
    <w:p w:rsidR="005243A9" w:rsidRPr="008420FD" w:rsidRDefault="005243A9" w:rsidP="005243A9">
      <w:pPr>
        <w:pStyle w:val="ActivityNumbered"/>
      </w:pPr>
      <w:r w:rsidRPr="008420FD">
        <w:t>3.1</w:t>
      </w:r>
      <w:r w:rsidRPr="008420FD">
        <w:tab/>
        <w:t>Please complete the following activities relating to this Performance Criteria:</w:t>
      </w:r>
    </w:p>
    <w:p w:rsidR="005243A9" w:rsidRPr="008420FD" w:rsidRDefault="005243A9" w:rsidP="005243A9">
      <w:pPr>
        <w:pStyle w:val="ActivityBullet1"/>
      </w:pPr>
      <w:r w:rsidRPr="008420FD">
        <w:t xml:space="preserve">Activities </w:t>
      </w:r>
      <w:r w:rsidR="0073792B" w:rsidRPr="008420FD">
        <w:t>4,5,6</w:t>
      </w:r>
    </w:p>
    <w:p w:rsidR="005243A9" w:rsidRPr="008420FD" w:rsidRDefault="005243A9" w:rsidP="005243A9">
      <w:pPr>
        <w:pStyle w:val="ActivityNumbered"/>
      </w:pPr>
      <w:r w:rsidRPr="008420FD">
        <w:t>3.2</w:t>
      </w:r>
      <w:r w:rsidRPr="008420FD">
        <w:tab/>
        <w:t>Please complete the following activities relating to this Performance Criteria:</w:t>
      </w:r>
    </w:p>
    <w:p w:rsidR="005243A9" w:rsidRPr="008420FD" w:rsidRDefault="005243A9" w:rsidP="005243A9">
      <w:pPr>
        <w:pStyle w:val="ActivityBullet1"/>
      </w:pPr>
      <w:r w:rsidRPr="008420FD">
        <w:t xml:space="preserve">Activity </w:t>
      </w:r>
      <w:r w:rsidR="0073792B" w:rsidRPr="008420FD">
        <w:t>14</w:t>
      </w:r>
      <w:r w:rsidRPr="008420FD">
        <w:t xml:space="preserve"> </w:t>
      </w:r>
    </w:p>
    <w:p w:rsidR="005243A9" w:rsidRPr="008420FD" w:rsidRDefault="005243A9" w:rsidP="005243A9">
      <w:pPr>
        <w:pStyle w:val="ActivityNumbered"/>
      </w:pPr>
      <w:r w:rsidRPr="008420FD">
        <w:t>3.3</w:t>
      </w:r>
      <w:r w:rsidRPr="008420FD">
        <w:tab/>
        <w:t>Please complete the following activities relating to this Performance Criteria:</w:t>
      </w:r>
    </w:p>
    <w:p w:rsidR="005243A9" w:rsidRPr="008420FD" w:rsidRDefault="00A00A72" w:rsidP="005243A9">
      <w:pPr>
        <w:pStyle w:val="ActivityBullet1"/>
      </w:pPr>
      <w:r w:rsidRPr="008420FD">
        <w:t>Activities 15,16</w:t>
      </w:r>
    </w:p>
    <w:p w:rsidR="005243A9" w:rsidRPr="008420FD" w:rsidRDefault="005243A9" w:rsidP="005243A9">
      <w:pPr>
        <w:pStyle w:val="ActivityNumbered"/>
      </w:pPr>
      <w:r w:rsidRPr="008420FD">
        <w:t>3.4</w:t>
      </w:r>
      <w:r w:rsidRPr="008420FD">
        <w:tab/>
        <w:t>Please complete the following activities relating to this Performance Criteria:</w:t>
      </w:r>
    </w:p>
    <w:p w:rsidR="00CF4A54" w:rsidRPr="008420FD" w:rsidRDefault="0073792B" w:rsidP="0073792B">
      <w:pPr>
        <w:pStyle w:val="ActivityBullet1"/>
      </w:pPr>
      <w:r w:rsidRPr="008420FD">
        <w:t>Activity 1</w:t>
      </w:r>
      <w:r w:rsidR="00A00A72" w:rsidRPr="008420FD">
        <w:t>7</w:t>
      </w:r>
    </w:p>
    <w:p w:rsidR="00CF4A54" w:rsidRPr="008420FD" w:rsidRDefault="00CF4A54" w:rsidP="00CF4A54">
      <w:pPr>
        <w:pStyle w:val="ActivityBottom"/>
        <w:rPr>
          <w:noProof w:val="0"/>
        </w:rPr>
      </w:pPr>
    </w:p>
    <w:p w:rsidR="00CF4A54" w:rsidRPr="008420FD" w:rsidRDefault="00CF4A54" w:rsidP="00CF4A54">
      <w:pPr>
        <w:rPr>
          <w:rFonts w:ascii="Helvetica" w:eastAsia="Calibri" w:hAnsi="Helvetica" w:cs="Calibri"/>
          <w:szCs w:val="16"/>
          <w:lang w:eastAsia="ar-SA"/>
        </w:rPr>
      </w:pPr>
      <w:r w:rsidRPr="008420FD">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8420FD" w:rsidTr="000A0C46">
        <w:trPr>
          <w:trHeight w:val="6044"/>
        </w:trPr>
        <w:tc>
          <w:tcPr>
            <w:tcW w:w="9242" w:type="dxa"/>
            <w:shd w:val="clear" w:color="auto" w:fill="F2F2F2" w:themeFill="background1" w:themeFillShade="F2"/>
          </w:tcPr>
          <w:p w:rsidR="00CF4A54" w:rsidRPr="008420FD" w:rsidRDefault="00CF4A54" w:rsidP="000A0C46">
            <w:pPr>
              <w:pStyle w:val="Heading2"/>
              <w:outlineLvl w:val="1"/>
            </w:pPr>
            <w:r w:rsidRPr="008420FD">
              <w:t>Summary</w:t>
            </w:r>
          </w:p>
          <w:p w:rsidR="00CF4A54" w:rsidRPr="008420FD" w:rsidRDefault="00051AC2" w:rsidP="00CF4A54">
            <w:pPr>
              <w:pStyle w:val="SumaryHeading3"/>
              <w:rPr>
                <w:highlight w:val="yellow"/>
              </w:rPr>
            </w:pPr>
            <w:r w:rsidRPr="008420FD">
              <w:rPr>
                <w:highlight w:val="yellow"/>
              </w:rPr>
              <w:fldChar w:fldCharType="begin"/>
            </w:r>
            <w:r w:rsidR="00CF4A54" w:rsidRPr="008420FD">
              <w:rPr>
                <w:highlight w:val="yellow"/>
              </w:rPr>
              <w:instrText xml:space="preserve"> REF  Element3 </w:instrText>
            </w:r>
            <w:r w:rsidRPr="008420FD">
              <w:rPr>
                <w:highlight w:val="yellow"/>
              </w:rPr>
              <w:fldChar w:fldCharType="separate"/>
            </w:r>
            <w:sdt>
              <w:sdtPr>
                <w:rPr>
                  <w:highlight w:val="yellow"/>
                </w:rPr>
                <w:alias w:val="Element3"/>
                <w:tag w:val="Element3"/>
                <w:id w:val="-969053202"/>
                <w:lock w:val="sdtLocked"/>
                <w:placeholder>
                  <w:docPart w:val="9845D898BF284353A76760BF62C5FA0B"/>
                </w:placeholder>
              </w:sdtPr>
              <w:sdtEndPr/>
              <w:sdtContent>
                <w:r w:rsidR="006A1395" w:rsidRPr="008420FD">
                  <w:t>Communicate destination knowledge</w:t>
                </w:r>
              </w:sdtContent>
            </w:sdt>
            <w:r w:rsidRPr="008420FD">
              <w:rPr>
                <w:highlight w:val="yellow"/>
              </w:rPr>
              <w:fldChar w:fldCharType="end"/>
            </w:r>
          </w:p>
          <w:p w:rsidR="0073792B" w:rsidRPr="008420FD" w:rsidRDefault="0073792B" w:rsidP="00C40AFE">
            <w:pPr>
              <w:pStyle w:val="TableTextBold"/>
              <w:rPr>
                <w:noProof w:val="0"/>
              </w:rPr>
            </w:pPr>
            <w:r w:rsidRPr="008420FD">
              <w:rPr>
                <w:noProof w:val="0"/>
              </w:rPr>
              <w:t>Share destination information</w:t>
            </w:r>
          </w:p>
          <w:p w:rsidR="0073792B" w:rsidRPr="008420FD" w:rsidRDefault="0073792B" w:rsidP="00C40AFE">
            <w:pPr>
              <w:pStyle w:val="TableBullet1"/>
              <w:rPr>
                <w:noProof w:val="0"/>
              </w:rPr>
            </w:pPr>
            <w:r w:rsidRPr="008420FD">
              <w:rPr>
                <w:noProof w:val="0"/>
              </w:rPr>
              <w:t>Share updated information with colleagues</w:t>
            </w:r>
          </w:p>
          <w:p w:rsidR="0073792B" w:rsidRPr="008420FD" w:rsidRDefault="0073792B" w:rsidP="00C40AFE">
            <w:pPr>
              <w:pStyle w:val="TableBullet1"/>
              <w:rPr>
                <w:noProof w:val="0"/>
              </w:rPr>
            </w:pPr>
            <w:r w:rsidRPr="008420FD">
              <w:rPr>
                <w:noProof w:val="0"/>
              </w:rPr>
              <w:t>Share updated information with potential customers</w:t>
            </w:r>
          </w:p>
          <w:p w:rsidR="0073792B" w:rsidRPr="008420FD" w:rsidRDefault="0073792B" w:rsidP="00C40AFE">
            <w:pPr>
              <w:pStyle w:val="TableBullet1"/>
              <w:rPr>
                <w:noProof w:val="0"/>
                <w:lang w:eastAsia="en-AU"/>
              </w:rPr>
            </w:pPr>
            <w:r w:rsidRPr="008420FD">
              <w:rPr>
                <w:noProof w:val="0"/>
                <w:lang w:eastAsia="en-AU"/>
              </w:rPr>
              <w:t>Presentation considerations</w:t>
            </w:r>
          </w:p>
          <w:p w:rsidR="0073792B" w:rsidRPr="008420FD" w:rsidRDefault="0073792B" w:rsidP="00C40AFE">
            <w:pPr>
              <w:pStyle w:val="TableBullet1"/>
              <w:rPr>
                <w:rFonts w:cs="Arial"/>
                <w:noProof w:val="0"/>
              </w:rPr>
            </w:pPr>
            <w:r w:rsidRPr="008420FD">
              <w:rPr>
                <w:rFonts w:cs="Arial"/>
                <w:noProof w:val="0"/>
              </w:rPr>
              <w:t>Destination information submission methods</w:t>
            </w:r>
            <w:r w:rsidR="00C40AFE" w:rsidRPr="008420FD">
              <w:rPr>
                <w:rFonts w:cs="Arial"/>
                <w:noProof w:val="0"/>
              </w:rPr>
              <w:t>:</w:t>
            </w:r>
          </w:p>
          <w:p w:rsidR="0073792B" w:rsidRPr="008420FD" w:rsidRDefault="0073792B" w:rsidP="00C40AFE">
            <w:pPr>
              <w:pStyle w:val="TableBullet2"/>
              <w:rPr>
                <w:lang w:val="en-AU"/>
              </w:rPr>
            </w:pPr>
            <w:r w:rsidRPr="008420FD">
              <w:rPr>
                <w:lang w:val="en-AU"/>
              </w:rPr>
              <w:t>Verbal explanation</w:t>
            </w:r>
          </w:p>
          <w:p w:rsidR="0073792B" w:rsidRPr="008420FD" w:rsidRDefault="0073792B" w:rsidP="00C40AFE">
            <w:pPr>
              <w:pStyle w:val="TableBullet2"/>
              <w:rPr>
                <w:rFonts w:cs="Arial"/>
                <w:lang w:val="en-AU"/>
              </w:rPr>
            </w:pPr>
            <w:r w:rsidRPr="008420FD">
              <w:rPr>
                <w:rFonts w:cs="Arial"/>
                <w:lang w:val="en-AU"/>
              </w:rPr>
              <w:t>Providing hard copy materials</w:t>
            </w:r>
          </w:p>
          <w:p w:rsidR="0073792B" w:rsidRPr="008420FD" w:rsidRDefault="0073792B" w:rsidP="00C40AFE">
            <w:pPr>
              <w:pStyle w:val="TableBullet2"/>
              <w:rPr>
                <w:rFonts w:cs="Arial"/>
                <w:lang w:val="en-AU"/>
              </w:rPr>
            </w:pPr>
            <w:r w:rsidRPr="008420FD">
              <w:rPr>
                <w:rFonts w:cs="Arial"/>
                <w:lang w:val="en-AU"/>
              </w:rPr>
              <w:t>Providing electronic materials</w:t>
            </w:r>
            <w:r w:rsidR="00C40AFE" w:rsidRPr="008420FD">
              <w:rPr>
                <w:rFonts w:cs="Arial"/>
                <w:lang w:val="en-AU"/>
              </w:rPr>
              <w:t>.</w:t>
            </w:r>
          </w:p>
          <w:p w:rsidR="0073792B" w:rsidRPr="008420FD" w:rsidRDefault="0073792B" w:rsidP="00C40AFE">
            <w:pPr>
              <w:pStyle w:val="TableTextBold"/>
              <w:rPr>
                <w:noProof w:val="0"/>
              </w:rPr>
            </w:pPr>
            <w:r w:rsidRPr="008420FD">
              <w:rPr>
                <w:noProof w:val="0"/>
              </w:rPr>
              <w:t>Advise clients in relation to information about specific destinations</w:t>
            </w:r>
          </w:p>
          <w:p w:rsidR="0073792B" w:rsidRPr="008420FD" w:rsidRDefault="0073792B" w:rsidP="00C40AFE">
            <w:pPr>
              <w:pStyle w:val="TableBullet1"/>
              <w:rPr>
                <w:noProof w:val="0"/>
              </w:rPr>
            </w:pPr>
            <w:r w:rsidRPr="008420FD">
              <w:rPr>
                <w:noProof w:val="0"/>
              </w:rPr>
              <w:t>Customer service basics when presenting destination information</w:t>
            </w:r>
          </w:p>
          <w:p w:rsidR="0073792B" w:rsidRPr="008420FD" w:rsidRDefault="0073792B" w:rsidP="00C40AFE">
            <w:pPr>
              <w:pStyle w:val="TableBullet1"/>
              <w:rPr>
                <w:rFonts w:cs="Arial"/>
                <w:noProof w:val="0"/>
              </w:rPr>
            </w:pPr>
            <w:r w:rsidRPr="008420FD">
              <w:rPr>
                <w:rFonts w:cs="Arial"/>
                <w:noProof w:val="0"/>
              </w:rPr>
              <w:t>Process of explaining destination information</w:t>
            </w:r>
          </w:p>
          <w:p w:rsidR="0073792B" w:rsidRPr="008420FD" w:rsidRDefault="0073792B" w:rsidP="00C40AFE">
            <w:pPr>
              <w:pStyle w:val="TableBullet1"/>
              <w:rPr>
                <w:noProof w:val="0"/>
              </w:rPr>
            </w:pPr>
            <w:r w:rsidRPr="008420FD">
              <w:rPr>
                <w:noProof w:val="0"/>
              </w:rPr>
              <w:t>Types of destination information to communicate</w:t>
            </w:r>
            <w:r w:rsidR="00C40AFE" w:rsidRPr="008420FD">
              <w:rPr>
                <w:noProof w:val="0"/>
              </w:rPr>
              <w:t>:</w:t>
            </w:r>
          </w:p>
          <w:p w:rsidR="0073792B" w:rsidRPr="008420FD" w:rsidRDefault="0073792B" w:rsidP="00C40AFE">
            <w:pPr>
              <w:pStyle w:val="TableBullet2"/>
              <w:rPr>
                <w:lang w:val="en-AU"/>
              </w:rPr>
            </w:pPr>
            <w:r w:rsidRPr="008420FD">
              <w:rPr>
                <w:lang w:val="en-AU"/>
              </w:rPr>
              <w:t>General information</w:t>
            </w:r>
          </w:p>
          <w:p w:rsidR="0073792B" w:rsidRPr="008420FD" w:rsidRDefault="0073792B" w:rsidP="00C40AFE">
            <w:pPr>
              <w:pStyle w:val="TableBullet2"/>
              <w:rPr>
                <w:lang w:val="en-AU"/>
              </w:rPr>
            </w:pPr>
            <w:r w:rsidRPr="008420FD">
              <w:rPr>
                <w:lang w:val="en-AU"/>
              </w:rPr>
              <w:t>Travel destinations and services</w:t>
            </w:r>
          </w:p>
          <w:p w:rsidR="0073792B" w:rsidRPr="008420FD" w:rsidRDefault="0073792B" w:rsidP="00C40AFE">
            <w:pPr>
              <w:pStyle w:val="TableBullet2"/>
              <w:rPr>
                <w:rFonts w:cs="Chevin-Thin"/>
                <w:lang w:val="en-AU"/>
              </w:rPr>
            </w:pPr>
            <w:r w:rsidRPr="008420FD">
              <w:rPr>
                <w:rFonts w:cs="Chevin-Thin"/>
                <w:lang w:val="en-AU"/>
              </w:rPr>
              <w:t>Specialist destination information</w:t>
            </w:r>
            <w:r w:rsidR="00590D30">
              <w:rPr>
                <w:rFonts w:cs="Chevin-Thin"/>
                <w:lang w:val="en-AU"/>
              </w:rPr>
              <w:t>.</w:t>
            </w:r>
          </w:p>
          <w:p w:rsidR="0073792B" w:rsidRPr="008420FD" w:rsidRDefault="0073792B" w:rsidP="00C40AFE">
            <w:pPr>
              <w:pStyle w:val="TableTextBold"/>
              <w:rPr>
                <w:noProof w:val="0"/>
              </w:rPr>
            </w:pPr>
            <w:r w:rsidRPr="008420FD">
              <w:rPr>
                <w:noProof w:val="0"/>
              </w:rPr>
              <w:t>Present hard copy information to clients</w:t>
            </w:r>
          </w:p>
          <w:p w:rsidR="0073792B" w:rsidRPr="008420FD" w:rsidRDefault="0073792B" w:rsidP="00C40AFE">
            <w:pPr>
              <w:pStyle w:val="TableBullet1"/>
              <w:rPr>
                <w:noProof w:val="0"/>
              </w:rPr>
            </w:pPr>
            <w:r w:rsidRPr="008420FD">
              <w:rPr>
                <w:noProof w:val="0"/>
              </w:rPr>
              <w:t>Non-air documentation</w:t>
            </w:r>
          </w:p>
          <w:p w:rsidR="00CF4A54" w:rsidRPr="008420FD" w:rsidRDefault="0073792B" w:rsidP="00C40AFE">
            <w:pPr>
              <w:pStyle w:val="TableBullet1"/>
              <w:rPr>
                <w:noProof w:val="0"/>
              </w:rPr>
            </w:pPr>
            <w:r w:rsidRPr="008420FD">
              <w:rPr>
                <w:noProof w:val="0"/>
              </w:rPr>
              <w:t>Air documentation</w:t>
            </w:r>
            <w:r w:rsidR="00C40AFE" w:rsidRPr="008420FD">
              <w:rPr>
                <w:noProof w:val="0"/>
              </w:rPr>
              <w:t>.</w:t>
            </w:r>
            <w:r w:rsidR="00C40AFE" w:rsidRPr="008420FD">
              <w:rPr>
                <w:noProof w:val="0"/>
              </w:rPr>
              <w:br/>
            </w:r>
          </w:p>
        </w:tc>
      </w:tr>
    </w:tbl>
    <w:p w:rsidR="0073792B" w:rsidRPr="008420FD" w:rsidRDefault="0073792B" w:rsidP="000C2A76">
      <w:pPr>
        <w:pStyle w:val="BodyCopy"/>
        <w:rPr>
          <w:noProof w:val="0"/>
        </w:rPr>
      </w:pPr>
    </w:p>
    <w:p w:rsidR="000C2A76" w:rsidRPr="008420FD" w:rsidRDefault="000C2A76" w:rsidP="000C2A76">
      <w:pPr>
        <w:pStyle w:val="BodyCopy"/>
        <w:rPr>
          <w:noProof w:val="0"/>
        </w:rPr>
      </w:pPr>
      <w:r w:rsidRPr="008420FD">
        <w:rPr>
          <w:noProof w:val="0"/>
        </w:rPr>
        <w:br w:type="page"/>
      </w:r>
    </w:p>
    <w:p w:rsidR="0073792B" w:rsidRPr="008420FD" w:rsidRDefault="0073792B" w:rsidP="000C2A76">
      <w:pPr>
        <w:pStyle w:val="BodyCopy"/>
        <w:rPr>
          <w:noProof w:val="0"/>
        </w:rPr>
      </w:pPr>
    </w:p>
    <w:p w:rsidR="000C2A76" w:rsidRPr="008420FD" w:rsidRDefault="000C2A76" w:rsidP="000C2A76">
      <w:pPr>
        <w:pStyle w:val="BodyCopy"/>
        <w:rPr>
          <w:noProof w:val="0"/>
        </w:rPr>
      </w:pPr>
    </w:p>
    <w:p w:rsidR="000C2A76" w:rsidRPr="008420FD" w:rsidRDefault="000C2A76" w:rsidP="000C2A76">
      <w:pPr>
        <w:pStyle w:val="BodyCopy"/>
        <w:rPr>
          <w:noProof w:val="0"/>
        </w:rPr>
      </w:pPr>
    </w:p>
    <w:p w:rsidR="000C2A76" w:rsidRPr="008420FD" w:rsidRDefault="000C2A76" w:rsidP="000C2A76">
      <w:pPr>
        <w:pStyle w:val="BodyCopy"/>
        <w:rPr>
          <w:noProof w:val="0"/>
        </w:rPr>
      </w:pPr>
    </w:p>
    <w:p w:rsidR="0073792B" w:rsidRPr="008420FD" w:rsidRDefault="0073792B" w:rsidP="000C2A76">
      <w:pPr>
        <w:pStyle w:val="BodyCopy"/>
        <w:rPr>
          <w:noProof w:val="0"/>
        </w:rPr>
      </w:pPr>
    </w:p>
    <w:p w:rsidR="000A0C46" w:rsidRPr="008420FD" w:rsidRDefault="000A0C46" w:rsidP="002D0810">
      <w:pPr>
        <w:pStyle w:val="BodyCopy"/>
        <w:rPr>
          <w:noProof w:val="0"/>
        </w:rPr>
        <w:sectPr w:rsidR="000A0C46" w:rsidRPr="008420FD" w:rsidSect="001A29DB">
          <w:headerReference w:type="even" r:id="rId233"/>
          <w:headerReference w:type="default" r:id="rId234"/>
          <w:pgSz w:w="11906" w:h="16838"/>
          <w:pgMar w:top="1440" w:right="1440" w:bottom="1440" w:left="1440" w:header="708" w:footer="324" w:gutter="0"/>
          <w:cols w:space="708"/>
          <w:docGrid w:linePitch="360"/>
        </w:sectPr>
      </w:pPr>
    </w:p>
    <w:p w:rsidR="000A0C46" w:rsidRPr="008420FD" w:rsidRDefault="000A0C46" w:rsidP="000A0C46">
      <w:pPr>
        <w:pStyle w:val="Heading1"/>
      </w:pPr>
      <w:bookmarkStart w:id="47" w:name="_Toc370805493"/>
      <w:bookmarkStart w:id="48" w:name="_Toc417904850"/>
      <w:r w:rsidRPr="008420FD">
        <w:t>Element 4</w:t>
      </w:r>
      <w:r w:rsidR="00291FA0" w:rsidRPr="008420FD">
        <w:t xml:space="preserve">: </w:t>
      </w:r>
      <w:r w:rsidRPr="008420FD">
        <w:br/>
      </w:r>
      <w:r w:rsidR="00051AC2" w:rsidRPr="008420FD">
        <w:fldChar w:fldCharType="begin"/>
      </w:r>
      <w:r w:rsidR="0061358E" w:rsidRPr="008420FD">
        <w:instrText xml:space="preserve"> REF  Element4 </w:instrText>
      </w:r>
      <w:r w:rsidR="00051AC2" w:rsidRPr="008420FD">
        <w:fldChar w:fldCharType="separate"/>
      </w:r>
      <w:sdt>
        <w:sdtPr>
          <w:rPr>
            <w:highlight w:val="yellow"/>
          </w:rPr>
          <w:alias w:val="Element4"/>
          <w:tag w:val="Element4"/>
          <w:id w:val="-2110039073"/>
          <w:lock w:val="sdtLocked"/>
          <w:placeholder>
            <w:docPart w:val="67F6B86DEC6540F8B8094EB59606F543"/>
          </w:placeholder>
        </w:sdtPr>
        <w:sdtEndPr/>
        <w:sdtContent>
          <w:r w:rsidR="006A1395" w:rsidRPr="008420FD">
            <w:t>Review provision of destination knowledge</w:t>
          </w:r>
        </w:sdtContent>
      </w:sdt>
      <w:bookmarkEnd w:id="47"/>
      <w:bookmarkEnd w:id="48"/>
      <w:r w:rsidR="00051AC2" w:rsidRPr="008420FD">
        <w:rPr>
          <w:highlight w:val="yellow"/>
        </w:rPr>
        <w:fldChar w:fldCharType="end"/>
      </w:r>
    </w:p>
    <w:p w:rsidR="000A0C46" w:rsidRPr="008420FD" w:rsidRDefault="000A0C46" w:rsidP="000A0C46">
      <w:pPr>
        <w:pStyle w:val="Heading2"/>
      </w:pPr>
      <w:r w:rsidRPr="008420FD">
        <w:t>4.1</w:t>
      </w:r>
      <w:r w:rsidRPr="008420FD">
        <w:tab/>
      </w:r>
      <w:r w:rsidR="00B83173">
        <w:fldChar w:fldCharType="begin"/>
      </w:r>
      <w:r w:rsidR="00B83173">
        <w:instrText xml:space="preserve"> REF  Criteria41  \* MERGEFORMAT </w:instrText>
      </w:r>
      <w:r w:rsidR="00B83173">
        <w:fldChar w:fldCharType="separate"/>
      </w:r>
      <w:sdt>
        <w:sdtPr>
          <w:alias w:val="Criteria41"/>
          <w:tag w:val="Criteria41"/>
          <w:id w:val="-1575039947"/>
          <w:lock w:val="sdtLocked"/>
          <w:placeholder>
            <w:docPart w:val="79EF82440D1F4534BB968FF6EA710C4B"/>
          </w:placeholder>
        </w:sdtPr>
        <w:sdtEndPr>
          <w:rPr>
            <w:rStyle w:val="PlaceholderText"/>
            <w:color w:val="808080"/>
          </w:rPr>
        </w:sdtEndPr>
        <w:sdtContent>
          <w:r w:rsidR="006A1395" w:rsidRPr="008420FD">
            <w:rPr>
              <w:rStyle w:val="PlaceholderText"/>
              <w:color w:val="45545F"/>
            </w:rPr>
            <w:t>Evaluate sources of destination information</w:t>
          </w:r>
        </w:sdtContent>
      </w:sdt>
      <w:r w:rsidR="00B83173">
        <w:rPr>
          <w:rStyle w:val="PlaceholderText"/>
        </w:rPr>
        <w:fldChar w:fldCharType="end"/>
      </w:r>
    </w:p>
    <w:p w:rsidR="000A0C46" w:rsidRPr="008420FD" w:rsidRDefault="000C2A76" w:rsidP="000C2A76">
      <w:pPr>
        <w:pStyle w:val="Heading3"/>
      </w:pPr>
      <w:r w:rsidRPr="008420FD">
        <w:rPr>
          <w:rFonts w:eastAsia="Times New Roman"/>
          <w:noProof/>
        </w:rPr>
        <w:drawing>
          <wp:anchor distT="0" distB="0" distL="114300" distR="114300" simplePos="0" relativeHeight="252100608" behindDoc="0" locked="0" layoutInCell="1" allowOverlap="1" wp14:anchorId="79F220B1" wp14:editId="58DD1D5C">
            <wp:simplePos x="0" y="0"/>
            <wp:positionH relativeFrom="column">
              <wp:posOffset>7620</wp:posOffset>
            </wp:positionH>
            <wp:positionV relativeFrom="paragraph">
              <wp:posOffset>367030</wp:posOffset>
            </wp:positionV>
            <wp:extent cx="1565910" cy="1038225"/>
            <wp:effectExtent l="0" t="0" r="0" b="9525"/>
            <wp:wrapSquare wrapText="bothSides"/>
            <wp:docPr id="238" name="Picture 237" descr="shutterstock_1573894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7389404.jpg"/>
                    <pic:cNvPicPr/>
                  </pic:nvPicPr>
                  <pic:blipFill>
                    <a:blip r:embed="rId235" cstate="print"/>
                    <a:stretch>
                      <a:fillRect/>
                    </a:stretch>
                  </pic:blipFill>
                  <pic:spPr>
                    <a:xfrm>
                      <a:off x="0" y="0"/>
                      <a:ext cx="1565910" cy="1038225"/>
                    </a:xfrm>
                    <a:prstGeom prst="rect">
                      <a:avLst/>
                    </a:prstGeom>
                  </pic:spPr>
                </pic:pic>
              </a:graphicData>
            </a:graphic>
            <wp14:sizeRelH relativeFrom="margin">
              <wp14:pctWidth>0</wp14:pctWidth>
            </wp14:sizeRelH>
            <wp14:sizeRelV relativeFrom="margin">
              <wp14:pctHeight>0</wp14:pctHeight>
            </wp14:sizeRelV>
          </wp:anchor>
        </w:drawing>
      </w:r>
      <w:r w:rsidR="000A0C46" w:rsidRPr="008420FD">
        <w:t>Introduction</w:t>
      </w:r>
    </w:p>
    <w:p w:rsidR="00C07885" w:rsidRPr="008420FD" w:rsidRDefault="00576823" w:rsidP="000C2A76">
      <w:pPr>
        <w:pStyle w:val="BodyCopy"/>
        <w:rPr>
          <w:noProof w:val="0"/>
        </w:rPr>
      </w:pPr>
      <w:r w:rsidRPr="008420FD">
        <w:rPr>
          <w:noProof w:val="0"/>
        </w:rPr>
        <w:t xml:space="preserve">In any travel and tourism business it is vital </w:t>
      </w:r>
      <w:r w:rsidR="00C07885" w:rsidRPr="008420FD">
        <w:rPr>
          <w:noProof w:val="0"/>
        </w:rPr>
        <w:t xml:space="preserve">to confirm </w:t>
      </w:r>
      <w:r w:rsidRPr="008420FD">
        <w:rPr>
          <w:noProof w:val="0"/>
        </w:rPr>
        <w:t xml:space="preserve">that the sources of information are reliable and that </w:t>
      </w:r>
      <w:r w:rsidR="00C07885" w:rsidRPr="008420FD">
        <w:rPr>
          <w:noProof w:val="0"/>
        </w:rPr>
        <w:t xml:space="preserve">the </w:t>
      </w:r>
      <w:r w:rsidR="004319AC" w:rsidRPr="008420FD">
        <w:rPr>
          <w:noProof w:val="0"/>
        </w:rPr>
        <w:t xml:space="preserve">actual </w:t>
      </w:r>
      <w:r w:rsidR="001F0A3C" w:rsidRPr="008420FD">
        <w:rPr>
          <w:noProof w:val="0"/>
        </w:rPr>
        <w:t xml:space="preserve">destination </w:t>
      </w:r>
      <w:r w:rsidR="00C07885" w:rsidRPr="008420FD">
        <w:rPr>
          <w:noProof w:val="0"/>
        </w:rPr>
        <w:t xml:space="preserve">information </w:t>
      </w:r>
      <w:r w:rsidR="00291FA0">
        <w:rPr>
          <w:noProof w:val="0"/>
        </w:rPr>
        <w:t>from each of these sources is</w:t>
      </w:r>
      <w:r w:rsidR="004319AC" w:rsidRPr="008420FD">
        <w:rPr>
          <w:noProof w:val="0"/>
        </w:rPr>
        <w:t xml:space="preserve"> accurate and </w:t>
      </w:r>
      <w:r w:rsidR="001F0A3C" w:rsidRPr="008420FD">
        <w:rPr>
          <w:noProof w:val="0"/>
        </w:rPr>
        <w:t>up to date.</w:t>
      </w:r>
    </w:p>
    <w:p w:rsidR="004319AC" w:rsidRPr="008420FD" w:rsidRDefault="004319AC" w:rsidP="000C2A76">
      <w:pPr>
        <w:pStyle w:val="BodyCopy"/>
        <w:rPr>
          <w:noProof w:val="0"/>
        </w:rPr>
      </w:pPr>
      <w:r w:rsidRPr="008420FD">
        <w:rPr>
          <w:noProof w:val="0"/>
        </w:rPr>
        <w:t>Not only is it important that the information itself is accurate, but the end products and services provided are reputable organisations. You do not want to be promoting organisations that are sub-standard.</w:t>
      </w:r>
    </w:p>
    <w:p w:rsidR="001F0A3C" w:rsidRPr="008420FD" w:rsidRDefault="001F0A3C" w:rsidP="000C2A76">
      <w:pPr>
        <w:pStyle w:val="BodyCopy"/>
        <w:rPr>
          <w:noProof w:val="0"/>
        </w:rPr>
      </w:pPr>
      <w:r w:rsidRPr="008420FD">
        <w:rPr>
          <w:noProof w:val="0"/>
        </w:rPr>
        <w:t xml:space="preserve">This section will explore the different ways in which to monitor and evaluate </w:t>
      </w:r>
      <w:r w:rsidR="004319AC" w:rsidRPr="008420FD">
        <w:rPr>
          <w:noProof w:val="0"/>
        </w:rPr>
        <w:t>both the sources and the</w:t>
      </w:r>
      <w:r w:rsidRPr="008420FD">
        <w:rPr>
          <w:noProof w:val="0"/>
        </w:rPr>
        <w:t xml:space="preserve"> informatio</w:t>
      </w:r>
      <w:r w:rsidR="004319AC" w:rsidRPr="008420FD">
        <w:rPr>
          <w:noProof w:val="0"/>
        </w:rPr>
        <w:t>n provided by different sources.</w:t>
      </w:r>
    </w:p>
    <w:p w:rsidR="001F0A3C" w:rsidRPr="008420FD" w:rsidRDefault="001F0A3C" w:rsidP="000C2A76">
      <w:pPr>
        <w:pStyle w:val="BodyCopy"/>
        <w:rPr>
          <w:noProof w:val="0"/>
        </w:rPr>
      </w:pPr>
      <w:r w:rsidRPr="008420FD">
        <w:rPr>
          <w:noProof w:val="0"/>
        </w:rPr>
        <w:t>Given that some of these points may have been covered in Section 1.4 of this manual, to avoid duplication, some topics may not be covered in this section.</w:t>
      </w:r>
    </w:p>
    <w:p w:rsidR="00C07885" w:rsidRPr="008420FD" w:rsidRDefault="001F0A3C" w:rsidP="000C2A76">
      <w:pPr>
        <w:pStyle w:val="Heading3"/>
      </w:pPr>
      <w:r w:rsidRPr="008420FD">
        <w:t>Importance of evaluating sources of information</w:t>
      </w:r>
    </w:p>
    <w:p w:rsidR="00C07885" w:rsidRPr="008420FD" w:rsidRDefault="00C07885" w:rsidP="000C2A76">
      <w:pPr>
        <w:pStyle w:val="BodyCopy"/>
        <w:rPr>
          <w:noProof w:val="0"/>
        </w:rPr>
      </w:pPr>
      <w:r w:rsidRPr="008420FD">
        <w:rPr>
          <w:noProof w:val="0"/>
        </w:rPr>
        <w:t xml:space="preserve">It is vital to ensure all materials in </w:t>
      </w:r>
      <w:r w:rsidR="008420FD" w:rsidRPr="008420FD">
        <w:rPr>
          <w:noProof w:val="0"/>
        </w:rPr>
        <w:t>the</w:t>
      </w:r>
      <w:r w:rsidR="007E5DAB" w:rsidRPr="008420FD">
        <w:rPr>
          <w:noProof w:val="0"/>
        </w:rPr>
        <w:t xml:space="preserve"> organisation:</w:t>
      </w:r>
    </w:p>
    <w:p w:rsidR="007E5DAB" w:rsidRPr="008420FD" w:rsidRDefault="007E5DAB" w:rsidP="000C2A76">
      <w:pPr>
        <w:pStyle w:val="Bullet1"/>
      </w:pPr>
      <w:r w:rsidRPr="008420FD">
        <w:t>Promote legitimate destinations, suppliers, products and services</w:t>
      </w:r>
    </w:p>
    <w:p w:rsidR="007E5DAB" w:rsidRPr="008420FD" w:rsidRDefault="007E5DAB" w:rsidP="000C2A76">
      <w:pPr>
        <w:pStyle w:val="Bullet1"/>
      </w:pPr>
      <w:r w:rsidRPr="008420FD">
        <w:t>Ensure the information provided is a true reflection of what is being promoted</w:t>
      </w:r>
    </w:p>
    <w:p w:rsidR="00C07885" w:rsidRPr="008420FD" w:rsidRDefault="00C07885" w:rsidP="000C2A76">
      <w:pPr>
        <w:pStyle w:val="Bullet1"/>
      </w:pPr>
      <w:r w:rsidRPr="008420FD">
        <w:t>Ensure customers are not given, or do not take, materials which relate to offers or products</w:t>
      </w:r>
      <w:r w:rsidR="00DF612C" w:rsidRPr="008420FD">
        <w:t xml:space="preserve"> </w:t>
      </w:r>
      <w:r w:rsidRPr="008420FD">
        <w:t xml:space="preserve">which are no longer available </w:t>
      </w:r>
    </w:p>
    <w:p w:rsidR="00C07885" w:rsidRPr="008420FD" w:rsidRDefault="00C07885" w:rsidP="000C2A76">
      <w:pPr>
        <w:pStyle w:val="Bullet1"/>
      </w:pPr>
      <w:r w:rsidRPr="008420FD">
        <w:t xml:space="preserve">Make sure only information is publicly available which shows the current prices </w:t>
      </w:r>
    </w:p>
    <w:p w:rsidR="00C07885" w:rsidRPr="008420FD" w:rsidRDefault="004319AC" w:rsidP="000C2A76">
      <w:pPr>
        <w:pStyle w:val="Bullet1"/>
      </w:pPr>
      <w:r w:rsidRPr="008420FD">
        <w:rPr>
          <w:noProof/>
          <w:lang w:eastAsia="en-AU"/>
        </w:rPr>
        <w:drawing>
          <wp:anchor distT="0" distB="0" distL="114300" distR="114300" simplePos="0" relativeHeight="252101632" behindDoc="0" locked="0" layoutInCell="1" allowOverlap="1" wp14:anchorId="41F9F928" wp14:editId="2DD84308">
            <wp:simplePos x="0" y="0"/>
            <wp:positionH relativeFrom="column">
              <wp:posOffset>3954780</wp:posOffset>
            </wp:positionH>
            <wp:positionV relativeFrom="paragraph">
              <wp:posOffset>106680</wp:posOffset>
            </wp:positionV>
            <wp:extent cx="1771650" cy="1181100"/>
            <wp:effectExtent l="0" t="0" r="0" b="0"/>
            <wp:wrapSquare wrapText="bothSides"/>
            <wp:docPr id="35" name="Picture 34" descr="shutterstock_12820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8200763.jpg"/>
                    <pic:cNvPicPr/>
                  </pic:nvPicPr>
                  <pic:blipFill>
                    <a:blip r:embed="rId236" cstate="print"/>
                    <a:stretch>
                      <a:fillRect/>
                    </a:stretch>
                  </pic:blipFill>
                  <pic:spPr>
                    <a:xfrm>
                      <a:off x="0" y="0"/>
                      <a:ext cx="1771650" cy="1181100"/>
                    </a:xfrm>
                    <a:prstGeom prst="rect">
                      <a:avLst/>
                    </a:prstGeom>
                  </pic:spPr>
                </pic:pic>
              </a:graphicData>
            </a:graphic>
          </wp:anchor>
        </w:drawing>
      </w:r>
      <w:r w:rsidR="00C07885" w:rsidRPr="008420FD">
        <w:t>Help you refer only to cu</w:t>
      </w:r>
      <w:r w:rsidR="00DF612C" w:rsidRPr="008420FD">
        <w:t>rrent information – in terms of:</w:t>
      </w:r>
    </w:p>
    <w:p w:rsidR="00C07885" w:rsidRPr="008420FD" w:rsidRDefault="00C07885" w:rsidP="000C2A76">
      <w:pPr>
        <w:pStyle w:val="Bullet2"/>
        <w:rPr>
          <w:lang w:val="en-AU"/>
        </w:rPr>
      </w:pPr>
      <w:r w:rsidRPr="008420FD">
        <w:rPr>
          <w:lang w:val="en-AU"/>
        </w:rPr>
        <w:t>Offers, deals and packages</w:t>
      </w:r>
    </w:p>
    <w:p w:rsidR="00C07885" w:rsidRPr="008420FD" w:rsidRDefault="00C07885" w:rsidP="000C2A76">
      <w:pPr>
        <w:pStyle w:val="Bullet2"/>
        <w:rPr>
          <w:lang w:val="en-AU"/>
        </w:rPr>
      </w:pPr>
      <w:r w:rsidRPr="008420FD">
        <w:rPr>
          <w:lang w:val="en-AU"/>
        </w:rPr>
        <w:t>Prices</w:t>
      </w:r>
    </w:p>
    <w:p w:rsidR="00C07885" w:rsidRPr="008420FD" w:rsidRDefault="00C07885" w:rsidP="000C2A76">
      <w:pPr>
        <w:pStyle w:val="Bullet2"/>
        <w:rPr>
          <w:lang w:val="en-AU"/>
        </w:rPr>
      </w:pPr>
      <w:r w:rsidRPr="008420FD">
        <w:rPr>
          <w:lang w:val="en-AU"/>
        </w:rPr>
        <w:t>Schedules</w:t>
      </w:r>
    </w:p>
    <w:p w:rsidR="00C07885" w:rsidRPr="008420FD" w:rsidRDefault="00C07885" w:rsidP="000C2A76">
      <w:pPr>
        <w:pStyle w:val="Bullet2"/>
        <w:rPr>
          <w:lang w:val="en-AU"/>
        </w:rPr>
      </w:pPr>
      <w:r w:rsidRPr="008420FD">
        <w:rPr>
          <w:lang w:val="en-AU"/>
        </w:rPr>
        <w:t>Destinations</w:t>
      </w:r>
    </w:p>
    <w:p w:rsidR="00C07885" w:rsidRPr="008420FD" w:rsidRDefault="00C07885" w:rsidP="000C2A76">
      <w:pPr>
        <w:pStyle w:val="Bullet2"/>
        <w:rPr>
          <w:lang w:val="en-AU"/>
        </w:rPr>
      </w:pPr>
      <w:r w:rsidRPr="008420FD">
        <w:rPr>
          <w:lang w:val="en-AU"/>
        </w:rPr>
        <w:t>Travel advice</w:t>
      </w:r>
    </w:p>
    <w:p w:rsidR="00C07885" w:rsidRPr="008420FD" w:rsidRDefault="00C07885" w:rsidP="000C2A76">
      <w:pPr>
        <w:pStyle w:val="Bullet1"/>
      </w:pPr>
      <w:r w:rsidRPr="008420FD">
        <w:t>Continue demonstrating your level of professionalism and attention to detail – if you cannot</w:t>
      </w:r>
      <w:r w:rsidR="00DF612C" w:rsidRPr="008420FD">
        <w:t xml:space="preserve"> </w:t>
      </w:r>
      <w:r w:rsidRPr="008420FD">
        <w:t>keep your information sources up-to-date this imp</w:t>
      </w:r>
      <w:r w:rsidR="00DF612C" w:rsidRPr="008420FD">
        <w:t xml:space="preserve">acts poorly on the thinking of </w:t>
      </w:r>
      <w:r w:rsidRPr="008420FD">
        <w:t>potential</w:t>
      </w:r>
      <w:r w:rsidR="00DF612C" w:rsidRPr="008420FD">
        <w:t xml:space="preserve"> </w:t>
      </w:r>
      <w:r w:rsidRPr="008420FD">
        <w:t>customers</w:t>
      </w:r>
      <w:r w:rsidR="003609A6" w:rsidRPr="008420FD">
        <w:t>.</w:t>
      </w:r>
    </w:p>
    <w:p w:rsidR="007E5DAB" w:rsidRPr="008420FD" w:rsidRDefault="007E5DAB">
      <w:pPr>
        <w:rPr>
          <w:rFonts w:ascii="Helvetica" w:eastAsia="Times New Roman" w:hAnsi="Helvetica" w:cs="Helvetica"/>
          <w:b/>
          <w:color w:val="45545F"/>
          <w:sz w:val="28"/>
          <w:szCs w:val="28"/>
        </w:rPr>
      </w:pPr>
      <w:r w:rsidRPr="008420FD">
        <w:rPr>
          <w:rFonts w:ascii="Helvetica" w:eastAsia="Times New Roman" w:hAnsi="Helvetica" w:cs="Helvetica"/>
          <w:b/>
          <w:color w:val="45545F"/>
          <w:sz w:val="28"/>
          <w:szCs w:val="28"/>
        </w:rPr>
        <w:br w:type="page"/>
      </w:r>
    </w:p>
    <w:p w:rsidR="00AE605E" w:rsidRPr="008420FD" w:rsidRDefault="00AE605E" w:rsidP="000C2A76">
      <w:pPr>
        <w:pStyle w:val="Heading3"/>
      </w:pPr>
      <w:r w:rsidRPr="008420FD">
        <w:t xml:space="preserve">Strategies </w:t>
      </w:r>
      <w:r w:rsidR="006F3511" w:rsidRPr="008420FD">
        <w:t>for evaluating sources of information</w:t>
      </w:r>
    </w:p>
    <w:p w:rsidR="00AE605E" w:rsidRPr="008420FD" w:rsidRDefault="00AE605E" w:rsidP="000C2A76">
      <w:pPr>
        <w:pStyle w:val="Heading4"/>
      </w:pPr>
      <w:r w:rsidRPr="008420FD">
        <w:t>Seeking feedback from colleagues</w:t>
      </w:r>
    </w:p>
    <w:p w:rsidR="00AE605E" w:rsidRPr="008420FD" w:rsidRDefault="000C2A76" w:rsidP="000C2A76">
      <w:pPr>
        <w:pStyle w:val="BodyCopy"/>
        <w:rPr>
          <w:noProof w:val="0"/>
        </w:rPr>
      </w:pPr>
      <w:r w:rsidRPr="008420FD">
        <w:rPr>
          <w:lang w:eastAsia="en-AU"/>
        </w:rPr>
        <w:drawing>
          <wp:anchor distT="0" distB="0" distL="114300" distR="114300" simplePos="0" relativeHeight="252102656" behindDoc="0" locked="0" layoutInCell="1" allowOverlap="1" wp14:anchorId="71FB1479" wp14:editId="484D6795">
            <wp:simplePos x="0" y="0"/>
            <wp:positionH relativeFrom="column">
              <wp:posOffset>7620</wp:posOffset>
            </wp:positionH>
            <wp:positionV relativeFrom="paragraph">
              <wp:posOffset>46355</wp:posOffset>
            </wp:positionV>
            <wp:extent cx="1669415" cy="1111250"/>
            <wp:effectExtent l="0" t="0" r="6985" b="0"/>
            <wp:wrapSquare wrapText="bothSides"/>
            <wp:docPr id="50" name="Picture 49" descr="A5 shutterstock_1311036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 shutterstock_131103662.jpg"/>
                    <pic:cNvPicPr/>
                  </pic:nvPicPr>
                  <pic:blipFill>
                    <a:blip r:embed="rId237" cstate="print"/>
                    <a:stretch>
                      <a:fillRect/>
                    </a:stretch>
                  </pic:blipFill>
                  <pic:spPr>
                    <a:xfrm>
                      <a:off x="0" y="0"/>
                      <a:ext cx="1669415" cy="1111250"/>
                    </a:xfrm>
                    <a:prstGeom prst="rect">
                      <a:avLst/>
                    </a:prstGeom>
                  </pic:spPr>
                </pic:pic>
              </a:graphicData>
            </a:graphic>
            <wp14:sizeRelH relativeFrom="margin">
              <wp14:pctWidth>0</wp14:pctWidth>
            </wp14:sizeRelH>
            <wp14:sizeRelV relativeFrom="margin">
              <wp14:pctHeight>0</wp14:pctHeight>
            </wp14:sizeRelV>
          </wp:anchor>
        </w:drawing>
      </w:r>
      <w:r w:rsidR="00AE605E" w:rsidRPr="008420FD">
        <w:rPr>
          <w:noProof w:val="0"/>
        </w:rPr>
        <w:t xml:space="preserve">Countless opportunities for </w:t>
      </w:r>
      <w:r w:rsidR="006F3511" w:rsidRPr="008420FD">
        <w:rPr>
          <w:noProof w:val="0"/>
        </w:rPr>
        <w:t>evaluating sources and accuracy of destination information</w:t>
      </w:r>
      <w:r w:rsidR="00AE605E" w:rsidRPr="008420FD">
        <w:rPr>
          <w:noProof w:val="0"/>
        </w:rPr>
        <w:t xml:space="preserve"> present themselves when talking to colleagues.</w:t>
      </w:r>
    </w:p>
    <w:p w:rsidR="006F3511" w:rsidRPr="008420FD" w:rsidRDefault="006F3511" w:rsidP="000C2A76">
      <w:pPr>
        <w:pStyle w:val="BodyCopy"/>
        <w:rPr>
          <w:noProof w:val="0"/>
        </w:rPr>
      </w:pPr>
      <w:r w:rsidRPr="008420FD">
        <w:rPr>
          <w:noProof w:val="0"/>
        </w:rPr>
        <w:t>Given that they deal with similar or different customers, destinations, suppliers or end products or services, the information that can be gathered can help ensure that you are not only promoting the right businesses, but can also ensure that information provided is accurate and from a variety of trusted sources.</w:t>
      </w:r>
    </w:p>
    <w:p w:rsidR="006F3511" w:rsidRPr="008420FD" w:rsidRDefault="006F3511" w:rsidP="000C2A76">
      <w:pPr>
        <w:pStyle w:val="BodyCopy"/>
        <w:rPr>
          <w:noProof w:val="0"/>
        </w:rPr>
      </w:pPr>
      <w:r w:rsidRPr="008420FD">
        <w:rPr>
          <w:noProof w:val="0"/>
        </w:rPr>
        <w:t>This gives you an ex</w:t>
      </w:r>
      <w:r w:rsidR="00291FA0">
        <w:rPr>
          <w:noProof w:val="0"/>
        </w:rPr>
        <w:t xml:space="preserve">cellent chance to get a second </w:t>
      </w:r>
      <w:r w:rsidRPr="008420FD">
        <w:rPr>
          <w:noProof w:val="0"/>
        </w:rPr>
        <w:t>impression about what a destination has to offer. We can often see things through parochial eyes that tend to see benefits and advantages that others don’t see. Seeing things through someone else’s eyes can provide a valuable reality check.</w:t>
      </w:r>
    </w:p>
    <w:p w:rsidR="006F3511" w:rsidRPr="008420FD" w:rsidRDefault="006F3511" w:rsidP="000C2A76">
      <w:pPr>
        <w:pStyle w:val="BodyCopy"/>
        <w:rPr>
          <w:noProof w:val="0"/>
        </w:rPr>
      </w:pPr>
      <w:r w:rsidRPr="008420FD">
        <w:rPr>
          <w:noProof w:val="0"/>
        </w:rPr>
        <w:t>In addition colleagues may belong to a certain club, association or body and can bring to work current information that may include changes to practices, alterations to services and amendments to hours or other aspects.</w:t>
      </w:r>
    </w:p>
    <w:p w:rsidR="00AE605E" w:rsidRPr="008420FD" w:rsidRDefault="00AE605E" w:rsidP="000C2A76">
      <w:pPr>
        <w:pStyle w:val="BodyCopy"/>
        <w:rPr>
          <w:noProof w:val="0"/>
        </w:rPr>
      </w:pPr>
      <w:r w:rsidRPr="008420FD">
        <w:rPr>
          <w:noProof w:val="0"/>
        </w:rPr>
        <w:t>Other colleagues will be able to provide insight into:</w:t>
      </w:r>
    </w:p>
    <w:p w:rsidR="00AE605E" w:rsidRPr="008420FD" w:rsidRDefault="006F3511" w:rsidP="000C2A76">
      <w:pPr>
        <w:pStyle w:val="Bullet1"/>
      </w:pPr>
      <w:r w:rsidRPr="008420FD">
        <w:t>T</w:t>
      </w:r>
      <w:r w:rsidR="00AE605E" w:rsidRPr="008420FD">
        <w:t>heir dealings with sources of information</w:t>
      </w:r>
    </w:p>
    <w:p w:rsidR="00AE605E" w:rsidRPr="008420FD" w:rsidRDefault="006F3511" w:rsidP="000C2A76">
      <w:pPr>
        <w:pStyle w:val="Bullet1"/>
      </w:pPr>
      <w:r w:rsidRPr="008420FD">
        <w:t>T</w:t>
      </w:r>
      <w:r w:rsidR="00AE605E" w:rsidRPr="008420FD">
        <w:t>heir views of end products and sources</w:t>
      </w:r>
    </w:p>
    <w:p w:rsidR="00AE605E" w:rsidRPr="008420FD" w:rsidRDefault="006F3511" w:rsidP="000C2A76">
      <w:pPr>
        <w:pStyle w:val="Bullet1"/>
      </w:pPr>
      <w:r w:rsidRPr="008420FD">
        <w:t>A</w:t>
      </w:r>
      <w:r w:rsidR="00AE605E" w:rsidRPr="008420FD">
        <w:t>dditional information about a destination which you may be unaware</w:t>
      </w:r>
    </w:p>
    <w:p w:rsidR="00AE605E" w:rsidRPr="008420FD" w:rsidRDefault="006F3511" w:rsidP="000C2A76">
      <w:pPr>
        <w:pStyle w:val="Bullet1"/>
      </w:pPr>
      <w:r w:rsidRPr="008420FD">
        <w:t>T</w:t>
      </w:r>
      <w:r w:rsidR="00AE605E" w:rsidRPr="008420FD">
        <w:t>heir personal experiences</w:t>
      </w:r>
    </w:p>
    <w:p w:rsidR="00AE605E" w:rsidRPr="008420FD" w:rsidRDefault="006F3511" w:rsidP="000C2A76">
      <w:pPr>
        <w:pStyle w:val="Bullet1"/>
      </w:pPr>
      <w:r w:rsidRPr="008420FD">
        <w:t>F</w:t>
      </w:r>
      <w:r w:rsidR="00AE605E" w:rsidRPr="008420FD">
        <w:t>eedback they have obtained from their customers</w:t>
      </w:r>
      <w:r w:rsidR="000C2A76" w:rsidRPr="008420FD">
        <w:t>.</w:t>
      </w:r>
    </w:p>
    <w:p w:rsidR="006F3511" w:rsidRPr="008420FD" w:rsidRDefault="006F3511" w:rsidP="000C2A76">
      <w:pPr>
        <w:pStyle w:val="Heading4"/>
      </w:pPr>
      <w:r w:rsidRPr="008420FD">
        <w:t>Seeking feedback from clients on their return from destinations</w:t>
      </w:r>
    </w:p>
    <w:p w:rsidR="006F3511" w:rsidRPr="008420FD" w:rsidRDefault="006F3511" w:rsidP="000C2A76">
      <w:pPr>
        <w:pStyle w:val="BodyCopy"/>
        <w:rPr>
          <w:noProof w:val="0"/>
        </w:rPr>
      </w:pPr>
      <w:r w:rsidRPr="008420FD">
        <w:rPr>
          <w:noProof w:val="0"/>
        </w:rPr>
        <w:t>Naturally the best way to understand how destination promotional materials compare with the actually experience provided is through feedback sought by clients who have actually visited the destination.</w:t>
      </w:r>
    </w:p>
    <w:p w:rsidR="006F3511" w:rsidRPr="008420FD" w:rsidRDefault="006F3511" w:rsidP="000C2A76">
      <w:pPr>
        <w:pStyle w:val="BodyCopy"/>
        <w:rPr>
          <w:noProof w:val="0"/>
        </w:rPr>
      </w:pPr>
      <w:r w:rsidRPr="008420FD">
        <w:rPr>
          <w:noProof w:val="0"/>
        </w:rPr>
        <w:t>This is the best evaluation method that can be used by a travel company.</w:t>
      </w:r>
    </w:p>
    <w:p w:rsidR="006F3511" w:rsidRPr="008420FD" w:rsidRDefault="000C2A76" w:rsidP="000C2A76">
      <w:pPr>
        <w:pStyle w:val="BodyCopy"/>
        <w:rPr>
          <w:noProof w:val="0"/>
        </w:rPr>
      </w:pPr>
      <w:r w:rsidRPr="008420FD">
        <w:rPr>
          <w:lang w:eastAsia="en-AU"/>
        </w:rPr>
        <w:drawing>
          <wp:anchor distT="0" distB="0" distL="114300" distR="114300" simplePos="0" relativeHeight="252096512" behindDoc="0" locked="0" layoutInCell="1" allowOverlap="1" wp14:anchorId="08D6FDB4" wp14:editId="3ACF93B2">
            <wp:simplePos x="0" y="0"/>
            <wp:positionH relativeFrom="column">
              <wp:posOffset>4105910</wp:posOffset>
            </wp:positionH>
            <wp:positionV relativeFrom="paragraph">
              <wp:posOffset>327025</wp:posOffset>
            </wp:positionV>
            <wp:extent cx="1613535" cy="1114425"/>
            <wp:effectExtent l="0" t="0" r="5715" b="9525"/>
            <wp:wrapSquare wrapText="bothSides"/>
            <wp:docPr id="281" name="Picture 156" descr="W255_feedback_shutterstock_156896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55_feedback_shutterstock_156896957.jpg"/>
                    <pic:cNvPicPr/>
                  </pic:nvPicPr>
                  <pic:blipFill>
                    <a:blip r:embed="rId238" cstate="print"/>
                    <a:stretch>
                      <a:fillRect/>
                    </a:stretch>
                  </pic:blipFill>
                  <pic:spPr>
                    <a:xfrm>
                      <a:off x="0" y="0"/>
                      <a:ext cx="1613535" cy="1114425"/>
                    </a:xfrm>
                    <a:prstGeom prst="rect">
                      <a:avLst/>
                    </a:prstGeom>
                  </pic:spPr>
                </pic:pic>
              </a:graphicData>
            </a:graphic>
          </wp:anchor>
        </w:drawing>
      </w:r>
      <w:r w:rsidR="006F3511" w:rsidRPr="008420FD">
        <w:rPr>
          <w:noProof w:val="0"/>
        </w:rPr>
        <w:t xml:space="preserve">In addition, their feedback can be a great promotional </w:t>
      </w:r>
      <w:proofErr w:type="gramStart"/>
      <w:r w:rsidR="006F3511" w:rsidRPr="008420FD">
        <w:rPr>
          <w:noProof w:val="0"/>
        </w:rPr>
        <w:t>tool,</w:t>
      </w:r>
      <w:proofErr w:type="gramEnd"/>
      <w:r w:rsidR="006F3511" w:rsidRPr="008420FD">
        <w:rPr>
          <w:noProof w:val="0"/>
        </w:rPr>
        <w:t xml:space="preserve"> given their experience was a positive one, to future clients.</w:t>
      </w:r>
    </w:p>
    <w:p w:rsidR="006F3511" w:rsidRPr="008420FD" w:rsidRDefault="006F3511" w:rsidP="000C2A76">
      <w:pPr>
        <w:pStyle w:val="BodyCopy"/>
        <w:rPr>
          <w:noProof w:val="0"/>
        </w:rPr>
      </w:pPr>
      <w:r w:rsidRPr="008420FD">
        <w:rPr>
          <w:noProof w:val="0"/>
        </w:rPr>
        <w:t>It is essential that:</w:t>
      </w:r>
    </w:p>
    <w:p w:rsidR="006F3511" w:rsidRPr="008420FD" w:rsidRDefault="006F3511" w:rsidP="000C2A76">
      <w:pPr>
        <w:pStyle w:val="Bullet1"/>
      </w:pPr>
      <w:r w:rsidRPr="008420FD">
        <w:t>Customer feedback is actively sought and encouraged – never simply rely on feedback that ‘arrives’. It will be insufficient and possibly biased</w:t>
      </w:r>
    </w:p>
    <w:p w:rsidR="006F3511" w:rsidRPr="008420FD" w:rsidRDefault="006F3511" w:rsidP="000C2A76">
      <w:pPr>
        <w:pStyle w:val="Bullet1"/>
      </w:pPr>
      <w:r w:rsidRPr="008420FD">
        <w:t>Customer feedback is incorporated into the f</w:t>
      </w:r>
      <w:r w:rsidR="000C2A76" w:rsidRPr="008420FD">
        <w:t>uture direction of the business.</w:t>
      </w:r>
    </w:p>
    <w:p w:rsidR="007E5DAB" w:rsidRPr="008420FD" w:rsidRDefault="007E5DAB">
      <w:pPr>
        <w:rPr>
          <w:rFonts w:ascii="Helvetica" w:hAnsi="Helvetica" w:cs="HelveticaNeueLT Std Lt"/>
          <w:color w:val="000000"/>
        </w:rPr>
      </w:pPr>
      <w:r w:rsidRPr="008420FD">
        <w:rPr>
          <w:rFonts w:ascii="Helvetica" w:hAnsi="Helvetica" w:cs="HelveticaNeueLT Std Lt"/>
          <w:color w:val="000000"/>
        </w:rPr>
        <w:br w:type="page"/>
      </w:r>
    </w:p>
    <w:p w:rsidR="006F3511" w:rsidRPr="008420FD" w:rsidRDefault="006F3511" w:rsidP="000C2A76">
      <w:pPr>
        <w:pStyle w:val="BodyCopy"/>
        <w:rPr>
          <w:noProof w:val="0"/>
        </w:rPr>
      </w:pPr>
      <w:r w:rsidRPr="008420FD">
        <w:rPr>
          <w:noProof w:val="0"/>
        </w:rPr>
        <w:t>Feedback from customers can be obtained in several ways but in relation to capturing information from customers about their experience with us, the commonly used approaches are:</w:t>
      </w:r>
    </w:p>
    <w:p w:rsidR="006F3511" w:rsidRPr="008420FD" w:rsidRDefault="006F3511" w:rsidP="000C2A76">
      <w:pPr>
        <w:pStyle w:val="Bullet1"/>
      </w:pPr>
      <w:r w:rsidRPr="008420FD">
        <w:t>Personal observation – watching customers, reading their body language and listening for comments they make about their experience</w:t>
      </w:r>
    </w:p>
    <w:p w:rsidR="006F3511" w:rsidRPr="008420FD" w:rsidRDefault="006F3511" w:rsidP="000C2A76">
      <w:pPr>
        <w:pStyle w:val="Bullet1"/>
      </w:pPr>
      <w:r w:rsidRPr="008420FD">
        <w:t>Talking to customers – and asking targeted questions to identify things such as:</w:t>
      </w:r>
    </w:p>
    <w:p w:rsidR="006F3511" w:rsidRPr="008420FD" w:rsidRDefault="006F3511" w:rsidP="000C2A76">
      <w:pPr>
        <w:pStyle w:val="Bullet2"/>
        <w:rPr>
          <w:lang w:val="en-AU"/>
        </w:rPr>
      </w:pPr>
      <w:r w:rsidRPr="008420FD">
        <w:rPr>
          <w:lang w:val="en-AU"/>
        </w:rPr>
        <w:t>What they liked and didn’t like about a destination</w:t>
      </w:r>
    </w:p>
    <w:p w:rsidR="006F3511" w:rsidRPr="008420FD" w:rsidRDefault="000C2A76" w:rsidP="000C2A76">
      <w:pPr>
        <w:pStyle w:val="Bullet2"/>
        <w:rPr>
          <w:lang w:val="en-AU"/>
        </w:rPr>
      </w:pPr>
      <w:r w:rsidRPr="008420FD">
        <w:rPr>
          <w:noProof/>
          <w:lang w:val="en-AU"/>
        </w:rPr>
        <w:drawing>
          <wp:anchor distT="0" distB="0" distL="114300" distR="114300" simplePos="0" relativeHeight="252103680" behindDoc="0" locked="0" layoutInCell="1" allowOverlap="1" wp14:anchorId="7CCF12E1" wp14:editId="2F144850">
            <wp:simplePos x="0" y="0"/>
            <wp:positionH relativeFrom="column">
              <wp:posOffset>4491990</wp:posOffset>
            </wp:positionH>
            <wp:positionV relativeFrom="paragraph">
              <wp:posOffset>180340</wp:posOffset>
            </wp:positionV>
            <wp:extent cx="1287780" cy="1629410"/>
            <wp:effectExtent l="0" t="0" r="7620" b="8890"/>
            <wp:wrapSquare wrapText="bothSides"/>
            <wp:docPr id="51" name="Picture 50" descr="shutterstock_1247427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4742776.jpg"/>
                    <pic:cNvPicPr/>
                  </pic:nvPicPr>
                  <pic:blipFill rotWithShape="1">
                    <a:blip r:embed="rId239" cstate="print"/>
                    <a:srcRect r="20976"/>
                    <a:stretch/>
                  </pic:blipFill>
                  <pic:spPr bwMode="auto">
                    <a:xfrm>
                      <a:off x="0" y="0"/>
                      <a:ext cx="1287780" cy="1629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F3511" w:rsidRPr="008420FD">
        <w:rPr>
          <w:lang w:val="en-AU"/>
        </w:rPr>
        <w:t>How the promotional message compared with the actual experience</w:t>
      </w:r>
    </w:p>
    <w:p w:rsidR="006F3511" w:rsidRPr="008420FD" w:rsidRDefault="006F3511" w:rsidP="000C2A76">
      <w:pPr>
        <w:pStyle w:val="Bullet2"/>
        <w:rPr>
          <w:lang w:val="en-AU"/>
        </w:rPr>
      </w:pPr>
      <w:r w:rsidRPr="008420FD">
        <w:rPr>
          <w:lang w:val="en-AU"/>
        </w:rPr>
        <w:t>Feedback about detailed aspects of a destination</w:t>
      </w:r>
    </w:p>
    <w:p w:rsidR="006F3511" w:rsidRPr="008420FD" w:rsidRDefault="006F3511" w:rsidP="000C2A76">
      <w:pPr>
        <w:pStyle w:val="Bullet2"/>
        <w:rPr>
          <w:lang w:val="en-AU"/>
        </w:rPr>
      </w:pPr>
      <w:r w:rsidRPr="008420FD">
        <w:rPr>
          <w:lang w:val="en-AU"/>
        </w:rPr>
        <w:t>Verification of information</w:t>
      </w:r>
    </w:p>
    <w:p w:rsidR="006F3511" w:rsidRPr="008420FD" w:rsidRDefault="006F3511" w:rsidP="000C2A76">
      <w:pPr>
        <w:pStyle w:val="Bullet2"/>
        <w:rPr>
          <w:lang w:val="en-AU"/>
        </w:rPr>
      </w:pPr>
      <w:r w:rsidRPr="008420FD">
        <w:rPr>
          <w:lang w:val="en-AU"/>
        </w:rPr>
        <w:t>What they would like to see us offer in addition to what we already provide</w:t>
      </w:r>
    </w:p>
    <w:p w:rsidR="006F3511" w:rsidRPr="008420FD" w:rsidRDefault="006F3511" w:rsidP="000C2A76">
      <w:pPr>
        <w:pStyle w:val="Bullet2"/>
        <w:rPr>
          <w:lang w:val="en-AU"/>
        </w:rPr>
      </w:pPr>
      <w:r w:rsidRPr="008420FD">
        <w:rPr>
          <w:lang w:val="en-AU"/>
        </w:rPr>
        <w:t>What we could stop offering</w:t>
      </w:r>
    </w:p>
    <w:p w:rsidR="006F3511" w:rsidRPr="008420FD" w:rsidRDefault="006F3511" w:rsidP="000C2A76">
      <w:pPr>
        <w:pStyle w:val="Bullet2"/>
        <w:rPr>
          <w:lang w:val="en-AU"/>
        </w:rPr>
      </w:pPr>
      <w:r w:rsidRPr="008420FD">
        <w:rPr>
          <w:lang w:val="en-AU"/>
        </w:rPr>
        <w:t>How we could improve what we currently offer to make it even better for future clients</w:t>
      </w:r>
    </w:p>
    <w:p w:rsidR="006F3511" w:rsidRPr="008420FD" w:rsidRDefault="006F3511" w:rsidP="000C2A76">
      <w:pPr>
        <w:pStyle w:val="Bullet2"/>
        <w:rPr>
          <w:lang w:val="en-AU"/>
        </w:rPr>
      </w:pPr>
      <w:r w:rsidRPr="008420FD">
        <w:rPr>
          <w:lang w:val="en-AU"/>
        </w:rPr>
        <w:t>The level of satisfaction with us and the destination</w:t>
      </w:r>
    </w:p>
    <w:p w:rsidR="006F3511" w:rsidRPr="008420FD" w:rsidRDefault="006F3511" w:rsidP="000C2A76">
      <w:pPr>
        <w:pStyle w:val="Bullet2"/>
        <w:rPr>
          <w:lang w:val="en-AU"/>
        </w:rPr>
      </w:pPr>
      <w:r w:rsidRPr="008420FD">
        <w:rPr>
          <w:lang w:val="en-AU"/>
        </w:rPr>
        <w:t>Suggested activities etc</w:t>
      </w:r>
      <w:r w:rsidR="000C2A76" w:rsidRPr="008420FD">
        <w:rPr>
          <w:lang w:val="en-AU"/>
        </w:rPr>
        <w:t>.</w:t>
      </w:r>
      <w:r w:rsidRPr="008420FD">
        <w:rPr>
          <w:lang w:val="en-AU"/>
        </w:rPr>
        <w:t xml:space="preserve"> that future clients may enjoy</w:t>
      </w:r>
    </w:p>
    <w:p w:rsidR="006F3511" w:rsidRPr="008420FD" w:rsidRDefault="006F3511" w:rsidP="000C2A76">
      <w:pPr>
        <w:pStyle w:val="Bullet1"/>
      </w:pPr>
      <w:r w:rsidRPr="008420FD">
        <w:t>Asking customers to complete a written survey – that seeks information on issues of interest to the business</w:t>
      </w:r>
    </w:p>
    <w:p w:rsidR="006F3511" w:rsidRPr="008420FD" w:rsidRDefault="006F3511" w:rsidP="000C2A76">
      <w:pPr>
        <w:pStyle w:val="Bullet1"/>
      </w:pPr>
      <w:r w:rsidRPr="008420FD">
        <w:t>Asking customers to complete a formal questionnaire</w:t>
      </w:r>
    </w:p>
    <w:p w:rsidR="006F3511" w:rsidRPr="008420FD" w:rsidRDefault="006F3511" w:rsidP="000C2A76">
      <w:pPr>
        <w:pStyle w:val="Bullet1"/>
      </w:pPr>
      <w:r w:rsidRPr="008420FD">
        <w:t>Encouraging customer to give feedback and making it easy for customers to give feedback by, for example, encouraging online feedback, giving out ‘Customer Suggestion’ cards</w:t>
      </w:r>
    </w:p>
    <w:p w:rsidR="006F3511" w:rsidRPr="008420FD" w:rsidRDefault="006F3511" w:rsidP="000C2A76">
      <w:pPr>
        <w:pStyle w:val="Bullet1"/>
      </w:pPr>
      <w:r w:rsidRPr="008420FD">
        <w:t xml:space="preserve">Conducting focus group sessions – where a representative cross-section of customers is brought together for an hour or so to discuss nominated service- and business-related topics. </w:t>
      </w:r>
    </w:p>
    <w:p w:rsidR="000C2A76" w:rsidRPr="008420FD" w:rsidRDefault="000C2A76" w:rsidP="000C2A76">
      <w:pPr>
        <w:pStyle w:val="BodyCopy"/>
        <w:rPr>
          <w:noProof w:val="0"/>
        </w:rPr>
      </w:pPr>
    </w:p>
    <w:p w:rsidR="000C2A76" w:rsidRPr="008420FD" w:rsidRDefault="000C2A76" w:rsidP="000C2A76">
      <w:pPr>
        <w:pStyle w:val="Bullet1"/>
        <w:numPr>
          <w:ilvl w:val="0"/>
          <w:numId w:val="0"/>
        </w:numPr>
        <w:ind w:left="357"/>
      </w:pPr>
      <w:r w:rsidRPr="008420FD">
        <w:rPr>
          <w:noProof/>
          <w:lang w:eastAsia="en-AU"/>
        </w:rPr>
        <mc:AlternateContent>
          <mc:Choice Requires="wpg">
            <w:drawing>
              <wp:anchor distT="0" distB="0" distL="114300" distR="114300" simplePos="0" relativeHeight="252220416" behindDoc="0" locked="0" layoutInCell="1" allowOverlap="1" wp14:anchorId="30901098" wp14:editId="21D965F8">
                <wp:simplePos x="0" y="0"/>
                <wp:positionH relativeFrom="column">
                  <wp:posOffset>0</wp:posOffset>
                </wp:positionH>
                <wp:positionV relativeFrom="paragraph">
                  <wp:posOffset>58061</wp:posOffset>
                </wp:positionV>
                <wp:extent cx="5592445" cy="981710"/>
                <wp:effectExtent l="0" t="0" r="8255" b="8890"/>
                <wp:wrapNone/>
                <wp:docPr id="459" name="Group 459"/>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60" name="Text Box 460"/>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1" name="Text Box 461"/>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0C2A76">
                              <w:pPr>
                                <w:spacing w:before="160" w:after="120" w:line="240" w:lineRule="auto"/>
                              </w:pPr>
                              <w:r>
                                <w:rPr>
                                  <w:rFonts w:ascii="Helvetica" w:hAnsi="Helvetica" w:cs="Chevin-DemiBold"/>
                                  <w:b/>
                                  <w:bCs/>
                                  <w:i/>
                                  <w:sz w:val="32"/>
                                  <w:szCs w:val="32"/>
                                  <w:lang w:val="en-US"/>
                                </w:rPr>
                                <w:t>Research and collect customer feedback 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2" name="Text Box 462"/>
                        <wps:cNvSpPr txBox="1"/>
                        <wps:spPr>
                          <a:xfrm>
                            <a:off x="39760" y="635000"/>
                            <a:ext cx="1221779" cy="346710"/>
                          </a:xfrm>
                          <a:prstGeom prst="rect">
                            <a:avLst/>
                          </a:prstGeom>
                          <a:solidFill>
                            <a:sysClr val="window" lastClr="FFFFFF"/>
                          </a:solidFill>
                          <a:ln w="6350">
                            <a:noFill/>
                          </a:ln>
                          <a:effectLst/>
                        </wps:spPr>
                        <wps:txbx>
                          <w:txbxContent>
                            <w:p w:rsidR="004C669D" w:rsidRPr="000D4B98" w:rsidRDefault="004C669D" w:rsidP="000C2A7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18</w:t>
                              </w:r>
                            </w:p>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59" o:spid="_x0000_s1115" style="position:absolute;left:0;text-align:left;margin-left:0;margin-top:4.55pt;width:440.35pt;height:77.3pt;z-index:252220416;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">
                <v:shape id="Text Box 460" o:spid="_x0000_s111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VMJ8QA&#10;AADcAAAADwAAAGRycy9kb3ducmV2LnhtbERPyWrDMBC9F/IPYgK9NXJCG4IT2RhDaCntIcslt4k1&#10;Xog1ci3Vdvv11aGQ4+Ptu3QyrRiod41lBctFBIK4sLrhSsH5tH/agHAeWWNrmRT8kIM0mT3sMNZ2&#10;5AMNR1+JEMIuRgW1910spStqMugWtiMOXGl7gz7AvpK6xzGEm1auomgtDTYcGmrsKK+puB2/jYL3&#10;fP+Jh+vKbH7b/PWjzLqv8+VFqcf5lG1BeJr8XfzvftMKntdhfj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lTCfEAAAA3AAAAA8AAAAAAAAAAAAAAAAAmAIAAGRycy9k&#10;b3ducmV2LnhtbFBLBQYAAAAABAAEAPUAAACJAwAAAAA=&#10;" filled="f" stroked="f" strokeweight=".5pt">
                  <v:textbox>
                    <w:txbxContent>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v:textbox>
                </v:shape>
                <v:shape id="Text Box 461" o:spid="_x0000_s111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3cQcYA&#10;AADcAAAADwAAAGRycy9kb3ducmV2LnhtbESPT2vCQBTE74LfYXmFXqRurH+JrlJKbcVbja14e2Rf&#10;k2D2bchuk/TbuwXB4zAzv2FWm86UoqHaFZYVjIYRCOLU6oIzBcdk+7QA4TyyxtIyKfgjB5t1v7fC&#10;WNuWP6k5+EwECLsYFeTeV7GULs3JoBvaijh4P7Y26IOsM6lrbAPclPI5imbSYMFhIceKXnNKL4df&#10;o+A8yE57171/tePpuHr7aJL5t06UenzoXpYgPHX+Hr61d1rBZDaC/zPhCM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3cQcYAAADcAAAADwAAAAAAAAAAAAAAAACYAgAAZHJz&#10;L2Rvd25yZXYueG1sUEsFBgAAAAAEAAQA9QAAAIsDAAAAAA==&#10;" fillcolor="white [3201]" stroked="f" strokeweight=".5pt">
                  <v:textbox>
                    <w:txbxContent>
                      <w:p w:rsidR="004C669D" w:rsidRDefault="004C669D" w:rsidP="000C2A76">
                        <w:pPr>
                          <w:spacing w:before="160" w:after="120" w:line="240" w:lineRule="auto"/>
                        </w:pPr>
                        <w:r>
                          <w:rPr>
                            <w:rFonts w:ascii="Helvetica" w:hAnsi="Helvetica" w:cs="Chevin-DemiBold"/>
                            <w:b/>
                            <w:bCs/>
                            <w:i/>
                            <w:sz w:val="32"/>
                            <w:szCs w:val="32"/>
                            <w:lang w:val="en-US"/>
                          </w:rPr>
                          <w:t>Research and collect customer feedback forms</w:t>
                        </w:r>
                      </w:p>
                    </w:txbxContent>
                  </v:textbox>
                </v:shape>
                <v:shape id="Text Box 462" o:spid="_x0000_s1118" type="#_x0000_t202" style="position:absolute;left:397;top:6350;width:12218;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M9W8YA&#10;AADcAAAADwAAAGRycy9kb3ducmV2LnhtbESPQWvCQBSE74L/YXlCb7qpFJHUVUpRqtCgpoVeH9nX&#10;JG32bdjdmtRf7wqCx2FmvmEWq9404kTO15YVPE4SEMSF1TWXCj4/NuM5CB+QNTaWScE/eVgth4MF&#10;ptp2fKRTHkoRIexTVFCF0KZS+qIig35iW+LofVtnMETpSqkddhFuGjlNkpk0WHNcqLCl14qK3/zP&#10;KPjq8je33+1+Du02O+/PefZO60yph1H/8gwiUB/u4Vt7qxU8zaZwPROPgF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pM9W8YAAADcAAAADwAAAAAAAAAAAAAAAACYAgAAZHJz&#10;L2Rvd25yZXYueG1sUEsFBgAAAAAEAAQA9QAAAIsDAAAAAA==&#10;" fillcolor="window" stroked="f" strokeweight=".5pt">
                  <v:textbox>
                    <w:txbxContent>
                      <w:p w:rsidR="004C669D" w:rsidRPr="000D4B98" w:rsidRDefault="004C669D" w:rsidP="000C2A7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18</w:t>
                        </w:r>
                      </w:p>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v:textbox>
                </v:shape>
              </v:group>
            </w:pict>
          </mc:Fallback>
        </mc:AlternateContent>
      </w:r>
      <w:r w:rsidRPr="008420FD">
        <w:rPr>
          <w:noProof/>
          <w:lang w:eastAsia="en-AU"/>
        </w:rPr>
        <mc:AlternateContent>
          <mc:Choice Requires="wps">
            <w:drawing>
              <wp:anchor distT="0" distB="0" distL="114300" distR="114300" simplePos="0" relativeHeight="252221440" behindDoc="1" locked="0" layoutInCell="1" allowOverlap="1" wp14:anchorId="2C29B143" wp14:editId="56822CD5">
                <wp:simplePos x="0" y="0"/>
                <wp:positionH relativeFrom="column">
                  <wp:posOffset>-98637</wp:posOffset>
                </wp:positionH>
                <wp:positionV relativeFrom="paragraph">
                  <wp:posOffset>11430</wp:posOffset>
                </wp:positionV>
                <wp:extent cx="5791200" cy="1100243"/>
                <wp:effectExtent l="0" t="0" r="19050" b="24130"/>
                <wp:wrapNone/>
                <wp:docPr id="463" name="Text Box 463"/>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0C2A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3" o:spid="_x0000_s1119" type="#_x0000_t202" style="position:absolute;left:0;text-align:left;margin-left:-7.75pt;margin-top:.9pt;width:456pt;height:86.65pt;z-index:-25109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" fillcolor="white [3201]" strokecolor="#4f81bd [3204]">
                <v:textbox>
                  <w:txbxContent>
                    <w:p w:rsidR="004C669D" w:rsidRDefault="004C669D" w:rsidP="000C2A76"/>
                  </w:txbxContent>
                </v:textbox>
              </v:shape>
            </w:pict>
          </mc:Fallback>
        </mc:AlternateContent>
      </w:r>
      <w:r w:rsidRPr="008420FD">
        <w:rPr>
          <w:noProof/>
          <w:lang w:eastAsia="en-AU"/>
        </w:rPr>
        <w:drawing>
          <wp:anchor distT="0" distB="0" distL="114300" distR="114300" simplePos="0" relativeHeight="252219392" behindDoc="0" locked="0" layoutInCell="1" allowOverlap="1" wp14:anchorId="5AFECAE2" wp14:editId="7BBA2254">
            <wp:simplePos x="0" y="0"/>
            <wp:positionH relativeFrom="column">
              <wp:posOffset>363220</wp:posOffset>
            </wp:positionH>
            <wp:positionV relativeFrom="paragraph">
              <wp:posOffset>58420</wp:posOffset>
            </wp:positionV>
            <wp:extent cx="647700" cy="628650"/>
            <wp:effectExtent l="0" t="0" r="0" b="0"/>
            <wp:wrapSquare wrapText="bothSides"/>
            <wp:docPr id="464"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C2A76" w:rsidRPr="008420FD" w:rsidRDefault="000C2A76" w:rsidP="000C2A76">
      <w:pPr>
        <w:pStyle w:val="BodyCopy"/>
        <w:rPr>
          <w:noProof w:val="0"/>
        </w:rPr>
      </w:pPr>
    </w:p>
    <w:p w:rsidR="000C2A76" w:rsidRPr="008420FD" w:rsidRDefault="000C2A76" w:rsidP="000C2A76">
      <w:pPr>
        <w:pStyle w:val="BodyCopy"/>
        <w:rPr>
          <w:noProof w:val="0"/>
        </w:rPr>
      </w:pPr>
    </w:p>
    <w:p w:rsidR="000C2A76" w:rsidRPr="008420FD" w:rsidRDefault="000C2A76" w:rsidP="000C2A76">
      <w:pPr>
        <w:pStyle w:val="BodyCopy"/>
        <w:rPr>
          <w:noProof w:val="0"/>
        </w:rPr>
      </w:pPr>
    </w:p>
    <w:p w:rsidR="000C2A76" w:rsidRPr="008420FD" w:rsidRDefault="000C2A76" w:rsidP="000C2A76">
      <w:pPr>
        <w:pStyle w:val="BodyCopy"/>
        <w:rPr>
          <w:noProof w:val="0"/>
        </w:rPr>
      </w:pPr>
    </w:p>
    <w:p w:rsidR="000C2A76" w:rsidRPr="008420FD" w:rsidRDefault="000C2A76" w:rsidP="000C2A76">
      <w:pPr>
        <w:pStyle w:val="BodyCopy"/>
        <w:rPr>
          <w:noProof w:val="0"/>
        </w:rPr>
      </w:pPr>
      <w:r w:rsidRPr="008420FD">
        <w:rPr>
          <w:rFonts w:cs="Chevin-DemiBold"/>
          <w:b/>
          <w:bCs/>
          <w:i/>
          <w:sz w:val="32"/>
          <w:szCs w:val="32"/>
          <w:lang w:eastAsia="en-AU"/>
        </w:rPr>
        <w:drawing>
          <wp:anchor distT="0" distB="0" distL="114300" distR="114300" simplePos="0" relativeHeight="252112896" behindDoc="0" locked="0" layoutInCell="1" allowOverlap="1" wp14:anchorId="2B9AF806" wp14:editId="7329D0E6">
            <wp:simplePos x="0" y="0"/>
            <wp:positionH relativeFrom="column">
              <wp:posOffset>4432935</wp:posOffset>
            </wp:positionH>
            <wp:positionV relativeFrom="paragraph">
              <wp:posOffset>101600</wp:posOffset>
            </wp:positionV>
            <wp:extent cx="1271905" cy="902335"/>
            <wp:effectExtent l="0" t="0" r="4445" b="0"/>
            <wp:wrapSquare wrapText="bothSides"/>
            <wp:docPr id="268" name="Picture 51" descr="shutterstock_8115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1150025.jpg"/>
                    <pic:cNvPicPr/>
                  </pic:nvPicPr>
                  <pic:blipFill>
                    <a:blip r:embed="rId240" cstate="print"/>
                    <a:stretch>
                      <a:fillRect/>
                    </a:stretch>
                  </pic:blipFill>
                  <pic:spPr>
                    <a:xfrm>
                      <a:off x="0" y="0"/>
                      <a:ext cx="1271905" cy="902335"/>
                    </a:xfrm>
                    <a:prstGeom prst="rect">
                      <a:avLst/>
                    </a:prstGeom>
                  </pic:spPr>
                </pic:pic>
              </a:graphicData>
            </a:graphic>
            <wp14:sizeRelH relativeFrom="margin">
              <wp14:pctWidth>0</wp14:pctWidth>
            </wp14:sizeRelH>
            <wp14:sizeRelV relativeFrom="margin">
              <wp14:pctHeight>0</wp14:pctHeight>
            </wp14:sizeRelV>
          </wp:anchor>
        </w:drawing>
      </w:r>
    </w:p>
    <w:p w:rsidR="007C5AAF" w:rsidRPr="008420FD" w:rsidRDefault="007C5AAF" w:rsidP="000C2A76">
      <w:pPr>
        <w:pStyle w:val="BodyCopy"/>
        <w:rPr>
          <w:noProof w:val="0"/>
        </w:rPr>
      </w:pPr>
      <w:r w:rsidRPr="008420FD">
        <w:rPr>
          <w:noProof w:val="0"/>
        </w:rPr>
        <w:t>You are required to conduct internet research and identify two examples of templates of customer feedback forms that are provided to clients after they have returned from a travel experience.</w:t>
      </w:r>
    </w:p>
    <w:p w:rsidR="007C5AAF" w:rsidRPr="008420FD" w:rsidRDefault="007C5AAF" w:rsidP="000C2A76">
      <w:pPr>
        <w:pStyle w:val="BodyCopy"/>
        <w:rPr>
          <w:noProof w:val="0"/>
        </w:rPr>
      </w:pPr>
    </w:p>
    <w:p w:rsidR="007C5AAF" w:rsidRPr="008420FD" w:rsidRDefault="007C5AAF" w:rsidP="000C2A76">
      <w:pPr>
        <w:pStyle w:val="ActivityBottom"/>
        <w:rPr>
          <w:noProof w:val="0"/>
        </w:rPr>
      </w:pPr>
    </w:p>
    <w:p w:rsidR="007C5AAF" w:rsidRPr="008420FD" w:rsidRDefault="007C5AAF" w:rsidP="000C2A76">
      <w:pPr>
        <w:pStyle w:val="BodyCopy"/>
        <w:rPr>
          <w:noProof w:val="0"/>
        </w:rPr>
      </w:pPr>
      <w:r w:rsidRPr="008420FD">
        <w:rPr>
          <w:noProof w:val="0"/>
        </w:rPr>
        <w:br w:type="page"/>
      </w:r>
    </w:p>
    <w:p w:rsidR="00AE605E" w:rsidRPr="008420FD" w:rsidRDefault="00AE605E" w:rsidP="000C2A76">
      <w:pPr>
        <w:pStyle w:val="Heading4"/>
      </w:pPr>
      <w:r w:rsidRPr="008420FD">
        <w:t>Comparing information from different sources regarding the same destination</w:t>
      </w:r>
    </w:p>
    <w:p w:rsidR="007E5DAB" w:rsidRPr="008420FD" w:rsidRDefault="007E5DAB" w:rsidP="000C2A76">
      <w:pPr>
        <w:pStyle w:val="BodyCopy"/>
        <w:rPr>
          <w:noProof w:val="0"/>
        </w:rPr>
      </w:pPr>
      <w:r w:rsidRPr="008420FD">
        <w:rPr>
          <w:noProof w:val="0"/>
        </w:rPr>
        <w:t>In order to validate the information provided by sources, it is often important to compare information about specific destinations, suppliers and products and services, through different sources.</w:t>
      </w:r>
    </w:p>
    <w:p w:rsidR="007E5DAB" w:rsidRPr="008420FD" w:rsidRDefault="000C2A76" w:rsidP="000C2A76">
      <w:pPr>
        <w:pStyle w:val="BodyCopy"/>
        <w:rPr>
          <w:noProof w:val="0"/>
        </w:rPr>
      </w:pPr>
      <w:r w:rsidRPr="008420FD">
        <w:rPr>
          <w:lang w:eastAsia="en-AU"/>
        </w:rPr>
        <w:drawing>
          <wp:anchor distT="0" distB="0" distL="114300" distR="114300" simplePos="0" relativeHeight="252110848" behindDoc="0" locked="0" layoutInCell="1" allowOverlap="1" wp14:anchorId="1BD6445C" wp14:editId="06092EF4">
            <wp:simplePos x="0" y="0"/>
            <wp:positionH relativeFrom="column">
              <wp:posOffset>4134485</wp:posOffset>
            </wp:positionH>
            <wp:positionV relativeFrom="paragraph">
              <wp:posOffset>243840</wp:posOffset>
            </wp:positionV>
            <wp:extent cx="1600200" cy="1066800"/>
            <wp:effectExtent l="0" t="0" r="0" b="0"/>
            <wp:wrapSquare wrapText="bothSides"/>
            <wp:docPr id="267" name="Picture 262" descr="W565_ladywithfile_shutterstock_143142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65_ladywithfile_shutterstock_143142244.jpg"/>
                    <pic:cNvPicPr/>
                  </pic:nvPicPr>
                  <pic:blipFill>
                    <a:blip r:embed="rId241" cstate="print"/>
                    <a:stretch>
                      <a:fillRect/>
                    </a:stretch>
                  </pic:blipFill>
                  <pic:spPr>
                    <a:xfrm>
                      <a:off x="0" y="0"/>
                      <a:ext cx="1600200" cy="1066800"/>
                    </a:xfrm>
                    <a:prstGeom prst="rect">
                      <a:avLst/>
                    </a:prstGeom>
                  </pic:spPr>
                </pic:pic>
              </a:graphicData>
            </a:graphic>
          </wp:anchor>
        </w:drawing>
      </w:r>
      <w:r w:rsidR="007E5DAB" w:rsidRPr="008420FD">
        <w:rPr>
          <w:noProof w:val="0"/>
        </w:rPr>
        <w:t>For example you may wish to compare offerings about a specific destination, supplier or product and service via:</w:t>
      </w:r>
    </w:p>
    <w:p w:rsidR="007E5DAB" w:rsidRPr="008420FD" w:rsidRDefault="007E5DAB" w:rsidP="000C2A76">
      <w:pPr>
        <w:pStyle w:val="Bullet1"/>
      </w:pPr>
      <w:r w:rsidRPr="008420FD">
        <w:t>Their brochures</w:t>
      </w:r>
    </w:p>
    <w:p w:rsidR="007E5DAB" w:rsidRPr="008420FD" w:rsidRDefault="007E5DAB" w:rsidP="000C2A76">
      <w:pPr>
        <w:pStyle w:val="Bullet1"/>
      </w:pPr>
      <w:r w:rsidRPr="008420FD">
        <w:t>Online websites</w:t>
      </w:r>
    </w:p>
    <w:p w:rsidR="007E5DAB" w:rsidRPr="008420FD" w:rsidRDefault="007E5DAB" w:rsidP="000C2A76">
      <w:pPr>
        <w:pStyle w:val="Bullet1"/>
      </w:pPr>
      <w:r w:rsidRPr="008420FD">
        <w:t>Supplier websites</w:t>
      </w:r>
    </w:p>
    <w:p w:rsidR="007E5DAB" w:rsidRPr="008420FD" w:rsidRDefault="007E5DAB" w:rsidP="000C2A76">
      <w:pPr>
        <w:pStyle w:val="Bullet1"/>
      </w:pPr>
      <w:r w:rsidRPr="008420FD">
        <w:t>Direct contact</w:t>
      </w:r>
      <w:r w:rsidR="000C2A76" w:rsidRPr="008420FD">
        <w:t>.</w:t>
      </w:r>
    </w:p>
    <w:p w:rsidR="007E5DAB" w:rsidRPr="008420FD" w:rsidRDefault="007E5DAB" w:rsidP="000C2A76">
      <w:pPr>
        <w:pStyle w:val="BodyCopy"/>
        <w:rPr>
          <w:noProof w:val="0"/>
        </w:rPr>
      </w:pPr>
      <w:r w:rsidRPr="008420FD">
        <w:rPr>
          <w:noProof w:val="0"/>
        </w:rPr>
        <w:t>This will help identify the consistency and accuracy of the message provided to customers.</w:t>
      </w:r>
    </w:p>
    <w:p w:rsidR="00AE605E" w:rsidRPr="008420FD" w:rsidRDefault="00AE605E" w:rsidP="000C2A76">
      <w:pPr>
        <w:pStyle w:val="Heading4"/>
      </w:pPr>
      <w:r w:rsidRPr="008420FD">
        <w:t>Relating destination information to personal experience and knowledge</w:t>
      </w:r>
    </w:p>
    <w:p w:rsidR="007E5DAB" w:rsidRPr="008420FD" w:rsidRDefault="007E5DAB" w:rsidP="000C2A76">
      <w:pPr>
        <w:pStyle w:val="BodyCopy"/>
        <w:rPr>
          <w:noProof w:val="0"/>
        </w:rPr>
      </w:pPr>
      <w:r w:rsidRPr="008420FD">
        <w:rPr>
          <w:noProof w:val="0"/>
        </w:rPr>
        <w:t>Naturally, any personal experiences that you have had at a destination will be the most beneficial tool in validating a destination against information provided through different sources.</w:t>
      </w:r>
    </w:p>
    <w:p w:rsidR="00AE605E" w:rsidRPr="008420FD" w:rsidRDefault="00AE605E" w:rsidP="000C2A76">
      <w:pPr>
        <w:pStyle w:val="Heading4"/>
      </w:pPr>
      <w:r w:rsidRPr="008420FD">
        <w:t>Assessing source against criteria for ca</w:t>
      </w:r>
      <w:r w:rsidR="006F3511" w:rsidRPr="008420FD">
        <w:t>pturing destination information</w:t>
      </w:r>
    </w:p>
    <w:p w:rsidR="007E5DAB" w:rsidRPr="008420FD" w:rsidRDefault="00291FA0" w:rsidP="000C2A76">
      <w:pPr>
        <w:pStyle w:val="BodyCopy"/>
        <w:rPr>
          <w:noProof w:val="0"/>
        </w:rPr>
      </w:pPr>
      <w:r>
        <w:rPr>
          <w:noProof w:val="0"/>
        </w:rPr>
        <w:t xml:space="preserve">Each organisation may have </w:t>
      </w:r>
      <w:r w:rsidR="00EE55F1" w:rsidRPr="008420FD">
        <w:rPr>
          <w:noProof w:val="0"/>
        </w:rPr>
        <w:t xml:space="preserve">established criteria in which they </w:t>
      </w:r>
      <w:r w:rsidR="008420FD" w:rsidRPr="008420FD">
        <w:rPr>
          <w:noProof w:val="0"/>
        </w:rPr>
        <w:t>capture</w:t>
      </w:r>
      <w:r w:rsidR="00EE55F1" w:rsidRPr="008420FD">
        <w:rPr>
          <w:noProof w:val="0"/>
        </w:rPr>
        <w:t xml:space="preserve"> destination information.</w:t>
      </w:r>
    </w:p>
    <w:p w:rsidR="00EE55F1" w:rsidRPr="008420FD" w:rsidRDefault="00291FA0" w:rsidP="000C2A76">
      <w:pPr>
        <w:pStyle w:val="BodyCopy"/>
        <w:rPr>
          <w:noProof w:val="0"/>
        </w:rPr>
      </w:pPr>
      <w:r>
        <w:rPr>
          <w:noProof w:val="0"/>
        </w:rPr>
        <w:t>These</w:t>
      </w:r>
      <w:r w:rsidR="00411FB8" w:rsidRPr="008420FD">
        <w:rPr>
          <w:noProof w:val="0"/>
        </w:rPr>
        <w:t xml:space="preserve"> criteria, or checklist</w:t>
      </w:r>
      <w:r>
        <w:rPr>
          <w:noProof w:val="0"/>
        </w:rPr>
        <w:t>s</w:t>
      </w:r>
      <w:r w:rsidR="00411FB8" w:rsidRPr="008420FD">
        <w:rPr>
          <w:noProof w:val="0"/>
        </w:rPr>
        <w:t>,</w:t>
      </w:r>
      <w:r>
        <w:rPr>
          <w:noProof w:val="0"/>
        </w:rPr>
        <w:t xml:space="preserve"> are</w:t>
      </w:r>
      <w:r w:rsidR="00EE55F1" w:rsidRPr="008420FD">
        <w:rPr>
          <w:noProof w:val="0"/>
        </w:rPr>
        <w:t xml:space="preserve"> a sound basis for conducting an evaluation of an information source, or of an end product or service.</w:t>
      </w:r>
    </w:p>
    <w:p w:rsidR="00EE55F1" w:rsidRPr="008420FD" w:rsidRDefault="000C2A76" w:rsidP="000C2A76">
      <w:pPr>
        <w:pStyle w:val="BodyCopy"/>
        <w:rPr>
          <w:noProof w:val="0"/>
        </w:rPr>
      </w:pPr>
      <w:r w:rsidRPr="008420FD">
        <w:rPr>
          <w:lang w:eastAsia="en-AU"/>
        </w:rPr>
        <w:drawing>
          <wp:anchor distT="0" distB="0" distL="114300" distR="114300" simplePos="0" relativeHeight="252108800" behindDoc="0" locked="0" layoutInCell="1" allowOverlap="1" wp14:anchorId="19B40F74" wp14:editId="2BC18219">
            <wp:simplePos x="0" y="0"/>
            <wp:positionH relativeFrom="column">
              <wp:posOffset>4342130</wp:posOffset>
            </wp:positionH>
            <wp:positionV relativeFrom="paragraph">
              <wp:posOffset>153670</wp:posOffset>
            </wp:positionV>
            <wp:extent cx="1386840" cy="1343660"/>
            <wp:effectExtent l="0" t="0" r="3810" b="8890"/>
            <wp:wrapSquare wrapText="bothSides"/>
            <wp:docPr id="258" name="Picture 56" descr="shutterstock_155911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55911139.jpg"/>
                    <pic:cNvPicPr/>
                  </pic:nvPicPr>
                  <pic:blipFill>
                    <a:blip r:embed="rId242" cstate="print"/>
                    <a:stretch>
                      <a:fillRect/>
                    </a:stretch>
                  </pic:blipFill>
                  <pic:spPr>
                    <a:xfrm>
                      <a:off x="0" y="0"/>
                      <a:ext cx="1386840" cy="1343660"/>
                    </a:xfrm>
                    <a:prstGeom prst="rect">
                      <a:avLst/>
                    </a:prstGeom>
                  </pic:spPr>
                </pic:pic>
              </a:graphicData>
            </a:graphic>
            <wp14:sizeRelH relativeFrom="margin">
              <wp14:pctWidth>0</wp14:pctWidth>
            </wp14:sizeRelH>
            <wp14:sizeRelV relativeFrom="margin">
              <wp14:pctHeight>0</wp14:pctHeight>
            </wp14:sizeRelV>
          </wp:anchor>
        </w:drawing>
      </w:r>
      <w:r w:rsidR="00291FA0" w:rsidRPr="008420FD">
        <w:rPr>
          <w:noProof w:val="0"/>
        </w:rPr>
        <w:t>These criteria</w:t>
      </w:r>
      <w:r w:rsidR="00C95472" w:rsidRPr="008420FD">
        <w:rPr>
          <w:noProof w:val="0"/>
        </w:rPr>
        <w:t xml:space="preserve"> may include</w:t>
      </w:r>
      <w:r w:rsidR="00EE55F1" w:rsidRPr="008420FD">
        <w:rPr>
          <w:noProof w:val="0"/>
        </w:rPr>
        <w:t>, but not limited to:</w:t>
      </w:r>
    </w:p>
    <w:p w:rsidR="00C95472" w:rsidRPr="008420FD" w:rsidRDefault="00C95472" w:rsidP="000C2A76">
      <w:pPr>
        <w:pStyle w:val="Bullet1"/>
      </w:pPr>
      <w:r w:rsidRPr="008420FD">
        <w:t>Reliability of information and end suppliers and their products</w:t>
      </w:r>
    </w:p>
    <w:p w:rsidR="00EE55F1" w:rsidRPr="008420FD" w:rsidRDefault="00411FB8" w:rsidP="000C2A76">
      <w:pPr>
        <w:pStyle w:val="Bullet1"/>
      </w:pPr>
      <w:r w:rsidRPr="008420FD">
        <w:t>Ease of access</w:t>
      </w:r>
    </w:p>
    <w:p w:rsidR="00411FB8" w:rsidRPr="008420FD" w:rsidRDefault="00411FB8" w:rsidP="000C2A76">
      <w:pPr>
        <w:pStyle w:val="Bullet1"/>
      </w:pPr>
      <w:r w:rsidRPr="008420FD">
        <w:t>Accuracy in comparison with other sources for identical destinations, products or services</w:t>
      </w:r>
    </w:p>
    <w:p w:rsidR="00411FB8" w:rsidRPr="008420FD" w:rsidRDefault="00C95472" w:rsidP="000C2A76">
      <w:pPr>
        <w:pStyle w:val="Bullet1"/>
      </w:pPr>
      <w:r w:rsidRPr="008420FD">
        <w:t>Accuracy of content compared with actual experiences</w:t>
      </w:r>
    </w:p>
    <w:p w:rsidR="00C95472" w:rsidRPr="008420FD" w:rsidRDefault="00C95472" w:rsidP="000C2A76">
      <w:pPr>
        <w:pStyle w:val="Bullet1"/>
      </w:pPr>
      <w:r w:rsidRPr="008420FD">
        <w:t>Level of customer satisfaction</w:t>
      </w:r>
      <w:r w:rsidR="00590D30">
        <w:t>.</w:t>
      </w:r>
      <w:r w:rsidRPr="008420FD">
        <w:t xml:space="preserve"> </w:t>
      </w:r>
    </w:p>
    <w:p w:rsidR="007E5DAB" w:rsidRPr="008420FD" w:rsidRDefault="007E5DAB" w:rsidP="000C2A76">
      <w:pPr>
        <w:pStyle w:val="Heading4"/>
      </w:pPr>
      <w:r w:rsidRPr="008420FD">
        <w:t>Researching comments on websites</w:t>
      </w:r>
    </w:p>
    <w:p w:rsidR="007E5DAB" w:rsidRPr="008420FD" w:rsidRDefault="000C2A76" w:rsidP="000C2A76">
      <w:pPr>
        <w:pStyle w:val="BodyCopy"/>
        <w:rPr>
          <w:noProof w:val="0"/>
        </w:rPr>
      </w:pPr>
      <w:r w:rsidRPr="008420FD">
        <w:rPr>
          <w:lang w:eastAsia="en-AU"/>
        </w:rPr>
        <w:drawing>
          <wp:anchor distT="0" distB="0" distL="114300" distR="114300" simplePos="0" relativeHeight="252105728" behindDoc="0" locked="0" layoutInCell="1" allowOverlap="1" wp14:anchorId="2B9A5E6C" wp14:editId="5C252C86">
            <wp:simplePos x="0" y="0"/>
            <wp:positionH relativeFrom="column">
              <wp:posOffset>8890</wp:posOffset>
            </wp:positionH>
            <wp:positionV relativeFrom="paragraph">
              <wp:posOffset>19050</wp:posOffset>
            </wp:positionV>
            <wp:extent cx="1519555" cy="1041400"/>
            <wp:effectExtent l="0" t="0" r="4445" b="6350"/>
            <wp:wrapSquare wrapText="bothSides"/>
            <wp:docPr id="53" name="Picture 52" descr="shutterstock_165735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5539.jpg"/>
                    <pic:cNvPicPr/>
                  </pic:nvPicPr>
                  <pic:blipFill>
                    <a:blip r:embed="rId243" cstate="print"/>
                    <a:stretch>
                      <a:fillRect/>
                    </a:stretch>
                  </pic:blipFill>
                  <pic:spPr>
                    <a:xfrm>
                      <a:off x="0" y="0"/>
                      <a:ext cx="1519555" cy="1041400"/>
                    </a:xfrm>
                    <a:prstGeom prst="rect">
                      <a:avLst/>
                    </a:prstGeom>
                  </pic:spPr>
                </pic:pic>
              </a:graphicData>
            </a:graphic>
            <wp14:sizeRelH relativeFrom="margin">
              <wp14:pctWidth>0</wp14:pctWidth>
            </wp14:sizeRelH>
            <wp14:sizeRelV relativeFrom="margin">
              <wp14:pctHeight>0</wp14:pctHeight>
            </wp14:sizeRelV>
          </wp:anchor>
        </w:drawing>
      </w:r>
      <w:r w:rsidR="007E5DAB" w:rsidRPr="008420FD">
        <w:rPr>
          <w:noProof w:val="0"/>
        </w:rPr>
        <w:t>There are many travel websites where customers, most of which have not booked services through your organisation, are provided with the opportunity to provide online feedback about their experiences and to upload realistic photos.</w:t>
      </w:r>
    </w:p>
    <w:p w:rsidR="00DF612C" w:rsidRPr="008420FD" w:rsidRDefault="007E5DAB" w:rsidP="000C2A76">
      <w:pPr>
        <w:pStyle w:val="BodyCopy"/>
        <w:rPr>
          <w:noProof w:val="0"/>
        </w:rPr>
      </w:pPr>
      <w:r w:rsidRPr="008420FD">
        <w:rPr>
          <w:noProof w:val="0"/>
        </w:rPr>
        <w:t>This feedback is very valuable in understanding the reality of a destination.</w:t>
      </w:r>
    </w:p>
    <w:p w:rsidR="000C2A76" w:rsidRPr="008420FD" w:rsidRDefault="00EE55F1" w:rsidP="000C2A76">
      <w:pPr>
        <w:pStyle w:val="BodyCopy"/>
        <w:rPr>
          <w:noProof w:val="0"/>
        </w:rPr>
      </w:pPr>
      <w:r w:rsidRPr="008420FD">
        <w:rPr>
          <w:noProof w:val="0"/>
        </w:rPr>
        <w:t>Trip</w:t>
      </w:r>
      <w:r w:rsidR="00A27916">
        <w:rPr>
          <w:noProof w:val="0"/>
        </w:rPr>
        <w:t xml:space="preserve"> </w:t>
      </w:r>
      <w:r w:rsidRPr="008420FD">
        <w:rPr>
          <w:noProof w:val="0"/>
        </w:rPr>
        <w:t xml:space="preserve">Advisor, an American </w:t>
      </w:r>
      <w:r w:rsidR="00A27916">
        <w:rPr>
          <w:noProof w:val="0"/>
        </w:rPr>
        <w:t>travel website company, provides</w:t>
      </w:r>
      <w:r w:rsidRPr="008420FD">
        <w:rPr>
          <w:noProof w:val="0"/>
        </w:rPr>
        <w:t xml:space="preserve"> useful reviews of travel-related content. It also includes interactive travel forums which can also be beneficial tools for travel staff to accurately </w:t>
      </w:r>
      <w:r w:rsidR="008420FD" w:rsidRPr="008420FD">
        <w:rPr>
          <w:noProof w:val="0"/>
        </w:rPr>
        <w:t>gauge</w:t>
      </w:r>
      <w:r w:rsidRPr="008420FD">
        <w:rPr>
          <w:noProof w:val="0"/>
        </w:rPr>
        <w:t xml:space="preserve"> the popularity and services provided by different tourism product and service providers.</w:t>
      </w:r>
    </w:p>
    <w:p w:rsidR="000C2A76" w:rsidRPr="008420FD" w:rsidRDefault="000C2A76">
      <w:pPr>
        <w:rPr>
          <w:rFonts w:ascii="Helvetica" w:eastAsia="Calibri" w:hAnsi="Helvetica" w:cs="Calibri"/>
          <w:szCs w:val="16"/>
          <w:lang w:eastAsia="ar-SA"/>
        </w:rPr>
      </w:pPr>
      <w:r w:rsidRPr="008420FD">
        <w:br w:type="page"/>
      </w:r>
    </w:p>
    <w:p w:rsidR="007C5AAF" w:rsidRPr="008420FD" w:rsidRDefault="007C5AAF" w:rsidP="000C2A76">
      <w:pPr>
        <w:pStyle w:val="BodyCopy"/>
        <w:rPr>
          <w:noProof w:val="0"/>
        </w:rPr>
      </w:pPr>
      <w:r w:rsidRPr="008420FD">
        <w:rPr>
          <w:noProof w:val="0"/>
        </w:rPr>
        <w:t xml:space="preserve">Relevant websites providing comprehensive customer and </w:t>
      </w:r>
      <w:r w:rsidRPr="008420FD">
        <w:rPr>
          <w:rStyle w:val="st1"/>
          <w:noProof w:val="0"/>
        </w:rPr>
        <w:t xml:space="preserve">professional </w:t>
      </w:r>
      <w:r w:rsidRPr="008420FD">
        <w:rPr>
          <w:rStyle w:val="Emphasis"/>
          <w:b w:val="0"/>
          <w:bCs w:val="0"/>
          <w:noProof w:val="0"/>
        </w:rPr>
        <w:t>reviews of different tourism destinations, supplies, products and services include, but certainly not limited to:</w:t>
      </w:r>
    </w:p>
    <w:p w:rsidR="007C5AAF" w:rsidRPr="008420FD" w:rsidRDefault="000C2A76" w:rsidP="000C2A76">
      <w:pPr>
        <w:pStyle w:val="Bullet1"/>
        <w:rPr>
          <w:rStyle w:val="HTMLCite"/>
          <w:rFonts w:cs="Arial"/>
          <w:i w:val="0"/>
        </w:rPr>
      </w:pPr>
      <w:r w:rsidRPr="008420FD">
        <w:rPr>
          <w:noProof/>
          <w:lang w:eastAsia="en-AU"/>
        </w:rPr>
        <w:drawing>
          <wp:anchor distT="0" distB="0" distL="114300" distR="114300" simplePos="0" relativeHeight="252121088" behindDoc="0" locked="0" layoutInCell="1" allowOverlap="1" wp14:anchorId="0217FF58" wp14:editId="6DAB955B">
            <wp:simplePos x="0" y="0"/>
            <wp:positionH relativeFrom="column">
              <wp:posOffset>3693160</wp:posOffset>
            </wp:positionH>
            <wp:positionV relativeFrom="paragraph">
              <wp:posOffset>75565</wp:posOffset>
            </wp:positionV>
            <wp:extent cx="1323975" cy="990600"/>
            <wp:effectExtent l="0" t="0" r="9525" b="0"/>
            <wp:wrapSquare wrapText="bothSides"/>
            <wp:docPr id="285" name="Picture 284" descr="shutterstock_192010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2010940.jpg"/>
                    <pic:cNvPicPr/>
                  </pic:nvPicPr>
                  <pic:blipFill>
                    <a:blip r:embed="rId244" cstate="print"/>
                    <a:stretch>
                      <a:fillRect/>
                    </a:stretch>
                  </pic:blipFill>
                  <pic:spPr>
                    <a:xfrm>
                      <a:off x="0" y="0"/>
                      <a:ext cx="1323975" cy="990600"/>
                    </a:xfrm>
                    <a:prstGeom prst="rect">
                      <a:avLst/>
                    </a:prstGeom>
                  </pic:spPr>
                </pic:pic>
              </a:graphicData>
            </a:graphic>
          </wp:anchor>
        </w:drawing>
      </w:r>
      <w:hyperlink r:id="rId245" w:history="1">
        <w:r w:rsidRPr="008420FD">
          <w:rPr>
            <w:rStyle w:val="Hyperlink"/>
            <w:rFonts w:cs="Arial"/>
          </w:rPr>
          <w:t>www.tripadvisor.com</w:t>
        </w:r>
      </w:hyperlink>
      <w:r w:rsidRPr="008420FD">
        <w:rPr>
          <w:rStyle w:val="HTMLCite"/>
          <w:rFonts w:cs="Arial"/>
          <w:i w:val="0"/>
        </w:rPr>
        <w:t xml:space="preserve"> </w:t>
      </w:r>
    </w:p>
    <w:p w:rsidR="007C5AAF" w:rsidRPr="008420FD" w:rsidRDefault="00B83173" w:rsidP="000C2A76">
      <w:pPr>
        <w:pStyle w:val="Bullet1"/>
        <w:rPr>
          <w:rStyle w:val="HTMLCite"/>
          <w:rFonts w:cs="Arial"/>
          <w:i w:val="0"/>
        </w:rPr>
      </w:pPr>
      <w:hyperlink r:id="rId246" w:history="1">
        <w:r w:rsidR="000C2A76" w:rsidRPr="008420FD">
          <w:rPr>
            <w:rStyle w:val="Hyperlink"/>
            <w:rFonts w:cs="Arial"/>
          </w:rPr>
          <w:t>www.oyster.com</w:t>
        </w:r>
      </w:hyperlink>
      <w:r w:rsidR="000C2A76" w:rsidRPr="008420FD">
        <w:rPr>
          <w:rStyle w:val="HTMLCite"/>
          <w:rFonts w:cs="Arial"/>
          <w:i w:val="0"/>
        </w:rPr>
        <w:t xml:space="preserve"> </w:t>
      </w:r>
    </w:p>
    <w:p w:rsidR="007C5AAF" w:rsidRPr="008420FD" w:rsidRDefault="00B83173" w:rsidP="000C2A76">
      <w:pPr>
        <w:pStyle w:val="Bullet1"/>
        <w:rPr>
          <w:rStyle w:val="HTMLCite"/>
          <w:rFonts w:cs="Arial"/>
          <w:i w:val="0"/>
        </w:rPr>
      </w:pPr>
      <w:hyperlink r:id="rId247" w:history="1">
        <w:r w:rsidR="000C2A76" w:rsidRPr="008420FD">
          <w:rPr>
            <w:rStyle w:val="Hyperlink"/>
            <w:rFonts w:cs="Arial"/>
          </w:rPr>
          <w:t>www.virtualtourist.com</w:t>
        </w:r>
      </w:hyperlink>
      <w:r w:rsidR="000C2A76" w:rsidRPr="008420FD">
        <w:rPr>
          <w:rStyle w:val="HTMLCite"/>
          <w:rFonts w:cs="Arial"/>
          <w:i w:val="0"/>
        </w:rPr>
        <w:t xml:space="preserve"> </w:t>
      </w:r>
    </w:p>
    <w:p w:rsidR="00D05C20" w:rsidRPr="008420FD" w:rsidRDefault="00B83173" w:rsidP="000C2A76">
      <w:pPr>
        <w:pStyle w:val="Bullet1"/>
        <w:rPr>
          <w:rStyle w:val="HTMLCite"/>
          <w:rFonts w:cs="Arial"/>
          <w:i w:val="0"/>
        </w:rPr>
      </w:pPr>
      <w:hyperlink r:id="rId248" w:history="1">
        <w:r w:rsidR="000C2A76" w:rsidRPr="008420FD">
          <w:rPr>
            <w:rStyle w:val="Hyperlink"/>
            <w:rFonts w:cs="Arial"/>
          </w:rPr>
          <w:t>www.fodors.com</w:t>
        </w:r>
      </w:hyperlink>
      <w:r w:rsidR="000C2A76" w:rsidRPr="008420FD">
        <w:rPr>
          <w:rStyle w:val="HTMLCite"/>
          <w:rFonts w:cs="Arial"/>
          <w:i w:val="0"/>
        </w:rPr>
        <w:t xml:space="preserve"> </w:t>
      </w:r>
    </w:p>
    <w:p w:rsidR="00D05C20" w:rsidRPr="008420FD" w:rsidRDefault="00B83173" w:rsidP="000C2A76">
      <w:pPr>
        <w:pStyle w:val="Bullet1"/>
        <w:rPr>
          <w:rStyle w:val="HTMLCite"/>
          <w:rFonts w:cs="Arial"/>
          <w:i w:val="0"/>
        </w:rPr>
      </w:pPr>
      <w:hyperlink r:id="rId249" w:history="1">
        <w:r w:rsidR="000C2A76" w:rsidRPr="008420FD">
          <w:rPr>
            <w:rStyle w:val="Hyperlink"/>
            <w:rFonts w:cs="Arial"/>
          </w:rPr>
          <w:t>www.raveable.com</w:t>
        </w:r>
      </w:hyperlink>
      <w:r w:rsidR="000C2A76" w:rsidRPr="008420FD">
        <w:rPr>
          <w:rStyle w:val="HTMLCite"/>
          <w:rFonts w:cs="Arial"/>
          <w:i w:val="0"/>
        </w:rPr>
        <w:t>.</w:t>
      </w:r>
    </w:p>
    <w:p w:rsidR="000C2A76" w:rsidRPr="008420FD" w:rsidRDefault="000C2A76">
      <w:pPr>
        <w:rPr>
          <w:rFonts w:ascii="Helvetica" w:eastAsia="Calibri" w:hAnsi="Helvetica" w:cs="Calibri"/>
          <w:szCs w:val="16"/>
          <w:lang w:eastAsia="ar-SA"/>
        </w:rPr>
      </w:pPr>
      <w:r w:rsidRPr="008420FD">
        <w:br w:type="page"/>
      </w:r>
    </w:p>
    <w:p w:rsidR="000C2A76" w:rsidRPr="008420FD" w:rsidRDefault="000C2A76" w:rsidP="000C2A76">
      <w:pPr>
        <w:pStyle w:val="Bullet1"/>
        <w:numPr>
          <w:ilvl w:val="0"/>
          <w:numId w:val="0"/>
        </w:numPr>
        <w:ind w:left="357"/>
      </w:pPr>
      <w:r w:rsidRPr="008420FD">
        <w:rPr>
          <w:noProof/>
          <w:lang w:eastAsia="en-AU"/>
        </w:rPr>
        <mc:AlternateContent>
          <mc:Choice Requires="wpg">
            <w:drawing>
              <wp:anchor distT="0" distB="0" distL="114300" distR="114300" simplePos="0" relativeHeight="252224512" behindDoc="0" locked="0" layoutInCell="1" allowOverlap="1" wp14:anchorId="40E75637" wp14:editId="05E3535A">
                <wp:simplePos x="0" y="0"/>
                <wp:positionH relativeFrom="column">
                  <wp:posOffset>0</wp:posOffset>
                </wp:positionH>
                <wp:positionV relativeFrom="paragraph">
                  <wp:posOffset>60960</wp:posOffset>
                </wp:positionV>
                <wp:extent cx="5592445" cy="981710"/>
                <wp:effectExtent l="0" t="0" r="8255" b="8890"/>
                <wp:wrapNone/>
                <wp:docPr id="465" name="Group 465"/>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66" name="Text Box 466"/>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7" name="Text Box 467"/>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0C2A76">
                              <w:pPr>
                                <w:spacing w:before="240" w:after="120" w:line="240" w:lineRule="auto"/>
                              </w:pPr>
                              <w:r>
                                <w:rPr>
                                  <w:rFonts w:ascii="Helvetica" w:hAnsi="Helvetica" w:cs="Chevin-DemiBold"/>
                                  <w:b/>
                                  <w:bCs/>
                                  <w:i/>
                                  <w:sz w:val="32"/>
                                  <w:szCs w:val="32"/>
                                  <w:lang w:val="en-US"/>
                                </w:rPr>
                                <w:t>Research travel review websites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8" name="Text Box 468"/>
                        <wps:cNvSpPr txBox="1"/>
                        <wps:spPr>
                          <a:xfrm>
                            <a:off x="55663" y="635000"/>
                            <a:ext cx="1205877" cy="346710"/>
                          </a:xfrm>
                          <a:prstGeom prst="rect">
                            <a:avLst/>
                          </a:prstGeom>
                          <a:solidFill>
                            <a:sysClr val="window" lastClr="FFFFFF"/>
                          </a:solidFill>
                          <a:ln w="6350">
                            <a:noFill/>
                          </a:ln>
                          <a:effectLst/>
                        </wps:spPr>
                        <wps:txbx>
                          <w:txbxContent>
                            <w:p w:rsidR="004C669D" w:rsidRPr="000D4B98" w:rsidRDefault="004C669D" w:rsidP="000C2A7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19</w:t>
                              </w:r>
                            </w:p>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65" o:spid="_x0000_s1120" style="position:absolute;left:0;text-align:left;margin-left:0;margin-top:4.8pt;width:440.35pt;height:77.3pt;z-index:252224512;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">
                <v:shape id="Text Box 466" o:spid="_x0000_s112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BxyMcA&#10;AADcAAAADwAAAGRycy9kb3ducmV2LnhtbESPQWvCQBSE70L/w/IKvemmoQ0SXUMIBEupB62X3l6z&#10;zySYfZtmV037611B6HGYmW+YZTaaTpxpcK1lBc+zCARxZXXLtYL9Zzmdg3AeWWNnmRT8koNs9TBZ&#10;Yqrthbd03vlaBAi7FBU03veplK5qyKCb2Z44eAc7GPRBDrXUA14C3HQyjqJEGmw5LDTYU9FQddyd&#10;jIL3otzg9js287+uWH8c8v5n//Wq1NPjmC9AeBr9f/jeftMKXpIEbmfCEZCr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AccjHAAAA3AAAAA8AAAAAAAAAAAAAAAAAmAIAAGRy&#10;cy9kb3ducmV2LnhtbFBLBQYAAAAABAAEAPUAAACMAwAAAAA=&#10;" filled="f" stroked="f" strokeweight=".5pt">
                  <v:textbox>
                    <w:txbxContent>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v:textbox>
                </v:shape>
                <v:shape id="Text Box 467" o:spid="_x0000_s112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jhrscA&#10;AADcAAAADwAAAGRycy9kb3ducmV2LnhtbESPT2vCQBTE70K/w/IKXqRuqlZL6iql+A9vNdrS2yP7&#10;moRm34bsmsRv7wpCj8PM/IaZLztTioZqV1hW8DyMQBCnVhecKTgm66dXEM4jaywtk4ILOVguHnpz&#10;jLVt+ZOag89EgLCLUUHufRVL6dKcDLqhrYiD92trgz7IOpO6xjbATSlHUTSVBgsOCzlW9JFT+nc4&#10;GwU/g+x777rNqR2/jKvVtklmXzpRqv/Yvb+B8NT5//C9vdMKJtMZ3M6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o4a7HAAAA3AAAAA8AAAAAAAAAAAAAAAAAmAIAAGRy&#10;cy9kb3ducmV2LnhtbFBLBQYAAAAABAAEAPUAAACMAwAAAAA=&#10;" fillcolor="white [3201]" stroked="f" strokeweight=".5pt">
                  <v:textbox>
                    <w:txbxContent>
                      <w:p w:rsidR="004C669D" w:rsidRDefault="004C669D" w:rsidP="000C2A76">
                        <w:pPr>
                          <w:spacing w:before="240" w:after="120" w:line="240" w:lineRule="auto"/>
                        </w:pPr>
                        <w:r>
                          <w:rPr>
                            <w:rFonts w:ascii="Helvetica" w:hAnsi="Helvetica" w:cs="Chevin-DemiBold"/>
                            <w:b/>
                            <w:bCs/>
                            <w:i/>
                            <w:sz w:val="32"/>
                            <w:szCs w:val="32"/>
                            <w:lang w:val="en-US"/>
                          </w:rPr>
                          <w:t>Research travel review websites</w:t>
                        </w:r>
                      </w:p>
                    </w:txbxContent>
                  </v:textbox>
                </v:shape>
                <v:shape id="Text Box 468" o:spid="_x0000_s1123" type="#_x0000_t202" style="position:absolute;left:556;top:6350;width:12059;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sKscMA&#10;AADcAAAADwAAAGRycy9kb3ducmV2LnhtbERPXWvCMBR9H/gfwhV8m6lDZHRGGeJQYUWtA18vzbXt&#10;bG5KEm3nr18eBns8nO/5sjeNuJPztWUFk3ECgriwuuZSwdfp4/kVhA/IGhvLpOCHPCwXg6c5ptp2&#10;fKR7HkoRQ9inqKAKoU2l9EVFBv3YtsSRu1hnMEToSqkddjHcNPIlSWbSYM2xocKWVhUV1/xmFJy7&#10;fOP2u933od1mj/0jzz5pnSk1GvbvbyAC9eFf/OfeagXTWVwbz8Qj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sKscMAAADcAAAADwAAAAAAAAAAAAAAAACYAgAAZHJzL2Rv&#10;d25yZXYueG1sUEsFBgAAAAAEAAQA9QAAAIgDAAAAAA==&#10;" fillcolor="window" stroked="f" strokeweight=".5pt">
                  <v:textbox>
                    <w:txbxContent>
                      <w:p w:rsidR="004C669D" w:rsidRPr="000D4B98" w:rsidRDefault="004C669D" w:rsidP="000C2A76">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19</w:t>
                        </w:r>
                      </w:p>
                      <w:p w:rsidR="004C669D" w:rsidRDefault="004C669D" w:rsidP="000C2A76">
                        <w:pPr>
                          <w:spacing w:after="0" w:line="240" w:lineRule="auto"/>
                          <w:jc w:val="center"/>
                          <w:rPr>
                            <w:rFonts w:ascii="Helvetica" w:hAnsi="Helvetica" w:cs="Chevin-DemiBold"/>
                            <w:b/>
                            <w:bCs/>
                            <w:i/>
                            <w:sz w:val="32"/>
                            <w:szCs w:val="32"/>
                            <w:lang w:val="en-US"/>
                          </w:rPr>
                        </w:pPr>
                      </w:p>
                      <w:p w:rsidR="004C669D" w:rsidRDefault="004C669D" w:rsidP="000C2A76"/>
                    </w:txbxContent>
                  </v:textbox>
                </v:shape>
              </v:group>
            </w:pict>
          </mc:Fallback>
        </mc:AlternateContent>
      </w:r>
      <w:r w:rsidRPr="008420FD">
        <w:rPr>
          <w:noProof/>
          <w:lang w:eastAsia="en-AU"/>
        </w:rPr>
        <mc:AlternateContent>
          <mc:Choice Requires="wps">
            <w:drawing>
              <wp:anchor distT="0" distB="0" distL="114300" distR="114300" simplePos="0" relativeHeight="252225536" behindDoc="1" locked="0" layoutInCell="1" allowOverlap="1" wp14:anchorId="7D014F3A" wp14:editId="3649525E">
                <wp:simplePos x="0" y="0"/>
                <wp:positionH relativeFrom="column">
                  <wp:posOffset>-98637</wp:posOffset>
                </wp:positionH>
                <wp:positionV relativeFrom="paragraph">
                  <wp:posOffset>11430</wp:posOffset>
                </wp:positionV>
                <wp:extent cx="5791200" cy="1100243"/>
                <wp:effectExtent l="0" t="0" r="19050" b="24130"/>
                <wp:wrapNone/>
                <wp:docPr id="469" name="Text Box 469"/>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0C2A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9" o:spid="_x0000_s1124" type="#_x0000_t202" style="position:absolute;left:0;text-align:left;margin-left:-7.75pt;margin-top:.9pt;width:456pt;height:86.65pt;z-index:-2510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" fillcolor="white [3201]" strokecolor="#4f81bd [3204]">
                <v:textbox>
                  <w:txbxContent>
                    <w:p w:rsidR="004C669D" w:rsidRDefault="004C669D" w:rsidP="000C2A76"/>
                  </w:txbxContent>
                </v:textbox>
              </v:shape>
            </w:pict>
          </mc:Fallback>
        </mc:AlternateContent>
      </w:r>
      <w:r w:rsidRPr="008420FD">
        <w:rPr>
          <w:noProof/>
          <w:lang w:eastAsia="en-AU"/>
        </w:rPr>
        <w:drawing>
          <wp:anchor distT="0" distB="0" distL="114300" distR="114300" simplePos="0" relativeHeight="252223488" behindDoc="0" locked="0" layoutInCell="1" allowOverlap="1" wp14:anchorId="35E9A203" wp14:editId="5EF919F7">
            <wp:simplePos x="0" y="0"/>
            <wp:positionH relativeFrom="column">
              <wp:posOffset>363220</wp:posOffset>
            </wp:positionH>
            <wp:positionV relativeFrom="paragraph">
              <wp:posOffset>58420</wp:posOffset>
            </wp:positionV>
            <wp:extent cx="647700" cy="628650"/>
            <wp:effectExtent l="0" t="0" r="0" b="0"/>
            <wp:wrapSquare wrapText="bothSides"/>
            <wp:docPr id="470"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0C2A76" w:rsidRPr="008420FD" w:rsidRDefault="000C2A76" w:rsidP="000C2A76">
      <w:pPr>
        <w:pStyle w:val="BodyCopy"/>
        <w:rPr>
          <w:noProof w:val="0"/>
        </w:rPr>
      </w:pPr>
    </w:p>
    <w:p w:rsidR="000C2A76" w:rsidRPr="008420FD" w:rsidRDefault="000C2A76" w:rsidP="000C2A76">
      <w:pPr>
        <w:pStyle w:val="BodyCopy"/>
        <w:rPr>
          <w:noProof w:val="0"/>
        </w:rPr>
      </w:pPr>
    </w:p>
    <w:p w:rsidR="000C2A76" w:rsidRPr="008420FD" w:rsidRDefault="000C2A76" w:rsidP="000C2A76">
      <w:pPr>
        <w:pStyle w:val="BodyCopy"/>
        <w:rPr>
          <w:noProof w:val="0"/>
        </w:rPr>
      </w:pPr>
    </w:p>
    <w:p w:rsidR="000C2A76" w:rsidRPr="008420FD" w:rsidRDefault="000C2A76" w:rsidP="000C2A76">
      <w:pPr>
        <w:pStyle w:val="BodyCopy"/>
        <w:rPr>
          <w:noProof w:val="0"/>
        </w:rPr>
      </w:pPr>
    </w:p>
    <w:p w:rsidR="002D39B4" w:rsidRPr="008420FD" w:rsidRDefault="002D39B4" w:rsidP="000C2A76">
      <w:pPr>
        <w:pStyle w:val="BodyCopy"/>
        <w:rPr>
          <w:noProof w:val="0"/>
        </w:rPr>
      </w:pPr>
      <w:r w:rsidRPr="008420FD">
        <w:rPr>
          <w:noProof w:val="0"/>
        </w:rPr>
        <w:t>You are required to look at two different travel review websites and identify:</w:t>
      </w:r>
    </w:p>
    <w:p w:rsidR="002D39B4" w:rsidRPr="008420FD" w:rsidRDefault="002D39B4" w:rsidP="000C2A76">
      <w:pPr>
        <w:pStyle w:val="Bullet1"/>
      </w:pPr>
      <w:r w:rsidRPr="008420FD">
        <w:t>Key features of the website</w:t>
      </w:r>
    </w:p>
    <w:p w:rsidR="002D39B4" w:rsidRPr="008420FD" w:rsidRDefault="002D39B4" w:rsidP="000C2A76">
      <w:pPr>
        <w:pStyle w:val="Bullet1"/>
      </w:pPr>
      <w:r w:rsidRPr="008420FD">
        <w:t>The benefits of the website for customers and travel staff</w:t>
      </w:r>
    </w:p>
    <w:p w:rsidR="002D39B4" w:rsidRPr="008420FD" w:rsidRDefault="002D39B4" w:rsidP="000C2A76">
      <w:pPr>
        <w:pStyle w:val="Bullet1"/>
      </w:pPr>
      <w:r w:rsidRPr="008420FD">
        <w:t>Possible downfalls of the website</w:t>
      </w:r>
      <w:r w:rsidR="000C2A76" w:rsidRPr="008420FD">
        <w:t>.</w:t>
      </w:r>
    </w:p>
    <w:p w:rsidR="002D39B4" w:rsidRPr="008420FD" w:rsidRDefault="002D39B4" w:rsidP="002D39B4">
      <w:pPr>
        <w:autoSpaceDE w:val="0"/>
        <w:autoSpaceDN w:val="0"/>
        <w:adjustRightInd w:val="0"/>
        <w:spacing w:before="80" w:after="120" w:line="240" w:lineRule="auto"/>
        <w:rPr>
          <w:rFonts w:ascii="Helvetica" w:hAnsi="Helvetica" w:cs="HelveticaNeueLT Std Med Cn"/>
          <w:sz w:val="16"/>
          <w:szCs w:val="16"/>
        </w:rPr>
      </w:pPr>
    </w:p>
    <w:p w:rsidR="002D39B4" w:rsidRPr="008420FD" w:rsidRDefault="002D39B4" w:rsidP="000C2A76">
      <w:pPr>
        <w:pStyle w:val="BodyCopy"/>
        <w:rPr>
          <w:noProof w:val="0"/>
        </w:rPr>
      </w:pPr>
      <w:r w:rsidRPr="008420FD">
        <w:rPr>
          <w:noProof w:val="0"/>
        </w:rPr>
        <w:t>Website: ___________________________________</w:t>
      </w:r>
    </w:p>
    <w:tbl>
      <w:tblPr>
        <w:tblStyle w:val="TableGrid"/>
        <w:tblW w:w="0" w:type="auto"/>
        <w:tblLook w:val="04A0" w:firstRow="1" w:lastRow="0" w:firstColumn="1" w:lastColumn="0" w:noHBand="0" w:noVBand="1"/>
      </w:tblPr>
      <w:tblGrid>
        <w:gridCol w:w="4621"/>
        <w:gridCol w:w="4559"/>
      </w:tblGrid>
      <w:tr w:rsidR="002D39B4" w:rsidRPr="008420FD" w:rsidTr="000C2A76">
        <w:tc>
          <w:tcPr>
            <w:tcW w:w="4621" w:type="dxa"/>
          </w:tcPr>
          <w:p w:rsidR="002D39B4" w:rsidRPr="008420FD" w:rsidRDefault="002D39B4" w:rsidP="000C2A76">
            <w:pPr>
              <w:pStyle w:val="TableText"/>
              <w:rPr>
                <w:noProof w:val="0"/>
              </w:rPr>
            </w:pPr>
            <w:r w:rsidRPr="008420FD">
              <w:rPr>
                <w:noProof w:val="0"/>
              </w:rPr>
              <w:t>Key features of the website</w:t>
            </w:r>
          </w:p>
        </w:tc>
        <w:tc>
          <w:tcPr>
            <w:tcW w:w="4559" w:type="dxa"/>
          </w:tcPr>
          <w:p w:rsidR="002D39B4" w:rsidRPr="008420FD" w:rsidRDefault="002D39B4" w:rsidP="000C2A76">
            <w:pPr>
              <w:pStyle w:val="TableText"/>
              <w:rPr>
                <w:noProof w:val="0"/>
              </w:rPr>
            </w:pPr>
          </w:p>
          <w:p w:rsidR="002D39B4" w:rsidRPr="008420FD" w:rsidRDefault="002D39B4" w:rsidP="000C2A76">
            <w:pPr>
              <w:pStyle w:val="TableText"/>
              <w:rPr>
                <w:noProof w:val="0"/>
              </w:rPr>
            </w:pPr>
          </w:p>
          <w:p w:rsidR="002D39B4" w:rsidRPr="008420FD" w:rsidRDefault="002D39B4" w:rsidP="000C2A76">
            <w:pPr>
              <w:pStyle w:val="TableText"/>
              <w:rPr>
                <w:noProof w:val="0"/>
              </w:rPr>
            </w:pPr>
          </w:p>
        </w:tc>
      </w:tr>
      <w:tr w:rsidR="002D39B4" w:rsidRPr="008420FD" w:rsidTr="000C2A76">
        <w:tc>
          <w:tcPr>
            <w:tcW w:w="4621" w:type="dxa"/>
          </w:tcPr>
          <w:p w:rsidR="002D39B4" w:rsidRPr="008420FD" w:rsidRDefault="002D39B4" w:rsidP="000C2A76">
            <w:pPr>
              <w:pStyle w:val="TableText"/>
              <w:rPr>
                <w:noProof w:val="0"/>
              </w:rPr>
            </w:pPr>
            <w:r w:rsidRPr="008420FD">
              <w:rPr>
                <w:noProof w:val="0"/>
              </w:rPr>
              <w:t>The benefits of the website for customers and travel staff</w:t>
            </w:r>
          </w:p>
        </w:tc>
        <w:tc>
          <w:tcPr>
            <w:tcW w:w="4559" w:type="dxa"/>
          </w:tcPr>
          <w:p w:rsidR="002D39B4" w:rsidRPr="008420FD" w:rsidRDefault="002D39B4" w:rsidP="000C2A76">
            <w:pPr>
              <w:pStyle w:val="TableText"/>
              <w:rPr>
                <w:noProof w:val="0"/>
              </w:rPr>
            </w:pPr>
          </w:p>
          <w:p w:rsidR="002D39B4" w:rsidRPr="008420FD" w:rsidRDefault="002D39B4" w:rsidP="000C2A76">
            <w:pPr>
              <w:pStyle w:val="TableText"/>
              <w:rPr>
                <w:noProof w:val="0"/>
              </w:rPr>
            </w:pPr>
          </w:p>
          <w:p w:rsidR="002D39B4" w:rsidRPr="008420FD" w:rsidRDefault="002D39B4" w:rsidP="000C2A76">
            <w:pPr>
              <w:pStyle w:val="TableText"/>
              <w:rPr>
                <w:noProof w:val="0"/>
              </w:rPr>
            </w:pPr>
          </w:p>
          <w:p w:rsidR="002D39B4" w:rsidRPr="008420FD" w:rsidRDefault="002D39B4" w:rsidP="000C2A76">
            <w:pPr>
              <w:pStyle w:val="TableText"/>
              <w:rPr>
                <w:noProof w:val="0"/>
              </w:rPr>
            </w:pPr>
          </w:p>
        </w:tc>
      </w:tr>
      <w:tr w:rsidR="002D39B4" w:rsidRPr="008420FD" w:rsidTr="000C2A76">
        <w:tc>
          <w:tcPr>
            <w:tcW w:w="4621" w:type="dxa"/>
          </w:tcPr>
          <w:p w:rsidR="002D39B4" w:rsidRPr="008420FD" w:rsidRDefault="002D39B4" w:rsidP="000C2A76">
            <w:pPr>
              <w:pStyle w:val="TableText"/>
              <w:rPr>
                <w:noProof w:val="0"/>
              </w:rPr>
            </w:pPr>
            <w:r w:rsidRPr="008420FD">
              <w:rPr>
                <w:noProof w:val="0"/>
              </w:rPr>
              <w:t>Possible downfalls of the website</w:t>
            </w:r>
          </w:p>
        </w:tc>
        <w:tc>
          <w:tcPr>
            <w:tcW w:w="4559" w:type="dxa"/>
          </w:tcPr>
          <w:p w:rsidR="002D39B4" w:rsidRPr="008420FD" w:rsidRDefault="002D39B4" w:rsidP="000C2A76">
            <w:pPr>
              <w:pStyle w:val="TableText"/>
              <w:rPr>
                <w:noProof w:val="0"/>
              </w:rPr>
            </w:pPr>
          </w:p>
          <w:p w:rsidR="002D39B4" w:rsidRPr="008420FD" w:rsidRDefault="002D39B4" w:rsidP="000C2A76">
            <w:pPr>
              <w:pStyle w:val="TableText"/>
              <w:rPr>
                <w:noProof w:val="0"/>
              </w:rPr>
            </w:pPr>
          </w:p>
          <w:p w:rsidR="000C2A76" w:rsidRPr="008420FD" w:rsidRDefault="000C2A76" w:rsidP="000C2A76">
            <w:pPr>
              <w:pStyle w:val="TableText"/>
              <w:rPr>
                <w:noProof w:val="0"/>
              </w:rPr>
            </w:pPr>
          </w:p>
        </w:tc>
      </w:tr>
    </w:tbl>
    <w:p w:rsidR="002D39B4" w:rsidRPr="008420FD" w:rsidRDefault="003609A6" w:rsidP="000C2A76">
      <w:pPr>
        <w:pStyle w:val="BodyCopy"/>
        <w:rPr>
          <w:noProof w:val="0"/>
        </w:rPr>
      </w:pPr>
      <w:r w:rsidRPr="008420FD">
        <w:rPr>
          <w:noProof w:val="0"/>
        </w:rPr>
        <w:br/>
      </w:r>
      <w:r w:rsidR="002D39B4" w:rsidRPr="008420FD">
        <w:rPr>
          <w:noProof w:val="0"/>
        </w:rPr>
        <w:t>Website: ___________________________________</w:t>
      </w:r>
    </w:p>
    <w:tbl>
      <w:tblPr>
        <w:tblStyle w:val="TableGrid"/>
        <w:tblW w:w="0" w:type="auto"/>
        <w:tblLook w:val="04A0" w:firstRow="1" w:lastRow="0" w:firstColumn="1" w:lastColumn="0" w:noHBand="0" w:noVBand="1"/>
      </w:tblPr>
      <w:tblGrid>
        <w:gridCol w:w="4621"/>
        <w:gridCol w:w="4559"/>
      </w:tblGrid>
      <w:tr w:rsidR="002D39B4" w:rsidRPr="008420FD" w:rsidTr="000C2A76">
        <w:tc>
          <w:tcPr>
            <w:tcW w:w="4621" w:type="dxa"/>
          </w:tcPr>
          <w:p w:rsidR="002D39B4" w:rsidRPr="008420FD" w:rsidRDefault="002D39B4" w:rsidP="000C2A76">
            <w:pPr>
              <w:pStyle w:val="TableText"/>
              <w:rPr>
                <w:noProof w:val="0"/>
              </w:rPr>
            </w:pPr>
            <w:r w:rsidRPr="008420FD">
              <w:rPr>
                <w:noProof w:val="0"/>
              </w:rPr>
              <w:t>Key features of the website</w:t>
            </w:r>
          </w:p>
        </w:tc>
        <w:tc>
          <w:tcPr>
            <w:tcW w:w="4559" w:type="dxa"/>
          </w:tcPr>
          <w:p w:rsidR="002D39B4" w:rsidRPr="008420FD" w:rsidRDefault="002D39B4" w:rsidP="000C2A76">
            <w:pPr>
              <w:pStyle w:val="TableText"/>
              <w:rPr>
                <w:noProof w:val="0"/>
              </w:rPr>
            </w:pPr>
          </w:p>
          <w:p w:rsidR="002D39B4" w:rsidRPr="008420FD" w:rsidRDefault="002D39B4" w:rsidP="000C2A76">
            <w:pPr>
              <w:pStyle w:val="TableText"/>
              <w:rPr>
                <w:noProof w:val="0"/>
              </w:rPr>
            </w:pPr>
          </w:p>
          <w:p w:rsidR="002D39B4" w:rsidRPr="008420FD" w:rsidRDefault="002D39B4" w:rsidP="000C2A76">
            <w:pPr>
              <w:pStyle w:val="TableText"/>
              <w:rPr>
                <w:noProof w:val="0"/>
              </w:rPr>
            </w:pPr>
          </w:p>
        </w:tc>
      </w:tr>
      <w:tr w:rsidR="002D39B4" w:rsidRPr="008420FD" w:rsidTr="000C2A76">
        <w:tc>
          <w:tcPr>
            <w:tcW w:w="4621" w:type="dxa"/>
          </w:tcPr>
          <w:p w:rsidR="002D39B4" w:rsidRPr="008420FD" w:rsidRDefault="002D39B4" w:rsidP="000C2A76">
            <w:pPr>
              <w:pStyle w:val="TableText"/>
              <w:rPr>
                <w:noProof w:val="0"/>
              </w:rPr>
            </w:pPr>
            <w:r w:rsidRPr="008420FD">
              <w:rPr>
                <w:noProof w:val="0"/>
              </w:rPr>
              <w:t>The benefits of the website for customers and travel staff</w:t>
            </w:r>
          </w:p>
        </w:tc>
        <w:tc>
          <w:tcPr>
            <w:tcW w:w="4559" w:type="dxa"/>
          </w:tcPr>
          <w:p w:rsidR="002D39B4" w:rsidRPr="008420FD" w:rsidRDefault="002D39B4" w:rsidP="000C2A76">
            <w:pPr>
              <w:pStyle w:val="TableText"/>
              <w:rPr>
                <w:noProof w:val="0"/>
              </w:rPr>
            </w:pPr>
          </w:p>
          <w:p w:rsidR="002D39B4" w:rsidRPr="008420FD" w:rsidRDefault="002D39B4" w:rsidP="000C2A76">
            <w:pPr>
              <w:pStyle w:val="TableText"/>
              <w:rPr>
                <w:noProof w:val="0"/>
              </w:rPr>
            </w:pPr>
          </w:p>
          <w:p w:rsidR="002D39B4" w:rsidRPr="008420FD" w:rsidRDefault="002D39B4" w:rsidP="000C2A76">
            <w:pPr>
              <w:pStyle w:val="TableText"/>
              <w:rPr>
                <w:noProof w:val="0"/>
              </w:rPr>
            </w:pPr>
          </w:p>
        </w:tc>
      </w:tr>
      <w:tr w:rsidR="002D39B4" w:rsidRPr="008420FD" w:rsidTr="000C2A76">
        <w:tc>
          <w:tcPr>
            <w:tcW w:w="4621" w:type="dxa"/>
          </w:tcPr>
          <w:p w:rsidR="002D39B4" w:rsidRPr="008420FD" w:rsidRDefault="002D39B4" w:rsidP="000C2A76">
            <w:pPr>
              <w:pStyle w:val="TableText"/>
              <w:rPr>
                <w:noProof w:val="0"/>
              </w:rPr>
            </w:pPr>
            <w:r w:rsidRPr="008420FD">
              <w:rPr>
                <w:noProof w:val="0"/>
              </w:rPr>
              <w:t>Possible downfalls of the website</w:t>
            </w:r>
          </w:p>
        </w:tc>
        <w:tc>
          <w:tcPr>
            <w:tcW w:w="4559" w:type="dxa"/>
          </w:tcPr>
          <w:p w:rsidR="002D39B4" w:rsidRPr="008420FD" w:rsidRDefault="002D39B4" w:rsidP="000C2A76">
            <w:pPr>
              <w:pStyle w:val="TableText"/>
              <w:rPr>
                <w:noProof w:val="0"/>
              </w:rPr>
            </w:pPr>
          </w:p>
          <w:p w:rsidR="000C2A76" w:rsidRPr="008420FD" w:rsidRDefault="000C2A76" w:rsidP="000C2A76">
            <w:pPr>
              <w:pStyle w:val="TableText"/>
              <w:rPr>
                <w:noProof w:val="0"/>
              </w:rPr>
            </w:pPr>
          </w:p>
          <w:p w:rsidR="002D39B4" w:rsidRPr="008420FD" w:rsidRDefault="002D39B4" w:rsidP="000C2A76">
            <w:pPr>
              <w:pStyle w:val="TableText"/>
              <w:rPr>
                <w:noProof w:val="0"/>
              </w:rPr>
            </w:pPr>
          </w:p>
        </w:tc>
      </w:tr>
    </w:tbl>
    <w:p w:rsidR="000C2A76" w:rsidRPr="008420FD" w:rsidRDefault="000C2A76" w:rsidP="000C2A76">
      <w:pPr>
        <w:pStyle w:val="BodyCopy"/>
        <w:rPr>
          <w:noProof w:val="0"/>
        </w:rPr>
      </w:pPr>
    </w:p>
    <w:p w:rsidR="000C2A76" w:rsidRPr="008420FD" w:rsidRDefault="000C2A76" w:rsidP="000C2A76">
      <w:pPr>
        <w:pStyle w:val="ActivityBottom"/>
        <w:rPr>
          <w:noProof w:val="0"/>
        </w:rPr>
      </w:pPr>
    </w:p>
    <w:p w:rsidR="000C2A76" w:rsidRPr="008420FD" w:rsidRDefault="000C2A76" w:rsidP="000C2A76">
      <w:pPr>
        <w:pStyle w:val="BodyCopy"/>
        <w:rPr>
          <w:noProof w:val="0"/>
        </w:rPr>
      </w:pPr>
      <w:r w:rsidRPr="008420FD">
        <w:rPr>
          <w:noProof w:val="0"/>
        </w:rPr>
        <w:br w:type="page"/>
      </w:r>
    </w:p>
    <w:p w:rsidR="00C143F2" w:rsidRPr="008420FD" w:rsidRDefault="00C143F2" w:rsidP="003609A6">
      <w:pPr>
        <w:pStyle w:val="Heading3"/>
      </w:pPr>
      <w:r w:rsidRPr="008420FD">
        <w:t>Ensure accurate and updated destination information</w:t>
      </w:r>
    </w:p>
    <w:p w:rsidR="00C143F2" w:rsidRPr="008420FD" w:rsidRDefault="00A27916" w:rsidP="003609A6">
      <w:pPr>
        <w:pStyle w:val="BodyCopy"/>
        <w:rPr>
          <w:noProof w:val="0"/>
        </w:rPr>
      </w:pPr>
      <w:r>
        <w:rPr>
          <w:noProof w:val="0"/>
        </w:rPr>
        <w:t>N</w:t>
      </w:r>
      <w:r w:rsidR="00C143F2" w:rsidRPr="008420FD">
        <w:rPr>
          <w:noProof w:val="0"/>
        </w:rPr>
        <w:t>ot only is it important to ensure you are using reliable and accurate sources of information and end destination suppliers themselves, but the information gathered from them is accurate and up to date.</w:t>
      </w:r>
    </w:p>
    <w:p w:rsidR="008A11C8" w:rsidRPr="008420FD" w:rsidRDefault="00A27916" w:rsidP="003609A6">
      <w:pPr>
        <w:pStyle w:val="BodyCopy"/>
        <w:rPr>
          <w:noProof w:val="0"/>
        </w:rPr>
      </w:pPr>
      <w:r>
        <w:rPr>
          <w:noProof w:val="0"/>
        </w:rPr>
        <w:t>It is cru</w:t>
      </w:r>
      <w:r w:rsidR="008A11C8" w:rsidRPr="008420FD">
        <w:rPr>
          <w:noProof w:val="0"/>
        </w:rPr>
        <w:t>c</w:t>
      </w:r>
      <w:r>
        <w:rPr>
          <w:noProof w:val="0"/>
        </w:rPr>
        <w:t>i</w:t>
      </w:r>
      <w:r w:rsidR="008A11C8" w:rsidRPr="008420FD">
        <w:rPr>
          <w:noProof w:val="0"/>
        </w:rPr>
        <w:t>al to be aware the information for sites and locations never stays the same.</w:t>
      </w:r>
      <w:r w:rsidR="002D39B4" w:rsidRPr="008420FD">
        <w:rPr>
          <w:noProof w:val="0"/>
        </w:rPr>
        <w:t xml:space="preserve"> </w:t>
      </w:r>
      <w:r w:rsidR="008A11C8" w:rsidRPr="008420FD">
        <w:rPr>
          <w:noProof w:val="0"/>
        </w:rPr>
        <w:t>It is always subject to change.</w:t>
      </w:r>
      <w:r w:rsidR="00C143F2" w:rsidRPr="008420FD">
        <w:rPr>
          <w:noProof w:val="0"/>
        </w:rPr>
        <w:t xml:space="preserve"> </w:t>
      </w:r>
    </w:p>
    <w:p w:rsidR="00B54453" w:rsidRPr="008420FD" w:rsidRDefault="00B54453" w:rsidP="003609A6">
      <w:pPr>
        <w:pStyle w:val="BodyCopy"/>
        <w:rPr>
          <w:noProof w:val="0"/>
        </w:rPr>
      </w:pPr>
      <w:r w:rsidRPr="008420FD">
        <w:rPr>
          <w:noProof w:val="0"/>
        </w:rPr>
        <w:t xml:space="preserve">Given that the </w:t>
      </w:r>
      <w:r w:rsidR="002D39B4" w:rsidRPr="008420FD">
        <w:rPr>
          <w:noProof w:val="0"/>
        </w:rPr>
        <w:t xml:space="preserve">core of your role </w:t>
      </w:r>
      <w:r w:rsidRPr="008420FD">
        <w:rPr>
          <w:noProof w:val="0"/>
        </w:rPr>
        <w:t>is to provide information to visitors it is essential that the information provided is current and accurate.</w:t>
      </w:r>
    </w:p>
    <w:p w:rsidR="00B54453" w:rsidRPr="008420FD" w:rsidRDefault="002D39B4" w:rsidP="003609A6">
      <w:pPr>
        <w:pStyle w:val="BodyCopy"/>
        <w:rPr>
          <w:noProof w:val="0"/>
        </w:rPr>
      </w:pPr>
      <w:r w:rsidRPr="008420FD">
        <w:rPr>
          <w:noProof w:val="0"/>
        </w:rPr>
        <w:t>We</w:t>
      </w:r>
      <w:r w:rsidR="00B54453" w:rsidRPr="008420FD">
        <w:rPr>
          <w:noProof w:val="0"/>
        </w:rPr>
        <w:t xml:space="preserve"> will explore some methods that can be used to ensure the information provided to visitors is not only reliable and valuable, but is relevant to their needs.</w:t>
      </w:r>
    </w:p>
    <w:p w:rsidR="00B54453" w:rsidRPr="008420FD" w:rsidRDefault="00B54453" w:rsidP="003609A6">
      <w:pPr>
        <w:pStyle w:val="BodyCopy"/>
        <w:rPr>
          <w:noProof w:val="0"/>
        </w:rPr>
      </w:pPr>
      <w:r w:rsidRPr="008420FD">
        <w:rPr>
          <w:noProof w:val="0"/>
        </w:rPr>
        <w:t>A key aspect of providing current and accurate visitor information is the need for you to be proactive in not only obtaining it, but updating it on a regular basis.</w:t>
      </w:r>
    </w:p>
    <w:p w:rsidR="00B54453" w:rsidRPr="008420FD" w:rsidRDefault="00B54453" w:rsidP="003609A6">
      <w:pPr>
        <w:pStyle w:val="BodyCopy"/>
        <w:rPr>
          <w:noProof w:val="0"/>
        </w:rPr>
      </w:pPr>
      <w:r w:rsidRPr="008420FD">
        <w:rPr>
          <w:noProof w:val="0"/>
        </w:rPr>
        <w:t xml:space="preserve">All staff should be alert to the opportunities to update </w:t>
      </w:r>
      <w:r w:rsidR="007E5DAB" w:rsidRPr="008420FD">
        <w:rPr>
          <w:noProof w:val="0"/>
        </w:rPr>
        <w:t>their destination</w:t>
      </w:r>
      <w:r w:rsidRPr="008420FD">
        <w:rPr>
          <w:noProof w:val="0"/>
        </w:rPr>
        <w:t xml:space="preserve"> knowledge.</w:t>
      </w:r>
    </w:p>
    <w:p w:rsidR="00B54453" w:rsidRPr="008420FD" w:rsidRDefault="00B54453" w:rsidP="003609A6">
      <w:pPr>
        <w:pStyle w:val="BodyCopy"/>
        <w:rPr>
          <w:noProof w:val="0"/>
        </w:rPr>
      </w:pPr>
      <w:r w:rsidRPr="008420FD">
        <w:rPr>
          <w:noProof w:val="0"/>
        </w:rPr>
        <w:t xml:space="preserve">These opportunities include: </w:t>
      </w:r>
    </w:p>
    <w:p w:rsidR="00E826CC" w:rsidRPr="008420FD" w:rsidRDefault="00E826CC" w:rsidP="003609A6">
      <w:pPr>
        <w:pStyle w:val="Heading4"/>
      </w:pPr>
      <w:r w:rsidRPr="008420FD">
        <w:t>Observing expiry dates of information</w:t>
      </w:r>
    </w:p>
    <w:p w:rsidR="00E826CC" w:rsidRPr="008420FD" w:rsidRDefault="00137930" w:rsidP="003609A6">
      <w:pPr>
        <w:pStyle w:val="BodyCopy"/>
        <w:rPr>
          <w:noProof w:val="0"/>
        </w:rPr>
      </w:pPr>
      <w:r w:rsidRPr="008420FD">
        <w:rPr>
          <w:lang w:eastAsia="en-AU"/>
        </w:rPr>
        <w:drawing>
          <wp:anchor distT="0" distB="0" distL="114300" distR="114300" simplePos="0" relativeHeight="252118016" behindDoc="0" locked="0" layoutInCell="1" allowOverlap="1" wp14:anchorId="14CA314B" wp14:editId="2BD1BFBF">
            <wp:simplePos x="0" y="0"/>
            <wp:positionH relativeFrom="column">
              <wp:posOffset>3514725</wp:posOffset>
            </wp:positionH>
            <wp:positionV relativeFrom="paragraph">
              <wp:posOffset>100330</wp:posOffset>
            </wp:positionV>
            <wp:extent cx="2219325" cy="1323975"/>
            <wp:effectExtent l="0" t="0" r="9525" b="9525"/>
            <wp:wrapSquare wrapText="bothSides"/>
            <wp:docPr id="282" name="Picture 281" descr="shutterstock_16316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163246.jpg"/>
                    <pic:cNvPicPr/>
                  </pic:nvPicPr>
                  <pic:blipFill>
                    <a:blip r:embed="rId250" cstate="print"/>
                    <a:stretch>
                      <a:fillRect/>
                    </a:stretch>
                  </pic:blipFill>
                  <pic:spPr>
                    <a:xfrm>
                      <a:off x="0" y="0"/>
                      <a:ext cx="2219325" cy="1323975"/>
                    </a:xfrm>
                    <a:prstGeom prst="rect">
                      <a:avLst/>
                    </a:prstGeom>
                  </pic:spPr>
                </pic:pic>
              </a:graphicData>
            </a:graphic>
          </wp:anchor>
        </w:drawing>
      </w:r>
      <w:r w:rsidR="00E826CC" w:rsidRPr="008420FD">
        <w:rPr>
          <w:noProof w:val="0"/>
        </w:rPr>
        <w:t>This many include:</w:t>
      </w:r>
    </w:p>
    <w:p w:rsidR="00E826CC" w:rsidRPr="008420FD" w:rsidRDefault="00E826CC" w:rsidP="003609A6">
      <w:pPr>
        <w:pStyle w:val="Bullet1"/>
      </w:pPr>
      <w:r w:rsidRPr="008420FD">
        <w:t xml:space="preserve">Diarising dates when brochures </w:t>
      </w:r>
      <w:r w:rsidR="008420FD" w:rsidRPr="008420FD">
        <w:t>etc.</w:t>
      </w:r>
      <w:r w:rsidRPr="008420FD">
        <w:t xml:space="preserve"> become out-of-date – so you are prompted to replace or  remove them</w:t>
      </w:r>
    </w:p>
    <w:p w:rsidR="00E826CC" w:rsidRPr="008420FD" w:rsidRDefault="00E826CC" w:rsidP="003609A6">
      <w:pPr>
        <w:pStyle w:val="Bullet1"/>
      </w:pPr>
      <w:r w:rsidRPr="008420FD">
        <w:t>Read the information on each item – ‘Offer valid till XX/XX/20XX’; ‘</w:t>
      </w:r>
      <w:r w:rsidR="00A27916" w:rsidRPr="008420FD">
        <w:t>only</w:t>
      </w:r>
      <w:r w:rsidRPr="008420FD">
        <w:t xml:space="preserve"> available until the</w:t>
      </w:r>
      <w:r w:rsidR="002D39B4" w:rsidRPr="008420FD">
        <w:t xml:space="preserve"> </w:t>
      </w:r>
      <w:r w:rsidRPr="008420FD">
        <w:t>end of October, 20XX’, ‘July – September 20XX’.</w:t>
      </w:r>
    </w:p>
    <w:p w:rsidR="00E826CC" w:rsidRPr="008420FD" w:rsidRDefault="00E826CC" w:rsidP="003609A6">
      <w:pPr>
        <w:pStyle w:val="Heading4"/>
      </w:pPr>
      <w:r w:rsidRPr="008420FD">
        <w:t>Looking up updates</w:t>
      </w:r>
    </w:p>
    <w:p w:rsidR="00E826CC" w:rsidRPr="008420FD" w:rsidRDefault="00E826CC" w:rsidP="003609A6">
      <w:pPr>
        <w:pStyle w:val="Bullet1"/>
      </w:pPr>
      <w:r w:rsidRPr="008420FD">
        <w:t>Look up the details on the supporting or relevant database – which may be the intranet, the CRS, with the supplier</w:t>
      </w:r>
    </w:p>
    <w:p w:rsidR="00E826CC" w:rsidRPr="008420FD" w:rsidRDefault="00E826CC" w:rsidP="003609A6">
      <w:pPr>
        <w:pStyle w:val="Bullet1"/>
      </w:pPr>
      <w:r w:rsidRPr="008420FD">
        <w:t xml:space="preserve">Ensuring fares quoted in brochures are consistent with organisational travel fare policies </w:t>
      </w:r>
    </w:p>
    <w:p w:rsidR="00E826CC" w:rsidRPr="008420FD" w:rsidRDefault="00E826CC" w:rsidP="003609A6">
      <w:pPr>
        <w:pStyle w:val="Bullet1"/>
      </w:pPr>
      <w:r w:rsidRPr="008420FD">
        <w:t>Obtaining current status reports which are used to advise clients – such as those relatin</w:t>
      </w:r>
      <w:r w:rsidR="00137930" w:rsidRPr="008420FD">
        <w:t>g</w:t>
      </w:r>
      <w:r w:rsidRPr="008420FD">
        <w:t xml:space="preserve"> to:</w:t>
      </w:r>
    </w:p>
    <w:p w:rsidR="00E826CC" w:rsidRPr="008420FD" w:rsidRDefault="00E826CC" w:rsidP="003609A6">
      <w:pPr>
        <w:pStyle w:val="Bullet2"/>
        <w:rPr>
          <w:lang w:val="en-AU"/>
        </w:rPr>
      </w:pPr>
      <w:r w:rsidRPr="008420FD">
        <w:rPr>
          <w:lang w:val="en-AU"/>
        </w:rPr>
        <w:t>Weather</w:t>
      </w:r>
    </w:p>
    <w:p w:rsidR="00E826CC" w:rsidRPr="008420FD" w:rsidRDefault="00E826CC" w:rsidP="003609A6">
      <w:pPr>
        <w:pStyle w:val="Bullet2"/>
        <w:rPr>
          <w:lang w:val="en-AU"/>
        </w:rPr>
      </w:pPr>
      <w:r w:rsidRPr="008420FD">
        <w:rPr>
          <w:lang w:val="en-AU"/>
        </w:rPr>
        <w:t>Currency exchange rates</w:t>
      </w:r>
    </w:p>
    <w:p w:rsidR="00E826CC" w:rsidRPr="008420FD" w:rsidRDefault="00E826CC" w:rsidP="003609A6">
      <w:pPr>
        <w:pStyle w:val="Bullet2"/>
        <w:rPr>
          <w:lang w:val="en-AU"/>
        </w:rPr>
      </w:pPr>
      <w:r w:rsidRPr="008420FD">
        <w:rPr>
          <w:lang w:val="en-AU"/>
        </w:rPr>
        <w:t>Tourist alerts</w:t>
      </w:r>
    </w:p>
    <w:p w:rsidR="00E826CC" w:rsidRPr="008420FD" w:rsidRDefault="00E826CC" w:rsidP="003609A6">
      <w:pPr>
        <w:pStyle w:val="Bullet1"/>
      </w:pPr>
      <w:r w:rsidRPr="008420FD">
        <w:t>Reviewing organisation’s travel fare policies – to identify changes and determine how these impact the provision of travel information and advice to customers</w:t>
      </w:r>
      <w:r w:rsidR="003609A6" w:rsidRPr="008420FD">
        <w:t>.</w:t>
      </w:r>
    </w:p>
    <w:p w:rsidR="00137930" w:rsidRPr="008420FD" w:rsidRDefault="00137930">
      <w:pPr>
        <w:rPr>
          <w:rFonts w:ascii="Helvetica" w:eastAsia="Times New Roman" w:hAnsi="Helvetica" w:cs="Helvetica"/>
          <w:b/>
        </w:rPr>
      </w:pPr>
      <w:r w:rsidRPr="008420FD">
        <w:rPr>
          <w:rFonts w:ascii="Helvetica" w:eastAsia="Times New Roman" w:hAnsi="Helvetica" w:cs="Helvetica"/>
          <w:b/>
        </w:rPr>
        <w:br w:type="page"/>
      </w:r>
    </w:p>
    <w:p w:rsidR="00E826CC" w:rsidRPr="008420FD" w:rsidRDefault="00137930" w:rsidP="003609A6">
      <w:pPr>
        <w:pStyle w:val="Heading4"/>
      </w:pPr>
      <w:r w:rsidRPr="008420FD">
        <w:t>Read</w:t>
      </w:r>
      <w:r w:rsidR="00E826CC" w:rsidRPr="008420FD">
        <w:t xml:space="preserve"> briefing</w:t>
      </w:r>
      <w:r w:rsidRPr="008420FD">
        <w:t>s</w:t>
      </w:r>
      <w:r w:rsidR="00E826CC" w:rsidRPr="008420FD">
        <w:t xml:space="preserve"> of new information</w:t>
      </w:r>
    </w:p>
    <w:p w:rsidR="00E826CC" w:rsidRPr="008420FD" w:rsidRDefault="00E826CC" w:rsidP="003609A6">
      <w:pPr>
        <w:pStyle w:val="BodyCopy"/>
        <w:rPr>
          <w:noProof w:val="0"/>
        </w:rPr>
      </w:pPr>
      <w:r w:rsidRPr="008420FD">
        <w:rPr>
          <w:noProof w:val="0"/>
        </w:rPr>
        <w:t xml:space="preserve">These may </w:t>
      </w:r>
      <w:r w:rsidR="00137930" w:rsidRPr="008420FD">
        <w:rPr>
          <w:noProof w:val="0"/>
        </w:rPr>
        <w:t xml:space="preserve">be </w:t>
      </w:r>
      <w:r w:rsidRPr="008420FD">
        <w:rPr>
          <w:noProof w:val="0"/>
        </w:rPr>
        <w:t>relating to:</w:t>
      </w:r>
    </w:p>
    <w:p w:rsidR="00C143F2" w:rsidRPr="008420FD" w:rsidRDefault="00C143F2" w:rsidP="003609A6">
      <w:pPr>
        <w:pStyle w:val="Bullet1"/>
      </w:pPr>
      <w:r w:rsidRPr="008420FD">
        <w:t>New sources of information</w:t>
      </w:r>
    </w:p>
    <w:p w:rsidR="00C143F2" w:rsidRPr="008420FD" w:rsidRDefault="00425470" w:rsidP="003609A6">
      <w:pPr>
        <w:pStyle w:val="Bullet1"/>
      </w:pPr>
      <w:r w:rsidRPr="008420FD">
        <w:rPr>
          <w:noProof/>
          <w:lang w:eastAsia="en-AU"/>
        </w:rPr>
        <w:drawing>
          <wp:anchor distT="0" distB="0" distL="114300" distR="114300" simplePos="0" relativeHeight="252122112" behindDoc="0" locked="0" layoutInCell="1" allowOverlap="1" wp14:anchorId="6EECA5AD" wp14:editId="079CE147">
            <wp:simplePos x="0" y="0"/>
            <wp:positionH relativeFrom="column">
              <wp:posOffset>3867150</wp:posOffset>
            </wp:positionH>
            <wp:positionV relativeFrom="paragraph">
              <wp:posOffset>116840</wp:posOffset>
            </wp:positionV>
            <wp:extent cx="1859915" cy="1238250"/>
            <wp:effectExtent l="0" t="0" r="6985" b="0"/>
            <wp:wrapSquare wrapText="bothSides"/>
            <wp:docPr id="287" name="Picture 286" descr="shutterstock_116731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731201.jpg"/>
                    <pic:cNvPicPr/>
                  </pic:nvPicPr>
                  <pic:blipFill>
                    <a:blip r:embed="rId251" cstate="print"/>
                    <a:stretch>
                      <a:fillRect/>
                    </a:stretch>
                  </pic:blipFill>
                  <pic:spPr>
                    <a:xfrm>
                      <a:off x="0" y="0"/>
                      <a:ext cx="1859915" cy="1238250"/>
                    </a:xfrm>
                    <a:prstGeom prst="rect">
                      <a:avLst/>
                    </a:prstGeom>
                  </pic:spPr>
                </pic:pic>
              </a:graphicData>
            </a:graphic>
          </wp:anchor>
        </w:drawing>
      </w:r>
      <w:r w:rsidR="00C143F2" w:rsidRPr="008420FD">
        <w:t>New suppliers</w:t>
      </w:r>
    </w:p>
    <w:p w:rsidR="00C143F2" w:rsidRPr="008420FD" w:rsidRDefault="00C143F2" w:rsidP="003609A6">
      <w:pPr>
        <w:pStyle w:val="Bullet1"/>
      </w:pPr>
      <w:r w:rsidRPr="008420FD">
        <w:t>New review websites</w:t>
      </w:r>
    </w:p>
    <w:p w:rsidR="00E826CC" w:rsidRPr="008420FD" w:rsidRDefault="00C143F2" w:rsidP="003609A6">
      <w:pPr>
        <w:pStyle w:val="Bullet1"/>
      </w:pPr>
      <w:r w:rsidRPr="008420FD">
        <w:t xml:space="preserve">New or </w:t>
      </w:r>
      <w:r w:rsidR="00E826CC" w:rsidRPr="008420FD">
        <w:t>changed fares</w:t>
      </w:r>
    </w:p>
    <w:p w:rsidR="00E826CC" w:rsidRPr="008420FD" w:rsidRDefault="00E826CC" w:rsidP="003609A6">
      <w:pPr>
        <w:pStyle w:val="Bullet1"/>
      </w:pPr>
      <w:r w:rsidRPr="008420FD">
        <w:t>New packages and deals</w:t>
      </w:r>
    </w:p>
    <w:p w:rsidR="00E826CC" w:rsidRPr="008420FD" w:rsidRDefault="00C143F2" w:rsidP="003609A6">
      <w:pPr>
        <w:pStyle w:val="Bullet1"/>
      </w:pPr>
      <w:r w:rsidRPr="008420FD">
        <w:t xml:space="preserve">New or </w:t>
      </w:r>
      <w:r w:rsidR="00E826CC" w:rsidRPr="008420FD">
        <w:t>different destinations</w:t>
      </w:r>
    </w:p>
    <w:p w:rsidR="00E826CC" w:rsidRPr="008420FD" w:rsidRDefault="00C143F2" w:rsidP="003609A6">
      <w:pPr>
        <w:pStyle w:val="Bullet1"/>
      </w:pPr>
      <w:r w:rsidRPr="008420FD">
        <w:t xml:space="preserve">New or </w:t>
      </w:r>
      <w:r w:rsidR="00E826CC" w:rsidRPr="008420FD">
        <w:t>different services</w:t>
      </w:r>
    </w:p>
    <w:p w:rsidR="00E826CC" w:rsidRPr="008420FD" w:rsidRDefault="00E826CC" w:rsidP="003609A6">
      <w:pPr>
        <w:pStyle w:val="Bullet1"/>
      </w:pPr>
      <w:r w:rsidRPr="008420FD">
        <w:t>Altered schedules and connections</w:t>
      </w:r>
    </w:p>
    <w:p w:rsidR="00E826CC" w:rsidRPr="008420FD" w:rsidRDefault="00E826CC" w:rsidP="003609A6">
      <w:pPr>
        <w:pStyle w:val="Bullet1"/>
      </w:pPr>
      <w:r w:rsidRPr="008420FD">
        <w:t>New</w:t>
      </w:r>
      <w:r w:rsidR="00C143F2" w:rsidRPr="008420FD">
        <w:t xml:space="preserve"> or </w:t>
      </w:r>
      <w:r w:rsidRPr="008420FD">
        <w:t>different policies and procedures</w:t>
      </w:r>
    </w:p>
    <w:p w:rsidR="00E826CC" w:rsidRPr="008420FD" w:rsidRDefault="00C143F2" w:rsidP="003609A6">
      <w:pPr>
        <w:pStyle w:val="Bullet1"/>
      </w:pPr>
      <w:r w:rsidRPr="008420FD">
        <w:t xml:space="preserve">New or </w:t>
      </w:r>
      <w:r w:rsidR="00E826CC" w:rsidRPr="008420FD">
        <w:t>different terms and conditions</w:t>
      </w:r>
      <w:r w:rsidR="00590D30">
        <w:t>.</w:t>
      </w:r>
    </w:p>
    <w:p w:rsidR="00CE18A5" w:rsidRPr="008420FD" w:rsidRDefault="00CE18A5" w:rsidP="003609A6">
      <w:pPr>
        <w:pStyle w:val="Heading4"/>
      </w:pPr>
      <w:r w:rsidRPr="008420FD">
        <w:t xml:space="preserve">Monitoring relevant industry </w:t>
      </w:r>
      <w:r w:rsidR="00137930" w:rsidRPr="008420FD">
        <w:t xml:space="preserve">trends and </w:t>
      </w:r>
      <w:r w:rsidRPr="008420FD">
        <w:t>issues</w:t>
      </w:r>
    </w:p>
    <w:p w:rsidR="00CB5EB7" w:rsidRPr="008420FD" w:rsidRDefault="00CB5EB7" w:rsidP="003609A6">
      <w:pPr>
        <w:pStyle w:val="BodyCopy"/>
        <w:rPr>
          <w:noProof w:val="0"/>
        </w:rPr>
      </w:pPr>
      <w:r w:rsidRPr="008420FD">
        <w:rPr>
          <w:noProof w:val="0"/>
        </w:rPr>
        <w:t>In addition to ensuring your destination knowledge inventory is accurate and up to date, it is also important to keep up to date with industry issues and trends.</w:t>
      </w:r>
    </w:p>
    <w:p w:rsidR="00CB5EB7" w:rsidRPr="008420FD" w:rsidRDefault="00CB5EB7" w:rsidP="003609A6">
      <w:pPr>
        <w:pStyle w:val="BodyCopy"/>
        <w:rPr>
          <w:noProof w:val="0"/>
        </w:rPr>
      </w:pPr>
      <w:r w:rsidRPr="008420FD">
        <w:rPr>
          <w:noProof w:val="0"/>
        </w:rPr>
        <w:t xml:space="preserve">This is important as it means that you can offer new airlines, flight </w:t>
      </w:r>
      <w:proofErr w:type="gramStart"/>
      <w:r w:rsidRPr="008420FD">
        <w:rPr>
          <w:noProof w:val="0"/>
        </w:rPr>
        <w:t>routes ,</w:t>
      </w:r>
      <w:proofErr w:type="gramEnd"/>
      <w:r w:rsidRPr="008420FD">
        <w:rPr>
          <w:noProof w:val="0"/>
        </w:rPr>
        <w:t xml:space="preserve"> attractions, hotels, destinations or experiences that become popular as they arise.</w:t>
      </w:r>
    </w:p>
    <w:p w:rsidR="00CB5EB7" w:rsidRPr="008420FD" w:rsidRDefault="00CB5EB7" w:rsidP="003609A6">
      <w:pPr>
        <w:pStyle w:val="BodyCopy"/>
        <w:rPr>
          <w:noProof w:val="0"/>
        </w:rPr>
      </w:pPr>
      <w:r w:rsidRPr="008420FD">
        <w:rPr>
          <w:noProof w:val="0"/>
        </w:rPr>
        <w:t>In addition, when problems occur in different countries for an endless number of reasons that may affect a travel experience, such as new visa requirements, new flight schedules, political unrest or unwelcomed weather patterns, customers can receive accurate information.</w:t>
      </w:r>
    </w:p>
    <w:p w:rsidR="00137930" w:rsidRPr="008420FD" w:rsidRDefault="00137930" w:rsidP="003609A6">
      <w:pPr>
        <w:pStyle w:val="BodyCopy"/>
        <w:rPr>
          <w:noProof w:val="0"/>
        </w:rPr>
      </w:pPr>
      <w:r w:rsidRPr="008420FD">
        <w:rPr>
          <w:noProof w:val="0"/>
        </w:rPr>
        <w:t>You should seek to identify and monitor a range of a wide range of issues such as:</w:t>
      </w:r>
    </w:p>
    <w:p w:rsidR="00137930" w:rsidRPr="008420FD" w:rsidRDefault="00137930" w:rsidP="003609A6">
      <w:pPr>
        <w:pStyle w:val="Bullet1"/>
      </w:pPr>
      <w:r w:rsidRPr="008420FD">
        <w:t>Changing and emerging trends</w:t>
      </w:r>
    </w:p>
    <w:p w:rsidR="00137930" w:rsidRPr="008420FD" w:rsidRDefault="003609A6" w:rsidP="003609A6">
      <w:pPr>
        <w:pStyle w:val="Bullet1"/>
      </w:pPr>
      <w:r w:rsidRPr="008420FD">
        <w:rPr>
          <w:noProof/>
          <w:lang w:eastAsia="en-AU"/>
        </w:rPr>
        <w:drawing>
          <wp:anchor distT="0" distB="0" distL="114300" distR="114300" simplePos="0" relativeHeight="252123136" behindDoc="0" locked="0" layoutInCell="1" allowOverlap="1" wp14:anchorId="2C31F02E" wp14:editId="12D7CCE9">
            <wp:simplePos x="0" y="0"/>
            <wp:positionH relativeFrom="column">
              <wp:posOffset>3514725</wp:posOffset>
            </wp:positionH>
            <wp:positionV relativeFrom="paragraph">
              <wp:posOffset>184785</wp:posOffset>
            </wp:positionV>
            <wp:extent cx="2124075" cy="1381125"/>
            <wp:effectExtent l="0" t="0" r="9525" b="9525"/>
            <wp:wrapSquare wrapText="bothSides"/>
            <wp:docPr id="65" name="Picture 64" descr="shutterstock_99009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009233.jpg"/>
                    <pic:cNvPicPr/>
                  </pic:nvPicPr>
                  <pic:blipFill>
                    <a:blip r:embed="rId252" cstate="print"/>
                    <a:stretch>
                      <a:fillRect/>
                    </a:stretch>
                  </pic:blipFill>
                  <pic:spPr>
                    <a:xfrm>
                      <a:off x="0" y="0"/>
                      <a:ext cx="2124075" cy="1381125"/>
                    </a:xfrm>
                    <a:prstGeom prst="rect">
                      <a:avLst/>
                    </a:prstGeom>
                  </pic:spPr>
                </pic:pic>
              </a:graphicData>
            </a:graphic>
            <wp14:sizeRelH relativeFrom="margin">
              <wp14:pctWidth>0</wp14:pctWidth>
            </wp14:sizeRelH>
            <wp14:sizeRelV relativeFrom="margin">
              <wp14:pctHeight>0</wp14:pctHeight>
            </wp14:sizeRelV>
          </wp:anchor>
        </w:drawing>
      </w:r>
      <w:r w:rsidR="00137930" w:rsidRPr="008420FD">
        <w:t>Initiatives relating to advertising, marketing and promotion</w:t>
      </w:r>
    </w:p>
    <w:p w:rsidR="00137930" w:rsidRPr="008420FD" w:rsidRDefault="00137930" w:rsidP="003609A6">
      <w:pPr>
        <w:pStyle w:val="Bullet1"/>
      </w:pPr>
      <w:r w:rsidRPr="008420FD">
        <w:t>Market research information – which identifies the needs, wants and preferences of customers</w:t>
      </w:r>
    </w:p>
    <w:p w:rsidR="00137930" w:rsidRPr="008420FD" w:rsidRDefault="00137930" w:rsidP="003609A6">
      <w:pPr>
        <w:pStyle w:val="Bullet1"/>
      </w:pPr>
      <w:r w:rsidRPr="008420FD">
        <w:t>Trends and selling prices of the destinations and services being offered by both your business and elsewhere throughout the industry</w:t>
      </w:r>
    </w:p>
    <w:p w:rsidR="00137930" w:rsidRPr="008420FD" w:rsidRDefault="00137930" w:rsidP="003609A6">
      <w:pPr>
        <w:pStyle w:val="Bullet1"/>
      </w:pPr>
      <w:r w:rsidRPr="008420FD">
        <w:t>Activities the opposition is undertaking to attract customers or to meet competition in the market place.</w:t>
      </w:r>
    </w:p>
    <w:p w:rsidR="00137930" w:rsidRPr="008420FD" w:rsidRDefault="00137930">
      <w:pPr>
        <w:rPr>
          <w:rFonts w:ascii="Helvetica" w:eastAsia="Times New Roman" w:hAnsi="Helvetica" w:cs="HelveticaNeueLTStd-Lt"/>
          <w:color w:val="000000"/>
        </w:rPr>
      </w:pPr>
      <w:r w:rsidRPr="008420FD">
        <w:rPr>
          <w:rFonts w:ascii="Helvetica" w:eastAsia="Times New Roman" w:hAnsi="Helvetica" w:cs="HelveticaNeueLTStd-Lt"/>
          <w:color w:val="000000"/>
        </w:rPr>
        <w:br w:type="page"/>
      </w:r>
    </w:p>
    <w:p w:rsidR="00B54453" w:rsidRPr="008420FD" w:rsidRDefault="00B54453" w:rsidP="007E3C4C">
      <w:pPr>
        <w:pStyle w:val="Heading4"/>
      </w:pPr>
      <w:r w:rsidRPr="008420FD">
        <w:t xml:space="preserve">Participating in local familiarisation tours </w:t>
      </w:r>
    </w:p>
    <w:p w:rsidR="00B54453" w:rsidRPr="008420FD" w:rsidRDefault="00B54453" w:rsidP="007E3C4C">
      <w:pPr>
        <w:pStyle w:val="BodyCopy"/>
        <w:rPr>
          <w:noProof w:val="0"/>
        </w:rPr>
      </w:pPr>
      <w:r w:rsidRPr="008420FD">
        <w:rPr>
          <w:noProof w:val="0"/>
        </w:rPr>
        <w:t xml:space="preserve">These are a brilliant way to find out about what </w:t>
      </w:r>
      <w:r w:rsidR="00425470" w:rsidRPr="008420FD">
        <w:rPr>
          <w:noProof w:val="0"/>
        </w:rPr>
        <w:t>destinations have</w:t>
      </w:r>
      <w:r w:rsidRPr="008420FD">
        <w:rPr>
          <w:noProof w:val="0"/>
        </w:rPr>
        <w:t xml:space="preserve"> to offer to visitors.</w:t>
      </w:r>
    </w:p>
    <w:p w:rsidR="00B54453" w:rsidRPr="008420FD" w:rsidRDefault="007E3C4C" w:rsidP="007E3C4C">
      <w:pPr>
        <w:pStyle w:val="BodyCopy"/>
        <w:rPr>
          <w:noProof w:val="0"/>
        </w:rPr>
      </w:pPr>
      <w:r w:rsidRPr="008420FD">
        <w:rPr>
          <w:lang w:eastAsia="en-AU"/>
        </w:rPr>
        <w:drawing>
          <wp:anchor distT="0" distB="0" distL="114300" distR="114300" simplePos="0" relativeHeight="252092416" behindDoc="0" locked="0" layoutInCell="1" allowOverlap="1" wp14:anchorId="756DE649" wp14:editId="1428639A">
            <wp:simplePos x="0" y="0"/>
            <wp:positionH relativeFrom="column">
              <wp:posOffset>4209415</wp:posOffset>
            </wp:positionH>
            <wp:positionV relativeFrom="paragraph">
              <wp:posOffset>189865</wp:posOffset>
            </wp:positionV>
            <wp:extent cx="1525905" cy="1009650"/>
            <wp:effectExtent l="0" t="0" r="0" b="0"/>
            <wp:wrapSquare wrapText="bothSides"/>
            <wp:docPr id="154" name="Picture 153" descr="W121_holiday_icon_bali_shutterstock_1560197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21_holiday_icon_bali_shutterstock_156019772.jpg"/>
                    <pic:cNvPicPr/>
                  </pic:nvPicPr>
                  <pic:blipFill>
                    <a:blip r:embed="rId253" cstate="print"/>
                    <a:stretch>
                      <a:fillRect/>
                    </a:stretch>
                  </pic:blipFill>
                  <pic:spPr>
                    <a:xfrm>
                      <a:off x="0" y="0"/>
                      <a:ext cx="1525905" cy="1009650"/>
                    </a:xfrm>
                    <a:prstGeom prst="rect">
                      <a:avLst/>
                    </a:prstGeom>
                  </pic:spPr>
                </pic:pic>
              </a:graphicData>
            </a:graphic>
            <wp14:sizeRelH relativeFrom="margin">
              <wp14:pctWidth>0</wp14:pctWidth>
            </wp14:sizeRelH>
            <wp14:sizeRelV relativeFrom="margin">
              <wp14:pctHeight>0</wp14:pctHeight>
            </wp14:sizeRelV>
          </wp:anchor>
        </w:drawing>
      </w:r>
      <w:r w:rsidR="00B54453" w:rsidRPr="008420FD">
        <w:rPr>
          <w:noProof w:val="0"/>
        </w:rPr>
        <w:t>It is surprising how long a person can live in an area, and never go to the tourist attractions.</w:t>
      </w:r>
    </w:p>
    <w:p w:rsidR="00B54453" w:rsidRPr="008420FD" w:rsidRDefault="00B54453" w:rsidP="007E3C4C">
      <w:pPr>
        <w:pStyle w:val="BodyCopy"/>
        <w:rPr>
          <w:noProof w:val="0"/>
        </w:rPr>
      </w:pPr>
      <w:r w:rsidRPr="008420FD">
        <w:rPr>
          <w:noProof w:val="0"/>
        </w:rPr>
        <w:t xml:space="preserve">If you’ve never been to </w:t>
      </w:r>
      <w:r w:rsidR="00425470" w:rsidRPr="008420FD">
        <w:rPr>
          <w:noProof w:val="0"/>
        </w:rPr>
        <w:t>a destination you are promoting or discussing:</w:t>
      </w:r>
    </w:p>
    <w:p w:rsidR="00B54453" w:rsidRPr="008420FD" w:rsidRDefault="00B54453" w:rsidP="007E3C4C">
      <w:pPr>
        <w:pStyle w:val="Bullet1"/>
      </w:pPr>
      <w:r w:rsidRPr="008420FD">
        <w:t xml:space="preserve">How can you entice others? </w:t>
      </w:r>
    </w:p>
    <w:p w:rsidR="00B54453" w:rsidRPr="008420FD" w:rsidRDefault="00B54453" w:rsidP="007E3C4C">
      <w:pPr>
        <w:pStyle w:val="Bullet1"/>
      </w:pPr>
      <w:r w:rsidRPr="008420FD">
        <w:t xml:space="preserve">How can you sell the excitement, the ambience, the feeling? </w:t>
      </w:r>
    </w:p>
    <w:p w:rsidR="00B54453" w:rsidRPr="008420FD" w:rsidRDefault="00B54453" w:rsidP="007E3C4C">
      <w:pPr>
        <w:pStyle w:val="Bullet1"/>
      </w:pPr>
      <w:r w:rsidRPr="008420FD">
        <w:t>Where’s your credibility?</w:t>
      </w:r>
    </w:p>
    <w:p w:rsidR="00B54453" w:rsidRPr="008420FD" w:rsidRDefault="00B54453" w:rsidP="007E3C4C">
      <w:pPr>
        <w:pStyle w:val="BodyCopy"/>
        <w:rPr>
          <w:noProof w:val="0"/>
        </w:rPr>
      </w:pPr>
      <w:r w:rsidRPr="008420FD">
        <w:rPr>
          <w:noProof w:val="0"/>
        </w:rPr>
        <w:t xml:space="preserve">Options for finding out about </w:t>
      </w:r>
      <w:r w:rsidR="00425470" w:rsidRPr="008420FD">
        <w:rPr>
          <w:noProof w:val="0"/>
        </w:rPr>
        <w:t>destinations</w:t>
      </w:r>
      <w:r w:rsidRPr="008420FD">
        <w:rPr>
          <w:noProof w:val="0"/>
        </w:rPr>
        <w:t xml:space="preserve"> include visiting these places yourself, or going as part of an organised tour. If you talk to the tour operator and tell them where you work and why you want to go, there is a very good chance you will be able to go free-of-charge because they will see the benefit of contributing towards an industry person who will be a potential source of business.</w:t>
      </w:r>
    </w:p>
    <w:p w:rsidR="00B54453" w:rsidRPr="008420FD" w:rsidRDefault="00B54453" w:rsidP="007E3C4C">
      <w:pPr>
        <w:pStyle w:val="BodyCopy"/>
        <w:rPr>
          <w:noProof w:val="0"/>
        </w:rPr>
      </w:pPr>
      <w:r w:rsidRPr="008420FD">
        <w:rPr>
          <w:noProof w:val="0"/>
        </w:rPr>
        <w:t xml:space="preserve">Another option is that you can organise a ‘familiarisation tour’ for all the staff at your workplace and visit </w:t>
      </w:r>
      <w:r w:rsidR="00425470" w:rsidRPr="008420FD">
        <w:rPr>
          <w:noProof w:val="0"/>
        </w:rPr>
        <w:t xml:space="preserve">destinations </w:t>
      </w:r>
      <w:r w:rsidRPr="008420FD">
        <w:rPr>
          <w:noProof w:val="0"/>
        </w:rPr>
        <w:t xml:space="preserve">as tourists. This will then enable you to talk with authority and credibility to any and all customers about the places you have visited. </w:t>
      </w:r>
    </w:p>
    <w:p w:rsidR="00B54453" w:rsidRPr="008420FD" w:rsidRDefault="00B54453" w:rsidP="007E3C4C">
      <w:pPr>
        <w:pStyle w:val="BodyCopy"/>
        <w:rPr>
          <w:noProof w:val="0"/>
        </w:rPr>
      </w:pPr>
      <w:r w:rsidRPr="008420FD">
        <w:rPr>
          <w:noProof w:val="0"/>
        </w:rPr>
        <w:t>This will take a bit of time and effort to organise but it will reap mutual rewards and definitely shows people you are being proactive in your approach to local tourism.</w:t>
      </w:r>
    </w:p>
    <w:p w:rsidR="00B54453" w:rsidRPr="008420FD" w:rsidRDefault="007E3C4C" w:rsidP="007E3C4C">
      <w:pPr>
        <w:pStyle w:val="Heading4"/>
      </w:pPr>
      <w:r w:rsidRPr="008420FD">
        <w:rPr>
          <w:noProof/>
        </w:rPr>
        <w:drawing>
          <wp:anchor distT="0" distB="0" distL="114300" distR="114300" simplePos="0" relativeHeight="252094464" behindDoc="0" locked="0" layoutInCell="1" allowOverlap="1" wp14:anchorId="00C8120E" wp14:editId="166945C8">
            <wp:simplePos x="0" y="0"/>
            <wp:positionH relativeFrom="column">
              <wp:posOffset>4429125</wp:posOffset>
            </wp:positionH>
            <wp:positionV relativeFrom="paragraph">
              <wp:posOffset>209550</wp:posOffset>
            </wp:positionV>
            <wp:extent cx="1295400" cy="1295400"/>
            <wp:effectExtent l="0" t="0" r="0" b="0"/>
            <wp:wrapSquare wrapText="bothSides"/>
            <wp:docPr id="156" name="Picture 155" descr="W180_computer_communication_shutterstock_1554014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80_computer_communication_shutterstock_155401430.jpg"/>
                    <pic:cNvPicPr/>
                  </pic:nvPicPr>
                  <pic:blipFill>
                    <a:blip r:embed="rId254" cstate="print"/>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B54453" w:rsidRPr="008420FD">
        <w:t>Observing media</w:t>
      </w:r>
    </w:p>
    <w:p w:rsidR="00B54453" w:rsidRPr="008420FD" w:rsidRDefault="00B54453" w:rsidP="007E3C4C">
      <w:pPr>
        <w:pStyle w:val="BodyCopy"/>
        <w:rPr>
          <w:noProof w:val="0"/>
        </w:rPr>
      </w:pPr>
      <w:r w:rsidRPr="008420FD">
        <w:rPr>
          <w:noProof w:val="0"/>
        </w:rPr>
        <w:t>This can include:</w:t>
      </w:r>
    </w:p>
    <w:p w:rsidR="00B54453" w:rsidRPr="008420FD" w:rsidRDefault="00B54453" w:rsidP="007E3C4C">
      <w:pPr>
        <w:pStyle w:val="Bullet1"/>
      </w:pPr>
      <w:r w:rsidRPr="008420FD">
        <w:t>Television</w:t>
      </w:r>
    </w:p>
    <w:p w:rsidR="00B54453" w:rsidRPr="008420FD" w:rsidRDefault="00B54453" w:rsidP="007E3C4C">
      <w:pPr>
        <w:pStyle w:val="Bullet1"/>
      </w:pPr>
      <w:r w:rsidRPr="008420FD">
        <w:t>Internet</w:t>
      </w:r>
    </w:p>
    <w:p w:rsidR="00B54453" w:rsidRPr="008420FD" w:rsidRDefault="00B54453" w:rsidP="007E3C4C">
      <w:pPr>
        <w:pStyle w:val="Bullet1"/>
      </w:pPr>
      <w:r w:rsidRPr="008420FD">
        <w:t>Videos and films</w:t>
      </w:r>
    </w:p>
    <w:p w:rsidR="00B54453" w:rsidRPr="008420FD" w:rsidRDefault="00B54453" w:rsidP="007E3C4C">
      <w:pPr>
        <w:pStyle w:val="Bullet1"/>
      </w:pPr>
      <w:r w:rsidRPr="008420FD">
        <w:t>Radio</w:t>
      </w:r>
    </w:p>
    <w:p w:rsidR="00B54453" w:rsidRPr="008420FD" w:rsidRDefault="007E3C4C" w:rsidP="007E3C4C">
      <w:pPr>
        <w:pStyle w:val="Bullet1"/>
      </w:pPr>
      <w:r w:rsidRPr="008420FD">
        <w:t>Printed materials.</w:t>
      </w:r>
    </w:p>
    <w:p w:rsidR="00B54453" w:rsidRPr="008420FD" w:rsidRDefault="00B54453" w:rsidP="007E3C4C">
      <w:pPr>
        <w:pStyle w:val="BodyCopy"/>
        <w:rPr>
          <w:noProof w:val="0"/>
        </w:rPr>
      </w:pPr>
      <w:r w:rsidRPr="008420FD">
        <w:rPr>
          <w:noProof w:val="0"/>
        </w:rPr>
        <w:t xml:space="preserve">Because you can’t be everywhere at once, the media is a useful source of information about </w:t>
      </w:r>
      <w:r w:rsidR="00C143F2" w:rsidRPr="008420FD">
        <w:rPr>
          <w:noProof w:val="0"/>
        </w:rPr>
        <w:t>destinations</w:t>
      </w:r>
    </w:p>
    <w:p w:rsidR="00B54453" w:rsidRPr="008420FD" w:rsidRDefault="00B54453" w:rsidP="007E3C4C">
      <w:pPr>
        <w:pStyle w:val="BodyCopy"/>
        <w:rPr>
          <w:noProof w:val="0"/>
        </w:rPr>
      </w:pPr>
      <w:r w:rsidRPr="008420FD">
        <w:rPr>
          <w:noProof w:val="0"/>
        </w:rPr>
        <w:t xml:space="preserve">Be prepared to factor in anything you learn to your existing file of knowledge. </w:t>
      </w:r>
    </w:p>
    <w:p w:rsidR="00B54453" w:rsidRPr="008420FD" w:rsidRDefault="00B54453" w:rsidP="007E3C4C">
      <w:pPr>
        <w:pStyle w:val="BodyCopy"/>
        <w:rPr>
          <w:noProof w:val="0"/>
        </w:rPr>
      </w:pPr>
      <w:r w:rsidRPr="008420FD">
        <w:rPr>
          <w:noProof w:val="0"/>
        </w:rPr>
        <w:t>Where an item appears and you aren’t sure about it, take the time to follow up with the appropriate person and then update your file accordingly.</w:t>
      </w:r>
    </w:p>
    <w:p w:rsidR="00B54453" w:rsidRPr="008420FD" w:rsidRDefault="00B54453" w:rsidP="007E3C4C">
      <w:pPr>
        <w:pStyle w:val="Heading4"/>
      </w:pPr>
      <w:r w:rsidRPr="008420FD">
        <w:t>Getting on mailing lists</w:t>
      </w:r>
    </w:p>
    <w:p w:rsidR="00425470" w:rsidRPr="008420FD" w:rsidRDefault="00B54453" w:rsidP="007E3C4C">
      <w:pPr>
        <w:pStyle w:val="BodyCopy"/>
        <w:rPr>
          <w:noProof w:val="0"/>
        </w:rPr>
      </w:pPr>
      <w:r w:rsidRPr="008420FD">
        <w:rPr>
          <w:noProof w:val="0"/>
        </w:rPr>
        <w:t>Whenever you identify a source of local visitor information you certainly need to obtain whatever information is available, but you should also register to be sent further updates as they occur.</w:t>
      </w:r>
    </w:p>
    <w:p w:rsidR="00425470" w:rsidRPr="008420FD" w:rsidRDefault="00425470">
      <w:pPr>
        <w:rPr>
          <w:rFonts w:ascii="Helvetica" w:hAnsi="Helvetica" w:cs="HelveticaNeueLT Std Lt"/>
          <w:color w:val="000000"/>
        </w:rPr>
      </w:pPr>
      <w:r w:rsidRPr="008420FD">
        <w:rPr>
          <w:rFonts w:ascii="Helvetica" w:hAnsi="Helvetica" w:cs="HelveticaNeueLT Std Lt"/>
          <w:color w:val="000000"/>
        </w:rPr>
        <w:br w:type="page"/>
      </w:r>
    </w:p>
    <w:p w:rsidR="007E3C4C" w:rsidRPr="008420FD" w:rsidRDefault="007E3C4C" w:rsidP="007E3C4C">
      <w:pPr>
        <w:pStyle w:val="Bullet1"/>
        <w:numPr>
          <w:ilvl w:val="0"/>
          <w:numId w:val="0"/>
        </w:numPr>
        <w:ind w:left="357"/>
      </w:pPr>
      <w:r w:rsidRPr="008420FD">
        <w:rPr>
          <w:noProof/>
          <w:lang w:eastAsia="en-AU"/>
        </w:rPr>
        <mc:AlternateContent>
          <mc:Choice Requires="wpg">
            <w:drawing>
              <wp:anchor distT="0" distB="0" distL="114300" distR="114300" simplePos="0" relativeHeight="252228608" behindDoc="0" locked="0" layoutInCell="1" allowOverlap="1" wp14:anchorId="75122CA4" wp14:editId="55478B95">
                <wp:simplePos x="0" y="0"/>
                <wp:positionH relativeFrom="column">
                  <wp:posOffset>0</wp:posOffset>
                </wp:positionH>
                <wp:positionV relativeFrom="paragraph">
                  <wp:posOffset>53340</wp:posOffset>
                </wp:positionV>
                <wp:extent cx="5592445" cy="981710"/>
                <wp:effectExtent l="0" t="0" r="8255" b="8890"/>
                <wp:wrapNone/>
                <wp:docPr id="5" name="Group 5"/>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13" name="Text Box 13"/>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E3C4C">
                              <w:pPr>
                                <w:spacing w:before="160" w:after="120" w:line="240" w:lineRule="auto"/>
                              </w:pPr>
                              <w:r>
                                <w:rPr>
                                  <w:rFonts w:ascii="Helvetica" w:hAnsi="Helvetica" w:cs="Chevin-DemiBold"/>
                                  <w:b/>
                                  <w:bCs/>
                                  <w:i/>
                                  <w:sz w:val="32"/>
                                  <w:szCs w:val="32"/>
                                  <w:lang w:val="en-US"/>
                                </w:rPr>
                                <w:t>Keeping up to date with industry trends and issues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0" y="635000"/>
                            <a:ext cx="1261538" cy="346710"/>
                          </a:xfrm>
                          <a:prstGeom prst="rect">
                            <a:avLst/>
                          </a:prstGeom>
                          <a:solidFill>
                            <a:sysClr val="window" lastClr="FFFFFF"/>
                          </a:solidFill>
                          <a:ln w="6350">
                            <a:noFill/>
                          </a:ln>
                          <a:effectLst/>
                        </wps:spPr>
                        <wps:txbx>
                          <w:txbxContent>
                            <w:p w:rsidR="004C669D" w:rsidRPr="000D4B98" w:rsidRDefault="004C669D" w:rsidP="007E3C4C">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20</w:t>
                              </w:r>
                            </w:p>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5" o:spid="_x0000_s1125" style="position:absolute;left:0;text-align:left;margin-left:0;margin-top:4.2pt;width:440.35pt;height:77.3pt;z-index:252228608;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">
                <v:shape id="Text Box 13" o:spid="_x0000_s112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v:textbox>
                </v:shape>
                <v:shape id="Text Box 14" o:spid="_x0000_s112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hB28MA&#10;AADbAAAADwAAAGRycy9kb3ducmV2LnhtbERPS2vCQBC+C/0PyxR6kbrx1Up0FZE+xJumKt6G7DQJ&#10;zc6G7DZJ/31XELzNx/ecxaozpWiodoVlBcNBBII4tbrgTMFX8v48A+E8ssbSMin4Iwer5UNvgbG2&#10;Le+pOfhMhBB2MSrIva9iKV2ak0E3sBVx4L5tbdAHWGdS19iGcFPKURS9SIMFh4YcK9rklP4cfo2C&#10;Sz8771z3cWzH03H19tkkryedKPX02K3nIDx1/i6+ubc6zJ/A9Zdw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hB28MAAADbAAAADwAAAAAAAAAAAAAAAACYAgAAZHJzL2Rv&#10;d25yZXYueG1sUEsFBgAAAAAEAAQA9QAAAIgDAAAAAA==&#10;" fillcolor="white [3201]" stroked="f" strokeweight=".5pt">
                  <v:textbox>
                    <w:txbxContent>
                      <w:p w:rsidR="004C669D" w:rsidRDefault="004C669D" w:rsidP="007E3C4C">
                        <w:pPr>
                          <w:spacing w:before="160" w:after="120" w:line="240" w:lineRule="auto"/>
                        </w:pPr>
                        <w:r>
                          <w:rPr>
                            <w:rFonts w:ascii="Helvetica" w:hAnsi="Helvetica" w:cs="Chevin-DemiBold"/>
                            <w:b/>
                            <w:bCs/>
                            <w:i/>
                            <w:sz w:val="32"/>
                            <w:szCs w:val="32"/>
                            <w:lang w:val="en-US"/>
                          </w:rPr>
                          <w:t>Keeping up to date with industry trends and issues</w:t>
                        </w:r>
                      </w:p>
                    </w:txbxContent>
                  </v:textbox>
                </v:shape>
                <v:shape id="Text Box 17" o:spid="_x0000_s1128" type="#_x0000_t202" style="position:absolute;top:6350;width:12615;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3DsMA&#10;AADbAAAADwAAAGRycy9kb3ducmV2LnhtbERPTWvCQBC9F/wPywi91Y09tCW6ikhLFRrUKHgdsmMS&#10;zc6G3a1J/fXdQsHbPN7nTOe9acSVnK8tKxiPEhDEhdU1lwoO+4+nNxA+IGtsLJOCH/Iwnw0epphq&#10;2/GOrnkoRQxhn6KCKoQ2ldIXFRn0I9sSR+5kncEQoSuldtjFcNPI5yR5kQZrjg0VtrSsqLjk30bB&#10;scs/3Wa9Pm/bVXbb3PLsi94zpR6H/WICIlAf7uJ/90rH+a/w90s8Q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3DsMAAADbAAAADwAAAAAAAAAAAAAAAACYAgAAZHJzL2Rv&#10;d25yZXYueG1sUEsFBgAAAAAEAAQA9QAAAIgDAAAAAA==&#10;" fillcolor="window" stroked="f" strokeweight=".5pt">
                  <v:textbox>
                    <w:txbxContent>
                      <w:p w:rsidR="004C669D" w:rsidRPr="000D4B98" w:rsidRDefault="004C669D" w:rsidP="007E3C4C">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20</w:t>
                        </w:r>
                      </w:p>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v:textbox>
                </v:shape>
              </v:group>
            </w:pict>
          </mc:Fallback>
        </mc:AlternateContent>
      </w:r>
      <w:r w:rsidRPr="008420FD">
        <w:rPr>
          <w:noProof/>
          <w:lang w:eastAsia="en-AU"/>
        </w:rPr>
        <mc:AlternateContent>
          <mc:Choice Requires="wps">
            <w:drawing>
              <wp:anchor distT="0" distB="0" distL="114300" distR="114300" simplePos="0" relativeHeight="252229632" behindDoc="1" locked="0" layoutInCell="1" allowOverlap="1" wp14:anchorId="34C2C4A5" wp14:editId="2EFECEE6">
                <wp:simplePos x="0" y="0"/>
                <wp:positionH relativeFrom="column">
                  <wp:posOffset>-98637</wp:posOffset>
                </wp:positionH>
                <wp:positionV relativeFrom="paragraph">
                  <wp:posOffset>11430</wp:posOffset>
                </wp:positionV>
                <wp:extent cx="5791200" cy="1100243"/>
                <wp:effectExtent l="0" t="0" r="19050" b="24130"/>
                <wp:wrapNone/>
                <wp:docPr id="26" name="Text Box 26"/>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129" type="#_x0000_t202" style="position:absolute;left:0;text-align:left;margin-left:-7.75pt;margin-top:.9pt;width:456pt;height:86.65pt;z-index:-25108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" fillcolor="white [3201]" strokecolor="#4f81bd [3204]">
                <v:textbox>
                  <w:txbxContent>
                    <w:p w:rsidR="004C669D" w:rsidRDefault="004C669D" w:rsidP="007E3C4C"/>
                  </w:txbxContent>
                </v:textbox>
              </v:shape>
            </w:pict>
          </mc:Fallback>
        </mc:AlternateContent>
      </w:r>
      <w:r w:rsidRPr="008420FD">
        <w:rPr>
          <w:noProof/>
          <w:lang w:eastAsia="en-AU"/>
        </w:rPr>
        <w:drawing>
          <wp:anchor distT="0" distB="0" distL="114300" distR="114300" simplePos="0" relativeHeight="252227584" behindDoc="0" locked="0" layoutInCell="1" allowOverlap="1" wp14:anchorId="0054290C" wp14:editId="37B75C85">
            <wp:simplePos x="0" y="0"/>
            <wp:positionH relativeFrom="column">
              <wp:posOffset>363220</wp:posOffset>
            </wp:positionH>
            <wp:positionV relativeFrom="paragraph">
              <wp:posOffset>58420</wp:posOffset>
            </wp:positionV>
            <wp:extent cx="647700" cy="628650"/>
            <wp:effectExtent l="0" t="0" r="0" b="0"/>
            <wp:wrapSquare wrapText="bothSides"/>
            <wp:docPr id="471"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E3C4C" w:rsidRPr="008420FD" w:rsidRDefault="007E3C4C" w:rsidP="007E3C4C"/>
    <w:p w:rsidR="007E3C4C" w:rsidRPr="008420FD" w:rsidRDefault="007E3C4C" w:rsidP="007E3C4C">
      <w:pPr>
        <w:pStyle w:val="BodyCopy"/>
        <w:rPr>
          <w:noProof w:val="0"/>
        </w:rPr>
      </w:pPr>
    </w:p>
    <w:p w:rsidR="007E3C4C" w:rsidRPr="008420FD" w:rsidRDefault="007E3C4C" w:rsidP="007E3C4C">
      <w:pPr>
        <w:pStyle w:val="BodyCopy"/>
        <w:rPr>
          <w:noProof w:val="0"/>
        </w:rPr>
      </w:pPr>
    </w:p>
    <w:p w:rsidR="007E3C4C" w:rsidRPr="008420FD" w:rsidRDefault="007E3C4C" w:rsidP="007E3C4C">
      <w:pPr>
        <w:pStyle w:val="BodyCopy"/>
        <w:rPr>
          <w:noProof w:val="0"/>
        </w:rPr>
      </w:pPr>
    </w:p>
    <w:p w:rsidR="00425470" w:rsidRPr="008420FD" w:rsidRDefault="00425470" w:rsidP="007E3C4C">
      <w:pPr>
        <w:pStyle w:val="BodyCopy"/>
        <w:rPr>
          <w:noProof w:val="0"/>
        </w:rPr>
      </w:pPr>
      <w:r w:rsidRPr="008420FD">
        <w:rPr>
          <w:noProof w:val="0"/>
        </w:rPr>
        <w:t>You are required to identify five media sources that can be used to keep up to date with tourism trends and issues.</w:t>
      </w:r>
      <w:r w:rsidR="007E3C4C" w:rsidRPr="008420FD">
        <w:rPr>
          <w:noProof w:val="0"/>
        </w:rPr>
        <w:br/>
      </w:r>
    </w:p>
    <w:p w:rsidR="007E3C4C" w:rsidRPr="008420FD" w:rsidRDefault="007E3C4C" w:rsidP="007E3C4C">
      <w:pPr>
        <w:pStyle w:val="ActivityRulesInsertTab"/>
        <w:ind w:left="426" w:hanging="426"/>
      </w:pPr>
      <w:r w:rsidRPr="008420FD">
        <w:t xml:space="preserve">1. </w:t>
      </w:r>
      <w:r w:rsidRPr="008420FD">
        <w:tab/>
      </w:r>
      <w:r w:rsidRPr="008420FD">
        <w:tab/>
      </w:r>
    </w:p>
    <w:p w:rsidR="007E3C4C" w:rsidRPr="008420FD" w:rsidRDefault="007E3C4C" w:rsidP="007E3C4C">
      <w:pPr>
        <w:pStyle w:val="ActivityRulesInsertTab"/>
        <w:ind w:left="426" w:hanging="426"/>
      </w:pPr>
      <w:r w:rsidRPr="008420FD">
        <w:tab/>
      </w:r>
      <w:r w:rsidRPr="008420FD">
        <w:tab/>
      </w:r>
    </w:p>
    <w:p w:rsidR="007E3C4C" w:rsidRPr="008420FD" w:rsidRDefault="007E3C4C" w:rsidP="007E3C4C">
      <w:pPr>
        <w:pStyle w:val="ActivityRulesInsertTab"/>
        <w:ind w:left="426" w:hanging="426"/>
      </w:pPr>
      <w:r w:rsidRPr="008420FD">
        <w:t xml:space="preserve">2. </w:t>
      </w:r>
      <w:r w:rsidRPr="008420FD">
        <w:tab/>
      </w:r>
      <w:r w:rsidRPr="008420FD">
        <w:tab/>
      </w:r>
    </w:p>
    <w:p w:rsidR="007E3C4C" w:rsidRPr="008420FD" w:rsidRDefault="007E3C4C" w:rsidP="007E3C4C">
      <w:pPr>
        <w:pStyle w:val="ActivityRulesInsertTab"/>
        <w:ind w:left="426" w:hanging="426"/>
      </w:pPr>
      <w:r w:rsidRPr="008420FD">
        <w:tab/>
      </w:r>
      <w:r w:rsidRPr="008420FD">
        <w:tab/>
      </w:r>
    </w:p>
    <w:p w:rsidR="007E3C4C" w:rsidRPr="008420FD" w:rsidRDefault="007E3C4C" w:rsidP="007E3C4C">
      <w:pPr>
        <w:pStyle w:val="ActivityRulesInsertTab"/>
        <w:ind w:left="426" w:hanging="426"/>
      </w:pPr>
      <w:r w:rsidRPr="008420FD">
        <w:t xml:space="preserve">3. </w:t>
      </w:r>
      <w:r w:rsidRPr="008420FD">
        <w:tab/>
      </w:r>
      <w:r w:rsidRPr="008420FD">
        <w:tab/>
      </w:r>
    </w:p>
    <w:p w:rsidR="007E3C4C" w:rsidRPr="008420FD" w:rsidRDefault="007E3C4C" w:rsidP="007E3C4C">
      <w:pPr>
        <w:pStyle w:val="ActivityRulesInsertTab"/>
        <w:ind w:left="426" w:hanging="426"/>
      </w:pPr>
      <w:r w:rsidRPr="008420FD">
        <w:tab/>
      </w:r>
      <w:r w:rsidRPr="008420FD">
        <w:tab/>
      </w:r>
    </w:p>
    <w:p w:rsidR="007E3C4C" w:rsidRPr="008420FD" w:rsidRDefault="007E3C4C" w:rsidP="007E3C4C">
      <w:pPr>
        <w:pStyle w:val="ActivityRulesInsertTab"/>
        <w:ind w:left="426" w:hanging="426"/>
      </w:pPr>
      <w:r w:rsidRPr="008420FD">
        <w:t xml:space="preserve">4. </w:t>
      </w:r>
      <w:r w:rsidRPr="008420FD">
        <w:tab/>
      </w:r>
      <w:r w:rsidRPr="008420FD">
        <w:tab/>
      </w:r>
    </w:p>
    <w:p w:rsidR="007E3C4C" w:rsidRPr="008420FD" w:rsidRDefault="007E3C4C" w:rsidP="007E3C4C">
      <w:pPr>
        <w:pStyle w:val="ActivityRulesInsertTab"/>
        <w:ind w:left="426" w:hanging="426"/>
      </w:pPr>
      <w:r w:rsidRPr="008420FD">
        <w:tab/>
      </w:r>
      <w:r w:rsidRPr="008420FD">
        <w:tab/>
      </w:r>
    </w:p>
    <w:p w:rsidR="007E3C4C" w:rsidRPr="008420FD" w:rsidRDefault="007E3C4C" w:rsidP="007E3C4C">
      <w:pPr>
        <w:pStyle w:val="ActivityRulesInsertTab"/>
        <w:ind w:left="426" w:hanging="426"/>
      </w:pPr>
      <w:r w:rsidRPr="008420FD">
        <w:t xml:space="preserve">5. </w:t>
      </w:r>
      <w:r w:rsidRPr="008420FD">
        <w:tab/>
      </w:r>
      <w:r w:rsidRPr="008420FD">
        <w:tab/>
      </w:r>
    </w:p>
    <w:p w:rsidR="007E3C4C" w:rsidRPr="008420FD" w:rsidRDefault="007E3C4C" w:rsidP="007E3C4C">
      <w:pPr>
        <w:pStyle w:val="ActivityRulesInsertTab"/>
        <w:ind w:left="426" w:hanging="426"/>
      </w:pPr>
      <w:r w:rsidRPr="008420FD">
        <w:tab/>
      </w:r>
      <w:r w:rsidRPr="008420FD">
        <w:tab/>
      </w:r>
    </w:p>
    <w:p w:rsidR="007E3C4C" w:rsidRPr="008420FD" w:rsidRDefault="007E3C4C" w:rsidP="007E3C4C">
      <w:pPr>
        <w:pStyle w:val="ActivityRulesInsertTab"/>
        <w:ind w:left="426" w:hanging="426"/>
      </w:pPr>
      <w:r w:rsidRPr="008420FD">
        <w:tab/>
      </w:r>
      <w:r w:rsidRPr="008420FD">
        <w:tab/>
      </w:r>
    </w:p>
    <w:p w:rsidR="00425470" w:rsidRPr="008420FD" w:rsidRDefault="007E3C4C" w:rsidP="007E3C4C">
      <w:pPr>
        <w:pStyle w:val="BodyCopy"/>
        <w:rPr>
          <w:noProof w:val="0"/>
        </w:rPr>
      </w:pPr>
      <w:r w:rsidRPr="008420FD">
        <w:rPr>
          <w:lang w:eastAsia="en-AU"/>
        </w:rPr>
        <w:drawing>
          <wp:anchor distT="0" distB="0" distL="114300" distR="114300" simplePos="0" relativeHeight="252126208" behindDoc="0" locked="0" layoutInCell="1" allowOverlap="1" wp14:anchorId="177C6E4E" wp14:editId="1BA06ABF">
            <wp:simplePos x="0" y="0"/>
            <wp:positionH relativeFrom="column">
              <wp:posOffset>1952625</wp:posOffset>
            </wp:positionH>
            <wp:positionV relativeFrom="paragraph">
              <wp:posOffset>52070</wp:posOffset>
            </wp:positionV>
            <wp:extent cx="2084705" cy="1390650"/>
            <wp:effectExtent l="0" t="0" r="0" b="0"/>
            <wp:wrapSquare wrapText="bothSides"/>
            <wp:docPr id="69" name="Picture 394" descr="shutterstock_1889339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8933945.jpg"/>
                    <pic:cNvPicPr/>
                  </pic:nvPicPr>
                  <pic:blipFill>
                    <a:blip r:embed="rId255" cstate="print"/>
                    <a:stretch>
                      <a:fillRect/>
                    </a:stretch>
                  </pic:blipFill>
                  <pic:spPr>
                    <a:xfrm>
                      <a:off x="0" y="0"/>
                      <a:ext cx="2084705" cy="1390650"/>
                    </a:xfrm>
                    <a:prstGeom prst="rect">
                      <a:avLst/>
                    </a:prstGeom>
                  </pic:spPr>
                </pic:pic>
              </a:graphicData>
            </a:graphic>
            <wp14:sizeRelH relativeFrom="margin">
              <wp14:pctWidth>0</wp14:pctWidth>
            </wp14:sizeRelH>
            <wp14:sizeRelV relativeFrom="margin">
              <wp14:pctHeight>0</wp14:pctHeight>
            </wp14:sizeRelV>
          </wp:anchor>
        </w:drawing>
      </w:r>
    </w:p>
    <w:p w:rsidR="007E3C4C" w:rsidRPr="008420FD" w:rsidRDefault="007E3C4C" w:rsidP="007E3C4C">
      <w:pPr>
        <w:pStyle w:val="BodyCopy"/>
        <w:rPr>
          <w:noProof w:val="0"/>
        </w:rPr>
      </w:pPr>
    </w:p>
    <w:p w:rsidR="007E3C4C" w:rsidRPr="008420FD" w:rsidRDefault="007E3C4C" w:rsidP="007E3C4C">
      <w:pPr>
        <w:pStyle w:val="BodyCopy"/>
        <w:rPr>
          <w:noProof w:val="0"/>
        </w:rPr>
      </w:pPr>
    </w:p>
    <w:p w:rsidR="007E3C4C" w:rsidRPr="008420FD" w:rsidRDefault="007E3C4C" w:rsidP="007E3C4C">
      <w:pPr>
        <w:pStyle w:val="BodyCopy"/>
        <w:rPr>
          <w:noProof w:val="0"/>
        </w:rPr>
      </w:pPr>
    </w:p>
    <w:p w:rsidR="007E3C4C" w:rsidRPr="008420FD" w:rsidRDefault="007E3C4C" w:rsidP="007E3C4C">
      <w:pPr>
        <w:pStyle w:val="BodyCopy"/>
        <w:rPr>
          <w:noProof w:val="0"/>
        </w:rPr>
      </w:pPr>
    </w:p>
    <w:p w:rsidR="007E3C4C" w:rsidRPr="008420FD" w:rsidRDefault="007E3C4C" w:rsidP="007E3C4C">
      <w:pPr>
        <w:pStyle w:val="BodyCopy"/>
        <w:rPr>
          <w:noProof w:val="0"/>
        </w:rPr>
      </w:pPr>
    </w:p>
    <w:p w:rsidR="007E3C4C" w:rsidRPr="008420FD" w:rsidRDefault="007E3C4C" w:rsidP="007E3C4C">
      <w:pPr>
        <w:pStyle w:val="ActivityBottom"/>
        <w:rPr>
          <w:noProof w:val="0"/>
        </w:rPr>
      </w:pPr>
    </w:p>
    <w:p w:rsidR="007E3C4C" w:rsidRPr="008420FD" w:rsidRDefault="007E3C4C" w:rsidP="007E3C4C">
      <w:pPr>
        <w:pStyle w:val="BodyCopy"/>
        <w:rPr>
          <w:noProof w:val="0"/>
        </w:rPr>
      </w:pPr>
    </w:p>
    <w:p w:rsidR="00C143F2" w:rsidRPr="008420FD" w:rsidRDefault="00C143F2" w:rsidP="007E3C4C">
      <w:pPr>
        <w:pStyle w:val="BodyCopy"/>
        <w:rPr>
          <w:noProof w:val="0"/>
        </w:rPr>
      </w:pPr>
      <w:r w:rsidRPr="008420FD">
        <w:rPr>
          <w:noProof w:val="0"/>
        </w:rPr>
        <w:br w:type="page"/>
      </w:r>
    </w:p>
    <w:p w:rsidR="000A0C46" w:rsidRPr="008420FD" w:rsidRDefault="000A0C46" w:rsidP="000A0C46">
      <w:pPr>
        <w:pStyle w:val="Heading2"/>
      </w:pPr>
      <w:r w:rsidRPr="008420FD">
        <w:t>4.2</w:t>
      </w:r>
      <w:r w:rsidRPr="008420FD">
        <w:tab/>
      </w:r>
      <w:r w:rsidR="00B83173">
        <w:fldChar w:fldCharType="begin"/>
      </w:r>
      <w:r w:rsidR="00B83173">
        <w:instrText xml:space="preserve"> REF  Criteria42  \* MERGEFORMAT </w:instrText>
      </w:r>
      <w:r w:rsidR="00B83173">
        <w:fldChar w:fldCharType="separate"/>
      </w:r>
      <w:sdt>
        <w:sdtPr>
          <w:alias w:val="Criteria42"/>
          <w:tag w:val="Criteria42"/>
          <w:id w:val="1600829426"/>
          <w:lock w:val="sdtLocked"/>
          <w:placeholder>
            <w:docPart w:val="B902D5E29EC9449D91BA710EF45A1F88"/>
          </w:placeholder>
        </w:sdtPr>
        <w:sdtEndPr/>
        <w:sdtContent>
          <w:r w:rsidR="006A1395" w:rsidRPr="008420FD">
            <w:rPr>
              <w:rStyle w:val="PlaceholderText"/>
              <w:color w:val="45545F"/>
            </w:rPr>
            <w:t xml:space="preserve">Evaluate methods of provision of </w:t>
          </w:r>
          <w:r w:rsidR="006A1395" w:rsidRPr="008420FD">
            <w:t>destination information</w:t>
          </w:r>
        </w:sdtContent>
      </w:sdt>
      <w:r w:rsidR="00B83173">
        <w:fldChar w:fldCharType="end"/>
      </w:r>
    </w:p>
    <w:p w:rsidR="00A640AD" w:rsidRPr="008420FD" w:rsidRDefault="00A640AD" w:rsidP="00A640AD">
      <w:pPr>
        <w:pStyle w:val="Heading2"/>
      </w:pPr>
      <w:r w:rsidRPr="008420FD">
        <w:t>4.3</w:t>
      </w:r>
      <w:r w:rsidRPr="008420FD">
        <w:tab/>
      </w:r>
      <w:r w:rsidR="00B83173">
        <w:fldChar w:fldCharType="begin"/>
      </w:r>
      <w:r w:rsidR="00B83173">
        <w:instrText xml:space="preserve"> REF  Criteria43  \* MERGEFORMAT </w:instrText>
      </w:r>
      <w:r w:rsidR="00B83173">
        <w:fldChar w:fldCharType="separate"/>
      </w:r>
      <w:sdt>
        <w:sdtPr>
          <w:alias w:val="Criteria43"/>
          <w:tag w:val="Criteria43"/>
          <w:id w:val="1509788345"/>
          <w:lock w:val="sdtLocked"/>
          <w:placeholder>
            <w:docPart w:val="8B242BCC48DA4F23A57025F149EE70E4"/>
          </w:placeholder>
        </w:sdtPr>
        <w:sdtContent>
          <w:r w:rsidR="00590D30" w:rsidRPr="00590D30">
            <w:rPr>
              <w:rStyle w:val="PlaceholderText"/>
              <w:color w:val="45545F"/>
            </w:rPr>
            <w:t xml:space="preserve">Evaluate effectiveness of destination information </w:t>
          </w:r>
          <w:r w:rsidR="00590D30" w:rsidRPr="008420FD">
            <w:t>provision</w:t>
          </w:r>
        </w:sdtContent>
      </w:sdt>
      <w:r w:rsidR="00B83173">
        <w:fldChar w:fldCharType="end"/>
      </w:r>
    </w:p>
    <w:p w:rsidR="000A0C46" w:rsidRPr="008420FD" w:rsidRDefault="000A0C46" w:rsidP="007E3C4C">
      <w:pPr>
        <w:pStyle w:val="Heading3"/>
      </w:pPr>
      <w:r w:rsidRPr="008420FD">
        <w:t>Introduction</w:t>
      </w:r>
    </w:p>
    <w:p w:rsidR="006E5618" w:rsidRPr="008420FD" w:rsidRDefault="003256F9" w:rsidP="007E3C4C">
      <w:pPr>
        <w:pStyle w:val="BodyCopy"/>
        <w:rPr>
          <w:noProof w:val="0"/>
        </w:rPr>
      </w:pPr>
      <w:r w:rsidRPr="008420FD">
        <w:rPr>
          <w:noProof w:val="0"/>
        </w:rPr>
        <w:t xml:space="preserve">In the previous section we looked at the reliability and </w:t>
      </w:r>
      <w:r w:rsidR="006E5618" w:rsidRPr="008420FD">
        <w:rPr>
          <w:noProof w:val="0"/>
        </w:rPr>
        <w:t>accuracy of collecting destination information. Whilst this is vital, it is only one half of the information process.</w:t>
      </w:r>
    </w:p>
    <w:p w:rsidR="006E5618" w:rsidRPr="008420FD" w:rsidRDefault="006E5618" w:rsidP="007E3C4C">
      <w:pPr>
        <w:pStyle w:val="BodyCopy"/>
        <w:rPr>
          <w:noProof w:val="0"/>
        </w:rPr>
      </w:pPr>
      <w:r w:rsidRPr="008420FD">
        <w:rPr>
          <w:noProof w:val="0"/>
        </w:rPr>
        <w:t>In Section 3.2 we explored the different ways in which to share information with customers.</w:t>
      </w:r>
    </w:p>
    <w:p w:rsidR="006E5618" w:rsidRPr="008420FD" w:rsidRDefault="006E5618" w:rsidP="007E3C4C">
      <w:pPr>
        <w:pStyle w:val="BodyCopy"/>
        <w:rPr>
          <w:noProof w:val="0"/>
        </w:rPr>
      </w:pPr>
      <w:r w:rsidRPr="008420FD">
        <w:rPr>
          <w:noProof w:val="0"/>
        </w:rPr>
        <w:t>It is also important to evaluate the methods that you use to provide information to clients.</w:t>
      </w:r>
    </w:p>
    <w:p w:rsidR="006E5618" w:rsidRPr="008420FD" w:rsidRDefault="006E5618" w:rsidP="007E3C4C">
      <w:pPr>
        <w:pStyle w:val="Heading3"/>
      </w:pPr>
      <w:r w:rsidRPr="008420FD">
        <w:t xml:space="preserve">Review </w:t>
      </w:r>
      <w:r w:rsidR="00E45F4B" w:rsidRPr="008420FD">
        <w:t>methods</w:t>
      </w:r>
      <w:r w:rsidRPr="008420FD">
        <w:t xml:space="preserve"> of providing destination information</w:t>
      </w:r>
    </w:p>
    <w:p w:rsidR="006E5618" w:rsidRPr="008420FD" w:rsidRDefault="007E3C4C" w:rsidP="007E3C4C">
      <w:pPr>
        <w:pStyle w:val="BodyCopy"/>
        <w:rPr>
          <w:noProof w:val="0"/>
        </w:rPr>
      </w:pPr>
      <w:r w:rsidRPr="008420FD">
        <w:rPr>
          <w:lang w:eastAsia="en-AU"/>
        </w:rPr>
        <w:drawing>
          <wp:anchor distT="0" distB="0" distL="114300" distR="114300" simplePos="0" relativeHeight="252144640" behindDoc="0" locked="0" layoutInCell="1" allowOverlap="1" wp14:anchorId="3749066A" wp14:editId="0787E781">
            <wp:simplePos x="0" y="0"/>
            <wp:positionH relativeFrom="column">
              <wp:posOffset>4152900</wp:posOffset>
            </wp:positionH>
            <wp:positionV relativeFrom="paragraph">
              <wp:posOffset>388620</wp:posOffset>
            </wp:positionV>
            <wp:extent cx="1572895" cy="1219200"/>
            <wp:effectExtent l="0" t="0" r="8255" b="0"/>
            <wp:wrapSquare wrapText="bothSides"/>
            <wp:docPr id="109" name="Picture 108" descr="W208_travelagent_shuttersto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08_travelagent_shutterstock.jpg"/>
                    <pic:cNvPicPr/>
                  </pic:nvPicPr>
                  <pic:blipFill>
                    <a:blip r:embed="rId256" cstate="print"/>
                    <a:stretch>
                      <a:fillRect/>
                    </a:stretch>
                  </pic:blipFill>
                  <pic:spPr>
                    <a:xfrm>
                      <a:off x="0" y="0"/>
                      <a:ext cx="1572895" cy="1219200"/>
                    </a:xfrm>
                    <a:prstGeom prst="rect">
                      <a:avLst/>
                    </a:prstGeom>
                  </pic:spPr>
                </pic:pic>
              </a:graphicData>
            </a:graphic>
          </wp:anchor>
        </w:drawing>
      </w:r>
      <w:r w:rsidR="006E5618" w:rsidRPr="008420FD">
        <w:rPr>
          <w:noProof w:val="0"/>
        </w:rPr>
        <w:t xml:space="preserve">At times, it is important </w:t>
      </w:r>
      <w:r w:rsidR="00E45F4B" w:rsidRPr="008420FD">
        <w:rPr>
          <w:noProof w:val="0"/>
        </w:rPr>
        <w:t xml:space="preserve">the review if the methods </w:t>
      </w:r>
      <w:r w:rsidR="006E5618" w:rsidRPr="008420FD">
        <w:rPr>
          <w:noProof w:val="0"/>
        </w:rPr>
        <w:t>used to share information are the most appropriate to:</w:t>
      </w:r>
    </w:p>
    <w:p w:rsidR="006E5618" w:rsidRPr="008420FD" w:rsidRDefault="006E5618" w:rsidP="007E3C4C">
      <w:pPr>
        <w:pStyle w:val="Bullet1"/>
      </w:pPr>
      <w:r w:rsidRPr="008420FD">
        <w:t>Pass on destination information</w:t>
      </w:r>
    </w:p>
    <w:p w:rsidR="006E5618" w:rsidRPr="008420FD" w:rsidRDefault="006E5618" w:rsidP="007E3C4C">
      <w:pPr>
        <w:pStyle w:val="Bullet1"/>
      </w:pPr>
      <w:r w:rsidRPr="008420FD">
        <w:t>Ensures sufficient amount of information to make an informed decisions</w:t>
      </w:r>
    </w:p>
    <w:p w:rsidR="006E5618" w:rsidRPr="008420FD" w:rsidRDefault="006E5618" w:rsidP="007E3C4C">
      <w:pPr>
        <w:pStyle w:val="Bullet1"/>
      </w:pPr>
      <w:r w:rsidRPr="008420FD">
        <w:t>In a method or format that is user friendly to them</w:t>
      </w:r>
    </w:p>
    <w:p w:rsidR="006E5618" w:rsidRPr="008420FD" w:rsidRDefault="006E5618" w:rsidP="007E3C4C">
      <w:pPr>
        <w:pStyle w:val="Bullet1"/>
      </w:pPr>
      <w:r w:rsidRPr="008420FD">
        <w:t>Is understandable</w:t>
      </w:r>
    </w:p>
    <w:p w:rsidR="006E5618" w:rsidRPr="008420FD" w:rsidRDefault="006E5618" w:rsidP="007E3C4C">
      <w:pPr>
        <w:pStyle w:val="Bullet1"/>
      </w:pPr>
      <w:r w:rsidRPr="008420FD">
        <w:t>Encourages clients to make a purchase</w:t>
      </w:r>
      <w:r w:rsidR="00590D30">
        <w:t>.</w:t>
      </w:r>
    </w:p>
    <w:p w:rsidR="00E45F4B" w:rsidRPr="008420FD" w:rsidRDefault="00E45F4B" w:rsidP="007E3C4C">
      <w:pPr>
        <w:pStyle w:val="Heading3"/>
      </w:pPr>
      <w:r w:rsidRPr="008420FD">
        <w:t xml:space="preserve">Methods used to evaluate methods </w:t>
      </w:r>
      <w:r w:rsidR="00A640AD" w:rsidRPr="008420FD">
        <w:t xml:space="preserve">and effectiveness </w:t>
      </w:r>
      <w:r w:rsidRPr="008420FD">
        <w:t>of provisions</w:t>
      </w:r>
    </w:p>
    <w:p w:rsidR="006E5618" w:rsidRPr="008420FD" w:rsidRDefault="008722BE" w:rsidP="007E3C4C">
      <w:pPr>
        <w:pStyle w:val="BodyCopy"/>
        <w:rPr>
          <w:noProof w:val="0"/>
        </w:rPr>
      </w:pPr>
      <w:r w:rsidRPr="008420FD">
        <w:rPr>
          <w:noProof w:val="0"/>
        </w:rPr>
        <w:t>In the previous section we looked at a number of review methods, some of which will also apply to this section. That said, specific methods used to evaluate how we provide destination information to clients includes, but not limited to:</w:t>
      </w:r>
    </w:p>
    <w:p w:rsidR="00A640AD" w:rsidRPr="008420FD" w:rsidRDefault="007E3C4C" w:rsidP="007E3C4C">
      <w:pPr>
        <w:pStyle w:val="Bullet1"/>
      </w:pPr>
      <w:r w:rsidRPr="008420FD">
        <w:rPr>
          <w:noProof/>
          <w:lang w:eastAsia="en-AU"/>
        </w:rPr>
        <w:drawing>
          <wp:anchor distT="0" distB="0" distL="114300" distR="114300" simplePos="0" relativeHeight="252145664" behindDoc="0" locked="0" layoutInCell="1" allowOverlap="1" wp14:anchorId="461ACED2" wp14:editId="0D7D2595">
            <wp:simplePos x="0" y="0"/>
            <wp:positionH relativeFrom="column">
              <wp:posOffset>4582795</wp:posOffset>
            </wp:positionH>
            <wp:positionV relativeFrom="paragraph">
              <wp:posOffset>145415</wp:posOffset>
            </wp:positionV>
            <wp:extent cx="1143000" cy="1706880"/>
            <wp:effectExtent l="0" t="0" r="0" b="7620"/>
            <wp:wrapSquare wrapText="bothSides"/>
            <wp:docPr id="110" name="Picture 109" descr="shutterstock_181389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81389116.jpg"/>
                    <pic:cNvPicPr/>
                  </pic:nvPicPr>
                  <pic:blipFill>
                    <a:blip r:embed="rId257" cstate="print"/>
                    <a:stretch>
                      <a:fillRect/>
                    </a:stretch>
                  </pic:blipFill>
                  <pic:spPr>
                    <a:xfrm>
                      <a:off x="0" y="0"/>
                      <a:ext cx="1143000" cy="1706880"/>
                    </a:xfrm>
                    <a:prstGeom prst="rect">
                      <a:avLst/>
                    </a:prstGeom>
                  </pic:spPr>
                </pic:pic>
              </a:graphicData>
            </a:graphic>
            <wp14:sizeRelH relativeFrom="margin">
              <wp14:pctWidth>0</wp14:pctWidth>
            </wp14:sizeRelH>
            <wp14:sizeRelV relativeFrom="margin">
              <wp14:pctHeight>0</wp14:pctHeight>
            </wp14:sizeRelV>
          </wp:anchor>
        </w:drawing>
      </w:r>
      <w:r w:rsidR="00264447" w:rsidRPr="008420FD">
        <w:t>Seeking feedback from clients on</w:t>
      </w:r>
      <w:r w:rsidR="00A640AD" w:rsidRPr="008420FD">
        <w:t>:</w:t>
      </w:r>
    </w:p>
    <w:p w:rsidR="00264447" w:rsidRPr="008420FD" w:rsidRDefault="007E3C4C" w:rsidP="007E3C4C">
      <w:pPr>
        <w:pStyle w:val="Bullet2"/>
        <w:rPr>
          <w:lang w:val="en-AU"/>
        </w:rPr>
      </w:pPr>
      <w:r w:rsidRPr="008420FD">
        <w:rPr>
          <w:lang w:val="en-AU"/>
        </w:rPr>
        <w:t>The utility of current methods</w:t>
      </w:r>
    </w:p>
    <w:p w:rsidR="00A640AD" w:rsidRPr="008420FD" w:rsidRDefault="007E3C4C" w:rsidP="007E3C4C">
      <w:pPr>
        <w:pStyle w:val="Bullet2"/>
        <w:rPr>
          <w:lang w:val="en-AU"/>
        </w:rPr>
      </w:pPr>
      <w:r w:rsidRPr="008420FD">
        <w:rPr>
          <w:lang w:val="en-AU"/>
        </w:rPr>
        <w:t>Satisfaction with information provided, including scope and content</w:t>
      </w:r>
    </w:p>
    <w:p w:rsidR="008722BE" w:rsidRPr="008420FD" w:rsidRDefault="008722BE" w:rsidP="007E3C4C">
      <w:pPr>
        <w:pStyle w:val="Bullet1"/>
      </w:pPr>
      <w:r w:rsidRPr="008420FD">
        <w:t>Identifying which methods are preferred by existing clients</w:t>
      </w:r>
    </w:p>
    <w:p w:rsidR="00A640AD" w:rsidRPr="008420FD" w:rsidRDefault="00A640AD" w:rsidP="007E3C4C">
      <w:pPr>
        <w:pStyle w:val="Bullet1"/>
      </w:pPr>
      <w:r w:rsidRPr="008420FD">
        <w:t>Identifying deficiencies in information provided</w:t>
      </w:r>
    </w:p>
    <w:p w:rsidR="00264447" w:rsidRPr="008420FD" w:rsidRDefault="00264447" w:rsidP="007E3C4C">
      <w:pPr>
        <w:pStyle w:val="Bullet1"/>
      </w:pPr>
      <w:r w:rsidRPr="008420FD">
        <w:t>Appraising new options</w:t>
      </w:r>
    </w:p>
    <w:p w:rsidR="00A640AD" w:rsidRPr="008420FD" w:rsidRDefault="00A640AD" w:rsidP="007E3C4C">
      <w:pPr>
        <w:pStyle w:val="Bullet1"/>
      </w:pPr>
      <w:r w:rsidRPr="008420FD">
        <w:t>Creating new areas for information provision</w:t>
      </w:r>
    </w:p>
    <w:p w:rsidR="00264447" w:rsidRPr="008420FD" w:rsidRDefault="00264447" w:rsidP="007E3C4C">
      <w:pPr>
        <w:pStyle w:val="Bullet1"/>
      </w:pPr>
      <w:r w:rsidRPr="008420FD">
        <w:t>Assessing methods used by the competition</w:t>
      </w:r>
    </w:p>
    <w:p w:rsidR="00A640AD" w:rsidRPr="008420FD" w:rsidRDefault="00264447" w:rsidP="007E3C4C">
      <w:pPr>
        <w:pStyle w:val="Bullet1"/>
      </w:pPr>
      <w:r w:rsidRPr="008420FD">
        <w:t>Revising current information provision methods on the basis of feedback and emerging options</w:t>
      </w:r>
      <w:r w:rsidR="00590D30">
        <w:t>.</w:t>
      </w:r>
    </w:p>
    <w:p w:rsidR="009C6B40" w:rsidRPr="008420FD" w:rsidRDefault="009C6B40" w:rsidP="009C6B40">
      <w:pPr>
        <w:rPr>
          <w:rFonts w:ascii="Helvetica" w:hAnsi="Helvetica" w:cs="HelveticaNeueLT Std Lt"/>
          <w:color w:val="000000"/>
        </w:rPr>
      </w:pPr>
      <w:r w:rsidRPr="008420FD">
        <w:rPr>
          <w:rFonts w:ascii="Helvetica" w:hAnsi="Helvetica" w:cs="HelveticaNeueLT Std Lt"/>
          <w:color w:val="000000"/>
        </w:rPr>
        <w:br w:type="page"/>
      </w:r>
    </w:p>
    <w:p w:rsidR="007E3C4C" w:rsidRPr="008420FD" w:rsidRDefault="007E3C4C" w:rsidP="007E3C4C">
      <w:pPr>
        <w:pStyle w:val="Bullet1"/>
        <w:numPr>
          <w:ilvl w:val="0"/>
          <w:numId w:val="0"/>
        </w:numPr>
        <w:ind w:left="357"/>
      </w:pPr>
      <w:r w:rsidRPr="008420FD">
        <w:rPr>
          <w:noProof/>
          <w:lang w:eastAsia="en-AU"/>
        </w:rPr>
        <mc:AlternateContent>
          <mc:Choice Requires="wpg">
            <w:drawing>
              <wp:anchor distT="0" distB="0" distL="114300" distR="114300" simplePos="0" relativeHeight="252232704" behindDoc="0" locked="0" layoutInCell="1" allowOverlap="1" wp14:anchorId="103F360A" wp14:editId="6408C651">
                <wp:simplePos x="0" y="0"/>
                <wp:positionH relativeFrom="column">
                  <wp:posOffset>0</wp:posOffset>
                </wp:positionH>
                <wp:positionV relativeFrom="paragraph">
                  <wp:posOffset>53340</wp:posOffset>
                </wp:positionV>
                <wp:extent cx="5592445" cy="981710"/>
                <wp:effectExtent l="0" t="0" r="8255" b="8890"/>
                <wp:wrapNone/>
                <wp:docPr id="472" name="Group 472"/>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73" name="Text Box 473"/>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4" name="Text Box 474"/>
                        <wps:cNvSpPr txBox="1"/>
                        <wps:spPr>
                          <a:xfrm>
                            <a:off x="1285940" y="0"/>
                            <a:ext cx="430678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E3C4C">
                              <w:pPr>
                                <w:spacing w:after="120" w:line="240" w:lineRule="auto"/>
                              </w:pPr>
                              <w:r>
                                <w:rPr>
                                  <w:rFonts w:ascii="Helvetica" w:hAnsi="Helvetica" w:cs="Chevin-DemiBold"/>
                                  <w:b/>
                                  <w:bCs/>
                                  <w:i/>
                                  <w:sz w:val="32"/>
                                  <w:szCs w:val="32"/>
                                  <w:lang w:val="en-US"/>
                                </w:rPr>
                                <w:t>Identify criteria for evaluating provision and effectiveness of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 name="Text Box 475"/>
                        <wps:cNvSpPr txBox="1"/>
                        <wps:spPr>
                          <a:xfrm>
                            <a:off x="0" y="635000"/>
                            <a:ext cx="1219200" cy="346710"/>
                          </a:xfrm>
                          <a:prstGeom prst="rect">
                            <a:avLst/>
                          </a:prstGeom>
                          <a:solidFill>
                            <a:sysClr val="window" lastClr="FFFFFF"/>
                          </a:solidFill>
                          <a:ln w="6350">
                            <a:noFill/>
                          </a:ln>
                          <a:effectLst/>
                        </wps:spPr>
                        <wps:txbx>
                          <w:txbxContent>
                            <w:p w:rsidR="004C669D" w:rsidRPr="000D4B98" w:rsidRDefault="004C669D" w:rsidP="007E3C4C">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20</w:t>
                              </w:r>
                            </w:p>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72" o:spid="_x0000_s1130" style="position:absolute;left:0;text-align:left;margin-left:0;margin-top:4.2pt;width:440.35pt;height:77.3pt;z-index:252232704;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">
                <v:shape id="Text Box 473" o:spid="_x0000_s113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5EjccA&#10;AADcAAAADwAAAGRycy9kb3ducmV2LnhtbESPT2vCQBTE7wW/w/KE3upGW21IXUUCYin1oPXi7Zl9&#10;+UOzb2N21dRP7xYEj8PM/IaZzjtTizO1rrKsYDiIQBBnVldcKNj9LF9iEM4ja6wtk4I/cjCf9Z6m&#10;mGh74Q2dt74QAcIuQQWl900ipctKMugGtiEOXm5bgz7ItpC6xUuAm1qOomgiDVYcFkpsKC0p+92e&#10;jIKvdLnGzWFk4mudrr7zRXPc7cdKPfe7xQcIT51/hO/tT63g7f0V/s+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uRI3HAAAA3AAAAA8AAAAAAAAAAAAAAAAAmAIAAGRy&#10;cy9kb3ducmV2LnhtbFBLBQYAAAAABAAEAPUAAACMAwAAAAA=&#10;" filled="f" stroked="f" strokeweight=".5pt">
                  <v:textbox>
                    <w:txbxContent>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v:textbox>
                </v:shape>
                <v:shape id="Text Box 474" o:spid="_x0000_s1132" type="#_x0000_t202" style="position:absolute;left:12859;width:43068;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PpBMcA&#10;AADcAAAADwAAAGRycy9kb3ducmV2LnhtbESPT2vCQBTE70K/w/IKXqRuqraW1FVK8R/earSlt0f2&#10;NQnNvg3ZNYnf3hUEj8PM/IaZLTpTioZqV1hW8DyMQBCnVhecKTgkq6c3EM4jaywtk4IzOVjMH3oz&#10;jLVt+Yuavc9EgLCLUUHufRVL6dKcDLqhrYiD92drgz7IOpO6xjbATSlHUfQqDRYcFnKs6DOn9H9/&#10;Mgp+B9nPznXrYzt+GVfLTZNMv3WiVP+x+3gH4anz9/CtvdUKJtMJXM+EIy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1j6QTHAAAA3AAAAA8AAAAAAAAAAAAAAAAAmAIAAGRy&#10;cy9kb3ducmV2LnhtbFBLBQYAAAAABAAEAPUAAACMAwAAAAA=&#10;" fillcolor="white [3201]" stroked="f" strokeweight=".5pt">
                  <v:textbox>
                    <w:txbxContent>
                      <w:p w:rsidR="004C669D" w:rsidRDefault="004C669D" w:rsidP="007E3C4C">
                        <w:pPr>
                          <w:spacing w:after="120" w:line="240" w:lineRule="auto"/>
                        </w:pPr>
                        <w:r>
                          <w:rPr>
                            <w:rFonts w:ascii="Helvetica" w:hAnsi="Helvetica" w:cs="Chevin-DemiBold"/>
                            <w:b/>
                            <w:bCs/>
                            <w:i/>
                            <w:sz w:val="32"/>
                            <w:szCs w:val="32"/>
                            <w:lang w:val="en-US"/>
                          </w:rPr>
                          <w:t>Identify criteria for evaluating provision and effectiveness of destination information</w:t>
                        </w:r>
                      </w:p>
                    </w:txbxContent>
                  </v:textbox>
                </v:shape>
                <v:shape id="Text Box 475" o:spid="_x0000_s1133" type="#_x0000_t202" style="position:absolute;top:6350;width:12192;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Mz8scA&#10;AADcAAAADwAAAGRycy9kb3ducmV2LnhtbESPQWvCQBSE70L/w/IK3nTTYm2JrlKKUgWDbVro9ZF9&#10;Jmmzb8Pu1qT+elcoeBxm5htmvuxNI47kfG1Zwd04AUFcWF1zqeDzYz16AuEDssbGMin4Iw/Lxc1g&#10;jqm2Hb/TMQ+liBD2KSqoQmhTKX1RkUE/ti1x9A7WGQxRulJqh12Em0beJ8lUGqw5LlTY0ktFxU/+&#10;axR8dfmr22+332/tJjvtT3m2o1Wm1PC2f56BCNSHa/i/vdEKJo8PcDkTj4Bcn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jM/LHAAAA3AAAAA8AAAAAAAAAAAAAAAAAmAIAAGRy&#10;cy9kb3ducmV2LnhtbFBLBQYAAAAABAAEAPUAAACMAwAAAAA=&#10;" fillcolor="window" stroked="f" strokeweight=".5pt">
                  <v:textbox>
                    <w:txbxContent>
                      <w:p w:rsidR="004C669D" w:rsidRPr="000D4B98" w:rsidRDefault="004C669D" w:rsidP="007E3C4C">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20</w:t>
                        </w:r>
                      </w:p>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v:textbox>
                </v:shape>
              </v:group>
            </w:pict>
          </mc:Fallback>
        </mc:AlternateContent>
      </w:r>
      <w:r w:rsidRPr="008420FD">
        <w:rPr>
          <w:noProof/>
          <w:lang w:eastAsia="en-AU"/>
        </w:rPr>
        <mc:AlternateContent>
          <mc:Choice Requires="wps">
            <w:drawing>
              <wp:anchor distT="0" distB="0" distL="114300" distR="114300" simplePos="0" relativeHeight="252233728" behindDoc="1" locked="0" layoutInCell="1" allowOverlap="1" wp14:anchorId="3FAD0378" wp14:editId="6B6AD79A">
                <wp:simplePos x="0" y="0"/>
                <wp:positionH relativeFrom="column">
                  <wp:posOffset>-98637</wp:posOffset>
                </wp:positionH>
                <wp:positionV relativeFrom="paragraph">
                  <wp:posOffset>11430</wp:posOffset>
                </wp:positionV>
                <wp:extent cx="5791200" cy="1100243"/>
                <wp:effectExtent l="0" t="0" r="19050" b="24130"/>
                <wp:wrapNone/>
                <wp:docPr id="476" name="Text Box 476"/>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76" o:spid="_x0000_s1134" type="#_x0000_t202" style="position:absolute;left:0;text-align:left;margin-left:-7.75pt;margin-top:.9pt;width:456pt;height:86.65pt;z-index:-25108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KbqbEX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7E3C4C"/>
                  </w:txbxContent>
                </v:textbox>
              </v:shape>
            </w:pict>
          </mc:Fallback>
        </mc:AlternateContent>
      </w:r>
      <w:r w:rsidRPr="008420FD">
        <w:rPr>
          <w:noProof/>
          <w:lang w:eastAsia="en-AU"/>
        </w:rPr>
        <w:drawing>
          <wp:anchor distT="0" distB="0" distL="114300" distR="114300" simplePos="0" relativeHeight="252231680" behindDoc="0" locked="0" layoutInCell="1" allowOverlap="1" wp14:anchorId="7CDE13F2" wp14:editId="6EB0256B">
            <wp:simplePos x="0" y="0"/>
            <wp:positionH relativeFrom="column">
              <wp:posOffset>363220</wp:posOffset>
            </wp:positionH>
            <wp:positionV relativeFrom="paragraph">
              <wp:posOffset>58420</wp:posOffset>
            </wp:positionV>
            <wp:extent cx="647700" cy="628650"/>
            <wp:effectExtent l="0" t="0" r="0" b="0"/>
            <wp:wrapSquare wrapText="bothSides"/>
            <wp:docPr id="47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E3C4C" w:rsidRPr="008420FD" w:rsidRDefault="007E3C4C" w:rsidP="007E3C4C"/>
    <w:p w:rsidR="007E3C4C" w:rsidRPr="008420FD" w:rsidRDefault="007E3C4C" w:rsidP="007E3C4C">
      <w:pPr>
        <w:pStyle w:val="BodyCopy"/>
        <w:rPr>
          <w:noProof w:val="0"/>
        </w:rPr>
      </w:pPr>
    </w:p>
    <w:p w:rsidR="007E3C4C" w:rsidRPr="008420FD" w:rsidRDefault="007E3C4C" w:rsidP="007E3C4C">
      <w:pPr>
        <w:pStyle w:val="BodyCopy"/>
        <w:rPr>
          <w:noProof w:val="0"/>
        </w:rPr>
      </w:pPr>
    </w:p>
    <w:p w:rsidR="007E3C4C" w:rsidRPr="008420FD" w:rsidRDefault="007E3C4C" w:rsidP="007E3C4C">
      <w:pPr>
        <w:pStyle w:val="BodyCopy"/>
        <w:rPr>
          <w:noProof w:val="0"/>
        </w:rPr>
      </w:pPr>
    </w:p>
    <w:p w:rsidR="009C6B40" w:rsidRPr="008420FD" w:rsidRDefault="009C6B40" w:rsidP="007E3C4C">
      <w:pPr>
        <w:pStyle w:val="BodyCopy"/>
        <w:rPr>
          <w:noProof w:val="0"/>
        </w:rPr>
      </w:pPr>
      <w:r w:rsidRPr="008420FD">
        <w:rPr>
          <w:noProof w:val="0"/>
        </w:rPr>
        <w:t>You are required to identify five questions / criteria you would ask customers to identify if the provision of destination information is suitable to their needs.</w:t>
      </w:r>
    </w:p>
    <w:p w:rsidR="007E3C4C" w:rsidRPr="008420FD" w:rsidRDefault="007E3C4C" w:rsidP="007E3C4C">
      <w:pPr>
        <w:pStyle w:val="ActivityRulesInsertTab"/>
        <w:tabs>
          <w:tab w:val="clear" w:pos="9072"/>
          <w:tab w:val="right" w:leader="underscore" w:pos="7230"/>
        </w:tabs>
        <w:ind w:left="426" w:hanging="426"/>
      </w:pPr>
      <w:r w:rsidRPr="008420FD">
        <w:rPr>
          <w:noProof/>
        </w:rPr>
        <w:drawing>
          <wp:anchor distT="0" distB="0" distL="114300" distR="114300" simplePos="0" relativeHeight="252129280" behindDoc="0" locked="0" layoutInCell="1" allowOverlap="1" wp14:anchorId="72BC86EF" wp14:editId="45917B35">
            <wp:simplePos x="0" y="0"/>
            <wp:positionH relativeFrom="column">
              <wp:posOffset>4667885</wp:posOffset>
            </wp:positionH>
            <wp:positionV relativeFrom="paragraph">
              <wp:posOffset>50165</wp:posOffset>
            </wp:positionV>
            <wp:extent cx="1028065" cy="1504950"/>
            <wp:effectExtent l="0" t="0" r="635" b="0"/>
            <wp:wrapSquare wrapText="bothSides"/>
            <wp:docPr id="87" name="Picture 86" descr="shutterstock_161774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74252.jpg"/>
                    <pic:cNvPicPr/>
                  </pic:nvPicPr>
                  <pic:blipFill>
                    <a:blip r:embed="rId258" cstate="print"/>
                    <a:stretch>
                      <a:fillRect/>
                    </a:stretch>
                  </pic:blipFill>
                  <pic:spPr>
                    <a:xfrm>
                      <a:off x="0" y="0"/>
                      <a:ext cx="1028065" cy="1504950"/>
                    </a:xfrm>
                    <a:prstGeom prst="rect">
                      <a:avLst/>
                    </a:prstGeom>
                  </pic:spPr>
                </pic:pic>
              </a:graphicData>
            </a:graphic>
          </wp:anchor>
        </w:drawing>
      </w:r>
      <w:r w:rsidRPr="008420FD">
        <w:t xml:space="preserve">1. </w:t>
      </w:r>
      <w:r w:rsidRPr="008420FD">
        <w:tab/>
      </w:r>
      <w:r w:rsidRPr="008420FD">
        <w:tab/>
      </w:r>
    </w:p>
    <w:p w:rsidR="007E3C4C" w:rsidRPr="008420FD" w:rsidRDefault="007E3C4C" w:rsidP="007E3C4C">
      <w:pPr>
        <w:pStyle w:val="ActivityRulesInsertTab"/>
        <w:tabs>
          <w:tab w:val="clear" w:pos="9072"/>
          <w:tab w:val="right" w:leader="underscore" w:pos="7230"/>
        </w:tabs>
        <w:ind w:left="426" w:hanging="426"/>
      </w:pPr>
      <w:r w:rsidRPr="008420FD">
        <w:t xml:space="preserve">2. </w:t>
      </w:r>
      <w:r w:rsidRPr="008420FD">
        <w:tab/>
      </w:r>
      <w:r w:rsidRPr="008420FD">
        <w:tab/>
      </w:r>
    </w:p>
    <w:p w:rsidR="007E3C4C" w:rsidRPr="008420FD" w:rsidRDefault="007E3C4C" w:rsidP="007E3C4C">
      <w:pPr>
        <w:pStyle w:val="ActivityRulesInsertTab"/>
        <w:tabs>
          <w:tab w:val="clear" w:pos="9072"/>
          <w:tab w:val="right" w:leader="underscore" w:pos="7230"/>
        </w:tabs>
        <w:ind w:left="426" w:hanging="426"/>
      </w:pPr>
      <w:r w:rsidRPr="008420FD">
        <w:t xml:space="preserve">3. </w:t>
      </w:r>
      <w:r w:rsidRPr="008420FD">
        <w:tab/>
      </w:r>
      <w:r w:rsidRPr="008420FD">
        <w:tab/>
      </w:r>
    </w:p>
    <w:p w:rsidR="007E3C4C" w:rsidRPr="008420FD" w:rsidRDefault="007E3C4C" w:rsidP="007E3C4C">
      <w:pPr>
        <w:pStyle w:val="ActivityRulesInsertTab"/>
        <w:tabs>
          <w:tab w:val="clear" w:pos="9072"/>
          <w:tab w:val="right" w:leader="underscore" w:pos="7230"/>
        </w:tabs>
        <w:ind w:left="426" w:hanging="426"/>
      </w:pPr>
      <w:r w:rsidRPr="008420FD">
        <w:t xml:space="preserve">4. </w:t>
      </w:r>
      <w:r w:rsidRPr="008420FD">
        <w:tab/>
      </w:r>
      <w:r w:rsidRPr="008420FD">
        <w:tab/>
      </w:r>
    </w:p>
    <w:p w:rsidR="007E3C4C" w:rsidRPr="008420FD" w:rsidRDefault="007E3C4C" w:rsidP="007E3C4C">
      <w:pPr>
        <w:pStyle w:val="ActivityRulesInsertTab"/>
        <w:tabs>
          <w:tab w:val="clear" w:pos="9072"/>
          <w:tab w:val="right" w:leader="underscore" w:pos="7230"/>
        </w:tabs>
        <w:ind w:left="426" w:hanging="426"/>
      </w:pPr>
      <w:r w:rsidRPr="008420FD">
        <w:t xml:space="preserve">5. </w:t>
      </w:r>
      <w:r w:rsidRPr="008420FD">
        <w:tab/>
      </w:r>
      <w:r w:rsidRPr="008420FD">
        <w:tab/>
      </w:r>
    </w:p>
    <w:p w:rsidR="007E3C4C" w:rsidRPr="008420FD" w:rsidRDefault="007E3C4C" w:rsidP="007E3C4C">
      <w:pPr>
        <w:pStyle w:val="BodyCopy"/>
        <w:rPr>
          <w:noProof w:val="0"/>
        </w:rPr>
      </w:pPr>
    </w:p>
    <w:p w:rsidR="007E3C4C" w:rsidRPr="008420FD" w:rsidRDefault="007E3C4C" w:rsidP="007E3C4C">
      <w:pPr>
        <w:pStyle w:val="Bullet1"/>
        <w:numPr>
          <w:ilvl w:val="0"/>
          <w:numId w:val="0"/>
        </w:numPr>
        <w:ind w:left="357"/>
      </w:pPr>
      <w:r w:rsidRPr="008420FD">
        <w:rPr>
          <w:noProof/>
          <w:lang w:eastAsia="en-AU"/>
        </w:rPr>
        <mc:AlternateContent>
          <mc:Choice Requires="wpg">
            <w:drawing>
              <wp:anchor distT="0" distB="0" distL="114300" distR="114300" simplePos="0" relativeHeight="252236800" behindDoc="0" locked="0" layoutInCell="1" allowOverlap="1" wp14:anchorId="467566F0" wp14:editId="20FADD15">
                <wp:simplePos x="0" y="0"/>
                <wp:positionH relativeFrom="column">
                  <wp:posOffset>0</wp:posOffset>
                </wp:positionH>
                <wp:positionV relativeFrom="paragraph">
                  <wp:posOffset>57150</wp:posOffset>
                </wp:positionV>
                <wp:extent cx="5592445" cy="981710"/>
                <wp:effectExtent l="0" t="0" r="8255" b="8890"/>
                <wp:wrapNone/>
                <wp:docPr id="478" name="Group 478"/>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79" name="Text Box 479"/>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9" name="Text Box 239"/>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7E3C4C">
                              <w:pPr>
                                <w:spacing w:before="160" w:after="120" w:line="240" w:lineRule="auto"/>
                              </w:pPr>
                              <w:r>
                                <w:rPr>
                                  <w:rFonts w:ascii="Helvetica" w:hAnsi="Helvetica" w:cs="Chevin-DemiBold"/>
                                  <w:b/>
                                  <w:bCs/>
                                  <w:i/>
                                  <w:sz w:val="32"/>
                                  <w:szCs w:val="32"/>
                                  <w:lang w:val="en-US"/>
                                </w:rPr>
                                <w:t>Identify methods to identify how tourism leaders provide destination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 name="Text Box 241"/>
                        <wps:cNvSpPr txBox="1"/>
                        <wps:spPr>
                          <a:xfrm>
                            <a:off x="0" y="635000"/>
                            <a:ext cx="1219200" cy="346710"/>
                          </a:xfrm>
                          <a:prstGeom prst="rect">
                            <a:avLst/>
                          </a:prstGeom>
                          <a:solidFill>
                            <a:sysClr val="window" lastClr="FFFFFF"/>
                          </a:solidFill>
                          <a:ln w="6350">
                            <a:noFill/>
                          </a:ln>
                          <a:effectLst/>
                        </wps:spPr>
                        <wps:txbx>
                          <w:txbxContent>
                            <w:p w:rsidR="004C669D" w:rsidRPr="000D4B98" w:rsidRDefault="004C669D" w:rsidP="007E3C4C">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22</w:t>
                              </w:r>
                            </w:p>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78" o:spid="_x0000_s1135" style="position:absolute;left:0;text-align:left;margin-left:0;margin-top:4.5pt;width:440.35pt;height:77.3pt;z-index:252236800;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">
                <v:shape id="Text Box 479" o:spid="_x0000_s1136"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zZ8cA&#10;AADcAAAADwAAAGRycy9kb3ducmV2LnhtbESPQWvCQBSE70L/w/IK3nRT0VbTbEQCUhE9mHrp7Zl9&#10;JqHZt2l2q7G/visUehxm5hsmWfamERfqXG1ZwdM4AkFcWF1zqeD4vh7NQTiPrLGxTApu5GCZPgwS&#10;jLW98oEuuS9FgLCLUUHlfRtL6YqKDLqxbYmDd7adQR9kV0rd4TXATSMnUfQsDdYcFipsKauo+My/&#10;jYJttt7j4TQx858me9udV+3X8WOm1PCxX72C8NT7//Bfe6MVTF8WcD8Tj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Gc2fHAAAA3AAAAA8AAAAAAAAAAAAAAAAAmAIAAGRy&#10;cy9kb3ducmV2LnhtbFBLBQYAAAAABAAEAPUAAACMAwAAAAA=&#10;" filled="f" stroked="f" strokeweight=".5pt">
                  <v:textbox>
                    <w:txbxContent>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v:textbox>
                </v:shape>
                <v:shape id="Text Box 239" o:spid="_x0000_s1137"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M9oscA&#10;AADcAAAADwAAAGRycy9kb3ducmV2LnhtbESPQUvDQBSE74L/YXlCL2I3NrTV2G0RqW3prYlaentk&#10;n0kw+zZk1yT9992C4HGYmW+YxWowteiodZVlBY/jCARxbnXFhYKP7P3hCYTzyBpry6TgTA5Wy9ub&#10;BSba9nygLvWFCBB2CSoovW8SKV1ekkE3tg1x8L5ta9AH2RZSt9gHuKnlJIpm0mDFYaHEht5Kyn/S&#10;X6PgdF8c927YfPbxNG7W2y6bf+lMqdHd8PoCwtPg/8N/7Z1WMImf4XomH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NDPaLHAAAA3AAAAA8AAAAAAAAAAAAAAAAAmAIAAGRy&#10;cy9kb3ducmV2LnhtbFBLBQYAAAAABAAEAPUAAACMAwAAAAA=&#10;" fillcolor="white [3201]" stroked="f" strokeweight=".5pt">
                  <v:textbox>
                    <w:txbxContent>
                      <w:p w:rsidR="004C669D" w:rsidRDefault="004C669D" w:rsidP="007E3C4C">
                        <w:pPr>
                          <w:spacing w:before="160" w:after="120" w:line="240" w:lineRule="auto"/>
                        </w:pPr>
                        <w:r>
                          <w:rPr>
                            <w:rFonts w:ascii="Helvetica" w:hAnsi="Helvetica" w:cs="Chevin-DemiBold"/>
                            <w:b/>
                            <w:bCs/>
                            <w:i/>
                            <w:sz w:val="32"/>
                            <w:szCs w:val="32"/>
                            <w:lang w:val="en-US"/>
                          </w:rPr>
                          <w:t>Identify methods to identify how tourism leaders provide destination information</w:t>
                        </w:r>
                      </w:p>
                    </w:txbxContent>
                  </v:textbox>
                </v:shape>
                <v:shape id="Text Box 241" o:spid="_x0000_s1138" type="#_x0000_t202" style="position:absolute;top:6350;width:12192;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89tMYA&#10;AADcAAAADwAAAGRycy9kb3ducmV2LnhtbESPQWvCQBSE7wX/w/IK3upGkVJSV5FiqYJBmwpeH9ln&#10;kjb7NuyuJvXXu0Khx2FmvmFmi9404kLO15YVjEcJCOLC6ppLBYev96cXED4ga2wsk4Jf8rCYDx5m&#10;mGrb8Sdd8lCKCGGfooIqhDaV0hcVGfQj2xJH72SdwRClK6V22EW4aeQkSZ6lwZrjQoUtvVVU/ORn&#10;o+DY5R9ut9l879t1dt1d82xLq0yp4WO/fAURqA//4b/2WiuYTMdwPxOP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789tMYAAADcAAAADwAAAAAAAAAAAAAAAACYAgAAZHJz&#10;L2Rvd25yZXYueG1sUEsFBgAAAAAEAAQA9QAAAIsDAAAAAA==&#10;" fillcolor="window" stroked="f" strokeweight=".5pt">
                  <v:textbox>
                    <w:txbxContent>
                      <w:p w:rsidR="004C669D" w:rsidRPr="000D4B98" w:rsidRDefault="004C669D" w:rsidP="007E3C4C">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22</w:t>
                        </w:r>
                      </w:p>
                      <w:p w:rsidR="004C669D" w:rsidRDefault="004C669D" w:rsidP="007E3C4C">
                        <w:pPr>
                          <w:spacing w:after="0" w:line="240" w:lineRule="auto"/>
                          <w:jc w:val="center"/>
                          <w:rPr>
                            <w:rFonts w:ascii="Helvetica" w:hAnsi="Helvetica" w:cs="Chevin-DemiBold"/>
                            <w:b/>
                            <w:bCs/>
                            <w:i/>
                            <w:sz w:val="32"/>
                            <w:szCs w:val="32"/>
                            <w:lang w:val="en-US"/>
                          </w:rPr>
                        </w:pPr>
                      </w:p>
                      <w:p w:rsidR="004C669D" w:rsidRDefault="004C669D" w:rsidP="007E3C4C"/>
                    </w:txbxContent>
                  </v:textbox>
                </v:shape>
              </v:group>
            </w:pict>
          </mc:Fallback>
        </mc:AlternateContent>
      </w:r>
      <w:r w:rsidRPr="008420FD">
        <w:rPr>
          <w:noProof/>
          <w:lang w:eastAsia="en-AU"/>
        </w:rPr>
        <mc:AlternateContent>
          <mc:Choice Requires="wps">
            <w:drawing>
              <wp:anchor distT="0" distB="0" distL="114300" distR="114300" simplePos="0" relativeHeight="252237824" behindDoc="1" locked="0" layoutInCell="1" allowOverlap="1" wp14:anchorId="53002494" wp14:editId="47881336">
                <wp:simplePos x="0" y="0"/>
                <wp:positionH relativeFrom="column">
                  <wp:posOffset>-98637</wp:posOffset>
                </wp:positionH>
                <wp:positionV relativeFrom="paragraph">
                  <wp:posOffset>11430</wp:posOffset>
                </wp:positionV>
                <wp:extent cx="5791200" cy="1100243"/>
                <wp:effectExtent l="0" t="0" r="19050" b="24130"/>
                <wp:wrapNone/>
                <wp:docPr id="244" name="Text Box 244"/>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7E3C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4" o:spid="_x0000_s1139" type="#_x0000_t202" style="position:absolute;left:0;text-align:left;margin-left:-7.75pt;margin-top:.9pt;width:456pt;height:86.65pt;z-index:-25107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" fillcolor="white [3201]" strokecolor="#4f81bd [3204]">
                <v:textbox>
                  <w:txbxContent>
                    <w:p w:rsidR="004C669D" w:rsidRDefault="004C669D" w:rsidP="007E3C4C"/>
                  </w:txbxContent>
                </v:textbox>
              </v:shape>
            </w:pict>
          </mc:Fallback>
        </mc:AlternateContent>
      </w:r>
      <w:r w:rsidRPr="008420FD">
        <w:rPr>
          <w:noProof/>
          <w:lang w:eastAsia="en-AU"/>
        </w:rPr>
        <w:drawing>
          <wp:anchor distT="0" distB="0" distL="114300" distR="114300" simplePos="0" relativeHeight="252235776" behindDoc="0" locked="0" layoutInCell="1" allowOverlap="1" wp14:anchorId="4A55E977" wp14:editId="5CEA54D1">
            <wp:simplePos x="0" y="0"/>
            <wp:positionH relativeFrom="column">
              <wp:posOffset>363220</wp:posOffset>
            </wp:positionH>
            <wp:positionV relativeFrom="paragraph">
              <wp:posOffset>58420</wp:posOffset>
            </wp:positionV>
            <wp:extent cx="647700" cy="628650"/>
            <wp:effectExtent l="0" t="0" r="0" b="0"/>
            <wp:wrapSquare wrapText="bothSides"/>
            <wp:docPr id="247"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7E3C4C" w:rsidRPr="008420FD" w:rsidRDefault="007E3C4C" w:rsidP="007E3C4C"/>
    <w:p w:rsidR="007E3C4C" w:rsidRPr="008420FD" w:rsidRDefault="007E3C4C" w:rsidP="007E3C4C">
      <w:pPr>
        <w:pStyle w:val="BodyCopy"/>
        <w:rPr>
          <w:noProof w:val="0"/>
        </w:rPr>
      </w:pPr>
    </w:p>
    <w:p w:rsidR="007E3C4C" w:rsidRPr="008420FD" w:rsidRDefault="007E3C4C" w:rsidP="007E3C4C">
      <w:pPr>
        <w:pStyle w:val="BodyCopy"/>
        <w:rPr>
          <w:noProof w:val="0"/>
        </w:rPr>
      </w:pPr>
    </w:p>
    <w:p w:rsidR="007E3C4C" w:rsidRPr="008420FD" w:rsidRDefault="007E3C4C" w:rsidP="007E3C4C">
      <w:pPr>
        <w:pStyle w:val="BodyCopy"/>
        <w:rPr>
          <w:noProof w:val="0"/>
        </w:rPr>
      </w:pPr>
    </w:p>
    <w:p w:rsidR="009C6B40" w:rsidRPr="008420FD" w:rsidRDefault="009C6B40" w:rsidP="007E3C4C">
      <w:pPr>
        <w:pStyle w:val="BodyCopy"/>
        <w:rPr>
          <w:noProof w:val="0"/>
        </w:rPr>
      </w:pPr>
      <w:r w:rsidRPr="008420FD">
        <w:rPr>
          <w:noProof w:val="0"/>
        </w:rPr>
        <w:t>You are required to conduct research and identify the methods used by leading tourism and travel organisations to provide destination information to their customers.</w:t>
      </w:r>
    </w:p>
    <w:p w:rsidR="009C6B40" w:rsidRPr="008420FD" w:rsidRDefault="007E3C4C" w:rsidP="007E3C4C">
      <w:pPr>
        <w:pStyle w:val="ActivityRulesInsertTab"/>
      </w:pPr>
      <w:r w:rsidRPr="008420FD">
        <w:tab/>
      </w:r>
    </w:p>
    <w:p w:rsidR="007E3C4C" w:rsidRPr="008420FD" w:rsidRDefault="007E3C4C" w:rsidP="00907B0B">
      <w:pPr>
        <w:pStyle w:val="ActivityRulesInsertTab"/>
        <w:spacing w:after="200"/>
      </w:pPr>
      <w:r w:rsidRPr="008420FD">
        <w:tab/>
      </w:r>
    </w:p>
    <w:p w:rsidR="007E3C4C" w:rsidRPr="008420FD" w:rsidRDefault="007E3C4C" w:rsidP="00907B0B">
      <w:pPr>
        <w:pStyle w:val="ActivityRulesInsertTab"/>
        <w:spacing w:after="200"/>
      </w:pPr>
      <w:r w:rsidRPr="008420FD">
        <w:tab/>
      </w:r>
    </w:p>
    <w:p w:rsidR="007E3C4C" w:rsidRPr="008420FD" w:rsidRDefault="007E3C4C" w:rsidP="00907B0B">
      <w:pPr>
        <w:pStyle w:val="ActivityRulesInsertTab"/>
        <w:spacing w:after="200"/>
      </w:pPr>
      <w:r w:rsidRPr="008420FD">
        <w:tab/>
      </w:r>
    </w:p>
    <w:p w:rsidR="007E3C4C" w:rsidRPr="008420FD" w:rsidRDefault="007E3C4C" w:rsidP="00907B0B">
      <w:pPr>
        <w:pStyle w:val="ActivityRulesInsertTab"/>
        <w:spacing w:after="200"/>
      </w:pPr>
      <w:r w:rsidRPr="008420FD">
        <w:tab/>
      </w:r>
    </w:p>
    <w:p w:rsidR="009C6B40" w:rsidRPr="008420FD" w:rsidRDefault="009C6B40" w:rsidP="007E3C4C">
      <w:pPr>
        <w:pStyle w:val="BodyCopy"/>
        <w:rPr>
          <w:noProof w:val="0"/>
        </w:rPr>
      </w:pPr>
      <w:r w:rsidRPr="008420FD">
        <w:rPr>
          <w:noProof w:val="0"/>
        </w:rPr>
        <w:t xml:space="preserve">Describe the methods you used to identify this information. </w:t>
      </w:r>
    </w:p>
    <w:p w:rsidR="007E3C4C" w:rsidRPr="008420FD" w:rsidRDefault="007E3C4C" w:rsidP="007E3C4C">
      <w:pPr>
        <w:pStyle w:val="ActivityRulesInsertTab"/>
      </w:pPr>
      <w:r w:rsidRPr="008420FD">
        <w:tab/>
      </w:r>
    </w:p>
    <w:p w:rsidR="007E3C4C" w:rsidRPr="008420FD" w:rsidRDefault="007E3C4C" w:rsidP="00907B0B">
      <w:pPr>
        <w:pStyle w:val="ActivityRulesInsertTab"/>
        <w:spacing w:after="200"/>
      </w:pPr>
      <w:r w:rsidRPr="008420FD">
        <w:tab/>
      </w:r>
    </w:p>
    <w:p w:rsidR="007E3C4C" w:rsidRPr="008420FD" w:rsidRDefault="007E3C4C" w:rsidP="00907B0B">
      <w:pPr>
        <w:pStyle w:val="ActivityRulesInsertTab"/>
        <w:spacing w:after="200"/>
      </w:pPr>
      <w:r w:rsidRPr="008420FD">
        <w:tab/>
      </w:r>
    </w:p>
    <w:p w:rsidR="00907B0B" w:rsidRPr="008420FD" w:rsidRDefault="00907B0B" w:rsidP="00907B0B">
      <w:pPr>
        <w:pStyle w:val="ActivityRulesInsertTab"/>
        <w:spacing w:after="200"/>
      </w:pPr>
      <w:r w:rsidRPr="008420FD">
        <w:tab/>
      </w:r>
    </w:p>
    <w:p w:rsidR="007E3C4C" w:rsidRPr="008420FD" w:rsidRDefault="00907B0B" w:rsidP="00907B0B">
      <w:pPr>
        <w:pStyle w:val="ActivityBottom"/>
        <w:rPr>
          <w:rFonts w:cs="Times New Roman"/>
          <w:noProof w:val="0"/>
        </w:rPr>
      </w:pPr>
      <w:r w:rsidRPr="008420FD">
        <w:rPr>
          <w:noProof w:val="0"/>
        </w:rPr>
        <w:tab/>
      </w:r>
      <w:r w:rsidR="007E3C4C" w:rsidRPr="008420FD">
        <w:rPr>
          <w:noProof w:val="0"/>
        </w:rPr>
        <w:br w:type="page"/>
      </w:r>
    </w:p>
    <w:p w:rsidR="000A0C46" w:rsidRPr="008420FD" w:rsidRDefault="000A0C46" w:rsidP="000A0C46">
      <w:pPr>
        <w:pStyle w:val="Heading2"/>
      </w:pPr>
      <w:r w:rsidRPr="008420FD">
        <w:t>4.4</w:t>
      </w:r>
      <w:r w:rsidRPr="008420FD">
        <w:tab/>
      </w:r>
      <w:r w:rsidR="00B83173">
        <w:fldChar w:fldCharType="begin"/>
      </w:r>
      <w:r w:rsidR="00B83173">
        <w:instrText xml:space="preserve"> REF  Criteria44  \* MERGEFORMAT </w:instrText>
      </w:r>
      <w:r w:rsidR="00B83173">
        <w:fldChar w:fldCharType="separate"/>
      </w:r>
      <w:sdt>
        <w:sdtPr>
          <w:alias w:val="Criteria44"/>
          <w:tag w:val="Criteria44"/>
          <w:id w:val="1009176926"/>
          <w:lock w:val="sdtLocked"/>
          <w:placeholder>
            <w:docPart w:val="16092C9554E74406AD1F476C716E57FB"/>
          </w:placeholder>
        </w:sdtPr>
        <w:sdtEndPr/>
        <w:sdtContent>
          <w:r w:rsidR="006A1395" w:rsidRPr="008420FD">
            <w:rPr>
              <w:rStyle w:val="PlaceholderText"/>
              <w:color w:val="45545F"/>
            </w:rPr>
            <w:t xml:space="preserve">Amend or confirm sources of </w:t>
          </w:r>
          <w:r w:rsidR="006A1395" w:rsidRPr="008420FD">
            <w:t>destination information</w:t>
          </w:r>
        </w:sdtContent>
      </w:sdt>
      <w:r w:rsidR="00B83173">
        <w:fldChar w:fldCharType="end"/>
      </w:r>
    </w:p>
    <w:p w:rsidR="000A0C46" w:rsidRPr="008420FD" w:rsidRDefault="000A0C46" w:rsidP="00907B0B">
      <w:pPr>
        <w:pStyle w:val="Heading3"/>
      </w:pPr>
      <w:r w:rsidRPr="008420FD">
        <w:t>Introduction</w:t>
      </w:r>
    </w:p>
    <w:p w:rsidR="000C5353" w:rsidRPr="008420FD" w:rsidRDefault="000C5353" w:rsidP="00907B0B">
      <w:pPr>
        <w:pStyle w:val="BodyCopy"/>
        <w:rPr>
          <w:noProof w:val="0"/>
        </w:rPr>
      </w:pPr>
      <w:r w:rsidRPr="008420FD">
        <w:rPr>
          <w:noProof w:val="0"/>
        </w:rPr>
        <w:t>To date, this manual has explored different ways and sources in which to access</w:t>
      </w:r>
      <w:r w:rsidR="00032DFB" w:rsidRPr="008420FD">
        <w:rPr>
          <w:noProof w:val="0"/>
        </w:rPr>
        <w:t xml:space="preserve">, interpret, provide and </w:t>
      </w:r>
      <w:r w:rsidRPr="008420FD">
        <w:rPr>
          <w:noProof w:val="0"/>
        </w:rPr>
        <w:t xml:space="preserve">review </w:t>
      </w:r>
      <w:r w:rsidR="0088452F" w:rsidRPr="008420FD">
        <w:rPr>
          <w:noProof w:val="0"/>
        </w:rPr>
        <w:t>destination</w:t>
      </w:r>
      <w:r w:rsidRPr="008420FD">
        <w:rPr>
          <w:noProof w:val="0"/>
        </w:rPr>
        <w:t xml:space="preserve"> information to help meet the needs of the client. </w:t>
      </w:r>
    </w:p>
    <w:p w:rsidR="005F4C62" w:rsidRPr="008420FD" w:rsidRDefault="000C5353" w:rsidP="00907B0B">
      <w:pPr>
        <w:pStyle w:val="BodyCopy"/>
        <w:rPr>
          <w:noProof w:val="0"/>
        </w:rPr>
      </w:pPr>
      <w:r w:rsidRPr="008420FD">
        <w:rPr>
          <w:noProof w:val="0"/>
        </w:rPr>
        <w:t>Whilst it is essential that any information collected and used for analysis be relevant and current, it is also important to ensure</w:t>
      </w:r>
      <w:r w:rsidR="005F4C62" w:rsidRPr="008420FD">
        <w:rPr>
          <w:noProof w:val="0"/>
        </w:rPr>
        <w:t>:</w:t>
      </w:r>
    </w:p>
    <w:p w:rsidR="005F4C62" w:rsidRPr="008420FD" w:rsidRDefault="00907B0B" w:rsidP="00907B0B">
      <w:pPr>
        <w:pStyle w:val="Bullet1"/>
      </w:pPr>
      <w:r w:rsidRPr="008420FD">
        <w:rPr>
          <w:noProof/>
          <w:lang w:eastAsia="en-AU"/>
        </w:rPr>
        <w:drawing>
          <wp:anchor distT="0" distB="0" distL="114300" distR="114300" simplePos="0" relativeHeight="251995136" behindDoc="0" locked="0" layoutInCell="1" allowOverlap="1" wp14:anchorId="7A2E82C1" wp14:editId="655B0DF6">
            <wp:simplePos x="0" y="0"/>
            <wp:positionH relativeFrom="column">
              <wp:posOffset>3790950</wp:posOffset>
            </wp:positionH>
            <wp:positionV relativeFrom="paragraph">
              <wp:posOffset>189230</wp:posOffset>
            </wp:positionV>
            <wp:extent cx="1960245" cy="1304925"/>
            <wp:effectExtent l="0" t="0" r="1905" b="9525"/>
            <wp:wrapSquare wrapText="bothSides"/>
            <wp:docPr id="390" name="Picture 389" descr="shutterstock_99668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9668000.jpg"/>
                    <pic:cNvPicPr/>
                  </pic:nvPicPr>
                  <pic:blipFill>
                    <a:blip r:embed="rId259" cstate="print"/>
                    <a:stretch>
                      <a:fillRect/>
                    </a:stretch>
                  </pic:blipFill>
                  <pic:spPr>
                    <a:xfrm>
                      <a:off x="0" y="0"/>
                      <a:ext cx="1960245" cy="1304925"/>
                    </a:xfrm>
                    <a:prstGeom prst="rect">
                      <a:avLst/>
                    </a:prstGeom>
                  </pic:spPr>
                </pic:pic>
              </a:graphicData>
            </a:graphic>
          </wp:anchor>
        </w:drawing>
      </w:r>
      <w:r w:rsidR="005F4C62" w:rsidRPr="008420FD">
        <w:t>Appropriate sources and suppliers of information are used</w:t>
      </w:r>
    </w:p>
    <w:p w:rsidR="005F4C62" w:rsidRPr="008420FD" w:rsidRDefault="005F4C62" w:rsidP="00907B0B">
      <w:pPr>
        <w:pStyle w:val="Bullet1"/>
      </w:pPr>
      <w:r w:rsidRPr="008420FD">
        <w:t>Appropriate types of destination information are used</w:t>
      </w:r>
    </w:p>
    <w:p w:rsidR="000C5353" w:rsidRPr="008420FD" w:rsidRDefault="005F4C62" w:rsidP="00907B0B">
      <w:pPr>
        <w:pStyle w:val="Bullet1"/>
      </w:pPr>
      <w:r w:rsidRPr="008420FD">
        <w:t>I</w:t>
      </w:r>
      <w:r w:rsidR="000C5353" w:rsidRPr="008420FD">
        <w:t xml:space="preserve">nformation inventories are up-to-date. </w:t>
      </w:r>
    </w:p>
    <w:p w:rsidR="000C5353" w:rsidRPr="008420FD" w:rsidRDefault="000C5353" w:rsidP="00907B0B">
      <w:pPr>
        <w:pStyle w:val="BodyCopy"/>
        <w:rPr>
          <w:noProof w:val="0"/>
        </w:rPr>
      </w:pPr>
      <w:r w:rsidRPr="008420FD">
        <w:rPr>
          <w:noProof w:val="0"/>
        </w:rPr>
        <w:t xml:space="preserve">Whilst this primarily mean continuous updating information relating to commonly used tourism </w:t>
      </w:r>
      <w:r w:rsidR="0088452F" w:rsidRPr="008420FD">
        <w:rPr>
          <w:noProof w:val="0"/>
        </w:rPr>
        <w:t>destination</w:t>
      </w:r>
      <w:r w:rsidRPr="008420FD">
        <w:rPr>
          <w:noProof w:val="0"/>
        </w:rPr>
        <w:t xml:space="preserve">s and services, it also relates to ensuring any </w:t>
      </w:r>
      <w:r w:rsidR="005F4C62" w:rsidRPr="008420FD">
        <w:rPr>
          <w:noProof w:val="0"/>
        </w:rPr>
        <w:t>destination</w:t>
      </w:r>
      <w:r w:rsidRPr="008420FD">
        <w:rPr>
          <w:noProof w:val="0"/>
        </w:rPr>
        <w:t xml:space="preserve"> information, such as, are still applicable, even if they are only given to clients sporadically. </w:t>
      </w:r>
    </w:p>
    <w:p w:rsidR="00BE2F42" w:rsidRPr="008420FD" w:rsidRDefault="005F4C62" w:rsidP="00907B0B">
      <w:pPr>
        <w:pStyle w:val="Heading3"/>
        <w:ind w:left="0" w:firstLine="0"/>
      </w:pPr>
      <w:r w:rsidRPr="008420FD">
        <w:t>Identifying suitable sources and suppliers of destination information</w:t>
      </w:r>
    </w:p>
    <w:p w:rsidR="005F4C62" w:rsidRPr="008420FD" w:rsidRDefault="00BE2F42" w:rsidP="00907B0B">
      <w:pPr>
        <w:pStyle w:val="BodyCopy"/>
        <w:rPr>
          <w:noProof w:val="0"/>
        </w:rPr>
      </w:pPr>
      <w:r w:rsidRPr="008420FD">
        <w:rPr>
          <w:noProof w:val="0"/>
        </w:rPr>
        <w:t xml:space="preserve">As seen </w:t>
      </w:r>
      <w:r w:rsidR="005F4C62" w:rsidRPr="008420FD">
        <w:rPr>
          <w:noProof w:val="0"/>
        </w:rPr>
        <w:t xml:space="preserve">in this manual to date, especially in Section 1.1 there are many suppliers of travel related tourism information, be it end users through to wholesales and industry associations. </w:t>
      </w:r>
    </w:p>
    <w:p w:rsidR="00BE2F42" w:rsidRPr="008420FD" w:rsidRDefault="005F4C62" w:rsidP="00907B0B">
      <w:pPr>
        <w:pStyle w:val="BodyCopy"/>
        <w:rPr>
          <w:noProof w:val="0"/>
        </w:rPr>
      </w:pPr>
      <w:r w:rsidRPr="008420FD">
        <w:rPr>
          <w:noProof w:val="0"/>
        </w:rPr>
        <w:t>It is essential that the sources of information meet the needs of the client and therefore the process of selecting suitable sources and suppliers of destination information includes;</w:t>
      </w:r>
    </w:p>
    <w:p w:rsidR="00BE2F42" w:rsidRPr="008420FD" w:rsidRDefault="00BE2F42" w:rsidP="00907B0B">
      <w:pPr>
        <w:pStyle w:val="Bullet1"/>
      </w:pPr>
      <w:r w:rsidRPr="008420FD">
        <w:t xml:space="preserve">Identifying client requirements in terms of </w:t>
      </w:r>
      <w:r w:rsidR="005F4C62" w:rsidRPr="008420FD">
        <w:t>destination information</w:t>
      </w:r>
    </w:p>
    <w:p w:rsidR="00BE2F42" w:rsidRPr="008420FD" w:rsidRDefault="00907B0B" w:rsidP="00907B0B">
      <w:pPr>
        <w:pStyle w:val="Bullet1"/>
      </w:pPr>
      <w:r w:rsidRPr="008420FD">
        <w:rPr>
          <w:noProof/>
          <w:lang w:eastAsia="en-AU"/>
        </w:rPr>
        <w:drawing>
          <wp:anchor distT="0" distB="0" distL="114300" distR="114300" simplePos="0" relativeHeight="252139520" behindDoc="0" locked="0" layoutInCell="1" allowOverlap="1" wp14:anchorId="5550C8DF" wp14:editId="1736F6D2">
            <wp:simplePos x="0" y="0"/>
            <wp:positionH relativeFrom="column">
              <wp:posOffset>4152900</wp:posOffset>
            </wp:positionH>
            <wp:positionV relativeFrom="paragraph">
              <wp:posOffset>377190</wp:posOffset>
            </wp:positionV>
            <wp:extent cx="1675765" cy="1562100"/>
            <wp:effectExtent l="0" t="0" r="635" b="0"/>
            <wp:wrapSquare wrapText="bothSides"/>
            <wp:docPr id="105" name="Picture 30" descr="Best Tour_129392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 Tour_129392636.jpg"/>
                    <pic:cNvPicPr/>
                  </pic:nvPicPr>
                  <pic:blipFill>
                    <a:blip r:embed="rId260" cstate="print"/>
                    <a:stretch>
                      <a:fillRect/>
                    </a:stretch>
                  </pic:blipFill>
                  <pic:spPr>
                    <a:xfrm>
                      <a:off x="0" y="0"/>
                      <a:ext cx="1675765" cy="1562100"/>
                    </a:xfrm>
                    <a:prstGeom prst="rect">
                      <a:avLst/>
                    </a:prstGeom>
                  </pic:spPr>
                </pic:pic>
              </a:graphicData>
            </a:graphic>
            <wp14:sizeRelH relativeFrom="margin">
              <wp14:pctWidth>0</wp14:pctWidth>
            </wp14:sizeRelH>
            <wp14:sizeRelV relativeFrom="margin">
              <wp14:pctHeight>0</wp14:pctHeight>
            </wp14:sizeRelV>
          </wp:anchor>
        </w:drawing>
      </w:r>
      <w:r w:rsidR="00BE2F42" w:rsidRPr="008420FD">
        <w:t xml:space="preserve">Collecting information as to whom provides </w:t>
      </w:r>
      <w:r w:rsidR="005F4C62" w:rsidRPr="008420FD">
        <w:t xml:space="preserve">information relating to these </w:t>
      </w:r>
      <w:r w:rsidR="00BE2F42" w:rsidRPr="008420FD">
        <w:t>products and services</w:t>
      </w:r>
    </w:p>
    <w:p w:rsidR="00BE2F42" w:rsidRPr="008420FD" w:rsidRDefault="00BE2F42" w:rsidP="00907B0B">
      <w:pPr>
        <w:pStyle w:val="Bullet1"/>
      </w:pPr>
      <w:r w:rsidRPr="008420FD">
        <w:t>Identifying suitable suppliers</w:t>
      </w:r>
      <w:r w:rsidR="005F4C62" w:rsidRPr="008420FD">
        <w:t xml:space="preserve"> or sources</w:t>
      </w:r>
    </w:p>
    <w:p w:rsidR="00BE2F42" w:rsidRPr="008420FD" w:rsidRDefault="00BE2F42" w:rsidP="00907B0B">
      <w:pPr>
        <w:pStyle w:val="Bullet1"/>
      </w:pPr>
      <w:r w:rsidRPr="008420FD">
        <w:t xml:space="preserve">Assessing alternatives against the identified </w:t>
      </w:r>
      <w:r w:rsidR="005F4C62" w:rsidRPr="008420FD">
        <w:t xml:space="preserve">client </w:t>
      </w:r>
      <w:r w:rsidRPr="008420FD">
        <w:t xml:space="preserve">requirements </w:t>
      </w:r>
    </w:p>
    <w:p w:rsidR="00BE2F42" w:rsidRPr="008420FD" w:rsidRDefault="00BE2F42" w:rsidP="00907B0B">
      <w:pPr>
        <w:pStyle w:val="Bullet1"/>
      </w:pPr>
      <w:r w:rsidRPr="008420FD">
        <w:t>Accommodating host enterprise requirements in relation to the use of preferred suppliers, providers and carriers</w:t>
      </w:r>
    </w:p>
    <w:p w:rsidR="00BE2F42" w:rsidRPr="008420FD" w:rsidRDefault="00BE2F42" w:rsidP="00907B0B">
      <w:pPr>
        <w:pStyle w:val="Bullet1"/>
      </w:pPr>
      <w:r w:rsidRPr="008420FD">
        <w:t>Aligning with established client preferences</w:t>
      </w:r>
    </w:p>
    <w:p w:rsidR="00BE2F42" w:rsidRPr="008420FD" w:rsidRDefault="005F4C62" w:rsidP="00907B0B">
      <w:pPr>
        <w:pStyle w:val="Bullet1"/>
      </w:pPr>
      <w:r w:rsidRPr="008420FD">
        <w:t>Confirm sources / suppliers of destination information</w:t>
      </w:r>
      <w:r w:rsidR="00907B0B" w:rsidRPr="008420FD">
        <w:t>.</w:t>
      </w:r>
    </w:p>
    <w:p w:rsidR="005F4C62" w:rsidRPr="008420FD" w:rsidRDefault="005F4C62">
      <w:pPr>
        <w:rPr>
          <w:rFonts w:ascii="Helvetica" w:hAnsi="Helvetica"/>
          <w:b/>
          <w:color w:val="45545F"/>
          <w:sz w:val="28"/>
          <w:szCs w:val="28"/>
        </w:rPr>
      </w:pPr>
      <w:r w:rsidRPr="008420FD">
        <w:rPr>
          <w:rFonts w:ascii="Helvetica" w:hAnsi="Helvetica"/>
          <w:b/>
          <w:color w:val="45545F"/>
          <w:sz w:val="28"/>
          <w:szCs w:val="28"/>
        </w:rPr>
        <w:br w:type="page"/>
      </w:r>
    </w:p>
    <w:p w:rsidR="00BE2F42" w:rsidRPr="008420FD" w:rsidRDefault="00BE2F42" w:rsidP="00907B0B">
      <w:pPr>
        <w:pStyle w:val="Heading3"/>
      </w:pPr>
      <w:r w:rsidRPr="008420FD">
        <w:t>Utilising different sources of destination information</w:t>
      </w:r>
    </w:p>
    <w:p w:rsidR="00BE2F42" w:rsidRPr="008420FD" w:rsidRDefault="00BE2F42" w:rsidP="00907B0B">
      <w:pPr>
        <w:pStyle w:val="BodyCopy"/>
        <w:rPr>
          <w:noProof w:val="0"/>
        </w:rPr>
      </w:pPr>
      <w:r w:rsidRPr="008420FD">
        <w:rPr>
          <w:noProof w:val="0"/>
        </w:rPr>
        <w:t>In Section 1.1 of this manual many different source</w:t>
      </w:r>
      <w:r w:rsidR="00A27916">
        <w:rPr>
          <w:noProof w:val="0"/>
        </w:rPr>
        <w:t>s of destination information have</w:t>
      </w:r>
      <w:r w:rsidRPr="008420FD">
        <w:rPr>
          <w:noProof w:val="0"/>
        </w:rPr>
        <w:t xml:space="preserve"> been identified.</w:t>
      </w:r>
    </w:p>
    <w:p w:rsidR="00BE2F42" w:rsidRPr="008420FD" w:rsidRDefault="00BE2F42" w:rsidP="00907B0B">
      <w:pPr>
        <w:pStyle w:val="BodyCopy"/>
        <w:rPr>
          <w:noProof w:val="0"/>
        </w:rPr>
      </w:pPr>
      <w:r w:rsidRPr="008420FD">
        <w:rPr>
          <w:noProof w:val="0"/>
        </w:rPr>
        <w:t>As part of the process of evaluation process, it may have</w:t>
      </w:r>
      <w:r w:rsidR="00A27916">
        <w:rPr>
          <w:noProof w:val="0"/>
        </w:rPr>
        <w:t xml:space="preserve"> identified the need to amend or</w:t>
      </w:r>
      <w:r w:rsidRPr="008420FD">
        <w:rPr>
          <w:noProof w:val="0"/>
        </w:rPr>
        <w:t xml:space="preserve"> change the format of information to be provided.</w:t>
      </w:r>
    </w:p>
    <w:p w:rsidR="00BE2F42" w:rsidRPr="008420FD" w:rsidRDefault="00BE2F42" w:rsidP="00907B0B">
      <w:pPr>
        <w:pStyle w:val="BodyCopy"/>
        <w:rPr>
          <w:noProof w:val="0"/>
        </w:rPr>
      </w:pPr>
      <w:r w:rsidRPr="008420FD">
        <w:rPr>
          <w:noProof w:val="0"/>
        </w:rPr>
        <w:t>Following are different examples of information that may be changed or confirmed.</w:t>
      </w:r>
    </w:p>
    <w:p w:rsidR="00BE2F42" w:rsidRPr="008420FD" w:rsidRDefault="00BE2F42" w:rsidP="00907B0B">
      <w:pPr>
        <w:pStyle w:val="Heading4"/>
      </w:pPr>
      <w:r w:rsidRPr="008420FD">
        <w:t>Text-based information</w:t>
      </w:r>
    </w:p>
    <w:p w:rsidR="00BE2F42" w:rsidRPr="008420FD" w:rsidRDefault="00BE2F42" w:rsidP="00907B0B">
      <w:pPr>
        <w:pStyle w:val="BodyCopy"/>
        <w:rPr>
          <w:rFonts w:cs="Arial"/>
          <w:noProof w:val="0"/>
        </w:rPr>
      </w:pPr>
      <w:r w:rsidRPr="008420FD">
        <w:rPr>
          <w:noProof w:val="0"/>
        </w:rPr>
        <w:t>Text based information is the most commonly use</w:t>
      </w:r>
      <w:r w:rsidR="00A27916">
        <w:rPr>
          <w:noProof w:val="0"/>
        </w:rPr>
        <w:t>d form of destination</w:t>
      </w:r>
      <w:r w:rsidRPr="008420FD">
        <w:rPr>
          <w:noProof w:val="0"/>
        </w:rPr>
        <w:t xml:space="preserve"> information for tourism businesses and includes:</w:t>
      </w:r>
    </w:p>
    <w:p w:rsidR="00BE2F42" w:rsidRPr="008420FD" w:rsidRDefault="00BE2F42" w:rsidP="00907B0B">
      <w:pPr>
        <w:pStyle w:val="Bullet1"/>
      </w:pPr>
      <w:r w:rsidRPr="008420FD">
        <w:t>Brochures, flyers and pamphlets</w:t>
      </w:r>
    </w:p>
    <w:p w:rsidR="00BE2F42" w:rsidRPr="008420FD" w:rsidRDefault="00BE2F42" w:rsidP="00907B0B">
      <w:pPr>
        <w:pStyle w:val="Bullet1"/>
      </w:pPr>
      <w:r w:rsidRPr="008420FD">
        <w:t>Destination manuals</w:t>
      </w:r>
    </w:p>
    <w:p w:rsidR="00BE2F42" w:rsidRPr="008420FD" w:rsidRDefault="00BE2F42" w:rsidP="00907B0B">
      <w:pPr>
        <w:pStyle w:val="Bullet1"/>
      </w:pPr>
      <w:r w:rsidRPr="008420FD">
        <w:t xml:space="preserve">Supplier information and sales kits </w:t>
      </w:r>
    </w:p>
    <w:p w:rsidR="00BE2F42" w:rsidRPr="008420FD" w:rsidRDefault="00BE2F42" w:rsidP="00907B0B">
      <w:pPr>
        <w:pStyle w:val="Bullet1"/>
      </w:pPr>
      <w:r w:rsidRPr="008420FD">
        <w:t>Confidential and general industry tariffs</w:t>
      </w:r>
    </w:p>
    <w:p w:rsidR="00BE2F42" w:rsidRPr="008420FD" w:rsidRDefault="00BE2F42" w:rsidP="00907B0B">
      <w:pPr>
        <w:pStyle w:val="Bullet1"/>
      </w:pPr>
      <w:r w:rsidRPr="008420FD">
        <w:rPr>
          <w:noProof/>
          <w:lang w:eastAsia="en-AU"/>
        </w:rPr>
        <w:drawing>
          <wp:anchor distT="0" distB="0" distL="114300" distR="114300" simplePos="0" relativeHeight="252141568" behindDoc="0" locked="0" layoutInCell="1" allowOverlap="1" wp14:anchorId="2FBB7849" wp14:editId="460251F3">
            <wp:simplePos x="0" y="0"/>
            <wp:positionH relativeFrom="column">
              <wp:posOffset>3876675</wp:posOffset>
            </wp:positionH>
            <wp:positionV relativeFrom="paragraph">
              <wp:posOffset>101600</wp:posOffset>
            </wp:positionV>
            <wp:extent cx="1847850" cy="1104900"/>
            <wp:effectExtent l="0" t="0" r="0" b="0"/>
            <wp:wrapSquare wrapText="bothSides"/>
            <wp:docPr id="106" name="Picture 75" descr="shutterstock_163163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3163246.jpg"/>
                    <pic:cNvPicPr/>
                  </pic:nvPicPr>
                  <pic:blipFill>
                    <a:blip r:embed="rId261" cstate="print"/>
                    <a:stretch>
                      <a:fillRect/>
                    </a:stretch>
                  </pic:blipFill>
                  <pic:spPr>
                    <a:xfrm>
                      <a:off x="0" y="0"/>
                      <a:ext cx="1847850" cy="1104900"/>
                    </a:xfrm>
                    <a:prstGeom prst="rect">
                      <a:avLst/>
                    </a:prstGeom>
                  </pic:spPr>
                </pic:pic>
              </a:graphicData>
            </a:graphic>
          </wp:anchor>
        </w:drawing>
      </w:r>
      <w:r w:rsidRPr="008420FD">
        <w:t>Preferred contracts or agreements</w:t>
      </w:r>
    </w:p>
    <w:p w:rsidR="00BE2F42" w:rsidRPr="008420FD" w:rsidRDefault="00BE2F42" w:rsidP="00907B0B">
      <w:pPr>
        <w:pStyle w:val="Bullet1"/>
      </w:pPr>
      <w:r w:rsidRPr="008420FD">
        <w:t>Clue cards</w:t>
      </w:r>
    </w:p>
    <w:p w:rsidR="00BE2F42" w:rsidRPr="008420FD" w:rsidRDefault="00BE2F42" w:rsidP="00907B0B">
      <w:pPr>
        <w:pStyle w:val="Bullet1"/>
      </w:pPr>
      <w:r w:rsidRPr="008420FD">
        <w:t>Fare sheets</w:t>
      </w:r>
    </w:p>
    <w:p w:rsidR="00BE2F42" w:rsidRPr="008420FD" w:rsidRDefault="00BE2F42" w:rsidP="00907B0B">
      <w:pPr>
        <w:pStyle w:val="Bullet1"/>
      </w:pPr>
      <w:r w:rsidRPr="008420FD">
        <w:t>Industry publications, advices and notices</w:t>
      </w:r>
    </w:p>
    <w:p w:rsidR="00BE2F42" w:rsidRPr="008420FD" w:rsidRDefault="00BE2F42" w:rsidP="00907B0B">
      <w:pPr>
        <w:pStyle w:val="Bullet1"/>
      </w:pPr>
      <w:r w:rsidRPr="008420FD">
        <w:t>Media articles</w:t>
      </w:r>
    </w:p>
    <w:p w:rsidR="00BE2F42" w:rsidRPr="008420FD" w:rsidRDefault="00BE2F42" w:rsidP="00907B0B">
      <w:pPr>
        <w:pStyle w:val="Bullet1"/>
      </w:pPr>
      <w:r w:rsidRPr="008420FD">
        <w:t>Travel literature</w:t>
      </w:r>
    </w:p>
    <w:p w:rsidR="00BE2F42" w:rsidRPr="008420FD" w:rsidRDefault="00BE2F42" w:rsidP="00907B0B">
      <w:pPr>
        <w:pStyle w:val="Bullet1"/>
      </w:pPr>
      <w:r w:rsidRPr="008420FD">
        <w:t>Travel guides</w:t>
      </w:r>
    </w:p>
    <w:p w:rsidR="00BE2F42" w:rsidRPr="008420FD" w:rsidRDefault="00BE2F42" w:rsidP="00907B0B">
      <w:pPr>
        <w:pStyle w:val="Bullet1"/>
      </w:pPr>
      <w:r w:rsidRPr="008420FD">
        <w:t>Newspapers and magazines</w:t>
      </w:r>
    </w:p>
    <w:p w:rsidR="00BE2F42" w:rsidRPr="008420FD" w:rsidRDefault="00BE2F42" w:rsidP="00907B0B">
      <w:pPr>
        <w:pStyle w:val="Bullet1"/>
      </w:pPr>
      <w:r w:rsidRPr="008420FD">
        <w:t>Timetables</w:t>
      </w:r>
    </w:p>
    <w:p w:rsidR="00BE2F42" w:rsidRPr="008420FD" w:rsidRDefault="00BE2F42" w:rsidP="00907B0B">
      <w:pPr>
        <w:pStyle w:val="Bullet1"/>
      </w:pPr>
      <w:r w:rsidRPr="008420FD">
        <w:t>Reports</w:t>
      </w:r>
    </w:p>
    <w:p w:rsidR="00BE2F42" w:rsidRPr="008420FD" w:rsidRDefault="00BE2F42" w:rsidP="00907B0B">
      <w:pPr>
        <w:pStyle w:val="Bullet1"/>
      </w:pPr>
      <w:r w:rsidRPr="008420FD">
        <w:t>Summaries</w:t>
      </w:r>
    </w:p>
    <w:p w:rsidR="00BE2F42" w:rsidRPr="008420FD" w:rsidRDefault="00BE2F42" w:rsidP="00907B0B">
      <w:pPr>
        <w:pStyle w:val="Bullet1"/>
      </w:pPr>
      <w:r w:rsidRPr="008420FD">
        <w:t>Marketing materials and books</w:t>
      </w:r>
      <w:r w:rsidR="00907B0B" w:rsidRPr="008420FD">
        <w:t>.</w:t>
      </w:r>
    </w:p>
    <w:p w:rsidR="00BE2F42" w:rsidRPr="008420FD" w:rsidRDefault="00BE2F42" w:rsidP="00907B0B">
      <w:pPr>
        <w:pStyle w:val="Heading4"/>
      </w:pPr>
      <w:r w:rsidRPr="008420FD">
        <w:t>Image-based material</w:t>
      </w:r>
    </w:p>
    <w:p w:rsidR="00BE2F42" w:rsidRPr="008420FD" w:rsidRDefault="00907B0B" w:rsidP="00907B0B">
      <w:pPr>
        <w:pStyle w:val="BodyCopy"/>
        <w:rPr>
          <w:noProof w:val="0"/>
        </w:rPr>
      </w:pPr>
      <w:r w:rsidRPr="008420FD">
        <w:rPr>
          <w:lang w:eastAsia="en-AU"/>
        </w:rPr>
        <w:drawing>
          <wp:anchor distT="0" distB="0" distL="114300" distR="114300" simplePos="0" relativeHeight="252142592" behindDoc="0" locked="0" layoutInCell="1" allowOverlap="1" wp14:anchorId="3F69AE09" wp14:editId="544675D8">
            <wp:simplePos x="0" y="0"/>
            <wp:positionH relativeFrom="column">
              <wp:posOffset>4029075</wp:posOffset>
            </wp:positionH>
            <wp:positionV relativeFrom="paragraph">
              <wp:posOffset>357505</wp:posOffset>
            </wp:positionV>
            <wp:extent cx="1695450" cy="1123950"/>
            <wp:effectExtent l="0" t="0" r="0" b="0"/>
            <wp:wrapSquare wrapText="bothSides"/>
            <wp:docPr id="107" name="Picture 26" descr="shutterstock_536683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3668378.jpg"/>
                    <pic:cNvPicPr/>
                  </pic:nvPicPr>
                  <pic:blipFill>
                    <a:blip r:embed="rId262" cstate="print"/>
                    <a:stretch>
                      <a:fillRect/>
                    </a:stretch>
                  </pic:blipFill>
                  <pic:spPr>
                    <a:xfrm>
                      <a:off x="0" y="0"/>
                      <a:ext cx="1695450" cy="1123950"/>
                    </a:xfrm>
                    <a:prstGeom prst="rect">
                      <a:avLst/>
                    </a:prstGeom>
                  </pic:spPr>
                </pic:pic>
              </a:graphicData>
            </a:graphic>
          </wp:anchor>
        </w:drawing>
      </w:r>
      <w:r w:rsidR="00BE2F42" w:rsidRPr="008420FD">
        <w:rPr>
          <w:noProof w:val="0"/>
        </w:rPr>
        <w:t>Whilst images are often included in text based information, specific image based material can include:</w:t>
      </w:r>
    </w:p>
    <w:p w:rsidR="00BE2F42" w:rsidRPr="008420FD" w:rsidRDefault="00BE2F42" w:rsidP="00907B0B">
      <w:pPr>
        <w:pStyle w:val="Bullet1"/>
      </w:pPr>
      <w:r w:rsidRPr="008420FD">
        <w:t xml:space="preserve">Photographs </w:t>
      </w:r>
    </w:p>
    <w:p w:rsidR="00BE2F42" w:rsidRPr="008420FD" w:rsidRDefault="00BE2F42" w:rsidP="00907B0B">
      <w:pPr>
        <w:pStyle w:val="Bullet1"/>
      </w:pPr>
      <w:r w:rsidRPr="008420FD">
        <w:t>Recordings</w:t>
      </w:r>
    </w:p>
    <w:p w:rsidR="00BE2F42" w:rsidRPr="008420FD" w:rsidRDefault="00BE2F42" w:rsidP="00907B0B">
      <w:pPr>
        <w:pStyle w:val="Bullet1"/>
      </w:pPr>
      <w:r w:rsidRPr="008420FD">
        <w:t>Videos</w:t>
      </w:r>
    </w:p>
    <w:p w:rsidR="00BE2F42" w:rsidRPr="008420FD" w:rsidRDefault="00BE2F42" w:rsidP="00907B0B">
      <w:pPr>
        <w:pStyle w:val="Bullet1"/>
      </w:pPr>
      <w:r w:rsidRPr="008420FD">
        <w:t>Posters</w:t>
      </w:r>
    </w:p>
    <w:p w:rsidR="00BE2F42" w:rsidRPr="008420FD" w:rsidRDefault="00BE2F42" w:rsidP="00907B0B">
      <w:pPr>
        <w:pStyle w:val="Bullet1"/>
      </w:pPr>
      <w:r w:rsidRPr="008420FD">
        <w:t>Atlases and maps</w:t>
      </w:r>
      <w:r w:rsidR="00907B0B" w:rsidRPr="008420FD">
        <w:t>.</w:t>
      </w:r>
    </w:p>
    <w:p w:rsidR="00BE2F42" w:rsidRPr="008420FD" w:rsidRDefault="00BE2F42" w:rsidP="00BE2F42">
      <w:pPr>
        <w:rPr>
          <w:rFonts w:ascii="Helvetica" w:eastAsia="Calibri" w:hAnsi="Helvetica" w:cs="Calibri"/>
          <w:b/>
          <w:lang w:eastAsia="ar-SA"/>
        </w:rPr>
      </w:pPr>
      <w:r w:rsidRPr="008420FD">
        <w:rPr>
          <w:b/>
        </w:rPr>
        <w:br w:type="page"/>
      </w:r>
    </w:p>
    <w:p w:rsidR="000C5353" w:rsidRPr="008420FD" w:rsidRDefault="005F4C62" w:rsidP="00907B0B">
      <w:pPr>
        <w:pStyle w:val="Heading3"/>
      </w:pPr>
      <w:r w:rsidRPr="008420FD">
        <w:t>M</w:t>
      </w:r>
      <w:r w:rsidR="000C5353" w:rsidRPr="008420FD">
        <w:t xml:space="preserve">ethods to monitor </w:t>
      </w:r>
      <w:r w:rsidR="0088452F" w:rsidRPr="008420FD">
        <w:t>destination</w:t>
      </w:r>
      <w:r w:rsidR="000C5353" w:rsidRPr="008420FD">
        <w:t xml:space="preserve"> information inventory</w:t>
      </w:r>
    </w:p>
    <w:p w:rsidR="000C5353" w:rsidRPr="008420FD" w:rsidRDefault="000C5353" w:rsidP="00907B0B">
      <w:pPr>
        <w:pStyle w:val="BodyCopy"/>
        <w:rPr>
          <w:noProof w:val="0"/>
        </w:rPr>
      </w:pPr>
      <w:r w:rsidRPr="008420FD">
        <w:rPr>
          <w:noProof w:val="0"/>
        </w:rPr>
        <w:t>This may include:</w:t>
      </w:r>
    </w:p>
    <w:p w:rsidR="000C5353" w:rsidRPr="008420FD" w:rsidRDefault="000C5353" w:rsidP="00907B0B">
      <w:pPr>
        <w:pStyle w:val="Bullet1"/>
      </w:pPr>
      <w:r w:rsidRPr="008420FD">
        <w:t xml:space="preserve">Assessing completeness, accuracy and currency of the </w:t>
      </w:r>
      <w:r w:rsidR="0088452F" w:rsidRPr="008420FD">
        <w:t>destination</w:t>
      </w:r>
      <w:r w:rsidRPr="008420FD">
        <w:t xml:space="preserve"> information</w:t>
      </w:r>
    </w:p>
    <w:p w:rsidR="000C5353" w:rsidRPr="008420FD" w:rsidRDefault="00907B0B" w:rsidP="00907B0B">
      <w:pPr>
        <w:pStyle w:val="Bullet1"/>
      </w:pPr>
      <w:r w:rsidRPr="008420FD">
        <w:rPr>
          <w:noProof/>
          <w:lang w:eastAsia="en-AU"/>
        </w:rPr>
        <w:drawing>
          <wp:anchor distT="0" distB="0" distL="114300" distR="114300" simplePos="0" relativeHeight="251997184" behindDoc="0" locked="0" layoutInCell="1" allowOverlap="1" wp14:anchorId="615AF29A" wp14:editId="7919F813">
            <wp:simplePos x="0" y="0"/>
            <wp:positionH relativeFrom="column">
              <wp:posOffset>4010025</wp:posOffset>
            </wp:positionH>
            <wp:positionV relativeFrom="paragraph">
              <wp:posOffset>207645</wp:posOffset>
            </wp:positionV>
            <wp:extent cx="1714500" cy="1143000"/>
            <wp:effectExtent l="0" t="0" r="0" b="0"/>
            <wp:wrapSquare wrapText="bothSides"/>
            <wp:docPr id="393" name="Picture 392" descr="shutterstock_101214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1214511.jpg"/>
                    <pic:cNvPicPr/>
                  </pic:nvPicPr>
                  <pic:blipFill>
                    <a:blip r:embed="rId263" cstate="print"/>
                    <a:stretch>
                      <a:fillRect/>
                    </a:stretch>
                  </pic:blipFill>
                  <pic:spPr>
                    <a:xfrm>
                      <a:off x="0" y="0"/>
                      <a:ext cx="1714500" cy="1143000"/>
                    </a:xfrm>
                    <a:prstGeom prst="rect">
                      <a:avLst/>
                    </a:prstGeom>
                  </pic:spPr>
                </pic:pic>
              </a:graphicData>
            </a:graphic>
          </wp:anchor>
        </w:drawing>
      </w:r>
      <w:r w:rsidR="000C5353" w:rsidRPr="008420FD">
        <w:t>Verifying source of information</w:t>
      </w:r>
    </w:p>
    <w:p w:rsidR="000C5353" w:rsidRPr="008420FD" w:rsidRDefault="000C5353" w:rsidP="00907B0B">
      <w:pPr>
        <w:pStyle w:val="Bullet1"/>
      </w:pPr>
      <w:r w:rsidRPr="008420FD">
        <w:t>Monitoring bookings, allotments/allocations and requests</w:t>
      </w:r>
    </w:p>
    <w:p w:rsidR="000C5353" w:rsidRPr="008420FD" w:rsidRDefault="000C5353" w:rsidP="00907B0B">
      <w:pPr>
        <w:pStyle w:val="Bullet1"/>
      </w:pPr>
      <w:r w:rsidRPr="008420FD">
        <w:t>Ensuring regular up-dates in accordance with supplier schedules and seasonal demands</w:t>
      </w:r>
    </w:p>
    <w:p w:rsidR="000C5353" w:rsidRPr="008420FD" w:rsidRDefault="000C5353" w:rsidP="00907B0B">
      <w:pPr>
        <w:pStyle w:val="Bullet1"/>
      </w:pPr>
      <w:r w:rsidRPr="008420FD">
        <w:t xml:space="preserve">Ensuring all </w:t>
      </w:r>
      <w:r w:rsidR="0088452F" w:rsidRPr="008420FD">
        <w:t>destination</w:t>
      </w:r>
      <w:r w:rsidRPr="008420FD">
        <w:t xml:space="preserve">s and services offered are supported by suitable and sufficient </w:t>
      </w:r>
      <w:r w:rsidR="0088452F" w:rsidRPr="008420FD">
        <w:t>destination</w:t>
      </w:r>
      <w:r w:rsidRPr="008420FD">
        <w:t xml:space="preserve"> information inventory.</w:t>
      </w:r>
    </w:p>
    <w:p w:rsidR="000C5353" w:rsidRPr="008420FD" w:rsidRDefault="00BB1506" w:rsidP="00907B0B">
      <w:pPr>
        <w:pStyle w:val="Heading3"/>
      </w:pPr>
      <w:r w:rsidRPr="008420FD">
        <w:t>Requesting</w:t>
      </w:r>
      <w:r w:rsidR="000C5353" w:rsidRPr="008420FD">
        <w:t xml:space="preserve"> additional </w:t>
      </w:r>
      <w:r w:rsidRPr="008420FD">
        <w:t>destination information</w:t>
      </w:r>
    </w:p>
    <w:p w:rsidR="00BB1506" w:rsidRPr="008420FD" w:rsidRDefault="00BB1506" w:rsidP="00907B0B">
      <w:pPr>
        <w:pStyle w:val="BodyCopy"/>
        <w:rPr>
          <w:noProof w:val="0"/>
        </w:rPr>
      </w:pPr>
      <w:r w:rsidRPr="008420FD">
        <w:rPr>
          <w:noProof w:val="0"/>
        </w:rPr>
        <w:t>Whilst you may have a scheduled time in which to replace and update brochures or minimum par level for when brochures need to be replenished, at times you will need to request additional allocations of brochures or other promotional materials.</w:t>
      </w:r>
    </w:p>
    <w:p w:rsidR="000C5353" w:rsidRPr="008420FD" w:rsidRDefault="000C5353" w:rsidP="00907B0B">
      <w:pPr>
        <w:pStyle w:val="BodyCopy"/>
        <w:rPr>
          <w:noProof w:val="0"/>
          <w:szCs w:val="22"/>
        </w:rPr>
      </w:pPr>
      <w:r w:rsidRPr="008420FD">
        <w:rPr>
          <w:noProof w:val="0"/>
          <w:szCs w:val="22"/>
        </w:rPr>
        <w:t>There may be many reasons why there is a shortage of broch</w:t>
      </w:r>
      <w:r w:rsidR="00BB1506" w:rsidRPr="008420FD">
        <w:rPr>
          <w:noProof w:val="0"/>
          <w:szCs w:val="22"/>
        </w:rPr>
        <w:t xml:space="preserve">ures, including but not limited </w:t>
      </w:r>
      <w:r w:rsidRPr="008420FD">
        <w:rPr>
          <w:noProof w:val="0"/>
          <w:szCs w:val="22"/>
        </w:rPr>
        <w:t>to</w:t>
      </w:r>
      <w:r w:rsidR="00907B0B" w:rsidRPr="008420FD">
        <w:rPr>
          <w:noProof w:val="0"/>
          <w:szCs w:val="22"/>
        </w:rPr>
        <w:t>:</w:t>
      </w:r>
    </w:p>
    <w:p w:rsidR="000C5353" w:rsidRPr="008420FD" w:rsidRDefault="000C5353" w:rsidP="00907B0B">
      <w:pPr>
        <w:pStyle w:val="Bullet1"/>
      </w:pPr>
      <w:r w:rsidRPr="008420FD">
        <w:t>One-off peak load demand</w:t>
      </w:r>
    </w:p>
    <w:p w:rsidR="000C5353" w:rsidRPr="008420FD" w:rsidRDefault="00907B0B" w:rsidP="00907B0B">
      <w:pPr>
        <w:pStyle w:val="Bullet1"/>
      </w:pPr>
      <w:r w:rsidRPr="008420FD">
        <w:rPr>
          <w:noProof/>
          <w:lang w:eastAsia="en-AU"/>
        </w:rPr>
        <w:drawing>
          <wp:anchor distT="0" distB="0" distL="114300" distR="114300" simplePos="0" relativeHeight="252000256" behindDoc="0" locked="0" layoutInCell="1" allowOverlap="1" wp14:anchorId="7D6E1397" wp14:editId="02F27674">
            <wp:simplePos x="0" y="0"/>
            <wp:positionH relativeFrom="column">
              <wp:posOffset>4019550</wp:posOffset>
            </wp:positionH>
            <wp:positionV relativeFrom="paragraph">
              <wp:posOffset>26670</wp:posOffset>
            </wp:positionV>
            <wp:extent cx="1704975" cy="1133475"/>
            <wp:effectExtent l="0" t="0" r="9525" b="9525"/>
            <wp:wrapSquare wrapText="bothSides"/>
            <wp:docPr id="396" name="Picture 395" descr="shutterstock_1388379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8837959.jpg"/>
                    <pic:cNvPicPr/>
                  </pic:nvPicPr>
                  <pic:blipFill>
                    <a:blip r:embed="rId264" cstate="print"/>
                    <a:stretch>
                      <a:fillRect/>
                    </a:stretch>
                  </pic:blipFill>
                  <pic:spPr>
                    <a:xfrm>
                      <a:off x="0" y="0"/>
                      <a:ext cx="1704975" cy="1133475"/>
                    </a:xfrm>
                    <a:prstGeom prst="rect">
                      <a:avLst/>
                    </a:prstGeom>
                  </pic:spPr>
                </pic:pic>
              </a:graphicData>
            </a:graphic>
          </wp:anchor>
        </w:drawing>
      </w:r>
      <w:r w:rsidR="000C5353" w:rsidRPr="008420FD">
        <w:t>General trends indicating increased demand</w:t>
      </w:r>
    </w:p>
    <w:p w:rsidR="000C5353" w:rsidRPr="008420FD" w:rsidRDefault="000C5353" w:rsidP="00907B0B">
      <w:pPr>
        <w:pStyle w:val="Bullet1"/>
      </w:pPr>
      <w:r w:rsidRPr="008420FD">
        <w:t>New promotions and packages</w:t>
      </w:r>
    </w:p>
    <w:p w:rsidR="000C5353" w:rsidRPr="008420FD" w:rsidRDefault="000C5353" w:rsidP="00907B0B">
      <w:pPr>
        <w:pStyle w:val="Bullet1"/>
      </w:pPr>
      <w:r w:rsidRPr="008420FD">
        <w:t xml:space="preserve">Increased media awareness for a location or business - whether in the news, current affairs, documentaries </w:t>
      </w:r>
      <w:r w:rsidR="008420FD" w:rsidRPr="008420FD">
        <w:t>etc.</w:t>
      </w:r>
    </w:p>
    <w:p w:rsidR="000C5353" w:rsidRPr="008420FD" w:rsidRDefault="000C5353" w:rsidP="00907B0B">
      <w:pPr>
        <w:pStyle w:val="Bullet1"/>
      </w:pPr>
      <w:r w:rsidRPr="008420FD">
        <w:t xml:space="preserve">Attractive offers by complementary businesses - for example recently promoted cheap flights might lead to greater demand to one of their </w:t>
      </w:r>
      <w:r w:rsidR="008420FD" w:rsidRPr="008420FD">
        <w:t>destinations</w:t>
      </w:r>
    </w:p>
    <w:p w:rsidR="000C5353" w:rsidRPr="008420FD" w:rsidRDefault="000C5353" w:rsidP="00907B0B">
      <w:pPr>
        <w:pStyle w:val="Bullet1"/>
      </w:pPr>
      <w:r w:rsidRPr="008420FD">
        <w:t>Greater ease of travel - regulatory restrictions may be relaxed</w:t>
      </w:r>
    </w:p>
    <w:p w:rsidR="000C5353" w:rsidRPr="008420FD" w:rsidRDefault="000C5353" w:rsidP="00907B0B">
      <w:pPr>
        <w:pStyle w:val="Bullet1"/>
      </w:pPr>
      <w:r w:rsidRPr="008420FD">
        <w:t xml:space="preserve">Currency exchange fluctuations </w:t>
      </w:r>
    </w:p>
    <w:p w:rsidR="000C5353" w:rsidRPr="008420FD" w:rsidRDefault="000C5353" w:rsidP="00907B0B">
      <w:pPr>
        <w:pStyle w:val="Heading4"/>
      </w:pPr>
      <w:r w:rsidRPr="008420FD">
        <w:t xml:space="preserve">Strategies for handling low levels of </w:t>
      </w:r>
      <w:r w:rsidR="0088452F" w:rsidRPr="008420FD">
        <w:t>destination</w:t>
      </w:r>
      <w:r w:rsidRPr="008420FD">
        <w:t xml:space="preserve"> information inventory</w:t>
      </w:r>
    </w:p>
    <w:p w:rsidR="000C5353" w:rsidRPr="008420FD" w:rsidRDefault="000C5353" w:rsidP="00907B0B">
      <w:pPr>
        <w:pStyle w:val="BodyCopy"/>
        <w:rPr>
          <w:noProof w:val="0"/>
        </w:rPr>
      </w:pPr>
      <w:r w:rsidRPr="008420FD">
        <w:rPr>
          <w:noProof w:val="0"/>
        </w:rPr>
        <w:t>When brochures for a particular destination are running low strategies include:</w:t>
      </w:r>
    </w:p>
    <w:p w:rsidR="000C5353" w:rsidRPr="008420FD" w:rsidRDefault="000C5353" w:rsidP="00907B0B">
      <w:pPr>
        <w:pStyle w:val="Bullet1"/>
      </w:pPr>
      <w:r w:rsidRPr="008420FD">
        <w:t>Contacting the supplier for more copies</w:t>
      </w:r>
    </w:p>
    <w:p w:rsidR="000C5353" w:rsidRPr="008420FD" w:rsidRDefault="000C5353" w:rsidP="00907B0B">
      <w:pPr>
        <w:pStyle w:val="Bullet1"/>
      </w:pPr>
      <w:r w:rsidRPr="008420FD">
        <w:rPr>
          <w:noProof/>
          <w:lang w:eastAsia="en-AU"/>
        </w:rPr>
        <w:drawing>
          <wp:anchor distT="0" distB="0" distL="114300" distR="114300" simplePos="0" relativeHeight="252001280" behindDoc="0" locked="0" layoutInCell="1" allowOverlap="1" wp14:anchorId="15E989E5" wp14:editId="3B5BDC06">
            <wp:simplePos x="0" y="0"/>
            <wp:positionH relativeFrom="column">
              <wp:posOffset>3829050</wp:posOffset>
            </wp:positionH>
            <wp:positionV relativeFrom="paragraph">
              <wp:posOffset>99695</wp:posOffset>
            </wp:positionV>
            <wp:extent cx="1895475" cy="1238250"/>
            <wp:effectExtent l="0" t="0" r="9525" b="0"/>
            <wp:wrapSquare wrapText="bothSides"/>
            <wp:docPr id="397" name="Picture 396" descr="shutterstock_104307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4307113.jpg"/>
                    <pic:cNvPicPr/>
                  </pic:nvPicPr>
                  <pic:blipFill>
                    <a:blip r:embed="rId265" cstate="print"/>
                    <a:stretch>
                      <a:fillRect/>
                    </a:stretch>
                  </pic:blipFill>
                  <pic:spPr>
                    <a:xfrm>
                      <a:off x="0" y="0"/>
                      <a:ext cx="1895475" cy="1238250"/>
                    </a:xfrm>
                    <a:prstGeom prst="rect">
                      <a:avLst/>
                    </a:prstGeom>
                  </pic:spPr>
                </pic:pic>
              </a:graphicData>
            </a:graphic>
          </wp:anchor>
        </w:drawing>
      </w:r>
      <w:r w:rsidRPr="008420FD">
        <w:t>Keep a 'staff copy' and give selected printed pages to clients</w:t>
      </w:r>
    </w:p>
    <w:p w:rsidR="000C5353" w:rsidRPr="008420FD" w:rsidRDefault="000C5353" w:rsidP="00907B0B">
      <w:pPr>
        <w:pStyle w:val="Bullet1"/>
      </w:pPr>
      <w:r w:rsidRPr="008420FD">
        <w:t>Refer them to the company website</w:t>
      </w:r>
    </w:p>
    <w:p w:rsidR="000C5353" w:rsidRPr="008420FD" w:rsidRDefault="000C5353" w:rsidP="00907B0B">
      <w:pPr>
        <w:pStyle w:val="Bullet1"/>
      </w:pPr>
      <w:r w:rsidRPr="008420FD">
        <w:t>Arrange printing of brochures at current location</w:t>
      </w:r>
    </w:p>
    <w:p w:rsidR="000C5353" w:rsidRPr="008420FD" w:rsidRDefault="000C5353" w:rsidP="00907B0B">
      <w:pPr>
        <w:pStyle w:val="Bullet1"/>
      </w:pPr>
      <w:r w:rsidRPr="008420FD">
        <w:t>Ask supplier to send copies of brochures, including any new promotions or news, directly to the client</w:t>
      </w:r>
    </w:p>
    <w:p w:rsidR="00907B0B" w:rsidRPr="008420FD" w:rsidRDefault="000C5353" w:rsidP="00907B0B">
      <w:pPr>
        <w:pStyle w:val="Bullet1"/>
      </w:pPr>
      <w:r w:rsidRPr="008420FD">
        <w:t>Provide information of similar properties in the region</w:t>
      </w:r>
      <w:r w:rsidR="00907B0B" w:rsidRPr="008420FD">
        <w:t>.</w:t>
      </w:r>
    </w:p>
    <w:p w:rsidR="00907B0B" w:rsidRPr="008420FD" w:rsidRDefault="00907B0B">
      <w:pPr>
        <w:rPr>
          <w:rFonts w:ascii="Helvetica" w:eastAsiaTheme="minorHAnsi" w:hAnsi="Helvetica"/>
          <w:lang w:eastAsia="en-US"/>
        </w:rPr>
      </w:pPr>
      <w:r w:rsidRPr="008420FD">
        <w:br w:type="page"/>
      </w:r>
    </w:p>
    <w:p w:rsidR="000C5353" w:rsidRPr="008420FD" w:rsidRDefault="00BB1506" w:rsidP="00907B0B">
      <w:pPr>
        <w:pStyle w:val="Heading3"/>
      </w:pPr>
      <w:r w:rsidRPr="008420FD">
        <w:t>Remove destination information</w:t>
      </w:r>
    </w:p>
    <w:p w:rsidR="000C5353" w:rsidRPr="008420FD" w:rsidRDefault="000C5353" w:rsidP="00907B0B">
      <w:pPr>
        <w:pStyle w:val="BodyCopy"/>
        <w:rPr>
          <w:noProof w:val="0"/>
        </w:rPr>
      </w:pPr>
      <w:r w:rsidRPr="008420FD">
        <w:rPr>
          <w:noProof w:val="0"/>
        </w:rPr>
        <w:t xml:space="preserve">As part of </w:t>
      </w:r>
      <w:r w:rsidR="0088452F" w:rsidRPr="008420FD">
        <w:rPr>
          <w:noProof w:val="0"/>
        </w:rPr>
        <w:t>destination</w:t>
      </w:r>
      <w:r w:rsidRPr="008420FD">
        <w:rPr>
          <w:noProof w:val="0"/>
        </w:rPr>
        <w:t xml:space="preserve"> inventory management, it is essential that any 'outdated' or inaccurate copies of brochures or information be removed immediately.</w:t>
      </w:r>
    </w:p>
    <w:p w:rsidR="000C5353" w:rsidRPr="008420FD" w:rsidRDefault="000C5353" w:rsidP="00907B0B">
      <w:pPr>
        <w:pStyle w:val="BodyCopy"/>
        <w:rPr>
          <w:noProof w:val="0"/>
        </w:rPr>
      </w:pPr>
      <w:r w:rsidRPr="008420FD">
        <w:rPr>
          <w:noProof w:val="0"/>
        </w:rPr>
        <w:t>As discussed before in previous sections, the consequences of providing inaccurate information can have detrimental consequences for all parties involved.</w:t>
      </w:r>
    </w:p>
    <w:p w:rsidR="000C5353" w:rsidRPr="008420FD" w:rsidRDefault="000C5353" w:rsidP="00907B0B">
      <w:pPr>
        <w:pStyle w:val="Heading4"/>
      </w:pPr>
      <w:r w:rsidRPr="008420FD">
        <w:t>Methods to remove information</w:t>
      </w:r>
    </w:p>
    <w:p w:rsidR="000C5353" w:rsidRPr="008420FD" w:rsidRDefault="00907B0B" w:rsidP="00907B0B">
      <w:pPr>
        <w:pStyle w:val="BodyCopy"/>
        <w:rPr>
          <w:noProof w:val="0"/>
        </w:rPr>
      </w:pPr>
      <w:r w:rsidRPr="008420FD">
        <w:rPr>
          <w:lang w:eastAsia="en-AU"/>
        </w:rPr>
        <w:drawing>
          <wp:anchor distT="0" distB="0" distL="114300" distR="114300" simplePos="0" relativeHeight="252002304" behindDoc="0" locked="0" layoutInCell="1" allowOverlap="1" wp14:anchorId="38AAE2D1" wp14:editId="0ECC39A1">
            <wp:simplePos x="0" y="0"/>
            <wp:positionH relativeFrom="column">
              <wp:posOffset>4213860</wp:posOffset>
            </wp:positionH>
            <wp:positionV relativeFrom="paragraph">
              <wp:posOffset>87630</wp:posOffset>
            </wp:positionV>
            <wp:extent cx="1533525" cy="1022350"/>
            <wp:effectExtent l="0" t="0" r="9525" b="6350"/>
            <wp:wrapSquare wrapText="bothSides"/>
            <wp:docPr id="93" name="Picture 398" descr="shutterstock_1719473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1947399.jpg"/>
                    <pic:cNvPicPr/>
                  </pic:nvPicPr>
                  <pic:blipFill>
                    <a:blip r:embed="rId266" cstate="print"/>
                    <a:stretch>
                      <a:fillRect/>
                    </a:stretch>
                  </pic:blipFill>
                  <pic:spPr>
                    <a:xfrm>
                      <a:off x="0" y="0"/>
                      <a:ext cx="1533525" cy="1022350"/>
                    </a:xfrm>
                    <a:prstGeom prst="rect">
                      <a:avLst/>
                    </a:prstGeom>
                  </pic:spPr>
                </pic:pic>
              </a:graphicData>
            </a:graphic>
            <wp14:sizeRelH relativeFrom="margin">
              <wp14:pctWidth>0</wp14:pctWidth>
            </wp14:sizeRelH>
            <wp14:sizeRelV relativeFrom="margin">
              <wp14:pctHeight>0</wp14:pctHeight>
            </wp14:sizeRelV>
          </wp:anchor>
        </w:drawing>
      </w:r>
      <w:r w:rsidR="000C5353" w:rsidRPr="008420FD">
        <w:rPr>
          <w:noProof w:val="0"/>
        </w:rPr>
        <w:t>This may relate to:</w:t>
      </w:r>
    </w:p>
    <w:p w:rsidR="000C5353" w:rsidRPr="008420FD" w:rsidRDefault="000C5353" w:rsidP="00907B0B">
      <w:pPr>
        <w:pStyle w:val="Bullet1"/>
      </w:pPr>
      <w:r w:rsidRPr="008420FD">
        <w:t xml:space="preserve">Deleting information regarding </w:t>
      </w:r>
      <w:r w:rsidR="0088452F" w:rsidRPr="008420FD">
        <w:t>destination</w:t>
      </w:r>
      <w:r w:rsidRPr="008420FD">
        <w:t>s and services that have been removed from the service menu</w:t>
      </w:r>
    </w:p>
    <w:p w:rsidR="000C5353" w:rsidRPr="008420FD" w:rsidRDefault="000C5353" w:rsidP="00907B0B">
      <w:pPr>
        <w:pStyle w:val="Bullet1"/>
      </w:pPr>
      <w:r w:rsidRPr="008420FD">
        <w:t>Over-writing dated information with revised information</w:t>
      </w:r>
    </w:p>
    <w:p w:rsidR="000C5353" w:rsidRPr="008420FD" w:rsidRDefault="000C5353" w:rsidP="00907B0B">
      <w:pPr>
        <w:pStyle w:val="Bullet1"/>
      </w:pPr>
      <w:r w:rsidRPr="008420FD">
        <w:t>Removing out-of-date information</w:t>
      </w:r>
    </w:p>
    <w:p w:rsidR="000C5353" w:rsidRPr="008420FD" w:rsidRDefault="000C5353" w:rsidP="00907B0B">
      <w:pPr>
        <w:pStyle w:val="Bullet1"/>
      </w:pPr>
      <w:r w:rsidRPr="008420FD">
        <w:t>Complying with designated host enterprise guidelines</w:t>
      </w:r>
    </w:p>
    <w:p w:rsidR="000C5353" w:rsidRPr="008420FD" w:rsidRDefault="000C5353" w:rsidP="00907B0B">
      <w:pPr>
        <w:pStyle w:val="Bullet1"/>
      </w:pPr>
      <w:r w:rsidRPr="008420FD">
        <w:t xml:space="preserve">Removing hard copy material that supports and reflects </w:t>
      </w:r>
      <w:r w:rsidR="0088452F" w:rsidRPr="008420FD">
        <w:t>destination</w:t>
      </w:r>
      <w:r w:rsidRPr="008420FD">
        <w:t xml:space="preserve"> information inventory data.</w:t>
      </w:r>
    </w:p>
    <w:p w:rsidR="000C5353" w:rsidRPr="008420FD" w:rsidRDefault="000C5353" w:rsidP="00907B0B">
      <w:pPr>
        <w:pStyle w:val="Heading4"/>
      </w:pPr>
      <w:r w:rsidRPr="008420FD">
        <w:t xml:space="preserve">Meeting needs of </w:t>
      </w:r>
      <w:r w:rsidR="0088452F" w:rsidRPr="008420FD">
        <w:t>destination</w:t>
      </w:r>
      <w:r w:rsidRPr="008420FD">
        <w:t xml:space="preserve"> supplier when removing information</w:t>
      </w:r>
    </w:p>
    <w:p w:rsidR="000C5353" w:rsidRPr="008420FD" w:rsidRDefault="000C5353" w:rsidP="00907B0B">
      <w:pPr>
        <w:pStyle w:val="Bullet1"/>
      </w:pPr>
      <w:r w:rsidRPr="008420FD">
        <w:t xml:space="preserve">Whilst each organisation will have their own guidelines for disposing of outdated </w:t>
      </w:r>
      <w:r w:rsidR="0088452F" w:rsidRPr="008420FD">
        <w:t>destination</w:t>
      </w:r>
      <w:r w:rsidRPr="008420FD">
        <w:t xml:space="preserve"> information, it is important to also remember the needs and guidelines of the </w:t>
      </w:r>
      <w:r w:rsidR="0088452F" w:rsidRPr="008420FD">
        <w:t>destination</w:t>
      </w:r>
      <w:r w:rsidR="00590D30">
        <w:t xml:space="preserve"> supplier as well</w:t>
      </w:r>
    </w:p>
    <w:p w:rsidR="000C5353" w:rsidRPr="008420FD" w:rsidRDefault="000C5353" w:rsidP="00907B0B">
      <w:pPr>
        <w:pStyle w:val="Bullet1"/>
      </w:pPr>
      <w:r w:rsidRPr="008420FD">
        <w:t xml:space="preserve">It is important to ensure that outdated information be 'disposed' in a manner that meets the needs of the </w:t>
      </w:r>
      <w:r w:rsidR="0088452F" w:rsidRPr="008420FD">
        <w:t>destination</w:t>
      </w:r>
      <w:r w:rsidR="00590D30">
        <w:t xml:space="preserve"> supplier</w:t>
      </w:r>
    </w:p>
    <w:p w:rsidR="000C5353" w:rsidRPr="008420FD" w:rsidRDefault="000C5353" w:rsidP="00907B0B">
      <w:pPr>
        <w:pStyle w:val="Bullet1"/>
      </w:pPr>
      <w:r w:rsidRPr="008420FD">
        <w:t>It is a good idea to contact them to identify what they want done with their brochures. Primarily they will want to ensure that potential clients do not have access or conta</w:t>
      </w:r>
      <w:r w:rsidR="00590D30">
        <w:t>ct with out-dated information</w:t>
      </w:r>
    </w:p>
    <w:p w:rsidR="000C5353" w:rsidRPr="008420FD" w:rsidRDefault="000C5353" w:rsidP="00907B0B">
      <w:pPr>
        <w:pStyle w:val="Bullet1"/>
      </w:pPr>
      <w:r w:rsidRPr="008420FD">
        <w:t>If by chance, people do actually obtain an outdated copy, given that they may contain promotions or information no longer valid, it is essential that they under</w:t>
      </w:r>
      <w:r w:rsidR="00590D30">
        <w:t>stand that they no longer apply</w:t>
      </w:r>
    </w:p>
    <w:p w:rsidR="000C5353" w:rsidRPr="008420FD" w:rsidRDefault="000C5353" w:rsidP="00907B0B">
      <w:pPr>
        <w:pStyle w:val="Bullet1"/>
      </w:pPr>
      <w:r w:rsidRPr="008420FD">
        <w:rPr>
          <w:noProof/>
          <w:lang w:eastAsia="en-AU"/>
        </w:rPr>
        <w:drawing>
          <wp:anchor distT="0" distB="0" distL="114300" distR="114300" simplePos="0" relativeHeight="252003328" behindDoc="0" locked="0" layoutInCell="1" allowOverlap="1" wp14:anchorId="4FDA442C" wp14:editId="03761B7D">
            <wp:simplePos x="0" y="0"/>
            <wp:positionH relativeFrom="column">
              <wp:posOffset>4524375</wp:posOffset>
            </wp:positionH>
            <wp:positionV relativeFrom="paragraph">
              <wp:posOffset>189230</wp:posOffset>
            </wp:positionV>
            <wp:extent cx="1276350" cy="1323975"/>
            <wp:effectExtent l="0" t="0" r="0" b="9525"/>
            <wp:wrapSquare wrapText="bothSides"/>
            <wp:docPr id="94" name="Picture 399" descr="W537_cardboard_box_133092458 N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537_cardboard_box_133092458 NH.jpg"/>
                    <pic:cNvPicPr/>
                  </pic:nvPicPr>
                  <pic:blipFill rotWithShape="1">
                    <a:blip r:embed="rId267" cstate="print"/>
                    <a:srcRect l="10409" t="6708" r="12103" b="8537"/>
                    <a:stretch/>
                  </pic:blipFill>
                  <pic:spPr bwMode="auto">
                    <a:xfrm>
                      <a:off x="0" y="0"/>
                      <a:ext cx="1276350" cy="1323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420FD">
        <w:t>Supplier may want outdated copies to be:</w:t>
      </w:r>
    </w:p>
    <w:p w:rsidR="000C5353" w:rsidRPr="008420FD" w:rsidRDefault="000C5353" w:rsidP="00907B0B">
      <w:pPr>
        <w:pStyle w:val="Bullet2"/>
        <w:rPr>
          <w:lang w:val="en-AU"/>
        </w:rPr>
      </w:pPr>
      <w:r w:rsidRPr="008420FD">
        <w:rPr>
          <w:lang w:val="en-AU"/>
        </w:rPr>
        <w:t>Returned to them</w:t>
      </w:r>
    </w:p>
    <w:p w:rsidR="000C5353" w:rsidRPr="008420FD" w:rsidRDefault="000C5353" w:rsidP="00907B0B">
      <w:pPr>
        <w:pStyle w:val="Bullet2"/>
        <w:rPr>
          <w:lang w:val="en-AU"/>
        </w:rPr>
      </w:pPr>
      <w:r w:rsidRPr="008420FD">
        <w:rPr>
          <w:lang w:val="en-AU"/>
        </w:rPr>
        <w:t>Shredded or destroyed</w:t>
      </w:r>
    </w:p>
    <w:p w:rsidR="000C5353" w:rsidRPr="008420FD" w:rsidRDefault="000C5353" w:rsidP="00907B0B">
      <w:pPr>
        <w:pStyle w:val="Bullet2"/>
        <w:rPr>
          <w:lang w:val="en-AU"/>
        </w:rPr>
      </w:pPr>
      <w:r w:rsidRPr="008420FD">
        <w:rPr>
          <w:lang w:val="en-AU"/>
        </w:rPr>
        <w:t>Marked in a manner that identifies them as invalid or outdated</w:t>
      </w:r>
    </w:p>
    <w:p w:rsidR="000C5353" w:rsidRPr="008420FD" w:rsidRDefault="000C5353" w:rsidP="00907B0B">
      <w:pPr>
        <w:pStyle w:val="Bullet2"/>
        <w:rPr>
          <w:lang w:val="en-AU"/>
        </w:rPr>
      </w:pPr>
      <w:r w:rsidRPr="008420FD">
        <w:rPr>
          <w:lang w:val="en-AU"/>
        </w:rPr>
        <w:t>Placed in normal waste</w:t>
      </w:r>
    </w:p>
    <w:p w:rsidR="000C5353" w:rsidRPr="008420FD" w:rsidRDefault="000C5353" w:rsidP="00907B0B">
      <w:pPr>
        <w:pStyle w:val="Bullet2"/>
        <w:rPr>
          <w:lang w:val="en-AU"/>
        </w:rPr>
      </w:pPr>
      <w:r w:rsidRPr="008420FD">
        <w:rPr>
          <w:lang w:val="en-AU"/>
        </w:rPr>
        <w:t>Recycled in line in with organisational values</w:t>
      </w:r>
      <w:r w:rsidR="00907B0B" w:rsidRPr="008420FD">
        <w:rPr>
          <w:lang w:val="en-AU"/>
        </w:rPr>
        <w:t>.</w:t>
      </w:r>
    </w:p>
    <w:p w:rsidR="00BB1506" w:rsidRPr="008420FD" w:rsidRDefault="00BB1506" w:rsidP="00BB1506">
      <w:pPr>
        <w:spacing w:before="80" w:after="120"/>
        <w:rPr>
          <w:rFonts w:ascii="Helvetica" w:eastAsia="Calibri" w:hAnsi="Helvetica" w:cs="Calibri"/>
          <w:b/>
          <w:lang w:eastAsia="ar-SA"/>
        </w:rPr>
      </w:pPr>
      <w:r w:rsidRPr="008420FD">
        <w:rPr>
          <w:b/>
        </w:rPr>
        <w:br w:type="page"/>
      </w:r>
    </w:p>
    <w:p w:rsidR="000C5353" w:rsidRPr="008420FD" w:rsidRDefault="00BB1506" w:rsidP="00907B0B">
      <w:pPr>
        <w:pStyle w:val="Heading3"/>
      </w:pPr>
      <w:r w:rsidRPr="008420FD">
        <w:t xml:space="preserve">Update destination information </w:t>
      </w:r>
    </w:p>
    <w:p w:rsidR="000C5353" w:rsidRPr="008420FD" w:rsidRDefault="000C5353" w:rsidP="00907B0B">
      <w:pPr>
        <w:pStyle w:val="BodyCopy"/>
        <w:rPr>
          <w:noProof w:val="0"/>
        </w:rPr>
      </w:pPr>
      <w:r w:rsidRPr="008420FD">
        <w:rPr>
          <w:noProof w:val="0"/>
        </w:rPr>
        <w:t>In a number of cases whilst the bulk of information in a brochure may be relevant, aspects of them may need to be updated or changed.</w:t>
      </w:r>
    </w:p>
    <w:p w:rsidR="000C5353" w:rsidRPr="008420FD" w:rsidRDefault="000C5353" w:rsidP="00907B0B">
      <w:pPr>
        <w:pStyle w:val="BodyCopy"/>
        <w:rPr>
          <w:noProof w:val="0"/>
        </w:rPr>
      </w:pPr>
      <w:r w:rsidRPr="008420FD">
        <w:rPr>
          <w:noProof w:val="0"/>
        </w:rPr>
        <w:t xml:space="preserve">For most </w:t>
      </w:r>
      <w:r w:rsidR="0088452F" w:rsidRPr="008420FD">
        <w:rPr>
          <w:noProof w:val="0"/>
        </w:rPr>
        <w:t>destination</w:t>
      </w:r>
      <w:r w:rsidRPr="008420FD">
        <w:rPr>
          <w:noProof w:val="0"/>
        </w:rPr>
        <w:t xml:space="preserve"> suppliers, the process of reproducing and transporting new brochures to travel operators globally is a very expensive and resource dependant activity. Therefore when small updates are required, they may ask travel agents to include 'additions' or make 'amendments' to current brochures.</w:t>
      </w:r>
    </w:p>
    <w:p w:rsidR="000C5353" w:rsidRPr="008420FD" w:rsidRDefault="000C5353" w:rsidP="00907B0B">
      <w:pPr>
        <w:pStyle w:val="Heading4"/>
      </w:pPr>
      <w:r w:rsidRPr="008420FD">
        <w:t>Reasons for updates</w:t>
      </w:r>
    </w:p>
    <w:p w:rsidR="000C5353" w:rsidRPr="008420FD" w:rsidRDefault="000C5353" w:rsidP="00907B0B">
      <w:pPr>
        <w:pStyle w:val="BodyCopy"/>
        <w:rPr>
          <w:noProof w:val="0"/>
        </w:rPr>
      </w:pPr>
      <w:r w:rsidRPr="008420FD">
        <w:rPr>
          <w:noProof w:val="0"/>
        </w:rPr>
        <w:t xml:space="preserve">Whilst the reasons for updating promotional </w:t>
      </w:r>
      <w:r w:rsidR="0088452F" w:rsidRPr="008420FD">
        <w:rPr>
          <w:noProof w:val="0"/>
        </w:rPr>
        <w:t>destination</w:t>
      </w:r>
      <w:r w:rsidRPr="008420FD">
        <w:rPr>
          <w:noProof w:val="0"/>
        </w:rPr>
        <w:t xml:space="preserve"> information may be endless, common reasons include:</w:t>
      </w:r>
    </w:p>
    <w:p w:rsidR="000C5353" w:rsidRPr="008420FD" w:rsidRDefault="000C5353" w:rsidP="00907B0B">
      <w:pPr>
        <w:pStyle w:val="Bullet1"/>
      </w:pPr>
      <w:r w:rsidRPr="008420FD">
        <w:t>Price changes</w:t>
      </w:r>
    </w:p>
    <w:p w:rsidR="000C5353" w:rsidRPr="008420FD" w:rsidRDefault="00907B0B" w:rsidP="00907B0B">
      <w:pPr>
        <w:pStyle w:val="Bullet1"/>
      </w:pPr>
      <w:r w:rsidRPr="008420FD">
        <w:rPr>
          <w:noProof/>
          <w:lang w:eastAsia="en-AU"/>
        </w:rPr>
        <w:drawing>
          <wp:anchor distT="0" distB="0" distL="114300" distR="114300" simplePos="0" relativeHeight="252004352" behindDoc="0" locked="0" layoutInCell="1" allowOverlap="1" wp14:anchorId="7374DF11" wp14:editId="659E7A9F">
            <wp:simplePos x="0" y="0"/>
            <wp:positionH relativeFrom="column">
              <wp:posOffset>3314700</wp:posOffset>
            </wp:positionH>
            <wp:positionV relativeFrom="paragraph">
              <wp:posOffset>146685</wp:posOffset>
            </wp:positionV>
            <wp:extent cx="1762125" cy="1171575"/>
            <wp:effectExtent l="0" t="0" r="9525" b="9525"/>
            <wp:wrapSquare wrapText="bothSides"/>
            <wp:docPr id="95" name="Picture 400" descr="shutterstock_858215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5821547.jpg"/>
                    <pic:cNvPicPr/>
                  </pic:nvPicPr>
                  <pic:blipFill>
                    <a:blip r:embed="rId268" cstate="print"/>
                    <a:stretch>
                      <a:fillRect/>
                    </a:stretch>
                  </pic:blipFill>
                  <pic:spPr>
                    <a:xfrm>
                      <a:off x="0" y="0"/>
                      <a:ext cx="1762125" cy="1171575"/>
                    </a:xfrm>
                    <a:prstGeom prst="rect">
                      <a:avLst/>
                    </a:prstGeom>
                  </pic:spPr>
                </pic:pic>
              </a:graphicData>
            </a:graphic>
          </wp:anchor>
        </w:drawing>
      </w:r>
      <w:r w:rsidR="000C5353" w:rsidRPr="008420FD">
        <w:t xml:space="preserve">Changes to </w:t>
      </w:r>
      <w:r w:rsidR="0088452F" w:rsidRPr="008420FD">
        <w:t>destination</w:t>
      </w:r>
      <w:r w:rsidR="000C5353" w:rsidRPr="008420FD">
        <w:t>s and services</w:t>
      </w:r>
    </w:p>
    <w:p w:rsidR="000C5353" w:rsidRPr="008420FD" w:rsidRDefault="000C5353" w:rsidP="00907B0B">
      <w:pPr>
        <w:pStyle w:val="Bullet1"/>
      </w:pPr>
      <w:r w:rsidRPr="008420FD">
        <w:t>New packages</w:t>
      </w:r>
    </w:p>
    <w:p w:rsidR="000C5353" w:rsidRPr="008420FD" w:rsidRDefault="000C5353" w:rsidP="00907B0B">
      <w:pPr>
        <w:pStyle w:val="Bullet1"/>
      </w:pPr>
      <w:r w:rsidRPr="008420FD">
        <w:t>Updated facilities</w:t>
      </w:r>
    </w:p>
    <w:p w:rsidR="000C5353" w:rsidRPr="008420FD" w:rsidRDefault="000C5353" w:rsidP="00907B0B">
      <w:pPr>
        <w:pStyle w:val="Bullet1"/>
      </w:pPr>
      <w:r w:rsidRPr="008420FD">
        <w:t>New attractions</w:t>
      </w:r>
    </w:p>
    <w:p w:rsidR="000C5353" w:rsidRPr="008420FD" w:rsidRDefault="000C5353" w:rsidP="00907B0B">
      <w:pPr>
        <w:pStyle w:val="Bullet1"/>
      </w:pPr>
      <w:r w:rsidRPr="008420FD">
        <w:t>Changes in visa requirements</w:t>
      </w:r>
    </w:p>
    <w:p w:rsidR="000C5353" w:rsidRPr="008420FD" w:rsidRDefault="000C5353" w:rsidP="00907B0B">
      <w:pPr>
        <w:pStyle w:val="Bullet1"/>
      </w:pPr>
      <w:r w:rsidRPr="008420FD">
        <w:t>New management</w:t>
      </w:r>
    </w:p>
    <w:p w:rsidR="000C5353" w:rsidRPr="008420FD" w:rsidRDefault="000C5353" w:rsidP="00907B0B">
      <w:pPr>
        <w:pStyle w:val="Bullet1"/>
      </w:pPr>
      <w:r w:rsidRPr="008420FD">
        <w:t>New awards</w:t>
      </w:r>
    </w:p>
    <w:p w:rsidR="000C5353" w:rsidRPr="008420FD" w:rsidRDefault="000C5353" w:rsidP="00907B0B">
      <w:pPr>
        <w:pStyle w:val="Bullet1"/>
      </w:pPr>
      <w:r w:rsidRPr="008420FD">
        <w:t>Stories of interest</w:t>
      </w:r>
    </w:p>
    <w:p w:rsidR="000C5353" w:rsidRPr="008420FD" w:rsidRDefault="000C5353" w:rsidP="00907B0B">
      <w:pPr>
        <w:pStyle w:val="Bullet1"/>
      </w:pPr>
      <w:r w:rsidRPr="008420FD">
        <w:t>New agreements with partner organisations</w:t>
      </w:r>
      <w:r w:rsidR="00907B0B" w:rsidRPr="008420FD">
        <w:t>.</w:t>
      </w:r>
    </w:p>
    <w:p w:rsidR="000C5353" w:rsidRPr="008420FD" w:rsidRDefault="000C5353" w:rsidP="00907B0B">
      <w:pPr>
        <w:pStyle w:val="Heading4"/>
      </w:pPr>
      <w:r w:rsidRPr="008420FD">
        <w:t xml:space="preserve">Input up-dates and other </w:t>
      </w:r>
      <w:r w:rsidR="0088452F" w:rsidRPr="008420FD">
        <w:t>destination</w:t>
      </w:r>
      <w:r w:rsidRPr="008420FD">
        <w:t xml:space="preserve"> information</w:t>
      </w:r>
    </w:p>
    <w:p w:rsidR="000C5353" w:rsidRPr="008420FD" w:rsidRDefault="000C5353" w:rsidP="00907B0B">
      <w:pPr>
        <w:pStyle w:val="BodyCopy"/>
        <w:rPr>
          <w:noProof w:val="0"/>
        </w:rPr>
      </w:pPr>
      <w:r w:rsidRPr="008420FD">
        <w:rPr>
          <w:noProof w:val="0"/>
        </w:rPr>
        <w:t xml:space="preserve">Ways in which </w:t>
      </w:r>
      <w:r w:rsidR="0088452F" w:rsidRPr="008420FD">
        <w:rPr>
          <w:noProof w:val="0"/>
        </w:rPr>
        <w:t>destination</w:t>
      </w:r>
      <w:r w:rsidRPr="008420FD">
        <w:rPr>
          <w:noProof w:val="0"/>
        </w:rPr>
        <w:t xml:space="preserve"> information can be updated include:</w:t>
      </w:r>
    </w:p>
    <w:p w:rsidR="000C5353" w:rsidRPr="008420FD" w:rsidRDefault="000C5353" w:rsidP="00907B0B">
      <w:pPr>
        <w:pStyle w:val="Bullet1"/>
      </w:pPr>
      <w:r w:rsidRPr="008420FD">
        <w:t xml:space="preserve">Adding new information as soon as possible to ensure currency of </w:t>
      </w:r>
      <w:r w:rsidR="0088452F" w:rsidRPr="008420FD">
        <w:t>destination</w:t>
      </w:r>
      <w:r w:rsidRPr="008420FD">
        <w:t xml:space="preserve"> information inventory</w:t>
      </w:r>
    </w:p>
    <w:p w:rsidR="000C5353" w:rsidRPr="008420FD" w:rsidRDefault="00907B0B" w:rsidP="00907B0B">
      <w:pPr>
        <w:pStyle w:val="Bullet1"/>
      </w:pPr>
      <w:r w:rsidRPr="008420FD">
        <w:rPr>
          <w:noProof/>
          <w:lang w:eastAsia="en-AU"/>
        </w:rPr>
        <w:drawing>
          <wp:anchor distT="0" distB="0" distL="114300" distR="114300" simplePos="0" relativeHeight="252005376" behindDoc="0" locked="0" layoutInCell="1" allowOverlap="1" wp14:anchorId="20B988B9" wp14:editId="08BEEE03">
            <wp:simplePos x="0" y="0"/>
            <wp:positionH relativeFrom="column">
              <wp:posOffset>4057650</wp:posOffset>
            </wp:positionH>
            <wp:positionV relativeFrom="paragraph">
              <wp:posOffset>74930</wp:posOffset>
            </wp:positionV>
            <wp:extent cx="1666875" cy="1247775"/>
            <wp:effectExtent l="0" t="0" r="9525" b="9525"/>
            <wp:wrapSquare wrapText="bothSides"/>
            <wp:docPr id="402" name="Picture 401" descr="W261_news_shutterstock_112162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261_news_shutterstock_112162565.jpg"/>
                    <pic:cNvPicPr/>
                  </pic:nvPicPr>
                  <pic:blipFill>
                    <a:blip r:embed="rId269" cstate="print"/>
                    <a:stretch>
                      <a:fillRect/>
                    </a:stretch>
                  </pic:blipFill>
                  <pic:spPr>
                    <a:xfrm>
                      <a:off x="0" y="0"/>
                      <a:ext cx="1666875" cy="1247775"/>
                    </a:xfrm>
                    <a:prstGeom prst="rect">
                      <a:avLst/>
                    </a:prstGeom>
                  </pic:spPr>
                </pic:pic>
              </a:graphicData>
            </a:graphic>
          </wp:anchor>
        </w:drawing>
      </w:r>
      <w:r w:rsidR="000C5353" w:rsidRPr="008420FD">
        <w:t>Ensuring related hard copy material is removed or amended, including promotional material and hard copy information used by staff for selling activities</w:t>
      </w:r>
    </w:p>
    <w:p w:rsidR="000C5353" w:rsidRPr="008420FD" w:rsidRDefault="000C5353" w:rsidP="00907B0B">
      <w:pPr>
        <w:pStyle w:val="Bullet1"/>
      </w:pPr>
      <w:r w:rsidRPr="008420FD">
        <w:t>Updated with new promotional information or pages</w:t>
      </w:r>
    </w:p>
    <w:p w:rsidR="000C5353" w:rsidRPr="008420FD" w:rsidRDefault="000C5353" w:rsidP="00907B0B">
      <w:pPr>
        <w:pStyle w:val="Bullet1"/>
      </w:pPr>
      <w:r w:rsidRPr="008420FD">
        <w:t xml:space="preserve">Amended by removing selected pages </w:t>
      </w:r>
    </w:p>
    <w:p w:rsidR="000C5353" w:rsidRPr="008420FD" w:rsidRDefault="000C5353" w:rsidP="00907B0B">
      <w:pPr>
        <w:pStyle w:val="Bullet1"/>
      </w:pPr>
      <w:r w:rsidRPr="008420FD">
        <w:t>Ensuring accuracy of data entry.</w:t>
      </w:r>
    </w:p>
    <w:p w:rsidR="000C5353" w:rsidRPr="008420FD" w:rsidRDefault="000C5353" w:rsidP="000C5353">
      <w:pPr>
        <w:rPr>
          <w:rFonts w:ascii="Helvetica" w:eastAsia="Calibri" w:hAnsi="Helvetica" w:cs="Calibri"/>
          <w:lang w:eastAsia="ar-SA"/>
        </w:rPr>
      </w:pPr>
      <w:r w:rsidRPr="008420FD">
        <w:br w:type="page"/>
      </w:r>
    </w:p>
    <w:p w:rsidR="00907B0B" w:rsidRPr="008420FD" w:rsidRDefault="00907B0B" w:rsidP="00907B0B">
      <w:pPr>
        <w:pStyle w:val="Bullet1"/>
        <w:numPr>
          <w:ilvl w:val="0"/>
          <w:numId w:val="0"/>
        </w:numPr>
        <w:ind w:left="357"/>
      </w:pPr>
      <w:r w:rsidRPr="008420FD">
        <w:rPr>
          <w:noProof/>
          <w:lang w:eastAsia="en-AU"/>
        </w:rPr>
        <mc:AlternateContent>
          <mc:Choice Requires="wpg">
            <w:drawing>
              <wp:anchor distT="0" distB="0" distL="114300" distR="114300" simplePos="0" relativeHeight="252240896" behindDoc="0" locked="0" layoutInCell="1" allowOverlap="1" wp14:anchorId="2CC97D83" wp14:editId="48E0E447">
                <wp:simplePos x="0" y="0"/>
                <wp:positionH relativeFrom="column">
                  <wp:posOffset>0</wp:posOffset>
                </wp:positionH>
                <wp:positionV relativeFrom="paragraph">
                  <wp:posOffset>53340</wp:posOffset>
                </wp:positionV>
                <wp:extent cx="5592445" cy="981710"/>
                <wp:effectExtent l="0" t="0" r="8255" b="8890"/>
                <wp:wrapNone/>
                <wp:docPr id="40" name="Group 40"/>
                <wp:cNvGraphicFramePr/>
                <a:graphic xmlns:a="http://schemas.openxmlformats.org/drawingml/2006/main">
                  <a:graphicData uri="http://schemas.microsoft.com/office/word/2010/wordprocessingGroup">
                    <wpg:wgp>
                      <wpg:cNvGrpSpPr/>
                      <wpg:grpSpPr>
                        <a:xfrm>
                          <a:off x="0" y="0"/>
                          <a:ext cx="5592445" cy="981710"/>
                          <a:chOff x="0" y="0"/>
                          <a:chExt cx="5592726" cy="981710"/>
                        </a:xfrm>
                      </wpg:grpSpPr>
                      <wps:wsp>
                        <wps:cNvPr id="44" name="Text Box 44"/>
                        <wps:cNvSpPr txBox="1"/>
                        <wps:spPr>
                          <a:xfrm>
                            <a:off x="0" y="0"/>
                            <a:ext cx="1219200" cy="635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907B0B">
                              <w:pPr>
                                <w:spacing w:after="0" w:line="240" w:lineRule="auto"/>
                                <w:jc w:val="center"/>
                                <w:rPr>
                                  <w:rFonts w:ascii="Helvetica" w:hAnsi="Helvetica" w:cs="Chevin-DemiBold"/>
                                  <w:b/>
                                  <w:bCs/>
                                  <w:i/>
                                  <w:sz w:val="32"/>
                                  <w:szCs w:val="32"/>
                                  <w:lang w:val="en-US"/>
                                </w:rPr>
                              </w:pPr>
                            </w:p>
                            <w:p w:rsidR="004C669D" w:rsidRDefault="004C669D" w:rsidP="00907B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1219200" y="0"/>
                            <a:ext cx="4373526" cy="9817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C669D" w:rsidRDefault="004C669D" w:rsidP="00907B0B">
                              <w:pPr>
                                <w:spacing w:before="240" w:after="120" w:line="240" w:lineRule="auto"/>
                              </w:pPr>
                              <w:r>
                                <w:rPr>
                                  <w:rFonts w:ascii="Helvetica" w:hAnsi="Helvetica" w:cs="Chevin-DemiBold"/>
                                  <w:b/>
                                  <w:bCs/>
                                  <w:i/>
                                  <w:sz w:val="32"/>
                                  <w:szCs w:val="32"/>
                                  <w:lang w:val="en-US"/>
                                </w:rPr>
                                <w:t>Identify need to replenish, remove or update destination inventory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0" y="635000"/>
                            <a:ext cx="1261538" cy="346710"/>
                          </a:xfrm>
                          <a:prstGeom prst="rect">
                            <a:avLst/>
                          </a:prstGeom>
                          <a:solidFill>
                            <a:sysClr val="window" lastClr="FFFFFF"/>
                          </a:solidFill>
                          <a:ln w="6350">
                            <a:noFill/>
                          </a:ln>
                          <a:effectLst/>
                        </wps:spPr>
                        <wps:txbx>
                          <w:txbxContent>
                            <w:p w:rsidR="004C669D" w:rsidRPr="000D4B98" w:rsidRDefault="004C669D" w:rsidP="00907B0B">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23</w:t>
                              </w:r>
                            </w:p>
                            <w:p w:rsidR="004C669D" w:rsidRDefault="004C669D" w:rsidP="00907B0B">
                              <w:pPr>
                                <w:spacing w:after="0" w:line="240" w:lineRule="auto"/>
                                <w:jc w:val="center"/>
                                <w:rPr>
                                  <w:rFonts w:ascii="Helvetica" w:hAnsi="Helvetica" w:cs="Chevin-DemiBold"/>
                                  <w:b/>
                                  <w:bCs/>
                                  <w:i/>
                                  <w:sz w:val="32"/>
                                  <w:szCs w:val="32"/>
                                  <w:lang w:val="en-US"/>
                                </w:rPr>
                              </w:pPr>
                            </w:p>
                            <w:p w:rsidR="004C669D" w:rsidRDefault="004C669D" w:rsidP="00907B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40" o:spid="_x0000_s1140" style="position:absolute;left:0;text-align:left;margin-left:0;margin-top:4.2pt;width:440.35pt;height:77.3pt;z-index:252240896;mso-width-relative:margin" coordsize="55927,9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">
                <v:shape id="Text Box 44" o:spid="_x0000_s1141" type="#_x0000_t202" style="position:absolute;width:12192;height:6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8zkcUA&#10;AADbAAAADwAAAGRycy9kb3ducmV2LnhtbESPT4vCMBTE74LfITxhb5oqKqUaRQrisujBP5e9vW2e&#10;bbF5qU3U7n76jSB4HGbmN8x82ZpK3KlxpWUFw0EEgjizuuRcwem47scgnEfWWFkmBb/kYLnoduaY&#10;aPvgPd0PPhcBwi5BBYX3dSKlywoy6Aa2Jg7e2TYGfZBNLnWDjwA3lRxF0VQaLDksFFhTWlB2OdyM&#10;gq90vcP9z8jEf1W62Z5X9fX0PVHqo9euZiA8tf4dfrU/tYLxG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nzORxQAAANsAAAAPAAAAAAAAAAAAAAAAAJgCAABkcnMv&#10;ZG93bnJldi54bWxQSwUGAAAAAAQABAD1AAAAigMAAAAA&#10;" filled="f" stroked="f" strokeweight=".5pt">
                  <v:textbox>
                    <w:txbxContent>
                      <w:p w:rsidR="004C669D" w:rsidRDefault="004C669D" w:rsidP="00907B0B">
                        <w:pPr>
                          <w:spacing w:after="0" w:line="240" w:lineRule="auto"/>
                          <w:jc w:val="center"/>
                          <w:rPr>
                            <w:rFonts w:ascii="Helvetica" w:hAnsi="Helvetica" w:cs="Chevin-DemiBold"/>
                            <w:b/>
                            <w:bCs/>
                            <w:i/>
                            <w:sz w:val="32"/>
                            <w:szCs w:val="32"/>
                            <w:lang w:val="en-US"/>
                          </w:rPr>
                        </w:pPr>
                      </w:p>
                      <w:p w:rsidR="004C669D" w:rsidRDefault="004C669D" w:rsidP="00907B0B"/>
                    </w:txbxContent>
                  </v:textbox>
                </v:shape>
                <v:shape id="Text Box 47" o:spid="_x0000_s1142" type="#_x0000_t202" style="position:absolute;left:12192;width:43735;height:9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nwscYA&#10;AADbAAAADwAAAGRycy9kb3ducmV2LnhtbESPQWvCQBSE74L/YXmCF9FNa1slukop2kpvNbbi7ZF9&#10;JsHs25Bdk/TfdwuCx2FmvmGW686UoqHaFZYVPEwiEMSp1QVnCg7JdjwH4TyyxtIyKfglB+tVv7fE&#10;WNuWv6jZ+0wECLsYFeTeV7GULs3JoJvYijh4Z1sb9EHWmdQ1tgFuSvkYRS/SYMFhIceK3nJKL/ur&#10;UXAaZcdP171/t9PnabX5aJLZj06UGg661wUIT52/h2/tnVbwNIP/L+EH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rnwscYAAADbAAAADwAAAAAAAAAAAAAAAACYAgAAZHJz&#10;L2Rvd25yZXYueG1sUEsFBgAAAAAEAAQA9QAAAIsDAAAAAA==&#10;" fillcolor="white [3201]" stroked="f" strokeweight=".5pt">
                  <v:textbox>
                    <w:txbxContent>
                      <w:p w:rsidR="004C669D" w:rsidRDefault="004C669D" w:rsidP="00907B0B">
                        <w:pPr>
                          <w:spacing w:before="240" w:after="120" w:line="240" w:lineRule="auto"/>
                        </w:pPr>
                        <w:r>
                          <w:rPr>
                            <w:rFonts w:ascii="Helvetica" w:hAnsi="Helvetica" w:cs="Chevin-DemiBold"/>
                            <w:b/>
                            <w:bCs/>
                            <w:i/>
                            <w:sz w:val="32"/>
                            <w:szCs w:val="32"/>
                            <w:lang w:val="en-US"/>
                          </w:rPr>
                          <w:t>Identify need to replenish, remove or update destination inventory</w:t>
                        </w:r>
                      </w:p>
                    </w:txbxContent>
                  </v:textbox>
                </v:shape>
                <v:shape id="Text Box 48" o:spid="_x0000_s1143" type="#_x0000_t202" style="position:absolute;top:6350;width:12615;height:34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MMYcIA&#10;AADbAAAADwAAAGRycy9kb3ducmV2LnhtbERPXWvCMBR9H+w/hDvYm00nQ0ZnFBkbKljUTvD10lzb&#10;bs1NSaKt/vrlQdjj4XxP54NpxYWcbywreElSEMSl1Q1XCg7fX6M3ED4ga2wtk4IreZjPHh+mmGnb&#10;854uRahEDGGfoYI6hC6T0pc1GfSJ7Ygjd7LOYIjQVVI77GO4aeU4TSfSYMOxocaOPmoqf4uzUXDs&#10;i6Xbrtc/u26V37a3It/QZ67U89OweAcRaAj/4rt7pRW8xrHxS/wBcv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wxhwgAAANsAAAAPAAAAAAAAAAAAAAAAAJgCAABkcnMvZG93&#10;bnJldi54bWxQSwUGAAAAAAQABAD1AAAAhwMAAAAA&#10;" fillcolor="window" stroked="f" strokeweight=".5pt">
                  <v:textbox>
                    <w:txbxContent>
                      <w:p w:rsidR="004C669D" w:rsidRPr="000D4B98" w:rsidRDefault="004C669D" w:rsidP="00907B0B">
                        <w:pPr>
                          <w:spacing w:after="0" w:line="240" w:lineRule="auto"/>
                          <w:jc w:val="center"/>
                        </w:pPr>
                        <w:r w:rsidRPr="00F418D7">
                          <w:rPr>
                            <w:rFonts w:ascii="Helvetica" w:hAnsi="Helvetica" w:cs="Chevin-DemiBold"/>
                            <w:b/>
                            <w:bCs/>
                            <w:i/>
                            <w:sz w:val="32"/>
                            <w:szCs w:val="32"/>
                            <w:lang w:val="en-US"/>
                          </w:rPr>
                          <w:t xml:space="preserve">Activity </w:t>
                        </w:r>
                        <w:r>
                          <w:rPr>
                            <w:rFonts w:ascii="Helvetica" w:hAnsi="Helvetica" w:cs="Chevin-DemiBold"/>
                            <w:b/>
                            <w:bCs/>
                            <w:i/>
                            <w:sz w:val="32"/>
                            <w:szCs w:val="32"/>
                            <w:lang w:val="en-US"/>
                          </w:rPr>
                          <w:t>23</w:t>
                        </w:r>
                      </w:p>
                      <w:p w:rsidR="004C669D" w:rsidRDefault="004C669D" w:rsidP="00907B0B">
                        <w:pPr>
                          <w:spacing w:after="0" w:line="240" w:lineRule="auto"/>
                          <w:jc w:val="center"/>
                          <w:rPr>
                            <w:rFonts w:ascii="Helvetica" w:hAnsi="Helvetica" w:cs="Chevin-DemiBold"/>
                            <w:b/>
                            <w:bCs/>
                            <w:i/>
                            <w:sz w:val="32"/>
                            <w:szCs w:val="32"/>
                            <w:lang w:val="en-US"/>
                          </w:rPr>
                        </w:pPr>
                      </w:p>
                      <w:p w:rsidR="004C669D" w:rsidRDefault="004C669D" w:rsidP="00907B0B"/>
                    </w:txbxContent>
                  </v:textbox>
                </v:shape>
              </v:group>
            </w:pict>
          </mc:Fallback>
        </mc:AlternateContent>
      </w:r>
      <w:r w:rsidRPr="008420FD">
        <w:rPr>
          <w:noProof/>
          <w:lang w:eastAsia="en-AU"/>
        </w:rPr>
        <mc:AlternateContent>
          <mc:Choice Requires="wps">
            <w:drawing>
              <wp:anchor distT="0" distB="0" distL="114300" distR="114300" simplePos="0" relativeHeight="252241920" behindDoc="1" locked="0" layoutInCell="1" allowOverlap="1" wp14:anchorId="76A261E3" wp14:editId="4E924976">
                <wp:simplePos x="0" y="0"/>
                <wp:positionH relativeFrom="column">
                  <wp:posOffset>-98637</wp:posOffset>
                </wp:positionH>
                <wp:positionV relativeFrom="paragraph">
                  <wp:posOffset>11430</wp:posOffset>
                </wp:positionV>
                <wp:extent cx="5791200" cy="1100243"/>
                <wp:effectExtent l="0" t="0" r="19050" b="24130"/>
                <wp:wrapNone/>
                <wp:docPr id="56" name="Text Box 56"/>
                <wp:cNvGraphicFramePr/>
                <a:graphic xmlns:a="http://schemas.openxmlformats.org/drawingml/2006/main">
                  <a:graphicData uri="http://schemas.microsoft.com/office/word/2010/wordprocessingShape">
                    <wps:wsp>
                      <wps:cNvSpPr txBox="1"/>
                      <wps:spPr>
                        <a:xfrm>
                          <a:off x="0" y="0"/>
                          <a:ext cx="5791200" cy="1100243"/>
                        </a:xfrm>
                        <a:prstGeom prst="rect">
                          <a:avLst/>
                        </a:prstGeom>
                        <a:ln w="9525"/>
                      </wps:spPr>
                      <wps:style>
                        <a:lnRef idx="2">
                          <a:schemeClr val="accent1"/>
                        </a:lnRef>
                        <a:fillRef idx="1">
                          <a:schemeClr val="lt1"/>
                        </a:fillRef>
                        <a:effectRef idx="0">
                          <a:schemeClr val="accent1"/>
                        </a:effectRef>
                        <a:fontRef idx="minor">
                          <a:schemeClr val="dk1"/>
                        </a:fontRef>
                      </wps:style>
                      <wps:txbx>
                        <w:txbxContent>
                          <w:p w:rsidR="004C669D" w:rsidRDefault="004C669D" w:rsidP="00907B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6" o:spid="_x0000_s1144" type="#_x0000_t202" style="position:absolute;left:0;text-align:left;margin-left:-7.75pt;margin-top:.9pt;width:456pt;height:86.65pt;z-index:-25107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" fillcolor="white [3201]" strokecolor="#4f81bd [3204]">
                <v:textbox>
                  <w:txbxContent>
                    <w:p w:rsidR="004C669D" w:rsidRDefault="004C669D" w:rsidP="00907B0B"/>
                  </w:txbxContent>
                </v:textbox>
              </v:shape>
            </w:pict>
          </mc:Fallback>
        </mc:AlternateContent>
      </w:r>
      <w:r w:rsidRPr="008420FD">
        <w:rPr>
          <w:noProof/>
          <w:lang w:eastAsia="en-AU"/>
        </w:rPr>
        <w:drawing>
          <wp:anchor distT="0" distB="0" distL="114300" distR="114300" simplePos="0" relativeHeight="252239872" behindDoc="0" locked="0" layoutInCell="1" allowOverlap="1" wp14:anchorId="5D19016B" wp14:editId="23583FA3">
            <wp:simplePos x="0" y="0"/>
            <wp:positionH relativeFrom="column">
              <wp:posOffset>363220</wp:posOffset>
            </wp:positionH>
            <wp:positionV relativeFrom="paragraph">
              <wp:posOffset>58420</wp:posOffset>
            </wp:positionV>
            <wp:extent cx="647700" cy="628650"/>
            <wp:effectExtent l="0" t="0" r="0" b="0"/>
            <wp:wrapSquare wrapText="bothSides"/>
            <wp:docPr id="273" name="Picture 35"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ctivity"/>
                    <pic:cNvPicPr>
                      <a:picLocks noChangeAspect="1" noChangeArrowheads="1"/>
                    </pic:cNvPicPr>
                  </pic:nvPicPr>
                  <pic:blipFill>
                    <a:blip r:embed="rId111" cstate="print"/>
                    <a:srcRect/>
                    <a:stretch>
                      <a:fillRect/>
                    </a:stretch>
                  </pic:blipFill>
                  <pic:spPr bwMode="auto">
                    <a:xfrm>
                      <a:off x="0" y="0"/>
                      <a:ext cx="647700" cy="628650"/>
                    </a:xfrm>
                    <a:prstGeom prst="rect">
                      <a:avLst/>
                    </a:prstGeom>
                    <a:noFill/>
                    <a:ln w="9525">
                      <a:noFill/>
                      <a:miter lim="800000"/>
                      <a:headEnd/>
                      <a:tailEnd/>
                    </a:ln>
                  </pic:spPr>
                </pic:pic>
              </a:graphicData>
            </a:graphic>
          </wp:anchor>
        </w:drawing>
      </w:r>
    </w:p>
    <w:p w:rsidR="00907B0B" w:rsidRPr="008420FD" w:rsidRDefault="00907B0B" w:rsidP="00907B0B"/>
    <w:p w:rsidR="00907B0B" w:rsidRPr="008420FD" w:rsidRDefault="00907B0B" w:rsidP="00907B0B">
      <w:pPr>
        <w:pStyle w:val="BodyCopy"/>
        <w:rPr>
          <w:noProof w:val="0"/>
        </w:rPr>
      </w:pPr>
    </w:p>
    <w:p w:rsidR="00907B0B" w:rsidRPr="008420FD" w:rsidRDefault="00907B0B" w:rsidP="00907B0B">
      <w:pPr>
        <w:pStyle w:val="BodyCopy"/>
        <w:rPr>
          <w:noProof w:val="0"/>
        </w:rPr>
      </w:pPr>
    </w:p>
    <w:p w:rsidR="00907B0B" w:rsidRPr="008420FD" w:rsidRDefault="00907B0B" w:rsidP="00907B0B">
      <w:pPr>
        <w:pStyle w:val="BodyCopy"/>
        <w:rPr>
          <w:noProof w:val="0"/>
        </w:rPr>
      </w:pPr>
    </w:p>
    <w:p w:rsidR="000C5353" w:rsidRPr="008420FD" w:rsidRDefault="000C5353" w:rsidP="00907B0B">
      <w:pPr>
        <w:pStyle w:val="BodyCopy"/>
        <w:rPr>
          <w:noProof w:val="0"/>
        </w:rPr>
      </w:pPr>
      <w:r w:rsidRPr="008420FD">
        <w:rPr>
          <w:noProof w:val="0"/>
        </w:rPr>
        <w:t xml:space="preserve">You are required to interview a travel agency to identify the processes they follow to ensure their </w:t>
      </w:r>
      <w:r w:rsidR="0088452F" w:rsidRPr="008420FD">
        <w:rPr>
          <w:noProof w:val="0"/>
        </w:rPr>
        <w:t>destination</w:t>
      </w:r>
      <w:r w:rsidRPr="008420FD">
        <w:rPr>
          <w:noProof w:val="0"/>
        </w:rPr>
        <w:t xml:space="preserve"> knowledge inventory is managed including:</w:t>
      </w:r>
    </w:p>
    <w:p w:rsidR="000C5353" w:rsidRPr="008420FD" w:rsidRDefault="00907B0B" w:rsidP="00907B0B">
      <w:pPr>
        <w:pStyle w:val="Bullet1"/>
      </w:pPr>
      <w:r w:rsidRPr="008420FD">
        <w:rPr>
          <w:noProof/>
          <w:lang w:eastAsia="en-AU"/>
        </w:rPr>
        <w:drawing>
          <wp:anchor distT="0" distB="0" distL="114300" distR="114300" simplePos="0" relativeHeight="252008448" behindDoc="0" locked="0" layoutInCell="1" allowOverlap="1" wp14:anchorId="17AE6C6E" wp14:editId="1982776E">
            <wp:simplePos x="0" y="0"/>
            <wp:positionH relativeFrom="column">
              <wp:posOffset>3970020</wp:posOffset>
            </wp:positionH>
            <wp:positionV relativeFrom="paragraph">
              <wp:posOffset>1905</wp:posOffset>
            </wp:positionV>
            <wp:extent cx="1731010" cy="1152525"/>
            <wp:effectExtent l="0" t="0" r="2540" b="9525"/>
            <wp:wrapSquare wrapText="bothSides"/>
            <wp:docPr id="408" name="Picture 406" descr="shutterstock_172395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395437.jpg"/>
                    <pic:cNvPicPr/>
                  </pic:nvPicPr>
                  <pic:blipFill>
                    <a:blip r:embed="rId270" cstate="print"/>
                    <a:stretch>
                      <a:fillRect/>
                    </a:stretch>
                  </pic:blipFill>
                  <pic:spPr>
                    <a:xfrm>
                      <a:off x="0" y="0"/>
                      <a:ext cx="1731010" cy="1152525"/>
                    </a:xfrm>
                    <a:prstGeom prst="rect">
                      <a:avLst/>
                    </a:prstGeom>
                  </pic:spPr>
                </pic:pic>
              </a:graphicData>
            </a:graphic>
          </wp:anchor>
        </w:drawing>
      </w:r>
      <w:r w:rsidR="000C5353" w:rsidRPr="008420FD">
        <w:t>Having sufficient adequate stock levels</w:t>
      </w:r>
    </w:p>
    <w:p w:rsidR="000C5353" w:rsidRPr="008420FD" w:rsidRDefault="000C5353" w:rsidP="00907B0B">
      <w:pPr>
        <w:pStyle w:val="Bullet1"/>
      </w:pPr>
      <w:r w:rsidRPr="008420FD">
        <w:t>Handling low stock levels</w:t>
      </w:r>
      <w:r w:rsidRPr="008420FD">
        <w:rPr>
          <w:rFonts w:cs="Chevin-DemiBold"/>
          <w:b/>
          <w:bCs/>
          <w:i/>
          <w:sz w:val="32"/>
          <w:szCs w:val="32"/>
        </w:rPr>
        <w:t xml:space="preserve"> </w:t>
      </w:r>
    </w:p>
    <w:p w:rsidR="000C5353" w:rsidRPr="008420FD" w:rsidRDefault="000C5353" w:rsidP="00907B0B">
      <w:pPr>
        <w:pStyle w:val="Bullet1"/>
      </w:pPr>
      <w:r w:rsidRPr="008420FD">
        <w:t>Requesting additional stock allocations</w:t>
      </w:r>
    </w:p>
    <w:p w:rsidR="000C5353" w:rsidRPr="008420FD" w:rsidRDefault="000C5353" w:rsidP="00907B0B">
      <w:pPr>
        <w:pStyle w:val="Bullet1"/>
      </w:pPr>
      <w:r w:rsidRPr="008420FD">
        <w:t>Ensuring outdated stock is removed</w:t>
      </w:r>
    </w:p>
    <w:p w:rsidR="000C5353" w:rsidRPr="008420FD" w:rsidRDefault="000C5353" w:rsidP="00907B0B">
      <w:pPr>
        <w:pStyle w:val="Bullet1"/>
      </w:pPr>
      <w:r w:rsidRPr="008420FD">
        <w:t>Ensuring stock items are updated or amended</w:t>
      </w:r>
      <w:r w:rsidR="00907B0B" w:rsidRPr="008420FD">
        <w:t>.</w:t>
      </w:r>
    </w:p>
    <w:p w:rsidR="000C5353" w:rsidRPr="008420FD" w:rsidRDefault="000C5353" w:rsidP="000C5353">
      <w:pPr>
        <w:pStyle w:val="ListParagraph"/>
        <w:autoSpaceDE w:val="0"/>
        <w:autoSpaceDN w:val="0"/>
        <w:adjustRightInd w:val="0"/>
        <w:spacing w:before="80" w:after="120" w:line="240" w:lineRule="auto"/>
        <w:ind w:left="0"/>
        <w:rPr>
          <w:rFonts w:ascii="Helvetica" w:hAnsi="Helvetica"/>
        </w:rPr>
      </w:pPr>
    </w:p>
    <w:tbl>
      <w:tblPr>
        <w:tblStyle w:val="TableGrid"/>
        <w:tblW w:w="5000" w:type="pct"/>
        <w:tblLook w:val="04A0" w:firstRow="1" w:lastRow="0" w:firstColumn="1" w:lastColumn="0" w:noHBand="0" w:noVBand="1"/>
      </w:tblPr>
      <w:tblGrid>
        <w:gridCol w:w="2918"/>
        <w:gridCol w:w="6324"/>
      </w:tblGrid>
      <w:tr w:rsidR="000C5353" w:rsidRPr="008420FD" w:rsidTr="00B90C0D">
        <w:tc>
          <w:tcPr>
            <w:tcW w:w="9180" w:type="dxa"/>
            <w:gridSpan w:val="2"/>
          </w:tcPr>
          <w:p w:rsidR="000C5353" w:rsidRPr="008420FD" w:rsidRDefault="00B90C0D" w:rsidP="00B90C0D">
            <w:pPr>
              <w:pStyle w:val="TableTextBold"/>
              <w:rPr>
                <w:noProof w:val="0"/>
              </w:rPr>
            </w:pPr>
            <w:r w:rsidRPr="008420FD">
              <w:rPr>
                <w:noProof w:val="0"/>
              </w:rPr>
              <w:t>Company Name:</w:t>
            </w:r>
          </w:p>
        </w:tc>
      </w:tr>
      <w:tr w:rsidR="000C5353" w:rsidRPr="008420FD" w:rsidTr="00B90C0D">
        <w:tc>
          <w:tcPr>
            <w:tcW w:w="9180" w:type="dxa"/>
            <w:gridSpan w:val="2"/>
          </w:tcPr>
          <w:p w:rsidR="000C5353" w:rsidRPr="008420FD" w:rsidRDefault="00B90C0D" w:rsidP="00B90C0D">
            <w:pPr>
              <w:pStyle w:val="TableTextBold"/>
              <w:rPr>
                <w:noProof w:val="0"/>
              </w:rPr>
            </w:pPr>
            <w:r w:rsidRPr="008420FD">
              <w:rPr>
                <w:noProof w:val="0"/>
              </w:rPr>
              <w:t xml:space="preserve">Contact Person:  </w:t>
            </w:r>
          </w:p>
        </w:tc>
      </w:tr>
      <w:tr w:rsidR="000C5353" w:rsidRPr="008420FD" w:rsidTr="00B90C0D">
        <w:tc>
          <w:tcPr>
            <w:tcW w:w="2898" w:type="dxa"/>
          </w:tcPr>
          <w:p w:rsidR="000C5353" w:rsidRPr="008420FD" w:rsidRDefault="000C5353" w:rsidP="00B90C0D">
            <w:pPr>
              <w:pStyle w:val="TableText"/>
              <w:rPr>
                <w:noProof w:val="0"/>
              </w:rPr>
            </w:pPr>
            <w:r w:rsidRPr="008420FD">
              <w:rPr>
                <w:noProof w:val="0"/>
              </w:rPr>
              <w:t>How do they ensure they have sufficient adequate stock levels?</w:t>
            </w: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r w:rsidR="000C5353" w:rsidRPr="008420FD" w:rsidTr="00B90C0D">
        <w:tc>
          <w:tcPr>
            <w:tcW w:w="2898" w:type="dxa"/>
          </w:tcPr>
          <w:p w:rsidR="000C5353" w:rsidRPr="008420FD" w:rsidRDefault="000C5353" w:rsidP="00B90C0D">
            <w:pPr>
              <w:pStyle w:val="TableText"/>
              <w:rPr>
                <w:noProof w:val="0"/>
              </w:rPr>
            </w:pPr>
            <w:r w:rsidRPr="008420FD">
              <w:rPr>
                <w:noProof w:val="0"/>
              </w:rPr>
              <w:t>What are reasons why their stock levels may be in high demand?</w:t>
            </w: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r w:rsidR="000C5353" w:rsidRPr="008420FD" w:rsidTr="00B90C0D">
        <w:tc>
          <w:tcPr>
            <w:tcW w:w="2898" w:type="dxa"/>
          </w:tcPr>
          <w:p w:rsidR="000C5353" w:rsidRPr="008420FD" w:rsidRDefault="000C5353" w:rsidP="00B90C0D">
            <w:pPr>
              <w:pStyle w:val="TableText"/>
              <w:rPr>
                <w:noProof w:val="0"/>
              </w:rPr>
            </w:pPr>
            <w:r w:rsidRPr="008420FD">
              <w:rPr>
                <w:noProof w:val="0"/>
              </w:rPr>
              <w:t>How do they handle low stock level situations?</w:t>
            </w:r>
          </w:p>
          <w:p w:rsidR="000C5353" w:rsidRPr="008420FD" w:rsidRDefault="000C5353" w:rsidP="00B90C0D">
            <w:pPr>
              <w:pStyle w:val="TableText"/>
              <w:rPr>
                <w:noProof w:val="0"/>
              </w:rPr>
            </w:pP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r w:rsidR="000C5353" w:rsidRPr="008420FD" w:rsidTr="00B90C0D">
        <w:tc>
          <w:tcPr>
            <w:tcW w:w="2898" w:type="dxa"/>
          </w:tcPr>
          <w:p w:rsidR="000C5353" w:rsidRPr="008420FD" w:rsidRDefault="000C5353" w:rsidP="00B90C0D">
            <w:pPr>
              <w:pStyle w:val="TableText"/>
              <w:rPr>
                <w:noProof w:val="0"/>
              </w:rPr>
            </w:pPr>
            <w:r w:rsidRPr="008420FD">
              <w:rPr>
                <w:noProof w:val="0"/>
              </w:rPr>
              <w:t>What are the methods used to request additional stock allocations?</w:t>
            </w: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r w:rsidR="000C5353" w:rsidRPr="008420FD" w:rsidTr="00B90C0D">
        <w:tc>
          <w:tcPr>
            <w:tcW w:w="2898" w:type="dxa"/>
          </w:tcPr>
          <w:p w:rsidR="000C5353" w:rsidRPr="008420FD" w:rsidRDefault="000C5353" w:rsidP="00B90C0D">
            <w:pPr>
              <w:pStyle w:val="TableText"/>
              <w:rPr>
                <w:noProof w:val="0"/>
              </w:rPr>
            </w:pPr>
            <w:r w:rsidRPr="008420FD">
              <w:rPr>
                <w:noProof w:val="0"/>
              </w:rPr>
              <w:t xml:space="preserve">How do they remove outdated stock? </w:t>
            </w: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r w:rsidR="000C5353" w:rsidRPr="008420FD" w:rsidTr="00B90C0D">
        <w:tc>
          <w:tcPr>
            <w:tcW w:w="2898" w:type="dxa"/>
          </w:tcPr>
          <w:p w:rsidR="000C5353" w:rsidRPr="008420FD" w:rsidRDefault="000C5353" w:rsidP="00B90C0D">
            <w:pPr>
              <w:pStyle w:val="TableText"/>
              <w:rPr>
                <w:noProof w:val="0"/>
              </w:rPr>
            </w:pPr>
            <w:r w:rsidRPr="008420FD">
              <w:rPr>
                <w:noProof w:val="0"/>
              </w:rPr>
              <w:t>What are some guidelines suppliers may have in relation to the removal of outdated brochures?</w:t>
            </w: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r w:rsidR="000C5353" w:rsidRPr="008420FD" w:rsidTr="00B90C0D">
        <w:tc>
          <w:tcPr>
            <w:tcW w:w="2898" w:type="dxa"/>
          </w:tcPr>
          <w:p w:rsidR="000C5353" w:rsidRPr="008420FD" w:rsidRDefault="000C5353" w:rsidP="00B90C0D">
            <w:pPr>
              <w:pStyle w:val="TableText"/>
              <w:rPr>
                <w:noProof w:val="0"/>
              </w:rPr>
            </w:pPr>
            <w:r w:rsidRPr="008420FD">
              <w:rPr>
                <w:noProof w:val="0"/>
              </w:rPr>
              <w:t>How do they ensure stock items are updated or amended?</w:t>
            </w: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r w:rsidR="000C5353" w:rsidRPr="008420FD" w:rsidTr="00B90C0D">
        <w:tc>
          <w:tcPr>
            <w:tcW w:w="2898" w:type="dxa"/>
          </w:tcPr>
          <w:p w:rsidR="000C5353" w:rsidRPr="008420FD" w:rsidRDefault="000C5353" w:rsidP="00B90C0D">
            <w:pPr>
              <w:pStyle w:val="TableText"/>
              <w:rPr>
                <w:noProof w:val="0"/>
              </w:rPr>
            </w:pPr>
            <w:r w:rsidRPr="008420FD">
              <w:rPr>
                <w:noProof w:val="0"/>
              </w:rPr>
              <w:t>What are activities performed to update or amend supplier brochures?</w:t>
            </w:r>
          </w:p>
        </w:tc>
        <w:tc>
          <w:tcPr>
            <w:tcW w:w="6282" w:type="dxa"/>
          </w:tcPr>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p w:rsidR="000C5353" w:rsidRPr="008420FD" w:rsidRDefault="000C5353" w:rsidP="00B90C0D">
            <w:pPr>
              <w:pStyle w:val="TableText"/>
              <w:rPr>
                <w:noProof w:val="0"/>
              </w:rPr>
            </w:pPr>
          </w:p>
        </w:tc>
      </w:tr>
    </w:tbl>
    <w:p w:rsidR="00B90C0D" w:rsidRPr="008420FD" w:rsidRDefault="00B90C0D" w:rsidP="000C5353">
      <w:pPr>
        <w:autoSpaceDE w:val="0"/>
        <w:autoSpaceDN w:val="0"/>
        <w:adjustRightInd w:val="0"/>
        <w:spacing w:before="80" w:after="120" w:line="240" w:lineRule="auto"/>
        <w:rPr>
          <w:rFonts w:ascii="Helvetica" w:hAnsi="Helvetica"/>
        </w:rPr>
      </w:pPr>
      <w:r w:rsidRPr="008420FD">
        <w:rPr>
          <w:rFonts w:ascii="Helvetica" w:hAnsi="Helvetica"/>
          <w:noProof/>
        </w:rPr>
        <mc:AlternateContent>
          <mc:Choice Requires="wpg">
            <w:drawing>
              <wp:anchor distT="0" distB="0" distL="114300" distR="114300" simplePos="0" relativeHeight="252009472" behindDoc="0" locked="0" layoutInCell="1" allowOverlap="1" wp14:anchorId="3797020E" wp14:editId="373698D8">
                <wp:simplePos x="0" y="0"/>
                <wp:positionH relativeFrom="column">
                  <wp:posOffset>1047750</wp:posOffset>
                </wp:positionH>
                <wp:positionV relativeFrom="paragraph">
                  <wp:posOffset>156210</wp:posOffset>
                </wp:positionV>
                <wp:extent cx="3057525" cy="1038225"/>
                <wp:effectExtent l="0" t="0" r="9525" b="9525"/>
                <wp:wrapSquare wrapText="bothSides"/>
                <wp:docPr id="277" name="Group 277"/>
                <wp:cNvGraphicFramePr/>
                <a:graphic xmlns:a="http://schemas.openxmlformats.org/drawingml/2006/main">
                  <a:graphicData uri="http://schemas.microsoft.com/office/word/2010/wordprocessingGroup">
                    <wpg:wgp>
                      <wpg:cNvGrpSpPr/>
                      <wpg:grpSpPr>
                        <a:xfrm>
                          <a:off x="0" y="0"/>
                          <a:ext cx="3057525" cy="1038225"/>
                          <a:chOff x="0" y="0"/>
                          <a:chExt cx="3057525" cy="1038225"/>
                        </a:xfrm>
                      </wpg:grpSpPr>
                      <pic:pic xmlns:pic="http://schemas.openxmlformats.org/drawingml/2006/picture">
                        <pic:nvPicPr>
                          <pic:cNvPr id="405" name="Picture 404" descr="shutterstock_190304618.jpg"/>
                          <pic:cNvPicPr>
                            <a:picLocks noChangeAspect="1"/>
                          </pic:cNvPicPr>
                        </pic:nvPicPr>
                        <pic:blipFill>
                          <a:blip r:embed="rId271" cstate="print"/>
                          <a:stretch>
                            <a:fillRect/>
                          </a:stretch>
                        </pic:blipFill>
                        <pic:spPr>
                          <a:xfrm>
                            <a:off x="0" y="0"/>
                            <a:ext cx="1543050" cy="1038225"/>
                          </a:xfrm>
                          <a:prstGeom prst="rect">
                            <a:avLst/>
                          </a:prstGeom>
                        </pic:spPr>
                      </pic:pic>
                      <pic:pic xmlns:pic="http://schemas.openxmlformats.org/drawingml/2006/picture">
                        <pic:nvPicPr>
                          <pic:cNvPr id="409" name="Picture 405" descr="shutterstock_100804075.jpg"/>
                          <pic:cNvPicPr>
                            <a:picLocks noChangeAspect="1"/>
                          </pic:cNvPicPr>
                        </pic:nvPicPr>
                        <pic:blipFill>
                          <a:blip r:embed="rId272" cstate="print"/>
                          <a:stretch>
                            <a:fillRect/>
                          </a:stretch>
                        </pic:blipFill>
                        <pic:spPr>
                          <a:xfrm>
                            <a:off x="1504950" y="0"/>
                            <a:ext cx="1552575" cy="1038225"/>
                          </a:xfrm>
                          <a:prstGeom prst="rect">
                            <a:avLst/>
                          </a:prstGeom>
                        </pic:spPr>
                      </pic:pic>
                    </wpg:wgp>
                  </a:graphicData>
                </a:graphic>
              </wp:anchor>
            </w:drawing>
          </mc:Choice>
          <mc:Fallback>
            <w:pict>
              <v:group id="Group 277" o:spid="_x0000_s1026" style="position:absolute;margin-left:82.5pt;margin-top:12.3pt;width:240.75pt;height:81.75pt;z-index:252009472" coordsize="30575,103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4" o:spid="_x0000_s1027" type="#_x0000_t75" alt="shutterstock_190304618.jpg" style="position:absolute;width:15430;height:10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lnjOTFAAAA3AAAAA8AAABkcnMvZG93bnJldi54bWxEj0FrwkAUhO+F/oflFXqrG4sWia4ibaVe&#10;SjCKXh/ZZzaYfRuyaxL767uFgsdhZr5hFqvB1qKj1leOFYxHCQjiwumKSwWH/eZlBsIHZI21Y1Jw&#10;Iw+r5ePDAlPtet5Rl4dSRAj7FBWYEJpUSl8YsuhHriGO3tm1FkOUbSl1i32E21q+JsmbtFhxXDDY&#10;0Luh4pJfrYLZ90f+Nf282h/spc6OJjtxlyn1/DSs5yACDeEe/m9vtYJJMoW/M/EIyOU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Z4zkxQAAANwAAAAPAAAAAAAAAAAAAAAA&#10;AJ8CAABkcnMvZG93bnJldi54bWxQSwUGAAAAAAQABAD3AAAAkQMAAAAA&#10;">
                  <v:imagedata r:id="rId273" o:title="shutterstock_190304618"/>
                  <v:path arrowok="t"/>
                </v:shape>
                <v:shape id="Picture 405" o:spid="_x0000_s1028" type="#_x0000_t75" alt="shutterstock_100804075.jpg" style="position:absolute;left:15049;width:15526;height:103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e2HGrDAAAA3AAAAA8AAABkcnMvZG93bnJldi54bWxEj0uLwkAQhO/C/oehF7yZycoibnSUsOLj&#10;6uOw3ppMm0QzPTEza+K/dwTBY1FVX1HTeWcqcaPGlZYVfEUxCOLM6pJzBYf9cjAG4TyyxsoyKbiT&#10;g/nsozfFRNuWt3Tb+VwECLsEFRTe14mULivIoItsTRy8k20M+iCbXOoG2wA3lRzG8UgaLDksFFjT&#10;b0HZZfdvFLRen1fU8SUf/eFxnabGLq4rpfqfXToB4anz7/CrvdEKvuMfeJ4JR0DOH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7YcasMAAADcAAAADwAAAAAAAAAAAAAAAACf&#10;AgAAZHJzL2Rvd25yZXYueG1sUEsFBgAAAAAEAAQA9wAAAI8DAAAAAA==&#10;">
                  <v:imagedata r:id="rId274" o:title="shutterstock_100804075"/>
                  <v:path arrowok="t"/>
                </v:shape>
                <w10:wrap type="square"/>
              </v:group>
            </w:pict>
          </mc:Fallback>
        </mc:AlternateContent>
      </w:r>
    </w:p>
    <w:p w:rsidR="00B90C0D" w:rsidRPr="008420FD" w:rsidRDefault="00B90C0D" w:rsidP="000C5353">
      <w:pPr>
        <w:autoSpaceDE w:val="0"/>
        <w:autoSpaceDN w:val="0"/>
        <w:adjustRightInd w:val="0"/>
        <w:spacing w:before="80" w:after="120" w:line="240" w:lineRule="auto"/>
        <w:rPr>
          <w:rFonts w:ascii="Helvetica" w:hAnsi="Helvetica"/>
        </w:rPr>
      </w:pPr>
    </w:p>
    <w:p w:rsidR="00B90C0D" w:rsidRPr="008420FD" w:rsidRDefault="00B90C0D" w:rsidP="000C5353">
      <w:pPr>
        <w:autoSpaceDE w:val="0"/>
        <w:autoSpaceDN w:val="0"/>
        <w:adjustRightInd w:val="0"/>
        <w:spacing w:before="80" w:after="120" w:line="240" w:lineRule="auto"/>
        <w:rPr>
          <w:rFonts w:ascii="Helvetica" w:hAnsi="Helvetica"/>
        </w:rPr>
      </w:pPr>
    </w:p>
    <w:p w:rsidR="00B90C0D" w:rsidRPr="008420FD" w:rsidRDefault="00B90C0D" w:rsidP="000C5353">
      <w:pPr>
        <w:autoSpaceDE w:val="0"/>
        <w:autoSpaceDN w:val="0"/>
        <w:adjustRightInd w:val="0"/>
        <w:spacing w:before="80" w:after="120" w:line="240" w:lineRule="auto"/>
        <w:rPr>
          <w:rFonts w:ascii="Helvetica" w:hAnsi="Helvetica"/>
        </w:rPr>
      </w:pPr>
    </w:p>
    <w:p w:rsidR="00B90C0D" w:rsidRPr="008420FD" w:rsidRDefault="00B90C0D" w:rsidP="000C5353">
      <w:pPr>
        <w:autoSpaceDE w:val="0"/>
        <w:autoSpaceDN w:val="0"/>
        <w:adjustRightInd w:val="0"/>
        <w:spacing w:before="80" w:after="120" w:line="240" w:lineRule="auto"/>
        <w:rPr>
          <w:rFonts w:ascii="Helvetica" w:hAnsi="Helvetica"/>
        </w:rPr>
      </w:pPr>
    </w:p>
    <w:p w:rsidR="000C5353" w:rsidRPr="008420FD" w:rsidRDefault="00B90C0D" w:rsidP="00B90C0D">
      <w:pPr>
        <w:pStyle w:val="ActivityBottom"/>
        <w:ind w:firstLine="851"/>
        <w:rPr>
          <w:noProof w:val="0"/>
        </w:rPr>
      </w:pPr>
      <w:r w:rsidRPr="008420FD">
        <w:rPr>
          <w:noProof w:val="0"/>
        </w:rPr>
        <w:tab/>
      </w:r>
      <w:r w:rsidR="000C5353" w:rsidRPr="008420FD">
        <w:rPr>
          <w:noProof w:val="0"/>
        </w:rPr>
        <w:br w:type="page"/>
      </w:r>
    </w:p>
    <w:p w:rsidR="004D69F7" w:rsidRPr="008420FD" w:rsidRDefault="004D69F7" w:rsidP="00B90C0D">
      <w:pPr>
        <w:pStyle w:val="Heading3"/>
      </w:pPr>
      <w:r w:rsidRPr="008420FD">
        <w:rPr>
          <w:rFonts w:eastAsia="Times New Roman" w:cs="Helvetica"/>
        </w:rPr>
        <w:t xml:space="preserve">Review presentation of </w:t>
      </w:r>
      <w:r w:rsidRPr="008420FD">
        <w:t>destination information inventory</w:t>
      </w:r>
    </w:p>
    <w:p w:rsidR="00AE197E" w:rsidRPr="008420FD" w:rsidRDefault="00AE197E" w:rsidP="00B90C0D">
      <w:pPr>
        <w:pStyle w:val="Heading4"/>
        <w:rPr>
          <w:rFonts w:eastAsia="Times New Roman"/>
        </w:rPr>
      </w:pPr>
      <w:r w:rsidRPr="008420FD">
        <w:rPr>
          <w:rFonts w:eastAsia="Times New Roman"/>
        </w:rPr>
        <w:t>Hard copy information</w:t>
      </w:r>
    </w:p>
    <w:p w:rsidR="004D69F7" w:rsidRPr="008420FD" w:rsidRDefault="00B90C0D" w:rsidP="00B90C0D">
      <w:pPr>
        <w:pStyle w:val="BodyCopy"/>
        <w:rPr>
          <w:noProof w:val="0"/>
        </w:rPr>
      </w:pPr>
      <w:r w:rsidRPr="008420FD">
        <w:rPr>
          <w:lang w:eastAsia="en-AU"/>
        </w:rPr>
        <w:drawing>
          <wp:anchor distT="0" distB="0" distL="114300" distR="114300" simplePos="0" relativeHeight="252132352" behindDoc="0" locked="0" layoutInCell="1" allowOverlap="1" wp14:anchorId="69405040" wp14:editId="6353A01C">
            <wp:simplePos x="0" y="0"/>
            <wp:positionH relativeFrom="column">
              <wp:posOffset>3695700</wp:posOffset>
            </wp:positionH>
            <wp:positionV relativeFrom="paragraph">
              <wp:posOffset>577215</wp:posOffset>
            </wp:positionV>
            <wp:extent cx="2019300" cy="1343025"/>
            <wp:effectExtent l="0" t="0" r="0" b="9525"/>
            <wp:wrapSquare wrapText="bothSides"/>
            <wp:docPr id="97" name="Picture 96" descr="shutterstock_172395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2395437.jpg"/>
                    <pic:cNvPicPr/>
                  </pic:nvPicPr>
                  <pic:blipFill>
                    <a:blip r:embed="rId275" cstate="print"/>
                    <a:stretch>
                      <a:fillRect/>
                    </a:stretch>
                  </pic:blipFill>
                  <pic:spPr>
                    <a:xfrm>
                      <a:off x="0" y="0"/>
                      <a:ext cx="2019300" cy="1343025"/>
                    </a:xfrm>
                    <a:prstGeom prst="rect">
                      <a:avLst/>
                    </a:prstGeom>
                  </pic:spPr>
                </pic:pic>
              </a:graphicData>
            </a:graphic>
          </wp:anchor>
        </w:drawing>
      </w:r>
      <w:r w:rsidR="004D69F7" w:rsidRPr="008420FD">
        <w:rPr>
          <w:noProof w:val="0"/>
        </w:rPr>
        <w:t>Given that the presentation of brochures, quotations and other related travel materials are the most commonly used mechanisms to explain and promote destinations, it is important to review how these are presented to clients.</w:t>
      </w:r>
    </w:p>
    <w:p w:rsidR="004D69F7" w:rsidRPr="008420FD" w:rsidRDefault="004D69F7" w:rsidP="00B90C0D">
      <w:pPr>
        <w:pStyle w:val="BodyCopy"/>
        <w:rPr>
          <w:noProof w:val="0"/>
        </w:rPr>
      </w:pPr>
      <w:r w:rsidRPr="008420FD">
        <w:rPr>
          <w:noProof w:val="0"/>
        </w:rPr>
        <w:t>This includes ensuring:</w:t>
      </w:r>
    </w:p>
    <w:p w:rsidR="004D69F7" w:rsidRPr="008420FD" w:rsidRDefault="004D69F7" w:rsidP="00B90C0D">
      <w:pPr>
        <w:pStyle w:val="Bullet1"/>
      </w:pPr>
      <w:r w:rsidRPr="008420FD">
        <w:t>Materials are presented in the order and manner identified as being best for the business and the clients</w:t>
      </w:r>
    </w:p>
    <w:p w:rsidR="004D69F7" w:rsidRPr="008420FD" w:rsidRDefault="004D69F7" w:rsidP="00B90C0D">
      <w:pPr>
        <w:pStyle w:val="Bullet1"/>
      </w:pPr>
      <w:r w:rsidRPr="008420FD">
        <w:t>Sufficient quantities of materials are available</w:t>
      </w:r>
    </w:p>
    <w:p w:rsidR="004D69F7" w:rsidRPr="008420FD" w:rsidRDefault="004D69F7" w:rsidP="00B90C0D">
      <w:pPr>
        <w:pStyle w:val="Bullet1"/>
      </w:pPr>
      <w:r w:rsidRPr="008420FD">
        <w:t>All materials are current featuring up-to-date schedules and prices</w:t>
      </w:r>
    </w:p>
    <w:p w:rsidR="00AE197E" w:rsidRPr="008420FD" w:rsidRDefault="004D69F7" w:rsidP="00B90C0D">
      <w:pPr>
        <w:pStyle w:val="Bullet1"/>
      </w:pPr>
      <w:r w:rsidRPr="008420FD">
        <w:t>All materials are free of errors and there are no omissions</w:t>
      </w:r>
      <w:r w:rsidR="00590D30">
        <w:t>.</w:t>
      </w:r>
    </w:p>
    <w:p w:rsidR="00AE197E" w:rsidRPr="008420FD" w:rsidRDefault="00AE197E" w:rsidP="00B90C0D">
      <w:pPr>
        <w:pStyle w:val="Heading4"/>
        <w:rPr>
          <w:rFonts w:eastAsia="Times New Roman"/>
        </w:rPr>
      </w:pPr>
      <w:r w:rsidRPr="008420FD">
        <w:rPr>
          <w:rFonts w:eastAsia="Times New Roman"/>
        </w:rPr>
        <w:t>Electronic materials</w:t>
      </w:r>
    </w:p>
    <w:p w:rsidR="00AE197E" w:rsidRPr="008420FD" w:rsidRDefault="00B909FA" w:rsidP="00B90C0D">
      <w:pPr>
        <w:pStyle w:val="BodyCopy"/>
        <w:rPr>
          <w:noProof w:val="0"/>
        </w:rPr>
      </w:pPr>
      <w:r w:rsidRPr="008420FD">
        <w:rPr>
          <w:noProof w:val="0"/>
        </w:rPr>
        <w:t>In addition to the maintenance of hard copy destination information, it is just as important to review how information is provided through electronic means.</w:t>
      </w:r>
    </w:p>
    <w:p w:rsidR="00B909FA" w:rsidRPr="008420FD" w:rsidRDefault="00B90C0D" w:rsidP="00B90C0D">
      <w:pPr>
        <w:pStyle w:val="BodyCopy"/>
        <w:rPr>
          <w:noProof w:val="0"/>
        </w:rPr>
      </w:pPr>
      <w:r w:rsidRPr="008420FD">
        <w:rPr>
          <w:lang w:eastAsia="en-AU"/>
        </w:rPr>
        <w:drawing>
          <wp:anchor distT="0" distB="0" distL="114300" distR="114300" simplePos="0" relativeHeight="252143616" behindDoc="0" locked="0" layoutInCell="1" allowOverlap="1" wp14:anchorId="6F5EC205" wp14:editId="21463F91">
            <wp:simplePos x="0" y="0"/>
            <wp:positionH relativeFrom="column">
              <wp:posOffset>3793490</wp:posOffset>
            </wp:positionH>
            <wp:positionV relativeFrom="paragraph">
              <wp:posOffset>227330</wp:posOffset>
            </wp:positionV>
            <wp:extent cx="1931035" cy="1285875"/>
            <wp:effectExtent l="0" t="0" r="0" b="9525"/>
            <wp:wrapSquare wrapText="bothSides"/>
            <wp:docPr id="108" name="Picture 107" descr="shutterstock_58679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58679659.jpg"/>
                    <pic:cNvPicPr/>
                  </pic:nvPicPr>
                  <pic:blipFill>
                    <a:blip r:embed="rId276" cstate="print"/>
                    <a:stretch>
                      <a:fillRect/>
                    </a:stretch>
                  </pic:blipFill>
                  <pic:spPr>
                    <a:xfrm>
                      <a:off x="0" y="0"/>
                      <a:ext cx="1931035" cy="1285875"/>
                    </a:xfrm>
                    <a:prstGeom prst="rect">
                      <a:avLst/>
                    </a:prstGeom>
                  </pic:spPr>
                </pic:pic>
              </a:graphicData>
            </a:graphic>
            <wp14:sizeRelH relativeFrom="margin">
              <wp14:pctWidth>0</wp14:pctWidth>
            </wp14:sizeRelH>
            <wp14:sizeRelV relativeFrom="margin">
              <wp14:pctHeight>0</wp14:pctHeight>
            </wp14:sizeRelV>
          </wp:anchor>
        </w:drawing>
      </w:r>
      <w:r w:rsidR="00B909FA" w:rsidRPr="008420FD">
        <w:rPr>
          <w:noProof w:val="0"/>
        </w:rPr>
        <w:t>This includes the use of:</w:t>
      </w:r>
    </w:p>
    <w:p w:rsidR="00B909FA" w:rsidRPr="008420FD" w:rsidRDefault="00B909FA" w:rsidP="00B90C0D">
      <w:pPr>
        <w:pStyle w:val="Bullet1"/>
      </w:pPr>
      <w:r w:rsidRPr="008420FD">
        <w:t>Internet websites</w:t>
      </w:r>
    </w:p>
    <w:p w:rsidR="00B909FA" w:rsidRPr="008420FD" w:rsidRDefault="00B909FA" w:rsidP="00B90C0D">
      <w:pPr>
        <w:pStyle w:val="Bullet1"/>
      </w:pPr>
      <w:r w:rsidRPr="008420FD">
        <w:t>Electronic brochures</w:t>
      </w:r>
    </w:p>
    <w:p w:rsidR="00B909FA" w:rsidRPr="008420FD" w:rsidRDefault="00B909FA" w:rsidP="00B90C0D">
      <w:pPr>
        <w:pStyle w:val="Bullet1"/>
      </w:pPr>
      <w:r w:rsidRPr="008420FD">
        <w:t>Social media sites</w:t>
      </w:r>
    </w:p>
    <w:p w:rsidR="00B909FA" w:rsidRPr="008420FD" w:rsidRDefault="00B909FA" w:rsidP="00B90C0D">
      <w:pPr>
        <w:pStyle w:val="Bullet1"/>
      </w:pPr>
      <w:r w:rsidRPr="008420FD">
        <w:t>Electronic information templates</w:t>
      </w:r>
      <w:r w:rsidR="00590D30">
        <w:t>.</w:t>
      </w:r>
    </w:p>
    <w:p w:rsidR="00AE197E" w:rsidRPr="008420FD" w:rsidRDefault="00B909FA" w:rsidP="00B90C0D">
      <w:pPr>
        <w:pStyle w:val="BodyCopy"/>
        <w:rPr>
          <w:noProof w:val="0"/>
        </w:rPr>
      </w:pPr>
      <w:r w:rsidRPr="008420FD">
        <w:rPr>
          <w:noProof w:val="0"/>
        </w:rPr>
        <w:t>As can be seen in this manual, the sourcing, supply, explanation and management of destination information is quite complex and always requiring attention.</w:t>
      </w:r>
    </w:p>
    <w:p w:rsidR="000A0C46" w:rsidRPr="008420FD" w:rsidRDefault="000A0C46" w:rsidP="000C5353">
      <w:pPr>
        <w:pStyle w:val="BodyCopy"/>
        <w:rPr>
          <w:noProof w:val="0"/>
        </w:rPr>
      </w:pPr>
      <w:r w:rsidRPr="008420FD">
        <w:rPr>
          <w:noProof w:val="0"/>
          <w:lang w:eastAsia="en-AU"/>
        </w:rPr>
        <w:br w:type="page"/>
      </w:r>
    </w:p>
    <w:p w:rsidR="000A249F" w:rsidRPr="008420FD" w:rsidRDefault="000A249F" w:rsidP="000A249F">
      <w:pPr>
        <w:pStyle w:val="ActivityHead"/>
        <w:shd w:val="clear" w:color="auto" w:fill="E36C0A" w:themeFill="accent6" w:themeFillShade="BF"/>
        <w:rPr>
          <w:noProof w:val="0"/>
          <w:color w:val="FFFFFF" w:themeColor="background1"/>
        </w:rPr>
      </w:pPr>
      <w:r w:rsidRPr="008420FD">
        <w:rPr>
          <w:noProof w:val="0"/>
          <w:color w:val="FFFFFF" w:themeColor="background1"/>
        </w:rPr>
        <w:t>Work Projects</w:t>
      </w:r>
    </w:p>
    <w:p w:rsidR="000A249F" w:rsidRPr="008420FD" w:rsidRDefault="000A249F" w:rsidP="000A249F">
      <w:pPr>
        <w:pStyle w:val="BodyCopy"/>
        <w:rPr>
          <w:noProof w:val="0"/>
        </w:rPr>
      </w:pPr>
      <w:r w:rsidRPr="008420FD">
        <w:rPr>
          <w:noProof w:val="0"/>
        </w:rPr>
        <w:t>It is a requirement of this Unit you complete Work Projects as advised by your Trainer. You must submit documentation, suitable evidence or other relevant proof of completion of the project to your Trainer by the agreed date.</w:t>
      </w:r>
    </w:p>
    <w:p w:rsidR="005243A9" w:rsidRPr="008420FD" w:rsidRDefault="005243A9" w:rsidP="005243A9">
      <w:pPr>
        <w:pStyle w:val="ActivityNumbered"/>
      </w:pPr>
      <w:r w:rsidRPr="008420FD">
        <w:t>4.1</w:t>
      </w:r>
      <w:r w:rsidRPr="008420FD">
        <w:tab/>
        <w:t>Please complete the following activities relating to this Performance Criteria:</w:t>
      </w:r>
    </w:p>
    <w:p w:rsidR="005243A9" w:rsidRPr="008420FD" w:rsidRDefault="005243A9" w:rsidP="005243A9">
      <w:pPr>
        <w:pStyle w:val="ActivityBullet1"/>
      </w:pPr>
      <w:r w:rsidRPr="008420FD">
        <w:t xml:space="preserve">Activities </w:t>
      </w:r>
      <w:r w:rsidR="005F4C62" w:rsidRPr="008420FD">
        <w:t>18,19,20</w:t>
      </w:r>
    </w:p>
    <w:p w:rsidR="005243A9" w:rsidRPr="008420FD" w:rsidRDefault="005243A9" w:rsidP="005243A9">
      <w:pPr>
        <w:pStyle w:val="ActivityNumbered"/>
      </w:pPr>
      <w:r w:rsidRPr="008420FD">
        <w:t>4.2</w:t>
      </w:r>
      <w:r w:rsidRPr="008420FD">
        <w:tab/>
        <w:t>Please complete the following activities relating to this Performance Criteria:</w:t>
      </w:r>
    </w:p>
    <w:p w:rsidR="005243A9" w:rsidRPr="008420FD" w:rsidRDefault="005F4C62" w:rsidP="005243A9">
      <w:pPr>
        <w:pStyle w:val="ActivityBullet1"/>
      </w:pPr>
      <w:r w:rsidRPr="008420FD">
        <w:t>Activities 21,22</w:t>
      </w:r>
      <w:r w:rsidR="005243A9" w:rsidRPr="008420FD">
        <w:t xml:space="preserve"> </w:t>
      </w:r>
    </w:p>
    <w:p w:rsidR="005243A9" w:rsidRPr="008420FD" w:rsidRDefault="005243A9" w:rsidP="005243A9">
      <w:pPr>
        <w:pStyle w:val="ActivityNumbered"/>
      </w:pPr>
      <w:r w:rsidRPr="008420FD">
        <w:t>4.3</w:t>
      </w:r>
      <w:r w:rsidRPr="008420FD">
        <w:tab/>
        <w:t>Please complete the following activities relating to this Performance Criteria:</w:t>
      </w:r>
    </w:p>
    <w:p w:rsidR="005243A9" w:rsidRPr="008420FD" w:rsidRDefault="005243A9" w:rsidP="005243A9">
      <w:pPr>
        <w:pStyle w:val="ActivityBullet1"/>
      </w:pPr>
      <w:r w:rsidRPr="008420FD">
        <w:t xml:space="preserve">Activities </w:t>
      </w:r>
      <w:r w:rsidR="005F4C62" w:rsidRPr="008420FD">
        <w:t>21,22</w:t>
      </w:r>
    </w:p>
    <w:p w:rsidR="005243A9" w:rsidRPr="008420FD" w:rsidRDefault="005243A9" w:rsidP="005243A9">
      <w:pPr>
        <w:pStyle w:val="ActivityNumbered"/>
      </w:pPr>
      <w:r w:rsidRPr="008420FD">
        <w:t>4.4</w:t>
      </w:r>
      <w:r w:rsidRPr="008420FD">
        <w:tab/>
        <w:t>Please complete the following activities relating to this Performance Criteria:</w:t>
      </w:r>
    </w:p>
    <w:p w:rsidR="000A249F" w:rsidRPr="008420FD" w:rsidRDefault="005243A9" w:rsidP="005F4C62">
      <w:pPr>
        <w:pStyle w:val="ActivityBullet1"/>
      </w:pPr>
      <w:r w:rsidRPr="008420FD">
        <w:t xml:space="preserve">Activity </w:t>
      </w:r>
      <w:r w:rsidR="005F4C62" w:rsidRPr="008420FD">
        <w:t>23</w:t>
      </w:r>
    </w:p>
    <w:p w:rsidR="000A249F" w:rsidRPr="008420FD" w:rsidRDefault="000A249F" w:rsidP="000A249F">
      <w:pPr>
        <w:pStyle w:val="ActivityBottom"/>
        <w:rPr>
          <w:noProof w:val="0"/>
        </w:rPr>
      </w:pPr>
    </w:p>
    <w:p w:rsidR="000A249F" w:rsidRPr="008420FD" w:rsidRDefault="000A249F" w:rsidP="000A249F">
      <w:pPr>
        <w:rPr>
          <w:rFonts w:ascii="Helvetica" w:eastAsia="Calibri" w:hAnsi="Helvetica" w:cs="Calibri"/>
          <w:szCs w:val="16"/>
          <w:lang w:eastAsia="ar-SA"/>
        </w:rPr>
      </w:pPr>
      <w:r w:rsidRPr="008420FD">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8420FD" w:rsidTr="000A249F">
        <w:trPr>
          <w:trHeight w:val="6044"/>
        </w:trPr>
        <w:tc>
          <w:tcPr>
            <w:tcW w:w="9242" w:type="dxa"/>
            <w:shd w:val="clear" w:color="auto" w:fill="F2F2F2" w:themeFill="background1" w:themeFillShade="F2"/>
          </w:tcPr>
          <w:p w:rsidR="000A249F" w:rsidRPr="008420FD" w:rsidRDefault="000A249F" w:rsidP="000A249F">
            <w:pPr>
              <w:pStyle w:val="Heading2"/>
              <w:outlineLvl w:val="1"/>
            </w:pPr>
            <w:r w:rsidRPr="008420FD">
              <w:t>Summary</w:t>
            </w:r>
          </w:p>
          <w:p w:rsidR="000A249F" w:rsidRPr="008420FD" w:rsidRDefault="00051AC2" w:rsidP="000A249F">
            <w:pPr>
              <w:pStyle w:val="SumaryHeading3"/>
              <w:rPr>
                <w:highlight w:val="yellow"/>
              </w:rPr>
            </w:pPr>
            <w:r w:rsidRPr="008420FD">
              <w:rPr>
                <w:highlight w:val="yellow"/>
              </w:rPr>
              <w:fldChar w:fldCharType="begin"/>
            </w:r>
            <w:r w:rsidR="000A249F" w:rsidRPr="008420FD">
              <w:rPr>
                <w:highlight w:val="yellow"/>
              </w:rPr>
              <w:instrText xml:space="preserve"> REF  Element4 </w:instrText>
            </w:r>
            <w:r w:rsidRPr="008420FD">
              <w:rPr>
                <w:highlight w:val="yellow"/>
              </w:rPr>
              <w:fldChar w:fldCharType="separate"/>
            </w:r>
            <w:sdt>
              <w:sdtPr>
                <w:rPr>
                  <w:highlight w:val="yellow"/>
                </w:rPr>
                <w:alias w:val="Element4"/>
                <w:tag w:val="Element4"/>
                <w:id w:val="1503705250"/>
                <w:lock w:val="sdtLocked"/>
                <w:placeholder>
                  <w:docPart w:val="5A75D6F2CBD146DD8B2172EE2B7407B6"/>
                </w:placeholder>
              </w:sdtPr>
              <w:sdtEndPr/>
              <w:sdtContent>
                <w:r w:rsidR="006A1395" w:rsidRPr="008420FD">
                  <w:t>Review provision of destination knowledge</w:t>
                </w:r>
              </w:sdtContent>
            </w:sdt>
            <w:r w:rsidRPr="008420FD">
              <w:rPr>
                <w:highlight w:val="yellow"/>
              </w:rPr>
              <w:fldChar w:fldCharType="end"/>
            </w:r>
          </w:p>
          <w:p w:rsidR="0038388A" w:rsidRPr="008420FD" w:rsidRDefault="0038388A" w:rsidP="00B90C0D">
            <w:pPr>
              <w:pStyle w:val="TableTextBold"/>
              <w:rPr>
                <w:noProof w:val="0"/>
              </w:rPr>
            </w:pPr>
            <w:r w:rsidRPr="008420FD">
              <w:rPr>
                <w:noProof w:val="0"/>
              </w:rPr>
              <w:t xml:space="preserve">Evaluate sources of destination information </w:t>
            </w:r>
          </w:p>
          <w:p w:rsidR="0038388A" w:rsidRPr="008420FD" w:rsidRDefault="0038388A" w:rsidP="00B90C0D">
            <w:pPr>
              <w:pStyle w:val="TableBullet1"/>
              <w:rPr>
                <w:noProof w:val="0"/>
              </w:rPr>
            </w:pPr>
            <w:r w:rsidRPr="008420FD">
              <w:rPr>
                <w:noProof w:val="0"/>
              </w:rPr>
              <w:t>Importance of evaluating sources of information</w:t>
            </w:r>
          </w:p>
          <w:p w:rsidR="0038388A" w:rsidRPr="008420FD" w:rsidRDefault="0038388A" w:rsidP="00B90C0D">
            <w:pPr>
              <w:pStyle w:val="TableBullet1"/>
              <w:rPr>
                <w:noProof w:val="0"/>
              </w:rPr>
            </w:pPr>
            <w:r w:rsidRPr="008420FD">
              <w:rPr>
                <w:noProof w:val="0"/>
              </w:rPr>
              <w:t>Strategies for evaluating sources of information</w:t>
            </w:r>
          </w:p>
          <w:p w:rsidR="0038388A" w:rsidRPr="008420FD" w:rsidRDefault="0038388A" w:rsidP="00B90C0D">
            <w:pPr>
              <w:pStyle w:val="TableBullet1"/>
              <w:rPr>
                <w:rFonts w:cs="HelveticaNeueLT Std Med Cn"/>
                <w:noProof w:val="0"/>
              </w:rPr>
            </w:pPr>
            <w:r w:rsidRPr="008420FD">
              <w:rPr>
                <w:rFonts w:cs="HelveticaNeueLT Std Med Cn"/>
                <w:noProof w:val="0"/>
              </w:rPr>
              <w:t>Ensure accurate and updated destination information</w:t>
            </w:r>
            <w:r w:rsidR="00B90C0D" w:rsidRPr="008420FD">
              <w:rPr>
                <w:rFonts w:cs="HelveticaNeueLT Std Med Cn"/>
                <w:noProof w:val="0"/>
              </w:rPr>
              <w:t>.</w:t>
            </w:r>
          </w:p>
          <w:p w:rsidR="0038388A" w:rsidRPr="008420FD" w:rsidRDefault="0038388A" w:rsidP="00B90C0D">
            <w:pPr>
              <w:pStyle w:val="TableTextBold"/>
              <w:rPr>
                <w:noProof w:val="0"/>
              </w:rPr>
            </w:pPr>
            <w:r w:rsidRPr="008420FD">
              <w:rPr>
                <w:noProof w:val="0"/>
              </w:rPr>
              <w:t>Evaluate methods of provision of destination information</w:t>
            </w:r>
          </w:p>
          <w:p w:rsidR="0038388A" w:rsidRPr="008420FD" w:rsidRDefault="0038388A" w:rsidP="00B90C0D">
            <w:pPr>
              <w:pStyle w:val="TableTextBold"/>
              <w:rPr>
                <w:noProof w:val="0"/>
              </w:rPr>
            </w:pPr>
            <w:r w:rsidRPr="008420FD">
              <w:rPr>
                <w:noProof w:val="0"/>
              </w:rPr>
              <w:t>Evaluate effectiveness of destination information provision</w:t>
            </w:r>
          </w:p>
          <w:p w:rsidR="0038388A" w:rsidRPr="008420FD" w:rsidRDefault="0038388A" w:rsidP="00B90C0D">
            <w:pPr>
              <w:pStyle w:val="TableBullet1"/>
              <w:rPr>
                <w:noProof w:val="0"/>
              </w:rPr>
            </w:pPr>
            <w:r w:rsidRPr="008420FD">
              <w:rPr>
                <w:noProof w:val="0"/>
              </w:rPr>
              <w:t>Review methods of providing destination information</w:t>
            </w:r>
          </w:p>
          <w:p w:rsidR="0038388A" w:rsidRPr="008420FD" w:rsidRDefault="0038388A" w:rsidP="00B90C0D">
            <w:pPr>
              <w:pStyle w:val="TableBullet1"/>
              <w:rPr>
                <w:rFonts w:cstheme="minorBidi"/>
                <w:noProof w:val="0"/>
              </w:rPr>
            </w:pPr>
            <w:r w:rsidRPr="008420FD">
              <w:rPr>
                <w:noProof w:val="0"/>
              </w:rPr>
              <w:t>Methods used to evaluate methods and effectiveness of provisions</w:t>
            </w:r>
            <w:r w:rsidR="00B90C0D" w:rsidRPr="008420FD">
              <w:rPr>
                <w:noProof w:val="0"/>
              </w:rPr>
              <w:t>.</w:t>
            </w:r>
          </w:p>
          <w:p w:rsidR="0038388A" w:rsidRPr="008420FD" w:rsidRDefault="0038388A" w:rsidP="00B90C0D">
            <w:pPr>
              <w:pStyle w:val="TableTextBold"/>
              <w:rPr>
                <w:noProof w:val="0"/>
              </w:rPr>
            </w:pPr>
            <w:r w:rsidRPr="008420FD">
              <w:rPr>
                <w:iCs/>
                <w:noProof w:val="0"/>
              </w:rPr>
              <w:t>Amend or confirm sources</w:t>
            </w:r>
            <w:r w:rsidRPr="008420FD">
              <w:rPr>
                <w:noProof w:val="0"/>
              </w:rPr>
              <w:t xml:space="preserve"> of destination information</w:t>
            </w:r>
          </w:p>
          <w:p w:rsidR="0038388A" w:rsidRPr="008420FD" w:rsidRDefault="0038388A" w:rsidP="00B90C0D">
            <w:pPr>
              <w:pStyle w:val="TableBullet1"/>
              <w:rPr>
                <w:noProof w:val="0"/>
              </w:rPr>
            </w:pPr>
            <w:r w:rsidRPr="008420FD">
              <w:rPr>
                <w:noProof w:val="0"/>
              </w:rPr>
              <w:t>Identifying suitable sources and suppliers of destination information</w:t>
            </w:r>
          </w:p>
          <w:p w:rsidR="0038388A" w:rsidRPr="008420FD" w:rsidRDefault="0038388A" w:rsidP="00B90C0D">
            <w:pPr>
              <w:pStyle w:val="TableBullet1"/>
              <w:rPr>
                <w:noProof w:val="0"/>
              </w:rPr>
            </w:pPr>
            <w:r w:rsidRPr="008420FD">
              <w:rPr>
                <w:noProof w:val="0"/>
              </w:rPr>
              <w:t>Utilising different sources of destination information</w:t>
            </w:r>
          </w:p>
          <w:p w:rsidR="0038388A" w:rsidRPr="00590D30" w:rsidRDefault="0038388A" w:rsidP="00590D30">
            <w:pPr>
              <w:pStyle w:val="TableBullet1"/>
            </w:pPr>
            <w:r w:rsidRPr="00590D30">
              <w:t>Methods to monitor destination information inventory</w:t>
            </w:r>
          </w:p>
          <w:p w:rsidR="0038388A" w:rsidRPr="00590D30" w:rsidRDefault="0038388A" w:rsidP="00590D30">
            <w:pPr>
              <w:pStyle w:val="TableBullet1"/>
            </w:pPr>
            <w:r w:rsidRPr="00590D30">
              <w:t>Requesting  additional destination information</w:t>
            </w:r>
          </w:p>
          <w:p w:rsidR="0038388A" w:rsidRPr="00590D30" w:rsidRDefault="0038388A" w:rsidP="00590D30">
            <w:pPr>
              <w:pStyle w:val="TableBullet1"/>
            </w:pPr>
            <w:r w:rsidRPr="00590D30">
              <w:t>Remove destination information</w:t>
            </w:r>
          </w:p>
          <w:p w:rsidR="0038388A" w:rsidRPr="00590D30" w:rsidRDefault="0038388A" w:rsidP="00590D30">
            <w:pPr>
              <w:pStyle w:val="TableBullet1"/>
            </w:pPr>
            <w:r w:rsidRPr="00590D30">
              <w:t xml:space="preserve">Update destination information </w:t>
            </w:r>
          </w:p>
          <w:p w:rsidR="000A249F" w:rsidRPr="008420FD" w:rsidRDefault="0038388A" w:rsidP="00B90C0D">
            <w:pPr>
              <w:pStyle w:val="TableBullet1"/>
              <w:rPr>
                <w:noProof w:val="0"/>
              </w:rPr>
            </w:pPr>
            <w:r w:rsidRPr="008420FD">
              <w:rPr>
                <w:rFonts w:cs="Helvetica"/>
                <w:noProof w:val="0"/>
              </w:rPr>
              <w:t xml:space="preserve">Review presentation of </w:t>
            </w:r>
            <w:r w:rsidRPr="008420FD">
              <w:rPr>
                <w:noProof w:val="0"/>
              </w:rPr>
              <w:t>destination information inventory</w:t>
            </w:r>
            <w:r w:rsidR="00B90C0D" w:rsidRPr="008420FD">
              <w:rPr>
                <w:noProof w:val="0"/>
              </w:rPr>
              <w:t>.</w:t>
            </w:r>
            <w:r w:rsidR="00B90C0D" w:rsidRPr="008420FD">
              <w:rPr>
                <w:noProof w:val="0"/>
              </w:rPr>
              <w:br/>
            </w:r>
          </w:p>
        </w:tc>
      </w:tr>
    </w:tbl>
    <w:p w:rsidR="00B909FA" w:rsidRPr="008420FD" w:rsidRDefault="00B909FA">
      <w:pPr>
        <w:rPr>
          <w:rFonts w:cs="Times New Roman"/>
          <w:lang w:eastAsia="en-US"/>
        </w:rPr>
      </w:pPr>
    </w:p>
    <w:p w:rsidR="00B90C0D" w:rsidRPr="008420FD" w:rsidRDefault="00B90C0D">
      <w:pPr>
        <w:rPr>
          <w:rFonts w:ascii="Helvetica" w:hAnsi="Helvetica"/>
        </w:rPr>
      </w:pPr>
    </w:p>
    <w:p w:rsidR="000A249F" w:rsidRPr="008420FD" w:rsidRDefault="000A249F">
      <w:pPr>
        <w:sectPr w:rsidR="000A249F" w:rsidRPr="008420FD" w:rsidSect="001A29DB">
          <w:headerReference w:type="even" r:id="rId277"/>
          <w:headerReference w:type="default" r:id="rId278"/>
          <w:pgSz w:w="11906" w:h="16838"/>
          <w:pgMar w:top="1440" w:right="1440" w:bottom="1440" w:left="1440" w:header="708" w:footer="324" w:gutter="0"/>
          <w:cols w:space="708"/>
          <w:docGrid w:linePitch="360"/>
        </w:sectPr>
      </w:pPr>
    </w:p>
    <w:p w:rsidR="009C6C06" w:rsidRPr="008420FD" w:rsidRDefault="009C6C06" w:rsidP="009C6C06">
      <w:pPr>
        <w:pStyle w:val="Heading1"/>
      </w:pPr>
      <w:bookmarkStart w:id="49" w:name="_Toc294862968"/>
      <w:bookmarkStart w:id="50" w:name="_Toc337029861"/>
      <w:bookmarkStart w:id="51" w:name="_Toc370805498"/>
      <w:bookmarkStart w:id="52" w:name="_Toc417904851"/>
      <w:r w:rsidRPr="008420FD">
        <w:t>Presentation of written work</w:t>
      </w:r>
      <w:bookmarkEnd w:id="49"/>
      <w:bookmarkEnd w:id="50"/>
      <w:bookmarkEnd w:id="51"/>
      <w:bookmarkEnd w:id="52"/>
    </w:p>
    <w:p w:rsidR="009C6C06" w:rsidRPr="008420FD" w:rsidRDefault="009C6C06" w:rsidP="005C69F6">
      <w:pPr>
        <w:pStyle w:val="Heading2"/>
        <w:numPr>
          <w:ilvl w:val="0"/>
          <w:numId w:val="6"/>
        </w:numPr>
        <w:ind w:left="482" w:hanging="482"/>
      </w:pPr>
      <w:r w:rsidRPr="008420FD">
        <w:t>Introduction</w:t>
      </w:r>
    </w:p>
    <w:p w:rsidR="009C6C06" w:rsidRPr="008420FD" w:rsidRDefault="009C6C06" w:rsidP="009C6C06">
      <w:pPr>
        <w:pStyle w:val="BodyCopy"/>
        <w:rPr>
          <w:noProof w:val="0"/>
        </w:rPr>
      </w:pPr>
      <w:r w:rsidRPr="008420FD">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8420FD" w:rsidRDefault="009C6C06" w:rsidP="005C69F6">
      <w:pPr>
        <w:pStyle w:val="Heading2"/>
        <w:numPr>
          <w:ilvl w:val="0"/>
          <w:numId w:val="6"/>
        </w:numPr>
        <w:ind w:left="482" w:hanging="482"/>
      </w:pPr>
      <w:r w:rsidRPr="008420FD">
        <w:t>Style</w:t>
      </w:r>
    </w:p>
    <w:p w:rsidR="009C6C06" w:rsidRPr="008420FD" w:rsidRDefault="009C6C06" w:rsidP="009C6C06">
      <w:pPr>
        <w:pStyle w:val="BodyCopy"/>
        <w:rPr>
          <w:noProof w:val="0"/>
        </w:rPr>
      </w:pPr>
      <w:r w:rsidRPr="008420FD">
        <w:rPr>
          <w:lang w:eastAsia="en-AU"/>
        </w:rPr>
        <w:drawing>
          <wp:anchor distT="0" distB="0" distL="114300" distR="114300" simplePos="0" relativeHeight="251685888" behindDoc="0" locked="0" layoutInCell="1" allowOverlap="1" wp14:anchorId="7EBF7527" wp14:editId="11FE5F84">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27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8420FD">
        <w:rPr>
          <w:lang w:eastAsia="en-AU"/>
        </w:rPr>
        <w:drawing>
          <wp:anchor distT="0" distB="0" distL="114300" distR="114300" simplePos="0" relativeHeight="251684864" behindDoc="1" locked="0" layoutInCell="1" allowOverlap="1" wp14:anchorId="66A318A7" wp14:editId="19F5A65F">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28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8420FD">
        <w:rPr>
          <w:noProof w:val="0"/>
        </w:rPr>
        <w:t xml:space="preserve">Students should write in a style that is simple and concise. Short sentences and paragraphs are easier to read and understand. It helps to write a plan and at least one draft of the written work so that the final </w:t>
      </w:r>
      <w:r w:rsidR="0088452F" w:rsidRPr="008420FD">
        <w:rPr>
          <w:noProof w:val="0"/>
        </w:rPr>
        <w:t>destination</w:t>
      </w:r>
      <w:r w:rsidRPr="008420FD">
        <w:rPr>
          <w:noProof w:val="0"/>
        </w:rPr>
        <w:t xml:space="preserve"> will be well organi</w:t>
      </w:r>
      <w:r w:rsidR="00EC72EE" w:rsidRPr="008420FD">
        <w:rPr>
          <w:noProof w:val="0"/>
        </w:rPr>
        <w:t>s</w:t>
      </w:r>
      <w:r w:rsidRPr="008420FD">
        <w:rPr>
          <w:noProof w:val="0"/>
        </w:rPr>
        <w:t>ed. The points presented will then follow a logical sequence and be relevant. Students should frequently refer to the question asked, to keep ‘on track’. Teachers recogni</w:t>
      </w:r>
      <w:r w:rsidR="00EC72EE" w:rsidRPr="008420FD">
        <w:rPr>
          <w:noProof w:val="0"/>
        </w:rPr>
        <w:t>s</w:t>
      </w:r>
      <w:r w:rsidRPr="008420FD">
        <w:rPr>
          <w:noProof w:val="0"/>
        </w:rPr>
        <w:t>e and are critical of work that does not answer the question, or is ‘padded’ with irrelevant material. In summary, remember to:</w:t>
      </w:r>
    </w:p>
    <w:p w:rsidR="009C6C06" w:rsidRPr="008420FD" w:rsidRDefault="009C6C06" w:rsidP="009C6C06">
      <w:pPr>
        <w:pStyle w:val="Bullet1"/>
      </w:pPr>
      <w:r w:rsidRPr="008420FD">
        <w:t>Plan ahead</w:t>
      </w:r>
    </w:p>
    <w:p w:rsidR="009C6C06" w:rsidRPr="008420FD" w:rsidRDefault="009C6C06" w:rsidP="009C6C06">
      <w:pPr>
        <w:pStyle w:val="Bullet1"/>
      </w:pPr>
      <w:r w:rsidRPr="008420FD">
        <w:t>Be clear and concise</w:t>
      </w:r>
    </w:p>
    <w:p w:rsidR="009C6C06" w:rsidRPr="008420FD" w:rsidRDefault="009C6C06" w:rsidP="009C6C06">
      <w:pPr>
        <w:pStyle w:val="Bullet1"/>
      </w:pPr>
      <w:r w:rsidRPr="008420FD">
        <w:t>Answer the question</w:t>
      </w:r>
    </w:p>
    <w:p w:rsidR="009C6C06" w:rsidRPr="008420FD" w:rsidRDefault="009C6C06" w:rsidP="009C6C06">
      <w:pPr>
        <w:pStyle w:val="Bullet1"/>
      </w:pPr>
      <w:r w:rsidRPr="008420FD">
        <w:t>Proofread the final draft.</w:t>
      </w:r>
    </w:p>
    <w:p w:rsidR="009C6C06" w:rsidRPr="008420FD" w:rsidRDefault="009C6C06" w:rsidP="005C69F6">
      <w:pPr>
        <w:pStyle w:val="Heading2"/>
        <w:numPr>
          <w:ilvl w:val="0"/>
          <w:numId w:val="6"/>
        </w:numPr>
        <w:ind w:left="482" w:hanging="482"/>
      </w:pPr>
      <w:r w:rsidRPr="008420FD">
        <w:t>Presenting Written Work</w:t>
      </w:r>
    </w:p>
    <w:p w:rsidR="009C6C06" w:rsidRPr="008420FD" w:rsidRDefault="009C6C06" w:rsidP="009C6C06">
      <w:pPr>
        <w:pStyle w:val="BodyCopy"/>
        <w:rPr>
          <w:b/>
          <w:i/>
          <w:noProof w:val="0"/>
        </w:rPr>
      </w:pPr>
      <w:r w:rsidRPr="008420FD">
        <w:rPr>
          <w:b/>
          <w:i/>
          <w:noProof w:val="0"/>
        </w:rPr>
        <w:t>Types of written work</w:t>
      </w:r>
    </w:p>
    <w:p w:rsidR="009C6C06" w:rsidRPr="008420FD" w:rsidRDefault="009C6C06" w:rsidP="009C6C06">
      <w:pPr>
        <w:pStyle w:val="BodyCopy"/>
        <w:rPr>
          <w:noProof w:val="0"/>
        </w:rPr>
      </w:pPr>
      <w:r w:rsidRPr="008420FD">
        <w:rPr>
          <w:noProof w:val="0"/>
        </w:rPr>
        <w:t>Students may be asked to write:</w:t>
      </w:r>
    </w:p>
    <w:p w:rsidR="009C6C06" w:rsidRPr="008420FD" w:rsidRDefault="009C6C06" w:rsidP="009C6C06">
      <w:pPr>
        <w:pStyle w:val="Bullet1"/>
      </w:pPr>
      <w:r w:rsidRPr="008420FD">
        <w:t>Short and long reports</w:t>
      </w:r>
    </w:p>
    <w:p w:rsidR="009C6C06" w:rsidRPr="008420FD" w:rsidRDefault="009C6C06" w:rsidP="009C6C06">
      <w:pPr>
        <w:pStyle w:val="Bullet1"/>
      </w:pPr>
      <w:r w:rsidRPr="008420FD">
        <w:t>Essays</w:t>
      </w:r>
    </w:p>
    <w:p w:rsidR="009C6C06" w:rsidRPr="008420FD" w:rsidRDefault="009C6C06" w:rsidP="009C6C06">
      <w:pPr>
        <w:pStyle w:val="Bullet1"/>
      </w:pPr>
      <w:r w:rsidRPr="008420FD">
        <w:t>Records of interviews</w:t>
      </w:r>
    </w:p>
    <w:p w:rsidR="009C6C06" w:rsidRPr="008420FD" w:rsidRDefault="009C6C06" w:rsidP="009C6C06">
      <w:pPr>
        <w:pStyle w:val="Bullet1"/>
      </w:pPr>
      <w:r w:rsidRPr="008420FD">
        <w:t>Questionnaires</w:t>
      </w:r>
    </w:p>
    <w:p w:rsidR="009C6C06" w:rsidRPr="008420FD" w:rsidRDefault="009C6C06" w:rsidP="009C6C06">
      <w:pPr>
        <w:pStyle w:val="Bullet1"/>
      </w:pPr>
      <w:r w:rsidRPr="008420FD">
        <w:t>Business letters</w:t>
      </w:r>
    </w:p>
    <w:p w:rsidR="009C6C06" w:rsidRPr="008420FD" w:rsidRDefault="009C6C06" w:rsidP="009C6C06">
      <w:pPr>
        <w:pStyle w:val="Bullet1"/>
      </w:pPr>
      <w:r w:rsidRPr="008420FD">
        <w:t xml:space="preserve">Resumes. </w:t>
      </w:r>
    </w:p>
    <w:p w:rsidR="009C6C06" w:rsidRPr="008420FD" w:rsidRDefault="009C6C06" w:rsidP="009C6C06">
      <w:pPr>
        <w:pStyle w:val="BodyCopy"/>
        <w:spacing w:before="240"/>
        <w:rPr>
          <w:b/>
          <w:i/>
          <w:noProof w:val="0"/>
        </w:rPr>
      </w:pPr>
      <w:r w:rsidRPr="008420FD">
        <w:rPr>
          <w:b/>
          <w:i/>
          <w:noProof w:val="0"/>
        </w:rPr>
        <w:t>Format</w:t>
      </w:r>
    </w:p>
    <w:p w:rsidR="009C6C06" w:rsidRPr="008420FD" w:rsidRDefault="009C6C06" w:rsidP="009C6C06">
      <w:pPr>
        <w:pStyle w:val="BodyCopy"/>
        <w:rPr>
          <w:noProof w:val="0"/>
        </w:rPr>
      </w:pPr>
      <w:r w:rsidRPr="008420FD">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8420FD">
        <w:rPr>
          <w:noProof w:val="0"/>
        </w:rPr>
        <w:br w:type="page"/>
      </w:r>
    </w:p>
    <w:p w:rsidR="009C6C06" w:rsidRPr="008420FD" w:rsidRDefault="009C6C06" w:rsidP="009C6C06">
      <w:pPr>
        <w:pStyle w:val="BodyCopyBold"/>
        <w:rPr>
          <w:i/>
          <w:noProof w:val="0"/>
        </w:rPr>
      </w:pPr>
      <w:r w:rsidRPr="008420FD">
        <w:rPr>
          <w:i/>
          <w:noProof w:val="0"/>
        </w:rPr>
        <w:t>Cover Sheet</w:t>
      </w:r>
    </w:p>
    <w:p w:rsidR="009C6C06" w:rsidRPr="008420FD" w:rsidRDefault="009C6C06" w:rsidP="009C6C06">
      <w:pPr>
        <w:pStyle w:val="BodyCopy"/>
        <w:rPr>
          <w:noProof w:val="0"/>
        </w:rPr>
      </w:pPr>
      <w:r w:rsidRPr="008420FD">
        <w:rPr>
          <w:noProof w:val="0"/>
        </w:rPr>
        <w:t>All written work should be submitted with a cover sheet stapled to the front that contains:</w:t>
      </w:r>
    </w:p>
    <w:p w:rsidR="009C6C06" w:rsidRPr="008420FD" w:rsidRDefault="009C6C06" w:rsidP="009C6C06">
      <w:pPr>
        <w:pStyle w:val="Bullet1"/>
      </w:pPr>
      <w:r w:rsidRPr="008420FD">
        <w:t>The student’s name and student number</w:t>
      </w:r>
    </w:p>
    <w:p w:rsidR="009C6C06" w:rsidRPr="008420FD" w:rsidRDefault="009C6C06" w:rsidP="009C6C06">
      <w:pPr>
        <w:pStyle w:val="Bullet1"/>
      </w:pPr>
      <w:r w:rsidRPr="008420FD">
        <w:t>The name of the class/unit</w:t>
      </w:r>
    </w:p>
    <w:p w:rsidR="009C6C06" w:rsidRPr="008420FD" w:rsidRDefault="009C6C06" w:rsidP="009C6C06">
      <w:pPr>
        <w:pStyle w:val="Bullet1"/>
      </w:pPr>
      <w:r w:rsidRPr="008420FD">
        <w:t>The due date of the work</w:t>
      </w:r>
    </w:p>
    <w:p w:rsidR="009C6C06" w:rsidRPr="008420FD" w:rsidRDefault="009C6C06" w:rsidP="009C6C06">
      <w:pPr>
        <w:pStyle w:val="Bullet1"/>
      </w:pPr>
      <w:r w:rsidRPr="008420FD">
        <w:t>The title of the work</w:t>
      </w:r>
    </w:p>
    <w:p w:rsidR="009C6C06" w:rsidRPr="008420FD" w:rsidRDefault="009C6C06" w:rsidP="009C6C06">
      <w:pPr>
        <w:pStyle w:val="Bullet1"/>
      </w:pPr>
      <w:r w:rsidRPr="008420FD">
        <w:t>The teacher’s name</w:t>
      </w:r>
    </w:p>
    <w:p w:rsidR="009C6C06" w:rsidRPr="008420FD" w:rsidRDefault="009C6C06" w:rsidP="009C6C06">
      <w:pPr>
        <w:pStyle w:val="Bullet1"/>
      </w:pPr>
      <w:r w:rsidRPr="008420FD">
        <w:t>A signed declaration that the work does not involve plagiarism.</w:t>
      </w:r>
    </w:p>
    <w:p w:rsidR="009C6C06" w:rsidRPr="008420FD" w:rsidRDefault="009C6C06" w:rsidP="009C6C06">
      <w:pPr>
        <w:pStyle w:val="BodyCopy"/>
        <w:spacing w:before="240"/>
        <w:rPr>
          <w:b/>
          <w:i/>
          <w:noProof w:val="0"/>
        </w:rPr>
      </w:pPr>
      <w:r w:rsidRPr="008420FD">
        <w:rPr>
          <w:b/>
          <w:i/>
          <w:noProof w:val="0"/>
        </w:rPr>
        <w:t>Keeping a Copy</w:t>
      </w:r>
    </w:p>
    <w:p w:rsidR="009C6C06" w:rsidRPr="008420FD" w:rsidRDefault="009C6C06" w:rsidP="009C6C06">
      <w:pPr>
        <w:pStyle w:val="BodyCopy"/>
        <w:rPr>
          <w:noProof w:val="0"/>
        </w:rPr>
      </w:pPr>
      <w:r w:rsidRPr="008420FD">
        <w:rPr>
          <w:noProof w:val="0"/>
        </w:rPr>
        <w:t>Students must keep a copy of the written work in case it is lost. This rarely happens but it can be disastrous if a copy has not been kept.</w:t>
      </w:r>
    </w:p>
    <w:p w:rsidR="009C6C06" w:rsidRPr="008420FD" w:rsidRDefault="009C6C06" w:rsidP="009C6C06">
      <w:pPr>
        <w:pStyle w:val="BodyCopy"/>
        <w:spacing w:before="240"/>
        <w:rPr>
          <w:b/>
          <w:i/>
          <w:noProof w:val="0"/>
        </w:rPr>
      </w:pPr>
      <w:r w:rsidRPr="008420FD">
        <w:rPr>
          <w:b/>
          <w:i/>
          <w:noProof w:val="0"/>
        </w:rPr>
        <w:t>Inclusive language</w:t>
      </w:r>
    </w:p>
    <w:p w:rsidR="009C6C06" w:rsidRPr="008420FD" w:rsidRDefault="009C6C06" w:rsidP="009C6C06">
      <w:pPr>
        <w:pStyle w:val="BodyCopy"/>
        <w:rPr>
          <w:noProof w:val="0"/>
        </w:rPr>
      </w:pPr>
      <w:r w:rsidRPr="008420FD">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8420FD" w:rsidRDefault="009C6C06" w:rsidP="009C6C06">
      <w:pPr>
        <w:pStyle w:val="BodyCopy"/>
        <w:rPr>
          <w:noProof w:val="0"/>
        </w:rPr>
      </w:pPr>
      <w:r w:rsidRPr="008420FD">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8420FD" w:rsidTr="00F814A5">
        <w:tc>
          <w:tcPr>
            <w:tcW w:w="3969" w:type="dxa"/>
            <w:shd w:val="clear" w:color="auto" w:fill="F2F2F2" w:themeFill="background1" w:themeFillShade="F2"/>
          </w:tcPr>
          <w:p w:rsidR="009C6C06" w:rsidRPr="008420FD" w:rsidRDefault="009C6C06" w:rsidP="00F814A5">
            <w:pPr>
              <w:pStyle w:val="BodyCopy"/>
              <w:spacing w:before="120" w:after="120"/>
              <w:jc w:val="both"/>
              <w:rPr>
                <w:noProof w:val="0"/>
              </w:rPr>
            </w:pPr>
            <w:r w:rsidRPr="008420FD">
              <w:rPr>
                <w:noProof w:val="0"/>
              </w:rPr>
              <w:t>Mankind</w:t>
            </w:r>
          </w:p>
        </w:tc>
        <w:tc>
          <w:tcPr>
            <w:tcW w:w="3452" w:type="dxa"/>
            <w:shd w:val="clear" w:color="auto" w:fill="F2F2F2" w:themeFill="background1" w:themeFillShade="F2"/>
          </w:tcPr>
          <w:p w:rsidR="009C6C06" w:rsidRPr="008420FD" w:rsidRDefault="009C6C06" w:rsidP="00F814A5">
            <w:pPr>
              <w:pStyle w:val="BodyCopy"/>
              <w:spacing w:before="120" w:after="120"/>
              <w:rPr>
                <w:i/>
                <w:noProof w:val="0"/>
              </w:rPr>
            </w:pPr>
            <w:r w:rsidRPr="008420FD">
              <w:rPr>
                <w:i/>
                <w:noProof w:val="0"/>
              </w:rPr>
              <w:t>Humankind</w:t>
            </w:r>
          </w:p>
        </w:tc>
      </w:tr>
      <w:tr w:rsidR="009C6C06" w:rsidRPr="008420FD" w:rsidTr="00F814A5">
        <w:tc>
          <w:tcPr>
            <w:tcW w:w="3969" w:type="dxa"/>
            <w:shd w:val="clear" w:color="auto" w:fill="F2F2F2" w:themeFill="background1" w:themeFillShade="F2"/>
          </w:tcPr>
          <w:p w:rsidR="009C6C06" w:rsidRPr="008420FD" w:rsidRDefault="009C6C06" w:rsidP="00F814A5">
            <w:pPr>
              <w:pStyle w:val="BodyCopy"/>
              <w:spacing w:before="120" w:after="120"/>
              <w:jc w:val="both"/>
              <w:rPr>
                <w:noProof w:val="0"/>
              </w:rPr>
            </w:pPr>
            <w:r w:rsidRPr="008420FD">
              <w:rPr>
                <w:noProof w:val="0"/>
              </w:rPr>
              <w:t>Barman/maid</w:t>
            </w:r>
          </w:p>
        </w:tc>
        <w:tc>
          <w:tcPr>
            <w:tcW w:w="3452" w:type="dxa"/>
            <w:shd w:val="clear" w:color="auto" w:fill="F2F2F2" w:themeFill="background1" w:themeFillShade="F2"/>
          </w:tcPr>
          <w:p w:rsidR="009C6C06" w:rsidRPr="008420FD" w:rsidRDefault="009C6C06" w:rsidP="00F814A5">
            <w:pPr>
              <w:pStyle w:val="BodyCopy"/>
              <w:spacing w:before="120" w:after="120"/>
              <w:rPr>
                <w:i/>
                <w:noProof w:val="0"/>
              </w:rPr>
            </w:pPr>
            <w:r w:rsidRPr="008420FD">
              <w:rPr>
                <w:i/>
                <w:noProof w:val="0"/>
              </w:rPr>
              <w:t>Bar attendant</w:t>
            </w:r>
          </w:p>
        </w:tc>
      </w:tr>
      <w:tr w:rsidR="009C6C06" w:rsidRPr="008420FD" w:rsidTr="00F814A5">
        <w:tc>
          <w:tcPr>
            <w:tcW w:w="3969" w:type="dxa"/>
            <w:shd w:val="clear" w:color="auto" w:fill="F2F2F2" w:themeFill="background1" w:themeFillShade="F2"/>
          </w:tcPr>
          <w:p w:rsidR="009C6C06" w:rsidRPr="008420FD" w:rsidRDefault="009C6C06" w:rsidP="00F814A5">
            <w:pPr>
              <w:pStyle w:val="BodyCopy"/>
              <w:spacing w:before="120" w:after="120"/>
              <w:jc w:val="both"/>
              <w:rPr>
                <w:noProof w:val="0"/>
              </w:rPr>
            </w:pPr>
            <w:r w:rsidRPr="008420FD">
              <w:rPr>
                <w:noProof w:val="0"/>
              </w:rPr>
              <w:t>Host/hostess</w:t>
            </w:r>
          </w:p>
        </w:tc>
        <w:tc>
          <w:tcPr>
            <w:tcW w:w="3452" w:type="dxa"/>
            <w:shd w:val="clear" w:color="auto" w:fill="F2F2F2" w:themeFill="background1" w:themeFillShade="F2"/>
          </w:tcPr>
          <w:p w:rsidR="009C6C06" w:rsidRPr="008420FD" w:rsidRDefault="009C6C06" w:rsidP="00F814A5">
            <w:pPr>
              <w:pStyle w:val="BodyCopy"/>
              <w:spacing w:before="120" w:after="120"/>
              <w:rPr>
                <w:i/>
                <w:noProof w:val="0"/>
              </w:rPr>
            </w:pPr>
            <w:r w:rsidRPr="008420FD">
              <w:rPr>
                <w:i/>
                <w:noProof w:val="0"/>
              </w:rPr>
              <w:t>Host</w:t>
            </w:r>
          </w:p>
        </w:tc>
      </w:tr>
      <w:tr w:rsidR="009C6C06" w:rsidRPr="008420FD" w:rsidTr="00F814A5">
        <w:tc>
          <w:tcPr>
            <w:tcW w:w="3969" w:type="dxa"/>
            <w:shd w:val="clear" w:color="auto" w:fill="F2F2F2" w:themeFill="background1" w:themeFillShade="F2"/>
          </w:tcPr>
          <w:p w:rsidR="009C6C06" w:rsidRPr="008420FD" w:rsidRDefault="009C6C06" w:rsidP="00F814A5">
            <w:pPr>
              <w:pStyle w:val="BodyCopy"/>
              <w:spacing w:before="120" w:after="120"/>
              <w:jc w:val="both"/>
              <w:rPr>
                <w:noProof w:val="0"/>
              </w:rPr>
            </w:pPr>
            <w:r w:rsidRPr="008420FD">
              <w:rPr>
                <w:noProof w:val="0"/>
              </w:rPr>
              <w:t>Waiter/waitress</w:t>
            </w:r>
          </w:p>
        </w:tc>
        <w:tc>
          <w:tcPr>
            <w:tcW w:w="3452" w:type="dxa"/>
            <w:shd w:val="clear" w:color="auto" w:fill="F2F2F2" w:themeFill="background1" w:themeFillShade="F2"/>
          </w:tcPr>
          <w:p w:rsidR="009C6C06" w:rsidRPr="008420FD" w:rsidRDefault="009C6C06" w:rsidP="00F814A5">
            <w:pPr>
              <w:pStyle w:val="BodyCopy"/>
              <w:spacing w:before="120" w:after="120"/>
              <w:rPr>
                <w:i/>
                <w:noProof w:val="0"/>
              </w:rPr>
            </w:pPr>
            <w:r w:rsidRPr="008420FD">
              <w:rPr>
                <w:i/>
                <w:noProof w:val="0"/>
              </w:rPr>
              <w:t>Waiter or waiting staff</w:t>
            </w:r>
          </w:p>
        </w:tc>
      </w:tr>
    </w:tbl>
    <w:p w:rsidR="009C6C06" w:rsidRPr="008420FD" w:rsidRDefault="009C6C06" w:rsidP="009C6C06">
      <w:pPr>
        <w:pStyle w:val="BodyCopy"/>
        <w:rPr>
          <w:noProof w:val="0"/>
        </w:rPr>
        <w:sectPr w:rsidR="009C6C06" w:rsidRPr="008420FD" w:rsidSect="001A29DB">
          <w:headerReference w:type="even" r:id="rId281"/>
          <w:headerReference w:type="default" r:id="rId282"/>
          <w:pgSz w:w="11906" w:h="16838" w:code="9"/>
          <w:pgMar w:top="1440" w:right="1440" w:bottom="1440" w:left="1701" w:header="709" w:footer="335" w:gutter="0"/>
          <w:cols w:space="708"/>
          <w:docGrid w:linePitch="360"/>
        </w:sectPr>
      </w:pPr>
    </w:p>
    <w:p w:rsidR="009C6C06" w:rsidRPr="008420FD" w:rsidRDefault="009C6C06" w:rsidP="009C6C06">
      <w:pPr>
        <w:pStyle w:val="Heading1"/>
      </w:pPr>
      <w:bookmarkStart w:id="53" w:name="_Toc337029862"/>
      <w:bookmarkStart w:id="54" w:name="_Toc370805499"/>
      <w:bookmarkStart w:id="55" w:name="_Toc417904852"/>
      <w:r w:rsidRPr="008420FD">
        <w:t>Recommended reading</w:t>
      </w:r>
      <w:bookmarkEnd w:id="53"/>
      <w:bookmarkEnd w:id="54"/>
      <w:bookmarkEnd w:id="55"/>
    </w:p>
    <w:p w:rsidR="00472D60" w:rsidRPr="008420FD" w:rsidRDefault="00472D60" w:rsidP="00B90C0D">
      <w:pPr>
        <w:pStyle w:val="BodyCopy"/>
        <w:rPr>
          <w:noProof w:val="0"/>
        </w:rPr>
      </w:pPr>
      <w:r w:rsidRPr="008420FD">
        <w:rPr>
          <w:rStyle w:val="a-size-large1"/>
          <w:rFonts w:ascii="Helvetica" w:hAnsi="Helvetica" w:cs="Calibri"/>
          <w:noProof w:val="0"/>
        </w:rPr>
        <w:t xml:space="preserve">Bhatia, A; 2012 (1st edition); </w:t>
      </w:r>
      <w:r w:rsidRPr="008420FD">
        <w:rPr>
          <w:rStyle w:val="a-size-large1"/>
          <w:rFonts w:ascii="Helvetica" w:hAnsi="Helvetica" w:cs="Calibri"/>
          <w:i/>
          <w:noProof w:val="0"/>
        </w:rPr>
        <w:t>The Business of Travel Agency &amp; Tour Operations Management</w:t>
      </w:r>
      <w:r w:rsidRPr="008420FD">
        <w:rPr>
          <w:rStyle w:val="a-size-large1"/>
          <w:rFonts w:ascii="Helvetica" w:hAnsi="Helvetica" w:cs="Calibri"/>
          <w:noProof w:val="0"/>
        </w:rPr>
        <w:t xml:space="preserve">; </w:t>
      </w:r>
      <w:r w:rsidRPr="008420FD">
        <w:rPr>
          <w:noProof w:val="0"/>
        </w:rPr>
        <w:t>Sterling Publishers</w:t>
      </w:r>
    </w:p>
    <w:p w:rsidR="00472D60" w:rsidRPr="008420FD" w:rsidRDefault="00472D60" w:rsidP="00B90C0D">
      <w:pPr>
        <w:pStyle w:val="BodyCopy"/>
        <w:rPr>
          <w:noProof w:val="0"/>
        </w:rPr>
      </w:pPr>
      <w:r w:rsidRPr="008420FD">
        <w:rPr>
          <w:noProof w:val="0"/>
        </w:rPr>
        <w:t xml:space="preserve">Booth, Wayne; 2008 (3rd edition); </w:t>
      </w:r>
      <w:r w:rsidRPr="008420FD">
        <w:rPr>
          <w:i/>
          <w:noProof w:val="0"/>
        </w:rPr>
        <w:t>The Craft of Research</w:t>
      </w:r>
      <w:r w:rsidRPr="008420FD">
        <w:rPr>
          <w:noProof w:val="0"/>
        </w:rPr>
        <w:t>; University Of Chicago Press</w:t>
      </w:r>
    </w:p>
    <w:p w:rsidR="00472D60" w:rsidRPr="008420FD" w:rsidRDefault="00472D60" w:rsidP="00B90C0D">
      <w:pPr>
        <w:pStyle w:val="BodyCopy"/>
        <w:rPr>
          <w:noProof w:val="0"/>
        </w:rPr>
      </w:pPr>
      <w:r w:rsidRPr="008420FD">
        <w:rPr>
          <w:noProof w:val="0"/>
        </w:rPr>
        <w:t>Buhalis,</w:t>
      </w:r>
      <w:r w:rsidRPr="008420FD">
        <w:rPr>
          <w:rStyle w:val="contributornametrigger"/>
          <w:noProof w:val="0"/>
        </w:rPr>
        <w:t xml:space="preserve"> </w:t>
      </w:r>
      <w:hyperlink r:id="rId283" w:history="1">
        <w:r w:rsidRPr="008420FD">
          <w:rPr>
            <w:rStyle w:val="Hyperlink"/>
            <w:noProof w:val="0"/>
            <w:color w:val="auto"/>
            <w:u w:val="none"/>
          </w:rPr>
          <w:t xml:space="preserve">Dimitrios; </w:t>
        </w:r>
      </w:hyperlink>
      <w:r w:rsidRPr="008420FD">
        <w:rPr>
          <w:noProof w:val="0"/>
        </w:rPr>
        <w:t xml:space="preserve"> 2003 (1st edition); </w:t>
      </w:r>
      <w:r w:rsidRPr="008420FD">
        <w:rPr>
          <w:i/>
          <w:noProof w:val="0"/>
        </w:rPr>
        <w:t>eTourism: Information technology for strategic tourism management</w:t>
      </w:r>
      <w:r w:rsidR="00B90C0D" w:rsidRPr="008420FD">
        <w:rPr>
          <w:rStyle w:val="bylinepipe1"/>
          <w:noProof w:val="0"/>
          <w:color w:val="auto"/>
        </w:rPr>
        <w:t xml:space="preserve">; </w:t>
      </w:r>
      <w:r w:rsidRPr="008420FD">
        <w:rPr>
          <w:noProof w:val="0"/>
        </w:rPr>
        <w:t>Prentice Hall</w:t>
      </w:r>
    </w:p>
    <w:p w:rsidR="00472D60" w:rsidRPr="008420FD" w:rsidRDefault="00B90C0D" w:rsidP="00B90C0D">
      <w:pPr>
        <w:pStyle w:val="BodyCopy"/>
        <w:rPr>
          <w:noProof w:val="0"/>
        </w:rPr>
      </w:pPr>
      <w:r w:rsidRPr="008420FD">
        <w:rPr>
          <w:noProof w:val="0"/>
        </w:rPr>
        <w:t xml:space="preserve">Chon, Kaye Sung </w:t>
      </w:r>
      <w:r w:rsidR="00472D60" w:rsidRPr="008420FD">
        <w:rPr>
          <w:noProof w:val="0"/>
        </w:rPr>
        <w:t xml:space="preserve">&amp; Edgell Sr, David; 2006 (1st edition); </w:t>
      </w:r>
      <w:r w:rsidR="00472D60" w:rsidRPr="008420FD">
        <w:rPr>
          <w:i/>
          <w:noProof w:val="0"/>
        </w:rPr>
        <w:t>Managing Sustainable Tourism: A Legacy for the Future</w:t>
      </w:r>
      <w:r w:rsidRPr="008420FD">
        <w:rPr>
          <w:noProof w:val="0"/>
        </w:rPr>
        <w:t>;</w:t>
      </w:r>
      <w:r w:rsidR="00472D60" w:rsidRPr="008420FD">
        <w:rPr>
          <w:noProof w:val="0"/>
        </w:rPr>
        <w:t xml:space="preserve"> Routledge</w:t>
      </w:r>
    </w:p>
    <w:p w:rsidR="00472D60" w:rsidRPr="008420FD" w:rsidRDefault="00472D60" w:rsidP="00B90C0D">
      <w:pPr>
        <w:pStyle w:val="BodyCopy"/>
        <w:rPr>
          <w:noProof w:val="0"/>
        </w:rPr>
      </w:pPr>
      <w:r w:rsidRPr="008420FD">
        <w:rPr>
          <w:noProof w:val="0"/>
        </w:rPr>
        <w:t>Conrady, Roland &amp; Buck, Martin; 2011 (1st edition); Trends and Issues in Global Tourism, Spinger Publishers</w:t>
      </w:r>
    </w:p>
    <w:p w:rsidR="00472D60" w:rsidRPr="008420FD" w:rsidRDefault="00472D60" w:rsidP="00B90C0D">
      <w:pPr>
        <w:pStyle w:val="BodyCopy"/>
        <w:rPr>
          <w:noProof w:val="0"/>
        </w:rPr>
      </w:pPr>
      <w:r w:rsidRPr="008420FD">
        <w:rPr>
          <w:noProof w:val="0"/>
        </w:rPr>
        <w:t>Cook, Roy 2009 (4th Edition)</w:t>
      </w:r>
      <w:proofErr w:type="gramStart"/>
      <w:r w:rsidR="00B90C0D" w:rsidRPr="008420FD">
        <w:rPr>
          <w:noProof w:val="0"/>
        </w:rPr>
        <w:t>;</w:t>
      </w:r>
      <w:r w:rsidRPr="008420FD">
        <w:rPr>
          <w:i/>
          <w:noProof w:val="0"/>
        </w:rPr>
        <w:t>The</w:t>
      </w:r>
      <w:proofErr w:type="gramEnd"/>
      <w:r w:rsidRPr="008420FD">
        <w:rPr>
          <w:i/>
          <w:noProof w:val="0"/>
        </w:rPr>
        <w:t xml:space="preserve"> Business of Travel</w:t>
      </w:r>
      <w:r w:rsidR="00B90C0D" w:rsidRPr="008420FD">
        <w:rPr>
          <w:i/>
          <w:noProof w:val="0"/>
        </w:rPr>
        <w:t>;</w:t>
      </w:r>
      <w:r w:rsidRPr="008420FD">
        <w:rPr>
          <w:noProof w:val="0"/>
        </w:rPr>
        <w:t xml:space="preserve"> Prentice Hall</w:t>
      </w:r>
    </w:p>
    <w:p w:rsidR="00472D60" w:rsidRPr="008420FD" w:rsidRDefault="00472D60" w:rsidP="00B90C0D">
      <w:pPr>
        <w:pStyle w:val="BodyCopy"/>
        <w:rPr>
          <w:noProof w:val="0"/>
        </w:rPr>
      </w:pPr>
      <w:r w:rsidRPr="008420FD">
        <w:rPr>
          <w:noProof w:val="0"/>
        </w:rPr>
        <w:t xml:space="preserve">Goeldner </w:t>
      </w:r>
      <w:hyperlink r:id="rId284" w:history="1">
        <w:r w:rsidRPr="008420FD">
          <w:rPr>
            <w:rStyle w:val="Hyperlink"/>
            <w:noProof w:val="0"/>
            <w:color w:val="auto"/>
            <w:u w:val="none"/>
          </w:rPr>
          <w:t xml:space="preserve">Charles R. </w:t>
        </w:r>
      </w:hyperlink>
      <w:r w:rsidRPr="008420FD">
        <w:rPr>
          <w:noProof w:val="0"/>
        </w:rPr>
        <w:t xml:space="preserve">2011 (12th edition); </w:t>
      </w:r>
      <w:r w:rsidRPr="008420FD">
        <w:rPr>
          <w:i/>
          <w:noProof w:val="0"/>
        </w:rPr>
        <w:t>Tourism: Prin</w:t>
      </w:r>
      <w:r w:rsidR="00B90C0D" w:rsidRPr="008420FD">
        <w:rPr>
          <w:i/>
          <w:noProof w:val="0"/>
        </w:rPr>
        <w:t>ciples, Practices, Philosophies</w:t>
      </w:r>
      <w:r w:rsidR="00B90C0D" w:rsidRPr="008420FD">
        <w:rPr>
          <w:noProof w:val="0"/>
        </w:rPr>
        <w:t>;</w:t>
      </w:r>
      <w:r w:rsidRPr="008420FD">
        <w:rPr>
          <w:noProof w:val="0"/>
        </w:rPr>
        <w:t xml:space="preserve"> Wiley </w:t>
      </w:r>
    </w:p>
    <w:p w:rsidR="00472D60" w:rsidRPr="008420FD" w:rsidRDefault="00472D60" w:rsidP="00B90C0D">
      <w:pPr>
        <w:pStyle w:val="BodyCopy"/>
        <w:rPr>
          <w:noProof w:val="0"/>
        </w:rPr>
      </w:pPr>
      <w:r w:rsidRPr="008420FD">
        <w:rPr>
          <w:noProof w:val="0"/>
        </w:rPr>
        <w:t xml:space="preserve">Hall, </w:t>
      </w:r>
      <w:hyperlink r:id="rId285" w:history="1">
        <w:r w:rsidRPr="008420FD">
          <w:rPr>
            <w:noProof w:val="0"/>
          </w:rPr>
          <w:t xml:space="preserve">Colin Michael; 2008 (1st edition); </w:t>
        </w:r>
      </w:hyperlink>
      <w:r w:rsidRPr="008420FD">
        <w:rPr>
          <w:i/>
          <w:noProof w:val="0"/>
        </w:rPr>
        <w:t>Tourism Planning: Policies, Processes and Relationships</w:t>
      </w:r>
      <w:r w:rsidR="00B90C0D" w:rsidRPr="008420FD">
        <w:rPr>
          <w:noProof w:val="0"/>
        </w:rPr>
        <w:t>;</w:t>
      </w:r>
      <w:r w:rsidRPr="008420FD">
        <w:rPr>
          <w:noProof w:val="0"/>
        </w:rPr>
        <w:t xml:space="preserve"> Pearson/Prentice Hall</w:t>
      </w:r>
    </w:p>
    <w:p w:rsidR="00472D60" w:rsidRPr="008420FD" w:rsidRDefault="00472D60" w:rsidP="00B90C0D">
      <w:pPr>
        <w:pStyle w:val="BodyCopy"/>
        <w:rPr>
          <w:noProof w:val="0"/>
        </w:rPr>
      </w:pPr>
      <w:r w:rsidRPr="008420FD">
        <w:rPr>
          <w:noProof w:val="0"/>
        </w:rPr>
        <w:t xml:space="preserve">Lennon, John; 2003 (1st edition); </w:t>
      </w:r>
      <w:r w:rsidRPr="008420FD">
        <w:rPr>
          <w:i/>
          <w:noProof w:val="0"/>
        </w:rPr>
        <w:t>Tourism Statistics: International Perspectives and Current Issues</w:t>
      </w:r>
      <w:r w:rsidR="00B90C0D" w:rsidRPr="008420FD">
        <w:rPr>
          <w:noProof w:val="0"/>
        </w:rPr>
        <w:t>;</w:t>
      </w:r>
      <w:r w:rsidRPr="008420FD">
        <w:rPr>
          <w:noProof w:val="0"/>
        </w:rPr>
        <w:t xml:space="preserve"> Cengage Learning EMEA;</w:t>
      </w:r>
    </w:p>
    <w:p w:rsidR="00472D60" w:rsidRPr="008420FD" w:rsidRDefault="00472D60" w:rsidP="00B90C0D">
      <w:pPr>
        <w:pStyle w:val="BodyCopy"/>
        <w:rPr>
          <w:noProof w:val="0"/>
        </w:rPr>
      </w:pPr>
      <w:r w:rsidRPr="008420FD">
        <w:rPr>
          <w:noProof w:val="0"/>
        </w:rPr>
        <w:t xml:space="preserve">Mason, Peter; 2008 (2nd edition); </w:t>
      </w:r>
      <w:hyperlink r:id="rId286" w:history="1">
        <w:r w:rsidRPr="008420FD">
          <w:rPr>
            <w:rStyle w:val="Hyperlink"/>
            <w:i/>
            <w:noProof w:val="0"/>
            <w:color w:val="auto"/>
            <w:u w:val="none"/>
          </w:rPr>
          <w:t>Tourism Impacts, Planning and Management</w:t>
        </w:r>
        <w:r w:rsidR="00B90C0D" w:rsidRPr="008420FD">
          <w:rPr>
            <w:rStyle w:val="Hyperlink"/>
            <w:noProof w:val="0"/>
            <w:color w:val="auto"/>
            <w:u w:val="none"/>
          </w:rPr>
          <w:t>;</w:t>
        </w:r>
        <w:r w:rsidRPr="008420FD">
          <w:rPr>
            <w:rStyle w:val="Hyperlink"/>
            <w:noProof w:val="0"/>
            <w:color w:val="auto"/>
            <w:u w:val="none"/>
          </w:rPr>
          <w:t xml:space="preserve"> </w:t>
        </w:r>
      </w:hyperlink>
      <w:r w:rsidRPr="008420FD">
        <w:rPr>
          <w:noProof w:val="0"/>
        </w:rPr>
        <w:t>Taylor &amp; Francis</w:t>
      </w:r>
    </w:p>
    <w:p w:rsidR="00472D60" w:rsidRPr="008420FD" w:rsidRDefault="00472D60" w:rsidP="00B90C0D">
      <w:pPr>
        <w:pStyle w:val="BodyCopy"/>
        <w:rPr>
          <w:noProof w:val="0"/>
        </w:rPr>
      </w:pPr>
      <w:proofErr w:type="gramStart"/>
      <w:r w:rsidRPr="008420FD">
        <w:rPr>
          <w:rStyle w:val="contributornametrigger"/>
          <w:noProof w:val="0"/>
        </w:rPr>
        <w:t>Molz ,</w:t>
      </w:r>
      <w:proofErr w:type="gramEnd"/>
      <w:r w:rsidRPr="008420FD">
        <w:rPr>
          <w:rStyle w:val="contributornametrigger"/>
          <w:noProof w:val="0"/>
        </w:rPr>
        <w:t xml:space="preserve"> </w:t>
      </w:r>
      <w:hyperlink r:id="rId287" w:history="1">
        <w:r w:rsidRPr="008420FD">
          <w:rPr>
            <w:rStyle w:val="Hyperlink"/>
            <w:noProof w:val="0"/>
            <w:color w:val="auto"/>
            <w:u w:val="none"/>
          </w:rPr>
          <w:t xml:space="preserve">Jennie Germann </w:t>
        </w:r>
      </w:hyperlink>
      <w:r w:rsidRPr="008420FD">
        <w:rPr>
          <w:rStyle w:val="contributornametrigger"/>
          <w:noProof w:val="0"/>
        </w:rPr>
        <w:t xml:space="preserve">; </w:t>
      </w:r>
      <w:r w:rsidRPr="008420FD">
        <w:rPr>
          <w:noProof w:val="0"/>
        </w:rPr>
        <w:t xml:space="preserve">2012 (1st edition); </w:t>
      </w:r>
      <w:r w:rsidRPr="008420FD">
        <w:rPr>
          <w:i/>
          <w:noProof w:val="0"/>
        </w:rPr>
        <w:t>Travel Connections: Tourism</w:t>
      </w:r>
      <w:r w:rsidR="00B90C0D" w:rsidRPr="008420FD">
        <w:rPr>
          <w:noProof w:val="0"/>
        </w:rPr>
        <w:t>;</w:t>
      </w:r>
      <w:r w:rsidRPr="008420FD">
        <w:rPr>
          <w:noProof w:val="0"/>
        </w:rPr>
        <w:t xml:space="preserve"> Technology and Togetherness in a Mobile World, Routledge</w:t>
      </w:r>
    </w:p>
    <w:p w:rsidR="00472D60" w:rsidRPr="008420FD" w:rsidRDefault="00472D60" w:rsidP="00B90C0D">
      <w:pPr>
        <w:pStyle w:val="BodyCopy"/>
        <w:rPr>
          <w:noProof w:val="0"/>
        </w:rPr>
      </w:pPr>
      <w:r w:rsidRPr="008420FD">
        <w:rPr>
          <w:rStyle w:val="author"/>
          <w:noProof w:val="0"/>
        </w:rPr>
        <w:t>Rastogi, A</w:t>
      </w:r>
      <w:proofErr w:type="gramStart"/>
      <w:r w:rsidRPr="008420FD">
        <w:rPr>
          <w:rStyle w:val="author"/>
          <w:noProof w:val="0"/>
        </w:rPr>
        <w:t xml:space="preserve">;  </w:t>
      </w:r>
      <w:r w:rsidRPr="008420FD">
        <w:rPr>
          <w:rStyle w:val="a-size-large1"/>
          <w:rFonts w:ascii="Helvetica" w:hAnsi="Helvetica" w:cs="Calibri"/>
          <w:noProof w:val="0"/>
        </w:rPr>
        <w:t>2007</w:t>
      </w:r>
      <w:proofErr w:type="gramEnd"/>
      <w:r w:rsidRPr="008420FD">
        <w:rPr>
          <w:rStyle w:val="a-size-large1"/>
          <w:rFonts w:ascii="Helvetica" w:hAnsi="Helvetica" w:cs="Calibri"/>
          <w:noProof w:val="0"/>
        </w:rPr>
        <w:t xml:space="preserve"> (1st edition); </w:t>
      </w:r>
      <w:r w:rsidRPr="008420FD">
        <w:rPr>
          <w:rStyle w:val="a-size-large1"/>
          <w:rFonts w:ascii="Helvetica" w:hAnsi="Helvetica" w:cs="Calibri"/>
          <w:i/>
          <w:noProof w:val="0"/>
        </w:rPr>
        <w:t>Travel Agency Operations</w:t>
      </w:r>
      <w:r w:rsidRPr="008420FD">
        <w:rPr>
          <w:rStyle w:val="a-size-large1"/>
          <w:rFonts w:ascii="Helvetica" w:hAnsi="Helvetica" w:cs="Calibri"/>
          <w:noProof w:val="0"/>
        </w:rPr>
        <w:t xml:space="preserve">; </w:t>
      </w:r>
      <w:r w:rsidRPr="008420FD">
        <w:rPr>
          <w:noProof w:val="0"/>
        </w:rPr>
        <w:t>Aman Publications</w:t>
      </w:r>
    </w:p>
    <w:p w:rsidR="00472D60" w:rsidRPr="008420FD" w:rsidRDefault="00472D60" w:rsidP="00B90C0D">
      <w:pPr>
        <w:pStyle w:val="BodyCopy"/>
        <w:rPr>
          <w:noProof w:val="0"/>
        </w:rPr>
      </w:pPr>
      <w:r w:rsidRPr="008420FD">
        <w:rPr>
          <w:rStyle w:val="a-size-large1"/>
          <w:rFonts w:ascii="Helvetica" w:hAnsi="Helvetica" w:cs="Calibri"/>
          <w:noProof w:val="0"/>
        </w:rPr>
        <w:t xml:space="preserve">Sharma, Lalita; 2010 (1st edition); </w:t>
      </w:r>
      <w:r w:rsidRPr="008420FD">
        <w:rPr>
          <w:rStyle w:val="a-size-large1"/>
          <w:rFonts w:ascii="Helvetica" w:hAnsi="Helvetica" w:cs="Calibri"/>
          <w:i/>
          <w:noProof w:val="0"/>
        </w:rPr>
        <w:t>Travel Agency and Tour Operation: Concepts and Principles</w:t>
      </w:r>
      <w:r w:rsidRPr="008420FD">
        <w:rPr>
          <w:rStyle w:val="a-size-large1"/>
          <w:rFonts w:ascii="Helvetica" w:hAnsi="Helvetica" w:cs="Calibri"/>
          <w:noProof w:val="0"/>
        </w:rPr>
        <w:t xml:space="preserve">; </w:t>
      </w:r>
      <w:r w:rsidRPr="008420FD">
        <w:rPr>
          <w:noProof w:val="0"/>
        </w:rPr>
        <w:t>Centrum Press</w:t>
      </w:r>
    </w:p>
    <w:p w:rsidR="00472D60" w:rsidRPr="008420FD" w:rsidRDefault="00472D60" w:rsidP="00B90C0D">
      <w:pPr>
        <w:pStyle w:val="BodyCopy"/>
        <w:rPr>
          <w:noProof w:val="0"/>
        </w:rPr>
      </w:pPr>
      <w:r w:rsidRPr="008420FD">
        <w:rPr>
          <w:noProof w:val="0"/>
        </w:rPr>
        <w:t xml:space="preserve">Sharpley, Richard, 2002 (1st edition); </w:t>
      </w:r>
      <w:r w:rsidRPr="008420FD">
        <w:rPr>
          <w:i/>
          <w:noProof w:val="0"/>
        </w:rPr>
        <w:t>Tourism and development – concepts and issues</w:t>
      </w:r>
      <w:r w:rsidR="00B90C0D" w:rsidRPr="008420FD">
        <w:rPr>
          <w:noProof w:val="0"/>
        </w:rPr>
        <w:t>;</w:t>
      </w:r>
      <w:r w:rsidRPr="008420FD">
        <w:rPr>
          <w:noProof w:val="0"/>
        </w:rPr>
        <w:t xml:space="preserve"> Channel view publications</w:t>
      </w:r>
    </w:p>
    <w:p w:rsidR="00472D60" w:rsidRPr="008420FD" w:rsidRDefault="00472D60" w:rsidP="00B90C0D">
      <w:pPr>
        <w:pStyle w:val="BodyCopy"/>
        <w:rPr>
          <w:noProof w:val="0"/>
        </w:rPr>
      </w:pPr>
      <w:r w:rsidRPr="008420FD">
        <w:rPr>
          <w:noProof w:val="0"/>
        </w:rPr>
        <w:t xml:space="preserve">Smith, Maureen A. &amp; Schloss, Patrick J; 1999 (1st edition); </w:t>
      </w:r>
      <w:r w:rsidRPr="008420FD">
        <w:rPr>
          <w:i/>
          <w:noProof w:val="0"/>
        </w:rPr>
        <w:t>Conducting Research</w:t>
      </w:r>
      <w:r w:rsidRPr="008420FD">
        <w:rPr>
          <w:noProof w:val="0"/>
        </w:rPr>
        <w:t>; Prentice Hall</w:t>
      </w:r>
    </w:p>
    <w:p w:rsidR="00472D60" w:rsidRPr="008420FD" w:rsidRDefault="00472D60" w:rsidP="00B90C0D">
      <w:pPr>
        <w:pStyle w:val="BodyCopy"/>
        <w:rPr>
          <w:noProof w:val="0"/>
        </w:rPr>
      </w:pPr>
      <w:r w:rsidRPr="008420FD">
        <w:rPr>
          <w:rStyle w:val="ptbrand3"/>
          <w:noProof w:val="0"/>
        </w:rPr>
        <w:t xml:space="preserve">Walker, </w:t>
      </w:r>
      <w:hyperlink r:id="rId288" w:history="1">
        <w:r w:rsidRPr="008420FD">
          <w:rPr>
            <w:rStyle w:val="Hyperlink"/>
            <w:noProof w:val="0"/>
            <w:color w:val="auto"/>
            <w:u w:val="none"/>
          </w:rPr>
          <w:t>John R</w:t>
        </w:r>
      </w:hyperlink>
      <w:r w:rsidRPr="008420FD">
        <w:rPr>
          <w:rStyle w:val="ptbrand3"/>
          <w:noProof w:val="0"/>
        </w:rPr>
        <w:t xml:space="preserve"> and Walker</w:t>
      </w:r>
      <w:proofErr w:type="gramStart"/>
      <w:r w:rsidRPr="008420FD">
        <w:rPr>
          <w:rStyle w:val="ptbrand3"/>
          <w:noProof w:val="0"/>
        </w:rPr>
        <w:t>,Josielyn</w:t>
      </w:r>
      <w:proofErr w:type="gramEnd"/>
      <w:r w:rsidRPr="008420FD">
        <w:rPr>
          <w:rStyle w:val="ptbrand3"/>
          <w:noProof w:val="0"/>
        </w:rPr>
        <w:t xml:space="preserve">; </w:t>
      </w:r>
      <w:r w:rsidRPr="008420FD">
        <w:rPr>
          <w:noProof w:val="0"/>
        </w:rPr>
        <w:t>2010 (1st edition)</w:t>
      </w:r>
      <w:r w:rsidRPr="008420FD">
        <w:rPr>
          <w:rStyle w:val="ptbrand3"/>
          <w:noProof w:val="0"/>
        </w:rPr>
        <w:t xml:space="preserve">; </w:t>
      </w:r>
      <w:hyperlink r:id="rId289" w:history="1">
        <w:r w:rsidRPr="008420FD">
          <w:rPr>
            <w:rStyle w:val="Hyperlink"/>
            <w:i/>
            <w:noProof w:val="0"/>
            <w:color w:val="auto"/>
            <w:u w:val="none"/>
          </w:rPr>
          <w:t>Tourism: Concepts and Practices</w:t>
        </w:r>
      </w:hyperlink>
      <w:r w:rsidR="00B90C0D" w:rsidRPr="008420FD">
        <w:rPr>
          <w:rStyle w:val="Hyperlink"/>
          <w:noProof w:val="0"/>
          <w:color w:val="auto"/>
          <w:u w:val="none"/>
        </w:rPr>
        <w:t>;</w:t>
      </w:r>
      <w:r w:rsidRPr="008420FD">
        <w:rPr>
          <w:rStyle w:val="ptbrand3"/>
          <w:noProof w:val="0"/>
        </w:rPr>
        <w:t xml:space="preserve"> </w:t>
      </w:r>
      <w:r w:rsidRPr="008420FD">
        <w:rPr>
          <w:noProof w:val="0"/>
        </w:rPr>
        <w:t>Prentice Hall</w:t>
      </w:r>
    </w:p>
    <w:p w:rsidR="00472D60" w:rsidRPr="008420FD" w:rsidRDefault="00472D60" w:rsidP="00B90C0D">
      <w:pPr>
        <w:pStyle w:val="BodyCopy"/>
        <w:rPr>
          <w:noProof w:val="0"/>
        </w:rPr>
      </w:pPr>
      <w:r w:rsidRPr="008420FD">
        <w:rPr>
          <w:noProof w:val="0"/>
        </w:rPr>
        <w:t xml:space="preserve">Weaver, David; 2005 (1st edition); </w:t>
      </w:r>
      <w:r w:rsidRPr="008420FD">
        <w:rPr>
          <w:i/>
          <w:noProof w:val="0"/>
        </w:rPr>
        <w:t>Sustainable Tourism</w:t>
      </w:r>
      <w:r w:rsidR="00B90C0D" w:rsidRPr="008420FD">
        <w:rPr>
          <w:noProof w:val="0"/>
        </w:rPr>
        <w:t>;</w:t>
      </w:r>
      <w:r w:rsidRPr="008420FD">
        <w:rPr>
          <w:noProof w:val="0"/>
        </w:rPr>
        <w:t xml:space="preserve"> Taylor &amp; Francis</w:t>
      </w:r>
    </w:p>
    <w:p w:rsidR="00472D60" w:rsidRPr="008420FD" w:rsidRDefault="00472D60" w:rsidP="00B90C0D">
      <w:pPr>
        <w:pStyle w:val="BodyCopy"/>
        <w:rPr>
          <w:noProof w:val="0"/>
        </w:rPr>
      </w:pPr>
      <w:r w:rsidRPr="008420FD">
        <w:rPr>
          <w:noProof w:val="0"/>
        </w:rPr>
        <w:t xml:space="preserve">Yeoman, Ian; 2008 (1st edition); </w:t>
      </w:r>
      <w:r w:rsidRPr="008420FD">
        <w:rPr>
          <w:i/>
          <w:noProof w:val="0"/>
        </w:rPr>
        <w:t>Tomorrow’s Tourist – Scenarios and Trends</w:t>
      </w:r>
      <w:r w:rsidR="00B90C0D" w:rsidRPr="008420FD">
        <w:rPr>
          <w:noProof w:val="0"/>
        </w:rPr>
        <w:t>;</w:t>
      </w:r>
      <w:r w:rsidRPr="008420FD">
        <w:rPr>
          <w:noProof w:val="0"/>
        </w:rPr>
        <w:t xml:space="preserve"> Future Foundation</w:t>
      </w:r>
    </w:p>
    <w:p w:rsidR="00B90C0D" w:rsidRPr="008420FD" w:rsidRDefault="00472D60" w:rsidP="00B90C0D">
      <w:pPr>
        <w:pStyle w:val="BodyCopy"/>
        <w:rPr>
          <w:noProof w:val="0"/>
        </w:rPr>
      </w:pPr>
      <w:r w:rsidRPr="008420FD">
        <w:rPr>
          <w:rStyle w:val="contributornametrigger"/>
          <w:noProof w:val="0"/>
        </w:rPr>
        <w:t>Zhou</w:t>
      </w:r>
      <w:r w:rsidRPr="008420FD">
        <w:rPr>
          <w:noProof w:val="0"/>
        </w:rPr>
        <w:t xml:space="preserve">, Zongqing; 2003 (1st edition); </w:t>
      </w:r>
      <w:r w:rsidRPr="008420FD">
        <w:rPr>
          <w:i/>
          <w:noProof w:val="0"/>
        </w:rPr>
        <w:t>E-Commerce and Information Technology in Hospitality and Tourism</w:t>
      </w:r>
      <w:r w:rsidR="00B90C0D" w:rsidRPr="008420FD">
        <w:rPr>
          <w:noProof w:val="0"/>
        </w:rPr>
        <w:t>;</w:t>
      </w:r>
      <w:r w:rsidRPr="008420FD">
        <w:rPr>
          <w:noProof w:val="0"/>
        </w:rPr>
        <w:t xml:space="preserve"> Delmar Cengage Learning</w:t>
      </w:r>
    </w:p>
    <w:p w:rsidR="00B90C0D" w:rsidRPr="008420FD" w:rsidRDefault="00B90C0D">
      <w:pPr>
        <w:rPr>
          <w:rFonts w:ascii="Helvetica" w:eastAsia="Calibri" w:hAnsi="Helvetica" w:cs="Calibri"/>
          <w:szCs w:val="16"/>
          <w:lang w:eastAsia="ar-SA"/>
        </w:rPr>
      </w:pPr>
      <w:r w:rsidRPr="008420FD">
        <w:br w:type="page"/>
      </w:r>
    </w:p>
    <w:p w:rsidR="00472D60" w:rsidRPr="008420FD" w:rsidRDefault="00472D60" w:rsidP="008420FD">
      <w:pPr>
        <w:pStyle w:val="BodyCopy"/>
        <w:rPr>
          <w:noProof w:val="0"/>
        </w:rPr>
      </w:pPr>
      <w:r w:rsidRPr="008420FD">
        <w:rPr>
          <w:noProof w:val="0"/>
        </w:rPr>
        <w:t>Destination information can be sourced through:</w:t>
      </w:r>
    </w:p>
    <w:p w:rsidR="00472D60" w:rsidRPr="008420FD" w:rsidRDefault="00472D60" w:rsidP="008420FD">
      <w:pPr>
        <w:pStyle w:val="Bullet1"/>
      </w:pPr>
      <w:r w:rsidRPr="008420FD">
        <w:t>The series of ‘Lonely Planet’ books as applicable to individual countries</w:t>
      </w:r>
    </w:p>
    <w:p w:rsidR="00472D60" w:rsidRPr="008420FD" w:rsidRDefault="00472D60" w:rsidP="008420FD">
      <w:pPr>
        <w:pStyle w:val="Bullet1"/>
      </w:pPr>
      <w:r w:rsidRPr="008420FD">
        <w:t>Various city guides</w:t>
      </w:r>
    </w:p>
    <w:p w:rsidR="00472D60" w:rsidRPr="008420FD" w:rsidRDefault="00472D60" w:rsidP="008420FD">
      <w:pPr>
        <w:pStyle w:val="Bullet1"/>
      </w:pPr>
      <w:r w:rsidRPr="008420FD">
        <w:t>Trip Advisors</w:t>
      </w:r>
      <w:r w:rsidR="008420FD" w:rsidRPr="008420FD">
        <w:t>.</w:t>
      </w:r>
    </w:p>
    <w:p w:rsidR="00472D60" w:rsidRPr="008420FD" w:rsidRDefault="00472D60" w:rsidP="008420FD">
      <w:pPr>
        <w:pStyle w:val="BodyCopy"/>
        <w:rPr>
          <w:noProof w:val="0"/>
        </w:rPr>
      </w:pPr>
      <w:r w:rsidRPr="008420FD">
        <w:rPr>
          <w:noProof w:val="0"/>
        </w:rPr>
        <w:t>Online Travel Guides</w:t>
      </w:r>
      <w:r w:rsidR="008420FD" w:rsidRPr="008420FD">
        <w:rPr>
          <w:noProof w:val="0"/>
        </w:rPr>
        <w:t>:</w:t>
      </w:r>
    </w:p>
    <w:p w:rsidR="00472D60" w:rsidRPr="008420FD" w:rsidRDefault="00472D60" w:rsidP="008420FD">
      <w:pPr>
        <w:pStyle w:val="Bullet1"/>
      </w:pPr>
      <w:r w:rsidRPr="008420FD">
        <w:t>Arrivalguides.com</w:t>
      </w:r>
    </w:p>
    <w:p w:rsidR="00472D60" w:rsidRPr="008420FD" w:rsidRDefault="00472D60" w:rsidP="008420FD">
      <w:pPr>
        <w:pStyle w:val="Bullet1"/>
      </w:pPr>
      <w:r w:rsidRPr="008420FD">
        <w:t>Concierge.com</w:t>
      </w:r>
    </w:p>
    <w:p w:rsidR="00472D60" w:rsidRPr="008420FD" w:rsidRDefault="00472D60" w:rsidP="008420FD">
      <w:pPr>
        <w:pStyle w:val="Bullet1"/>
      </w:pPr>
      <w:r w:rsidRPr="008420FD">
        <w:t>Fodor’s</w:t>
      </w:r>
    </w:p>
    <w:p w:rsidR="00472D60" w:rsidRPr="008420FD" w:rsidRDefault="00472D60" w:rsidP="008420FD">
      <w:pPr>
        <w:pStyle w:val="Bullet1"/>
      </w:pPr>
      <w:r w:rsidRPr="008420FD">
        <w:t>Frommers.com</w:t>
      </w:r>
    </w:p>
    <w:p w:rsidR="00472D60" w:rsidRPr="008420FD" w:rsidRDefault="00472D60" w:rsidP="008420FD">
      <w:pPr>
        <w:pStyle w:val="Bullet1"/>
      </w:pPr>
      <w:r w:rsidRPr="008420FD">
        <w:t>Let’s Go Travel Guides</w:t>
      </w:r>
    </w:p>
    <w:p w:rsidR="00472D60" w:rsidRPr="008420FD" w:rsidRDefault="00472D60" w:rsidP="008420FD">
      <w:pPr>
        <w:pStyle w:val="Bullet1"/>
      </w:pPr>
      <w:r w:rsidRPr="008420FD">
        <w:t>Lonely Planet</w:t>
      </w:r>
    </w:p>
    <w:p w:rsidR="00472D60" w:rsidRPr="008420FD" w:rsidRDefault="00472D60" w:rsidP="008420FD">
      <w:pPr>
        <w:pStyle w:val="Bullet1"/>
      </w:pPr>
      <w:r w:rsidRPr="008420FD">
        <w:t>Rough Guides</w:t>
      </w:r>
    </w:p>
    <w:p w:rsidR="00472D60" w:rsidRPr="008420FD" w:rsidRDefault="00472D60" w:rsidP="008420FD">
      <w:pPr>
        <w:pStyle w:val="Bullet1"/>
      </w:pPr>
      <w:r w:rsidRPr="008420FD">
        <w:t>Ruba</w:t>
      </w:r>
    </w:p>
    <w:p w:rsidR="00472D60" w:rsidRPr="008420FD" w:rsidRDefault="00472D60" w:rsidP="008420FD">
      <w:pPr>
        <w:pStyle w:val="Bullet1"/>
      </w:pPr>
      <w:r w:rsidRPr="008420FD">
        <w:t>Traveldk.com</w:t>
      </w:r>
    </w:p>
    <w:p w:rsidR="00472D60" w:rsidRPr="008420FD" w:rsidRDefault="00472D60" w:rsidP="008420FD">
      <w:pPr>
        <w:pStyle w:val="Bullet1"/>
      </w:pPr>
      <w:r w:rsidRPr="008420FD">
        <w:t>Trip Advisor</w:t>
      </w:r>
    </w:p>
    <w:p w:rsidR="00472D60" w:rsidRPr="008420FD" w:rsidRDefault="00472D60" w:rsidP="008420FD">
      <w:pPr>
        <w:pStyle w:val="Bullet1"/>
      </w:pPr>
      <w:r w:rsidRPr="008420FD">
        <w:t>Tripwolf</w:t>
      </w:r>
    </w:p>
    <w:p w:rsidR="00472D60" w:rsidRPr="008420FD" w:rsidRDefault="00472D60" w:rsidP="008420FD">
      <w:pPr>
        <w:pStyle w:val="Bullet1"/>
      </w:pPr>
      <w:r w:rsidRPr="008420FD">
        <w:t>Wikitravel</w:t>
      </w:r>
    </w:p>
    <w:p w:rsidR="00472D60" w:rsidRPr="008420FD" w:rsidRDefault="00472D60" w:rsidP="008420FD">
      <w:pPr>
        <w:pStyle w:val="Bullet1"/>
      </w:pPr>
      <w:r w:rsidRPr="008420FD">
        <w:rPr>
          <w:rFonts w:eastAsiaTheme="minorEastAsia"/>
          <w:lang w:eastAsia="en-AU"/>
        </w:rPr>
        <w:t>Yahoo Travel</w:t>
      </w:r>
      <w:r w:rsidR="008420FD" w:rsidRPr="008420FD">
        <w:rPr>
          <w:rFonts w:eastAsiaTheme="minorEastAsia"/>
          <w:lang w:eastAsia="en-AU"/>
        </w:rPr>
        <w:t>.</w:t>
      </w:r>
    </w:p>
    <w:p w:rsidR="009C6C06" w:rsidRPr="008420FD" w:rsidRDefault="009C6C06" w:rsidP="002D0810">
      <w:pPr>
        <w:pStyle w:val="BodyCopy"/>
        <w:rPr>
          <w:noProof w:val="0"/>
        </w:rPr>
      </w:pPr>
    </w:p>
    <w:p w:rsidR="009C6C06" w:rsidRPr="008420FD" w:rsidRDefault="009C6C06" w:rsidP="002D0810">
      <w:pPr>
        <w:pStyle w:val="BodyCopy"/>
        <w:rPr>
          <w:noProof w:val="0"/>
        </w:rPr>
        <w:sectPr w:rsidR="009C6C06" w:rsidRPr="008420FD" w:rsidSect="006F4D9B">
          <w:headerReference w:type="even" r:id="rId290"/>
          <w:headerReference w:type="default" r:id="rId291"/>
          <w:pgSz w:w="11906" w:h="16838"/>
          <w:pgMar w:top="1440" w:right="1440" w:bottom="1440" w:left="1440" w:header="708" w:footer="324" w:gutter="0"/>
          <w:cols w:space="708"/>
          <w:docGrid w:linePitch="360"/>
        </w:sectPr>
      </w:pPr>
    </w:p>
    <w:p w:rsidR="009C6C06" w:rsidRPr="008420FD" w:rsidRDefault="009C6C06" w:rsidP="009C6C06">
      <w:pPr>
        <w:pStyle w:val="Heading1"/>
      </w:pPr>
      <w:bookmarkStart w:id="56" w:name="_Toc294862969"/>
      <w:bookmarkStart w:id="57" w:name="_Toc337029863"/>
      <w:bookmarkStart w:id="58" w:name="_Toc370805500"/>
      <w:bookmarkStart w:id="59" w:name="_Toc417904853"/>
      <w:r w:rsidRPr="008420FD">
        <w:t>Trainee evaluation sheet</w:t>
      </w:r>
      <w:bookmarkEnd w:id="56"/>
      <w:bookmarkEnd w:id="57"/>
      <w:bookmarkEnd w:id="58"/>
      <w:bookmarkEnd w:id="59"/>
    </w:p>
    <w:p w:rsidR="009C6C06" w:rsidRPr="008420FD" w:rsidRDefault="00B83173" w:rsidP="009C6C06">
      <w:pPr>
        <w:pStyle w:val="Heading3"/>
      </w:pPr>
      <w:r>
        <w:fldChar w:fldCharType="begin"/>
      </w:r>
      <w:r>
        <w:instrText xml:space="preserve"> REF  UnitName  \* MERGEFORMAT </w:instrText>
      </w:r>
      <w:r>
        <w:fldChar w:fldCharType="separate"/>
      </w:r>
      <w:sdt>
        <w:sdtPr>
          <w:alias w:val="Unit name "/>
          <w:tag w:val="Unit name "/>
          <w:id w:val="860563153"/>
          <w:placeholder>
            <w:docPart w:val="BB1ED39D3F90483DA8BCF2FE9BEA59BA"/>
          </w:placeholder>
        </w:sdtPr>
        <w:sdtEndPr>
          <w:rPr>
            <w:highlight w:val="yellow"/>
          </w:rPr>
        </w:sdtEndPr>
        <w:sdtContent>
          <w:r w:rsidRPr="008420FD">
            <w:t>Source and provide destination information and advice</w:t>
          </w:r>
        </w:sdtContent>
      </w:sdt>
      <w:r>
        <w:rPr>
          <w:highlight w:val="yellow"/>
        </w:rPr>
        <w:fldChar w:fldCharType="end"/>
      </w:r>
    </w:p>
    <w:p w:rsidR="009C6C06" w:rsidRPr="008420FD" w:rsidRDefault="009C6C06" w:rsidP="009C6C06">
      <w:pPr>
        <w:pStyle w:val="BodyCopy"/>
        <w:rPr>
          <w:noProof w:val="0"/>
        </w:rPr>
      </w:pPr>
      <w:r w:rsidRPr="008420FD">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8420FD"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8420FD" w:rsidRDefault="009C6C06" w:rsidP="009C6C06">
            <w:pPr>
              <w:pStyle w:val="TableHeading"/>
              <w:rPr>
                <w:noProof w:val="0"/>
              </w:rPr>
            </w:pPr>
            <w:r w:rsidRPr="008420FD">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8420FD" w:rsidRDefault="009C6C06" w:rsidP="009C6C06">
            <w:pPr>
              <w:pStyle w:val="TableHeadingCentreText"/>
              <w:rPr>
                <w:noProof w:val="0"/>
              </w:rPr>
            </w:pPr>
            <w:r w:rsidRPr="008420FD">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8420FD" w:rsidRDefault="009C6C06" w:rsidP="009C6C06">
            <w:pPr>
              <w:pStyle w:val="TableHeadingCentreText"/>
              <w:rPr>
                <w:noProof w:val="0"/>
              </w:rPr>
            </w:pPr>
            <w:r w:rsidRPr="008420FD">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8420FD" w:rsidRDefault="009C6C06" w:rsidP="009C6C06">
            <w:pPr>
              <w:pStyle w:val="TableHeadingCentreText"/>
              <w:rPr>
                <w:noProof w:val="0"/>
              </w:rPr>
            </w:pPr>
            <w:r w:rsidRPr="008420FD">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8420FD" w:rsidRDefault="009C6C06" w:rsidP="009C6C06">
            <w:pPr>
              <w:pStyle w:val="TableHeadingCentreText"/>
              <w:rPr>
                <w:noProof w:val="0"/>
              </w:rPr>
            </w:pPr>
            <w:r w:rsidRPr="008420FD">
              <w:rPr>
                <w:noProof w:val="0"/>
              </w:rPr>
              <w:t>Does Not Apply</w:t>
            </w:r>
          </w:p>
        </w:tc>
      </w:tr>
      <w:tr w:rsidR="009C6C06" w:rsidRPr="008420FD"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pStyle w:val="TrainingEval-Table"/>
              <w:spacing w:before="60" w:after="60"/>
              <w:rPr>
                <w:rFonts w:ascii="Helvetica" w:hAnsi="Helvetica"/>
                <w:sz w:val="22"/>
                <w:szCs w:val="22"/>
                <w:lang w:val="en-AU"/>
              </w:rPr>
            </w:pPr>
            <w:r w:rsidRPr="008420FD">
              <w:rPr>
                <w:rFonts w:ascii="Helvetica" w:hAnsi="Helvetica"/>
                <w:sz w:val="22"/>
                <w:szCs w:val="22"/>
                <w:lang w:val="en-AU"/>
              </w:rPr>
              <w:fldChar w:fldCharType="begin">
                <w:ffData>
                  <w:name w:val="Check1"/>
                  <w:enabled/>
                  <w:calcOnExit w:val="0"/>
                  <w:checkBox>
                    <w:sizeAuto/>
                    <w:default w:val="0"/>
                  </w:checkBox>
                </w:ffData>
              </w:fldChar>
            </w:r>
            <w:r w:rsidR="009C6C06" w:rsidRPr="008420FD">
              <w:rPr>
                <w:rFonts w:ascii="Helvetica" w:hAnsi="Helvetica"/>
                <w:sz w:val="22"/>
                <w:szCs w:val="22"/>
                <w:lang w:val="en-AU"/>
              </w:rPr>
              <w:instrText xml:space="preserve"> FORMCHECKBOX </w:instrText>
            </w:r>
            <w:r w:rsidR="00B83173">
              <w:rPr>
                <w:rFonts w:ascii="Helvetica" w:hAnsi="Helvetica"/>
                <w:sz w:val="22"/>
                <w:szCs w:val="22"/>
                <w:lang w:val="en-AU"/>
              </w:rPr>
            </w:r>
            <w:r w:rsidR="00B83173">
              <w:rPr>
                <w:rFonts w:ascii="Helvetica" w:hAnsi="Helvetica"/>
                <w:sz w:val="22"/>
                <w:szCs w:val="22"/>
                <w:lang w:val="en-AU"/>
              </w:rPr>
              <w:fldChar w:fldCharType="separate"/>
            </w:r>
            <w:r w:rsidRPr="008420FD">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pStyle w:val="TrainingEval-Table"/>
              <w:spacing w:before="60" w:after="60"/>
              <w:rPr>
                <w:rFonts w:ascii="Helvetica" w:hAnsi="Helvetica"/>
                <w:sz w:val="22"/>
                <w:szCs w:val="22"/>
                <w:lang w:val="en-AU"/>
              </w:rPr>
            </w:pPr>
            <w:r w:rsidRPr="008420FD">
              <w:rPr>
                <w:rFonts w:ascii="Helvetica" w:hAnsi="Helvetica"/>
                <w:sz w:val="22"/>
                <w:szCs w:val="22"/>
                <w:lang w:val="en-AU"/>
              </w:rPr>
              <w:fldChar w:fldCharType="begin">
                <w:ffData>
                  <w:name w:val="Check1"/>
                  <w:enabled/>
                  <w:calcOnExit w:val="0"/>
                  <w:checkBox>
                    <w:sizeAuto/>
                    <w:default w:val="0"/>
                  </w:checkBox>
                </w:ffData>
              </w:fldChar>
            </w:r>
            <w:r w:rsidR="009C6C06" w:rsidRPr="008420FD">
              <w:rPr>
                <w:rFonts w:ascii="Helvetica" w:hAnsi="Helvetica"/>
                <w:sz w:val="22"/>
                <w:szCs w:val="22"/>
                <w:lang w:val="en-AU"/>
              </w:rPr>
              <w:instrText xml:space="preserve"> FORMCHECKBOX </w:instrText>
            </w:r>
            <w:r w:rsidR="00B83173">
              <w:rPr>
                <w:rFonts w:ascii="Helvetica" w:hAnsi="Helvetica"/>
                <w:sz w:val="22"/>
                <w:szCs w:val="22"/>
                <w:lang w:val="en-AU"/>
              </w:rPr>
            </w:r>
            <w:r w:rsidR="00B83173">
              <w:rPr>
                <w:rFonts w:ascii="Helvetica" w:hAnsi="Helvetica"/>
                <w:sz w:val="22"/>
                <w:szCs w:val="22"/>
                <w:lang w:val="en-AU"/>
              </w:rPr>
              <w:fldChar w:fldCharType="separate"/>
            </w:r>
            <w:r w:rsidRPr="008420FD">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pStyle w:val="TrainingEval-Table"/>
              <w:spacing w:before="60" w:after="60"/>
              <w:rPr>
                <w:rFonts w:ascii="Helvetica" w:hAnsi="Helvetica"/>
                <w:sz w:val="22"/>
                <w:szCs w:val="22"/>
                <w:lang w:val="en-AU"/>
              </w:rPr>
            </w:pPr>
            <w:r w:rsidRPr="008420FD">
              <w:rPr>
                <w:rFonts w:ascii="Helvetica" w:hAnsi="Helvetica"/>
                <w:sz w:val="22"/>
                <w:szCs w:val="22"/>
                <w:lang w:val="en-AU"/>
              </w:rPr>
              <w:fldChar w:fldCharType="begin">
                <w:ffData>
                  <w:name w:val="Check1"/>
                  <w:enabled/>
                  <w:calcOnExit w:val="0"/>
                  <w:checkBox>
                    <w:sizeAuto/>
                    <w:default w:val="0"/>
                  </w:checkBox>
                </w:ffData>
              </w:fldChar>
            </w:r>
            <w:r w:rsidR="009C6C06" w:rsidRPr="008420FD">
              <w:rPr>
                <w:rFonts w:ascii="Helvetica" w:hAnsi="Helvetica"/>
                <w:sz w:val="22"/>
                <w:szCs w:val="22"/>
                <w:lang w:val="en-AU"/>
              </w:rPr>
              <w:instrText xml:space="preserve"> FORMCHECKBOX </w:instrText>
            </w:r>
            <w:r w:rsidR="00B83173">
              <w:rPr>
                <w:rFonts w:ascii="Helvetica" w:hAnsi="Helvetica"/>
                <w:sz w:val="22"/>
                <w:szCs w:val="22"/>
                <w:lang w:val="en-AU"/>
              </w:rPr>
            </w:r>
            <w:r w:rsidR="00B83173">
              <w:rPr>
                <w:rFonts w:ascii="Helvetica" w:hAnsi="Helvetica"/>
                <w:sz w:val="22"/>
                <w:szCs w:val="22"/>
                <w:lang w:val="en-AU"/>
              </w:rPr>
              <w:fldChar w:fldCharType="separate"/>
            </w:r>
            <w:r w:rsidRPr="008420FD">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pStyle w:val="TrainingEval-Table"/>
              <w:spacing w:before="60" w:after="60"/>
              <w:rPr>
                <w:rFonts w:ascii="Helvetica" w:hAnsi="Helvetica"/>
                <w:sz w:val="22"/>
                <w:szCs w:val="22"/>
                <w:lang w:val="en-AU"/>
              </w:rPr>
            </w:pPr>
            <w:r w:rsidRPr="008420FD">
              <w:rPr>
                <w:rFonts w:ascii="Helvetica" w:hAnsi="Helvetica"/>
                <w:sz w:val="22"/>
                <w:szCs w:val="22"/>
                <w:lang w:val="en-AU"/>
              </w:rPr>
              <w:fldChar w:fldCharType="begin">
                <w:ffData>
                  <w:name w:val="Check1"/>
                  <w:enabled/>
                  <w:calcOnExit w:val="0"/>
                  <w:checkBox>
                    <w:sizeAuto/>
                    <w:default w:val="0"/>
                  </w:checkBox>
                </w:ffData>
              </w:fldChar>
            </w:r>
            <w:r w:rsidR="009C6C06" w:rsidRPr="008420FD">
              <w:rPr>
                <w:rFonts w:ascii="Helvetica" w:hAnsi="Helvetica"/>
                <w:sz w:val="22"/>
                <w:szCs w:val="22"/>
                <w:lang w:val="en-AU"/>
              </w:rPr>
              <w:instrText xml:space="preserve"> FORMCHECKBOX </w:instrText>
            </w:r>
            <w:r w:rsidR="00B83173">
              <w:rPr>
                <w:rFonts w:ascii="Helvetica" w:hAnsi="Helvetica"/>
                <w:sz w:val="22"/>
                <w:szCs w:val="22"/>
                <w:lang w:val="en-AU"/>
              </w:rPr>
            </w:r>
            <w:r w:rsidR="00B83173">
              <w:rPr>
                <w:rFonts w:ascii="Helvetica" w:hAnsi="Helvetica"/>
                <w:sz w:val="22"/>
                <w:szCs w:val="22"/>
                <w:lang w:val="en-AU"/>
              </w:rPr>
              <w:fldChar w:fldCharType="separate"/>
            </w:r>
            <w:r w:rsidRPr="008420FD">
              <w:rPr>
                <w:rFonts w:ascii="Helvetica" w:hAnsi="Helvetica"/>
                <w:sz w:val="22"/>
                <w:szCs w:val="22"/>
                <w:lang w:val="en-AU"/>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EC72EE">
            <w:pPr>
              <w:pStyle w:val="TableText"/>
              <w:spacing w:before="60" w:after="60"/>
              <w:rPr>
                <w:noProof w:val="0"/>
              </w:rPr>
            </w:pPr>
            <w:r w:rsidRPr="008420FD">
              <w:rPr>
                <w:noProof w:val="0"/>
              </w:rPr>
              <w:t>My training was well-organi</w:t>
            </w:r>
            <w:r w:rsidR="00EC72EE" w:rsidRPr="008420FD">
              <w:rPr>
                <w:noProof w:val="0"/>
              </w:rPr>
              <w:t>s</w:t>
            </w:r>
            <w:r w:rsidRPr="008420FD">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r w:rsidR="009C6C06" w:rsidRPr="008420FD"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8420FD" w:rsidRDefault="009C6C06" w:rsidP="00F814A5">
            <w:pPr>
              <w:pStyle w:val="TableText"/>
              <w:spacing w:before="60" w:after="60"/>
              <w:rPr>
                <w:noProof w:val="0"/>
              </w:rPr>
            </w:pPr>
            <w:r w:rsidRPr="008420FD">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8420FD" w:rsidRDefault="00051AC2" w:rsidP="00F814A5">
            <w:pPr>
              <w:jc w:val="center"/>
            </w:pPr>
            <w:r w:rsidRPr="008420FD">
              <w:rPr>
                <w:rFonts w:ascii="Helvetica" w:hAnsi="Helvetica"/>
              </w:rPr>
              <w:fldChar w:fldCharType="begin">
                <w:ffData>
                  <w:name w:val="Check1"/>
                  <w:enabled/>
                  <w:calcOnExit w:val="0"/>
                  <w:checkBox>
                    <w:sizeAuto/>
                    <w:default w:val="0"/>
                  </w:checkBox>
                </w:ffData>
              </w:fldChar>
            </w:r>
            <w:r w:rsidR="009C6C06" w:rsidRPr="008420FD">
              <w:rPr>
                <w:rFonts w:ascii="Helvetica" w:hAnsi="Helvetica"/>
              </w:rPr>
              <w:instrText xml:space="preserve"> FORMCHECKBOX </w:instrText>
            </w:r>
            <w:r w:rsidR="00B83173">
              <w:rPr>
                <w:rFonts w:ascii="Helvetica" w:hAnsi="Helvetica"/>
              </w:rPr>
            </w:r>
            <w:r w:rsidR="00B83173">
              <w:rPr>
                <w:rFonts w:ascii="Helvetica" w:hAnsi="Helvetica"/>
              </w:rPr>
              <w:fldChar w:fldCharType="separate"/>
            </w:r>
            <w:r w:rsidRPr="008420FD">
              <w:rPr>
                <w:rFonts w:ascii="Helvetica" w:hAnsi="Helvetica"/>
              </w:rPr>
              <w:fldChar w:fldCharType="end"/>
            </w:r>
          </w:p>
        </w:tc>
      </w:tr>
    </w:tbl>
    <w:p w:rsidR="009C6C06" w:rsidRPr="008420FD" w:rsidRDefault="009C6C06" w:rsidP="009C6C06">
      <w:pPr>
        <w:rPr>
          <w:rFonts w:ascii="Helvetica" w:eastAsia="Calibri" w:hAnsi="Helvetica" w:cs="Calibri"/>
          <w:szCs w:val="16"/>
          <w:lang w:eastAsia="ar-SA"/>
        </w:rPr>
      </w:pPr>
      <w:r w:rsidRPr="008420FD">
        <w:br w:type="page"/>
      </w:r>
    </w:p>
    <w:p w:rsidR="009C6C06" w:rsidRPr="008420FD" w:rsidRDefault="009C6C06" w:rsidP="009C6C06">
      <w:pPr>
        <w:pStyle w:val="ActivityNumbered"/>
      </w:pPr>
      <w:r w:rsidRPr="008420FD">
        <w:t>The best things about this unit were:</w:t>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9C6C06">
      <w:pPr>
        <w:pStyle w:val="ActivityNumbered"/>
      </w:pPr>
      <w:r w:rsidRPr="008420FD">
        <w:t>The worst things about this unit were:</w:t>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9C6C06">
      <w:pPr>
        <w:pStyle w:val="ActivityNumbered"/>
      </w:pPr>
      <w:r w:rsidRPr="008420FD">
        <w:t>The things you should change in this unit are:</w:t>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386A16">
      <w:pPr>
        <w:pStyle w:val="ActivityRulesInsertTab"/>
      </w:pPr>
      <w:r w:rsidRPr="008420FD">
        <w:tab/>
      </w:r>
    </w:p>
    <w:p w:rsidR="009C6C06" w:rsidRPr="008420FD" w:rsidRDefault="009C6C06" w:rsidP="009C6C06">
      <w:pPr>
        <w:pStyle w:val="ActivityBottom"/>
        <w:rPr>
          <w:noProof w:val="0"/>
        </w:rPr>
      </w:pPr>
    </w:p>
    <w:p w:rsidR="009C6C06" w:rsidRPr="008420FD" w:rsidRDefault="009C6C06" w:rsidP="009C6C06">
      <w:pPr>
        <w:pStyle w:val="BodyCopy"/>
        <w:rPr>
          <w:noProof w:val="0"/>
        </w:rPr>
      </w:pPr>
    </w:p>
    <w:p w:rsidR="00AD7B23" w:rsidRPr="008420FD" w:rsidRDefault="00AD7B23" w:rsidP="009C6C06">
      <w:pPr>
        <w:pStyle w:val="BodyCopy"/>
        <w:rPr>
          <w:noProof w:val="0"/>
        </w:rPr>
        <w:sectPr w:rsidR="00AD7B23" w:rsidRPr="008420FD" w:rsidSect="001A29DB">
          <w:headerReference w:type="even" r:id="rId292"/>
          <w:headerReference w:type="default" r:id="rId293"/>
          <w:pgSz w:w="11906" w:h="16838" w:code="9"/>
          <w:pgMar w:top="1440" w:right="1440" w:bottom="1440" w:left="1701" w:header="709" w:footer="326" w:gutter="0"/>
          <w:cols w:space="708"/>
          <w:docGrid w:linePitch="360"/>
        </w:sectPr>
      </w:pPr>
    </w:p>
    <w:p w:rsidR="00AD7B23" w:rsidRPr="008420FD" w:rsidRDefault="00AD7B23" w:rsidP="00AD7B23">
      <w:pPr>
        <w:pStyle w:val="Heading1"/>
        <w:spacing w:before="240" w:after="240"/>
      </w:pPr>
      <w:bookmarkStart w:id="60" w:name="_Toc374547319"/>
      <w:bookmarkStart w:id="61" w:name="_Toc378619279"/>
      <w:bookmarkStart w:id="62" w:name="_Toc417904854"/>
      <w:r w:rsidRPr="008420FD">
        <w:t>Trainee self-assessment checklist</w:t>
      </w:r>
      <w:bookmarkEnd w:id="60"/>
      <w:bookmarkEnd w:id="61"/>
      <w:bookmarkEnd w:id="62"/>
    </w:p>
    <w:p w:rsidR="00AD7B23" w:rsidRPr="008420FD" w:rsidRDefault="00AD7B23" w:rsidP="00AD7B23">
      <w:pPr>
        <w:pStyle w:val="BodyCopy"/>
        <w:spacing w:after="240"/>
        <w:rPr>
          <w:noProof w:val="0"/>
        </w:rPr>
      </w:pPr>
      <w:r w:rsidRPr="008420FD">
        <w:rPr>
          <w:noProof w:val="0"/>
        </w:rPr>
        <w:t>As an indicator to your Trainer/Assessor of your readiness for assessment in this unit please complete the following and hand to your Trainer/Assessor.</w:t>
      </w:r>
    </w:p>
    <w:p w:rsidR="00AD7B23" w:rsidRPr="008420FD" w:rsidRDefault="00051AC2" w:rsidP="00A838E0">
      <w:pPr>
        <w:pStyle w:val="Heading3"/>
      </w:pPr>
      <w:r w:rsidRPr="008420FD">
        <w:fldChar w:fldCharType="begin"/>
      </w:r>
      <w:r w:rsidR="0061358E" w:rsidRPr="008420FD">
        <w:instrText xml:space="preserve"> REF  UnitName </w:instrText>
      </w:r>
      <w:r w:rsidRPr="008420FD">
        <w:fldChar w:fldCharType="separate"/>
      </w:r>
      <w:sdt>
        <w:sdtPr>
          <w:alias w:val="Unit name "/>
          <w:tag w:val="Unit name "/>
          <w:id w:val="-2094310127"/>
          <w:placeholder>
            <w:docPart w:val="5B0850598CEA490B88025AF10E8325CC"/>
          </w:placeholder>
        </w:sdtPr>
        <w:sdtEndPr>
          <w:rPr>
            <w:highlight w:val="yellow"/>
          </w:rPr>
        </w:sdtEndPr>
        <w:sdtContent>
          <w:r w:rsidR="00B83173" w:rsidRPr="008420FD">
            <w:t>Source and provide destination information and advice</w:t>
          </w:r>
        </w:sdtContent>
      </w:sdt>
      <w:r w:rsidRPr="008420FD">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8420FD" w:rsidTr="00AD7B23">
        <w:trPr>
          <w:tblHeader/>
        </w:trPr>
        <w:tc>
          <w:tcPr>
            <w:tcW w:w="7248" w:type="dxa"/>
            <w:gridSpan w:val="2"/>
            <w:tcBorders>
              <w:top w:val="nil"/>
              <w:left w:val="nil"/>
              <w:right w:val="single" w:sz="4" w:space="0" w:color="auto"/>
            </w:tcBorders>
            <w:shd w:val="clear" w:color="auto" w:fill="auto"/>
          </w:tcPr>
          <w:p w:rsidR="00AD7B23" w:rsidRPr="008420FD"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8420FD" w:rsidRDefault="00AD7B23" w:rsidP="00656CD3">
            <w:pPr>
              <w:pStyle w:val="TableHeadingCentreText"/>
              <w:rPr>
                <w:noProof w:val="0"/>
              </w:rPr>
            </w:pPr>
            <w:r w:rsidRPr="008420FD">
              <w:rPr>
                <w:noProof w:val="0"/>
              </w:rPr>
              <w:t>Yes</w:t>
            </w:r>
          </w:p>
        </w:tc>
        <w:tc>
          <w:tcPr>
            <w:tcW w:w="896" w:type="dxa"/>
            <w:shd w:val="clear" w:color="auto" w:fill="E36C0A" w:themeFill="accent6" w:themeFillShade="BF"/>
            <w:vAlign w:val="center"/>
          </w:tcPr>
          <w:p w:rsidR="00AD7B23" w:rsidRPr="008420FD" w:rsidRDefault="00AD7B23" w:rsidP="00656CD3">
            <w:pPr>
              <w:pStyle w:val="TableHeadingCentreText"/>
              <w:rPr>
                <w:noProof w:val="0"/>
              </w:rPr>
            </w:pPr>
            <w:r w:rsidRPr="008420FD">
              <w:rPr>
                <w:noProof w:val="0"/>
              </w:rPr>
              <w:t>No</w:t>
            </w:r>
            <w:r w:rsidRPr="008420FD">
              <w:rPr>
                <w:noProof w:val="0"/>
                <w:sz w:val="24"/>
                <w:szCs w:val="24"/>
              </w:rPr>
              <w:t>*</w:t>
            </w:r>
          </w:p>
        </w:tc>
      </w:tr>
      <w:tr w:rsidR="00AD7B23" w:rsidRPr="008420FD" w:rsidTr="00AD7B23">
        <w:tc>
          <w:tcPr>
            <w:tcW w:w="8981" w:type="dxa"/>
            <w:gridSpan w:val="4"/>
            <w:shd w:val="clear" w:color="auto" w:fill="E36C0A" w:themeFill="accent6" w:themeFillShade="BF"/>
            <w:vAlign w:val="center"/>
          </w:tcPr>
          <w:p w:rsidR="00AD7B23" w:rsidRPr="008420FD" w:rsidRDefault="00AD7B23" w:rsidP="00656CD3">
            <w:pPr>
              <w:pStyle w:val="TableHeading"/>
              <w:rPr>
                <w:noProof w:val="0"/>
              </w:rPr>
            </w:pPr>
            <w:r w:rsidRPr="008420FD">
              <w:rPr>
                <w:noProof w:val="0"/>
              </w:rPr>
              <w:t xml:space="preserve">Element 1: </w:t>
            </w:r>
            <w:r w:rsidR="00051AC2" w:rsidRPr="008420FD">
              <w:rPr>
                <w:noProof w:val="0"/>
              </w:rPr>
              <w:fldChar w:fldCharType="begin"/>
            </w:r>
            <w:r w:rsidR="005402B7" w:rsidRPr="008420FD">
              <w:rPr>
                <w:noProof w:val="0"/>
              </w:rPr>
              <w:instrText xml:space="preserve"> REF  Element1 </w:instrText>
            </w:r>
            <w:r w:rsidR="00051AC2" w:rsidRPr="008420FD">
              <w:rPr>
                <w:noProof w:val="0"/>
              </w:rPr>
              <w:fldChar w:fldCharType="separate"/>
            </w:r>
            <w:sdt>
              <w:sdtPr>
                <w:rPr>
                  <w:noProof w:val="0"/>
                  <w:highlight w:val="yellow"/>
                </w:rPr>
                <w:alias w:val="Element1"/>
                <w:tag w:val="Element1"/>
                <w:id w:val="-347487850"/>
                <w:lock w:val="sdtLocked"/>
                <w:placeholder>
                  <w:docPart w:val="FEEEDFF9DE774265A193E98F15C5F90A"/>
                </w:placeholder>
              </w:sdtPr>
              <w:sdtEndPr/>
              <w:sdtContent>
                <w:r w:rsidR="006A1395" w:rsidRPr="008420FD">
                  <w:rPr>
                    <w:noProof w:val="0"/>
                  </w:rPr>
                  <w:t>Generate initial destination knowledge</w:t>
                </w:r>
              </w:sdtContent>
            </w:sdt>
            <w:r w:rsidR="00051AC2" w:rsidRPr="008420FD">
              <w:rPr>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1.1</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Criteria11 </w:instrText>
            </w:r>
            <w:r w:rsidRPr="008420FD">
              <w:rPr>
                <w:noProof w:val="0"/>
              </w:rPr>
              <w:fldChar w:fldCharType="separate"/>
            </w:r>
            <w:sdt>
              <w:sdtPr>
                <w:rPr>
                  <w:noProof w:val="0"/>
                </w:rPr>
                <w:alias w:val="Criteria11"/>
                <w:tag w:val="Criteria11"/>
                <w:id w:val="1015195413"/>
                <w:lock w:val="sdtLocked"/>
                <w:placeholder>
                  <w:docPart w:val="210DFE19971D45219C19EC2A6B8E1C27"/>
                </w:placeholder>
              </w:sdtPr>
              <w:sdtEndPr/>
              <w:sdtContent>
                <w:r w:rsidR="006A1395" w:rsidRPr="008420FD">
                  <w:rPr>
                    <w:noProof w:val="0"/>
                  </w:rPr>
                  <w:t xml:space="preserve">Identify </w:t>
                </w:r>
                <w:r w:rsidR="006A1395" w:rsidRPr="008420FD">
                  <w:rPr>
                    <w:rStyle w:val="TableTextChar"/>
                    <w:noProof w:val="0"/>
                  </w:rPr>
                  <w:t>sources</w:t>
                </w:r>
                <w:r w:rsidR="006A1395" w:rsidRPr="008420FD">
                  <w:rPr>
                    <w:noProof w:val="0"/>
                  </w:rPr>
                  <w:t xml:space="preserve"> of destination information</w:t>
                </w:r>
              </w:sdtContent>
            </w:sdt>
            <w:r w:rsidRPr="008420FD">
              <w:rPr>
                <w:noProof w:val="0"/>
              </w:rPr>
              <w:fldChar w:fldCharType="end"/>
            </w:r>
          </w:p>
        </w:tc>
        <w:tc>
          <w:tcPr>
            <w:tcW w:w="837"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c>
          <w:tcPr>
            <w:tcW w:w="896"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1.2</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Criteria12 </w:instrText>
            </w:r>
            <w:r w:rsidRPr="008420FD">
              <w:rPr>
                <w:noProof w:val="0"/>
              </w:rPr>
              <w:fldChar w:fldCharType="separate"/>
            </w:r>
            <w:sdt>
              <w:sdtPr>
                <w:rPr>
                  <w:noProof w:val="0"/>
                </w:rPr>
                <w:alias w:val="Criteria12"/>
                <w:tag w:val="Criteria12"/>
                <w:id w:val="1402340417"/>
                <w:lock w:val="sdtLocked"/>
                <w:placeholder>
                  <w:docPart w:val="6F4679BFD01F4BAAA6EA7F8DC7BF0685"/>
                </w:placeholder>
              </w:sdtPr>
              <w:sdtEndPr/>
              <w:sdtContent>
                <w:r w:rsidR="006A1395" w:rsidRPr="008420FD">
                  <w:rPr>
                    <w:noProof w:val="0"/>
                  </w:rPr>
                  <w:t xml:space="preserve">Describe </w:t>
                </w:r>
                <w:r w:rsidR="006A1395" w:rsidRPr="008420FD">
                  <w:rPr>
                    <w:rStyle w:val="TableTextChar"/>
                    <w:noProof w:val="0"/>
                  </w:rPr>
                  <w:t>criteria for capturing destination information</w:t>
                </w:r>
              </w:sdtContent>
            </w:sdt>
            <w:r w:rsidRPr="008420FD">
              <w:rPr>
                <w:noProof w:val="0"/>
              </w:rPr>
              <w:fldChar w:fldCharType="end"/>
            </w:r>
          </w:p>
        </w:tc>
        <w:tc>
          <w:tcPr>
            <w:tcW w:w="837"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c>
          <w:tcPr>
            <w:tcW w:w="896"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1.3</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Criteria13 </w:instrText>
            </w:r>
            <w:r w:rsidRPr="008420FD">
              <w:rPr>
                <w:noProof w:val="0"/>
              </w:rPr>
              <w:fldChar w:fldCharType="separate"/>
            </w:r>
            <w:sdt>
              <w:sdtPr>
                <w:rPr>
                  <w:noProof w:val="0"/>
                </w:rPr>
                <w:alias w:val="Criteria13"/>
                <w:tag w:val="Criteria13"/>
                <w:id w:val="-1776390792"/>
                <w:lock w:val="sdtLocked"/>
                <w:placeholder>
                  <w:docPart w:val="EBFBCA5FDF4B49C3BC226DE7A434CDAA"/>
                </w:placeholder>
              </w:sdtPr>
              <w:sdtEndPr/>
              <w:sdtContent>
                <w:r w:rsidR="006A1395" w:rsidRPr="008420FD">
                  <w:rPr>
                    <w:rStyle w:val="TableTextChar"/>
                    <w:noProof w:val="0"/>
                  </w:rPr>
                  <w:t>Identify client needs relating to destination information</w:t>
                </w:r>
                <w:r w:rsidR="006A1395" w:rsidRPr="008420FD">
                  <w:rPr>
                    <w:noProof w:val="0"/>
                  </w:rPr>
                  <w:t xml:space="preserve"> that may be required</w:t>
                </w:r>
              </w:sdtContent>
            </w:sdt>
            <w:r w:rsidRPr="008420FD">
              <w:rPr>
                <w:noProof w:val="0"/>
              </w:rPr>
              <w:fldChar w:fldCharType="end"/>
            </w:r>
          </w:p>
        </w:tc>
        <w:tc>
          <w:tcPr>
            <w:tcW w:w="837"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c>
          <w:tcPr>
            <w:tcW w:w="896"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1.4</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Criteria14 </w:instrText>
            </w:r>
            <w:r w:rsidRPr="008420FD">
              <w:rPr>
                <w:noProof w:val="0"/>
              </w:rPr>
              <w:fldChar w:fldCharType="separate"/>
            </w:r>
            <w:sdt>
              <w:sdtPr>
                <w:rPr>
                  <w:noProof w:val="0"/>
                </w:rPr>
                <w:alias w:val="Criteria14"/>
                <w:tag w:val="Criteria14"/>
                <w:id w:val="1717692205"/>
                <w:lock w:val="sdtLocked"/>
                <w:placeholder>
                  <w:docPart w:val="E4350079FD5741F3BD35C92B8E520993"/>
                </w:placeholder>
              </w:sdtPr>
              <w:sdtEndPr/>
              <w:sdtContent>
                <w:r w:rsidR="006A1395" w:rsidRPr="008420FD">
                  <w:rPr>
                    <w:rStyle w:val="TableTextChar"/>
                    <w:noProof w:val="0"/>
                  </w:rPr>
                  <w:t>Research</w:t>
                </w:r>
                <w:r w:rsidR="006A1395" w:rsidRPr="008420FD">
                  <w:rPr>
                    <w:noProof w:val="0"/>
                  </w:rPr>
                  <w:t xml:space="preserve"> destination information</w:t>
                </w:r>
              </w:sdtContent>
            </w:sdt>
            <w:r w:rsidRPr="008420FD">
              <w:rPr>
                <w:noProof w:val="0"/>
              </w:rPr>
              <w:fldChar w:fldCharType="end"/>
            </w:r>
          </w:p>
        </w:tc>
        <w:tc>
          <w:tcPr>
            <w:tcW w:w="837"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c>
          <w:tcPr>
            <w:tcW w:w="896" w:type="dxa"/>
            <w:vAlign w:val="center"/>
          </w:tcPr>
          <w:p w:rsidR="00AD7B23" w:rsidRPr="008420FD" w:rsidRDefault="00051AC2" w:rsidP="00EE3792">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AD7B23"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r>
      <w:tr w:rsidR="00F06B58" w:rsidRPr="008420FD" w:rsidTr="00AD7B23">
        <w:tc>
          <w:tcPr>
            <w:tcW w:w="606" w:type="dxa"/>
            <w:vAlign w:val="center"/>
          </w:tcPr>
          <w:p w:rsidR="00F06B58" w:rsidRPr="008420FD" w:rsidRDefault="00656CD3" w:rsidP="00656CD3">
            <w:pPr>
              <w:pStyle w:val="TableText"/>
              <w:rPr>
                <w:noProof w:val="0"/>
              </w:rPr>
            </w:pPr>
            <w:r w:rsidRPr="008420FD">
              <w:rPr>
                <w:noProof w:val="0"/>
              </w:rPr>
              <w:t>1.5</w:t>
            </w:r>
          </w:p>
        </w:tc>
        <w:tc>
          <w:tcPr>
            <w:tcW w:w="6642" w:type="dxa"/>
          </w:tcPr>
          <w:p w:rsidR="00F06B58"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Criteria15 </w:instrText>
            </w:r>
            <w:r w:rsidRPr="008420FD">
              <w:rPr>
                <w:noProof w:val="0"/>
              </w:rPr>
              <w:fldChar w:fldCharType="separate"/>
            </w:r>
            <w:sdt>
              <w:sdtPr>
                <w:rPr>
                  <w:noProof w:val="0"/>
                </w:rPr>
                <w:alias w:val="Criteria15"/>
                <w:tag w:val="Criteria15"/>
                <w:id w:val="-1309315169"/>
                <w:lock w:val="sdtLocked"/>
                <w:placeholder>
                  <w:docPart w:val="FC387F7CD4DC411084DAFC5F9D367129"/>
                </w:placeholder>
              </w:sdtPr>
              <w:sdtEndPr/>
              <w:sdtContent>
                <w:r w:rsidR="006A1395" w:rsidRPr="008420FD">
                  <w:rPr>
                    <w:noProof w:val="0"/>
                  </w:rPr>
                  <w:t xml:space="preserve">Capture and </w:t>
                </w:r>
                <w:r w:rsidR="006A1395" w:rsidRPr="008420FD">
                  <w:rPr>
                    <w:rStyle w:val="TableTextChar"/>
                    <w:noProof w:val="0"/>
                  </w:rPr>
                  <w:t>record and classify</w:t>
                </w:r>
                <w:r w:rsidR="006A1395" w:rsidRPr="008420FD">
                  <w:rPr>
                    <w:noProof w:val="0"/>
                  </w:rPr>
                  <w:t xml:space="preserve"> destination and </w:t>
                </w:r>
                <w:r w:rsidR="006A1395" w:rsidRPr="008420FD">
                  <w:rPr>
                    <w:rStyle w:val="TableTextChar"/>
                    <w:noProof w:val="0"/>
                  </w:rPr>
                  <w:t xml:space="preserve">general </w:t>
                </w:r>
                <w:r w:rsidR="0088452F" w:rsidRPr="008420FD">
                  <w:rPr>
                    <w:rStyle w:val="TableTextChar"/>
                    <w:noProof w:val="0"/>
                  </w:rPr>
                  <w:t>destination</w:t>
                </w:r>
                <w:r w:rsidR="006A1395" w:rsidRPr="008420FD">
                  <w:rPr>
                    <w:rStyle w:val="TableTextChar"/>
                    <w:noProof w:val="0"/>
                  </w:rPr>
                  <w:t xml:space="preserve"> information</w:t>
                </w:r>
              </w:sdtContent>
            </w:sdt>
            <w:r w:rsidRPr="008420FD">
              <w:rPr>
                <w:noProof w:val="0"/>
              </w:rPr>
              <w:fldChar w:fldCharType="end"/>
            </w:r>
          </w:p>
        </w:tc>
        <w:tc>
          <w:tcPr>
            <w:tcW w:w="837" w:type="dxa"/>
            <w:vAlign w:val="center"/>
          </w:tcPr>
          <w:p w:rsidR="00F06B58" w:rsidRPr="008420FD" w:rsidRDefault="00051AC2" w:rsidP="00F06B58">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F06B58"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c>
          <w:tcPr>
            <w:tcW w:w="896" w:type="dxa"/>
            <w:vAlign w:val="center"/>
          </w:tcPr>
          <w:p w:rsidR="00F06B58" w:rsidRPr="008420FD" w:rsidRDefault="00051AC2" w:rsidP="00F06B58">
            <w:pPr>
              <w:pStyle w:val="TrainingEval-Table"/>
              <w:spacing w:before="120" w:after="120" w:line="240" w:lineRule="auto"/>
              <w:rPr>
                <w:rStyle w:val="TrainingEval-Tickbox"/>
                <w:lang w:val="en-AU"/>
              </w:rPr>
            </w:pPr>
            <w:r w:rsidRPr="008420FD">
              <w:rPr>
                <w:rStyle w:val="TrainingEval-Tickbox"/>
                <w:lang w:val="en-AU"/>
              </w:rPr>
              <w:fldChar w:fldCharType="begin">
                <w:ffData>
                  <w:name w:val="Check1"/>
                  <w:enabled/>
                  <w:calcOnExit w:val="0"/>
                  <w:checkBox>
                    <w:sizeAuto/>
                    <w:default w:val="0"/>
                  </w:checkBox>
                </w:ffData>
              </w:fldChar>
            </w:r>
            <w:r w:rsidR="00F06B58" w:rsidRPr="008420FD">
              <w:rPr>
                <w:rStyle w:val="TrainingEval-Tickbox"/>
                <w:lang w:val="en-AU"/>
              </w:rPr>
              <w:instrText xml:space="preserve"> FORMCHECKBOX </w:instrText>
            </w:r>
            <w:r w:rsidR="00B83173">
              <w:rPr>
                <w:rStyle w:val="TrainingEval-Tickbox"/>
                <w:lang w:val="en-AU"/>
              </w:rPr>
            </w:r>
            <w:r w:rsidR="00B83173">
              <w:rPr>
                <w:rStyle w:val="TrainingEval-Tickbox"/>
                <w:lang w:val="en-AU"/>
              </w:rPr>
              <w:fldChar w:fldCharType="separate"/>
            </w:r>
            <w:r w:rsidRPr="008420FD">
              <w:rPr>
                <w:rStyle w:val="TrainingEval-Tickbox"/>
                <w:lang w:val="en-AU"/>
              </w:rPr>
              <w:fldChar w:fldCharType="end"/>
            </w:r>
          </w:p>
        </w:tc>
      </w:tr>
      <w:tr w:rsidR="00AD7B23" w:rsidRPr="008420FD" w:rsidTr="00AD7B23">
        <w:tc>
          <w:tcPr>
            <w:tcW w:w="8981" w:type="dxa"/>
            <w:gridSpan w:val="4"/>
            <w:shd w:val="clear" w:color="auto" w:fill="E36C0A" w:themeFill="accent6" w:themeFillShade="BF"/>
            <w:vAlign w:val="center"/>
          </w:tcPr>
          <w:p w:rsidR="00AD7B23" w:rsidRPr="008420FD" w:rsidRDefault="00AD7B23" w:rsidP="00656CD3">
            <w:pPr>
              <w:pStyle w:val="TableHeading"/>
              <w:rPr>
                <w:noProof w:val="0"/>
              </w:rPr>
            </w:pPr>
            <w:r w:rsidRPr="008420FD">
              <w:rPr>
                <w:noProof w:val="0"/>
              </w:rPr>
              <w:t xml:space="preserve">Element 2: </w:t>
            </w:r>
            <w:r w:rsidR="00051AC2" w:rsidRPr="008420FD">
              <w:rPr>
                <w:noProof w:val="0"/>
              </w:rPr>
              <w:fldChar w:fldCharType="begin"/>
            </w:r>
            <w:r w:rsidR="005402B7" w:rsidRPr="008420FD">
              <w:rPr>
                <w:noProof w:val="0"/>
              </w:rPr>
              <w:instrText xml:space="preserve"> REF  Element2 </w:instrText>
            </w:r>
            <w:r w:rsidR="00051AC2" w:rsidRPr="008420FD">
              <w:rPr>
                <w:noProof w:val="0"/>
              </w:rPr>
              <w:fldChar w:fldCharType="separate"/>
            </w:r>
            <w:sdt>
              <w:sdtPr>
                <w:rPr>
                  <w:noProof w:val="0"/>
                  <w:highlight w:val="yellow"/>
                </w:rPr>
                <w:alias w:val="Element2"/>
                <w:tag w:val="Element2"/>
                <w:id w:val="-1033492179"/>
                <w:lock w:val="sdtLocked"/>
                <w:placeholder>
                  <w:docPart w:val="21A799602F4C453898DE563E8771D97C"/>
                </w:placeholder>
              </w:sdtPr>
              <w:sdtEndPr/>
              <w:sdtContent>
                <w:r w:rsidR="006A1395" w:rsidRPr="008420FD">
                  <w:rPr>
                    <w:noProof w:val="0"/>
                  </w:rPr>
                  <w:t>Update destination knowledge</w:t>
                </w:r>
              </w:sdtContent>
            </w:sdt>
            <w:r w:rsidR="00051AC2" w:rsidRPr="008420FD">
              <w:rPr>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2.1</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Criteria21 </w:instrText>
            </w:r>
            <w:r w:rsidRPr="008420FD">
              <w:rPr>
                <w:noProof w:val="0"/>
              </w:rPr>
              <w:fldChar w:fldCharType="separate"/>
            </w:r>
            <w:sdt>
              <w:sdtPr>
                <w:rPr>
                  <w:noProof w:val="0"/>
                </w:rPr>
                <w:alias w:val="Criteria21"/>
                <w:tag w:val="Criteria21"/>
                <w:id w:val="-1214733679"/>
                <w:lock w:val="sdtLocked"/>
                <w:placeholder>
                  <w:docPart w:val="A1158D2FCDBE4FD496011C373C250C6F"/>
                </w:placeholder>
              </w:sdtPr>
              <w:sdtEndPr/>
              <w:sdtContent>
                <w:r w:rsidR="006A1395" w:rsidRPr="008420FD">
                  <w:rPr>
                    <w:noProof w:val="0"/>
                  </w:rPr>
                  <w:t>Register to receive updated destination information</w:t>
                </w:r>
              </w:sdtContent>
            </w:sdt>
            <w:r w:rsidRPr="008420FD">
              <w:rPr>
                <w:noProof w:val="0"/>
              </w:rPr>
              <w:fldChar w:fldCharType="end"/>
            </w:r>
          </w:p>
        </w:tc>
        <w:tc>
          <w:tcPr>
            <w:tcW w:w="837"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2.2</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Criteria22 </w:instrText>
            </w:r>
            <w:r w:rsidRPr="008420FD">
              <w:rPr>
                <w:noProof w:val="0"/>
              </w:rPr>
              <w:fldChar w:fldCharType="separate"/>
            </w:r>
            <w:sdt>
              <w:sdtPr>
                <w:rPr>
                  <w:noProof w:val="0"/>
                </w:rPr>
                <w:alias w:val="Criteria2.2"/>
                <w:tag w:val="Criteria2.2"/>
                <w:id w:val="-781030354"/>
                <w:lock w:val="sdtLocked"/>
                <w:placeholder>
                  <w:docPart w:val="D5B6AC25DA0E4FFFB4A69B83E1A2F424"/>
                </w:placeholder>
              </w:sdtPr>
              <w:sdtEndPr/>
              <w:sdtContent>
                <w:r w:rsidR="006A1395" w:rsidRPr="008420FD">
                  <w:rPr>
                    <w:noProof w:val="0"/>
                  </w:rPr>
                  <w:t>Integrate updated information into existing destination information</w:t>
                </w:r>
              </w:sdtContent>
            </w:sdt>
            <w:r w:rsidRPr="008420FD">
              <w:rPr>
                <w:noProof w:val="0"/>
              </w:rPr>
              <w:fldChar w:fldCharType="end"/>
            </w:r>
          </w:p>
        </w:tc>
        <w:tc>
          <w:tcPr>
            <w:tcW w:w="837"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2.3</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Criteria23 </w:instrText>
            </w:r>
            <w:r w:rsidRPr="008420FD">
              <w:rPr>
                <w:noProof w:val="0"/>
              </w:rPr>
              <w:fldChar w:fldCharType="separate"/>
            </w:r>
            <w:sdt>
              <w:sdtPr>
                <w:rPr>
                  <w:noProof w:val="0"/>
                </w:rPr>
                <w:alias w:val="Criteria23"/>
                <w:tag w:val="Criteria23"/>
                <w:id w:val="138149470"/>
                <w:lock w:val="sdtLocked"/>
                <w:placeholder>
                  <w:docPart w:val="F8F1CA1E468F496FB0519A429EF5B0E5"/>
                </w:placeholder>
              </w:sdtPr>
              <w:sdtEndPr/>
              <w:sdtContent>
                <w:r w:rsidR="006A1395" w:rsidRPr="008420FD">
                  <w:rPr>
                    <w:noProof w:val="0"/>
                  </w:rPr>
                  <w:t>Initiate new files for new information and/or new destinations</w:t>
                </w:r>
              </w:sdtContent>
            </w:sdt>
            <w:r w:rsidRPr="008420FD">
              <w:rPr>
                <w:noProof w:val="0"/>
              </w:rPr>
              <w:fldChar w:fldCharType="end"/>
            </w:r>
          </w:p>
        </w:tc>
        <w:tc>
          <w:tcPr>
            <w:tcW w:w="837"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8981" w:type="dxa"/>
            <w:gridSpan w:val="4"/>
            <w:shd w:val="clear" w:color="auto" w:fill="E36C0A" w:themeFill="accent6" w:themeFillShade="BF"/>
            <w:vAlign w:val="center"/>
          </w:tcPr>
          <w:p w:rsidR="00AD7B23" w:rsidRPr="008420FD" w:rsidRDefault="00AD7B23" w:rsidP="00EE3792">
            <w:pPr>
              <w:pStyle w:val="TableHeading"/>
              <w:rPr>
                <w:noProof w:val="0"/>
              </w:rPr>
            </w:pPr>
            <w:r w:rsidRPr="008420FD">
              <w:rPr>
                <w:rFonts w:cs="Helvetica"/>
                <w:noProof w:val="0"/>
              </w:rPr>
              <w:t xml:space="preserve">Element 3: </w:t>
            </w:r>
            <w:r w:rsidR="00051AC2" w:rsidRPr="008420FD">
              <w:rPr>
                <w:rFonts w:cs="Helvetica"/>
                <w:noProof w:val="0"/>
              </w:rPr>
              <w:fldChar w:fldCharType="begin"/>
            </w:r>
            <w:r w:rsidR="005402B7" w:rsidRPr="008420FD">
              <w:rPr>
                <w:rFonts w:cs="Helvetica"/>
                <w:noProof w:val="0"/>
              </w:rPr>
              <w:instrText xml:space="preserve"> REF  Element3 </w:instrText>
            </w:r>
            <w:r w:rsidR="00051AC2" w:rsidRPr="008420FD">
              <w:rPr>
                <w:rFonts w:cs="Helvetica"/>
                <w:noProof w:val="0"/>
              </w:rPr>
              <w:fldChar w:fldCharType="separate"/>
            </w:r>
            <w:sdt>
              <w:sdtPr>
                <w:rPr>
                  <w:noProof w:val="0"/>
                  <w:highlight w:val="yellow"/>
                </w:rPr>
                <w:alias w:val="Element3"/>
                <w:tag w:val="Element3"/>
                <w:id w:val="780694598"/>
                <w:lock w:val="sdtLocked"/>
                <w:placeholder>
                  <w:docPart w:val="48F7970D714349A19924156F6B685CCB"/>
                </w:placeholder>
              </w:sdtPr>
              <w:sdtEndPr/>
              <w:sdtContent>
                <w:r w:rsidR="006A1395" w:rsidRPr="008420FD">
                  <w:rPr>
                    <w:noProof w:val="0"/>
                  </w:rPr>
                  <w:t>Communicate destination knowledge</w:t>
                </w:r>
              </w:sdtContent>
            </w:sdt>
            <w:r w:rsidR="00051AC2" w:rsidRPr="008420FD">
              <w:rPr>
                <w:rFonts w:cs="Helvetica"/>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3.1</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Criteria31 </w:instrText>
            </w:r>
            <w:r w:rsidRPr="008420FD">
              <w:rPr>
                <w:noProof w:val="0"/>
              </w:rPr>
              <w:fldChar w:fldCharType="separate"/>
            </w:r>
            <w:sdt>
              <w:sdtPr>
                <w:rPr>
                  <w:noProof w:val="0"/>
                </w:rPr>
                <w:alias w:val="Criteria31"/>
                <w:tag w:val="Criteria31"/>
                <w:id w:val="362477135"/>
                <w:placeholder>
                  <w:docPart w:val="A016A5B70AB54937AD0A9725D0273F9E"/>
                </w:placeholder>
              </w:sdtPr>
              <w:sdtContent>
                <w:r w:rsidR="00B83173" w:rsidRPr="008420FD">
                  <w:rPr>
                    <w:noProof w:val="0"/>
                  </w:rPr>
                  <w:t>Identify client and colleague needs relating to destination information that is required</w:t>
                </w:r>
              </w:sdtContent>
            </w:sdt>
            <w:r w:rsidRPr="008420FD">
              <w:rPr>
                <w:noProof w:val="0"/>
              </w:rPr>
              <w:fldChar w:fldCharType="end"/>
            </w:r>
          </w:p>
        </w:tc>
        <w:tc>
          <w:tcPr>
            <w:tcW w:w="837"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3.2</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Criteria32 </w:instrText>
            </w:r>
            <w:r w:rsidRPr="008420FD">
              <w:rPr>
                <w:noProof w:val="0"/>
              </w:rPr>
              <w:fldChar w:fldCharType="separate"/>
            </w:r>
            <w:sdt>
              <w:sdtPr>
                <w:rPr>
                  <w:noProof w:val="0"/>
                </w:rPr>
                <w:alias w:val="Criteria32"/>
                <w:tag w:val="Criteria32"/>
                <w:id w:val="-1517231690"/>
                <w:lock w:val="sdtLocked"/>
                <w:placeholder>
                  <w:docPart w:val="3C15B35FA0E74D3D8C7D80914ABDA19F"/>
                </w:placeholder>
              </w:sdtPr>
              <w:sdtEndPr/>
              <w:sdtContent>
                <w:r w:rsidR="006A1395" w:rsidRPr="008420FD">
                  <w:rPr>
                    <w:noProof w:val="0"/>
                  </w:rPr>
                  <w:t>Share destination information</w:t>
                </w:r>
              </w:sdtContent>
            </w:sdt>
            <w:r w:rsidRPr="008420FD">
              <w:rPr>
                <w:noProof w:val="0"/>
              </w:rPr>
              <w:fldChar w:fldCharType="end"/>
            </w:r>
          </w:p>
        </w:tc>
        <w:tc>
          <w:tcPr>
            <w:tcW w:w="837"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3.3</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Criteria33 </w:instrText>
            </w:r>
            <w:r w:rsidRPr="008420FD">
              <w:rPr>
                <w:noProof w:val="0"/>
              </w:rPr>
              <w:fldChar w:fldCharType="separate"/>
            </w:r>
            <w:sdt>
              <w:sdtPr>
                <w:rPr>
                  <w:noProof w:val="0"/>
                </w:rPr>
                <w:alias w:val="Criteria33"/>
                <w:tag w:val="Criteria33"/>
                <w:id w:val="732054275"/>
                <w:lock w:val="sdtLocked"/>
                <w:placeholder>
                  <w:docPart w:val="3085F0EABDD74BEE852DB7E2E9F9C3F0"/>
                </w:placeholder>
              </w:sdtPr>
              <w:sdtEndPr/>
              <w:sdtContent>
                <w:r w:rsidR="006A1395" w:rsidRPr="008420FD">
                  <w:rPr>
                    <w:noProof w:val="0"/>
                  </w:rPr>
                  <w:t>Advise clients in relation to information about specific destinations</w:t>
                </w:r>
              </w:sdtContent>
            </w:sdt>
            <w:r w:rsidRPr="008420FD">
              <w:rPr>
                <w:noProof w:val="0"/>
              </w:rPr>
              <w:fldChar w:fldCharType="end"/>
            </w:r>
          </w:p>
        </w:tc>
        <w:tc>
          <w:tcPr>
            <w:tcW w:w="837"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656CD3">
            <w:pPr>
              <w:pStyle w:val="TableText"/>
              <w:rPr>
                <w:noProof w:val="0"/>
              </w:rPr>
            </w:pPr>
            <w:r w:rsidRPr="008420FD">
              <w:rPr>
                <w:noProof w:val="0"/>
              </w:rPr>
              <w:t>3.4</w:t>
            </w:r>
          </w:p>
        </w:tc>
        <w:tc>
          <w:tcPr>
            <w:tcW w:w="6642" w:type="dxa"/>
          </w:tcPr>
          <w:p w:rsidR="00AD7B23" w:rsidRPr="008420FD" w:rsidRDefault="00051AC2" w:rsidP="00656CD3">
            <w:pPr>
              <w:pStyle w:val="TableText"/>
              <w:rPr>
                <w:noProof w:val="0"/>
              </w:rPr>
            </w:pPr>
            <w:r w:rsidRPr="008420FD">
              <w:rPr>
                <w:noProof w:val="0"/>
              </w:rPr>
              <w:fldChar w:fldCharType="begin"/>
            </w:r>
            <w:r w:rsidR="005402B7" w:rsidRPr="008420FD">
              <w:rPr>
                <w:noProof w:val="0"/>
              </w:rPr>
              <w:instrText xml:space="preserve"> REF  Criteria34 </w:instrText>
            </w:r>
            <w:r w:rsidRPr="008420FD">
              <w:rPr>
                <w:noProof w:val="0"/>
              </w:rPr>
              <w:fldChar w:fldCharType="separate"/>
            </w:r>
            <w:sdt>
              <w:sdtPr>
                <w:rPr>
                  <w:noProof w:val="0"/>
                </w:rPr>
                <w:alias w:val="Criteria34"/>
                <w:tag w:val="Criteria34"/>
                <w:id w:val="1304655406"/>
                <w:lock w:val="sdtLocked"/>
                <w:placeholder>
                  <w:docPart w:val="19CE9EBE7A6F4B61BED28B528976951D"/>
                </w:placeholder>
              </w:sdtPr>
              <w:sdtEndPr/>
              <w:sdtContent>
                <w:r w:rsidR="006A1395" w:rsidRPr="008420FD">
                  <w:rPr>
                    <w:noProof w:val="0"/>
                  </w:rPr>
                  <w:t>Present hard copy information to clients</w:t>
                </w:r>
              </w:sdtContent>
            </w:sdt>
            <w:r w:rsidRPr="008420FD">
              <w:rPr>
                <w:noProof w:val="0"/>
              </w:rPr>
              <w:fldChar w:fldCharType="end"/>
            </w:r>
          </w:p>
        </w:tc>
        <w:tc>
          <w:tcPr>
            <w:tcW w:w="837"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8981" w:type="dxa"/>
            <w:gridSpan w:val="4"/>
            <w:shd w:val="clear" w:color="auto" w:fill="E36C0A" w:themeFill="accent6" w:themeFillShade="BF"/>
            <w:vAlign w:val="center"/>
          </w:tcPr>
          <w:p w:rsidR="00AD7B23" w:rsidRPr="008420FD" w:rsidRDefault="00AD7B23" w:rsidP="005402B7">
            <w:pPr>
              <w:pStyle w:val="TableHeading"/>
              <w:rPr>
                <w:rStyle w:val="TrainingEval-Tickbox"/>
                <w:rFonts w:ascii="Helvetica" w:hAnsi="Helvetica" w:cs="Calibri"/>
                <w:noProof w:val="0"/>
                <w:sz w:val="20"/>
              </w:rPr>
            </w:pPr>
            <w:r w:rsidRPr="008420FD">
              <w:rPr>
                <w:noProof w:val="0"/>
              </w:rPr>
              <w:t xml:space="preserve">Element 4: </w:t>
            </w:r>
            <w:r w:rsidR="00051AC2" w:rsidRPr="008420FD">
              <w:rPr>
                <w:noProof w:val="0"/>
              </w:rPr>
              <w:fldChar w:fldCharType="begin"/>
            </w:r>
            <w:r w:rsidR="005402B7" w:rsidRPr="008420FD">
              <w:rPr>
                <w:noProof w:val="0"/>
              </w:rPr>
              <w:instrText xml:space="preserve"> REF  Element4 </w:instrText>
            </w:r>
            <w:r w:rsidR="00051AC2" w:rsidRPr="008420FD">
              <w:rPr>
                <w:noProof w:val="0"/>
              </w:rPr>
              <w:fldChar w:fldCharType="separate"/>
            </w:r>
            <w:sdt>
              <w:sdtPr>
                <w:rPr>
                  <w:noProof w:val="0"/>
                  <w:highlight w:val="yellow"/>
                </w:rPr>
                <w:alias w:val="Element4"/>
                <w:tag w:val="Element4"/>
                <w:id w:val="-1812867685"/>
                <w:lock w:val="sdtLocked"/>
                <w:placeholder>
                  <w:docPart w:val="6E83ABA750B84D83A2BE5871676DA86F"/>
                </w:placeholder>
              </w:sdtPr>
              <w:sdtEndPr/>
              <w:sdtContent>
                <w:r w:rsidR="006A1395" w:rsidRPr="008420FD">
                  <w:rPr>
                    <w:noProof w:val="0"/>
                  </w:rPr>
                  <w:t>Review provision of destination knowledge</w:t>
                </w:r>
              </w:sdtContent>
            </w:sdt>
            <w:r w:rsidR="00051AC2" w:rsidRPr="008420FD">
              <w:rPr>
                <w:noProof w:val="0"/>
              </w:rPr>
              <w:fldChar w:fldCharType="end"/>
            </w:r>
          </w:p>
        </w:tc>
      </w:tr>
      <w:tr w:rsidR="00AD7B23" w:rsidRPr="008420FD" w:rsidTr="00AD7B23">
        <w:tc>
          <w:tcPr>
            <w:tcW w:w="606" w:type="dxa"/>
            <w:vAlign w:val="center"/>
          </w:tcPr>
          <w:p w:rsidR="00AD7B23" w:rsidRPr="008420FD" w:rsidRDefault="00AD7B23" w:rsidP="00EE3792">
            <w:pPr>
              <w:pStyle w:val="TableText"/>
              <w:keepNext/>
              <w:rPr>
                <w:noProof w:val="0"/>
              </w:rPr>
            </w:pPr>
            <w:r w:rsidRPr="008420FD">
              <w:rPr>
                <w:noProof w:val="0"/>
              </w:rPr>
              <w:t>4.1</w:t>
            </w:r>
          </w:p>
        </w:tc>
        <w:tc>
          <w:tcPr>
            <w:tcW w:w="6642" w:type="dxa"/>
          </w:tcPr>
          <w:p w:rsidR="00AD7B23" w:rsidRPr="008420FD" w:rsidRDefault="00051AC2" w:rsidP="00EE3792">
            <w:pPr>
              <w:pStyle w:val="TableText"/>
              <w:keepNext/>
              <w:rPr>
                <w:rFonts w:cs="Helvetica"/>
                <w:noProof w:val="0"/>
              </w:rPr>
            </w:pPr>
            <w:r w:rsidRPr="008420FD">
              <w:rPr>
                <w:rFonts w:cs="Helvetica"/>
                <w:noProof w:val="0"/>
              </w:rPr>
              <w:fldChar w:fldCharType="begin"/>
            </w:r>
            <w:r w:rsidR="005402B7" w:rsidRPr="008420FD">
              <w:rPr>
                <w:rFonts w:cs="Helvetica"/>
                <w:noProof w:val="0"/>
              </w:rPr>
              <w:instrText xml:space="preserve"> REF  Criteria41 </w:instrText>
            </w:r>
            <w:r w:rsidRPr="008420FD">
              <w:rPr>
                <w:rFonts w:cs="Helvetica"/>
                <w:noProof w:val="0"/>
              </w:rPr>
              <w:fldChar w:fldCharType="separate"/>
            </w:r>
            <w:sdt>
              <w:sdtPr>
                <w:rPr>
                  <w:noProof w:val="0"/>
                </w:rPr>
                <w:alias w:val="Criteria41"/>
                <w:tag w:val="Criteria41"/>
                <w:id w:val="-1139263231"/>
                <w:lock w:val="sdtLocked"/>
                <w:placeholder>
                  <w:docPart w:val="4AEEAF3ED18A436E81EECA4B9FC1B026"/>
                </w:placeholder>
              </w:sdtPr>
              <w:sdtEndPr/>
              <w:sdtContent>
                <w:r w:rsidR="006A1395" w:rsidRPr="008420FD">
                  <w:rPr>
                    <w:noProof w:val="0"/>
                  </w:rPr>
                  <w:t>Evaluate sources of destination information</w:t>
                </w:r>
              </w:sdtContent>
            </w:sdt>
            <w:r w:rsidRPr="008420FD">
              <w:rPr>
                <w:rFonts w:cs="Helvetica"/>
                <w:noProof w:val="0"/>
              </w:rPr>
              <w:fldChar w:fldCharType="end"/>
            </w:r>
          </w:p>
        </w:tc>
        <w:tc>
          <w:tcPr>
            <w:tcW w:w="837"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EE3792">
            <w:pPr>
              <w:pStyle w:val="TableText"/>
              <w:keepNext/>
              <w:rPr>
                <w:noProof w:val="0"/>
              </w:rPr>
            </w:pPr>
            <w:r w:rsidRPr="008420FD">
              <w:rPr>
                <w:noProof w:val="0"/>
              </w:rPr>
              <w:t>4.2</w:t>
            </w:r>
          </w:p>
        </w:tc>
        <w:tc>
          <w:tcPr>
            <w:tcW w:w="6642" w:type="dxa"/>
          </w:tcPr>
          <w:p w:rsidR="00AD7B23" w:rsidRPr="008420FD" w:rsidRDefault="00051AC2" w:rsidP="00EE3792">
            <w:pPr>
              <w:pStyle w:val="TableText"/>
              <w:keepNext/>
              <w:rPr>
                <w:rFonts w:cs="Helvetica"/>
                <w:noProof w:val="0"/>
              </w:rPr>
            </w:pPr>
            <w:r w:rsidRPr="008420FD">
              <w:rPr>
                <w:rFonts w:cs="Helvetica"/>
                <w:noProof w:val="0"/>
              </w:rPr>
              <w:fldChar w:fldCharType="begin"/>
            </w:r>
            <w:r w:rsidR="005402B7" w:rsidRPr="008420FD">
              <w:rPr>
                <w:rFonts w:cs="Helvetica"/>
                <w:noProof w:val="0"/>
              </w:rPr>
              <w:instrText xml:space="preserve"> REF  Criteria42 </w:instrText>
            </w:r>
            <w:r w:rsidRPr="008420FD">
              <w:rPr>
                <w:rFonts w:cs="Helvetica"/>
                <w:noProof w:val="0"/>
              </w:rPr>
              <w:fldChar w:fldCharType="separate"/>
            </w:r>
            <w:sdt>
              <w:sdtPr>
                <w:rPr>
                  <w:noProof w:val="0"/>
                </w:rPr>
                <w:alias w:val="Criteria42"/>
                <w:tag w:val="Criteria42"/>
                <w:id w:val="1362251117"/>
                <w:lock w:val="sdtLocked"/>
                <w:placeholder>
                  <w:docPart w:val="2104B466FBF9430093A2D078C3932213"/>
                </w:placeholder>
              </w:sdtPr>
              <w:sdtEndPr/>
              <w:sdtContent>
                <w:r w:rsidR="006A1395" w:rsidRPr="008420FD">
                  <w:rPr>
                    <w:noProof w:val="0"/>
                  </w:rPr>
                  <w:t>Evaluate methods of provision of destination information</w:t>
                </w:r>
              </w:sdtContent>
            </w:sdt>
            <w:r w:rsidRPr="008420FD">
              <w:rPr>
                <w:rFonts w:cs="Helvetica"/>
                <w:noProof w:val="0"/>
              </w:rPr>
              <w:fldChar w:fldCharType="end"/>
            </w:r>
          </w:p>
        </w:tc>
        <w:tc>
          <w:tcPr>
            <w:tcW w:w="837"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EE3792">
            <w:pPr>
              <w:pStyle w:val="TableText"/>
              <w:keepNext/>
              <w:rPr>
                <w:noProof w:val="0"/>
              </w:rPr>
            </w:pPr>
            <w:r w:rsidRPr="008420FD">
              <w:rPr>
                <w:noProof w:val="0"/>
              </w:rPr>
              <w:t>4.3</w:t>
            </w:r>
          </w:p>
        </w:tc>
        <w:tc>
          <w:tcPr>
            <w:tcW w:w="6642" w:type="dxa"/>
          </w:tcPr>
          <w:p w:rsidR="00AD7B23" w:rsidRPr="008420FD" w:rsidRDefault="00051AC2" w:rsidP="00EE3792">
            <w:pPr>
              <w:pStyle w:val="TableText"/>
              <w:keepNext/>
              <w:rPr>
                <w:rFonts w:cs="Helvetica"/>
                <w:noProof w:val="0"/>
              </w:rPr>
            </w:pPr>
            <w:r w:rsidRPr="008420FD">
              <w:rPr>
                <w:rFonts w:cs="Helvetica"/>
                <w:noProof w:val="0"/>
              </w:rPr>
              <w:fldChar w:fldCharType="begin"/>
            </w:r>
            <w:r w:rsidR="005402B7" w:rsidRPr="008420FD">
              <w:rPr>
                <w:rFonts w:cs="Helvetica"/>
                <w:noProof w:val="0"/>
              </w:rPr>
              <w:instrText xml:space="preserve"> REF  Criteria43 </w:instrText>
            </w:r>
            <w:r w:rsidRPr="008420FD">
              <w:rPr>
                <w:rFonts w:cs="Helvetica"/>
                <w:noProof w:val="0"/>
              </w:rPr>
              <w:fldChar w:fldCharType="separate"/>
            </w:r>
            <w:sdt>
              <w:sdtPr>
                <w:rPr>
                  <w:noProof w:val="0"/>
                </w:rPr>
                <w:alias w:val="Criteria43"/>
                <w:tag w:val="Criteria43"/>
                <w:id w:val="803428680"/>
                <w:lock w:val="sdtLocked"/>
                <w:placeholder>
                  <w:docPart w:val="571E4F6E7979498BA05176FA3C72249E"/>
                </w:placeholder>
              </w:sdtPr>
              <w:sdtEndPr/>
              <w:sdtContent>
                <w:r w:rsidR="006A1395" w:rsidRPr="008420FD">
                  <w:rPr>
                    <w:noProof w:val="0"/>
                  </w:rPr>
                  <w:t>Evaluate effectiveness of destination information provision</w:t>
                </w:r>
              </w:sdtContent>
            </w:sdt>
            <w:r w:rsidRPr="008420FD">
              <w:rPr>
                <w:rFonts w:cs="Helvetica"/>
                <w:noProof w:val="0"/>
              </w:rPr>
              <w:fldChar w:fldCharType="end"/>
            </w:r>
          </w:p>
        </w:tc>
        <w:tc>
          <w:tcPr>
            <w:tcW w:w="837"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r w:rsidR="00AD7B23" w:rsidRPr="008420FD" w:rsidTr="00AD7B23">
        <w:tc>
          <w:tcPr>
            <w:tcW w:w="606" w:type="dxa"/>
            <w:vAlign w:val="center"/>
          </w:tcPr>
          <w:p w:rsidR="00AD7B23" w:rsidRPr="008420FD" w:rsidRDefault="00AD7B23" w:rsidP="00EE3792">
            <w:pPr>
              <w:pStyle w:val="TableText"/>
              <w:keepNext/>
              <w:rPr>
                <w:noProof w:val="0"/>
              </w:rPr>
            </w:pPr>
            <w:r w:rsidRPr="008420FD">
              <w:rPr>
                <w:noProof w:val="0"/>
              </w:rPr>
              <w:t>4.4</w:t>
            </w:r>
          </w:p>
        </w:tc>
        <w:tc>
          <w:tcPr>
            <w:tcW w:w="6642" w:type="dxa"/>
          </w:tcPr>
          <w:p w:rsidR="00AD7B23" w:rsidRPr="008420FD" w:rsidRDefault="00051AC2" w:rsidP="00EE3792">
            <w:pPr>
              <w:pStyle w:val="TableText"/>
              <w:keepNext/>
              <w:rPr>
                <w:rFonts w:cs="Helvetica"/>
                <w:noProof w:val="0"/>
              </w:rPr>
            </w:pPr>
            <w:r w:rsidRPr="008420FD">
              <w:rPr>
                <w:rFonts w:cs="Helvetica"/>
                <w:noProof w:val="0"/>
              </w:rPr>
              <w:fldChar w:fldCharType="begin"/>
            </w:r>
            <w:r w:rsidR="005402B7" w:rsidRPr="008420FD">
              <w:rPr>
                <w:rFonts w:cs="Helvetica"/>
                <w:noProof w:val="0"/>
              </w:rPr>
              <w:instrText xml:space="preserve"> REF  Criteria44 </w:instrText>
            </w:r>
            <w:r w:rsidRPr="008420FD">
              <w:rPr>
                <w:rFonts w:cs="Helvetica"/>
                <w:noProof w:val="0"/>
              </w:rPr>
              <w:fldChar w:fldCharType="separate"/>
            </w:r>
            <w:sdt>
              <w:sdtPr>
                <w:rPr>
                  <w:noProof w:val="0"/>
                </w:rPr>
                <w:alias w:val="Criteria44"/>
                <w:tag w:val="Criteria44"/>
                <w:id w:val="983971992"/>
                <w:lock w:val="sdtLocked"/>
                <w:placeholder>
                  <w:docPart w:val="1325F194454B45148B7C413B415F2AAA"/>
                </w:placeholder>
              </w:sdtPr>
              <w:sdtEndPr/>
              <w:sdtContent>
                <w:r w:rsidR="006A1395" w:rsidRPr="008420FD">
                  <w:rPr>
                    <w:noProof w:val="0"/>
                  </w:rPr>
                  <w:t>Amend or confirm sources of destination information</w:t>
                </w:r>
              </w:sdtContent>
            </w:sdt>
            <w:r w:rsidRPr="008420FD">
              <w:rPr>
                <w:rFonts w:cs="Helvetica"/>
                <w:noProof w:val="0"/>
              </w:rPr>
              <w:fldChar w:fldCharType="end"/>
            </w:r>
          </w:p>
        </w:tc>
        <w:tc>
          <w:tcPr>
            <w:tcW w:w="837"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c>
          <w:tcPr>
            <w:tcW w:w="896" w:type="dxa"/>
            <w:vAlign w:val="center"/>
          </w:tcPr>
          <w:p w:rsidR="00AD7B23" w:rsidRPr="008420FD" w:rsidRDefault="00051AC2" w:rsidP="00EE3792">
            <w:pPr>
              <w:pStyle w:val="TableText"/>
              <w:keepNext/>
              <w:jc w:val="center"/>
              <w:rPr>
                <w:rStyle w:val="TrainingEval-Tickbox"/>
                <w:noProof w:val="0"/>
              </w:rPr>
            </w:pPr>
            <w:r w:rsidRPr="008420FD">
              <w:rPr>
                <w:rStyle w:val="TrainingEval-Tickbox"/>
                <w:noProof w:val="0"/>
              </w:rPr>
              <w:fldChar w:fldCharType="begin">
                <w:ffData>
                  <w:name w:val="Check1"/>
                  <w:enabled/>
                  <w:calcOnExit w:val="0"/>
                  <w:checkBox>
                    <w:sizeAuto/>
                    <w:default w:val="0"/>
                  </w:checkBox>
                </w:ffData>
              </w:fldChar>
            </w:r>
            <w:r w:rsidR="00AD7B23" w:rsidRPr="008420FD">
              <w:rPr>
                <w:rStyle w:val="TrainingEval-Tickbox"/>
                <w:noProof w:val="0"/>
              </w:rPr>
              <w:instrText xml:space="preserve"> FORMCHECKBOX </w:instrText>
            </w:r>
            <w:r w:rsidR="00B83173">
              <w:rPr>
                <w:rStyle w:val="TrainingEval-Tickbox"/>
                <w:noProof w:val="0"/>
              </w:rPr>
            </w:r>
            <w:r w:rsidR="00B83173">
              <w:rPr>
                <w:rStyle w:val="TrainingEval-Tickbox"/>
                <w:noProof w:val="0"/>
              </w:rPr>
              <w:fldChar w:fldCharType="separate"/>
            </w:r>
            <w:r w:rsidRPr="008420FD">
              <w:rPr>
                <w:rStyle w:val="TrainingEval-Tickbox"/>
                <w:noProof w:val="0"/>
              </w:rPr>
              <w:fldChar w:fldCharType="end"/>
            </w:r>
          </w:p>
        </w:tc>
      </w:tr>
    </w:tbl>
    <w:p w:rsidR="0087390F" w:rsidRPr="008420FD" w:rsidRDefault="0087390F">
      <w:pPr>
        <w:rPr>
          <w:rFonts w:ascii="Helvetica" w:eastAsia="Calibri" w:hAnsi="Helvetica" w:cs="Calibri"/>
          <w:b/>
          <w:lang w:eastAsia="ar-SA"/>
        </w:rPr>
      </w:pPr>
      <w:r w:rsidRPr="008420FD">
        <w:br w:type="page"/>
      </w:r>
    </w:p>
    <w:p w:rsidR="00AD7B23" w:rsidRPr="008420FD" w:rsidRDefault="00AD7B23" w:rsidP="00AD7B23">
      <w:pPr>
        <w:pStyle w:val="BodyCopyBold"/>
        <w:rPr>
          <w:b w:val="0"/>
          <w:noProof w:val="0"/>
          <w:szCs w:val="22"/>
        </w:rPr>
      </w:pPr>
      <w:r w:rsidRPr="008420FD">
        <w:rPr>
          <w:noProof w:val="0"/>
          <w:szCs w:val="22"/>
        </w:rPr>
        <w:t>Statement by Trainee:</w:t>
      </w:r>
    </w:p>
    <w:p w:rsidR="00AD7B23" w:rsidRPr="008420FD" w:rsidRDefault="00AD7B23" w:rsidP="00AD7B23">
      <w:pPr>
        <w:pStyle w:val="BodyCopy"/>
        <w:rPr>
          <w:noProof w:val="0"/>
          <w:szCs w:val="22"/>
        </w:rPr>
      </w:pPr>
      <w:r w:rsidRPr="008420FD">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8420FD" w:rsidTr="00AD7B23">
        <w:tc>
          <w:tcPr>
            <w:tcW w:w="6629" w:type="dxa"/>
          </w:tcPr>
          <w:p w:rsidR="00AD7B23" w:rsidRPr="008420FD" w:rsidRDefault="00AD7B23" w:rsidP="00AD7B23">
            <w:pPr>
              <w:pStyle w:val="BodyCopy"/>
              <w:rPr>
                <w:noProof w:val="0"/>
                <w:sz w:val="22"/>
                <w:szCs w:val="22"/>
              </w:rPr>
            </w:pPr>
          </w:p>
          <w:p w:rsidR="00AD7B23" w:rsidRPr="008420FD" w:rsidRDefault="00AD7B23" w:rsidP="00AD7B23">
            <w:pPr>
              <w:pStyle w:val="BodyCopy"/>
              <w:rPr>
                <w:noProof w:val="0"/>
                <w:sz w:val="22"/>
                <w:szCs w:val="22"/>
                <w:lang w:eastAsia="en-US"/>
              </w:rPr>
            </w:pPr>
            <w:r w:rsidRPr="008420FD">
              <w:rPr>
                <w:b/>
                <w:noProof w:val="0"/>
                <w:sz w:val="22"/>
                <w:szCs w:val="22"/>
                <w:lang w:eastAsia="en-US"/>
              </w:rPr>
              <w:t>Signed:</w:t>
            </w:r>
            <w:r w:rsidRPr="008420FD">
              <w:rPr>
                <w:noProof w:val="0"/>
                <w:sz w:val="22"/>
                <w:szCs w:val="22"/>
                <w:lang w:eastAsia="en-US"/>
              </w:rPr>
              <w:t xml:space="preserve">   _____________________________</w:t>
            </w:r>
          </w:p>
        </w:tc>
        <w:tc>
          <w:tcPr>
            <w:tcW w:w="2613" w:type="dxa"/>
          </w:tcPr>
          <w:p w:rsidR="00AD7B23" w:rsidRPr="008420FD" w:rsidRDefault="00AD7B23" w:rsidP="00AD7B23">
            <w:pPr>
              <w:pStyle w:val="BodyCopy"/>
              <w:rPr>
                <w:noProof w:val="0"/>
                <w:sz w:val="22"/>
                <w:szCs w:val="22"/>
                <w:lang w:eastAsia="en-US"/>
              </w:rPr>
            </w:pPr>
          </w:p>
          <w:p w:rsidR="00AD7B23" w:rsidRPr="008420FD" w:rsidRDefault="00AD7B23" w:rsidP="00AD7B23">
            <w:pPr>
              <w:pStyle w:val="BodyCopy"/>
              <w:rPr>
                <w:noProof w:val="0"/>
                <w:sz w:val="22"/>
                <w:szCs w:val="22"/>
                <w:lang w:eastAsia="en-US"/>
              </w:rPr>
            </w:pPr>
            <w:r w:rsidRPr="008420FD">
              <w:rPr>
                <w:b/>
                <w:noProof w:val="0"/>
                <w:sz w:val="22"/>
                <w:szCs w:val="22"/>
                <w:lang w:eastAsia="en-US"/>
              </w:rPr>
              <w:t>Date:</w:t>
            </w:r>
            <w:r w:rsidRPr="008420FD">
              <w:rPr>
                <w:noProof w:val="0"/>
                <w:sz w:val="22"/>
                <w:szCs w:val="22"/>
                <w:lang w:eastAsia="en-US"/>
              </w:rPr>
              <w:t xml:space="preserve">   ____________</w:t>
            </w:r>
          </w:p>
        </w:tc>
      </w:tr>
    </w:tbl>
    <w:p w:rsidR="00AD7B23" w:rsidRPr="008420FD" w:rsidRDefault="00AD7B23" w:rsidP="00AD7B23">
      <w:pPr>
        <w:pStyle w:val="BodyCopy"/>
        <w:rPr>
          <w:noProof w:val="0"/>
          <w:szCs w:val="22"/>
        </w:rPr>
      </w:pPr>
    </w:p>
    <w:p w:rsidR="00AD7B23" w:rsidRPr="008420FD" w:rsidRDefault="00AD7B23" w:rsidP="00AD7B23">
      <w:pPr>
        <w:pStyle w:val="BodyCopy"/>
        <w:rPr>
          <w:rFonts w:cs="Helvetica"/>
          <w:b/>
          <w:noProof w:val="0"/>
          <w:szCs w:val="22"/>
        </w:rPr>
      </w:pPr>
      <w:r w:rsidRPr="008420FD">
        <w:rPr>
          <w:rFonts w:cs="Helvetica"/>
          <w:b/>
          <w:noProof w:val="0"/>
          <w:szCs w:val="22"/>
        </w:rPr>
        <w:t>Note:</w:t>
      </w:r>
    </w:p>
    <w:p w:rsidR="00AD7B23" w:rsidRPr="008420FD" w:rsidRDefault="00AD7B23" w:rsidP="00AD7B23">
      <w:pPr>
        <w:rPr>
          <w:rFonts w:ascii="Helvetica" w:eastAsia="Calibri" w:hAnsi="Helvetica" w:cs="Calibri"/>
          <w:lang w:eastAsia="ar-SA"/>
        </w:rPr>
      </w:pPr>
      <w:r w:rsidRPr="008420FD">
        <w:rPr>
          <w:rFonts w:ascii="Helvetica" w:hAnsi="Helvetica" w:cs="Helvetica"/>
        </w:rPr>
        <w:t xml:space="preserve">For all boxes where a </w:t>
      </w:r>
      <w:r w:rsidRPr="008420FD">
        <w:rPr>
          <w:rFonts w:ascii="Helvetica" w:hAnsi="Helvetica" w:cs="Helvetica"/>
          <w:b/>
        </w:rPr>
        <w:t xml:space="preserve">No* </w:t>
      </w:r>
      <w:r w:rsidRPr="008420FD">
        <w:rPr>
          <w:rFonts w:ascii="Helvetica" w:hAnsi="Helvetica" w:cs="Helvetica"/>
        </w:rPr>
        <w:t>is ticked, please</w:t>
      </w:r>
      <w:r w:rsidRPr="008420FD">
        <w:rPr>
          <w:rFonts w:ascii="Helvetica" w:hAnsi="Helvetica" w:cs="Helvetica"/>
          <w:b/>
        </w:rPr>
        <w:t xml:space="preserve"> </w:t>
      </w:r>
      <w:r w:rsidRPr="008420FD">
        <w:rPr>
          <w:rFonts w:ascii="Helvetica" w:hAnsi="Helvetica" w:cs="Helvetica"/>
        </w:rPr>
        <w:t>provide details of the extra steps or work you need to do to become ready for assessment.</w:t>
      </w:r>
    </w:p>
    <w:p w:rsidR="00AD7B23" w:rsidRPr="008420FD" w:rsidRDefault="00AD7B23" w:rsidP="009C6C06">
      <w:pPr>
        <w:pStyle w:val="BodyCopy"/>
        <w:rPr>
          <w:noProof w:val="0"/>
        </w:rPr>
      </w:pPr>
    </w:p>
    <w:p w:rsidR="009C6C06" w:rsidRPr="008420FD" w:rsidRDefault="009C6C06" w:rsidP="009C6C06">
      <w:pPr>
        <w:sectPr w:rsidR="009C6C06" w:rsidRPr="008420FD" w:rsidSect="001A29DB">
          <w:headerReference w:type="even" r:id="rId294"/>
          <w:headerReference w:type="default" r:id="rId295"/>
          <w:pgSz w:w="11906" w:h="16838" w:code="9"/>
          <w:pgMar w:top="1440" w:right="1440" w:bottom="1440" w:left="1701" w:header="709" w:footer="326" w:gutter="0"/>
          <w:cols w:space="708"/>
          <w:docGrid w:linePitch="360"/>
        </w:sectPr>
      </w:pPr>
    </w:p>
    <w:p w:rsidR="000A0C46" w:rsidRPr="008420FD" w:rsidRDefault="000A0C46" w:rsidP="009C6C06">
      <w:pPr>
        <w:pStyle w:val="BodyCopy"/>
        <w:rPr>
          <w:noProof w:val="0"/>
        </w:rPr>
      </w:pPr>
    </w:p>
    <w:p w:rsidR="0026265A" w:rsidRPr="008420FD" w:rsidRDefault="0026265A" w:rsidP="009C6C06">
      <w:pPr>
        <w:pStyle w:val="BodyCopy"/>
        <w:rPr>
          <w:noProof w:val="0"/>
        </w:rPr>
      </w:pPr>
    </w:p>
    <w:p w:rsidR="0026265A" w:rsidRPr="008420FD" w:rsidRDefault="0026265A" w:rsidP="009C6C06">
      <w:pPr>
        <w:pStyle w:val="BodyCopy"/>
        <w:rPr>
          <w:rFonts w:cs="Times New Roman"/>
          <w:noProof w:val="0"/>
          <w:lang w:eastAsia="en-US"/>
        </w:rPr>
      </w:pPr>
    </w:p>
    <w:p w:rsidR="0026265A" w:rsidRPr="008420FD" w:rsidRDefault="0026265A" w:rsidP="009C6C06">
      <w:pPr>
        <w:pStyle w:val="BodyCopy"/>
        <w:rPr>
          <w:rFonts w:cs="Times New Roman"/>
          <w:noProof w:val="0"/>
          <w:lang w:eastAsia="en-US"/>
        </w:rPr>
      </w:pPr>
    </w:p>
    <w:p w:rsidR="009C6C06" w:rsidRPr="008420FD" w:rsidRDefault="009C6C06" w:rsidP="009C6C06">
      <w:pPr>
        <w:pStyle w:val="BodyCopy"/>
        <w:rPr>
          <w:noProof w:val="0"/>
        </w:rPr>
      </w:pPr>
    </w:p>
    <w:p w:rsidR="009C6C06" w:rsidRPr="008420FD" w:rsidRDefault="009C6C06">
      <w:pPr>
        <w:rPr>
          <w:rFonts w:ascii="Helvetica" w:eastAsia="Calibri" w:hAnsi="Helvetica" w:cs="Calibri"/>
          <w:szCs w:val="16"/>
          <w:lang w:eastAsia="ar-SA"/>
        </w:rPr>
      </w:pPr>
      <w:r w:rsidRPr="008420FD">
        <w:br w:type="page"/>
      </w:r>
    </w:p>
    <w:p w:rsidR="009C6C06" w:rsidRPr="008420FD" w:rsidRDefault="008D5333" w:rsidP="009C6C06">
      <w:pPr>
        <w:pStyle w:val="BodyCopy"/>
        <w:rPr>
          <w:noProof w:val="0"/>
        </w:rPr>
      </w:pPr>
      <w:r w:rsidRPr="008420FD">
        <w:rPr>
          <w:lang w:eastAsia="en-AU"/>
        </w:rPr>
        <mc:AlternateContent>
          <mc:Choice Requires="wps">
            <w:drawing>
              <wp:anchor distT="0" distB="0" distL="114300" distR="114300" simplePos="0" relativeHeight="251686912"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5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5keQg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" fillcolor="#5a5a5a [2109]"/>
            </w:pict>
          </mc:Fallback>
        </mc:AlternateContent>
      </w:r>
    </w:p>
    <w:p w:rsidR="009C6C06" w:rsidRPr="008420FD" w:rsidRDefault="009C6C06" w:rsidP="009C6C06">
      <w:pPr>
        <w:pStyle w:val="BodyCopy"/>
        <w:rPr>
          <w:noProof w:val="0"/>
        </w:rPr>
      </w:pPr>
    </w:p>
    <w:p w:rsidR="00EB6BAC" w:rsidRPr="008420FD" w:rsidRDefault="00EB6BAC" w:rsidP="009C6C06">
      <w:pPr>
        <w:pStyle w:val="BodyCopy"/>
        <w:rPr>
          <w:noProof w:val="0"/>
        </w:rPr>
      </w:pPr>
    </w:p>
    <w:p w:rsidR="00BD2681" w:rsidRPr="008420FD" w:rsidRDefault="00AD7B23" w:rsidP="009C6C06">
      <w:pPr>
        <w:pStyle w:val="BodyCopy"/>
        <w:rPr>
          <w:noProof w:val="0"/>
        </w:rPr>
      </w:pPr>
      <w:r w:rsidRPr="008420FD">
        <w:rPr>
          <w:lang w:eastAsia="en-AU"/>
        </w:rPr>
        <w:drawing>
          <wp:anchor distT="0" distB="0" distL="114300" distR="114300" simplePos="0" relativeHeight="251689984"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8420FD">
        <w:rPr>
          <w:lang w:eastAsia="en-AU"/>
        </w:rPr>
        <w:drawing>
          <wp:anchor distT="0" distB="0" distL="114300" distR="114300" simplePos="0" relativeHeight="251691008"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97" cstate="print"/>
                    <a:stretch>
                      <a:fillRect/>
                    </a:stretch>
                  </pic:blipFill>
                  <pic:spPr>
                    <a:xfrm>
                      <a:off x="0" y="0"/>
                      <a:ext cx="2320290" cy="758825"/>
                    </a:xfrm>
                    <a:prstGeom prst="rect">
                      <a:avLst/>
                    </a:prstGeom>
                  </pic:spPr>
                </pic:pic>
              </a:graphicData>
            </a:graphic>
          </wp:anchor>
        </w:drawing>
      </w:r>
      <w:r w:rsidR="008D5AFC" w:rsidRPr="008420FD">
        <w:rPr>
          <w:lang w:eastAsia="en-AU"/>
        </w:rPr>
        <w:drawing>
          <wp:anchor distT="0" distB="0" distL="114300" distR="114300" simplePos="0" relativeHeight="251688960"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1" cstate="print"/>
                    <a:stretch>
                      <a:fillRect/>
                    </a:stretch>
                  </pic:blipFill>
                  <pic:spPr>
                    <a:xfrm>
                      <a:off x="0" y="0"/>
                      <a:ext cx="626745" cy="646430"/>
                    </a:xfrm>
                    <a:prstGeom prst="rect">
                      <a:avLst/>
                    </a:prstGeom>
                  </pic:spPr>
                </pic:pic>
              </a:graphicData>
            </a:graphic>
          </wp:anchor>
        </w:drawing>
      </w:r>
    </w:p>
    <w:sectPr w:rsidR="00BD2681" w:rsidRPr="008420FD" w:rsidSect="00A77F3F">
      <w:headerReference w:type="even" r:id="rId298"/>
      <w:headerReference w:type="default" r:id="rId299"/>
      <w:footerReference w:type="even" r:id="rId300"/>
      <w:footerReference w:type="default" r:id="rId3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23F7" w:rsidRDefault="00AE23F7" w:rsidP="00BD2681">
      <w:pPr>
        <w:spacing w:after="0" w:line="240" w:lineRule="auto"/>
      </w:pPr>
      <w:r>
        <w:separator/>
      </w:r>
    </w:p>
  </w:endnote>
  <w:endnote w:type="continuationSeparator" w:id="0">
    <w:p w:rsidR="00AE23F7" w:rsidRDefault="00AE23F7"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Std-Lt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Thin">
    <w:altName w:val="Chevin-Thin"/>
    <w:panose1 w:val="00000000000000000000"/>
    <w:charset w:val="00"/>
    <w:family w:val="swiss"/>
    <w:notTrueType/>
    <w:pitch w:val="default"/>
    <w:sig w:usb0="00000003" w:usb1="00000000" w:usb2="00000000" w:usb3="00000000" w:csb0="00000001" w:csb1="00000000"/>
  </w:font>
  <w:font w:name="Chevin-DemiBold">
    <w:panose1 w:val="00000000000000000000"/>
    <w:charset w:val="00"/>
    <w:family w:val="auto"/>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30" w:rsidRDefault="00590D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30" w:rsidRDefault="00590D3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30" w:rsidRDefault="00590D3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1054735</wp:posOffset>
              </wp:positionH>
              <wp:positionV relativeFrom="paragraph">
                <wp:posOffset>-494665</wp:posOffset>
              </wp:positionV>
              <wp:extent cx="4090670" cy="713105"/>
              <wp:effectExtent l="0" t="0" r="0" b="0"/>
              <wp:wrapSquare wrapText="bothSides"/>
              <wp:docPr id="20"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27"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28"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31"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KCb0HEAAAA2wAAAA8AAABkcnMvZG93bnJldi54bWxEj81uwjAQhO+VeAdrkbgVOxxoFTBRVUFV&#10;TqWBB1jF2/w0Xke2gcDT15Uq9TiamW8062K0vbiQD61jDdlcgSCunGm51nA67h6fQYSIbLB3TBpu&#10;FKDYTB7WmBt35U+6lLEWCcIhRw1NjEMuZagashjmbiBO3pfzFmOSvpbG4zXBbS8XSi2lxZbTQoMD&#10;vTZUfZdnq+HQvVXboVVZdvjwZ3WTx31/77SeTceXFYhIY/wP/7XfjYbFE/x+ST9Ab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KCb0HEAAAA2wAAAA8AAAAAAAAAAAAAAAAA&#10;nwIAAGRycy9kb3ducmV2LnhtbFBLBQYAAAAABAAEAPcAAACQ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tLoTPBAAAA2wAAAA8AAABkcnMvZG93bnJldi54bWxET02LwjAQvQv7H8IseNPUIiLVKEVY6Hpa&#10;tS7sbWzGtthMShNr/febg+Dx8b7X28E0oqfO1ZYVzKYRCOLC6ppLBfnpa7IE4TyyxsYyKXiSg+3m&#10;Y7TGRNsHH6g/+lKEEHYJKqi8bxMpXVGRQTe1LXHgrrYz6APsSqk7fIRw08g4ihbSYM2hocKWdhUV&#10;t+PdKMh+zvusmKXxJT89+/ny9++a1t9KjT+HdAXC0+Df4pc70wriMDZ8CT9Abv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tLoTPBAAAA2wAAAA8AAAAAAAAAAAAAAAAAnwIA&#10;AGRycy9kb3ducmV2LnhtbFBLBQYAAAAABAAEAPcAAACNAw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QujDDAAAA2wAAAA8AAABkcnMvZG93bnJldi54bWxEj0GLwjAUhO8L/ofwhL2tqe4iUo0iRcGL&#10;oNWLt2fzbKvNS2lirf/eLAgeh5n5hpktOlOJlhpXWlYwHEQgiDOrS84VHA/rnwkI55E1VpZJwZMc&#10;LOa9rxnG2j54T23qcxEg7GJUUHhfx1K6rCCDbmBr4uBdbGPQB9nkUjf4CHBTyVEUjaXBksNCgTUl&#10;BWW39G4U5PvzNTn/rTLdja/pqN2dtsmxVuq73y2nIDx1/hN+tzdawe8Q/r+EHyDn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FC6MMMAAADbAAAADwAAAAAAAAAAAAAAAACf&#10;AgAAZHJzL2Rvd25yZXYueG1sUEsFBgAAAAAEAAQA9wAAAI8DAAAAAA==&#10;">
                <v:imagedata r:id="rId6" o:title=""/>
                <v:path arrowok="t"/>
              </v:shape>
              <w10:wrap type="square"/>
            </v:group>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C669D" w:rsidTr="00590D30">
      <w:tc>
        <w:tcPr>
          <w:tcW w:w="9242" w:type="dxa"/>
        </w:tcPr>
        <w:p w:rsidR="004C669D" w:rsidRDefault="004C669D" w:rsidP="003C7CC6">
          <w:pPr>
            <w:pStyle w:val="Footer-Left"/>
          </w:pPr>
          <w:bookmarkStart w:id="3" w:name="_GoBack"/>
          <w:r w:rsidRPr="00D724DB">
            <w:rPr>
              <w:rFonts w:eastAsiaTheme="majorEastAsia"/>
            </w:rPr>
            <w:t xml:space="preserve">© ASEAN </w:t>
          </w:r>
          <w:r>
            <w:rPr>
              <w:rFonts w:eastAsiaTheme="majorEastAsia"/>
            </w:rPr>
            <w:t>2015</w:t>
          </w:r>
          <w:r>
            <w:rPr>
              <w:rFonts w:eastAsiaTheme="majorEastAsia"/>
            </w:rPr>
            <w:br/>
          </w:r>
          <w:r>
            <w:t>Trainee Manual</w:t>
          </w:r>
          <w:r>
            <w:br/>
          </w:r>
          <w:r w:rsidR="00B83173">
            <w:fldChar w:fldCharType="begin"/>
          </w:r>
          <w:r w:rsidR="00B83173">
            <w:instrText xml:space="preserve"> REF  UnitName </w:instrText>
          </w:r>
          <w:r w:rsidR="00B83173">
            <w:fldChar w:fldCharType="separate"/>
          </w:r>
          <w:sdt>
            <w:sdtPr>
              <w:alias w:val="Unit name "/>
              <w:tag w:val="Unit name "/>
              <w:id w:val="250473381"/>
              <w:placeholder>
                <w:docPart w:val="6D8F310E62824D87ACE1F2A3AAA299C6"/>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r>
    <w:bookmarkEnd w:id="3"/>
  </w:tbl>
  <w:p w:rsidR="004C669D" w:rsidRDefault="004C669D" w:rsidP="00C13A31">
    <w:pPr>
      <w:pStyle w:val="Footer-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C669D" w:rsidTr="00295199">
      <w:tc>
        <w:tcPr>
          <w:tcW w:w="9242" w:type="dxa"/>
        </w:tcPr>
        <w:p w:rsidR="004C669D" w:rsidRDefault="004C669D"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83173">
            <w:fldChar w:fldCharType="begin"/>
          </w:r>
          <w:r w:rsidR="00B83173">
            <w:instrText xml:space="preserve"> REF  UnitName </w:instrText>
          </w:r>
          <w:r w:rsidR="00B83173">
            <w:fldChar w:fldCharType="separate"/>
          </w:r>
          <w:sdt>
            <w:sdtPr>
              <w:alias w:val="Unit name "/>
              <w:tag w:val="Unit name "/>
              <w:id w:val="-1300071808"/>
              <w:placeholder>
                <w:docPart w:val="822FEF7383FC44EAB2D5AE2BF97C4EFC"/>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r>
  </w:tbl>
  <w:p w:rsidR="004C669D" w:rsidRDefault="004C669D" w:rsidP="00EB6BAC">
    <w:pPr>
      <w:pStyle w:val="Footer-Righ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C669D" w:rsidTr="00295199">
      <w:trPr>
        <w:trHeight w:hRule="exact" w:val="709"/>
      </w:trPr>
      <w:tc>
        <w:tcPr>
          <w:tcW w:w="959" w:type="dxa"/>
          <w:shd w:val="clear" w:color="auto" w:fill="45545F"/>
          <w:vAlign w:val="center"/>
        </w:tcPr>
        <w:p w:rsidR="004C669D" w:rsidRPr="00F66B06" w:rsidRDefault="004C669D"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83173">
            <w:rPr>
              <w:b/>
              <w:noProof/>
              <w:color w:val="FFFFFF" w:themeColor="background1"/>
            </w:rPr>
            <w:t>58</w:t>
          </w:r>
          <w:r w:rsidRPr="00F66B06">
            <w:rPr>
              <w:b/>
              <w:color w:val="FFFFFF" w:themeColor="background1"/>
            </w:rPr>
            <w:fldChar w:fldCharType="end"/>
          </w:r>
        </w:p>
      </w:tc>
      <w:tc>
        <w:tcPr>
          <w:tcW w:w="8283" w:type="dxa"/>
        </w:tcPr>
        <w:p w:rsidR="004C669D" w:rsidRDefault="004C669D"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83173">
            <w:fldChar w:fldCharType="begin"/>
          </w:r>
          <w:r w:rsidR="00B83173">
            <w:instrText xml:space="preserve"> REF  UnitName </w:instrText>
          </w:r>
          <w:r w:rsidR="00B83173">
            <w:fldChar w:fldCharType="separate"/>
          </w:r>
          <w:sdt>
            <w:sdtPr>
              <w:alias w:val="Unit name "/>
              <w:tag w:val="Unit name "/>
              <w:id w:val="-2046132955"/>
              <w:placeholder>
                <w:docPart w:val="D06964D6718D4B42971D6329160204C3"/>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r>
  </w:tbl>
  <w:p w:rsidR="004C669D" w:rsidRDefault="004C669D" w:rsidP="00C13A31">
    <w:pPr>
      <w:pStyle w:val="Footer-Lef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C669D" w:rsidTr="00295199">
      <w:trPr>
        <w:trHeight w:hRule="exact" w:val="709"/>
      </w:trPr>
      <w:tc>
        <w:tcPr>
          <w:tcW w:w="8188" w:type="dxa"/>
        </w:tcPr>
        <w:p w:rsidR="004C669D" w:rsidRDefault="004C669D"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83173">
            <w:fldChar w:fldCharType="begin"/>
          </w:r>
          <w:r w:rsidR="00B83173">
            <w:instrText xml:space="preserve"> REF  UnitName </w:instrText>
          </w:r>
          <w:r w:rsidR="00B83173">
            <w:fldChar w:fldCharType="separate"/>
          </w:r>
          <w:sdt>
            <w:sdtPr>
              <w:alias w:val="Unit name "/>
              <w:tag w:val="Unit name "/>
              <w:id w:val="625733431"/>
              <w:placeholder>
                <w:docPart w:val="9510AFE4AA714D0BB4FDA3FF7F9E5B3A"/>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c>
        <w:tcPr>
          <w:tcW w:w="958" w:type="dxa"/>
          <w:shd w:val="clear" w:color="auto" w:fill="45545F"/>
          <w:vAlign w:val="center"/>
        </w:tcPr>
        <w:p w:rsidR="004C669D" w:rsidRPr="00F66B06" w:rsidRDefault="004C669D"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83173">
            <w:rPr>
              <w:b/>
              <w:noProof/>
              <w:color w:val="FFFFFF" w:themeColor="background1"/>
            </w:rPr>
            <w:t>1</w:t>
          </w:r>
          <w:r w:rsidRPr="00F66B06">
            <w:rPr>
              <w:b/>
              <w:color w:val="FFFFFF" w:themeColor="background1"/>
            </w:rPr>
            <w:fldChar w:fldCharType="end"/>
          </w:r>
        </w:p>
      </w:tc>
    </w:tr>
  </w:tbl>
  <w:p w:rsidR="004C669D" w:rsidRPr="00F77AA8" w:rsidRDefault="004C669D" w:rsidP="00F77AA8">
    <w:pPr>
      <w:pStyle w:val="Footer-Righ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3216"/>
    </w:tblGrid>
    <w:tr w:rsidR="004C669D" w:rsidTr="00295199">
      <w:trPr>
        <w:trHeight w:hRule="exact" w:val="709"/>
      </w:trPr>
      <w:tc>
        <w:tcPr>
          <w:tcW w:w="959" w:type="dxa"/>
          <w:shd w:val="clear" w:color="auto" w:fill="45545F"/>
          <w:vAlign w:val="center"/>
        </w:tcPr>
        <w:p w:rsidR="004C669D" w:rsidRPr="00F66B06" w:rsidRDefault="004C669D"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83173">
            <w:rPr>
              <w:b/>
              <w:noProof/>
              <w:color w:val="FFFFFF" w:themeColor="background1"/>
            </w:rPr>
            <w:t>60</w:t>
          </w:r>
          <w:r w:rsidRPr="00F66B06">
            <w:rPr>
              <w:b/>
              <w:color w:val="FFFFFF" w:themeColor="background1"/>
            </w:rPr>
            <w:fldChar w:fldCharType="end"/>
          </w:r>
        </w:p>
      </w:tc>
      <w:tc>
        <w:tcPr>
          <w:tcW w:w="13216" w:type="dxa"/>
        </w:tcPr>
        <w:p w:rsidR="004C669D" w:rsidRDefault="004C669D"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83173">
            <w:fldChar w:fldCharType="begin"/>
          </w:r>
          <w:r w:rsidR="00B83173">
            <w:instrText xml:space="preserve"> REF  UnitName </w:instrText>
          </w:r>
          <w:r w:rsidR="00B83173">
            <w:fldChar w:fldCharType="separate"/>
          </w:r>
          <w:sdt>
            <w:sdtPr>
              <w:alias w:val="Unit name "/>
              <w:tag w:val="Unit name "/>
              <w:id w:val="186191132"/>
              <w:placeholder>
                <w:docPart w:val="4CD518D7FCFE4AC79C6284F7FB87B028"/>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r>
  </w:tbl>
  <w:p w:rsidR="004C669D" w:rsidRDefault="004C669D" w:rsidP="00C13A31">
    <w:pPr>
      <w:pStyle w:val="Footer-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2"/>
      <w:gridCol w:w="963"/>
    </w:tblGrid>
    <w:tr w:rsidR="004C669D" w:rsidTr="00012036">
      <w:trPr>
        <w:trHeight w:hRule="exact" w:val="709"/>
      </w:trPr>
      <w:tc>
        <w:tcPr>
          <w:tcW w:w="13149" w:type="dxa"/>
        </w:tcPr>
        <w:p w:rsidR="004C669D" w:rsidRDefault="004C669D"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83173">
            <w:fldChar w:fldCharType="begin"/>
          </w:r>
          <w:r w:rsidR="00B83173">
            <w:instrText xml:space="preserve"> REF  UnitName  \* MERGEFORMAT </w:instrText>
          </w:r>
          <w:r w:rsidR="00B83173">
            <w:fldChar w:fldCharType="separate"/>
          </w:r>
          <w:sdt>
            <w:sdtPr>
              <w:alias w:val="Unit name "/>
              <w:tag w:val="Unit name "/>
              <w:id w:val="-448940078"/>
              <w:placeholder>
                <w:docPart w:val="E38984C5F9664E079D9E073B68B065C7"/>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c>
        <w:tcPr>
          <w:tcW w:w="958" w:type="dxa"/>
          <w:shd w:val="clear" w:color="auto" w:fill="45545F"/>
          <w:vAlign w:val="center"/>
        </w:tcPr>
        <w:p w:rsidR="004C669D" w:rsidRPr="00F66B06" w:rsidRDefault="004C669D"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95199">
            <w:rPr>
              <w:b/>
              <w:noProof/>
              <w:color w:val="FFFFFF" w:themeColor="background1"/>
            </w:rPr>
            <w:t>61</w:t>
          </w:r>
          <w:r w:rsidRPr="00F66B06">
            <w:rPr>
              <w:b/>
              <w:color w:val="FFFFFF" w:themeColor="background1"/>
            </w:rPr>
            <w:fldChar w:fldCharType="end"/>
          </w:r>
        </w:p>
      </w:tc>
    </w:tr>
  </w:tbl>
  <w:p w:rsidR="004C669D" w:rsidRPr="00F77AA8" w:rsidRDefault="004C669D" w:rsidP="00F77AA8">
    <w:pPr>
      <w:pStyle w:val="Footer-Righ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4C669D" w:rsidTr="00295199">
      <w:trPr>
        <w:trHeight w:hRule="exact" w:val="709"/>
      </w:trPr>
      <w:tc>
        <w:tcPr>
          <w:tcW w:w="959" w:type="dxa"/>
          <w:shd w:val="clear" w:color="auto" w:fill="45545F"/>
          <w:vAlign w:val="center"/>
        </w:tcPr>
        <w:p w:rsidR="004C669D" w:rsidRPr="00F66B06" w:rsidRDefault="004C669D"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83173">
            <w:rPr>
              <w:b/>
              <w:noProof/>
              <w:color w:val="FFFFFF" w:themeColor="background1"/>
            </w:rPr>
            <w:t>134</w:t>
          </w:r>
          <w:r w:rsidRPr="00F66B06">
            <w:rPr>
              <w:b/>
              <w:color w:val="FFFFFF" w:themeColor="background1"/>
            </w:rPr>
            <w:fldChar w:fldCharType="end"/>
          </w:r>
        </w:p>
      </w:tc>
      <w:tc>
        <w:tcPr>
          <w:tcW w:w="8113" w:type="dxa"/>
        </w:tcPr>
        <w:p w:rsidR="004C669D" w:rsidRDefault="004C669D"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83173">
            <w:fldChar w:fldCharType="begin"/>
          </w:r>
          <w:r w:rsidR="00B83173">
            <w:instrText xml:space="preserve"> REF  UnitName </w:instrText>
          </w:r>
          <w:r w:rsidR="00B83173">
            <w:fldChar w:fldCharType="separate"/>
          </w:r>
          <w:sdt>
            <w:sdtPr>
              <w:alias w:val="Unit name "/>
              <w:tag w:val="Unit name "/>
              <w:id w:val="-1992173217"/>
              <w:placeholder>
                <w:docPart w:val="1D054579ACDC4176B2A21A751DEEE49B"/>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r>
  </w:tbl>
  <w:p w:rsidR="004C669D" w:rsidRDefault="004C669D" w:rsidP="00C13A31">
    <w:pPr>
      <w:pStyle w:val="Footer-Lef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C669D" w:rsidTr="00295199">
      <w:trPr>
        <w:trHeight w:hRule="exact" w:val="709"/>
      </w:trPr>
      <w:tc>
        <w:tcPr>
          <w:tcW w:w="8188" w:type="dxa"/>
        </w:tcPr>
        <w:p w:rsidR="004C669D" w:rsidRDefault="004C669D"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B83173">
            <w:fldChar w:fldCharType="begin"/>
          </w:r>
          <w:r w:rsidR="00B83173">
            <w:instrText xml:space="preserve"> REF  UnitName  \* MERGEFORMAT </w:instrText>
          </w:r>
          <w:r w:rsidR="00B83173">
            <w:fldChar w:fldCharType="separate"/>
          </w:r>
          <w:sdt>
            <w:sdtPr>
              <w:alias w:val="Unit name "/>
              <w:tag w:val="Unit name "/>
              <w:id w:val="-288205864"/>
              <w:placeholder>
                <w:docPart w:val="CA6F197D28A14BF2B932BBCA7BE7C523"/>
              </w:placeholder>
            </w:sdtPr>
            <w:sdtEndPr>
              <w:rPr>
                <w:highlight w:val="yellow"/>
              </w:rPr>
            </w:sdtEndPr>
            <w:sdtContent>
              <w:r w:rsidR="00B83173" w:rsidRPr="008420FD">
                <w:t>Source and provide destination information and advice</w:t>
              </w:r>
            </w:sdtContent>
          </w:sdt>
          <w:r w:rsidR="00B83173">
            <w:rPr>
              <w:highlight w:val="yellow"/>
            </w:rPr>
            <w:fldChar w:fldCharType="end"/>
          </w:r>
        </w:p>
      </w:tc>
      <w:tc>
        <w:tcPr>
          <w:tcW w:w="958" w:type="dxa"/>
          <w:shd w:val="clear" w:color="auto" w:fill="45545F"/>
          <w:vAlign w:val="center"/>
        </w:tcPr>
        <w:p w:rsidR="004C669D" w:rsidRPr="00F66B06" w:rsidRDefault="004C669D"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83173">
            <w:rPr>
              <w:b/>
              <w:noProof/>
              <w:color w:val="FFFFFF" w:themeColor="background1"/>
            </w:rPr>
            <w:t>133</w:t>
          </w:r>
          <w:r w:rsidRPr="00F66B06">
            <w:rPr>
              <w:b/>
              <w:color w:val="FFFFFF" w:themeColor="background1"/>
            </w:rPr>
            <w:fldChar w:fldCharType="end"/>
          </w:r>
        </w:p>
      </w:tc>
    </w:tr>
  </w:tbl>
  <w:p w:rsidR="004C669D" w:rsidRPr="00F77AA8" w:rsidRDefault="004C669D" w:rsidP="00F77AA8">
    <w:pPr>
      <w:pStyle w:val="Footer-Righ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rsidP="00C13A31">
    <w:pPr>
      <w:pStyle w:val="Footer-Lef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Pr="00F77AA8" w:rsidRDefault="004C669D"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23F7" w:rsidRDefault="00AE23F7" w:rsidP="00BD2681">
      <w:pPr>
        <w:spacing w:after="0" w:line="240" w:lineRule="auto"/>
      </w:pPr>
      <w:r>
        <w:separator/>
      </w:r>
    </w:p>
  </w:footnote>
  <w:footnote w:type="continuationSeparator" w:id="0">
    <w:p w:rsidR="00AE23F7" w:rsidRDefault="00AE23F7"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30" w:rsidRDefault="00590D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30" w:rsidRDefault="00590D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D30" w:rsidRDefault="00590D3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4C669D" w:rsidTr="00295199">
      <w:trPr>
        <w:trHeight w:val="550"/>
      </w:trPr>
      <w:tc>
        <w:tcPr>
          <w:tcW w:w="2835" w:type="dxa"/>
          <w:shd w:val="clear" w:color="auto" w:fill="45545F"/>
          <w:vAlign w:val="center"/>
        </w:tcPr>
        <w:p w:rsidR="004C669D" w:rsidRDefault="004C669D" w:rsidP="00E83E16">
          <w:pPr>
            <w:pStyle w:val="HeaderLeft"/>
          </w:pPr>
          <w:r w:rsidRPr="004F633F">
            <w:t>Introduction</w:t>
          </w:r>
          <w:r>
            <w:t xml:space="preserve"> to trainee manual</w:t>
          </w:r>
        </w:p>
      </w:tc>
      <w:tc>
        <w:tcPr>
          <w:tcW w:w="5987" w:type="dxa"/>
        </w:tcPr>
        <w:p w:rsidR="004C669D" w:rsidRDefault="004C669D">
          <w:pPr>
            <w:pStyle w:val="Header"/>
          </w:pPr>
        </w:p>
      </w:tc>
    </w:tr>
  </w:tbl>
  <w:p w:rsidR="004C669D" w:rsidRDefault="004C669D" w:rsidP="00C13A31">
    <w:pPr>
      <w:pStyle w:val="Header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4C669D" w:rsidTr="00E83E16">
      <w:trPr>
        <w:trHeight w:val="550"/>
      </w:trPr>
      <w:tc>
        <w:tcPr>
          <w:tcW w:w="6062" w:type="dxa"/>
        </w:tcPr>
        <w:p w:rsidR="004C669D" w:rsidRDefault="004C669D">
          <w:pPr>
            <w:pStyle w:val="Header"/>
          </w:pPr>
        </w:p>
      </w:tc>
      <w:tc>
        <w:tcPr>
          <w:tcW w:w="2835" w:type="dxa"/>
          <w:shd w:val="clear" w:color="auto" w:fill="45545F"/>
          <w:vAlign w:val="center"/>
        </w:tcPr>
        <w:p w:rsidR="004C669D" w:rsidRDefault="004C669D" w:rsidP="00E83E16">
          <w:pPr>
            <w:pStyle w:val="HeaderRight"/>
          </w:pPr>
          <w:r w:rsidRPr="004F633F">
            <w:t>Introduction</w:t>
          </w:r>
          <w:r>
            <w:t xml:space="preserve"> to trainee manual</w:t>
          </w:r>
        </w:p>
      </w:tc>
    </w:tr>
  </w:tbl>
  <w:p w:rsidR="004C669D" w:rsidRDefault="004C669D" w:rsidP="00C13A31">
    <w:pPr>
      <w:pStyle w:val="Header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4C669D" w:rsidTr="00295199">
      <w:trPr>
        <w:trHeight w:val="550"/>
      </w:trPr>
      <w:tc>
        <w:tcPr>
          <w:tcW w:w="1701" w:type="dxa"/>
          <w:shd w:val="clear" w:color="auto" w:fill="45545F"/>
          <w:vAlign w:val="center"/>
        </w:tcPr>
        <w:p w:rsidR="004C669D" w:rsidRDefault="004C669D" w:rsidP="00E83E16">
          <w:pPr>
            <w:pStyle w:val="HeaderLeft"/>
          </w:pPr>
          <w:r>
            <w:t>Unit descriptor</w:t>
          </w:r>
        </w:p>
      </w:tc>
      <w:tc>
        <w:tcPr>
          <w:tcW w:w="7121" w:type="dxa"/>
        </w:tcPr>
        <w:p w:rsidR="004C669D" w:rsidRDefault="004C669D">
          <w:pPr>
            <w:pStyle w:val="Header"/>
          </w:pPr>
        </w:p>
      </w:tc>
    </w:tr>
  </w:tbl>
  <w:p w:rsidR="004C669D" w:rsidRDefault="004C669D" w:rsidP="00C13A31">
    <w:pPr>
      <w:pStyle w:val="Header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4C669D" w:rsidTr="00295199">
      <w:trPr>
        <w:trHeight w:val="550"/>
      </w:trPr>
      <w:tc>
        <w:tcPr>
          <w:tcW w:w="7196" w:type="dxa"/>
        </w:tcPr>
        <w:p w:rsidR="004C669D" w:rsidRDefault="004C669D">
          <w:pPr>
            <w:pStyle w:val="Header"/>
          </w:pPr>
        </w:p>
      </w:tc>
      <w:tc>
        <w:tcPr>
          <w:tcW w:w="1701" w:type="dxa"/>
          <w:shd w:val="clear" w:color="auto" w:fill="45545F"/>
          <w:vAlign w:val="center"/>
        </w:tcPr>
        <w:p w:rsidR="004C669D" w:rsidRDefault="004C669D" w:rsidP="00E83E16">
          <w:pPr>
            <w:pStyle w:val="HeaderRight"/>
          </w:pPr>
          <w:r>
            <w:t>Unit descriptor</w:t>
          </w:r>
        </w:p>
      </w:tc>
    </w:tr>
  </w:tbl>
  <w:p w:rsidR="004C669D" w:rsidRDefault="004C669D" w:rsidP="00C13A31">
    <w:pPr>
      <w:pStyle w:val="Header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4C669D" w:rsidTr="00295199">
      <w:trPr>
        <w:trHeight w:val="550"/>
      </w:trPr>
      <w:tc>
        <w:tcPr>
          <w:tcW w:w="2552" w:type="dxa"/>
          <w:shd w:val="clear" w:color="auto" w:fill="45545F"/>
          <w:vAlign w:val="center"/>
        </w:tcPr>
        <w:p w:rsidR="004C669D" w:rsidRDefault="004C669D" w:rsidP="00E83E16">
          <w:pPr>
            <w:pStyle w:val="HeaderLeft"/>
          </w:pPr>
          <w:r>
            <w:t>Assessment matrix</w:t>
          </w:r>
        </w:p>
      </w:tc>
      <w:tc>
        <w:tcPr>
          <w:tcW w:w="7121" w:type="dxa"/>
        </w:tcPr>
        <w:p w:rsidR="004C669D" w:rsidRDefault="004C669D">
          <w:pPr>
            <w:pStyle w:val="Header"/>
          </w:pPr>
        </w:p>
      </w:tc>
    </w:tr>
  </w:tbl>
  <w:p w:rsidR="004C669D" w:rsidRDefault="004C669D" w:rsidP="00C13A31">
    <w:pPr>
      <w:pStyle w:val="Header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4C669D" w:rsidTr="00295199">
      <w:trPr>
        <w:trHeight w:val="550"/>
      </w:trPr>
      <w:tc>
        <w:tcPr>
          <w:tcW w:w="6771" w:type="dxa"/>
        </w:tcPr>
        <w:p w:rsidR="004C669D" w:rsidRDefault="004C669D">
          <w:pPr>
            <w:pStyle w:val="Header"/>
          </w:pPr>
        </w:p>
      </w:tc>
      <w:tc>
        <w:tcPr>
          <w:tcW w:w="2268" w:type="dxa"/>
          <w:shd w:val="clear" w:color="auto" w:fill="45545F"/>
          <w:vAlign w:val="center"/>
        </w:tcPr>
        <w:p w:rsidR="004C669D" w:rsidRDefault="004C669D" w:rsidP="00E83E16">
          <w:pPr>
            <w:pStyle w:val="HeaderRight"/>
          </w:pPr>
          <w:r>
            <w:t>Assessment matrix</w:t>
          </w:r>
        </w:p>
      </w:tc>
    </w:tr>
  </w:tbl>
  <w:p w:rsidR="004C669D" w:rsidRDefault="004C669D" w:rsidP="00C13A31">
    <w:pPr>
      <w:pStyle w:val="Header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4C669D" w:rsidTr="00295199">
      <w:trPr>
        <w:trHeight w:val="550"/>
      </w:trPr>
      <w:tc>
        <w:tcPr>
          <w:tcW w:w="1418" w:type="dxa"/>
          <w:shd w:val="clear" w:color="auto" w:fill="45545F"/>
          <w:vAlign w:val="center"/>
        </w:tcPr>
        <w:p w:rsidR="004C669D" w:rsidRDefault="004C669D" w:rsidP="00E83E16">
          <w:pPr>
            <w:pStyle w:val="HeaderLeft"/>
          </w:pPr>
          <w:r>
            <w:t>Glossary</w:t>
          </w:r>
        </w:p>
      </w:tc>
      <w:tc>
        <w:tcPr>
          <w:tcW w:w="7121" w:type="dxa"/>
        </w:tcPr>
        <w:p w:rsidR="004C669D" w:rsidRDefault="004C669D">
          <w:pPr>
            <w:pStyle w:val="Header"/>
          </w:pPr>
        </w:p>
      </w:tc>
    </w:tr>
  </w:tbl>
  <w:p w:rsidR="004C669D" w:rsidRDefault="004C669D" w:rsidP="00C13A31">
    <w:pPr>
      <w:pStyle w:val="HeaderLef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4C669D" w:rsidTr="00295199">
      <w:trPr>
        <w:trHeight w:val="550"/>
      </w:trPr>
      <w:tc>
        <w:tcPr>
          <w:tcW w:w="6771" w:type="dxa"/>
        </w:tcPr>
        <w:p w:rsidR="004C669D" w:rsidRDefault="004C669D">
          <w:pPr>
            <w:pStyle w:val="Header"/>
          </w:pPr>
        </w:p>
      </w:tc>
      <w:tc>
        <w:tcPr>
          <w:tcW w:w="1418" w:type="dxa"/>
          <w:shd w:val="clear" w:color="auto" w:fill="45545F"/>
          <w:vAlign w:val="center"/>
        </w:tcPr>
        <w:p w:rsidR="004C669D" w:rsidRDefault="004C669D" w:rsidP="00E83E16">
          <w:pPr>
            <w:pStyle w:val="HeaderRight"/>
          </w:pPr>
          <w:r>
            <w:t>Glossary</w:t>
          </w:r>
        </w:p>
      </w:tc>
    </w:tr>
  </w:tbl>
  <w:p w:rsidR="004C669D" w:rsidRDefault="004C669D" w:rsidP="00C13A31">
    <w:pPr>
      <w:pStyle w:val="Header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4C669D" w:rsidTr="00295199">
      <w:trPr>
        <w:trHeight w:val="550"/>
      </w:trPr>
      <w:tc>
        <w:tcPr>
          <w:tcW w:w="3369" w:type="dxa"/>
          <w:shd w:val="clear" w:color="auto" w:fill="45545F"/>
          <w:vAlign w:val="center"/>
        </w:tcPr>
        <w:p w:rsidR="004C669D" w:rsidRDefault="00B83173" w:rsidP="00E83E16">
          <w:pPr>
            <w:pStyle w:val="HeaderLeft"/>
          </w:pPr>
          <w:r>
            <w:fldChar w:fldCharType="begin"/>
          </w:r>
          <w:r>
            <w:instrText xml:space="preserve"> REF  Element1  \* MERGEFORMAT </w:instrText>
          </w:r>
          <w:r>
            <w:fldChar w:fldCharType="separate"/>
          </w:r>
          <w:sdt>
            <w:sdtPr>
              <w:rPr>
                <w:highlight w:val="yellow"/>
              </w:rPr>
              <w:alias w:val="Element1"/>
              <w:tag w:val="Element1"/>
              <w:id w:val="-1866672287"/>
              <w:lock w:val="sdtLocked"/>
            </w:sdtPr>
            <w:sdtEndPr/>
            <w:sdtContent>
              <w:r w:rsidR="004C669D" w:rsidRPr="006A1395">
                <w:t>Generate initial destination k</w:t>
              </w:r>
              <w:r w:rsidR="004C669D" w:rsidRPr="006B5926">
                <w:t>nowledge</w:t>
              </w:r>
            </w:sdtContent>
          </w:sdt>
          <w:r>
            <w:rPr>
              <w:highlight w:val="yellow"/>
            </w:rPr>
            <w:fldChar w:fldCharType="end"/>
          </w:r>
        </w:p>
      </w:tc>
      <w:tc>
        <w:tcPr>
          <w:tcW w:w="5703" w:type="dxa"/>
        </w:tcPr>
        <w:p w:rsidR="004C669D" w:rsidRDefault="004C669D">
          <w:pPr>
            <w:pStyle w:val="Header"/>
          </w:pPr>
        </w:p>
      </w:tc>
    </w:tr>
  </w:tbl>
  <w:p w:rsidR="004C669D" w:rsidRDefault="004C669D" w:rsidP="00C13A31">
    <w:pPr>
      <w:pStyle w:val="HeaderLef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4C669D" w:rsidTr="00295199">
      <w:trPr>
        <w:trHeight w:val="550"/>
      </w:trPr>
      <w:tc>
        <w:tcPr>
          <w:tcW w:w="5637" w:type="dxa"/>
        </w:tcPr>
        <w:p w:rsidR="004C669D" w:rsidRDefault="004C669D">
          <w:pPr>
            <w:pStyle w:val="Header"/>
          </w:pPr>
        </w:p>
      </w:tc>
      <w:tc>
        <w:tcPr>
          <w:tcW w:w="3435" w:type="dxa"/>
          <w:shd w:val="clear" w:color="auto" w:fill="45545F"/>
          <w:vAlign w:val="center"/>
        </w:tcPr>
        <w:p w:rsidR="004C669D" w:rsidRDefault="00B83173" w:rsidP="00E83E16">
          <w:pPr>
            <w:pStyle w:val="HeaderRight"/>
          </w:pPr>
          <w:r>
            <w:fldChar w:fldCharType="begin"/>
          </w:r>
          <w:r>
            <w:instrText xml:space="preserve"> REF  Element1 </w:instrText>
          </w:r>
          <w:r>
            <w:fldChar w:fldCharType="separate"/>
          </w:r>
          <w:sdt>
            <w:sdtPr>
              <w:rPr>
                <w:highlight w:val="yellow"/>
              </w:rPr>
              <w:alias w:val="Element1"/>
              <w:tag w:val="Element1"/>
              <w:id w:val="-2081974744"/>
              <w:lock w:val="sdtLocked"/>
            </w:sdtPr>
            <w:sdtEndPr/>
            <w:sdtContent>
              <w:r w:rsidR="004C669D" w:rsidRPr="006B5926">
                <w:t>Generate initial destination knowledge</w:t>
              </w:r>
            </w:sdtContent>
          </w:sdt>
          <w:r>
            <w:rPr>
              <w:highlight w:val="yellow"/>
            </w:rPr>
            <w:fldChar w:fldCharType="end"/>
          </w:r>
        </w:p>
      </w:tc>
    </w:tr>
  </w:tbl>
  <w:p w:rsidR="004C669D" w:rsidRDefault="004C669D" w:rsidP="00C13A31">
    <w:pPr>
      <w:pStyle w:val="Header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4C669D" w:rsidTr="00152557">
      <w:trPr>
        <w:trHeight w:val="550"/>
      </w:trPr>
      <w:tc>
        <w:tcPr>
          <w:tcW w:w="4361" w:type="dxa"/>
          <w:shd w:val="clear" w:color="auto" w:fill="45545F"/>
          <w:vAlign w:val="center"/>
        </w:tcPr>
        <w:p w:rsidR="004C669D" w:rsidRDefault="00B83173" w:rsidP="00E83E16">
          <w:pPr>
            <w:pStyle w:val="HeaderLeft"/>
          </w:pPr>
          <w:r>
            <w:fldChar w:fldCharType="begin"/>
          </w:r>
          <w:r>
            <w:instrText xml:space="preserve"> REF  Element2 </w:instrText>
          </w:r>
          <w:r>
            <w:fldChar w:fldCharType="separate"/>
          </w:r>
          <w:sdt>
            <w:sdtPr>
              <w:rPr>
                <w:highlight w:val="yellow"/>
              </w:rPr>
              <w:alias w:val="Element2"/>
              <w:tag w:val="Element2"/>
              <w:id w:val="1314527264"/>
              <w:lock w:val="sdtLocked"/>
              <w:placeholder>
                <w:docPart w:val="9E24DD744CD64C1F9A80DE3E79AFD1C0"/>
              </w:placeholder>
            </w:sdtPr>
            <w:sdtContent>
              <w:r w:rsidR="00590D30" w:rsidRPr="008420FD">
                <w:t>Update destination knowledge</w:t>
              </w:r>
            </w:sdtContent>
          </w:sdt>
          <w:r>
            <w:rPr>
              <w:highlight w:val="yellow"/>
            </w:rPr>
            <w:fldChar w:fldCharType="end"/>
          </w:r>
        </w:p>
      </w:tc>
      <w:tc>
        <w:tcPr>
          <w:tcW w:w="4711" w:type="dxa"/>
        </w:tcPr>
        <w:p w:rsidR="004C669D" w:rsidRDefault="004C669D">
          <w:pPr>
            <w:pStyle w:val="Header"/>
          </w:pPr>
        </w:p>
      </w:tc>
    </w:tr>
  </w:tbl>
  <w:p w:rsidR="004C669D" w:rsidRDefault="004C669D" w:rsidP="00C13A31">
    <w:pPr>
      <w:pStyle w:val="HeaderLef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4C669D" w:rsidTr="00295199">
      <w:trPr>
        <w:trHeight w:val="550"/>
      </w:trPr>
      <w:tc>
        <w:tcPr>
          <w:tcW w:w="6204" w:type="dxa"/>
        </w:tcPr>
        <w:p w:rsidR="004C669D" w:rsidRDefault="004C669D">
          <w:pPr>
            <w:pStyle w:val="Header"/>
          </w:pPr>
        </w:p>
      </w:tc>
      <w:tc>
        <w:tcPr>
          <w:tcW w:w="2868" w:type="dxa"/>
          <w:shd w:val="clear" w:color="auto" w:fill="45545F"/>
          <w:vAlign w:val="center"/>
        </w:tcPr>
        <w:p w:rsidR="004C669D" w:rsidRDefault="00B83173" w:rsidP="00E83E16">
          <w:pPr>
            <w:pStyle w:val="HeaderRight"/>
          </w:pPr>
          <w:r>
            <w:fldChar w:fldCharType="begin"/>
          </w:r>
          <w:r>
            <w:instrText xml:space="preserve"> REF  Element2 </w:instrText>
          </w:r>
          <w:r>
            <w:fldChar w:fldCharType="separate"/>
          </w:r>
          <w:sdt>
            <w:sdtPr>
              <w:rPr>
                <w:highlight w:val="yellow"/>
              </w:rPr>
              <w:alias w:val="Element2"/>
              <w:tag w:val="Element2"/>
              <w:id w:val="-1911680505"/>
              <w:lock w:val="sdtLocked"/>
            </w:sdtPr>
            <w:sdtEndPr/>
            <w:sdtContent>
              <w:r w:rsidR="004C669D" w:rsidRPr="006B5926">
                <w:t>Update destination knowledge</w:t>
              </w:r>
            </w:sdtContent>
          </w:sdt>
          <w:r>
            <w:rPr>
              <w:highlight w:val="yellow"/>
            </w:rPr>
            <w:fldChar w:fldCharType="end"/>
          </w:r>
        </w:p>
      </w:tc>
    </w:tr>
  </w:tbl>
  <w:p w:rsidR="004C669D" w:rsidRDefault="004C669D" w:rsidP="00C13A31">
    <w:pPr>
      <w:pStyle w:val="Header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11232"/>
    </w:tblGrid>
    <w:tr w:rsidR="004C669D" w:rsidTr="00295199">
      <w:trPr>
        <w:trHeight w:val="550"/>
      </w:trPr>
      <w:tc>
        <w:tcPr>
          <w:tcW w:w="2943" w:type="dxa"/>
          <w:shd w:val="clear" w:color="auto" w:fill="45545F"/>
          <w:vAlign w:val="center"/>
        </w:tcPr>
        <w:p w:rsidR="004C669D" w:rsidRDefault="00B83173" w:rsidP="00E83E16">
          <w:pPr>
            <w:pStyle w:val="HeaderLeft"/>
          </w:pPr>
          <w:r>
            <w:fldChar w:fldCharType="begin"/>
          </w:r>
          <w:r>
            <w:instrText xml:space="preserve"> REF  Element2  \* MERGEFORMAT </w:instrText>
          </w:r>
          <w:r>
            <w:fldChar w:fldCharType="separate"/>
          </w:r>
          <w:sdt>
            <w:sdtPr>
              <w:rPr>
                <w:highlight w:val="yellow"/>
              </w:rPr>
              <w:alias w:val="Element2"/>
              <w:tag w:val="Element2"/>
              <w:id w:val="1820081251"/>
              <w:lock w:val="sdtLocked"/>
            </w:sdtPr>
            <w:sdtEndPr/>
            <w:sdtContent>
              <w:r w:rsidR="004C669D" w:rsidRPr="006B5926">
                <w:t>Update destination knowledge</w:t>
              </w:r>
            </w:sdtContent>
          </w:sdt>
          <w:r>
            <w:rPr>
              <w:highlight w:val="yellow"/>
            </w:rPr>
            <w:fldChar w:fldCharType="end"/>
          </w:r>
        </w:p>
      </w:tc>
      <w:tc>
        <w:tcPr>
          <w:tcW w:w="11232" w:type="dxa"/>
        </w:tcPr>
        <w:p w:rsidR="004C669D" w:rsidRDefault="004C669D">
          <w:pPr>
            <w:pStyle w:val="Header"/>
          </w:pPr>
        </w:p>
      </w:tc>
    </w:tr>
  </w:tbl>
  <w:p w:rsidR="004C669D" w:rsidRDefault="004C669D" w:rsidP="00C13A31">
    <w:pPr>
      <w:pStyle w:val="HeaderLef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07"/>
      <w:gridCol w:w="2868"/>
    </w:tblGrid>
    <w:tr w:rsidR="004C669D" w:rsidTr="00012036">
      <w:trPr>
        <w:trHeight w:val="550"/>
      </w:trPr>
      <w:tc>
        <w:tcPr>
          <w:tcW w:w="11307" w:type="dxa"/>
        </w:tcPr>
        <w:p w:rsidR="004C669D" w:rsidRDefault="004C669D">
          <w:pPr>
            <w:pStyle w:val="Header"/>
          </w:pPr>
        </w:p>
      </w:tc>
      <w:tc>
        <w:tcPr>
          <w:tcW w:w="2868" w:type="dxa"/>
          <w:shd w:val="clear" w:color="auto" w:fill="45545F"/>
          <w:vAlign w:val="center"/>
        </w:tcPr>
        <w:p w:rsidR="004C669D" w:rsidRDefault="00B83173" w:rsidP="00E83E16">
          <w:pPr>
            <w:pStyle w:val="HeaderRight"/>
          </w:pPr>
          <w:r>
            <w:fldChar w:fldCharType="begin"/>
          </w:r>
          <w:r>
            <w:instrText xml:space="preserve"> REF  Element2 </w:instrText>
          </w:r>
          <w:r>
            <w:fldChar w:fldCharType="separate"/>
          </w:r>
          <w:sdt>
            <w:sdtPr>
              <w:rPr>
                <w:highlight w:val="yellow"/>
              </w:rPr>
              <w:alias w:val="Element2"/>
              <w:tag w:val="Element2"/>
              <w:id w:val="-1591616519"/>
              <w:lock w:val="sdtLocked"/>
              <w:placeholder>
                <w:docPart w:val="DFEC27F95DE041468FE3A7186381AB87"/>
              </w:placeholder>
            </w:sdtPr>
            <w:sdtContent>
              <w:r w:rsidR="00590D30" w:rsidRPr="008420FD">
                <w:t>Update destination knowledge</w:t>
              </w:r>
            </w:sdtContent>
          </w:sdt>
          <w:r>
            <w:rPr>
              <w:highlight w:val="yellow"/>
            </w:rPr>
            <w:fldChar w:fldCharType="end"/>
          </w:r>
        </w:p>
      </w:tc>
    </w:tr>
  </w:tbl>
  <w:p w:rsidR="004C669D" w:rsidRDefault="004C669D" w:rsidP="00C13A31">
    <w:pPr>
      <w:pStyle w:val="Header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6270"/>
    </w:tblGrid>
    <w:tr w:rsidR="004C669D" w:rsidTr="00295199">
      <w:trPr>
        <w:trHeight w:val="550"/>
      </w:trPr>
      <w:tc>
        <w:tcPr>
          <w:tcW w:w="2802" w:type="dxa"/>
          <w:shd w:val="clear" w:color="auto" w:fill="45545F"/>
          <w:vAlign w:val="center"/>
        </w:tcPr>
        <w:p w:rsidR="004C669D" w:rsidRDefault="00B83173" w:rsidP="00E83E16">
          <w:pPr>
            <w:pStyle w:val="HeaderLeft"/>
          </w:pPr>
          <w:r>
            <w:fldChar w:fldCharType="begin"/>
          </w:r>
          <w:r>
            <w:instrText xml:space="preserve"> REF  Element2  \*</w:instrText>
          </w:r>
          <w:r>
            <w:instrText xml:space="preserve"> MERGEFORMAT </w:instrText>
          </w:r>
          <w:r>
            <w:fldChar w:fldCharType="separate"/>
          </w:r>
          <w:sdt>
            <w:sdtPr>
              <w:rPr>
                <w:highlight w:val="yellow"/>
              </w:rPr>
              <w:alias w:val="Element2"/>
              <w:tag w:val="Element2"/>
              <w:id w:val="1953819249"/>
              <w:lock w:val="sdtLocked"/>
            </w:sdtPr>
            <w:sdtEndPr/>
            <w:sdtContent>
              <w:r w:rsidR="004C669D" w:rsidRPr="006B5926">
                <w:t>Update destination knowledge</w:t>
              </w:r>
            </w:sdtContent>
          </w:sdt>
          <w:r>
            <w:rPr>
              <w:highlight w:val="yellow"/>
            </w:rPr>
            <w:fldChar w:fldCharType="end"/>
          </w:r>
        </w:p>
      </w:tc>
      <w:tc>
        <w:tcPr>
          <w:tcW w:w="6270" w:type="dxa"/>
        </w:tcPr>
        <w:p w:rsidR="004C669D" w:rsidRDefault="004C669D">
          <w:pPr>
            <w:pStyle w:val="Header"/>
          </w:pPr>
        </w:p>
      </w:tc>
    </w:tr>
  </w:tbl>
  <w:p w:rsidR="004C669D" w:rsidRDefault="004C669D" w:rsidP="00C13A31">
    <w:pPr>
      <w:pStyle w:val="HeaderLef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4C669D" w:rsidTr="00295199">
      <w:trPr>
        <w:trHeight w:val="550"/>
      </w:trPr>
      <w:tc>
        <w:tcPr>
          <w:tcW w:w="6204" w:type="dxa"/>
        </w:tcPr>
        <w:p w:rsidR="004C669D" w:rsidRDefault="004C669D">
          <w:pPr>
            <w:pStyle w:val="Header"/>
          </w:pPr>
        </w:p>
      </w:tc>
      <w:tc>
        <w:tcPr>
          <w:tcW w:w="2868" w:type="dxa"/>
          <w:shd w:val="clear" w:color="auto" w:fill="45545F"/>
          <w:vAlign w:val="center"/>
        </w:tcPr>
        <w:p w:rsidR="004C669D" w:rsidRDefault="00B83173" w:rsidP="00E83E16">
          <w:pPr>
            <w:pStyle w:val="HeaderRight"/>
          </w:pPr>
          <w:r>
            <w:fldChar w:fldCharType="begin"/>
          </w:r>
          <w:r>
            <w:instrText xml:space="preserve"> REF  Element2 </w:instrText>
          </w:r>
          <w:r>
            <w:fldChar w:fldCharType="separate"/>
          </w:r>
          <w:sdt>
            <w:sdtPr>
              <w:rPr>
                <w:highlight w:val="yellow"/>
              </w:rPr>
              <w:alias w:val="Element2"/>
              <w:tag w:val="Element2"/>
              <w:id w:val="1720705192"/>
              <w:lock w:val="sdtLocked"/>
            </w:sdtPr>
            <w:sdtEndPr/>
            <w:sdtContent>
              <w:r w:rsidR="004C669D" w:rsidRPr="006B5926">
                <w:t>Update destination knowledge</w:t>
              </w:r>
            </w:sdtContent>
          </w:sdt>
          <w:r>
            <w:rPr>
              <w:highlight w:val="yellow"/>
            </w:rPr>
            <w:fldChar w:fldCharType="end"/>
          </w:r>
        </w:p>
      </w:tc>
    </w:tr>
  </w:tbl>
  <w:p w:rsidR="004C669D" w:rsidRDefault="004C669D" w:rsidP="00C13A31">
    <w:pPr>
      <w:pStyle w:val="HeaderRigh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5845"/>
    </w:tblGrid>
    <w:tr w:rsidR="004C669D" w:rsidTr="00295199">
      <w:trPr>
        <w:trHeight w:val="550"/>
      </w:trPr>
      <w:tc>
        <w:tcPr>
          <w:tcW w:w="3227" w:type="dxa"/>
          <w:shd w:val="clear" w:color="auto" w:fill="45545F"/>
          <w:vAlign w:val="center"/>
        </w:tcPr>
        <w:p w:rsidR="004C669D" w:rsidRDefault="00B83173" w:rsidP="00E83E16">
          <w:pPr>
            <w:pStyle w:val="HeaderLeft"/>
          </w:pPr>
          <w:r>
            <w:fldChar w:fldCharType="begin"/>
          </w:r>
          <w:r>
            <w:instrText xml:space="preserve"> REF  Element3  \* MERGEFORMAT </w:instrText>
          </w:r>
          <w:r>
            <w:fldChar w:fldCharType="separate"/>
          </w:r>
          <w:sdt>
            <w:sdtPr>
              <w:rPr>
                <w:highlight w:val="yellow"/>
              </w:rPr>
              <w:alias w:val="Element3"/>
              <w:tag w:val="Element3"/>
              <w:id w:val="-695303948"/>
              <w:lock w:val="sdtLocked"/>
            </w:sdtPr>
            <w:sdtEndPr/>
            <w:sdtContent>
              <w:r w:rsidR="004C669D" w:rsidRPr="006B5926">
                <w:t>Communicate destination knowledge</w:t>
              </w:r>
            </w:sdtContent>
          </w:sdt>
          <w:r>
            <w:rPr>
              <w:highlight w:val="yellow"/>
            </w:rPr>
            <w:fldChar w:fldCharType="end"/>
          </w:r>
        </w:p>
      </w:tc>
      <w:tc>
        <w:tcPr>
          <w:tcW w:w="5845" w:type="dxa"/>
        </w:tcPr>
        <w:p w:rsidR="004C669D" w:rsidRDefault="004C669D">
          <w:pPr>
            <w:pStyle w:val="Header"/>
          </w:pPr>
        </w:p>
      </w:tc>
    </w:tr>
  </w:tbl>
  <w:p w:rsidR="004C669D" w:rsidRDefault="004C669D" w:rsidP="00C13A31">
    <w:pPr>
      <w:pStyle w:val="Header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4C669D" w:rsidTr="00295199">
      <w:trPr>
        <w:trHeight w:val="550"/>
      </w:trPr>
      <w:tc>
        <w:tcPr>
          <w:tcW w:w="5778" w:type="dxa"/>
        </w:tcPr>
        <w:p w:rsidR="004C669D" w:rsidRDefault="004C669D">
          <w:pPr>
            <w:pStyle w:val="Header"/>
          </w:pPr>
        </w:p>
      </w:tc>
      <w:tc>
        <w:tcPr>
          <w:tcW w:w="3294" w:type="dxa"/>
          <w:shd w:val="clear" w:color="auto" w:fill="45545F"/>
          <w:vAlign w:val="center"/>
        </w:tcPr>
        <w:p w:rsidR="004C669D" w:rsidRDefault="00B83173" w:rsidP="00E83E16">
          <w:pPr>
            <w:pStyle w:val="HeaderRight"/>
          </w:pPr>
          <w:r>
            <w:fldChar w:fldCharType="begin"/>
          </w:r>
          <w:r>
            <w:instrText xml:space="preserve"> REF  Element3 </w:instrText>
          </w:r>
          <w:r>
            <w:fldChar w:fldCharType="separate"/>
          </w:r>
          <w:sdt>
            <w:sdtPr>
              <w:rPr>
                <w:highlight w:val="yellow"/>
              </w:rPr>
              <w:alias w:val="Element3"/>
              <w:tag w:val="Element3"/>
              <w:id w:val="-869687202"/>
              <w:lock w:val="sdtLocked"/>
            </w:sdtPr>
            <w:sdtEndPr/>
            <w:sdtContent>
              <w:r w:rsidR="004C669D" w:rsidRPr="006B5926">
                <w:t>Communicate destination knowledge</w:t>
              </w:r>
            </w:sdtContent>
          </w:sdt>
          <w:r>
            <w:rPr>
              <w:highlight w:val="yellow"/>
            </w:rPr>
            <w:fldChar w:fldCharType="end"/>
          </w:r>
        </w:p>
      </w:tc>
    </w:tr>
  </w:tbl>
  <w:p w:rsidR="004C669D" w:rsidRDefault="004C669D" w:rsidP="00C13A31">
    <w:pPr>
      <w:pStyle w:val="HeaderRigh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4C669D" w:rsidTr="00295199">
      <w:trPr>
        <w:trHeight w:val="550"/>
      </w:trPr>
      <w:tc>
        <w:tcPr>
          <w:tcW w:w="3794" w:type="dxa"/>
          <w:shd w:val="clear" w:color="auto" w:fill="45545F"/>
          <w:vAlign w:val="center"/>
        </w:tcPr>
        <w:p w:rsidR="004C669D" w:rsidRDefault="00B83173" w:rsidP="00E83E16">
          <w:pPr>
            <w:pStyle w:val="HeaderLeft"/>
          </w:pPr>
          <w:r>
            <w:fldChar w:fldCharType="begin"/>
          </w:r>
          <w:r>
            <w:instrText xml:space="preserve"> REF  Element4  \* MERGEFORMAT </w:instrText>
          </w:r>
          <w:r>
            <w:fldChar w:fldCharType="separate"/>
          </w:r>
          <w:sdt>
            <w:sdtPr>
              <w:rPr>
                <w:highlight w:val="yellow"/>
              </w:rPr>
              <w:alias w:val="Element4"/>
              <w:tag w:val="Element4"/>
              <w:id w:val="-510146059"/>
              <w:lock w:val="sdtLocked"/>
            </w:sdtPr>
            <w:sdtEndPr/>
            <w:sdtContent>
              <w:r w:rsidR="004C669D" w:rsidRPr="006B5926">
                <w:t>Review provision of destination knowledge</w:t>
              </w:r>
            </w:sdtContent>
          </w:sdt>
          <w:r>
            <w:rPr>
              <w:highlight w:val="yellow"/>
            </w:rPr>
            <w:fldChar w:fldCharType="end"/>
          </w:r>
        </w:p>
      </w:tc>
      <w:tc>
        <w:tcPr>
          <w:tcW w:w="5278" w:type="dxa"/>
        </w:tcPr>
        <w:p w:rsidR="004C669D" w:rsidRDefault="004C669D">
          <w:pPr>
            <w:pStyle w:val="Header"/>
          </w:pPr>
        </w:p>
      </w:tc>
    </w:tr>
  </w:tbl>
  <w:p w:rsidR="004C669D" w:rsidRDefault="004C669D" w:rsidP="00C13A31">
    <w:pPr>
      <w:pStyle w:val="HeaderLef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4C669D" w:rsidTr="00295199">
      <w:trPr>
        <w:trHeight w:val="550"/>
      </w:trPr>
      <w:tc>
        <w:tcPr>
          <w:tcW w:w="5353" w:type="dxa"/>
        </w:tcPr>
        <w:p w:rsidR="004C669D" w:rsidRDefault="004C669D">
          <w:pPr>
            <w:pStyle w:val="Header"/>
          </w:pPr>
        </w:p>
      </w:tc>
      <w:tc>
        <w:tcPr>
          <w:tcW w:w="3719" w:type="dxa"/>
          <w:shd w:val="clear" w:color="auto" w:fill="45545F"/>
          <w:vAlign w:val="center"/>
        </w:tcPr>
        <w:p w:rsidR="004C669D" w:rsidRDefault="00B83173" w:rsidP="005B7C2F">
          <w:pPr>
            <w:pStyle w:val="HeaderRight"/>
          </w:pPr>
          <w:r>
            <w:fldChar w:fldCharType="begin"/>
          </w:r>
          <w:r>
            <w:instrText xml:space="preserve"> REF  Element4 </w:instrText>
          </w:r>
          <w:r>
            <w:fldChar w:fldCharType="separate"/>
          </w:r>
          <w:sdt>
            <w:sdtPr>
              <w:rPr>
                <w:highlight w:val="yellow"/>
              </w:rPr>
              <w:alias w:val="Element4"/>
              <w:tag w:val="Element4"/>
              <w:id w:val="931314843"/>
              <w:lock w:val="sdtLocked"/>
            </w:sdtPr>
            <w:sdtEndPr/>
            <w:sdtContent>
              <w:r w:rsidR="004C669D" w:rsidRPr="006B5926">
                <w:t>Review provision of destination knowledge</w:t>
              </w:r>
            </w:sdtContent>
          </w:sdt>
          <w:r>
            <w:rPr>
              <w:highlight w:val="yellow"/>
            </w:rPr>
            <w:fldChar w:fldCharType="end"/>
          </w:r>
        </w:p>
      </w:tc>
    </w:tr>
  </w:tbl>
  <w:p w:rsidR="004C669D" w:rsidRDefault="004C669D" w:rsidP="00C13A31">
    <w:pPr>
      <w:pStyle w:val="HeaderRigh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4C669D" w:rsidTr="00295199">
      <w:trPr>
        <w:trHeight w:val="550"/>
      </w:trPr>
      <w:tc>
        <w:tcPr>
          <w:tcW w:w="2835" w:type="dxa"/>
          <w:shd w:val="clear" w:color="auto" w:fill="45545F"/>
          <w:vAlign w:val="center"/>
        </w:tcPr>
        <w:p w:rsidR="004C669D" w:rsidRPr="005B7C2F" w:rsidRDefault="004C669D" w:rsidP="005B7C2F">
          <w:pPr>
            <w:pStyle w:val="HeaderLeft"/>
          </w:pPr>
          <w:r>
            <w:t>Presentation of written work</w:t>
          </w:r>
        </w:p>
      </w:tc>
      <w:tc>
        <w:tcPr>
          <w:tcW w:w="6151" w:type="dxa"/>
        </w:tcPr>
        <w:p w:rsidR="004C669D" w:rsidRDefault="004C669D">
          <w:pPr>
            <w:pStyle w:val="Header"/>
          </w:pPr>
        </w:p>
      </w:tc>
    </w:tr>
  </w:tbl>
  <w:p w:rsidR="004C669D" w:rsidRDefault="004C669D" w:rsidP="00C13A31">
    <w:pPr>
      <w:pStyle w:val="HeaderLef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4C669D" w:rsidTr="00295199">
      <w:trPr>
        <w:trHeight w:val="550"/>
      </w:trPr>
      <w:tc>
        <w:tcPr>
          <w:tcW w:w="6345" w:type="dxa"/>
        </w:tcPr>
        <w:p w:rsidR="004C669D" w:rsidRDefault="004C669D">
          <w:pPr>
            <w:pStyle w:val="Header"/>
          </w:pPr>
        </w:p>
      </w:tc>
      <w:tc>
        <w:tcPr>
          <w:tcW w:w="2835" w:type="dxa"/>
          <w:shd w:val="clear" w:color="auto" w:fill="45545F"/>
          <w:vAlign w:val="center"/>
        </w:tcPr>
        <w:p w:rsidR="004C669D" w:rsidRPr="00785EE9" w:rsidRDefault="004C669D" w:rsidP="00785EE9">
          <w:pPr>
            <w:pStyle w:val="HeaderRight"/>
          </w:pPr>
          <w:r>
            <w:t>Presentation of written work</w:t>
          </w:r>
        </w:p>
      </w:tc>
    </w:tr>
  </w:tbl>
  <w:p w:rsidR="004C669D" w:rsidRDefault="004C669D" w:rsidP="00C13A31">
    <w:pPr>
      <w:pStyle w:val="HeaderRigh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4C669D" w:rsidTr="00295199">
      <w:trPr>
        <w:trHeight w:val="550"/>
      </w:trPr>
      <w:tc>
        <w:tcPr>
          <w:tcW w:w="2268" w:type="dxa"/>
          <w:shd w:val="clear" w:color="auto" w:fill="45545F"/>
          <w:vAlign w:val="center"/>
        </w:tcPr>
        <w:p w:rsidR="004C669D" w:rsidRPr="005B7C2F" w:rsidRDefault="004C669D" w:rsidP="005B7C2F">
          <w:pPr>
            <w:pStyle w:val="HeaderLeft"/>
          </w:pPr>
          <w:r>
            <w:t>Recommended reading</w:t>
          </w:r>
        </w:p>
      </w:tc>
      <w:tc>
        <w:tcPr>
          <w:tcW w:w="6554" w:type="dxa"/>
        </w:tcPr>
        <w:p w:rsidR="004C669D" w:rsidRDefault="004C669D">
          <w:pPr>
            <w:pStyle w:val="Header"/>
          </w:pPr>
        </w:p>
      </w:tc>
    </w:tr>
  </w:tbl>
  <w:p w:rsidR="004C669D" w:rsidRDefault="004C669D" w:rsidP="00C13A31">
    <w:pPr>
      <w:pStyle w:val="HeaderLef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4C669D" w:rsidTr="00295199">
      <w:trPr>
        <w:trHeight w:val="550"/>
      </w:trPr>
      <w:tc>
        <w:tcPr>
          <w:tcW w:w="6345" w:type="dxa"/>
        </w:tcPr>
        <w:p w:rsidR="004C669D" w:rsidRDefault="004C669D">
          <w:pPr>
            <w:pStyle w:val="Header"/>
          </w:pPr>
        </w:p>
      </w:tc>
      <w:tc>
        <w:tcPr>
          <w:tcW w:w="2268" w:type="dxa"/>
          <w:shd w:val="clear" w:color="auto" w:fill="45545F"/>
          <w:vAlign w:val="center"/>
        </w:tcPr>
        <w:p w:rsidR="004C669D" w:rsidRPr="00785EE9" w:rsidRDefault="004C669D" w:rsidP="00785EE9">
          <w:pPr>
            <w:pStyle w:val="HeaderRight"/>
          </w:pPr>
          <w:r>
            <w:t>Recommended reading</w:t>
          </w:r>
        </w:p>
      </w:tc>
    </w:tr>
  </w:tbl>
  <w:p w:rsidR="004C669D" w:rsidRDefault="004C669D" w:rsidP="00C13A31">
    <w:pPr>
      <w:pStyle w:val="HeaderRigh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4C669D" w:rsidTr="00295199">
      <w:trPr>
        <w:trHeight w:val="550"/>
      </w:trPr>
      <w:tc>
        <w:tcPr>
          <w:tcW w:w="2552" w:type="dxa"/>
          <w:shd w:val="clear" w:color="auto" w:fill="45545F"/>
          <w:vAlign w:val="center"/>
        </w:tcPr>
        <w:p w:rsidR="004C669D" w:rsidRPr="005B7C2F" w:rsidRDefault="004C669D" w:rsidP="005B7C2F">
          <w:pPr>
            <w:pStyle w:val="HeaderLeft"/>
          </w:pPr>
          <w:r>
            <w:t>Trainee evaluation sheet</w:t>
          </w:r>
        </w:p>
      </w:tc>
      <w:tc>
        <w:tcPr>
          <w:tcW w:w="6554" w:type="dxa"/>
        </w:tcPr>
        <w:p w:rsidR="004C669D" w:rsidRDefault="004C669D">
          <w:pPr>
            <w:pStyle w:val="Header"/>
          </w:pPr>
        </w:p>
      </w:tc>
    </w:tr>
  </w:tbl>
  <w:p w:rsidR="004C669D" w:rsidRDefault="004C669D" w:rsidP="00C13A31">
    <w:pPr>
      <w:pStyle w:val="HeaderLef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4C669D" w:rsidTr="00295199">
      <w:trPr>
        <w:trHeight w:val="550"/>
      </w:trPr>
      <w:tc>
        <w:tcPr>
          <w:tcW w:w="6345" w:type="dxa"/>
        </w:tcPr>
        <w:p w:rsidR="004C669D" w:rsidRDefault="004C669D">
          <w:pPr>
            <w:pStyle w:val="Header"/>
          </w:pPr>
        </w:p>
      </w:tc>
      <w:tc>
        <w:tcPr>
          <w:tcW w:w="2552" w:type="dxa"/>
          <w:shd w:val="clear" w:color="auto" w:fill="45545F"/>
          <w:vAlign w:val="center"/>
        </w:tcPr>
        <w:p w:rsidR="004C669D" w:rsidRPr="00785EE9" w:rsidRDefault="004C669D" w:rsidP="00785EE9">
          <w:pPr>
            <w:pStyle w:val="HeaderRight"/>
          </w:pPr>
          <w:r>
            <w:t>Trainee evaluation sheet</w:t>
          </w:r>
        </w:p>
      </w:tc>
    </w:tr>
  </w:tbl>
  <w:p w:rsidR="004C669D" w:rsidRDefault="004C669D" w:rsidP="00C13A31">
    <w:pPr>
      <w:pStyle w:val="HeaderRigh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4C669D" w:rsidTr="00295199">
      <w:trPr>
        <w:trHeight w:val="550"/>
      </w:trPr>
      <w:tc>
        <w:tcPr>
          <w:tcW w:w="3402" w:type="dxa"/>
          <w:shd w:val="clear" w:color="auto" w:fill="45545F"/>
          <w:vAlign w:val="center"/>
        </w:tcPr>
        <w:p w:rsidR="004C669D" w:rsidRPr="005B7C2F" w:rsidRDefault="004C669D" w:rsidP="005B7C2F">
          <w:pPr>
            <w:pStyle w:val="HeaderLeft"/>
          </w:pPr>
          <w:r w:rsidRPr="00EB092C">
            <w:t>Trainee self-assessment checklist</w:t>
          </w:r>
        </w:p>
      </w:tc>
      <w:tc>
        <w:tcPr>
          <w:tcW w:w="6554" w:type="dxa"/>
        </w:tcPr>
        <w:p w:rsidR="004C669D" w:rsidRDefault="004C669D">
          <w:pPr>
            <w:pStyle w:val="Header"/>
          </w:pPr>
        </w:p>
      </w:tc>
    </w:tr>
  </w:tbl>
  <w:p w:rsidR="004C669D" w:rsidRDefault="004C669D" w:rsidP="00C13A31">
    <w:pPr>
      <w:pStyle w:val="HeaderLeft"/>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4C669D" w:rsidTr="00295199">
      <w:trPr>
        <w:trHeight w:val="550"/>
      </w:trPr>
      <w:tc>
        <w:tcPr>
          <w:tcW w:w="6345" w:type="dxa"/>
        </w:tcPr>
        <w:p w:rsidR="004C669D" w:rsidRDefault="004C669D">
          <w:pPr>
            <w:pStyle w:val="Header"/>
          </w:pPr>
        </w:p>
      </w:tc>
      <w:tc>
        <w:tcPr>
          <w:tcW w:w="3402" w:type="dxa"/>
          <w:shd w:val="clear" w:color="auto" w:fill="45545F"/>
          <w:vAlign w:val="center"/>
        </w:tcPr>
        <w:p w:rsidR="004C669D" w:rsidRPr="00785EE9" w:rsidRDefault="004C669D" w:rsidP="00785EE9">
          <w:pPr>
            <w:pStyle w:val="HeaderRight"/>
          </w:pPr>
          <w:r w:rsidRPr="00EB092C">
            <w:t>Trainee self-assessment checklist</w:t>
          </w:r>
        </w:p>
      </w:tc>
    </w:tr>
  </w:tbl>
  <w:p w:rsidR="004C669D" w:rsidRDefault="004C669D" w:rsidP="00C13A31">
    <w:pPr>
      <w:pStyle w:val="HeaderRight"/>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Heade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669D" w:rsidRDefault="004C66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522D9"/>
    <w:multiLevelType w:val="hybridMultilevel"/>
    <w:tmpl w:val="0EF6470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DD4BF7"/>
    <w:multiLevelType w:val="hybridMultilevel"/>
    <w:tmpl w:val="F9584A6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CB2E42"/>
    <w:multiLevelType w:val="hybridMultilevel"/>
    <w:tmpl w:val="AB5EC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4">
    <w:nsid w:val="09193320"/>
    <w:multiLevelType w:val="hybridMultilevel"/>
    <w:tmpl w:val="4078C3B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3F6204"/>
    <w:multiLevelType w:val="hybridMultilevel"/>
    <w:tmpl w:val="176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550973"/>
    <w:multiLevelType w:val="hybridMultilevel"/>
    <w:tmpl w:val="4FD05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766CB2"/>
    <w:multiLevelType w:val="hybridMultilevel"/>
    <w:tmpl w:val="8BC6C2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EA34F9"/>
    <w:multiLevelType w:val="hybridMultilevel"/>
    <w:tmpl w:val="F8FA3B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F55E46"/>
    <w:multiLevelType w:val="hybridMultilevel"/>
    <w:tmpl w:val="B8FC4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nsid w:val="19BE52B5"/>
    <w:multiLevelType w:val="hybridMultilevel"/>
    <w:tmpl w:val="D94CD408"/>
    <w:lvl w:ilvl="0" w:tplc="4A726422">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2">
    <w:nsid w:val="1A097378"/>
    <w:multiLevelType w:val="hybridMultilevel"/>
    <w:tmpl w:val="35160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5E643E"/>
    <w:multiLevelType w:val="hybridMultilevel"/>
    <w:tmpl w:val="C6B484B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865915"/>
    <w:multiLevelType w:val="hybridMultilevel"/>
    <w:tmpl w:val="8DAEDEF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EC52210"/>
    <w:multiLevelType w:val="hybridMultilevel"/>
    <w:tmpl w:val="85A0CDA0"/>
    <w:lvl w:ilvl="0" w:tplc="159EC134">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AA3CD8"/>
    <w:multiLevelType w:val="hybridMultilevel"/>
    <w:tmpl w:val="AFC83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2F1745"/>
    <w:multiLevelType w:val="hybridMultilevel"/>
    <w:tmpl w:val="BE8C84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79072B7"/>
    <w:multiLevelType w:val="hybridMultilevel"/>
    <w:tmpl w:val="61AC6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8F5BD5"/>
    <w:multiLevelType w:val="hybridMultilevel"/>
    <w:tmpl w:val="6E1A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11358E9"/>
    <w:multiLevelType w:val="hybridMultilevel"/>
    <w:tmpl w:val="6F0221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59426FB"/>
    <w:multiLevelType w:val="hybridMultilevel"/>
    <w:tmpl w:val="F9A6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99B40CD"/>
    <w:multiLevelType w:val="hybridMultilevel"/>
    <w:tmpl w:val="88165BD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046627"/>
    <w:multiLevelType w:val="hybridMultilevel"/>
    <w:tmpl w:val="896EAB2E"/>
    <w:lvl w:ilvl="0" w:tplc="4FD2ACF8">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EEA644E"/>
    <w:multiLevelType w:val="hybridMultilevel"/>
    <w:tmpl w:val="AEE6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F804248"/>
    <w:multiLevelType w:val="hybridMultilevel"/>
    <w:tmpl w:val="2C6C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FE03D15"/>
    <w:multiLevelType w:val="hybridMultilevel"/>
    <w:tmpl w:val="191A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7E1CA9"/>
    <w:multiLevelType w:val="hybridMultilevel"/>
    <w:tmpl w:val="5998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2C4125D"/>
    <w:multiLevelType w:val="hybridMultilevel"/>
    <w:tmpl w:val="754E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38347B2"/>
    <w:multiLevelType w:val="hybridMultilevel"/>
    <w:tmpl w:val="670E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5260506"/>
    <w:multiLevelType w:val="hybridMultilevel"/>
    <w:tmpl w:val="B7909B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45477A01"/>
    <w:multiLevelType w:val="hybridMultilevel"/>
    <w:tmpl w:val="F4B2EABA"/>
    <w:lvl w:ilvl="0" w:tplc="7910F592">
      <w:start w:val="1"/>
      <w:numFmt w:val="bullet"/>
      <w:pStyle w:val="BodyTex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47566212"/>
    <w:multiLevelType w:val="hybridMultilevel"/>
    <w:tmpl w:val="47F62416"/>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B1D56BD"/>
    <w:multiLevelType w:val="hybridMultilevel"/>
    <w:tmpl w:val="D53A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FC69E6"/>
    <w:multiLevelType w:val="hybridMultilevel"/>
    <w:tmpl w:val="D55CA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52206C52"/>
    <w:multiLevelType w:val="hybridMultilevel"/>
    <w:tmpl w:val="ABB6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5F099B"/>
    <w:multiLevelType w:val="hybridMultilevel"/>
    <w:tmpl w:val="65B89C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58933FCB"/>
    <w:multiLevelType w:val="hybridMultilevel"/>
    <w:tmpl w:val="D30C0E56"/>
    <w:lvl w:ilvl="0" w:tplc="4FD2ACF8">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8">
    <w:nsid w:val="58FD3909"/>
    <w:multiLevelType w:val="hybridMultilevel"/>
    <w:tmpl w:val="A022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B5803E9"/>
    <w:multiLevelType w:val="hybridMultilevel"/>
    <w:tmpl w:val="430218F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BC56B93"/>
    <w:multiLevelType w:val="hybridMultilevel"/>
    <w:tmpl w:val="6514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CB42748"/>
    <w:multiLevelType w:val="hybridMultilevel"/>
    <w:tmpl w:val="7200FC9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E6B666A"/>
    <w:multiLevelType w:val="hybridMultilevel"/>
    <w:tmpl w:val="95BCF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FA32B71"/>
    <w:multiLevelType w:val="hybridMultilevel"/>
    <w:tmpl w:val="70E22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FB20949"/>
    <w:multiLevelType w:val="hybridMultilevel"/>
    <w:tmpl w:val="EEE2F3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04C7C6C"/>
    <w:multiLevelType w:val="hybridMultilevel"/>
    <w:tmpl w:val="15AE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23D7EA6"/>
    <w:multiLevelType w:val="hybridMultilevel"/>
    <w:tmpl w:val="D4BCC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29F27EC"/>
    <w:multiLevelType w:val="hybridMultilevel"/>
    <w:tmpl w:val="8EF617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661178A2"/>
    <w:multiLevelType w:val="hybridMultilevel"/>
    <w:tmpl w:val="662C2D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65D3F72"/>
    <w:multiLevelType w:val="hybridMultilevel"/>
    <w:tmpl w:val="4F0C13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68696010"/>
    <w:multiLevelType w:val="hybridMultilevel"/>
    <w:tmpl w:val="26A04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B09107E"/>
    <w:multiLevelType w:val="hybridMultilevel"/>
    <w:tmpl w:val="BA18C4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C216BCA"/>
    <w:multiLevelType w:val="hybridMultilevel"/>
    <w:tmpl w:val="E05E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E0F039E"/>
    <w:multiLevelType w:val="hybridMultilevel"/>
    <w:tmpl w:val="FD041F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6E22528F"/>
    <w:multiLevelType w:val="hybridMultilevel"/>
    <w:tmpl w:val="006A5B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71CE3CDF"/>
    <w:multiLevelType w:val="hybridMultilevel"/>
    <w:tmpl w:val="30A46F1E"/>
    <w:lvl w:ilvl="0" w:tplc="4FD2A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6">
    <w:nsid w:val="733215CF"/>
    <w:multiLevelType w:val="hybridMultilevel"/>
    <w:tmpl w:val="ACE8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3F25067"/>
    <w:multiLevelType w:val="hybridMultilevel"/>
    <w:tmpl w:val="73200B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56F71C4"/>
    <w:multiLevelType w:val="hybridMultilevel"/>
    <w:tmpl w:val="8D708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CCC6337"/>
    <w:multiLevelType w:val="hybridMultilevel"/>
    <w:tmpl w:val="04CAF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7DD24266"/>
    <w:multiLevelType w:val="hybridMultilevel"/>
    <w:tmpl w:val="18668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7F610702"/>
    <w:multiLevelType w:val="hybridMultilevel"/>
    <w:tmpl w:val="0902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F7A4CC0"/>
    <w:multiLevelType w:val="hybridMultilevel"/>
    <w:tmpl w:val="38D6FA98"/>
    <w:lvl w:ilvl="0" w:tplc="4FD2ACF8">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55"/>
  </w:num>
  <w:num w:numId="2">
    <w:abstractNumId w:val="10"/>
  </w:num>
  <w:num w:numId="3">
    <w:abstractNumId w:val="3"/>
  </w:num>
  <w:num w:numId="4">
    <w:abstractNumId w:val="62"/>
  </w:num>
  <w:num w:numId="5">
    <w:abstractNumId w:val="23"/>
  </w:num>
  <w:num w:numId="6">
    <w:abstractNumId w:val="37"/>
  </w:num>
  <w:num w:numId="7">
    <w:abstractNumId w:val="31"/>
  </w:num>
  <w:num w:numId="8">
    <w:abstractNumId w:val="21"/>
  </w:num>
  <w:num w:numId="9">
    <w:abstractNumId w:val="38"/>
  </w:num>
  <w:num w:numId="10">
    <w:abstractNumId w:val="47"/>
  </w:num>
  <w:num w:numId="11">
    <w:abstractNumId w:val="34"/>
  </w:num>
  <w:num w:numId="12">
    <w:abstractNumId w:val="28"/>
  </w:num>
  <w:num w:numId="13">
    <w:abstractNumId w:val="20"/>
  </w:num>
  <w:num w:numId="14">
    <w:abstractNumId w:val="49"/>
  </w:num>
  <w:num w:numId="15">
    <w:abstractNumId w:val="43"/>
  </w:num>
  <w:num w:numId="16">
    <w:abstractNumId w:val="18"/>
  </w:num>
  <w:num w:numId="17">
    <w:abstractNumId w:val="60"/>
  </w:num>
  <w:num w:numId="18">
    <w:abstractNumId w:val="56"/>
  </w:num>
  <w:num w:numId="19">
    <w:abstractNumId w:val="45"/>
  </w:num>
  <w:num w:numId="20">
    <w:abstractNumId w:val="39"/>
  </w:num>
  <w:num w:numId="21">
    <w:abstractNumId w:val="14"/>
  </w:num>
  <w:num w:numId="22">
    <w:abstractNumId w:val="41"/>
  </w:num>
  <w:num w:numId="23">
    <w:abstractNumId w:val="52"/>
  </w:num>
  <w:num w:numId="24">
    <w:abstractNumId w:val="61"/>
  </w:num>
  <w:num w:numId="25">
    <w:abstractNumId w:val="35"/>
  </w:num>
  <w:num w:numId="26">
    <w:abstractNumId w:val="50"/>
  </w:num>
  <w:num w:numId="27">
    <w:abstractNumId w:val="27"/>
  </w:num>
  <w:num w:numId="28">
    <w:abstractNumId w:val="42"/>
  </w:num>
  <w:num w:numId="29">
    <w:abstractNumId w:val="26"/>
  </w:num>
  <w:num w:numId="30">
    <w:abstractNumId w:val="33"/>
  </w:num>
  <w:num w:numId="31">
    <w:abstractNumId w:val="9"/>
  </w:num>
  <w:num w:numId="32">
    <w:abstractNumId w:val="46"/>
  </w:num>
  <w:num w:numId="33">
    <w:abstractNumId w:val="40"/>
  </w:num>
  <w:num w:numId="34">
    <w:abstractNumId w:val="57"/>
  </w:num>
  <w:num w:numId="35">
    <w:abstractNumId w:val="44"/>
  </w:num>
  <w:num w:numId="36">
    <w:abstractNumId w:val="54"/>
  </w:num>
  <w:num w:numId="37">
    <w:abstractNumId w:val="53"/>
  </w:num>
  <w:num w:numId="38">
    <w:abstractNumId w:val="17"/>
  </w:num>
  <w:num w:numId="39">
    <w:abstractNumId w:val="30"/>
  </w:num>
  <w:num w:numId="40">
    <w:abstractNumId w:val="1"/>
  </w:num>
  <w:num w:numId="41">
    <w:abstractNumId w:val="32"/>
  </w:num>
  <w:num w:numId="42">
    <w:abstractNumId w:val="51"/>
  </w:num>
  <w:num w:numId="43">
    <w:abstractNumId w:val="4"/>
  </w:num>
  <w:num w:numId="44">
    <w:abstractNumId w:val="22"/>
  </w:num>
  <w:num w:numId="45">
    <w:abstractNumId w:val="13"/>
  </w:num>
  <w:num w:numId="46">
    <w:abstractNumId w:val="0"/>
  </w:num>
  <w:num w:numId="47">
    <w:abstractNumId w:val="48"/>
  </w:num>
  <w:num w:numId="48">
    <w:abstractNumId w:val="6"/>
  </w:num>
  <w:num w:numId="49">
    <w:abstractNumId w:val="58"/>
  </w:num>
  <w:num w:numId="50">
    <w:abstractNumId w:val="29"/>
  </w:num>
  <w:num w:numId="51">
    <w:abstractNumId w:val="2"/>
  </w:num>
  <w:num w:numId="52">
    <w:abstractNumId w:val="19"/>
  </w:num>
  <w:num w:numId="53">
    <w:abstractNumId w:val="59"/>
  </w:num>
  <w:num w:numId="54">
    <w:abstractNumId w:val="8"/>
  </w:num>
  <w:num w:numId="55">
    <w:abstractNumId w:val="7"/>
  </w:num>
  <w:num w:numId="56">
    <w:abstractNumId w:val="36"/>
  </w:num>
  <w:num w:numId="57">
    <w:abstractNumId w:val="5"/>
  </w:num>
  <w:num w:numId="58">
    <w:abstractNumId w:val="12"/>
  </w:num>
  <w:num w:numId="59">
    <w:abstractNumId w:val="24"/>
  </w:num>
  <w:num w:numId="60">
    <w:abstractNumId w:val="25"/>
  </w:num>
  <w:num w:numId="61">
    <w:abstractNumId w:val="16"/>
  </w:num>
  <w:num w:numId="62">
    <w:abstractNumId w:val="15"/>
  </w:num>
  <w:num w:numId="63">
    <w:abstractNumId w:val="15"/>
    <w:lvlOverride w:ilvl="0">
      <w:startOverride w:val="1"/>
    </w:lvlOverride>
  </w:num>
  <w:num w:numId="64">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CC6"/>
    <w:rsid w:val="00012036"/>
    <w:rsid w:val="00027A70"/>
    <w:rsid w:val="00032DFB"/>
    <w:rsid w:val="00036292"/>
    <w:rsid w:val="00036B07"/>
    <w:rsid w:val="00051AC2"/>
    <w:rsid w:val="00057387"/>
    <w:rsid w:val="000672A4"/>
    <w:rsid w:val="0007757D"/>
    <w:rsid w:val="00093894"/>
    <w:rsid w:val="000A0C46"/>
    <w:rsid w:val="000A249F"/>
    <w:rsid w:val="000C2A76"/>
    <w:rsid w:val="000C5353"/>
    <w:rsid w:val="000C78DA"/>
    <w:rsid w:val="000D4ACF"/>
    <w:rsid w:val="000D608E"/>
    <w:rsid w:val="000E568A"/>
    <w:rsid w:val="0012258E"/>
    <w:rsid w:val="00137930"/>
    <w:rsid w:val="00152557"/>
    <w:rsid w:val="001537A9"/>
    <w:rsid w:val="00156AEA"/>
    <w:rsid w:val="0017452E"/>
    <w:rsid w:val="00181600"/>
    <w:rsid w:val="00182625"/>
    <w:rsid w:val="00192EAA"/>
    <w:rsid w:val="001A29DB"/>
    <w:rsid w:val="001C0C86"/>
    <w:rsid w:val="001F0A3C"/>
    <w:rsid w:val="001F1356"/>
    <w:rsid w:val="001F1A9A"/>
    <w:rsid w:val="001F5738"/>
    <w:rsid w:val="00211D83"/>
    <w:rsid w:val="002244E0"/>
    <w:rsid w:val="00226BCF"/>
    <w:rsid w:val="00242EB2"/>
    <w:rsid w:val="0026265A"/>
    <w:rsid w:val="0026376F"/>
    <w:rsid w:val="00264447"/>
    <w:rsid w:val="00265D3F"/>
    <w:rsid w:val="00291FA0"/>
    <w:rsid w:val="00295199"/>
    <w:rsid w:val="002A2CCF"/>
    <w:rsid w:val="002C4380"/>
    <w:rsid w:val="002D0810"/>
    <w:rsid w:val="002D13CA"/>
    <w:rsid w:val="002D39B4"/>
    <w:rsid w:val="002E3940"/>
    <w:rsid w:val="002E60DC"/>
    <w:rsid w:val="002F31E8"/>
    <w:rsid w:val="00303F5C"/>
    <w:rsid w:val="0030492C"/>
    <w:rsid w:val="003115C3"/>
    <w:rsid w:val="00317347"/>
    <w:rsid w:val="00320F46"/>
    <w:rsid w:val="003256F9"/>
    <w:rsid w:val="003358F8"/>
    <w:rsid w:val="00340BF5"/>
    <w:rsid w:val="0034262E"/>
    <w:rsid w:val="003440FF"/>
    <w:rsid w:val="0035065A"/>
    <w:rsid w:val="003609A6"/>
    <w:rsid w:val="00361FC4"/>
    <w:rsid w:val="0038388A"/>
    <w:rsid w:val="00386A16"/>
    <w:rsid w:val="003A2B54"/>
    <w:rsid w:val="003B7F6D"/>
    <w:rsid w:val="003C1293"/>
    <w:rsid w:val="003C7CC6"/>
    <w:rsid w:val="003E5553"/>
    <w:rsid w:val="00411FB8"/>
    <w:rsid w:val="00425470"/>
    <w:rsid w:val="004319AC"/>
    <w:rsid w:val="0043300C"/>
    <w:rsid w:val="00442B8E"/>
    <w:rsid w:val="00446CC6"/>
    <w:rsid w:val="00471512"/>
    <w:rsid w:val="00471980"/>
    <w:rsid w:val="00472D60"/>
    <w:rsid w:val="004952E5"/>
    <w:rsid w:val="00496371"/>
    <w:rsid w:val="004A0FCC"/>
    <w:rsid w:val="004C1F61"/>
    <w:rsid w:val="004C669D"/>
    <w:rsid w:val="004D69F7"/>
    <w:rsid w:val="004F0508"/>
    <w:rsid w:val="004F632A"/>
    <w:rsid w:val="00522568"/>
    <w:rsid w:val="005243A9"/>
    <w:rsid w:val="005402B7"/>
    <w:rsid w:val="00564722"/>
    <w:rsid w:val="005673C9"/>
    <w:rsid w:val="005701ED"/>
    <w:rsid w:val="005751C0"/>
    <w:rsid w:val="00576823"/>
    <w:rsid w:val="00580048"/>
    <w:rsid w:val="00590D30"/>
    <w:rsid w:val="00592FAB"/>
    <w:rsid w:val="005B7C2F"/>
    <w:rsid w:val="005C69F6"/>
    <w:rsid w:val="005C7C12"/>
    <w:rsid w:val="005D1475"/>
    <w:rsid w:val="005D5084"/>
    <w:rsid w:val="005E6755"/>
    <w:rsid w:val="005E6DAD"/>
    <w:rsid w:val="005F4C62"/>
    <w:rsid w:val="006006F5"/>
    <w:rsid w:val="006103F6"/>
    <w:rsid w:val="006106EE"/>
    <w:rsid w:val="0061358E"/>
    <w:rsid w:val="00616ABC"/>
    <w:rsid w:val="0061795D"/>
    <w:rsid w:val="0064281E"/>
    <w:rsid w:val="00645C79"/>
    <w:rsid w:val="00656288"/>
    <w:rsid w:val="00656CD3"/>
    <w:rsid w:val="00666665"/>
    <w:rsid w:val="00671F9F"/>
    <w:rsid w:val="00676E09"/>
    <w:rsid w:val="00691E3A"/>
    <w:rsid w:val="006A1395"/>
    <w:rsid w:val="006B5926"/>
    <w:rsid w:val="006D7773"/>
    <w:rsid w:val="006E5618"/>
    <w:rsid w:val="006F0C7C"/>
    <w:rsid w:val="006F3511"/>
    <w:rsid w:val="006F4D9B"/>
    <w:rsid w:val="006F520E"/>
    <w:rsid w:val="007031D0"/>
    <w:rsid w:val="007075A9"/>
    <w:rsid w:val="00716863"/>
    <w:rsid w:val="00727EA3"/>
    <w:rsid w:val="00736FF2"/>
    <w:rsid w:val="0073792B"/>
    <w:rsid w:val="00740BDD"/>
    <w:rsid w:val="00765874"/>
    <w:rsid w:val="00772DC2"/>
    <w:rsid w:val="00785EE9"/>
    <w:rsid w:val="00787510"/>
    <w:rsid w:val="007A7696"/>
    <w:rsid w:val="007B70B5"/>
    <w:rsid w:val="007C1CAA"/>
    <w:rsid w:val="007C5AAF"/>
    <w:rsid w:val="007D045D"/>
    <w:rsid w:val="007D4236"/>
    <w:rsid w:val="007E0A20"/>
    <w:rsid w:val="007E2911"/>
    <w:rsid w:val="007E3C4C"/>
    <w:rsid w:val="007E43EB"/>
    <w:rsid w:val="007E5DAB"/>
    <w:rsid w:val="0080028D"/>
    <w:rsid w:val="0081138C"/>
    <w:rsid w:val="00812BBE"/>
    <w:rsid w:val="008420FD"/>
    <w:rsid w:val="00846447"/>
    <w:rsid w:val="008602DC"/>
    <w:rsid w:val="008630B7"/>
    <w:rsid w:val="008722BE"/>
    <w:rsid w:val="0087390F"/>
    <w:rsid w:val="00882210"/>
    <w:rsid w:val="00883622"/>
    <w:rsid w:val="0088452F"/>
    <w:rsid w:val="008A11C8"/>
    <w:rsid w:val="008A650C"/>
    <w:rsid w:val="008B3C7B"/>
    <w:rsid w:val="008D5333"/>
    <w:rsid w:val="008D5AFC"/>
    <w:rsid w:val="008E449A"/>
    <w:rsid w:val="008F7E7F"/>
    <w:rsid w:val="00907B0B"/>
    <w:rsid w:val="00914DC7"/>
    <w:rsid w:val="00916FD7"/>
    <w:rsid w:val="00917A5E"/>
    <w:rsid w:val="00917F38"/>
    <w:rsid w:val="009343EE"/>
    <w:rsid w:val="009456E0"/>
    <w:rsid w:val="00946B75"/>
    <w:rsid w:val="009575F1"/>
    <w:rsid w:val="00976293"/>
    <w:rsid w:val="0098325A"/>
    <w:rsid w:val="0099524D"/>
    <w:rsid w:val="00996345"/>
    <w:rsid w:val="009A13B9"/>
    <w:rsid w:val="009B2DA4"/>
    <w:rsid w:val="009C6B40"/>
    <w:rsid w:val="009C6C06"/>
    <w:rsid w:val="009D0206"/>
    <w:rsid w:val="009D7C05"/>
    <w:rsid w:val="00A00A72"/>
    <w:rsid w:val="00A152E9"/>
    <w:rsid w:val="00A245F1"/>
    <w:rsid w:val="00A27916"/>
    <w:rsid w:val="00A33D6F"/>
    <w:rsid w:val="00A63749"/>
    <w:rsid w:val="00A640AD"/>
    <w:rsid w:val="00A6658A"/>
    <w:rsid w:val="00A77F3F"/>
    <w:rsid w:val="00A838E0"/>
    <w:rsid w:val="00A84B5F"/>
    <w:rsid w:val="00A85840"/>
    <w:rsid w:val="00AB40D8"/>
    <w:rsid w:val="00AB7592"/>
    <w:rsid w:val="00AC5E37"/>
    <w:rsid w:val="00AC68C1"/>
    <w:rsid w:val="00AD1A89"/>
    <w:rsid w:val="00AD7B23"/>
    <w:rsid w:val="00AE197E"/>
    <w:rsid w:val="00AE23F7"/>
    <w:rsid w:val="00AE605E"/>
    <w:rsid w:val="00B16A87"/>
    <w:rsid w:val="00B20E84"/>
    <w:rsid w:val="00B42906"/>
    <w:rsid w:val="00B4641F"/>
    <w:rsid w:val="00B54453"/>
    <w:rsid w:val="00B73487"/>
    <w:rsid w:val="00B7468D"/>
    <w:rsid w:val="00B83173"/>
    <w:rsid w:val="00B862CC"/>
    <w:rsid w:val="00B909FA"/>
    <w:rsid w:val="00B90C0D"/>
    <w:rsid w:val="00B9679F"/>
    <w:rsid w:val="00BA7BC8"/>
    <w:rsid w:val="00BB1506"/>
    <w:rsid w:val="00BB6412"/>
    <w:rsid w:val="00BD2681"/>
    <w:rsid w:val="00BD669A"/>
    <w:rsid w:val="00BE2F42"/>
    <w:rsid w:val="00C00140"/>
    <w:rsid w:val="00C07885"/>
    <w:rsid w:val="00C112AE"/>
    <w:rsid w:val="00C13A31"/>
    <w:rsid w:val="00C143F2"/>
    <w:rsid w:val="00C212FD"/>
    <w:rsid w:val="00C3748A"/>
    <w:rsid w:val="00C40AFE"/>
    <w:rsid w:val="00C47BDE"/>
    <w:rsid w:val="00C55E01"/>
    <w:rsid w:val="00C61250"/>
    <w:rsid w:val="00C751D0"/>
    <w:rsid w:val="00C809F0"/>
    <w:rsid w:val="00C811C4"/>
    <w:rsid w:val="00C92C0F"/>
    <w:rsid w:val="00C95472"/>
    <w:rsid w:val="00CA378C"/>
    <w:rsid w:val="00CB546F"/>
    <w:rsid w:val="00CB5EB7"/>
    <w:rsid w:val="00CD0302"/>
    <w:rsid w:val="00CD4176"/>
    <w:rsid w:val="00CD5B6B"/>
    <w:rsid w:val="00CE18A5"/>
    <w:rsid w:val="00CE6040"/>
    <w:rsid w:val="00CF4A54"/>
    <w:rsid w:val="00D05C20"/>
    <w:rsid w:val="00D1349F"/>
    <w:rsid w:val="00D330D2"/>
    <w:rsid w:val="00D33919"/>
    <w:rsid w:val="00D4005D"/>
    <w:rsid w:val="00D5589C"/>
    <w:rsid w:val="00D643FF"/>
    <w:rsid w:val="00D82DEC"/>
    <w:rsid w:val="00DB1433"/>
    <w:rsid w:val="00DC13BA"/>
    <w:rsid w:val="00DD5633"/>
    <w:rsid w:val="00DD5E05"/>
    <w:rsid w:val="00DE6E3C"/>
    <w:rsid w:val="00DF612C"/>
    <w:rsid w:val="00E10EEF"/>
    <w:rsid w:val="00E213A9"/>
    <w:rsid w:val="00E45F4B"/>
    <w:rsid w:val="00E51760"/>
    <w:rsid w:val="00E6043C"/>
    <w:rsid w:val="00E826CC"/>
    <w:rsid w:val="00E83E16"/>
    <w:rsid w:val="00E85621"/>
    <w:rsid w:val="00E87712"/>
    <w:rsid w:val="00E9163F"/>
    <w:rsid w:val="00E92011"/>
    <w:rsid w:val="00E9546C"/>
    <w:rsid w:val="00EB6BAC"/>
    <w:rsid w:val="00EB7D9E"/>
    <w:rsid w:val="00EC0C56"/>
    <w:rsid w:val="00EC72EE"/>
    <w:rsid w:val="00ED2343"/>
    <w:rsid w:val="00ED45A6"/>
    <w:rsid w:val="00EE3792"/>
    <w:rsid w:val="00EE4ABA"/>
    <w:rsid w:val="00EE55F1"/>
    <w:rsid w:val="00EE574B"/>
    <w:rsid w:val="00F06B58"/>
    <w:rsid w:val="00F20B7D"/>
    <w:rsid w:val="00F32E48"/>
    <w:rsid w:val="00F37288"/>
    <w:rsid w:val="00F5113C"/>
    <w:rsid w:val="00F57030"/>
    <w:rsid w:val="00F61BA5"/>
    <w:rsid w:val="00F66B06"/>
    <w:rsid w:val="00F77AA8"/>
    <w:rsid w:val="00F814A5"/>
    <w:rsid w:val="00F84543"/>
    <w:rsid w:val="00F87D47"/>
    <w:rsid w:val="00FB336F"/>
    <w:rsid w:val="00FC66B5"/>
    <w:rsid w:val="00FE68E1"/>
    <w:rsid w:val="00FF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49F"/>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C811C4"/>
    <w:pPr>
      <w:spacing w:before="160" w:after="12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9D7C05"/>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9D7C05"/>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6B5926"/>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rsid w:val="00590D30"/>
    <w:pPr>
      <w:spacing w:before="240" w:after="240"/>
      <w:ind w:left="510" w:hanging="510"/>
    </w:pPr>
    <w:rPr>
      <w:noProof w:val="0"/>
    </w:rPr>
  </w:style>
  <w:style w:type="paragraph" w:customStyle="1" w:styleId="ActivityBullet1">
    <w:name w:val="Activity Bullet 1"/>
    <w:basedOn w:val="Bullet1"/>
    <w:qFormat/>
    <w:rsid w:val="00590D30"/>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580048"/>
    <w:pPr>
      <w:tabs>
        <w:tab w:val="right" w:leader="underscore" w:pos="9072"/>
      </w:tabs>
      <w:suppressAutoHyphens w:val="0"/>
      <w:spacing w:before="240" w:after="240"/>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C811C4"/>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6B5926"/>
    <w:rPr>
      <w:rFonts w:ascii="Helvetica" w:eastAsia="Calibri" w:hAnsi="Helvetica" w:cs="Calibri"/>
      <w:noProof/>
      <w:sz w:val="20"/>
      <w:lang w:eastAsia="ar-SA"/>
    </w:rPr>
  </w:style>
  <w:style w:type="paragraph" w:styleId="NormalWeb">
    <w:name w:val="Normal (Web)"/>
    <w:basedOn w:val="Normal"/>
    <w:uiPriority w:val="99"/>
    <w:unhideWhenUsed/>
    <w:rsid w:val="003B7F6D"/>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3B7F6D"/>
    <w:pPr>
      <w:ind w:left="720"/>
      <w:contextualSpacing/>
    </w:pPr>
  </w:style>
  <w:style w:type="paragraph" w:customStyle="1" w:styleId="BodyCopyBody">
    <w:name w:val="Body Copy (Body)"/>
    <w:basedOn w:val="Normal"/>
    <w:uiPriority w:val="99"/>
    <w:rsid w:val="003B7F6D"/>
    <w:pPr>
      <w:widowControl w:val="0"/>
      <w:suppressAutoHyphens/>
      <w:autoSpaceDE w:val="0"/>
      <w:autoSpaceDN w:val="0"/>
      <w:adjustRightInd w:val="0"/>
      <w:spacing w:before="113" w:after="113" w:line="260" w:lineRule="atLeast"/>
      <w:textAlignment w:val="center"/>
    </w:pPr>
    <w:rPr>
      <w:rFonts w:ascii="HelveticaNeueLTStd-LtCn" w:hAnsi="HelveticaNeueLTStd-LtCn" w:cs="HelveticaNeueLTStd-LtCn"/>
      <w:color w:val="000000"/>
      <w:lang w:val="en-US"/>
    </w:rPr>
  </w:style>
  <w:style w:type="paragraph" w:customStyle="1" w:styleId="Pa14">
    <w:name w:val="Pa14"/>
    <w:basedOn w:val="Normal"/>
    <w:next w:val="Normal"/>
    <w:uiPriority w:val="99"/>
    <w:rsid w:val="003B7F6D"/>
    <w:pPr>
      <w:autoSpaceDE w:val="0"/>
      <w:autoSpaceDN w:val="0"/>
      <w:adjustRightInd w:val="0"/>
      <w:spacing w:after="0" w:line="221" w:lineRule="atLeast"/>
    </w:pPr>
    <w:rPr>
      <w:rFonts w:ascii="Helvetica 45 Light" w:hAnsi="Helvetica 45 Light" w:cs="Times New Roman"/>
      <w:sz w:val="24"/>
      <w:szCs w:val="24"/>
    </w:rPr>
  </w:style>
  <w:style w:type="paragraph" w:customStyle="1" w:styleId="BodyTextBullet">
    <w:name w:val="Body Text_Bullet"/>
    <w:basedOn w:val="Normal"/>
    <w:rsid w:val="003B7F6D"/>
    <w:pPr>
      <w:numPr>
        <w:numId w:val="7"/>
      </w:numPr>
      <w:tabs>
        <w:tab w:val="clear" w:pos="720"/>
        <w:tab w:val="num" w:pos="561"/>
      </w:tabs>
      <w:autoSpaceDE w:val="0"/>
      <w:autoSpaceDN w:val="0"/>
      <w:adjustRightInd w:val="0"/>
      <w:spacing w:after="120" w:line="250" w:lineRule="exact"/>
      <w:ind w:left="561" w:hanging="561"/>
    </w:pPr>
    <w:rPr>
      <w:rFonts w:ascii="Helvetica" w:eastAsia="Times New Roman" w:hAnsi="Helvetica" w:cs="Arial"/>
      <w:lang w:val="en-US" w:eastAsia="en-US"/>
    </w:rPr>
  </w:style>
  <w:style w:type="paragraph" w:customStyle="1" w:styleId="BulletList2Bullets">
    <w:name w:val="Bullet List 2 (Bullets)"/>
    <w:basedOn w:val="Normal"/>
    <w:uiPriority w:val="99"/>
    <w:rsid w:val="003B7F6D"/>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character" w:styleId="Strong">
    <w:name w:val="Strong"/>
    <w:basedOn w:val="DefaultParagraphFont"/>
    <w:uiPriority w:val="22"/>
    <w:qFormat/>
    <w:rsid w:val="003B7F6D"/>
    <w:rPr>
      <w:b/>
      <w:bCs/>
    </w:rPr>
  </w:style>
  <w:style w:type="paragraph" w:styleId="BodyText">
    <w:name w:val="Body Text"/>
    <w:basedOn w:val="Normal"/>
    <w:link w:val="BodyTextChar"/>
    <w:unhideWhenUsed/>
    <w:rsid w:val="003B7F6D"/>
    <w:pPr>
      <w:spacing w:after="120"/>
    </w:pPr>
  </w:style>
  <w:style w:type="character" w:customStyle="1" w:styleId="BodyTextChar">
    <w:name w:val="Body Text Char"/>
    <w:basedOn w:val="DefaultParagraphFont"/>
    <w:link w:val="BodyText"/>
    <w:rsid w:val="003B7F6D"/>
  </w:style>
  <w:style w:type="paragraph" w:customStyle="1" w:styleId="Pa27">
    <w:name w:val="Pa27"/>
    <w:basedOn w:val="Normal"/>
    <w:next w:val="Normal"/>
    <w:uiPriority w:val="99"/>
    <w:rsid w:val="003B7F6D"/>
    <w:pPr>
      <w:autoSpaceDE w:val="0"/>
      <w:autoSpaceDN w:val="0"/>
      <w:adjustRightInd w:val="0"/>
      <w:spacing w:after="0" w:line="321" w:lineRule="atLeast"/>
    </w:pPr>
    <w:rPr>
      <w:rFonts w:ascii="HelveticaNeueLT Std Cn" w:hAnsi="HelveticaNeueLT Std Cn" w:cs="Times New Roman"/>
      <w:sz w:val="24"/>
      <w:szCs w:val="24"/>
    </w:rPr>
  </w:style>
  <w:style w:type="paragraph" w:customStyle="1" w:styleId="Pa6">
    <w:name w:val="Pa6"/>
    <w:basedOn w:val="Normal"/>
    <w:next w:val="Normal"/>
    <w:uiPriority w:val="99"/>
    <w:rsid w:val="003B7F6D"/>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28">
    <w:name w:val="Pa28"/>
    <w:basedOn w:val="Normal"/>
    <w:next w:val="Normal"/>
    <w:uiPriority w:val="99"/>
    <w:rsid w:val="003B7F6D"/>
    <w:pPr>
      <w:autoSpaceDE w:val="0"/>
      <w:autoSpaceDN w:val="0"/>
      <w:adjustRightInd w:val="0"/>
      <w:spacing w:after="0" w:line="321" w:lineRule="atLeast"/>
    </w:pPr>
    <w:rPr>
      <w:rFonts w:ascii="HelveticaNeueLT Std Lt" w:hAnsi="HelveticaNeueLT Std Lt" w:cs="Times New Roman"/>
      <w:sz w:val="24"/>
      <w:szCs w:val="24"/>
    </w:rPr>
  </w:style>
  <w:style w:type="character" w:customStyle="1" w:styleId="A14">
    <w:name w:val="A14"/>
    <w:uiPriority w:val="99"/>
    <w:rsid w:val="003B7F6D"/>
    <w:rPr>
      <w:rFonts w:ascii="HelveticaNeueLT Std Cn" w:hAnsi="HelveticaNeueLT Std Cn" w:cs="HelveticaNeueLT Std Cn"/>
      <w:color w:val="000000"/>
      <w:sz w:val="32"/>
      <w:szCs w:val="32"/>
    </w:rPr>
  </w:style>
  <w:style w:type="paragraph" w:customStyle="1" w:styleId="BulletList1Bullets">
    <w:name w:val="Bullet List 1 (Bullets)"/>
    <w:basedOn w:val="Normal"/>
    <w:uiPriority w:val="99"/>
    <w:rsid w:val="003B7F6D"/>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customStyle="1" w:styleId="BulletList1FirstBullets">
    <w:name w:val="Bullet List 1 (First) (Bullets)"/>
    <w:basedOn w:val="BulletList1Bullets"/>
    <w:uiPriority w:val="99"/>
    <w:rsid w:val="003B7F6D"/>
    <w:pPr>
      <w:spacing w:after="0"/>
    </w:pPr>
  </w:style>
  <w:style w:type="paragraph" w:customStyle="1" w:styleId="Pa17">
    <w:name w:val="Pa17"/>
    <w:basedOn w:val="Normal"/>
    <w:next w:val="Normal"/>
    <w:uiPriority w:val="99"/>
    <w:rsid w:val="003B7F6D"/>
    <w:pPr>
      <w:autoSpaceDE w:val="0"/>
      <w:autoSpaceDN w:val="0"/>
      <w:adjustRightInd w:val="0"/>
      <w:spacing w:after="0" w:line="211" w:lineRule="atLeast"/>
    </w:pPr>
    <w:rPr>
      <w:rFonts w:ascii="Helvetica 45 Light" w:hAnsi="Helvetica 45 Light" w:cs="Times New Roman"/>
      <w:sz w:val="24"/>
      <w:szCs w:val="24"/>
    </w:rPr>
  </w:style>
  <w:style w:type="paragraph" w:customStyle="1" w:styleId="Pa8">
    <w:name w:val="Pa8"/>
    <w:basedOn w:val="Normal"/>
    <w:next w:val="Normal"/>
    <w:uiPriority w:val="99"/>
    <w:rsid w:val="003B7F6D"/>
    <w:pPr>
      <w:autoSpaceDE w:val="0"/>
      <w:autoSpaceDN w:val="0"/>
      <w:adjustRightInd w:val="0"/>
      <w:spacing w:after="0" w:line="211" w:lineRule="atLeast"/>
    </w:pPr>
    <w:rPr>
      <w:rFonts w:ascii="Helvetica 45 Light" w:hAnsi="Helvetica 45 Light" w:cs="Times New Roman"/>
      <w:sz w:val="24"/>
      <w:szCs w:val="24"/>
    </w:rPr>
  </w:style>
  <w:style w:type="paragraph" w:customStyle="1" w:styleId="Pa9">
    <w:name w:val="Pa9"/>
    <w:basedOn w:val="Normal"/>
    <w:next w:val="Normal"/>
    <w:uiPriority w:val="99"/>
    <w:rsid w:val="003B7F6D"/>
    <w:pPr>
      <w:autoSpaceDE w:val="0"/>
      <w:autoSpaceDN w:val="0"/>
      <w:adjustRightInd w:val="0"/>
      <w:spacing w:after="0" w:line="301" w:lineRule="atLeast"/>
    </w:pPr>
    <w:rPr>
      <w:rFonts w:ascii="Helvetica 45 Light" w:hAnsi="Helvetica 45 Light" w:cs="Times New Roman"/>
      <w:sz w:val="24"/>
      <w:szCs w:val="24"/>
    </w:rPr>
  </w:style>
  <w:style w:type="paragraph" w:customStyle="1" w:styleId="Pa13">
    <w:name w:val="Pa13"/>
    <w:basedOn w:val="Normal"/>
    <w:next w:val="Normal"/>
    <w:uiPriority w:val="99"/>
    <w:rsid w:val="00F32E48"/>
    <w:pPr>
      <w:autoSpaceDE w:val="0"/>
      <w:autoSpaceDN w:val="0"/>
      <w:adjustRightInd w:val="0"/>
      <w:spacing w:after="0" w:line="261" w:lineRule="atLeast"/>
    </w:pPr>
    <w:rPr>
      <w:rFonts w:ascii="Helvetica 45 Light" w:hAnsi="Helvetica 45 Light" w:cs="Times New Roman"/>
      <w:sz w:val="24"/>
      <w:szCs w:val="24"/>
    </w:rPr>
  </w:style>
  <w:style w:type="paragraph" w:customStyle="1" w:styleId="Pa3">
    <w:name w:val="Pa3"/>
    <w:basedOn w:val="Normal"/>
    <w:next w:val="Normal"/>
    <w:uiPriority w:val="99"/>
    <w:rsid w:val="00F32E48"/>
    <w:pPr>
      <w:autoSpaceDE w:val="0"/>
      <w:autoSpaceDN w:val="0"/>
      <w:adjustRightInd w:val="0"/>
      <w:spacing w:after="0" w:line="211" w:lineRule="atLeast"/>
    </w:pPr>
    <w:rPr>
      <w:rFonts w:ascii="Helvetica 45 Light" w:hAnsi="Helvetica 45 Light" w:cs="Times New Roman"/>
      <w:sz w:val="24"/>
      <w:szCs w:val="24"/>
    </w:rPr>
  </w:style>
  <w:style w:type="paragraph" w:customStyle="1" w:styleId="Heading3Headings">
    <w:name w:val="Heading 3 (Headings)"/>
    <w:basedOn w:val="Normal"/>
    <w:uiPriority w:val="99"/>
    <w:rsid w:val="001C0C86"/>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Headline">
    <w:name w:val="Headline"/>
    <w:basedOn w:val="Heading1"/>
    <w:link w:val="HeadlineChar"/>
    <w:rsid w:val="000E568A"/>
    <w:pPr>
      <w:tabs>
        <w:tab w:val="left" w:pos="748"/>
        <w:tab w:val="left" w:pos="2431"/>
      </w:tabs>
      <w:spacing w:before="0" w:line="640" w:lineRule="exact"/>
    </w:pPr>
    <w:rPr>
      <w:rFonts w:eastAsia="Times New Roman" w:cs="Arial"/>
      <w:b w:val="0"/>
      <w:bCs w:val="0"/>
      <w:color w:val="auto"/>
      <w:sz w:val="52"/>
      <w:szCs w:val="52"/>
      <w:lang w:eastAsia="en-US"/>
    </w:rPr>
  </w:style>
  <w:style w:type="character" w:customStyle="1" w:styleId="HeadlineChar">
    <w:name w:val="Headline Char"/>
    <w:basedOn w:val="DefaultParagraphFont"/>
    <w:link w:val="Headline"/>
    <w:locked/>
    <w:rsid w:val="000E568A"/>
    <w:rPr>
      <w:rFonts w:ascii="Helvetica" w:eastAsia="Times New Roman" w:hAnsi="Helvetica" w:cs="Arial"/>
      <w:sz w:val="52"/>
      <w:szCs w:val="52"/>
      <w:lang w:eastAsia="en-US"/>
    </w:rPr>
  </w:style>
  <w:style w:type="paragraph" w:customStyle="1" w:styleId="Default">
    <w:name w:val="Default"/>
    <w:rsid w:val="000C78D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1">
    <w:name w:val="Pa11"/>
    <w:basedOn w:val="Default"/>
    <w:next w:val="Default"/>
    <w:uiPriority w:val="99"/>
    <w:rsid w:val="000C78DA"/>
    <w:pPr>
      <w:spacing w:line="221" w:lineRule="atLeast"/>
    </w:pPr>
    <w:rPr>
      <w:rFonts w:ascii="HelveticaNeueLT Std Lt Cn" w:hAnsi="HelveticaNeueLT Std Lt Cn" w:cstheme="minorBidi"/>
      <w:color w:val="auto"/>
    </w:rPr>
  </w:style>
  <w:style w:type="paragraph" w:customStyle="1" w:styleId="Pa10">
    <w:name w:val="Pa10"/>
    <w:basedOn w:val="Default"/>
    <w:next w:val="Default"/>
    <w:uiPriority w:val="99"/>
    <w:rsid w:val="00472D60"/>
    <w:pPr>
      <w:spacing w:line="401" w:lineRule="atLeast"/>
    </w:pPr>
    <w:rPr>
      <w:rFonts w:ascii="HelveticaNeueLT Std Lt Cn" w:hAnsi="HelveticaNeueLT Std Lt Cn" w:cstheme="minorBidi"/>
      <w:color w:val="auto"/>
    </w:rPr>
  </w:style>
  <w:style w:type="paragraph" w:customStyle="1" w:styleId="Pa12">
    <w:name w:val="Pa12"/>
    <w:basedOn w:val="Default"/>
    <w:next w:val="Default"/>
    <w:uiPriority w:val="99"/>
    <w:rsid w:val="00472D60"/>
    <w:pPr>
      <w:spacing w:line="221" w:lineRule="atLeast"/>
    </w:pPr>
    <w:rPr>
      <w:rFonts w:ascii="HelveticaNeueLT Std Lt Cn" w:hAnsi="HelveticaNeueLT Std Lt Cn" w:cstheme="minorBidi"/>
      <w:color w:val="auto"/>
    </w:rPr>
  </w:style>
  <w:style w:type="paragraph" w:customStyle="1" w:styleId="Pa24">
    <w:name w:val="Pa24"/>
    <w:basedOn w:val="Default"/>
    <w:next w:val="Default"/>
    <w:uiPriority w:val="99"/>
    <w:rsid w:val="00472D60"/>
    <w:pPr>
      <w:spacing w:line="221" w:lineRule="atLeast"/>
    </w:pPr>
    <w:rPr>
      <w:rFonts w:ascii="HelveticaNeueLT Std Lt Cn" w:hAnsi="HelveticaNeueLT Std Lt Cn" w:cstheme="minorBidi"/>
      <w:color w:val="auto"/>
    </w:rPr>
  </w:style>
  <w:style w:type="character" w:customStyle="1" w:styleId="ptbrand3">
    <w:name w:val="ptbrand3"/>
    <w:basedOn w:val="DefaultParagraphFont"/>
    <w:rsid w:val="00472D60"/>
  </w:style>
  <w:style w:type="character" w:customStyle="1" w:styleId="bylinepipe1">
    <w:name w:val="bylinepipe1"/>
    <w:basedOn w:val="DefaultParagraphFont"/>
    <w:rsid w:val="00472D60"/>
    <w:rPr>
      <w:color w:val="666666"/>
    </w:rPr>
  </w:style>
  <w:style w:type="character" w:customStyle="1" w:styleId="contributornametrigger">
    <w:name w:val="contributornametrigger"/>
    <w:basedOn w:val="DefaultParagraphFont"/>
    <w:rsid w:val="00472D60"/>
  </w:style>
  <w:style w:type="character" w:customStyle="1" w:styleId="a-size-large1">
    <w:name w:val="a-size-large1"/>
    <w:basedOn w:val="DefaultParagraphFont"/>
    <w:rsid w:val="00472D60"/>
    <w:rPr>
      <w:rFonts w:ascii="Arial" w:hAnsi="Arial" w:cs="Arial" w:hint="default"/>
    </w:rPr>
  </w:style>
  <w:style w:type="character" w:customStyle="1" w:styleId="author">
    <w:name w:val="author"/>
    <w:basedOn w:val="DefaultParagraphFont"/>
    <w:rsid w:val="00472D60"/>
  </w:style>
  <w:style w:type="character" w:customStyle="1" w:styleId="tgc">
    <w:name w:val="_tgc"/>
    <w:basedOn w:val="DefaultParagraphFont"/>
    <w:rsid w:val="00472D60"/>
  </w:style>
  <w:style w:type="character" w:styleId="Emphasis">
    <w:name w:val="Emphasis"/>
    <w:basedOn w:val="DefaultParagraphFont"/>
    <w:uiPriority w:val="20"/>
    <w:qFormat/>
    <w:rsid w:val="00472D60"/>
    <w:rPr>
      <w:b/>
      <w:bCs/>
      <w:i w:val="0"/>
      <w:iCs w:val="0"/>
    </w:rPr>
  </w:style>
  <w:style w:type="character" w:customStyle="1" w:styleId="st1">
    <w:name w:val="st1"/>
    <w:basedOn w:val="DefaultParagraphFont"/>
    <w:rsid w:val="00472D60"/>
  </w:style>
  <w:style w:type="paragraph" w:customStyle="1" w:styleId="Pa18">
    <w:name w:val="Pa18"/>
    <w:basedOn w:val="Default"/>
    <w:next w:val="Default"/>
    <w:uiPriority w:val="99"/>
    <w:rsid w:val="000C5353"/>
    <w:pPr>
      <w:spacing w:line="361" w:lineRule="atLeast"/>
    </w:pPr>
    <w:rPr>
      <w:rFonts w:cs="Times New Roman"/>
      <w:color w:val="auto"/>
    </w:rPr>
  </w:style>
  <w:style w:type="paragraph" w:customStyle="1" w:styleId="ActivityHeading">
    <w:name w:val="Activity Heading"/>
    <w:basedOn w:val="Heading1"/>
    <w:rsid w:val="00DD5633"/>
    <w:pPr>
      <w:tabs>
        <w:tab w:val="left" w:pos="748"/>
        <w:tab w:val="left" w:pos="2431"/>
      </w:tabs>
      <w:spacing w:before="0" w:after="320" w:line="400" w:lineRule="exact"/>
      <w:jc w:val="both"/>
    </w:pPr>
    <w:rPr>
      <w:rFonts w:eastAsia="Times New Roman" w:cs="Arial"/>
      <w:bCs w:val="0"/>
      <w:color w:val="auto"/>
      <w:sz w:val="36"/>
      <w:szCs w:val="36"/>
      <w:lang w:eastAsia="en-US"/>
    </w:rPr>
  </w:style>
  <w:style w:type="character" w:styleId="HTMLCite">
    <w:name w:val="HTML Cite"/>
    <w:basedOn w:val="DefaultParagraphFont"/>
    <w:uiPriority w:val="99"/>
    <w:semiHidden/>
    <w:unhideWhenUsed/>
    <w:rsid w:val="007C5AA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349F"/>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C811C4"/>
    <w:pPr>
      <w:spacing w:before="160" w:after="12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9D7C05"/>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9D7C05"/>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6B5926"/>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5"/>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rsid w:val="00590D30"/>
    <w:pPr>
      <w:spacing w:before="240" w:after="240"/>
      <w:ind w:left="510" w:hanging="510"/>
    </w:pPr>
    <w:rPr>
      <w:noProof w:val="0"/>
    </w:rPr>
  </w:style>
  <w:style w:type="paragraph" w:customStyle="1" w:styleId="ActivityBullet1">
    <w:name w:val="Activity Bullet 1"/>
    <w:basedOn w:val="Bullet1"/>
    <w:qFormat/>
    <w:rsid w:val="00590D30"/>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580048"/>
    <w:pPr>
      <w:tabs>
        <w:tab w:val="right" w:leader="underscore" w:pos="9072"/>
      </w:tabs>
      <w:suppressAutoHyphens w:val="0"/>
      <w:spacing w:before="240" w:after="240"/>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C811C4"/>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6B5926"/>
    <w:rPr>
      <w:rFonts w:ascii="Helvetica" w:eastAsia="Calibri" w:hAnsi="Helvetica" w:cs="Calibri"/>
      <w:noProof/>
      <w:sz w:val="20"/>
      <w:lang w:eastAsia="ar-SA"/>
    </w:rPr>
  </w:style>
  <w:style w:type="paragraph" w:styleId="NormalWeb">
    <w:name w:val="Normal (Web)"/>
    <w:basedOn w:val="Normal"/>
    <w:uiPriority w:val="99"/>
    <w:unhideWhenUsed/>
    <w:rsid w:val="003B7F6D"/>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3B7F6D"/>
    <w:pPr>
      <w:ind w:left="720"/>
      <w:contextualSpacing/>
    </w:pPr>
  </w:style>
  <w:style w:type="paragraph" w:customStyle="1" w:styleId="BodyCopyBody">
    <w:name w:val="Body Copy (Body)"/>
    <w:basedOn w:val="Normal"/>
    <w:uiPriority w:val="99"/>
    <w:rsid w:val="003B7F6D"/>
    <w:pPr>
      <w:widowControl w:val="0"/>
      <w:suppressAutoHyphens/>
      <w:autoSpaceDE w:val="0"/>
      <w:autoSpaceDN w:val="0"/>
      <w:adjustRightInd w:val="0"/>
      <w:spacing w:before="113" w:after="113" w:line="260" w:lineRule="atLeast"/>
      <w:textAlignment w:val="center"/>
    </w:pPr>
    <w:rPr>
      <w:rFonts w:ascii="HelveticaNeueLTStd-LtCn" w:hAnsi="HelveticaNeueLTStd-LtCn" w:cs="HelveticaNeueLTStd-LtCn"/>
      <w:color w:val="000000"/>
      <w:lang w:val="en-US"/>
    </w:rPr>
  </w:style>
  <w:style w:type="paragraph" w:customStyle="1" w:styleId="Pa14">
    <w:name w:val="Pa14"/>
    <w:basedOn w:val="Normal"/>
    <w:next w:val="Normal"/>
    <w:uiPriority w:val="99"/>
    <w:rsid w:val="003B7F6D"/>
    <w:pPr>
      <w:autoSpaceDE w:val="0"/>
      <w:autoSpaceDN w:val="0"/>
      <w:adjustRightInd w:val="0"/>
      <w:spacing w:after="0" w:line="221" w:lineRule="atLeast"/>
    </w:pPr>
    <w:rPr>
      <w:rFonts w:ascii="Helvetica 45 Light" w:hAnsi="Helvetica 45 Light" w:cs="Times New Roman"/>
      <w:sz w:val="24"/>
      <w:szCs w:val="24"/>
    </w:rPr>
  </w:style>
  <w:style w:type="paragraph" w:customStyle="1" w:styleId="BodyTextBullet">
    <w:name w:val="Body Text_Bullet"/>
    <w:basedOn w:val="Normal"/>
    <w:rsid w:val="003B7F6D"/>
    <w:pPr>
      <w:numPr>
        <w:numId w:val="7"/>
      </w:numPr>
      <w:tabs>
        <w:tab w:val="clear" w:pos="720"/>
        <w:tab w:val="num" w:pos="561"/>
      </w:tabs>
      <w:autoSpaceDE w:val="0"/>
      <w:autoSpaceDN w:val="0"/>
      <w:adjustRightInd w:val="0"/>
      <w:spacing w:after="120" w:line="250" w:lineRule="exact"/>
      <w:ind w:left="561" w:hanging="561"/>
    </w:pPr>
    <w:rPr>
      <w:rFonts w:ascii="Helvetica" w:eastAsia="Times New Roman" w:hAnsi="Helvetica" w:cs="Arial"/>
      <w:lang w:val="en-US" w:eastAsia="en-US"/>
    </w:rPr>
  </w:style>
  <w:style w:type="paragraph" w:customStyle="1" w:styleId="BulletList2Bullets">
    <w:name w:val="Bullet List 2 (Bullets)"/>
    <w:basedOn w:val="Normal"/>
    <w:uiPriority w:val="99"/>
    <w:rsid w:val="003B7F6D"/>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character" w:styleId="Strong">
    <w:name w:val="Strong"/>
    <w:basedOn w:val="DefaultParagraphFont"/>
    <w:uiPriority w:val="22"/>
    <w:qFormat/>
    <w:rsid w:val="003B7F6D"/>
    <w:rPr>
      <w:b/>
      <w:bCs/>
    </w:rPr>
  </w:style>
  <w:style w:type="paragraph" w:styleId="BodyText">
    <w:name w:val="Body Text"/>
    <w:basedOn w:val="Normal"/>
    <w:link w:val="BodyTextChar"/>
    <w:unhideWhenUsed/>
    <w:rsid w:val="003B7F6D"/>
    <w:pPr>
      <w:spacing w:after="120"/>
    </w:pPr>
  </w:style>
  <w:style w:type="character" w:customStyle="1" w:styleId="BodyTextChar">
    <w:name w:val="Body Text Char"/>
    <w:basedOn w:val="DefaultParagraphFont"/>
    <w:link w:val="BodyText"/>
    <w:rsid w:val="003B7F6D"/>
  </w:style>
  <w:style w:type="paragraph" w:customStyle="1" w:styleId="Pa27">
    <w:name w:val="Pa27"/>
    <w:basedOn w:val="Normal"/>
    <w:next w:val="Normal"/>
    <w:uiPriority w:val="99"/>
    <w:rsid w:val="003B7F6D"/>
    <w:pPr>
      <w:autoSpaceDE w:val="0"/>
      <w:autoSpaceDN w:val="0"/>
      <w:adjustRightInd w:val="0"/>
      <w:spacing w:after="0" w:line="321" w:lineRule="atLeast"/>
    </w:pPr>
    <w:rPr>
      <w:rFonts w:ascii="HelveticaNeueLT Std Cn" w:hAnsi="HelveticaNeueLT Std Cn" w:cs="Times New Roman"/>
      <w:sz w:val="24"/>
      <w:szCs w:val="24"/>
    </w:rPr>
  </w:style>
  <w:style w:type="paragraph" w:customStyle="1" w:styleId="Pa6">
    <w:name w:val="Pa6"/>
    <w:basedOn w:val="Normal"/>
    <w:next w:val="Normal"/>
    <w:uiPriority w:val="99"/>
    <w:rsid w:val="003B7F6D"/>
    <w:pPr>
      <w:autoSpaceDE w:val="0"/>
      <w:autoSpaceDN w:val="0"/>
      <w:adjustRightInd w:val="0"/>
      <w:spacing w:after="0" w:line="221" w:lineRule="atLeast"/>
    </w:pPr>
    <w:rPr>
      <w:rFonts w:ascii="HelveticaNeueLT Std Lt" w:hAnsi="HelveticaNeueLT Std Lt" w:cs="Times New Roman"/>
      <w:sz w:val="24"/>
      <w:szCs w:val="24"/>
    </w:rPr>
  </w:style>
  <w:style w:type="paragraph" w:customStyle="1" w:styleId="Pa28">
    <w:name w:val="Pa28"/>
    <w:basedOn w:val="Normal"/>
    <w:next w:val="Normal"/>
    <w:uiPriority w:val="99"/>
    <w:rsid w:val="003B7F6D"/>
    <w:pPr>
      <w:autoSpaceDE w:val="0"/>
      <w:autoSpaceDN w:val="0"/>
      <w:adjustRightInd w:val="0"/>
      <w:spacing w:after="0" w:line="321" w:lineRule="atLeast"/>
    </w:pPr>
    <w:rPr>
      <w:rFonts w:ascii="HelveticaNeueLT Std Lt" w:hAnsi="HelveticaNeueLT Std Lt" w:cs="Times New Roman"/>
      <w:sz w:val="24"/>
      <w:szCs w:val="24"/>
    </w:rPr>
  </w:style>
  <w:style w:type="character" w:customStyle="1" w:styleId="A14">
    <w:name w:val="A14"/>
    <w:uiPriority w:val="99"/>
    <w:rsid w:val="003B7F6D"/>
    <w:rPr>
      <w:rFonts w:ascii="HelveticaNeueLT Std Cn" w:hAnsi="HelveticaNeueLT Std Cn" w:cs="HelveticaNeueLT Std Cn"/>
      <w:color w:val="000000"/>
      <w:sz w:val="32"/>
      <w:szCs w:val="32"/>
    </w:rPr>
  </w:style>
  <w:style w:type="paragraph" w:customStyle="1" w:styleId="BulletList1Bullets">
    <w:name w:val="Bullet List 1 (Bullets)"/>
    <w:basedOn w:val="Normal"/>
    <w:uiPriority w:val="99"/>
    <w:rsid w:val="003B7F6D"/>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customStyle="1" w:styleId="BulletList1FirstBullets">
    <w:name w:val="Bullet List 1 (First) (Bullets)"/>
    <w:basedOn w:val="BulletList1Bullets"/>
    <w:uiPriority w:val="99"/>
    <w:rsid w:val="003B7F6D"/>
    <w:pPr>
      <w:spacing w:after="0"/>
    </w:pPr>
  </w:style>
  <w:style w:type="paragraph" w:customStyle="1" w:styleId="Pa17">
    <w:name w:val="Pa17"/>
    <w:basedOn w:val="Normal"/>
    <w:next w:val="Normal"/>
    <w:uiPriority w:val="99"/>
    <w:rsid w:val="003B7F6D"/>
    <w:pPr>
      <w:autoSpaceDE w:val="0"/>
      <w:autoSpaceDN w:val="0"/>
      <w:adjustRightInd w:val="0"/>
      <w:spacing w:after="0" w:line="211" w:lineRule="atLeast"/>
    </w:pPr>
    <w:rPr>
      <w:rFonts w:ascii="Helvetica 45 Light" w:hAnsi="Helvetica 45 Light" w:cs="Times New Roman"/>
      <w:sz w:val="24"/>
      <w:szCs w:val="24"/>
    </w:rPr>
  </w:style>
  <w:style w:type="paragraph" w:customStyle="1" w:styleId="Pa8">
    <w:name w:val="Pa8"/>
    <w:basedOn w:val="Normal"/>
    <w:next w:val="Normal"/>
    <w:uiPriority w:val="99"/>
    <w:rsid w:val="003B7F6D"/>
    <w:pPr>
      <w:autoSpaceDE w:val="0"/>
      <w:autoSpaceDN w:val="0"/>
      <w:adjustRightInd w:val="0"/>
      <w:spacing w:after="0" w:line="211" w:lineRule="atLeast"/>
    </w:pPr>
    <w:rPr>
      <w:rFonts w:ascii="Helvetica 45 Light" w:hAnsi="Helvetica 45 Light" w:cs="Times New Roman"/>
      <w:sz w:val="24"/>
      <w:szCs w:val="24"/>
    </w:rPr>
  </w:style>
  <w:style w:type="paragraph" w:customStyle="1" w:styleId="Pa9">
    <w:name w:val="Pa9"/>
    <w:basedOn w:val="Normal"/>
    <w:next w:val="Normal"/>
    <w:uiPriority w:val="99"/>
    <w:rsid w:val="003B7F6D"/>
    <w:pPr>
      <w:autoSpaceDE w:val="0"/>
      <w:autoSpaceDN w:val="0"/>
      <w:adjustRightInd w:val="0"/>
      <w:spacing w:after="0" w:line="301" w:lineRule="atLeast"/>
    </w:pPr>
    <w:rPr>
      <w:rFonts w:ascii="Helvetica 45 Light" w:hAnsi="Helvetica 45 Light" w:cs="Times New Roman"/>
      <w:sz w:val="24"/>
      <w:szCs w:val="24"/>
    </w:rPr>
  </w:style>
  <w:style w:type="paragraph" w:customStyle="1" w:styleId="Pa13">
    <w:name w:val="Pa13"/>
    <w:basedOn w:val="Normal"/>
    <w:next w:val="Normal"/>
    <w:uiPriority w:val="99"/>
    <w:rsid w:val="00F32E48"/>
    <w:pPr>
      <w:autoSpaceDE w:val="0"/>
      <w:autoSpaceDN w:val="0"/>
      <w:adjustRightInd w:val="0"/>
      <w:spacing w:after="0" w:line="261" w:lineRule="atLeast"/>
    </w:pPr>
    <w:rPr>
      <w:rFonts w:ascii="Helvetica 45 Light" w:hAnsi="Helvetica 45 Light" w:cs="Times New Roman"/>
      <w:sz w:val="24"/>
      <w:szCs w:val="24"/>
    </w:rPr>
  </w:style>
  <w:style w:type="paragraph" w:customStyle="1" w:styleId="Pa3">
    <w:name w:val="Pa3"/>
    <w:basedOn w:val="Normal"/>
    <w:next w:val="Normal"/>
    <w:uiPriority w:val="99"/>
    <w:rsid w:val="00F32E48"/>
    <w:pPr>
      <w:autoSpaceDE w:val="0"/>
      <w:autoSpaceDN w:val="0"/>
      <w:adjustRightInd w:val="0"/>
      <w:spacing w:after="0" w:line="211" w:lineRule="atLeast"/>
    </w:pPr>
    <w:rPr>
      <w:rFonts w:ascii="Helvetica 45 Light" w:hAnsi="Helvetica 45 Light" w:cs="Times New Roman"/>
      <w:sz w:val="24"/>
      <w:szCs w:val="24"/>
    </w:rPr>
  </w:style>
  <w:style w:type="paragraph" w:customStyle="1" w:styleId="Heading3Headings">
    <w:name w:val="Heading 3 (Headings)"/>
    <w:basedOn w:val="Normal"/>
    <w:uiPriority w:val="99"/>
    <w:rsid w:val="001C0C86"/>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Headline">
    <w:name w:val="Headline"/>
    <w:basedOn w:val="Heading1"/>
    <w:link w:val="HeadlineChar"/>
    <w:rsid w:val="000E568A"/>
    <w:pPr>
      <w:tabs>
        <w:tab w:val="left" w:pos="748"/>
        <w:tab w:val="left" w:pos="2431"/>
      </w:tabs>
      <w:spacing w:before="0" w:line="640" w:lineRule="exact"/>
    </w:pPr>
    <w:rPr>
      <w:rFonts w:eastAsia="Times New Roman" w:cs="Arial"/>
      <w:b w:val="0"/>
      <w:bCs w:val="0"/>
      <w:color w:val="auto"/>
      <w:sz w:val="52"/>
      <w:szCs w:val="52"/>
      <w:lang w:eastAsia="en-US"/>
    </w:rPr>
  </w:style>
  <w:style w:type="character" w:customStyle="1" w:styleId="HeadlineChar">
    <w:name w:val="Headline Char"/>
    <w:basedOn w:val="DefaultParagraphFont"/>
    <w:link w:val="Headline"/>
    <w:locked/>
    <w:rsid w:val="000E568A"/>
    <w:rPr>
      <w:rFonts w:ascii="Helvetica" w:eastAsia="Times New Roman" w:hAnsi="Helvetica" w:cs="Arial"/>
      <w:sz w:val="52"/>
      <w:szCs w:val="52"/>
      <w:lang w:eastAsia="en-US"/>
    </w:rPr>
  </w:style>
  <w:style w:type="paragraph" w:customStyle="1" w:styleId="Default">
    <w:name w:val="Default"/>
    <w:rsid w:val="000C78D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a11">
    <w:name w:val="Pa11"/>
    <w:basedOn w:val="Default"/>
    <w:next w:val="Default"/>
    <w:uiPriority w:val="99"/>
    <w:rsid w:val="000C78DA"/>
    <w:pPr>
      <w:spacing w:line="221" w:lineRule="atLeast"/>
    </w:pPr>
    <w:rPr>
      <w:rFonts w:ascii="HelveticaNeueLT Std Lt Cn" w:hAnsi="HelveticaNeueLT Std Lt Cn" w:cstheme="minorBidi"/>
      <w:color w:val="auto"/>
    </w:rPr>
  </w:style>
  <w:style w:type="paragraph" w:customStyle="1" w:styleId="Pa10">
    <w:name w:val="Pa10"/>
    <w:basedOn w:val="Default"/>
    <w:next w:val="Default"/>
    <w:uiPriority w:val="99"/>
    <w:rsid w:val="00472D60"/>
    <w:pPr>
      <w:spacing w:line="401" w:lineRule="atLeast"/>
    </w:pPr>
    <w:rPr>
      <w:rFonts w:ascii="HelveticaNeueLT Std Lt Cn" w:hAnsi="HelveticaNeueLT Std Lt Cn" w:cstheme="minorBidi"/>
      <w:color w:val="auto"/>
    </w:rPr>
  </w:style>
  <w:style w:type="paragraph" w:customStyle="1" w:styleId="Pa12">
    <w:name w:val="Pa12"/>
    <w:basedOn w:val="Default"/>
    <w:next w:val="Default"/>
    <w:uiPriority w:val="99"/>
    <w:rsid w:val="00472D60"/>
    <w:pPr>
      <w:spacing w:line="221" w:lineRule="atLeast"/>
    </w:pPr>
    <w:rPr>
      <w:rFonts w:ascii="HelveticaNeueLT Std Lt Cn" w:hAnsi="HelveticaNeueLT Std Lt Cn" w:cstheme="minorBidi"/>
      <w:color w:val="auto"/>
    </w:rPr>
  </w:style>
  <w:style w:type="paragraph" w:customStyle="1" w:styleId="Pa24">
    <w:name w:val="Pa24"/>
    <w:basedOn w:val="Default"/>
    <w:next w:val="Default"/>
    <w:uiPriority w:val="99"/>
    <w:rsid w:val="00472D60"/>
    <w:pPr>
      <w:spacing w:line="221" w:lineRule="atLeast"/>
    </w:pPr>
    <w:rPr>
      <w:rFonts w:ascii="HelveticaNeueLT Std Lt Cn" w:hAnsi="HelveticaNeueLT Std Lt Cn" w:cstheme="minorBidi"/>
      <w:color w:val="auto"/>
    </w:rPr>
  </w:style>
  <w:style w:type="character" w:customStyle="1" w:styleId="ptbrand3">
    <w:name w:val="ptbrand3"/>
    <w:basedOn w:val="DefaultParagraphFont"/>
    <w:rsid w:val="00472D60"/>
  </w:style>
  <w:style w:type="character" w:customStyle="1" w:styleId="bylinepipe1">
    <w:name w:val="bylinepipe1"/>
    <w:basedOn w:val="DefaultParagraphFont"/>
    <w:rsid w:val="00472D60"/>
    <w:rPr>
      <w:color w:val="666666"/>
    </w:rPr>
  </w:style>
  <w:style w:type="character" w:customStyle="1" w:styleId="contributornametrigger">
    <w:name w:val="contributornametrigger"/>
    <w:basedOn w:val="DefaultParagraphFont"/>
    <w:rsid w:val="00472D60"/>
  </w:style>
  <w:style w:type="character" w:customStyle="1" w:styleId="a-size-large1">
    <w:name w:val="a-size-large1"/>
    <w:basedOn w:val="DefaultParagraphFont"/>
    <w:rsid w:val="00472D60"/>
    <w:rPr>
      <w:rFonts w:ascii="Arial" w:hAnsi="Arial" w:cs="Arial" w:hint="default"/>
    </w:rPr>
  </w:style>
  <w:style w:type="character" w:customStyle="1" w:styleId="author">
    <w:name w:val="author"/>
    <w:basedOn w:val="DefaultParagraphFont"/>
    <w:rsid w:val="00472D60"/>
  </w:style>
  <w:style w:type="character" w:customStyle="1" w:styleId="tgc">
    <w:name w:val="_tgc"/>
    <w:basedOn w:val="DefaultParagraphFont"/>
    <w:rsid w:val="00472D60"/>
  </w:style>
  <w:style w:type="character" w:styleId="Emphasis">
    <w:name w:val="Emphasis"/>
    <w:basedOn w:val="DefaultParagraphFont"/>
    <w:uiPriority w:val="20"/>
    <w:qFormat/>
    <w:rsid w:val="00472D60"/>
    <w:rPr>
      <w:b/>
      <w:bCs/>
      <w:i w:val="0"/>
      <w:iCs w:val="0"/>
    </w:rPr>
  </w:style>
  <w:style w:type="character" w:customStyle="1" w:styleId="st1">
    <w:name w:val="st1"/>
    <w:basedOn w:val="DefaultParagraphFont"/>
    <w:rsid w:val="00472D60"/>
  </w:style>
  <w:style w:type="paragraph" w:customStyle="1" w:styleId="Pa18">
    <w:name w:val="Pa18"/>
    <w:basedOn w:val="Default"/>
    <w:next w:val="Default"/>
    <w:uiPriority w:val="99"/>
    <w:rsid w:val="000C5353"/>
    <w:pPr>
      <w:spacing w:line="361" w:lineRule="atLeast"/>
    </w:pPr>
    <w:rPr>
      <w:rFonts w:cs="Times New Roman"/>
      <w:color w:val="auto"/>
    </w:rPr>
  </w:style>
  <w:style w:type="paragraph" w:customStyle="1" w:styleId="ActivityHeading">
    <w:name w:val="Activity Heading"/>
    <w:basedOn w:val="Heading1"/>
    <w:rsid w:val="00DD5633"/>
    <w:pPr>
      <w:tabs>
        <w:tab w:val="left" w:pos="748"/>
        <w:tab w:val="left" w:pos="2431"/>
      </w:tabs>
      <w:spacing w:before="0" w:after="320" w:line="400" w:lineRule="exact"/>
      <w:jc w:val="both"/>
    </w:pPr>
    <w:rPr>
      <w:rFonts w:eastAsia="Times New Roman" w:cs="Arial"/>
      <w:bCs w:val="0"/>
      <w:color w:val="auto"/>
      <w:sz w:val="36"/>
      <w:szCs w:val="36"/>
      <w:lang w:eastAsia="en-US"/>
    </w:rPr>
  </w:style>
  <w:style w:type="character" w:styleId="HTMLCite">
    <w:name w:val="HTML Cite"/>
    <w:basedOn w:val="DefaultParagraphFont"/>
    <w:uiPriority w:val="99"/>
    <w:semiHidden/>
    <w:unhideWhenUsed/>
    <w:rsid w:val="007C5A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966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7.jpeg"/><Relationship Id="rId299" Type="http://schemas.openxmlformats.org/officeDocument/2006/relationships/header" Target="header37.xml"/><Relationship Id="rId303" Type="http://schemas.openxmlformats.org/officeDocument/2006/relationships/glossaryDocument" Target="glossary/document.xml"/><Relationship Id="rId21" Type="http://schemas.openxmlformats.org/officeDocument/2006/relationships/image" Target="media/image7.png"/><Relationship Id="rId42" Type="http://schemas.openxmlformats.org/officeDocument/2006/relationships/footer" Target="footer6.xml"/><Relationship Id="rId63" Type="http://schemas.openxmlformats.org/officeDocument/2006/relationships/image" Target="media/image20.jpeg"/><Relationship Id="rId84" Type="http://schemas.openxmlformats.org/officeDocument/2006/relationships/hyperlink" Target="http://www.budpar.go.id" TargetMode="External"/><Relationship Id="rId138" Type="http://schemas.openxmlformats.org/officeDocument/2006/relationships/image" Target="media/image60.jpeg"/><Relationship Id="rId159" Type="http://schemas.openxmlformats.org/officeDocument/2006/relationships/image" Target="media/image81.jpeg"/><Relationship Id="rId170" Type="http://schemas.openxmlformats.org/officeDocument/2006/relationships/header" Target="header19.xml"/><Relationship Id="rId191" Type="http://schemas.openxmlformats.org/officeDocument/2006/relationships/footer" Target="footer13.xml"/><Relationship Id="rId205" Type="http://schemas.openxmlformats.org/officeDocument/2006/relationships/image" Target="media/image114.jpeg"/><Relationship Id="rId226" Type="http://schemas.openxmlformats.org/officeDocument/2006/relationships/image" Target="media/image135.jpeg"/><Relationship Id="rId247" Type="http://schemas.openxmlformats.org/officeDocument/2006/relationships/hyperlink" Target="http://www.virtualtourist.com" TargetMode="External"/><Relationship Id="rId107" Type="http://schemas.openxmlformats.org/officeDocument/2006/relationships/image" Target="media/image32.jpeg"/><Relationship Id="rId268" Type="http://schemas.openxmlformats.org/officeDocument/2006/relationships/image" Target="media/image170.jpeg"/><Relationship Id="rId289" Type="http://schemas.openxmlformats.org/officeDocument/2006/relationships/hyperlink" Target="http://www.amazon.com/Tourism-Concepts-Practices-John-Walker/dp/0138142459/ref=sr_1_4?s=books&amp;ie=UTF8&amp;qid=1326289869&amp;sr=1-4" TargetMode="External"/><Relationship Id="rId11" Type="http://schemas.openxmlformats.org/officeDocument/2006/relationships/image" Target="media/image3.jpeg"/><Relationship Id="rId32" Type="http://schemas.openxmlformats.org/officeDocument/2006/relationships/header" Target="header3.xml"/><Relationship Id="rId53" Type="http://schemas.openxmlformats.org/officeDocument/2006/relationships/hyperlink" Target="http://en.wikipedia.org/wiki/Alphabet" TargetMode="External"/><Relationship Id="rId74" Type="http://schemas.openxmlformats.org/officeDocument/2006/relationships/hyperlink" Target="http://www.harveyworld.com" TargetMode="External"/><Relationship Id="rId128" Type="http://schemas.openxmlformats.org/officeDocument/2006/relationships/image" Target="media/image50.jpeg"/><Relationship Id="rId149" Type="http://schemas.openxmlformats.org/officeDocument/2006/relationships/image" Target="media/image71.jpeg"/><Relationship Id="rId5" Type="http://schemas.openxmlformats.org/officeDocument/2006/relationships/settings" Target="settings.xml"/><Relationship Id="rId95" Type="http://schemas.openxmlformats.org/officeDocument/2006/relationships/hyperlink" Target="http://www.myanmars.net/mtt" TargetMode="External"/><Relationship Id="rId160" Type="http://schemas.openxmlformats.org/officeDocument/2006/relationships/image" Target="media/image82.jpeg"/><Relationship Id="rId181" Type="http://schemas.openxmlformats.org/officeDocument/2006/relationships/image" Target="media/image95.jpeg"/><Relationship Id="rId216" Type="http://schemas.openxmlformats.org/officeDocument/2006/relationships/image" Target="media/image125.jpeg"/><Relationship Id="rId237" Type="http://schemas.openxmlformats.org/officeDocument/2006/relationships/image" Target="media/image144.jpeg"/><Relationship Id="rId258" Type="http://schemas.openxmlformats.org/officeDocument/2006/relationships/image" Target="media/image160.jpeg"/><Relationship Id="rId279" Type="http://schemas.openxmlformats.org/officeDocument/2006/relationships/image" Target="media/image179.jpeg"/><Relationship Id="rId22" Type="http://schemas.openxmlformats.org/officeDocument/2006/relationships/image" Target="media/image8.png"/><Relationship Id="rId43" Type="http://schemas.openxmlformats.org/officeDocument/2006/relationships/footer" Target="footer7.xml"/><Relationship Id="rId64" Type="http://schemas.openxmlformats.org/officeDocument/2006/relationships/image" Target="media/image21.jpeg"/><Relationship Id="rId118" Type="http://schemas.openxmlformats.org/officeDocument/2006/relationships/image" Target="media/image38.jpeg"/><Relationship Id="rId139" Type="http://schemas.openxmlformats.org/officeDocument/2006/relationships/image" Target="media/image61.jpeg"/><Relationship Id="rId290" Type="http://schemas.openxmlformats.org/officeDocument/2006/relationships/header" Target="header30.xml"/><Relationship Id="rId304" Type="http://schemas.openxmlformats.org/officeDocument/2006/relationships/theme" Target="theme/theme1.xml"/><Relationship Id="rId85" Type="http://schemas.openxmlformats.org/officeDocument/2006/relationships/hyperlink" Target="http://www.my-indonesia.info" TargetMode="External"/><Relationship Id="rId150" Type="http://schemas.openxmlformats.org/officeDocument/2006/relationships/image" Target="media/image72.jpeg"/><Relationship Id="rId171" Type="http://schemas.openxmlformats.org/officeDocument/2006/relationships/image" Target="media/image89.jpeg"/><Relationship Id="rId192" Type="http://schemas.openxmlformats.org/officeDocument/2006/relationships/image" Target="media/image101.jpeg"/><Relationship Id="rId206" Type="http://schemas.openxmlformats.org/officeDocument/2006/relationships/image" Target="media/image115.jpeg"/><Relationship Id="rId227" Type="http://schemas.openxmlformats.org/officeDocument/2006/relationships/image" Target="media/image136.jpeg"/><Relationship Id="rId248" Type="http://schemas.openxmlformats.org/officeDocument/2006/relationships/hyperlink" Target="http://www.fodors.com" TargetMode="External"/><Relationship Id="rId269" Type="http://schemas.openxmlformats.org/officeDocument/2006/relationships/image" Target="media/image171.jpeg"/><Relationship Id="rId12" Type="http://schemas.openxmlformats.org/officeDocument/2006/relationships/image" Target="media/image4.jpeg"/><Relationship Id="rId33" Type="http://schemas.openxmlformats.org/officeDocument/2006/relationships/footer" Target="footer3.xml"/><Relationship Id="rId108" Type="http://schemas.openxmlformats.org/officeDocument/2006/relationships/hyperlink" Target="http://en.wikipedia.org/wiki/Merlion" TargetMode="External"/><Relationship Id="rId129" Type="http://schemas.openxmlformats.org/officeDocument/2006/relationships/image" Target="media/image51.jpeg"/><Relationship Id="rId280" Type="http://schemas.openxmlformats.org/officeDocument/2006/relationships/image" Target="media/image180.wmf"/><Relationship Id="rId54" Type="http://schemas.openxmlformats.org/officeDocument/2006/relationships/header" Target="header14.xml"/><Relationship Id="rId75" Type="http://schemas.openxmlformats.org/officeDocument/2006/relationships/hyperlink" Target="http://www.flightcentre.com" TargetMode="External"/><Relationship Id="rId96" Type="http://schemas.openxmlformats.org/officeDocument/2006/relationships/hyperlink" Target="http://www.myanmartourismboard.com/" TargetMode="External"/><Relationship Id="rId140" Type="http://schemas.openxmlformats.org/officeDocument/2006/relationships/image" Target="media/image62.jpeg"/><Relationship Id="rId161" Type="http://schemas.openxmlformats.org/officeDocument/2006/relationships/image" Target="media/image83.jpeg"/><Relationship Id="rId182" Type="http://schemas.openxmlformats.org/officeDocument/2006/relationships/image" Target="media/image96.jpeg"/><Relationship Id="rId217" Type="http://schemas.openxmlformats.org/officeDocument/2006/relationships/image" Target="media/image126.jpeg"/><Relationship Id="rId6" Type="http://schemas.openxmlformats.org/officeDocument/2006/relationships/webSettings" Target="webSettings.xml"/><Relationship Id="rId238" Type="http://schemas.openxmlformats.org/officeDocument/2006/relationships/image" Target="media/image145.jpeg"/><Relationship Id="rId259" Type="http://schemas.openxmlformats.org/officeDocument/2006/relationships/image" Target="media/image161.jpeg"/><Relationship Id="rId23" Type="http://schemas.openxmlformats.org/officeDocument/2006/relationships/image" Target="media/image9.gif"/><Relationship Id="rId119" Type="http://schemas.openxmlformats.org/officeDocument/2006/relationships/image" Target="media/image39.jpeg"/><Relationship Id="rId270" Type="http://schemas.openxmlformats.org/officeDocument/2006/relationships/image" Target="media/image172.jpeg"/><Relationship Id="rId291" Type="http://schemas.openxmlformats.org/officeDocument/2006/relationships/header" Target="header31.xml"/><Relationship Id="rId44" Type="http://schemas.openxmlformats.org/officeDocument/2006/relationships/header" Target="header8.xml"/><Relationship Id="rId65" Type="http://schemas.openxmlformats.org/officeDocument/2006/relationships/image" Target="media/image22.jpeg"/><Relationship Id="rId86" Type="http://schemas.openxmlformats.org/officeDocument/2006/relationships/hyperlink" Target="http://www.tourismlaos.gov.la/" TargetMode="External"/><Relationship Id="rId130" Type="http://schemas.openxmlformats.org/officeDocument/2006/relationships/image" Target="media/image52.jpeg"/><Relationship Id="rId151" Type="http://schemas.openxmlformats.org/officeDocument/2006/relationships/image" Target="media/image73.jpeg"/><Relationship Id="rId172" Type="http://schemas.openxmlformats.org/officeDocument/2006/relationships/header" Target="header20.xml"/><Relationship Id="rId193" Type="http://schemas.openxmlformats.org/officeDocument/2006/relationships/image" Target="media/image102.jpeg"/><Relationship Id="rId207" Type="http://schemas.openxmlformats.org/officeDocument/2006/relationships/image" Target="media/image116.jpeg"/><Relationship Id="rId228" Type="http://schemas.openxmlformats.org/officeDocument/2006/relationships/image" Target="media/image137.jpeg"/><Relationship Id="rId249" Type="http://schemas.openxmlformats.org/officeDocument/2006/relationships/hyperlink" Target="http://www.raveable.com" TargetMode="External"/><Relationship Id="rId13" Type="http://schemas.openxmlformats.org/officeDocument/2006/relationships/image" Target="media/image5.jpeg"/><Relationship Id="rId109" Type="http://schemas.openxmlformats.org/officeDocument/2006/relationships/hyperlink" Target="http://en.wikipedia.org/wiki/Sentosa" TargetMode="External"/><Relationship Id="rId260" Type="http://schemas.openxmlformats.org/officeDocument/2006/relationships/image" Target="media/image162.jpeg"/><Relationship Id="rId281" Type="http://schemas.openxmlformats.org/officeDocument/2006/relationships/header" Target="header28.xml"/><Relationship Id="rId34" Type="http://schemas.openxmlformats.org/officeDocument/2006/relationships/hyperlink" Target="http://www.asean.org" TargetMode="External"/><Relationship Id="rId55" Type="http://schemas.openxmlformats.org/officeDocument/2006/relationships/header" Target="header15.xml"/><Relationship Id="rId76" Type="http://schemas.openxmlformats.org/officeDocument/2006/relationships/hyperlink" Target="http://www.statravel.com" TargetMode="External"/><Relationship Id="rId97" Type="http://schemas.openxmlformats.org/officeDocument/2006/relationships/image" Target="media/image30.jpeg"/><Relationship Id="rId120" Type="http://schemas.openxmlformats.org/officeDocument/2006/relationships/image" Target="media/image40.jpeg"/><Relationship Id="rId141" Type="http://schemas.openxmlformats.org/officeDocument/2006/relationships/image" Target="media/image63.jpeg"/><Relationship Id="rId7" Type="http://schemas.openxmlformats.org/officeDocument/2006/relationships/footnotes" Target="footnotes.xml"/><Relationship Id="rId162" Type="http://schemas.openxmlformats.org/officeDocument/2006/relationships/image" Target="media/image84.jpeg"/><Relationship Id="rId183" Type="http://schemas.openxmlformats.org/officeDocument/2006/relationships/image" Target="media/image97.jpeg"/><Relationship Id="rId218" Type="http://schemas.openxmlformats.org/officeDocument/2006/relationships/image" Target="media/image127.jpeg"/><Relationship Id="rId239" Type="http://schemas.openxmlformats.org/officeDocument/2006/relationships/image" Target="media/image146.jpeg"/><Relationship Id="rId2" Type="http://schemas.openxmlformats.org/officeDocument/2006/relationships/numbering" Target="numbering.xml"/><Relationship Id="rId29" Type="http://schemas.openxmlformats.org/officeDocument/2006/relationships/header" Target="header2.xml"/><Relationship Id="rId250" Type="http://schemas.openxmlformats.org/officeDocument/2006/relationships/image" Target="media/image152.jpeg"/><Relationship Id="rId255" Type="http://schemas.openxmlformats.org/officeDocument/2006/relationships/image" Target="media/image157.jpeg"/><Relationship Id="rId271" Type="http://schemas.openxmlformats.org/officeDocument/2006/relationships/image" Target="media/image173.jpeg"/><Relationship Id="rId276" Type="http://schemas.openxmlformats.org/officeDocument/2006/relationships/image" Target="media/image178.jpeg"/><Relationship Id="rId292" Type="http://schemas.openxmlformats.org/officeDocument/2006/relationships/header" Target="header32.xml"/><Relationship Id="rId297" Type="http://schemas.openxmlformats.org/officeDocument/2006/relationships/image" Target="media/image182.png"/><Relationship Id="rId24" Type="http://schemas.openxmlformats.org/officeDocument/2006/relationships/image" Target="media/image16.png"/><Relationship Id="rId40" Type="http://schemas.openxmlformats.org/officeDocument/2006/relationships/header" Target="header6.xml"/><Relationship Id="rId45" Type="http://schemas.openxmlformats.org/officeDocument/2006/relationships/header" Target="header9.xml"/><Relationship Id="rId66" Type="http://schemas.openxmlformats.org/officeDocument/2006/relationships/image" Target="media/image23.jpeg"/><Relationship Id="rId87" Type="http://schemas.openxmlformats.org/officeDocument/2006/relationships/image" Target="media/image29.jpeg"/><Relationship Id="rId110" Type="http://schemas.openxmlformats.org/officeDocument/2006/relationships/hyperlink" Target="http://www.tourismthailand.org/about-thailand/" TargetMode="External"/><Relationship Id="rId115" Type="http://schemas.openxmlformats.org/officeDocument/2006/relationships/image" Target="media/image44.jpeg"/><Relationship Id="rId131" Type="http://schemas.openxmlformats.org/officeDocument/2006/relationships/image" Target="media/image53.jpeg"/><Relationship Id="rId136" Type="http://schemas.openxmlformats.org/officeDocument/2006/relationships/image" Target="media/image58.jpeg"/><Relationship Id="rId157" Type="http://schemas.openxmlformats.org/officeDocument/2006/relationships/image" Target="media/image79.jpeg"/><Relationship Id="rId178" Type="http://schemas.openxmlformats.org/officeDocument/2006/relationships/image" Target="media/image92.jpeg"/><Relationship Id="rId301" Type="http://schemas.openxmlformats.org/officeDocument/2006/relationships/footer" Target="footer15.xml"/><Relationship Id="rId61" Type="http://schemas.openxmlformats.org/officeDocument/2006/relationships/image" Target="media/image18.jpeg"/><Relationship Id="rId82" Type="http://schemas.openxmlformats.org/officeDocument/2006/relationships/hyperlink" Target="mailto:dgpro@camnet.com.kh" TargetMode="External"/><Relationship Id="rId152" Type="http://schemas.openxmlformats.org/officeDocument/2006/relationships/image" Target="media/image74.jpeg"/><Relationship Id="rId173" Type="http://schemas.openxmlformats.org/officeDocument/2006/relationships/header" Target="header21.xml"/><Relationship Id="rId194" Type="http://schemas.openxmlformats.org/officeDocument/2006/relationships/image" Target="media/image103.jpeg"/><Relationship Id="rId199" Type="http://schemas.openxmlformats.org/officeDocument/2006/relationships/image" Target="media/image108.jpeg"/><Relationship Id="rId203" Type="http://schemas.openxmlformats.org/officeDocument/2006/relationships/image" Target="media/image112.jpeg"/><Relationship Id="rId208" Type="http://schemas.openxmlformats.org/officeDocument/2006/relationships/image" Target="media/image117.jpeg"/><Relationship Id="rId229" Type="http://schemas.openxmlformats.org/officeDocument/2006/relationships/image" Target="media/image138.jpeg"/><Relationship Id="rId19" Type="http://schemas.openxmlformats.org/officeDocument/2006/relationships/image" Target="media/image11.jpeg"/><Relationship Id="rId224" Type="http://schemas.openxmlformats.org/officeDocument/2006/relationships/image" Target="media/image133.jpeg"/><Relationship Id="rId240" Type="http://schemas.openxmlformats.org/officeDocument/2006/relationships/image" Target="media/image147.jpeg"/><Relationship Id="rId245" Type="http://schemas.openxmlformats.org/officeDocument/2006/relationships/hyperlink" Target="http://www.tripadvisor.com" TargetMode="External"/><Relationship Id="rId261" Type="http://schemas.openxmlformats.org/officeDocument/2006/relationships/image" Target="media/image163.jpeg"/><Relationship Id="rId266" Type="http://schemas.openxmlformats.org/officeDocument/2006/relationships/image" Target="media/image168.jpeg"/><Relationship Id="rId287" Type="http://schemas.openxmlformats.org/officeDocument/2006/relationships/hyperlink" Target="http://www.amazon.com/Jennie-Germann-Molz/e/B005OSBMGO/ref=ntt_athr_dp_pel_1" TargetMode="External"/><Relationship Id="rId14" Type="http://schemas.openxmlformats.org/officeDocument/2006/relationships/image" Target="media/image6.jpeg"/><Relationship Id="rId30" Type="http://schemas.openxmlformats.org/officeDocument/2006/relationships/footer" Target="footer1.xml"/><Relationship Id="rId35" Type="http://schemas.openxmlformats.org/officeDocument/2006/relationships/hyperlink" Target="http://creativecommons.org/licenses/by/2.0/deed.en" TargetMode="External"/><Relationship Id="rId56" Type="http://schemas.openxmlformats.org/officeDocument/2006/relationships/image" Target="media/image13.jpeg"/><Relationship Id="rId77" Type="http://schemas.openxmlformats.org/officeDocument/2006/relationships/image" Target="media/image26.jpeg"/><Relationship Id="rId100" Type="http://schemas.openxmlformats.org/officeDocument/2006/relationships/hyperlink" Target="http://www.wowphilippines.com.ph/" TargetMode="External"/><Relationship Id="rId105" Type="http://schemas.openxmlformats.org/officeDocument/2006/relationships/hyperlink" Target="mailto:binhvnat@hn.vnn.vn" TargetMode="External"/><Relationship Id="rId126" Type="http://schemas.openxmlformats.org/officeDocument/2006/relationships/image" Target="media/image48.jpeg"/><Relationship Id="rId147" Type="http://schemas.openxmlformats.org/officeDocument/2006/relationships/image" Target="media/image69.jpeg"/><Relationship Id="rId168" Type="http://schemas.openxmlformats.org/officeDocument/2006/relationships/image" Target="media/image88.jpeg"/><Relationship Id="rId282" Type="http://schemas.openxmlformats.org/officeDocument/2006/relationships/header" Target="header29.xml"/><Relationship Id="rId8" Type="http://schemas.openxmlformats.org/officeDocument/2006/relationships/endnotes" Target="endnotes.xml"/><Relationship Id="rId51" Type="http://schemas.openxmlformats.org/officeDocument/2006/relationships/header" Target="header13.xml"/><Relationship Id="rId72" Type="http://schemas.openxmlformats.org/officeDocument/2006/relationships/hyperlink" Target="http://www.creativeholidays.com" TargetMode="External"/><Relationship Id="rId93" Type="http://schemas.openxmlformats.org/officeDocument/2006/relationships/hyperlink" Target="http://www.hotel-tourism.gov.mm" TargetMode="External"/><Relationship Id="rId98" Type="http://schemas.openxmlformats.org/officeDocument/2006/relationships/image" Target="media/image31.jpeg"/><Relationship Id="rId121" Type="http://schemas.openxmlformats.org/officeDocument/2006/relationships/image" Target="media/image41.jpeg"/><Relationship Id="rId142" Type="http://schemas.openxmlformats.org/officeDocument/2006/relationships/image" Target="media/image64.jpeg"/><Relationship Id="rId163" Type="http://schemas.openxmlformats.org/officeDocument/2006/relationships/image" Target="media/image85.jpeg"/><Relationship Id="rId184" Type="http://schemas.openxmlformats.org/officeDocument/2006/relationships/image" Target="media/image98.jpeg"/><Relationship Id="rId189" Type="http://schemas.openxmlformats.org/officeDocument/2006/relationships/header" Target="header23.xml"/><Relationship Id="rId219" Type="http://schemas.openxmlformats.org/officeDocument/2006/relationships/image" Target="media/image128.jpeg"/><Relationship Id="rId3" Type="http://schemas.openxmlformats.org/officeDocument/2006/relationships/styles" Target="styles.xml"/><Relationship Id="rId214" Type="http://schemas.openxmlformats.org/officeDocument/2006/relationships/image" Target="media/image123.jpeg"/><Relationship Id="rId230" Type="http://schemas.openxmlformats.org/officeDocument/2006/relationships/image" Target="media/image139.jpeg"/><Relationship Id="rId235" Type="http://schemas.openxmlformats.org/officeDocument/2006/relationships/image" Target="media/image142.jpeg"/><Relationship Id="rId251" Type="http://schemas.openxmlformats.org/officeDocument/2006/relationships/image" Target="media/image153.jpeg"/><Relationship Id="rId256" Type="http://schemas.openxmlformats.org/officeDocument/2006/relationships/image" Target="media/image158.jpeg"/><Relationship Id="rId277" Type="http://schemas.openxmlformats.org/officeDocument/2006/relationships/header" Target="header26.xml"/><Relationship Id="rId298" Type="http://schemas.openxmlformats.org/officeDocument/2006/relationships/header" Target="header36.xml"/><Relationship Id="rId25" Type="http://schemas.openxmlformats.org/officeDocument/2006/relationships/image" Target="media/image17.png"/><Relationship Id="rId46" Type="http://schemas.openxmlformats.org/officeDocument/2006/relationships/footer" Target="footer8.xml"/><Relationship Id="rId67" Type="http://schemas.openxmlformats.org/officeDocument/2006/relationships/hyperlink" Target="http://www.trafalgartours.com" TargetMode="External"/><Relationship Id="rId116" Type="http://schemas.openxmlformats.org/officeDocument/2006/relationships/image" Target="media/image45.jpeg"/><Relationship Id="rId137" Type="http://schemas.openxmlformats.org/officeDocument/2006/relationships/image" Target="media/image59.jpeg"/><Relationship Id="rId158" Type="http://schemas.openxmlformats.org/officeDocument/2006/relationships/image" Target="media/image80.jpeg"/><Relationship Id="rId272" Type="http://schemas.openxmlformats.org/officeDocument/2006/relationships/image" Target="media/image174.jpeg"/><Relationship Id="rId293" Type="http://schemas.openxmlformats.org/officeDocument/2006/relationships/header" Target="header33.xml"/><Relationship Id="rId302"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header" Target="header7.xml"/><Relationship Id="rId62" Type="http://schemas.openxmlformats.org/officeDocument/2006/relationships/image" Target="media/image19.jpeg"/><Relationship Id="rId83" Type="http://schemas.openxmlformats.org/officeDocument/2006/relationships/hyperlink" Target="http://www.tourismcambodia.com/" TargetMode="External"/><Relationship Id="rId88" Type="http://schemas.openxmlformats.org/officeDocument/2006/relationships/hyperlink" Target="mailto:tourism@tourism.gov.my" TargetMode="External"/><Relationship Id="rId111" Type="http://schemas.openxmlformats.org/officeDocument/2006/relationships/image" Target="media/image33.jpeg"/><Relationship Id="rId132" Type="http://schemas.openxmlformats.org/officeDocument/2006/relationships/image" Target="media/image54.jpeg"/><Relationship Id="rId153" Type="http://schemas.openxmlformats.org/officeDocument/2006/relationships/image" Target="media/image75.jpeg"/><Relationship Id="rId174" Type="http://schemas.openxmlformats.org/officeDocument/2006/relationships/footer" Target="footer10.xml"/><Relationship Id="rId179" Type="http://schemas.openxmlformats.org/officeDocument/2006/relationships/image" Target="media/image93.jpeg"/><Relationship Id="rId195" Type="http://schemas.openxmlformats.org/officeDocument/2006/relationships/image" Target="media/image104.jpeg"/><Relationship Id="rId209" Type="http://schemas.openxmlformats.org/officeDocument/2006/relationships/image" Target="media/image118.jpeg"/><Relationship Id="rId190" Type="http://schemas.openxmlformats.org/officeDocument/2006/relationships/footer" Target="footer12.xml"/><Relationship Id="rId204" Type="http://schemas.openxmlformats.org/officeDocument/2006/relationships/image" Target="media/image113.jpeg"/><Relationship Id="rId220" Type="http://schemas.openxmlformats.org/officeDocument/2006/relationships/image" Target="media/image129.jpeg"/><Relationship Id="rId225" Type="http://schemas.openxmlformats.org/officeDocument/2006/relationships/image" Target="media/image134.jpeg"/><Relationship Id="rId241" Type="http://schemas.openxmlformats.org/officeDocument/2006/relationships/image" Target="media/image148.jpeg"/><Relationship Id="rId246" Type="http://schemas.openxmlformats.org/officeDocument/2006/relationships/hyperlink" Target="http://www.oyster.com" TargetMode="External"/><Relationship Id="rId267" Type="http://schemas.openxmlformats.org/officeDocument/2006/relationships/image" Target="media/image169.jpeg"/><Relationship Id="rId288" Type="http://schemas.openxmlformats.org/officeDocument/2006/relationships/hyperlink" Target="http://www.amazon.com/John-R.-Walker/e/B001KDZ1QY/ref=sr_ntt_srch_lnk_4?qid=1326289869&amp;sr=1-4" TargetMode="External"/><Relationship Id="rId15" Type="http://schemas.openxmlformats.org/officeDocument/2006/relationships/image" Target="media/image7.jpeg"/><Relationship Id="rId36" Type="http://schemas.openxmlformats.org/officeDocument/2006/relationships/header" Target="header4.xml"/><Relationship Id="rId57" Type="http://schemas.openxmlformats.org/officeDocument/2006/relationships/image" Target="media/image14.jpeg"/><Relationship Id="rId106" Type="http://schemas.openxmlformats.org/officeDocument/2006/relationships/hyperlink" Target="http://www.vietnamtourism.com" TargetMode="External"/><Relationship Id="rId127" Type="http://schemas.openxmlformats.org/officeDocument/2006/relationships/image" Target="media/image49.jpeg"/><Relationship Id="rId262" Type="http://schemas.openxmlformats.org/officeDocument/2006/relationships/image" Target="media/image164.jpeg"/><Relationship Id="rId283" Type="http://schemas.openxmlformats.org/officeDocument/2006/relationships/hyperlink" Target="http://www.amazon.com/Dimitrios-Buhalis/e/B001H6WNNS/ref=ntt_athr_dp_pel_1" TargetMode="External"/><Relationship Id="rId10" Type="http://schemas.openxmlformats.org/officeDocument/2006/relationships/image" Target="media/image2.jpeg"/><Relationship Id="rId31" Type="http://schemas.openxmlformats.org/officeDocument/2006/relationships/footer" Target="footer2.xml"/><Relationship Id="rId52" Type="http://schemas.openxmlformats.org/officeDocument/2006/relationships/hyperlink" Target="http://dictionary.reference.com/browse/goal" TargetMode="External"/><Relationship Id="rId73" Type="http://schemas.openxmlformats.org/officeDocument/2006/relationships/image" Target="media/image25.jpeg"/><Relationship Id="rId78" Type="http://schemas.openxmlformats.org/officeDocument/2006/relationships/image" Target="media/image27.jpeg"/><Relationship Id="rId94" Type="http://schemas.openxmlformats.org/officeDocument/2006/relationships/hyperlink" Target="http://www.myanmar.com/Ministry/Hotel-Tour" TargetMode="External"/><Relationship Id="rId99" Type="http://schemas.openxmlformats.org/officeDocument/2006/relationships/hyperlink" Target="mailto:deptour@info.com.ph" TargetMode="External"/><Relationship Id="rId101" Type="http://schemas.openxmlformats.org/officeDocument/2006/relationships/hyperlink" Target="mailto:stb_sog@stb.gov.sg" TargetMode="External"/><Relationship Id="rId122" Type="http://schemas.openxmlformats.org/officeDocument/2006/relationships/image" Target="media/image42.jpeg"/><Relationship Id="rId143" Type="http://schemas.openxmlformats.org/officeDocument/2006/relationships/image" Target="media/image65.jpeg"/><Relationship Id="rId148" Type="http://schemas.openxmlformats.org/officeDocument/2006/relationships/image" Target="media/image70.jpeg"/><Relationship Id="rId164" Type="http://schemas.openxmlformats.org/officeDocument/2006/relationships/image" Target="media/image86.jpeg"/><Relationship Id="rId169" Type="http://schemas.openxmlformats.org/officeDocument/2006/relationships/header" Target="header18.xml"/><Relationship Id="rId185" Type="http://schemas.openxmlformats.org/officeDocument/2006/relationships/hyperlink" Target="http://en.wikipedia.org/wiki/Worldspan" TargetMode="External"/><Relationship Id="rId4" Type="http://schemas.microsoft.com/office/2007/relationships/stylesWithEffects" Target="stylesWithEffects.xml"/><Relationship Id="rId9" Type="http://schemas.openxmlformats.org/officeDocument/2006/relationships/image" Target="media/image1.jpeg"/><Relationship Id="rId180" Type="http://schemas.openxmlformats.org/officeDocument/2006/relationships/image" Target="media/image94.jpeg"/><Relationship Id="rId210" Type="http://schemas.openxmlformats.org/officeDocument/2006/relationships/image" Target="media/image119.jpeg"/><Relationship Id="rId215" Type="http://schemas.openxmlformats.org/officeDocument/2006/relationships/image" Target="media/image124.jpeg"/><Relationship Id="rId236" Type="http://schemas.openxmlformats.org/officeDocument/2006/relationships/image" Target="media/image143.jpeg"/><Relationship Id="rId257" Type="http://schemas.openxmlformats.org/officeDocument/2006/relationships/image" Target="media/image159.jpeg"/><Relationship Id="rId278" Type="http://schemas.openxmlformats.org/officeDocument/2006/relationships/header" Target="header27.xml"/><Relationship Id="rId26" Type="http://schemas.openxmlformats.org/officeDocument/2006/relationships/image" Target="media/image18.gif"/><Relationship Id="rId231" Type="http://schemas.openxmlformats.org/officeDocument/2006/relationships/image" Target="media/image140.jpeg"/><Relationship Id="rId252" Type="http://schemas.openxmlformats.org/officeDocument/2006/relationships/image" Target="media/image154.jpeg"/><Relationship Id="rId273" Type="http://schemas.openxmlformats.org/officeDocument/2006/relationships/image" Target="media/image175.jpeg"/><Relationship Id="rId294" Type="http://schemas.openxmlformats.org/officeDocument/2006/relationships/header" Target="header34.xml"/><Relationship Id="rId47" Type="http://schemas.openxmlformats.org/officeDocument/2006/relationships/footer" Target="footer9.xml"/><Relationship Id="rId68" Type="http://schemas.openxmlformats.org/officeDocument/2006/relationships/hyperlink" Target="http://www.contiki.com" TargetMode="External"/><Relationship Id="rId89" Type="http://schemas.openxmlformats.org/officeDocument/2006/relationships/hyperlink" Target="http://www.tourism.gov.my" TargetMode="External"/><Relationship Id="rId112" Type="http://schemas.openxmlformats.org/officeDocument/2006/relationships/image" Target="media/image34.jpeg"/><Relationship Id="rId133" Type="http://schemas.openxmlformats.org/officeDocument/2006/relationships/image" Target="media/image55.jpeg"/><Relationship Id="rId154" Type="http://schemas.openxmlformats.org/officeDocument/2006/relationships/image" Target="media/image76.jpeg"/><Relationship Id="rId175" Type="http://schemas.openxmlformats.org/officeDocument/2006/relationships/footer" Target="footer11.xml"/><Relationship Id="rId196" Type="http://schemas.openxmlformats.org/officeDocument/2006/relationships/image" Target="media/image105.jpeg"/><Relationship Id="rId200" Type="http://schemas.openxmlformats.org/officeDocument/2006/relationships/image" Target="media/image109.jpeg"/><Relationship Id="rId16" Type="http://schemas.openxmlformats.org/officeDocument/2006/relationships/image" Target="media/image8.jpeg"/><Relationship Id="rId221" Type="http://schemas.openxmlformats.org/officeDocument/2006/relationships/image" Target="media/image130.jpeg"/><Relationship Id="rId242" Type="http://schemas.openxmlformats.org/officeDocument/2006/relationships/image" Target="media/image149.jpeg"/><Relationship Id="rId263" Type="http://schemas.openxmlformats.org/officeDocument/2006/relationships/image" Target="media/image165.jpeg"/><Relationship Id="rId284" Type="http://schemas.openxmlformats.org/officeDocument/2006/relationships/hyperlink" Target="http://www.amazon.com/Charles-R.-Goeldner/e/B001H6GKLO/ref=ntt_dp_epwbk_0" TargetMode="External"/><Relationship Id="rId37" Type="http://schemas.openxmlformats.org/officeDocument/2006/relationships/header" Target="header5.xml"/><Relationship Id="rId58" Type="http://schemas.openxmlformats.org/officeDocument/2006/relationships/image" Target="media/image15.jpeg"/><Relationship Id="rId79" Type="http://schemas.openxmlformats.org/officeDocument/2006/relationships/image" Target="media/image28.jpeg"/><Relationship Id="rId102" Type="http://schemas.openxmlformats.org/officeDocument/2006/relationships/hyperlink" Target="http://www.yoursingapore.com/" TargetMode="External"/><Relationship Id="rId123" Type="http://schemas.openxmlformats.org/officeDocument/2006/relationships/image" Target="media/image43.jpeg"/><Relationship Id="rId144" Type="http://schemas.openxmlformats.org/officeDocument/2006/relationships/image" Target="media/image66.jpeg"/><Relationship Id="rId90" Type="http://schemas.openxmlformats.org/officeDocument/2006/relationships/hyperlink" Target="mailto:dht.mht@myanmar.com.mm" TargetMode="External"/><Relationship Id="rId165" Type="http://schemas.openxmlformats.org/officeDocument/2006/relationships/image" Target="media/image87.jpeg"/><Relationship Id="rId186" Type="http://schemas.openxmlformats.org/officeDocument/2006/relationships/image" Target="media/image99.jpeg"/><Relationship Id="rId211" Type="http://schemas.openxmlformats.org/officeDocument/2006/relationships/image" Target="media/image120.jpeg"/><Relationship Id="rId232" Type="http://schemas.openxmlformats.org/officeDocument/2006/relationships/image" Target="media/image141.jpeg"/><Relationship Id="rId253" Type="http://schemas.openxmlformats.org/officeDocument/2006/relationships/image" Target="media/image155.jpeg"/><Relationship Id="rId274" Type="http://schemas.openxmlformats.org/officeDocument/2006/relationships/image" Target="media/image176.jpeg"/><Relationship Id="rId295" Type="http://schemas.openxmlformats.org/officeDocument/2006/relationships/header" Target="header35.xml"/><Relationship Id="rId27" Type="http://schemas.openxmlformats.org/officeDocument/2006/relationships/image" Target="media/image10.emf"/><Relationship Id="rId48" Type="http://schemas.openxmlformats.org/officeDocument/2006/relationships/header" Target="header10.xml"/><Relationship Id="rId69" Type="http://schemas.openxmlformats.org/officeDocument/2006/relationships/image" Target="media/image24.jpeg"/><Relationship Id="rId113" Type="http://schemas.openxmlformats.org/officeDocument/2006/relationships/image" Target="media/image35.jpeg"/><Relationship Id="rId134" Type="http://schemas.openxmlformats.org/officeDocument/2006/relationships/image" Target="media/image56.jpeg"/><Relationship Id="rId80" Type="http://schemas.openxmlformats.org/officeDocument/2006/relationships/hyperlink" Target="mailto:info@bruneitourism.travel" TargetMode="External"/><Relationship Id="rId155" Type="http://schemas.openxmlformats.org/officeDocument/2006/relationships/image" Target="media/image77.jpeg"/><Relationship Id="rId176" Type="http://schemas.openxmlformats.org/officeDocument/2006/relationships/image" Target="media/image90.jpeg"/><Relationship Id="rId197" Type="http://schemas.openxmlformats.org/officeDocument/2006/relationships/image" Target="media/image106.jpeg"/><Relationship Id="rId201" Type="http://schemas.openxmlformats.org/officeDocument/2006/relationships/image" Target="media/image110.jpeg"/><Relationship Id="rId222" Type="http://schemas.openxmlformats.org/officeDocument/2006/relationships/image" Target="media/image131.jpeg"/><Relationship Id="rId243" Type="http://schemas.openxmlformats.org/officeDocument/2006/relationships/image" Target="media/image150.jpeg"/><Relationship Id="rId264" Type="http://schemas.openxmlformats.org/officeDocument/2006/relationships/image" Target="media/image166.jpeg"/><Relationship Id="rId285" Type="http://schemas.openxmlformats.org/officeDocument/2006/relationships/hyperlink" Target="http://www.google.co.za/search?tbo=p&amp;tbm=bks&amp;q=inauthor:%22Colin+Michael+Hall%22" TargetMode="External"/><Relationship Id="rId17" Type="http://schemas.openxmlformats.org/officeDocument/2006/relationships/image" Target="media/image9.jpeg"/><Relationship Id="rId38" Type="http://schemas.openxmlformats.org/officeDocument/2006/relationships/footer" Target="footer4.xml"/><Relationship Id="rId59" Type="http://schemas.openxmlformats.org/officeDocument/2006/relationships/image" Target="media/image16.jpeg"/><Relationship Id="rId103" Type="http://schemas.openxmlformats.org/officeDocument/2006/relationships/hyperlink" Target="mailto:center@tat.or.th" TargetMode="External"/><Relationship Id="rId124" Type="http://schemas.openxmlformats.org/officeDocument/2006/relationships/image" Target="media/image46.jpeg"/><Relationship Id="rId70" Type="http://schemas.openxmlformats.org/officeDocument/2006/relationships/hyperlink" Target="http://www.tempoholidays.com" TargetMode="External"/><Relationship Id="rId91" Type="http://schemas.openxmlformats.org/officeDocument/2006/relationships/hyperlink" Target="mailto:mtt.mht@mptmail.net.mm" TargetMode="External"/><Relationship Id="rId145" Type="http://schemas.openxmlformats.org/officeDocument/2006/relationships/image" Target="media/image67.jpeg"/><Relationship Id="rId166" Type="http://schemas.openxmlformats.org/officeDocument/2006/relationships/header" Target="header16.xml"/><Relationship Id="rId187" Type="http://schemas.openxmlformats.org/officeDocument/2006/relationships/image" Target="media/image100.jpeg"/><Relationship Id="rId1" Type="http://schemas.openxmlformats.org/officeDocument/2006/relationships/customXml" Target="../customXml/item1.xml"/><Relationship Id="rId212" Type="http://schemas.openxmlformats.org/officeDocument/2006/relationships/image" Target="media/image121.jpeg"/><Relationship Id="rId233" Type="http://schemas.openxmlformats.org/officeDocument/2006/relationships/header" Target="header24.xml"/><Relationship Id="rId254" Type="http://schemas.openxmlformats.org/officeDocument/2006/relationships/image" Target="media/image156.jpeg"/><Relationship Id="rId28" Type="http://schemas.openxmlformats.org/officeDocument/2006/relationships/header" Target="header1.xml"/><Relationship Id="rId49" Type="http://schemas.openxmlformats.org/officeDocument/2006/relationships/header" Target="header11.xml"/><Relationship Id="rId114" Type="http://schemas.openxmlformats.org/officeDocument/2006/relationships/image" Target="media/image36.jpeg"/><Relationship Id="rId275" Type="http://schemas.openxmlformats.org/officeDocument/2006/relationships/image" Target="media/image177.jpeg"/><Relationship Id="rId296" Type="http://schemas.openxmlformats.org/officeDocument/2006/relationships/image" Target="media/image181.png"/><Relationship Id="rId300" Type="http://schemas.openxmlformats.org/officeDocument/2006/relationships/footer" Target="footer14.xml"/><Relationship Id="rId60" Type="http://schemas.openxmlformats.org/officeDocument/2006/relationships/image" Target="media/image17.jpeg"/><Relationship Id="rId81" Type="http://schemas.openxmlformats.org/officeDocument/2006/relationships/hyperlink" Target="http://www.bruneitourism.travel/" TargetMode="External"/><Relationship Id="rId135" Type="http://schemas.openxmlformats.org/officeDocument/2006/relationships/image" Target="media/image57.jpeg"/><Relationship Id="rId156" Type="http://schemas.openxmlformats.org/officeDocument/2006/relationships/image" Target="media/image78.jpeg"/><Relationship Id="rId177" Type="http://schemas.openxmlformats.org/officeDocument/2006/relationships/image" Target="media/image91.jpeg"/><Relationship Id="rId198" Type="http://schemas.openxmlformats.org/officeDocument/2006/relationships/image" Target="media/image107.jpeg"/><Relationship Id="rId202" Type="http://schemas.openxmlformats.org/officeDocument/2006/relationships/image" Target="media/image111.jpeg"/><Relationship Id="rId223" Type="http://schemas.openxmlformats.org/officeDocument/2006/relationships/image" Target="media/image132.jpeg"/><Relationship Id="rId244" Type="http://schemas.openxmlformats.org/officeDocument/2006/relationships/image" Target="media/image151.jpeg"/><Relationship Id="rId18" Type="http://schemas.openxmlformats.org/officeDocument/2006/relationships/image" Target="media/image10.jpeg"/><Relationship Id="rId39" Type="http://schemas.openxmlformats.org/officeDocument/2006/relationships/footer" Target="footer5.xml"/><Relationship Id="rId265" Type="http://schemas.openxmlformats.org/officeDocument/2006/relationships/image" Target="media/image167.jpeg"/><Relationship Id="rId286" Type="http://schemas.openxmlformats.org/officeDocument/2006/relationships/hyperlink" Target="http://www.amazon.com/Tourism-Impacts-Planning-Management-Second/dp/0750684925/ref=sr_1_7?s=books&amp;ie=UTF8&amp;qid=1326289869&amp;sr=1-7" TargetMode="External"/><Relationship Id="rId50" Type="http://schemas.openxmlformats.org/officeDocument/2006/relationships/header" Target="header12.xml"/><Relationship Id="rId104" Type="http://schemas.openxmlformats.org/officeDocument/2006/relationships/hyperlink" Target="http://www.tourismthailand.org" TargetMode="External"/><Relationship Id="rId125" Type="http://schemas.openxmlformats.org/officeDocument/2006/relationships/image" Target="media/image47.jpeg"/><Relationship Id="rId146" Type="http://schemas.openxmlformats.org/officeDocument/2006/relationships/image" Target="media/image68.jpeg"/><Relationship Id="rId167" Type="http://schemas.openxmlformats.org/officeDocument/2006/relationships/header" Target="header17.xml"/><Relationship Id="rId188" Type="http://schemas.openxmlformats.org/officeDocument/2006/relationships/header" Target="header22.xml"/><Relationship Id="rId71" Type="http://schemas.openxmlformats.org/officeDocument/2006/relationships/hyperlink" Target="http://www.peregrineadventures.com" TargetMode="External"/><Relationship Id="rId92" Type="http://schemas.openxmlformats.org/officeDocument/2006/relationships/hyperlink" Target="http://www.myanmar-tourism.com/" TargetMode="External"/><Relationship Id="rId213" Type="http://schemas.openxmlformats.org/officeDocument/2006/relationships/image" Target="media/image122.jpeg"/><Relationship Id="rId234" Type="http://schemas.openxmlformats.org/officeDocument/2006/relationships/header" Target="header25.xml"/></Relationships>
</file>

<file path=word/_rels/footer5.xml.rels><?xml version="1.0" encoding="UTF-8" standalone="yes"?>
<Relationships xmlns="http://schemas.openxmlformats.org/package/2006/relationships"><Relationship Id="rId3" Type="http://schemas.openxmlformats.org/officeDocument/2006/relationships/image" Target="media/image9.gif"/><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8.gif"/><Relationship Id="rId5" Type="http://schemas.openxmlformats.org/officeDocument/2006/relationships/image" Target="media/image17.png"/><Relationship Id="rId4"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ravel%20Agencies\TM_Travel_agencies_template_1703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9ADE209DC904C89AB1BB315E30D78BF"/>
        <w:category>
          <w:name w:val="General"/>
          <w:gallery w:val="placeholder"/>
        </w:category>
        <w:types>
          <w:type w:val="bbPlcHdr"/>
        </w:types>
        <w:behaviors>
          <w:behavior w:val="content"/>
        </w:behaviors>
        <w:guid w:val="{B2315F3F-5A93-4526-B11F-A4D3C4CBC810}"/>
      </w:docPartPr>
      <w:docPartBody>
        <w:p w:rsidR="00FF71B1" w:rsidRDefault="00FF71B1">
          <w:pPr>
            <w:pStyle w:val="59ADE209DC904C89AB1BB315E30D78BF"/>
          </w:pPr>
          <w:r w:rsidRPr="00BB6517">
            <w:rPr>
              <w:rStyle w:val="PlaceholderText"/>
            </w:rPr>
            <w:t>Click here to enter text.</w:t>
          </w:r>
        </w:p>
      </w:docPartBody>
    </w:docPart>
    <w:docPart>
      <w:docPartPr>
        <w:name w:val="EE068514ED6B4B0796C7FA422DE4D1B9"/>
        <w:category>
          <w:name w:val="General"/>
          <w:gallery w:val="placeholder"/>
        </w:category>
        <w:types>
          <w:type w:val="bbPlcHdr"/>
        </w:types>
        <w:behaviors>
          <w:behavior w:val="content"/>
        </w:behaviors>
        <w:guid w:val="{56C6104C-F7CB-454D-A714-69D8B9D4E63C}"/>
      </w:docPartPr>
      <w:docPartBody>
        <w:p w:rsidR="008809B5" w:rsidRDefault="00FF71B1" w:rsidP="00FF71B1">
          <w:pPr>
            <w:pStyle w:val="EE068514ED6B4B0796C7FA422DE4D1B9"/>
          </w:pPr>
          <w:r w:rsidRPr="00BB6517">
            <w:rPr>
              <w:rStyle w:val="PlaceholderText"/>
            </w:rPr>
            <w:t>Click here to enter text.</w:t>
          </w:r>
        </w:p>
      </w:docPartBody>
    </w:docPart>
    <w:docPart>
      <w:docPartPr>
        <w:name w:val="D5087CA7CA1F4604947E5EA75AEC2E7D"/>
        <w:category>
          <w:name w:val="General"/>
          <w:gallery w:val="placeholder"/>
        </w:category>
        <w:types>
          <w:type w:val="bbPlcHdr"/>
        </w:types>
        <w:behaviors>
          <w:behavior w:val="content"/>
        </w:behaviors>
        <w:guid w:val="{7B9BCB2A-F5F1-4827-A3C7-BB9AF90EEEC7}"/>
      </w:docPartPr>
      <w:docPartBody>
        <w:p w:rsidR="008809B5" w:rsidRDefault="00FF71B1" w:rsidP="00FF71B1">
          <w:pPr>
            <w:pStyle w:val="D5087CA7CA1F4604947E5EA75AEC2E7D"/>
          </w:pPr>
          <w:r w:rsidRPr="00BB6517">
            <w:rPr>
              <w:rStyle w:val="PlaceholderText"/>
            </w:rPr>
            <w:t>Click here to enter text.</w:t>
          </w:r>
        </w:p>
      </w:docPartBody>
    </w:docPart>
    <w:docPart>
      <w:docPartPr>
        <w:name w:val="66BBDA3FAE164F0FBB5D3319AF5F8349"/>
        <w:category>
          <w:name w:val="General"/>
          <w:gallery w:val="placeholder"/>
        </w:category>
        <w:types>
          <w:type w:val="bbPlcHdr"/>
        </w:types>
        <w:behaviors>
          <w:behavior w:val="content"/>
        </w:behaviors>
        <w:guid w:val="{01E24CDB-58D5-4604-9954-36C9B8647BEA}"/>
      </w:docPartPr>
      <w:docPartBody>
        <w:p w:rsidR="008809B5" w:rsidRDefault="00FF71B1" w:rsidP="00FF71B1">
          <w:pPr>
            <w:pStyle w:val="66BBDA3FAE164F0FBB5D3319AF5F8349"/>
          </w:pPr>
          <w:r w:rsidRPr="00BB6517">
            <w:rPr>
              <w:rStyle w:val="PlaceholderText"/>
            </w:rPr>
            <w:t>Click here to enter text.</w:t>
          </w:r>
        </w:p>
      </w:docPartBody>
    </w:docPart>
    <w:docPart>
      <w:docPartPr>
        <w:name w:val="B1497596D49249F88A9ABB86A449D087"/>
        <w:category>
          <w:name w:val="General"/>
          <w:gallery w:val="placeholder"/>
        </w:category>
        <w:types>
          <w:type w:val="bbPlcHdr"/>
        </w:types>
        <w:behaviors>
          <w:behavior w:val="content"/>
        </w:behaviors>
        <w:guid w:val="{513B6EF7-D044-42EC-B879-0494A3DFED77}"/>
      </w:docPartPr>
      <w:docPartBody>
        <w:p w:rsidR="008809B5" w:rsidRDefault="00FF71B1" w:rsidP="00FF71B1">
          <w:pPr>
            <w:pStyle w:val="B1497596D49249F88A9ABB86A449D087"/>
          </w:pPr>
          <w:r w:rsidRPr="00BB6517">
            <w:rPr>
              <w:rStyle w:val="PlaceholderText"/>
            </w:rPr>
            <w:t>Click here to enter text.</w:t>
          </w:r>
        </w:p>
      </w:docPartBody>
    </w:docPart>
    <w:docPart>
      <w:docPartPr>
        <w:name w:val="D92FBD317C984111BC07072F80DA8F9A"/>
        <w:category>
          <w:name w:val="General"/>
          <w:gallery w:val="placeholder"/>
        </w:category>
        <w:types>
          <w:type w:val="bbPlcHdr"/>
        </w:types>
        <w:behaviors>
          <w:behavior w:val="content"/>
        </w:behaviors>
        <w:guid w:val="{EAB42AF0-6464-492F-B9E7-E5D83CA6B6D3}"/>
      </w:docPartPr>
      <w:docPartBody>
        <w:p w:rsidR="008809B5" w:rsidRDefault="00FF71B1" w:rsidP="00FF71B1">
          <w:pPr>
            <w:pStyle w:val="D92FBD317C984111BC07072F80DA8F9A"/>
          </w:pPr>
          <w:r w:rsidRPr="00BB6517">
            <w:rPr>
              <w:rStyle w:val="PlaceholderText"/>
            </w:rPr>
            <w:t>Click here to enter text.</w:t>
          </w:r>
        </w:p>
      </w:docPartBody>
    </w:docPart>
    <w:docPart>
      <w:docPartPr>
        <w:name w:val="03159C9579B74560B7537949B9834705"/>
        <w:category>
          <w:name w:val="General"/>
          <w:gallery w:val="placeholder"/>
        </w:category>
        <w:types>
          <w:type w:val="bbPlcHdr"/>
        </w:types>
        <w:behaviors>
          <w:behavior w:val="content"/>
        </w:behaviors>
        <w:guid w:val="{406E44A0-CE03-48D5-AC81-4D9734DA9BD3}"/>
      </w:docPartPr>
      <w:docPartBody>
        <w:p w:rsidR="008809B5" w:rsidRDefault="00FF71B1" w:rsidP="00FF71B1">
          <w:pPr>
            <w:pStyle w:val="03159C9579B74560B7537949B9834705"/>
          </w:pPr>
          <w:r w:rsidRPr="00BB6517">
            <w:rPr>
              <w:rStyle w:val="PlaceholderText"/>
            </w:rPr>
            <w:t>Click here to enter text.</w:t>
          </w:r>
        </w:p>
      </w:docPartBody>
    </w:docPart>
    <w:docPart>
      <w:docPartPr>
        <w:name w:val="93A41DB60C1F4FF999E9A3ECEACF32D1"/>
        <w:category>
          <w:name w:val="General"/>
          <w:gallery w:val="placeholder"/>
        </w:category>
        <w:types>
          <w:type w:val="bbPlcHdr"/>
        </w:types>
        <w:behaviors>
          <w:behavior w:val="content"/>
        </w:behaviors>
        <w:guid w:val="{A028EB97-C509-431E-ACA3-F26E46A7F153}"/>
      </w:docPartPr>
      <w:docPartBody>
        <w:p w:rsidR="008809B5" w:rsidRDefault="00FF71B1" w:rsidP="00FF71B1">
          <w:pPr>
            <w:pStyle w:val="93A41DB60C1F4FF999E9A3ECEACF32D1"/>
          </w:pPr>
          <w:r w:rsidRPr="00BB6517">
            <w:rPr>
              <w:rStyle w:val="PlaceholderText"/>
            </w:rPr>
            <w:t>Click here to enter text.</w:t>
          </w:r>
        </w:p>
      </w:docPartBody>
    </w:docPart>
    <w:docPart>
      <w:docPartPr>
        <w:name w:val="07AE4D4429EB4518B0E42AD1515E7A99"/>
        <w:category>
          <w:name w:val="General"/>
          <w:gallery w:val="placeholder"/>
        </w:category>
        <w:types>
          <w:type w:val="bbPlcHdr"/>
        </w:types>
        <w:behaviors>
          <w:behavior w:val="content"/>
        </w:behaviors>
        <w:guid w:val="{334469AD-C1C4-478F-AFAB-2248C4E20D5E}"/>
      </w:docPartPr>
      <w:docPartBody>
        <w:p w:rsidR="008809B5" w:rsidRDefault="00FF71B1" w:rsidP="00FF71B1">
          <w:pPr>
            <w:pStyle w:val="07AE4D4429EB4518B0E42AD1515E7A99"/>
          </w:pPr>
          <w:r w:rsidRPr="00BB6517">
            <w:rPr>
              <w:rStyle w:val="PlaceholderText"/>
            </w:rPr>
            <w:t>Click here to enter text.</w:t>
          </w:r>
        </w:p>
      </w:docPartBody>
    </w:docPart>
    <w:docPart>
      <w:docPartPr>
        <w:name w:val="60151078668446C6A02D849DD488F53D"/>
        <w:category>
          <w:name w:val="General"/>
          <w:gallery w:val="placeholder"/>
        </w:category>
        <w:types>
          <w:type w:val="bbPlcHdr"/>
        </w:types>
        <w:behaviors>
          <w:behavior w:val="content"/>
        </w:behaviors>
        <w:guid w:val="{FA4722CD-5FFD-48E4-B727-F85139961CCA}"/>
      </w:docPartPr>
      <w:docPartBody>
        <w:p w:rsidR="008809B5" w:rsidRDefault="00FF71B1" w:rsidP="00FF71B1">
          <w:pPr>
            <w:pStyle w:val="60151078668446C6A02D849DD488F53D"/>
          </w:pPr>
          <w:r w:rsidRPr="00BB6517">
            <w:rPr>
              <w:rStyle w:val="PlaceholderText"/>
            </w:rPr>
            <w:t>Click here to enter text.</w:t>
          </w:r>
        </w:p>
      </w:docPartBody>
    </w:docPart>
    <w:docPart>
      <w:docPartPr>
        <w:name w:val="2C6723033C5148D9B06343B281BCA7E2"/>
        <w:category>
          <w:name w:val="General"/>
          <w:gallery w:val="placeholder"/>
        </w:category>
        <w:types>
          <w:type w:val="bbPlcHdr"/>
        </w:types>
        <w:behaviors>
          <w:behavior w:val="content"/>
        </w:behaviors>
        <w:guid w:val="{EB64E5D7-C0A2-477D-98E6-3C0385EE7650}"/>
      </w:docPartPr>
      <w:docPartBody>
        <w:p w:rsidR="008809B5" w:rsidRDefault="00FF71B1" w:rsidP="00FF71B1">
          <w:pPr>
            <w:pStyle w:val="2C6723033C5148D9B06343B281BCA7E2"/>
          </w:pPr>
          <w:r w:rsidRPr="00BB6517">
            <w:rPr>
              <w:rStyle w:val="PlaceholderText"/>
            </w:rPr>
            <w:t>Click here to enter text.</w:t>
          </w:r>
        </w:p>
      </w:docPartBody>
    </w:docPart>
    <w:docPart>
      <w:docPartPr>
        <w:name w:val="C65908DA0A5E47F1ACDD7C9D0CFA15AD"/>
        <w:category>
          <w:name w:val="General"/>
          <w:gallery w:val="placeholder"/>
        </w:category>
        <w:types>
          <w:type w:val="bbPlcHdr"/>
        </w:types>
        <w:behaviors>
          <w:behavior w:val="content"/>
        </w:behaviors>
        <w:guid w:val="{EC3E0C25-FB56-4D75-A012-D0291BF8C795}"/>
      </w:docPartPr>
      <w:docPartBody>
        <w:p w:rsidR="008809B5" w:rsidRDefault="00FF71B1" w:rsidP="00FF71B1">
          <w:pPr>
            <w:pStyle w:val="C65908DA0A5E47F1ACDD7C9D0CFA15AD"/>
          </w:pPr>
          <w:r w:rsidRPr="00BB6517">
            <w:rPr>
              <w:rStyle w:val="PlaceholderText"/>
            </w:rPr>
            <w:t>Click here to enter text.</w:t>
          </w:r>
        </w:p>
      </w:docPartBody>
    </w:docPart>
    <w:docPart>
      <w:docPartPr>
        <w:name w:val="AA0C35824C3244E8B8959591647CD944"/>
        <w:category>
          <w:name w:val="General"/>
          <w:gallery w:val="placeholder"/>
        </w:category>
        <w:types>
          <w:type w:val="bbPlcHdr"/>
        </w:types>
        <w:behaviors>
          <w:behavior w:val="content"/>
        </w:behaviors>
        <w:guid w:val="{2D06FA64-1894-46EF-8743-D31A7C9640C7}"/>
      </w:docPartPr>
      <w:docPartBody>
        <w:p w:rsidR="008809B5" w:rsidRDefault="00FF71B1" w:rsidP="00FF71B1">
          <w:pPr>
            <w:pStyle w:val="AA0C35824C3244E8B8959591647CD944"/>
          </w:pPr>
          <w:r w:rsidRPr="00BB6517">
            <w:rPr>
              <w:rStyle w:val="PlaceholderText"/>
            </w:rPr>
            <w:t>Click here to enter text.</w:t>
          </w:r>
        </w:p>
      </w:docPartBody>
    </w:docPart>
    <w:docPart>
      <w:docPartPr>
        <w:name w:val="208937CB42DE4492B298A71A58E45876"/>
        <w:category>
          <w:name w:val="General"/>
          <w:gallery w:val="placeholder"/>
        </w:category>
        <w:types>
          <w:type w:val="bbPlcHdr"/>
        </w:types>
        <w:behaviors>
          <w:behavior w:val="content"/>
        </w:behaviors>
        <w:guid w:val="{EB9A8221-13FF-4577-9C75-AC849CE0E44F}"/>
      </w:docPartPr>
      <w:docPartBody>
        <w:p w:rsidR="008809B5" w:rsidRDefault="00FF71B1" w:rsidP="00FF71B1">
          <w:pPr>
            <w:pStyle w:val="208937CB42DE4492B298A71A58E45876"/>
          </w:pPr>
          <w:r w:rsidRPr="00BB6517">
            <w:rPr>
              <w:rStyle w:val="PlaceholderText"/>
            </w:rPr>
            <w:t>Click here to enter text.</w:t>
          </w:r>
        </w:p>
      </w:docPartBody>
    </w:docPart>
    <w:docPart>
      <w:docPartPr>
        <w:name w:val="38A5C73FF12846C78358E63A896112DA"/>
        <w:category>
          <w:name w:val="General"/>
          <w:gallery w:val="placeholder"/>
        </w:category>
        <w:types>
          <w:type w:val="bbPlcHdr"/>
        </w:types>
        <w:behaviors>
          <w:behavior w:val="content"/>
        </w:behaviors>
        <w:guid w:val="{F9D56A47-A8BD-4605-B206-F8BF789C2284}"/>
      </w:docPartPr>
      <w:docPartBody>
        <w:p w:rsidR="008809B5" w:rsidRDefault="00FF71B1" w:rsidP="00FF71B1">
          <w:pPr>
            <w:pStyle w:val="38A5C73FF12846C78358E63A896112DA"/>
          </w:pPr>
          <w:r w:rsidRPr="00BB6517">
            <w:rPr>
              <w:rStyle w:val="PlaceholderText"/>
            </w:rPr>
            <w:t>Click here to enter text.</w:t>
          </w:r>
        </w:p>
      </w:docPartBody>
    </w:docPart>
    <w:docPart>
      <w:docPartPr>
        <w:name w:val="7887D65FB8CB4C3AAB4AFA283591FAA6"/>
        <w:category>
          <w:name w:val="General"/>
          <w:gallery w:val="placeholder"/>
        </w:category>
        <w:types>
          <w:type w:val="bbPlcHdr"/>
        </w:types>
        <w:behaviors>
          <w:behavior w:val="content"/>
        </w:behaviors>
        <w:guid w:val="{42495168-BFFF-41DA-945C-8FB6B01B07AD}"/>
      </w:docPartPr>
      <w:docPartBody>
        <w:p w:rsidR="008809B5" w:rsidRDefault="00FF71B1" w:rsidP="00FF71B1">
          <w:pPr>
            <w:pStyle w:val="7887D65FB8CB4C3AAB4AFA283591FAA6"/>
          </w:pPr>
          <w:r w:rsidRPr="00BB6517">
            <w:rPr>
              <w:rStyle w:val="PlaceholderText"/>
            </w:rPr>
            <w:t>Click here to enter text.</w:t>
          </w:r>
        </w:p>
      </w:docPartBody>
    </w:docPart>
    <w:docPart>
      <w:docPartPr>
        <w:name w:val="9845D898BF284353A76760BF62C5FA0B"/>
        <w:category>
          <w:name w:val="General"/>
          <w:gallery w:val="placeholder"/>
        </w:category>
        <w:types>
          <w:type w:val="bbPlcHdr"/>
        </w:types>
        <w:behaviors>
          <w:behavior w:val="content"/>
        </w:behaviors>
        <w:guid w:val="{5AE8FB94-E732-4962-B7BE-997D1DBAD8AB}"/>
      </w:docPartPr>
      <w:docPartBody>
        <w:p w:rsidR="008809B5" w:rsidRDefault="00FF71B1" w:rsidP="00FF71B1">
          <w:pPr>
            <w:pStyle w:val="9845D898BF284353A76760BF62C5FA0B"/>
          </w:pPr>
          <w:r w:rsidRPr="00BB6517">
            <w:rPr>
              <w:rStyle w:val="PlaceholderText"/>
            </w:rPr>
            <w:t>Click here to enter text.</w:t>
          </w:r>
        </w:p>
      </w:docPartBody>
    </w:docPart>
    <w:docPart>
      <w:docPartPr>
        <w:name w:val="67F6B86DEC6540F8B8094EB59606F543"/>
        <w:category>
          <w:name w:val="General"/>
          <w:gallery w:val="placeholder"/>
        </w:category>
        <w:types>
          <w:type w:val="bbPlcHdr"/>
        </w:types>
        <w:behaviors>
          <w:behavior w:val="content"/>
        </w:behaviors>
        <w:guid w:val="{F6E8EEE9-2516-4B33-9DC1-EB15561733A1}"/>
      </w:docPartPr>
      <w:docPartBody>
        <w:p w:rsidR="008809B5" w:rsidRDefault="00FF71B1" w:rsidP="00FF71B1">
          <w:pPr>
            <w:pStyle w:val="67F6B86DEC6540F8B8094EB59606F543"/>
          </w:pPr>
          <w:r w:rsidRPr="00BB6517">
            <w:rPr>
              <w:rStyle w:val="PlaceholderText"/>
            </w:rPr>
            <w:t>Click here to enter text.</w:t>
          </w:r>
        </w:p>
      </w:docPartBody>
    </w:docPart>
    <w:docPart>
      <w:docPartPr>
        <w:name w:val="79EF82440D1F4534BB968FF6EA710C4B"/>
        <w:category>
          <w:name w:val="General"/>
          <w:gallery w:val="placeholder"/>
        </w:category>
        <w:types>
          <w:type w:val="bbPlcHdr"/>
        </w:types>
        <w:behaviors>
          <w:behavior w:val="content"/>
        </w:behaviors>
        <w:guid w:val="{9BFA655F-7AE3-4ED2-B668-CE84A490465A}"/>
      </w:docPartPr>
      <w:docPartBody>
        <w:p w:rsidR="008809B5" w:rsidRDefault="00FF71B1" w:rsidP="00FF71B1">
          <w:pPr>
            <w:pStyle w:val="79EF82440D1F4534BB968FF6EA710C4B"/>
          </w:pPr>
          <w:r w:rsidRPr="00BB6517">
            <w:rPr>
              <w:rStyle w:val="PlaceholderText"/>
            </w:rPr>
            <w:t>Click here to enter text.</w:t>
          </w:r>
        </w:p>
      </w:docPartBody>
    </w:docPart>
    <w:docPart>
      <w:docPartPr>
        <w:name w:val="B902D5E29EC9449D91BA710EF45A1F88"/>
        <w:category>
          <w:name w:val="General"/>
          <w:gallery w:val="placeholder"/>
        </w:category>
        <w:types>
          <w:type w:val="bbPlcHdr"/>
        </w:types>
        <w:behaviors>
          <w:behavior w:val="content"/>
        </w:behaviors>
        <w:guid w:val="{631CF0F9-31CF-4FCF-95CE-28AB7D43E72B}"/>
      </w:docPartPr>
      <w:docPartBody>
        <w:p w:rsidR="008809B5" w:rsidRDefault="00FF71B1" w:rsidP="00FF71B1">
          <w:pPr>
            <w:pStyle w:val="B902D5E29EC9449D91BA710EF45A1F88"/>
          </w:pPr>
          <w:r w:rsidRPr="00BB6517">
            <w:rPr>
              <w:rStyle w:val="PlaceholderText"/>
            </w:rPr>
            <w:t>Click here to enter text.</w:t>
          </w:r>
        </w:p>
      </w:docPartBody>
    </w:docPart>
    <w:docPart>
      <w:docPartPr>
        <w:name w:val="16092C9554E74406AD1F476C716E57FB"/>
        <w:category>
          <w:name w:val="General"/>
          <w:gallery w:val="placeholder"/>
        </w:category>
        <w:types>
          <w:type w:val="bbPlcHdr"/>
        </w:types>
        <w:behaviors>
          <w:behavior w:val="content"/>
        </w:behaviors>
        <w:guid w:val="{DA407E5B-D8D8-42D5-A413-6D2167090BE8}"/>
      </w:docPartPr>
      <w:docPartBody>
        <w:p w:rsidR="008809B5" w:rsidRDefault="00FF71B1" w:rsidP="00FF71B1">
          <w:pPr>
            <w:pStyle w:val="16092C9554E74406AD1F476C716E57FB"/>
          </w:pPr>
          <w:r w:rsidRPr="00BB6517">
            <w:rPr>
              <w:rStyle w:val="PlaceholderText"/>
            </w:rPr>
            <w:t>Click here to enter text.</w:t>
          </w:r>
        </w:p>
      </w:docPartBody>
    </w:docPart>
    <w:docPart>
      <w:docPartPr>
        <w:name w:val="5A75D6F2CBD146DD8B2172EE2B7407B6"/>
        <w:category>
          <w:name w:val="General"/>
          <w:gallery w:val="placeholder"/>
        </w:category>
        <w:types>
          <w:type w:val="bbPlcHdr"/>
        </w:types>
        <w:behaviors>
          <w:behavior w:val="content"/>
        </w:behaviors>
        <w:guid w:val="{43520ED8-13F0-4E3D-A391-5D1574BBA52B}"/>
      </w:docPartPr>
      <w:docPartBody>
        <w:p w:rsidR="008809B5" w:rsidRDefault="00FF71B1" w:rsidP="00FF71B1">
          <w:pPr>
            <w:pStyle w:val="5A75D6F2CBD146DD8B2172EE2B7407B6"/>
          </w:pPr>
          <w:r w:rsidRPr="00BB6517">
            <w:rPr>
              <w:rStyle w:val="PlaceholderText"/>
            </w:rPr>
            <w:t>Click here to enter text.</w:t>
          </w:r>
        </w:p>
      </w:docPartBody>
    </w:docPart>
    <w:docPart>
      <w:docPartPr>
        <w:name w:val="FEEEDFF9DE774265A193E98F15C5F90A"/>
        <w:category>
          <w:name w:val="General"/>
          <w:gallery w:val="placeholder"/>
        </w:category>
        <w:types>
          <w:type w:val="bbPlcHdr"/>
        </w:types>
        <w:behaviors>
          <w:behavior w:val="content"/>
        </w:behaviors>
        <w:guid w:val="{10D15E11-74F9-4D8B-B0FE-FC8B4565BFD1}"/>
      </w:docPartPr>
      <w:docPartBody>
        <w:p w:rsidR="008809B5" w:rsidRDefault="00FF71B1" w:rsidP="00FF71B1">
          <w:pPr>
            <w:pStyle w:val="FEEEDFF9DE774265A193E98F15C5F90A"/>
          </w:pPr>
          <w:r w:rsidRPr="00BB6517">
            <w:rPr>
              <w:rStyle w:val="PlaceholderText"/>
            </w:rPr>
            <w:t>Click here to enter text.</w:t>
          </w:r>
        </w:p>
      </w:docPartBody>
    </w:docPart>
    <w:docPart>
      <w:docPartPr>
        <w:name w:val="210DFE19971D45219C19EC2A6B8E1C27"/>
        <w:category>
          <w:name w:val="General"/>
          <w:gallery w:val="placeholder"/>
        </w:category>
        <w:types>
          <w:type w:val="bbPlcHdr"/>
        </w:types>
        <w:behaviors>
          <w:behavior w:val="content"/>
        </w:behaviors>
        <w:guid w:val="{5865C502-151B-497E-BB90-FEF36ED4A6D6}"/>
      </w:docPartPr>
      <w:docPartBody>
        <w:p w:rsidR="008809B5" w:rsidRDefault="00FF71B1" w:rsidP="00FF71B1">
          <w:pPr>
            <w:pStyle w:val="210DFE19971D45219C19EC2A6B8E1C27"/>
          </w:pPr>
          <w:r w:rsidRPr="00BB6517">
            <w:rPr>
              <w:rStyle w:val="PlaceholderText"/>
            </w:rPr>
            <w:t>Click here to enter text.</w:t>
          </w:r>
        </w:p>
      </w:docPartBody>
    </w:docPart>
    <w:docPart>
      <w:docPartPr>
        <w:name w:val="6F4679BFD01F4BAAA6EA7F8DC7BF0685"/>
        <w:category>
          <w:name w:val="General"/>
          <w:gallery w:val="placeholder"/>
        </w:category>
        <w:types>
          <w:type w:val="bbPlcHdr"/>
        </w:types>
        <w:behaviors>
          <w:behavior w:val="content"/>
        </w:behaviors>
        <w:guid w:val="{BE0719DB-9E2A-432A-9E02-618AAE16D207}"/>
      </w:docPartPr>
      <w:docPartBody>
        <w:p w:rsidR="008809B5" w:rsidRDefault="00FF71B1" w:rsidP="00FF71B1">
          <w:pPr>
            <w:pStyle w:val="6F4679BFD01F4BAAA6EA7F8DC7BF0685"/>
          </w:pPr>
          <w:r w:rsidRPr="00BB6517">
            <w:rPr>
              <w:rStyle w:val="PlaceholderText"/>
            </w:rPr>
            <w:t>Click here to enter text.</w:t>
          </w:r>
        </w:p>
      </w:docPartBody>
    </w:docPart>
    <w:docPart>
      <w:docPartPr>
        <w:name w:val="EBFBCA5FDF4B49C3BC226DE7A434CDAA"/>
        <w:category>
          <w:name w:val="General"/>
          <w:gallery w:val="placeholder"/>
        </w:category>
        <w:types>
          <w:type w:val="bbPlcHdr"/>
        </w:types>
        <w:behaviors>
          <w:behavior w:val="content"/>
        </w:behaviors>
        <w:guid w:val="{2D12DB9A-47E7-446F-8D9A-D4B14684D292}"/>
      </w:docPartPr>
      <w:docPartBody>
        <w:p w:rsidR="008809B5" w:rsidRDefault="00FF71B1" w:rsidP="00FF71B1">
          <w:pPr>
            <w:pStyle w:val="EBFBCA5FDF4B49C3BC226DE7A434CDAA"/>
          </w:pPr>
          <w:r w:rsidRPr="00BB6517">
            <w:rPr>
              <w:rStyle w:val="PlaceholderText"/>
            </w:rPr>
            <w:t>Click here to enter text.</w:t>
          </w:r>
        </w:p>
      </w:docPartBody>
    </w:docPart>
    <w:docPart>
      <w:docPartPr>
        <w:name w:val="E4350079FD5741F3BD35C92B8E520993"/>
        <w:category>
          <w:name w:val="General"/>
          <w:gallery w:val="placeholder"/>
        </w:category>
        <w:types>
          <w:type w:val="bbPlcHdr"/>
        </w:types>
        <w:behaviors>
          <w:behavior w:val="content"/>
        </w:behaviors>
        <w:guid w:val="{CBF3E311-2EDE-4514-85D8-B0D13CB3033B}"/>
      </w:docPartPr>
      <w:docPartBody>
        <w:p w:rsidR="008809B5" w:rsidRDefault="00FF71B1" w:rsidP="00FF71B1">
          <w:pPr>
            <w:pStyle w:val="E4350079FD5741F3BD35C92B8E520993"/>
          </w:pPr>
          <w:r w:rsidRPr="00BB6517">
            <w:rPr>
              <w:rStyle w:val="PlaceholderText"/>
            </w:rPr>
            <w:t>Click here to enter text.</w:t>
          </w:r>
        </w:p>
      </w:docPartBody>
    </w:docPart>
    <w:docPart>
      <w:docPartPr>
        <w:name w:val="FC387F7CD4DC411084DAFC5F9D367129"/>
        <w:category>
          <w:name w:val="General"/>
          <w:gallery w:val="placeholder"/>
        </w:category>
        <w:types>
          <w:type w:val="bbPlcHdr"/>
        </w:types>
        <w:behaviors>
          <w:behavior w:val="content"/>
        </w:behaviors>
        <w:guid w:val="{8165A16B-A091-4954-B0AF-2D3140F03DC2}"/>
      </w:docPartPr>
      <w:docPartBody>
        <w:p w:rsidR="008809B5" w:rsidRDefault="00FF71B1" w:rsidP="00FF71B1">
          <w:pPr>
            <w:pStyle w:val="FC387F7CD4DC411084DAFC5F9D367129"/>
          </w:pPr>
          <w:r w:rsidRPr="00BB6517">
            <w:rPr>
              <w:rStyle w:val="PlaceholderText"/>
            </w:rPr>
            <w:t>Click here to enter text.</w:t>
          </w:r>
        </w:p>
      </w:docPartBody>
    </w:docPart>
    <w:docPart>
      <w:docPartPr>
        <w:name w:val="21A799602F4C453898DE563E8771D97C"/>
        <w:category>
          <w:name w:val="General"/>
          <w:gallery w:val="placeholder"/>
        </w:category>
        <w:types>
          <w:type w:val="bbPlcHdr"/>
        </w:types>
        <w:behaviors>
          <w:behavior w:val="content"/>
        </w:behaviors>
        <w:guid w:val="{8F5B42E1-FCD2-47F4-94F9-92802CA05A95}"/>
      </w:docPartPr>
      <w:docPartBody>
        <w:p w:rsidR="008809B5" w:rsidRDefault="00FF71B1" w:rsidP="00FF71B1">
          <w:pPr>
            <w:pStyle w:val="21A799602F4C453898DE563E8771D97C"/>
          </w:pPr>
          <w:r w:rsidRPr="00BB6517">
            <w:rPr>
              <w:rStyle w:val="PlaceholderText"/>
            </w:rPr>
            <w:t>Click here to enter text.</w:t>
          </w:r>
        </w:p>
      </w:docPartBody>
    </w:docPart>
    <w:docPart>
      <w:docPartPr>
        <w:name w:val="A1158D2FCDBE4FD496011C373C250C6F"/>
        <w:category>
          <w:name w:val="General"/>
          <w:gallery w:val="placeholder"/>
        </w:category>
        <w:types>
          <w:type w:val="bbPlcHdr"/>
        </w:types>
        <w:behaviors>
          <w:behavior w:val="content"/>
        </w:behaviors>
        <w:guid w:val="{3BA53EAE-036D-4046-A561-4F4A33B4EEE0}"/>
      </w:docPartPr>
      <w:docPartBody>
        <w:p w:rsidR="008809B5" w:rsidRDefault="00FF71B1" w:rsidP="00FF71B1">
          <w:pPr>
            <w:pStyle w:val="A1158D2FCDBE4FD496011C373C250C6F"/>
          </w:pPr>
          <w:r w:rsidRPr="00BB6517">
            <w:rPr>
              <w:rStyle w:val="PlaceholderText"/>
            </w:rPr>
            <w:t>Click here to enter text.</w:t>
          </w:r>
        </w:p>
      </w:docPartBody>
    </w:docPart>
    <w:docPart>
      <w:docPartPr>
        <w:name w:val="D5B6AC25DA0E4FFFB4A69B83E1A2F424"/>
        <w:category>
          <w:name w:val="General"/>
          <w:gallery w:val="placeholder"/>
        </w:category>
        <w:types>
          <w:type w:val="bbPlcHdr"/>
        </w:types>
        <w:behaviors>
          <w:behavior w:val="content"/>
        </w:behaviors>
        <w:guid w:val="{941249E6-1F6E-47BC-8540-391D379687F8}"/>
      </w:docPartPr>
      <w:docPartBody>
        <w:p w:rsidR="008809B5" w:rsidRDefault="00FF71B1" w:rsidP="00FF71B1">
          <w:pPr>
            <w:pStyle w:val="D5B6AC25DA0E4FFFB4A69B83E1A2F424"/>
          </w:pPr>
          <w:r w:rsidRPr="00BB6517">
            <w:rPr>
              <w:rStyle w:val="PlaceholderText"/>
            </w:rPr>
            <w:t>Click here to enter text.</w:t>
          </w:r>
        </w:p>
      </w:docPartBody>
    </w:docPart>
    <w:docPart>
      <w:docPartPr>
        <w:name w:val="F8F1CA1E468F496FB0519A429EF5B0E5"/>
        <w:category>
          <w:name w:val="General"/>
          <w:gallery w:val="placeholder"/>
        </w:category>
        <w:types>
          <w:type w:val="bbPlcHdr"/>
        </w:types>
        <w:behaviors>
          <w:behavior w:val="content"/>
        </w:behaviors>
        <w:guid w:val="{3F6CDEBD-718E-4D8F-A4BC-B1755B5CFE80}"/>
      </w:docPartPr>
      <w:docPartBody>
        <w:p w:rsidR="008809B5" w:rsidRDefault="00FF71B1" w:rsidP="00FF71B1">
          <w:pPr>
            <w:pStyle w:val="F8F1CA1E468F496FB0519A429EF5B0E5"/>
          </w:pPr>
          <w:r w:rsidRPr="00BB6517">
            <w:rPr>
              <w:rStyle w:val="PlaceholderText"/>
            </w:rPr>
            <w:t>Click here to enter text.</w:t>
          </w:r>
        </w:p>
      </w:docPartBody>
    </w:docPart>
    <w:docPart>
      <w:docPartPr>
        <w:name w:val="48F7970D714349A19924156F6B685CCB"/>
        <w:category>
          <w:name w:val="General"/>
          <w:gallery w:val="placeholder"/>
        </w:category>
        <w:types>
          <w:type w:val="bbPlcHdr"/>
        </w:types>
        <w:behaviors>
          <w:behavior w:val="content"/>
        </w:behaviors>
        <w:guid w:val="{C0C29ACD-0DC0-4162-BDC9-034CF08B2661}"/>
      </w:docPartPr>
      <w:docPartBody>
        <w:p w:rsidR="008809B5" w:rsidRDefault="00FF71B1" w:rsidP="00FF71B1">
          <w:pPr>
            <w:pStyle w:val="48F7970D714349A19924156F6B685CCB"/>
          </w:pPr>
          <w:r w:rsidRPr="00BB6517">
            <w:rPr>
              <w:rStyle w:val="PlaceholderText"/>
            </w:rPr>
            <w:t>Click here to enter text.</w:t>
          </w:r>
        </w:p>
      </w:docPartBody>
    </w:docPart>
    <w:docPart>
      <w:docPartPr>
        <w:name w:val="3C15B35FA0E74D3D8C7D80914ABDA19F"/>
        <w:category>
          <w:name w:val="General"/>
          <w:gallery w:val="placeholder"/>
        </w:category>
        <w:types>
          <w:type w:val="bbPlcHdr"/>
        </w:types>
        <w:behaviors>
          <w:behavior w:val="content"/>
        </w:behaviors>
        <w:guid w:val="{95E28278-628C-4A81-B3AB-B00EC8DC2AFB}"/>
      </w:docPartPr>
      <w:docPartBody>
        <w:p w:rsidR="008809B5" w:rsidRDefault="00FF71B1" w:rsidP="00FF71B1">
          <w:pPr>
            <w:pStyle w:val="3C15B35FA0E74D3D8C7D80914ABDA19F"/>
          </w:pPr>
          <w:r w:rsidRPr="00BB6517">
            <w:rPr>
              <w:rStyle w:val="PlaceholderText"/>
            </w:rPr>
            <w:t>Click here to enter text.</w:t>
          </w:r>
        </w:p>
      </w:docPartBody>
    </w:docPart>
    <w:docPart>
      <w:docPartPr>
        <w:name w:val="3085F0EABDD74BEE852DB7E2E9F9C3F0"/>
        <w:category>
          <w:name w:val="General"/>
          <w:gallery w:val="placeholder"/>
        </w:category>
        <w:types>
          <w:type w:val="bbPlcHdr"/>
        </w:types>
        <w:behaviors>
          <w:behavior w:val="content"/>
        </w:behaviors>
        <w:guid w:val="{D4DA750C-6A1C-4036-9EA0-A14D6EC5979A}"/>
      </w:docPartPr>
      <w:docPartBody>
        <w:p w:rsidR="008809B5" w:rsidRDefault="00FF71B1" w:rsidP="00FF71B1">
          <w:pPr>
            <w:pStyle w:val="3085F0EABDD74BEE852DB7E2E9F9C3F0"/>
          </w:pPr>
          <w:r w:rsidRPr="00BB6517">
            <w:rPr>
              <w:rStyle w:val="PlaceholderText"/>
            </w:rPr>
            <w:t>Click here to enter text.</w:t>
          </w:r>
        </w:p>
      </w:docPartBody>
    </w:docPart>
    <w:docPart>
      <w:docPartPr>
        <w:name w:val="19CE9EBE7A6F4B61BED28B528976951D"/>
        <w:category>
          <w:name w:val="General"/>
          <w:gallery w:val="placeholder"/>
        </w:category>
        <w:types>
          <w:type w:val="bbPlcHdr"/>
        </w:types>
        <w:behaviors>
          <w:behavior w:val="content"/>
        </w:behaviors>
        <w:guid w:val="{3E66968C-A4C4-4116-9F70-1D8C95F0167C}"/>
      </w:docPartPr>
      <w:docPartBody>
        <w:p w:rsidR="008809B5" w:rsidRDefault="00FF71B1" w:rsidP="00FF71B1">
          <w:pPr>
            <w:pStyle w:val="19CE9EBE7A6F4B61BED28B528976951D"/>
          </w:pPr>
          <w:r w:rsidRPr="00BB6517">
            <w:rPr>
              <w:rStyle w:val="PlaceholderText"/>
            </w:rPr>
            <w:t>Click here to enter text.</w:t>
          </w:r>
        </w:p>
      </w:docPartBody>
    </w:docPart>
    <w:docPart>
      <w:docPartPr>
        <w:name w:val="6E83ABA750B84D83A2BE5871676DA86F"/>
        <w:category>
          <w:name w:val="General"/>
          <w:gallery w:val="placeholder"/>
        </w:category>
        <w:types>
          <w:type w:val="bbPlcHdr"/>
        </w:types>
        <w:behaviors>
          <w:behavior w:val="content"/>
        </w:behaviors>
        <w:guid w:val="{3397E700-CF6C-4E50-AD8C-B6076E08B166}"/>
      </w:docPartPr>
      <w:docPartBody>
        <w:p w:rsidR="008809B5" w:rsidRDefault="00FF71B1" w:rsidP="00FF71B1">
          <w:pPr>
            <w:pStyle w:val="6E83ABA750B84D83A2BE5871676DA86F"/>
          </w:pPr>
          <w:r w:rsidRPr="00BB6517">
            <w:rPr>
              <w:rStyle w:val="PlaceholderText"/>
            </w:rPr>
            <w:t>Click here to enter text.</w:t>
          </w:r>
        </w:p>
      </w:docPartBody>
    </w:docPart>
    <w:docPart>
      <w:docPartPr>
        <w:name w:val="4AEEAF3ED18A436E81EECA4B9FC1B026"/>
        <w:category>
          <w:name w:val="General"/>
          <w:gallery w:val="placeholder"/>
        </w:category>
        <w:types>
          <w:type w:val="bbPlcHdr"/>
        </w:types>
        <w:behaviors>
          <w:behavior w:val="content"/>
        </w:behaviors>
        <w:guid w:val="{C2FF75A6-CB8E-43F1-962E-F1CB5946D637}"/>
      </w:docPartPr>
      <w:docPartBody>
        <w:p w:rsidR="008809B5" w:rsidRDefault="00FF71B1" w:rsidP="00FF71B1">
          <w:pPr>
            <w:pStyle w:val="4AEEAF3ED18A436E81EECA4B9FC1B026"/>
          </w:pPr>
          <w:r w:rsidRPr="00BB6517">
            <w:rPr>
              <w:rStyle w:val="PlaceholderText"/>
            </w:rPr>
            <w:t>Click here to enter text.</w:t>
          </w:r>
        </w:p>
      </w:docPartBody>
    </w:docPart>
    <w:docPart>
      <w:docPartPr>
        <w:name w:val="2104B466FBF9430093A2D078C3932213"/>
        <w:category>
          <w:name w:val="General"/>
          <w:gallery w:val="placeholder"/>
        </w:category>
        <w:types>
          <w:type w:val="bbPlcHdr"/>
        </w:types>
        <w:behaviors>
          <w:behavior w:val="content"/>
        </w:behaviors>
        <w:guid w:val="{342C10A9-AE28-4F90-8AB9-07028B030919}"/>
      </w:docPartPr>
      <w:docPartBody>
        <w:p w:rsidR="008809B5" w:rsidRDefault="00FF71B1" w:rsidP="00FF71B1">
          <w:pPr>
            <w:pStyle w:val="2104B466FBF9430093A2D078C3932213"/>
          </w:pPr>
          <w:r w:rsidRPr="00BB6517">
            <w:rPr>
              <w:rStyle w:val="PlaceholderText"/>
            </w:rPr>
            <w:t>Click here to enter text.</w:t>
          </w:r>
        </w:p>
      </w:docPartBody>
    </w:docPart>
    <w:docPart>
      <w:docPartPr>
        <w:name w:val="571E4F6E7979498BA05176FA3C72249E"/>
        <w:category>
          <w:name w:val="General"/>
          <w:gallery w:val="placeholder"/>
        </w:category>
        <w:types>
          <w:type w:val="bbPlcHdr"/>
        </w:types>
        <w:behaviors>
          <w:behavior w:val="content"/>
        </w:behaviors>
        <w:guid w:val="{3C1342F3-DB6C-4BD9-8A68-A3AAE8EF589C}"/>
      </w:docPartPr>
      <w:docPartBody>
        <w:p w:rsidR="008809B5" w:rsidRDefault="00FF71B1" w:rsidP="00FF71B1">
          <w:pPr>
            <w:pStyle w:val="571E4F6E7979498BA05176FA3C72249E"/>
          </w:pPr>
          <w:r w:rsidRPr="00BB6517">
            <w:rPr>
              <w:rStyle w:val="PlaceholderText"/>
            </w:rPr>
            <w:t>Click here to enter text.</w:t>
          </w:r>
        </w:p>
      </w:docPartBody>
    </w:docPart>
    <w:docPart>
      <w:docPartPr>
        <w:name w:val="1325F194454B45148B7C413B415F2AAA"/>
        <w:category>
          <w:name w:val="General"/>
          <w:gallery w:val="placeholder"/>
        </w:category>
        <w:types>
          <w:type w:val="bbPlcHdr"/>
        </w:types>
        <w:behaviors>
          <w:behavior w:val="content"/>
        </w:behaviors>
        <w:guid w:val="{CBD69930-B70F-43E2-B9E2-52AA8B6B6AD2}"/>
      </w:docPartPr>
      <w:docPartBody>
        <w:p w:rsidR="008809B5" w:rsidRDefault="00FF71B1" w:rsidP="00FF71B1">
          <w:pPr>
            <w:pStyle w:val="1325F194454B45148B7C413B415F2AAA"/>
          </w:pPr>
          <w:r w:rsidRPr="00BB6517">
            <w:rPr>
              <w:rStyle w:val="PlaceholderText"/>
            </w:rPr>
            <w:t>Click here to enter text.</w:t>
          </w:r>
        </w:p>
      </w:docPartBody>
    </w:docPart>
    <w:docPart>
      <w:docPartPr>
        <w:name w:val="228BF84CC8644DB7AFA21A7042EFB5A6"/>
        <w:category>
          <w:name w:val="General"/>
          <w:gallery w:val="placeholder"/>
        </w:category>
        <w:types>
          <w:type w:val="bbPlcHdr"/>
        </w:types>
        <w:behaviors>
          <w:behavior w:val="content"/>
        </w:behaviors>
        <w:guid w:val="{0A4D4D4A-1431-4E04-8315-4B371C4713EA}"/>
      </w:docPartPr>
      <w:docPartBody>
        <w:p w:rsidR="00E622EA" w:rsidRDefault="002E6E0A" w:rsidP="002E6E0A">
          <w:pPr>
            <w:pStyle w:val="228BF84CC8644DB7AFA21A7042EFB5A6"/>
          </w:pPr>
          <w:r w:rsidRPr="00BB6517">
            <w:rPr>
              <w:rStyle w:val="PlaceholderText"/>
            </w:rPr>
            <w:t>Click here to enter text.</w:t>
          </w:r>
        </w:p>
      </w:docPartBody>
    </w:docPart>
    <w:docPart>
      <w:docPartPr>
        <w:name w:val="6AD7A122234E43DD85093D60778B0B1D"/>
        <w:category>
          <w:name w:val="General"/>
          <w:gallery w:val="placeholder"/>
        </w:category>
        <w:types>
          <w:type w:val="bbPlcHdr"/>
        </w:types>
        <w:behaviors>
          <w:behavior w:val="content"/>
        </w:behaviors>
        <w:guid w:val="{C26E82FF-88A3-4B90-97C7-09EB2AA1D259}"/>
      </w:docPartPr>
      <w:docPartBody>
        <w:p w:rsidR="00E622EA" w:rsidRDefault="002E6E0A" w:rsidP="002E6E0A">
          <w:pPr>
            <w:pStyle w:val="6AD7A122234E43DD85093D60778B0B1D"/>
          </w:pPr>
          <w:r w:rsidRPr="00BB6517">
            <w:rPr>
              <w:rStyle w:val="PlaceholderText"/>
            </w:rPr>
            <w:t>Click here to enter text.</w:t>
          </w:r>
        </w:p>
      </w:docPartBody>
    </w:docPart>
    <w:docPart>
      <w:docPartPr>
        <w:name w:val="1FA618ECF39544C5AFBC19572D34B3FF"/>
        <w:category>
          <w:name w:val="General"/>
          <w:gallery w:val="placeholder"/>
        </w:category>
        <w:types>
          <w:type w:val="bbPlcHdr"/>
        </w:types>
        <w:behaviors>
          <w:behavior w:val="content"/>
        </w:behaviors>
        <w:guid w:val="{58040E69-5C25-4786-8F8C-F4084EA3F868}"/>
      </w:docPartPr>
      <w:docPartBody>
        <w:p w:rsidR="00E622EA" w:rsidRDefault="002E6E0A" w:rsidP="002E6E0A">
          <w:pPr>
            <w:pStyle w:val="1FA618ECF39544C5AFBC19572D34B3FF"/>
          </w:pPr>
          <w:r w:rsidRPr="00BB6517">
            <w:rPr>
              <w:rStyle w:val="PlaceholderText"/>
            </w:rPr>
            <w:t>Click here to enter text.</w:t>
          </w:r>
        </w:p>
      </w:docPartBody>
    </w:docPart>
    <w:docPart>
      <w:docPartPr>
        <w:name w:val="2F24ED460D6A49D4B7E5478A1CE1A56A"/>
        <w:category>
          <w:name w:val="General"/>
          <w:gallery w:val="placeholder"/>
        </w:category>
        <w:types>
          <w:type w:val="bbPlcHdr"/>
        </w:types>
        <w:behaviors>
          <w:behavior w:val="content"/>
        </w:behaviors>
        <w:guid w:val="{66A28430-E5B4-4B53-8FA6-4CC578101069}"/>
      </w:docPartPr>
      <w:docPartBody>
        <w:p w:rsidR="00E622EA" w:rsidRDefault="002E6E0A" w:rsidP="002E6E0A">
          <w:pPr>
            <w:pStyle w:val="2F24ED460D6A49D4B7E5478A1CE1A56A"/>
          </w:pPr>
          <w:r w:rsidRPr="00BB6517">
            <w:rPr>
              <w:rStyle w:val="PlaceholderText"/>
            </w:rPr>
            <w:t>Click here to enter text.</w:t>
          </w:r>
        </w:p>
      </w:docPartBody>
    </w:docPart>
    <w:docPart>
      <w:docPartPr>
        <w:name w:val="D9139ACE85C04DE79ABABB9FCCBAD67C"/>
        <w:category>
          <w:name w:val="General"/>
          <w:gallery w:val="placeholder"/>
        </w:category>
        <w:types>
          <w:type w:val="bbPlcHdr"/>
        </w:types>
        <w:behaviors>
          <w:behavior w:val="content"/>
        </w:behaviors>
        <w:guid w:val="{45E8FC07-EAAE-4958-8F31-31C0467E2F46}"/>
      </w:docPartPr>
      <w:docPartBody>
        <w:p w:rsidR="00E622EA" w:rsidRDefault="002E6E0A" w:rsidP="002E6E0A">
          <w:pPr>
            <w:pStyle w:val="D9139ACE85C04DE79ABABB9FCCBAD67C"/>
          </w:pPr>
          <w:r w:rsidRPr="00BB6517">
            <w:rPr>
              <w:rStyle w:val="PlaceholderText"/>
            </w:rPr>
            <w:t>Click here to enter text.</w:t>
          </w:r>
        </w:p>
      </w:docPartBody>
    </w:docPart>
    <w:docPart>
      <w:docPartPr>
        <w:name w:val="209F4272732448C48324C75A2E03E568"/>
        <w:category>
          <w:name w:val="General"/>
          <w:gallery w:val="placeholder"/>
        </w:category>
        <w:types>
          <w:type w:val="bbPlcHdr"/>
        </w:types>
        <w:behaviors>
          <w:behavior w:val="content"/>
        </w:behaviors>
        <w:guid w:val="{8B6F4078-2BD3-436E-96EF-8E90C00B5F0F}"/>
      </w:docPartPr>
      <w:docPartBody>
        <w:p w:rsidR="00895858" w:rsidRDefault="00895858" w:rsidP="00895858">
          <w:pPr>
            <w:pStyle w:val="209F4272732448C48324C75A2E03E568"/>
          </w:pPr>
          <w:r w:rsidRPr="00BB6517">
            <w:rPr>
              <w:rStyle w:val="PlaceholderText"/>
            </w:rPr>
            <w:t>Click here to enter text.</w:t>
          </w:r>
        </w:p>
      </w:docPartBody>
    </w:docPart>
    <w:docPart>
      <w:docPartPr>
        <w:name w:val="6D14EF6E776D49ADA35E5E26432AB58E"/>
        <w:category>
          <w:name w:val="General"/>
          <w:gallery w:val="placeholder"/>
        </w:category>
        <w:types>
          <w:type w:val="bbPlcHdr"/>
        </w:types>
        <w:behaviors>
          <w:behavior w:val="content"/>
        </w:behaviors>
        <w:guid w:val="{220ED306-8155-4653-9277-7CD4A4575087}"/>
      </w:docPartPr>
      <w:docPartBody>
        <w:p w:rsidR="00895858" w:rsidRDefault="00895858" w:rsidP="00895858">
          <w:pPr>
            <w:pStyle w:val="6D14EF6E776D49ADA35E5E26432AB58E"/>
          </w:pPr>
          <w:r w:rsidRPr="00BB6517">
            <w:rPr>
              <w:rStyle w:val="PlaceholderText"/>
            </w:rPr>
            <w:t>Click here to enter text.</w:t>
          </w:r>
        </w:p>
      </w:docPartBody>
    </w:docPart>
    <w:docPart>
      <w:docPartPr>
        <w:name w:val="066B53B39BF344DB855445AB40FE02E2"/>
        <w:category>
          <w:name w:val="General"/>
          <w:gallery w:val="placeholder"/>
        </w:category>
        <w:types>
          <w:type w:val="bbPlcHdr"/>
        </w:types>
        <w:behaviors>
          <w:behavior w:val="content"/>
        </w:behaviors>
        <w:guid w:val="{F6F92808-AEF5-43E5-9982-A96A67D18B27}"/>
      </w:docPartPr>
      <w:docPartBody>
        <w:p w:rsidR="00895858" w:rsidRDefault="00895858" w:rsidP="00895858">
          <w:pPr>
            <w:pStyle w:val="066B53B39BF344DB855445AB40FE02E2"/>
          </w:pPr>
          <w:r w:rsidRPr="00BB6517">
            <w:rPr>
              <w:rStyle w:val="PlaceholderText"/>
            </w:rPr>
            <w:t>Click here to enter text.</w:t>
          </w:r>
        </w:p>
      </w:docPartBody>
    </w:docPart>
    <w:docPart>
      <w:docPartPr>
        <w:name w:val="4C061326EA2F4C2F8334AD2C50580CD9"/>
        <w:category>
          <w:name w:val="General"/>
          <w:gallery w:val="placeholder"/>
        </w:category>
        <w:types>
          <w:type w:val="bbPlcHdr"/>
        </w:types>
        <w:behaviors>
          <w:behavior w:val="content"/>
        </w:behaviors>
        <w:guid w:val="{2FF7E4AD-86E5-40E1-B307-7269B23FC5B8}"/>
      </w:docPartPr>
      <w:docPartBody>
        <w:p w:rsidR="00895858" w:rsidRDefault="00895858" w:rsidP="00895858">
          <w:pPr>
            <w:pStyle w:val="4C061326EA2F4C2F8334AD2C50580CD9"/>
          </w:pPr>
          <w:r w:rsidRPr="00BB6517">
            <w:rPr>
              <w:rStyle w:val="PlaceholderText"/>
            </w:rPr>
            <w:t>Click here to enter text.</w:t>
          </w:r>
        </w:p>
      </w:docPartBody>
    </w:docPart>
    <w:docPart>
      <w:docPartPr>
        <w:name w:val="C9F3C6071CBB4098ADF81F76CA8745E9"/>
        <w:category>
          <w:name w:val="General"/>
          <w:gallery w:val="placeholder"/>
        </w:category>
        <w:types>
          <w:type w:val="bbPlcHdr"/>
        </w:types>
        <w:behaviors>
          <w:behavior w:val="content"/>
        </w:behaviors>
        <w:guid w:val="{D9BACAC8-BC1C-462B-B8B4-F6B5FFF073B4}"/>
      </w:docPartPr>
      <w:docPartBody>
        <w:p w:rsidR="00895858" w:rsidRDefault="00895858" w:rsidP="00895858">
          <w:pPr>
            <w:pStyle w:val="C9F3C6071CBB4098ADF81F76CA8745E9"/>
          </w:pPr>
          <w:r w:rsidRPr="00BB6517">
            <w:rPr>
              <w:rStyle w:val="PlaceholderText"/>
            </w:rPr>
            <w:t>Click here to enter text.</w:t>
          </w:r>
        </w:p>
      </w:docPartBody>
    </w:docPart>
    <w:docPart>
      <w:docPartPr>
        <w:name w:val="5F6C108F60E9491CAFCB818DEE9EE38D"/>
        <w:category>
          <w:name w:val="General"/>
          <w:gallery w:val="placeholder"/>
        </w:category>
        <w:types>
          <w:type w:val="bbPlcHdr"/>
        </w:types>
        <w:behaviors>
          <w:behavior w:val="content"/>
        </w:behaviors>
        <w:guid w:val="{77EAA613-1D8F-4B3B-8953-4661FA80EBC4}"/>
      </w:docPartPr>
      <w:docPartBody>
        <w:p w:rsidR="00895858" w:rsidRDefault="00895858" w:rsidP="00895858">
          <w:pPr>
            <w:pStyle w:val="5F6C108F60E9491CAFCB818DEE9EE38D"/>
          </w:pPr>
          <w:r w:rsidRPr="00BB6517">
            <w:rPr>
              <w:rStyle w:val="PlaceholderText"/>
            </w:rPr>
            <w:t>Click here to enter text.</w:t>
          </w:r>
        </w:p>
      </w:docPartBody>
    </w:docPart>
    <w:docPart>
      <w:docPartPr>
        <w:name w:val="43DF036CD8084F12BD0C3C94CC3C97BE"/>
        <w:category>
          <w:name w:val="General"/>
          <w:gallery w:val="placeholder"/>
        </w:category>
        <w:types>
          <w:type w:val="bbPlcHdr"/>
        </w:types>
        <w:behaviors>
          <w:behavior w:val="content"/>
        </w:behaviors>
        <w:guid w:val="{12F89DB5-8489-4D79-98DE-FD1FCB1C2204}"/>
      </w:docPartPr>
      <w:docPartBody>
        <w:p w:rsidR="00895858" w:rsidRDefault="00895858" w:rsidP="00895858">
          <w:pPr>
            <w:pStyle w:val="43DF036CD8084F12BD0C3C94CC3C97BE"/>
          </w:pPr>
          <w:r w:rsidRPr="00BB6517">
            <w:rPr>
              <w:rStyle w:val="PlaceholderText"/>
            </w:rPr>
            <w:t>Click here to enter text.</w:t>
          </w:r>
        </w:p>
      </w:docPartBody>
    </w:docPart>
    <w:docPart>
      <w:docPartPr>
        <w:name w:val="4C2D9A04CF244E33BB312D162D02AA3F"/>
        <w:category>
          <w:name w:val="General"/>
          <w:gallery w:val="placeholder"/>
        </w:category>
        <w:types>
          <w:type w:val="bbPlcHdr"/>
        </w:types>
        <w:behaviors>
          <w:behavior w:val="content"/>
        </w:behaviors>
        <w:guid w:val="{BB432CF4-3A10-44EB-8956-1384F371A775}"/>
      </w:docPartPr>
      <w:docPartBody>
        <w:p w:rsidR="00895858" w:rsidRDefault="00895858" w:rsidP="00895858">
          <w:pPr>
            <w:pStyle w:val="4C2D9A04CF244E33BB312D162D02AA3F"/>
          </w:pPr>
          <w:r w:rsidRPr="00BB6517">
            <w:rPr>
              <w:rStyle w:val="PlaceholderText"/>
            </w:rPr>
            <w:t>Click here to enter text.</w:t>
          </w:r>
        </w:p>
      </w:docPartBody>
    </w:docPart>
    <w:docPart>
      <w:docPartPr>
        <w:name w:val="C9965F990C114F0ABB3E22CB6ED81888"/>
        <w:category>
          <w:name w:val="General"/>
          <w:gallery w:val="placeholder"/>
        </w:category>
        <w:types>
          <w:type w:val="bbPlcHdr"/>
        </w:types>
        <w:behaviors>
          <w:behavior w:val="content"/>
        </w:behaviors>
        <w:guid w:val="{11FD178B-C22E-4FBA-8D43-F1D36B6EBA98}"/>
      </w:docPartPr>
      <w:docPartBody>
        <w:p w:rsidR="00895858" w:rsidRDefault="00895858" w:rsidP="00895858">
          <w:pPr>
            <w:pStyle w:val="C9965F990C114F0ABB3E22CB6ED81888"/>
          </w:pPr>
          <w:r w:rsidRPr="00BB6517">
            <w:rPr>
              <w:rStyle w:val="PlaceholderText"/>
            </w:rPr>
            <w:t>Click here to enter text.</w:t>
          </w:r>
        </w:p>
      </w:docPartBody>
    </w:docPart>
    <w:docPart>
      <w:docPartPr>
        <w:name w:val="9C5A8018393C45F0AE1923E2F078A27F"/>
        <w:category>
          <w:name w:val="General"/>
          <w:gallery w:val="placeholder"/>
        </w:category>
        <w:types>
          <w:type w:val="bbPlcHdr"/>
        </w:types>
        <w:behaviors>
          <w:behavior w:val="content"/>
        </w:behaviors>
        <w:guid w:val="{D0D125BA-FC58-4A23-B799-16CD85FB3791}"/>
      </w:docPartPr>
      <w:docPartBody>
        <w:p w:rsidR="00895858" w:rsidRDefault="00895858" w:rsidP="00895858">
          <w:pPr>
            <w:pStyle w:val="9C5A8018393C45F0AE1923E2F078A27F"/>
          </w:pPr>
          <w:r w:rsidRPr="00BB6517">
            <w:rPr>
              <w:rStyle w:val="PlaceholderText"/>
            </w:rPr>
            <w:t>Click here to enter text.</w:t>
          </w:r>
        </w:p>
      </w:docPartBody>
    </w:docPart>
    <w:docPart>
      <w:docPartPr>
        <w:name w:val="423CEAE369604BE9834062DEDA1CA996"/>
        <w:category>
          <w:name w:val="General"/>
          <w:gallery w:val="placeholder"/>
        </w:category>
        <w:types>
          <w:type w:val="bbPlcHdr"/>
        </w:types>
        <w:behaviors>
          <w:behavior w:val="content"/>
        </w:behaviors>
        <w:guid w:val="{FBF61BCA-832C-4433-89F2-3BCA737BF608}"/>
      </w:docPartPr>
      <w:docPartBody>
        <w:p w:rsidR="00895858" w:rsidRDefault="00895858" w:rsidP="00895858">
          <w:pPr>
            <w:pStyle w:val="423CEAE369604BE9834062DEDA1CA996"/>
          </w:pPr>
          <w:r w:rsidRPr="00BB6517">
            <w:rPr>
              <w:rStyle w:val="PlaceholderText"/>
            </w:rPr>
            <w:t>Click here to enter text.</w:t>
          </w:r>
        </w:p>
      </w:docPartBody>
    </w:docPart>
    <w:docPart>
      <w:docPartPr>
        <w:name w:val="8990417C397E4FEBBBBFA1EC99EE0632"/>
        <w:category>
          <w:name w:val="General"/>
          <w:gallery w:val="placeholder"/>
        </w:category>
        <w:types>
          <w:type w:val="bbPlcHdr"/>
        </w:types>
        <w:behaviors>
          <w:behavior w:val="content"/>
        </w:behaviors>
        <w:guid w:val="{7A6DB65A-4BBA-430A-B05C-81FCF3E62131}"/>
      </w:docPartPr>
      <w:docPartBody>
        <w:p w:rsidR="00895858" w:rsidRDefault="00895858" w:rsidP="00895858">
          <w:pPr>
            <w:pStyle w:val="8990417C397E4FEBBBBFA1EC99EE0632"/>
          </w:pPr>
          <w:r w:rsidRPr="00BB6517">
            <w:rPr>
              <w:rStyle w:val="PlaceholderText"/>
            </w:rPr>
            <w:t>Click here to enter text.</w:t>
          </w:r>
        </w:p>
      </w:docPartBody>
    </w:docPart>
    <w:docPart>
      <w:docPartPr>
        <w:name w:val="18FB25E02F9A4F6695F09260699B9F35"/>
        <w:category>
          <w:name w:val="General"/>
          <w:gallery w:val="placeholder"/>
        </w:category>
        <w:types>
          <w:type w:val="bbPlcHdr"/>
        </w:types>
        <w:behaviors>
          <w:behavior w:val="content"/>
        </w:behaviors>
        <w:guid w:val="{9346B3A6-9B5B-40BD-8F94-2AA77EF7B781}"/>
      </w:docPartPr>
      <w:docPartBody>
        <w:p w:rsidR="00000000" w:rsidRDefault="00FC7224" w:rsidP="00FC7224">
          <w:pPr>
            <w:pStyle w:val="18FB25E02F9A4F6695F09260699B9F35"/>
          </w:pPr>
          <w:r w:rsidRPr="00BB6517">
            <w:rPr>
              <w:rStyle w:val="PlaceholderText"/>
            </w:rPr>
            <w:t>Click here to enter text.</w:t>
          </w:r>
        </w:p>
      </w:docPartBody>
    </w:docPart>
    <w:docPart>
      <w:docPartPr>
        <w:name w:val="8E7A38A597424F57BAEAEE3811199029"/>
        <w:category>
          <w:name w:val="General"/>
          <w:gallery w:val="placeholder"/>
        </w:category>
        <w:types>
          <w:type w:val="bbPlcHdr"/>
        </w:types>
        <w:behaviors>
          <w:behavior w:val="content"/>
        </w:behaviors>
        <w:guid w:val="{DB12930C-3A20-4A6C-A93C-00A228D33646}"/>
      </w:docPartPr>
      <w:docPartBody>
        <w:p w:rsidR="00000000" w:rsidRDefault="00FC7224" w:rsidP="00FC7224">
          <w:pPr>
            <w:pStyle w:val="8E7A38A597424F57BAEAEE3811199029"/>
          </w:pPr>
          <w:r w:rsidRPr="00BB6517">
            <w:rPr>
              <w:rStyle w:val="PlaceholderText"/>
            </w:rPr>
            <w:t>Click here to enter text.</w:t>
          </w:r>
        </w:p>
      </w:docPartBody>
    </w:docPart>
    <w:docPart>
      <w:docPartPr>
        <w:name w:val="EE3215B9BFAB4A4A8D0B5460F561F69E"/>
        <w:category>
          <w:name w:val="General"/>
          <w:gallery w:val="placeholder"/>
        </w:category>
        <w:types>
          <w:type w:val="bbPlcHdr"/>
        </w:types>
        <w:behaviors>
          <w:behavior w:val="content"/>
        </w:behaviors>
        <w:guid w:val="{1FF9D13C-FB92-40BA-A3D5-9F8114366A60}"/>
      </w:docPartPr>
      <w:docPartBody>
        <w:p w:rsidR="00000000" w:rsidRDefault="00FC7224" w:rsidP="00FC7224">
          <w:pPr>
            <w:pStyle w:val="EE3215B9BFAB4A4A8D0B5460F561F69E"/>
          </w:pPr>
          <w:r w:rsidRPr="00BB6517">
            <w:rPr>
              <w:rStyle w:val="PlaceholderText"/>
            </w:rPr>
            <w:t>Click here to enter text.</w:t>
          </w:r>
        </w:p>
      </w:docPartBody>
    </w:docPart>
    <w:docPart>
      <w:docPartPr>
        <w:name w:val="8B242BCC48DA4F23A57025F149EE70E4"/>
        <w:category>
          <w:name w:val="General"/>
          <w:gallery w:val="placeholder"/>
        </w:category>
        <w:types>
          <w:type w:val="bbPlcHdr"/>
        </w:types>
        <w:behaviors>
          <w:behavior w:val="content"/>
        </w:behaviors>
        <w:guid w:val="{6C190982-9D4E-4E9E-9061-3F6A19F8943E}"/>
      </w:docPartPr>
      <w:docPartBody>
        <w:p w:rsidR="00000000" w:rsidRDefault="00FC7224" w:rsidP="00FC7224">
          <w:pPr>
            <w:pStyle w:val="8B242BCC48DA4F23A57025F149EE70E4"/>
          </w:pPr>
          <w:r w:rsidRPr="00BB6517">
            <w:rPr>
              <w:rStyle w:val="PlaceholderText"/>
            </w:rPr>
            <w:t>Click here to enter text.</w:t>
          </w:r>
        </w:p>
      </w:docPartBody>
    </w:docPart>
    <w:docPart>
      <w:docPartPr>
        <w:name w:val="6D8F310E62824D87ACE1F2A3AAA299C6"/>
        <w:category>
          <w:name w:val="General"/>
          <w:gallery w:val="placeholder"/>
        </w:category>
        <w:types>
          <w:type w:val="bbPlcHdr"/>
        </w:types>
        <w:behaviors>
          <w:behavior w:val="content"/>
        </w:behaviors>
        <w:guid w:val="{8D442E48-7CAD-45B7-92B5-9D75E719AB64}"/>
      </w:docPartPr>
      <w:docPartBody>
        <w:p w:rsidR="00000000" w:rsidRDefault="00FC7224" w:rsidP="00FC7224">
          <w:pPr>
            <w:pStyle w:val="6D8F310E62824D87ACE1F2A3AAA299C6"/>
          </w:pPr>
          <w:r w:rsidRPr="00BB6517">
            <w:rPr>
              <w:rStyle w:val="PlaceholderText"/>
            </w:rPr>
            <w:t>Click here to enter text.</w:t>
          </w:r>
        </w:p>
      </w:docPartBody>
    </w:docPart>
    <w:docPart>
      <w:docPartPr>
        <w:name w:val="7F3D28A060864F9598ADBB4F824022A7"/>
        <w:category>
          <w:name w:val="General"/>
          <w:gallery w:val="placeholder"/>
        </w:category>
        <w:types>
          <w:type w:val="bbPlcHdr"/>
        </w:types>
        <w:behaviors>
          <w:behavior w:val="content"/>
        </w:behaviors>
        <w:guid w:val="{A6435EFC-7465-4546-B9D0-4E2313566B8F}"/>
      </w:docPartPr>
      <w:docPartBody>
        <w:p w:rsidR="00000000" w:rsidRDefault="00FC7224" w:rsidP="00FC7224">
          <w:pPr>
            <w:pStyle w:val="7F3D28A060864F9598ADBB4F824022A7"/>
          </w:pPr>
          <w:r w:rsidRPr="00BB6517">
            <w:rPr>
              <w:rStyle w:val="PlaceholderText"/>
            </w:rPr>
            <w:t>Click here to enter text.</w:t>
          </w:r>
        </w:p>
      </w:docPartBody>
    </w:docPart>
    <w:docPart>
      <w:docPartPr>
        <w:name w:val="3152A190FED549178369891B8AEC7628"/>
        <w:category>
          <w:name w:val="General"/>
          <w:gallery w:val="placeholder"/>
        </w:category>
        <w:types>
          <w:type w:val="bbPlcHdr"/>
        </w:types>
        <w:behaviors>
          <w:behavior w:val="content"/>
        </w:behaviors>
        <w:guid w:val="{B309AB26-6917-47E4-B4A3-4711398CC1BD}"/>
      </w:docPartPr>
      <w:docPartBody>
        <w:p w:rsidR="00000000" w:rsidRDefault="00FC7224" w:rsidP="00FC7224">
          <w:pPr>
            <w:pStyle w:val="3152A190FED549178369891B8AEC7628"/>
          </w:pPr>
          <w:r w:rsidRPr="00BB6517">
            <w:rPr>
              <w:rStyle w:val="PlaceholderText"/>
            </w:rPr>
            <w:t>Click here to enter text.</w:t>
          </w:r>
        </w:p>
      </w:docPartBody>
    </w:docPart>
    <w:docPart>
      <w:docPartPr>
        <w:name w:val="5224924FB2924404B96FE1D40333EBFF"/>
        <w:category>
          <w:name w:val="General"/>
          <w:gallery w:val="placeholder"/>
        </w:category>
        <w:types>
          <w:type w:val="bbPlcHdr"/>
        </w:types>
        <w:behaviors>
          <w:behavior w:val="content"/>
        </w:behaviors>
        <w:guid w:val="{61818FA4-55E3-4644-8FC9-A1F2C35CC23B}"/>
      </w:docPartPr>
      <w:docPartBody>
        <w:p w:rsidR="00000000" w:rsidRDefault="00FC7224" w:rsidP="00FC7224">
          <w:pPr>
            <w:pStyle w:val="5224924FB2924404B96FE1D40333EBFF"/>
          </w:pPr>
          <w:r w:rsidRPr="00BB6517">
            <w:rPr>
              <w:rStyle w:val="PlaceholderText"/>
            </w:rPr>
            <w:t>Click here to enter text.</w:t>
          </w:r>
        </w:p>
      </w:docPartBody>
    </w:docPart>
    <w:docPart>
      <w:docPartPr>
        <w:name w:val="590006AFAE544255859B0BCE71345F1C"/>
        <w:category>
          <w:name w:val="General"/>
          <w:gallery w:val="placeholder"/>
        </w:category>
        <w:types>
          <w:type w:val="bbPlcHdr"/>
        </w:types>
        <w:behaviors>
          <w:behavior w:val="content"/>
        </w:behaviors>
        <w:guid w:val="{527E9280-355B-483C-A38B-59BF75D0B511}"/>
      </w:docPartPr>
      <w:docPartBody>
        <w:p w:rsidR="00000000" w:rsidRDefault="00FC7224" w:rsidP="00FC7224">
          <w:pPr>
            <w:pStyle w:val="590006AFAE544255859B0BCE71345F1C"/>
          </w:pPr>
          <w:r w:rsidRPr="00BB6517">
            <w:rPr>
              <w:rStyle w:val="PlaceholderText"/>
            </w:rPr>
            <w:t>Click here to enter text.</w:t>
          </w:r>
        </w:p>
      </w:docPartBody>
    </w:docPart>
    <w:docPart>
      <w:docPartPr>
        <w:name w:val="4FD2FA544AF2453C8B8A33E052742279"/>
        <w:category>
          <w:name w:val="General"/>
          <w:gallery w:val="placeholder"/>
        </w:category>
        <w:types>
          <w:type w:val="bbPlcHdr"/>
        </w:types>
        <w:behaviors>
          <w:behavior w:val="content"/>
        </w:behaviors>
        <w:guid w:val="{887E402B-4BBA-4A35-A83C-47A2D66EB33F}"/>
      </w:docPartPr>
      <w:docPartBody>
        <w:p w:rsidR="00000000" w:rsidRDefault="00FC7224" w:rsidP="00FC7224">
          <w:pPr>
            <w:pStyle w:val="4FD2FA544AF2453C8B8A33E052742279"/>
          </w:pPr>
          <w:r w:rsidRPr="00BB6517">
            <w:rPr>
              <w:rStyle w:val="PlaceholderText"/>
            </w:rPr>
            <w:t>Click here to enter text.</w:t>
          </w:r>
        </w:p>
      </w:docPartBody>
    </w:docPart>
    <w:docPart>
      <w:docPartPr>
        <w:name w:val="BB1ED39D3F90483DA8BCF2FE9BEA59BA"/>
        <w:category>
          <w:name w:val="General"/>
          <w:gallery w:val="placeholder"/>
        </w:category>
        <w:types>
          <w:type w:val="bbPlcHdr"/>
        </w:types>
        <w:behaviors>
          <w:behavior w:val="content"/>
        </w:behaviors>
        <w:guid w:val="{5F8926B2-D299-4F4F-986B-CFB12A06AEC7}"/>
      </w:docPartPr>
      <w:docPartBody>
        <w:p w:rsidR="00000000" w:rsidRDefault="00FC7224" w:rsidP="00FC7224">
          <w:pPr>
            <w:pStyle w:val="BB1ED39D3F90483DA8BCF2FE9BEA59BA"/>
          </w:pPr>
          <w:r w:rsidRPr="00BB6517">
            <w:rPr>
              <w:rStyle w:val="PlaceholderText"/>
            </w:rPr>
            <w:t>Click here to enter text.</w:t>
          </w:r>
        </w:p>
      </w:docPartBody>
    </w:docPart>
    <w:docPart>
      <w:docPartPr>
        <w:name w:val="5B0850598CEA490B88025AF10E8325CC"/>
        <w:category>
          <w:name w:val="General"/>
          <w:gallery w:val="placeholder"/>
        </w:category>
        <w:types>
          <w:type w:val="bbPlcHdr"/>
        </w:types>
        <w:behaviors>
          <w:behavior w:val="content"/>
        </w:behaviors>
        <w:guid w:val="{4B0ADE8D-8A7C-4D95-B248-BE5E4CF793A3}"/>
      </w:docPartPr>
      <w:docPartBody>
        <w:p w:rsidR="00000000" w:rsidRDefault="00FC7224" w:rsidP="00FC7224">
          <w:pPr>
            <w:pStyle w:val="5B0850598CEA490B88025AF10E8325CC"/>
          </w:pPr>
          <w:r w:rsidRPr="00BB6517">
            <w:rPr>
              <w:rStyle w:val="PlaceholderText"/>
            </w:rPr>
            <w:t>Click here to enter text.</w:t>
          </w:r>
        </w:p>
      </w:docPartBody>
    </w:docPart>
    <w:docPart>
      <w:docPartPr>
        <w:name w:val="A016A5B70AB54937AD0A9725D0273F9E"/>
        <w:category>
          <w:name w:val="General"/>
          <w:gallery w:val="placeholder"/>
        </w:category>
        <w:types>
          <w:type w:val="bbPlcHdr"/>
        </w:types>
        <w:behaviors>
          <w:behavior w:val="content"/>
        </w:behaviors>
        <w:guid w:val="{1643A69C-6801-437B-9FF3-A8D439B4E9DF}"/>
      </w:docPartPr>
      <w:docPartBody>
        <w:p w:rsidR="00000000" w:rsidRDefault="00FC7224" w:rsidP="00FC7224">
          <w:pPr>
            <w:pStyle w:val="A016A5B70AB54937AD0A9725D0273F9E"/>
          </w:pPr>
          <w:r w:rsidRPr="00BB6517">
            <w:rPr>
              <w:rStyle w:val="PlaceholderText"/>
            </w:rPr>
            <w:t>Click here to enter text.</w:t>
          </w:r>
        </w:p>
      </w:docPartBody>
    </w:docPart>
    <w:docPart>
      <w:docPartPr>
        <w:name w:val="0EEA400DA66840E5B771932E92DE4698"/>
        <w:category>
          <w:name w:val="General"/>
          <w:gallery w:val="placeholder"/>
        </w:category>
        <w:types>
          <w:type w:val="bbPlcHdr"/>
        </w:types>
        <w:behaviors>
          <w:behavior w:val="content"/>
        </w:behaviors>
        <w:guid w:val="{B4E541D3-AF4B-40BA-A4BB-DA3355129155}"/>
      </w:docPartPr>
      <w:docPartBody>
        <w:p w:rsidR="00000000" w:rsidRDefault="00FC7224" w:rsidP="00FC7224">
          <w:pPr>
            <w:pStyle w:val="0EEA400DA66840E5B771932E92DE4698"/>
          </w:pPr>
          <w:r w:rsidRPr="00BB6517">
            <w:rPr>
              <w:rStyle w:val="PlaceholderText"/>
            </w:rPr>
            <w:t>Click here to enter text.</w:t>
          </w:r>
        </w:p>
      </w:docPartBody>
    </w:docPart>
    <w:docPart>
      <w:docPartPr>
        <w:name w:val="88820278CE7942D88ECE54C777D73007"/>
        <w:category>
          <w:name w:val="General"/>
          <w:gallery w:val="placeholder"/>
        </w:category>
        <w:types>
          <w:type w:val="bbPlcHdr"/>
        </w:types>
        <w:behaviors>
          <w:behavior w:val="content"/>
        </w:behaviors>
        <w:guid w:val="{26BE740D-F87F-4E5F-8BA0-77D743E83C5E}"/>
      </w:docPartPr>
      <w:docPartBody>
        <w:p w:rsidR="00000000" w:rsidRDefault="00FC7224" w:rsidP="00FC7224">
          <w:pPr>
            <w:pStyle w:val="88820278CE7942D88ECE54C777D73007"/>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Std-Lt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hevin-Light">
    <w:altName w:val="Chevin-Light"/>
    <w:panose1 w:val="00000000000000000000"/>
    <w:charset w:val="00"/>
    <w:family w:val="swiss"/>
    <w:notTrueType/>
    <w:pitch w:val="default"/>
    <w:sig w:usb0="00000003" w:usb1="00000000" w:usb2="00000000" w:usb3="00000000" w:csb0="00000001"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Chevin-Thin">
    <w:altName w:val="Chevin-Thin"/>
    <w:panose1 w:val="00000000000000000000"/>
    <w:charset w:val="00"/>
    <w:family w:val="swiss"/>
    <w:notTrueType/>
    <w:pitch w:val="default"/>
    <w:sig w:usb0="00000003" w:usb1="00000000" w:usb2="00000000" w:usb3="00000000" w:csb0="00000001" w:csb1="00000000"/>
  </w:font>
  <w:font w:name="Chevin-DemiBold">
    <w:panose1 w:val="00000000000000000000"/>
    <w:charset w:val="00"/>
    <w:family w:val="auto"/>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auto"/>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FF71B1"/>
    <w:rsid w:val="000C64F0"/>
    <w:rsid w:val="002430A7"/>
    <w:rsid w:val="002C6A55"/>
    <w:rsid w:val="002E6E0A"/>
    <w:rsid w:val="00371300"/>
    <w:rsid w:val="004E066E"/>
    <w:rsid w:val="006C243A"/>
    <w:rsid w:val="006D0572"/>
    <w:rsid w:val="006F0027"/>
    <w:rsid w:val="008809B5"/>
    <w:rsid w:val="00895858"/>
    <w:rsid w:val="00973D45"/>
    <w:rsid w:val="00E622EA"/>
    <w:rsid w:val="00EA1EE2"/>
    <w:rsid w:val="00EE5338"/>
    <w:rsid w:val="00F0379D"/>
    <w:rsid w:val="00FC7224"/>
    <w:rsid w:val="00FF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E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7224"/>
    <w:rPr>
      <w:color w:val="808080"/>
    </w:rPr>
  </w:style>
  <w:style w:type="paragraph" w:customStyle="1" w:styleId="59ADE209DC904C89AB1BB315E30D78BF">
    <w:name w:val="59ADE209DC904C89AB1BB315E30D78BF"/>
    <w:rsid w:val="002E6E0A"/>
  </w:style>
  <w:style w:type="paragraph" w:customStyle="1" w:styleId="0DC22999E465488CB5D7B06BE0318079">
    <w:name w:val="0DC22999E465488CB5D7B06BE0318079"/>
    <w:rsid w:val="002E6E0A"/>
  </w:style>
  <w:style w:type="paragraph" w:customStyle="1" w:styleId="763C3352EBF0455590C5303B017AF498">
    <w:name w:val="763C3352EBF0455590C5303B017AF498"/>
    <w:rsid w:val="002E6E0A"/>
  </w:style>
  <w:style w:type="paragraph" w:customStyle="1" w:styleId="2A3A69FED2D149E8897AC0B146BE80A7">
    <w:name w:val="2A3A69FED2D149E8897AC0B146BE80A7"/>
    <w:rsid w:val="002E6E0A"/>
  </w:style>
  <w:style w:type="paragraph" w:customStyle="1" w:styleId="10C2316CDC8740D1BB6EA1A51BE4B623">
    <w:name w:val="10C2316CDC8740D1BB6EA1A51BE4B623"/>
    <w:rsid w:val="002E6E0A"/>
  </w:style>
  <w:style w:type="paragraph" w:customStyle="1" w:styleId="78745396B0804FFD90975EAE7387F557">
    <w:name w:val="78745396B0804FFD90975EAE7387F557"/>
    <w:rsid w:val="002E6E0A"/>
  </w:style>
  <w:style w:type="paragraph" w:customStyle="1" w:styleId="F389B4262F834714A143FAC8CFDECACA">
    <w:name w:val="F389B4262F834714A143FAC8CFDECACA"/>
    <w:rsid w:val="002E6E0A"/>
  </w:style>
  <w:style w:type="paragraph" w:customStyle="1" w:styleId="8DB17F7CC13C4D2CA12EB921CA10A0EA">
    <w:name w:val="8DB17F7CC13C4D2CA12EB921CA10A0EA"/>
    <w:rsid w:val="002E6E0A"/>
  </w:style>
  <w:style w:type="paragraph" w:customStyle="1" w:styleId="6E4E93E5B4804ACC8C7BD0F910688DAE">
    <w:name w:val="6E4E93E5B4804ACC8C7BD0F910688DAE"/>
    <w:rsid w:val="002E6E0A"/>
  </w:style>
  <w:style w:type="paragraph" w:customStyle="1" w:styleId="AE9F7C89BD114796A0CEA3A810AB01B8">
    <w:name w:val="AE9F7C89BD114796A0CEA3A810AB01B8"/>
    <w:rsid w:val="002E6E0A"/>
  </w:style>
  <w:style w:type="paragraph" w:customStyle="1" w:styleId="A704B401A3FA43939821D86A92375BC2">
    <w:name w:val="A704B401A3FA43939821D86A92375BC2"/>
    <w:rsid w:val="002E6E0A"/>
  </w:style>
  <w:style w:type="paragraph" w:customStyle="1" w:styleId="A4B3700786FC41A28CC9C8AF88A80DF7">
    <w:name w:val="A4B3700786FC41A28CC9C8AF88A80DF7"/>
    <w:rsid w:val="002E6E0A"/>
  </w:style>
  <w:style w:type="paragraph" w:customStyle="1" w:styleId="9A537F5B3C8243CC9F3F7D94B7170A83">
    <w:name w:val="9A537F5B3C8243CC9F3F7D94B7170A83"/>
    <w:rsid w:val="002E6E0A"/>
  </w:style>
  <w:style w:type="paragraph" w:customStyle="1" w:styleId="09808566E2E849F58C5F1B44F35EB826">
    <w:name w:val="09808566E2E849F58C5F1B44F35EB826"/>
    <w:rsid w:val="002E6E0A"/>
  </w:style>
  <w:style w:type="paragraph" w:customStyle="1" w:styleId="AD6CCB01C62240D880276C378EEF870A">
    <w:name w:val="AD6CCB01C62240D880276C378EEF870A"/>
    <w:rsid w:val="002E6E0A"/>
  </w:style>
  <w:style w:type="paragraph" w:customStyle="1" w:styleId="333C03ACB2344A40933312740BA7EE06">
    <w:name w:val="333C03ACB2344A40933312740BA7EE06"/>
    <w:rsid w:val="002E6E0A"/>
  </w:style>
  <w:style w:type="paragraph" w:customStyle="1" w:styleId="04FBCE6FE6AA4C1984CBA4CDE1842E28">
    <w:name w:val="04FBCE6FE6AA4C1984CBA4CDE1842E28"/>
    <w:rsid w:val="002E6E0A"/>
  </w:style>
  <w:style w:type="paragraph" w:customStyle="1" w:styleId="9C2B8478F33043C483AED4AC343022A3">
    <w:name w:val="9C2B8478F33043C483AED4AC343022A3"/>
    <w:rsid w:val="002E6E0A"/>
  </w:style>
  <w:style w:type="paragraph" w:customStyle="1" w:styleId="7DBE16F1F9F2499EA13988C06DCE1E9E">
    <w:name w:val="7DBE16F1F9F2499EA13988C06DCE1E9E"/>
    <w:rsid w:val="002E6E0A"/>
  </w:style>
  <w:style w:type="paragraph" w:customStyle="1" w:styleId="9B19EB3D514A4BD99F99BECB99694A53">
    <w:name w:val="9B19EB3D514A4BD99F99BECB99694A53"/>
    <w:rsid w:val="002E6E0A"/>
  </w:style>
  <w:style w:type="paragraph" w:customStyle="1" w:styleId="44881BBCF9E84FF7904B254A9AF7DACB">
    <w:name w:val="44881BBCF9E84FF7904B254A9AF7DACB"/>
    <w:rsid w:val="002E6E0A"/>
  </w:style>
  <w:style w:type="paragraph" w:customStyle="1" w:styleId="E26F9900DDC74DD1B787CD915CEC7EFD">
    <w:name w:val="E26F9900DDC74DD1B787CD915CEC7EFD"/>
    <w:rsid w:val="002E6E0A"/>
  </w:style>
  <w:style w:type="paragraph" w:customStyle="1" w:styleId="124B9D92E2D44F18A0C9DED19133BB30">
    <w:name w:val="124B9D92E2D44F18A0C9DED19133BB30"/>
    <w:rsid w:val="002E6E0A"/>
  </w:style>
  <w:style w:type="paragraph" w:customStyle="1" w:styleId="B4967192243D4B1F8E9C5C1373375212">
    <w:name w:val="B4967192243D4B1F8E9C5C1373375212"/>
    <w:rsid w:val="002E6E0A"/>
  </w:style>
  <w:style w:type="paragraph" w:customStyle="1" w:styleId="DAAD101B772C42F7A59D4A21F15805D7">
    <w:name w:val="DAAD101B772C42F7A59D4A21F15805D7"/>
    <w:rsid w:val="002E6E0A"/>
  </w:style>
  <w:style w:type="paragraph" w:customStyle="1" w:styleId="05962BAE5BBD496F8C2CA4691426245C">
    <w:name w:val="05962BAE5BBD496F8C2CA4691426245C"/>
    <w:rsid w:val="002E6E0A"/>
  </w:style>
  <w:style w:type="paragraph" w:customStyle="1" w:styleId="9AD5971724DC4E3B9BE13A106439CD23">
    <w:name w:val="9AD5971724DC4E3B9BE13A106439CD23"/>
    <w:rsid w:val="002E6E0A"/>
  </w:style>
  <w:style w:type="paragraph" w:customStyle="1" w:styleId="A6CCAC6419314C8BAD5A4556E99942BF">
    <w:name w:val="A6CCAC6419314C8BAD5A4556E99942BF"/>
    <w:rsid w:val="002E6E0A"/>
  </w:style>
  <w:style w:type="paragraph" w:customStyle="1" w:styleId="D28FD00220F5435F8B0CC98D094F2844">
    <w:name w:val="D28FD00220F5435F8B0CC98D094F2844"/>
    <w:rsid w:val="002E6E0A"/>
  </w:style>
  <w:style w:type="paragraph" w:customStyle="1" w:styleId="BD3ABD581EAD499794E0C0E36FE5EBA8">
    <w:name w:val="BD3ABD581EAD499794E0C0E36FE5EBA8"/>
    <w:rsid w:val="002E6E0A"/>
  </w:style>
  <w:style w:type="paragraph" w:customStyle="1" w:styleId="B4BE2C65260C4DE78CD192CFC055B791">
    <w:name w:val="B4BE2C65260C4DE78CD192CFC055B791"/>
    <w:rsid w:val="002E6E0A"/>
  </w:style>
  <w:style w:type="paragraph" w:customStyle="1" w:styleId="C25E2054D91A45758DCC56540402A75C">
    <w:name w:val="C25E2054D91A45758DCC56540402A75C"/>
    <w:rsid w:val="002E6E0A"/>
  </w:style>
  <w:style w:type="paragraph" w:customStyle="1" w:styleId="FA6F4467CDD34056B5EBF9D5EB889474">
    <w:name w:val="FA6F4467CDD34056B5EBF9D5EB889474"/>
    <w:rsid w:val="002E6E0A"/>
  </w:style>
  <w:style w:type="paragraph" w:customStyle="1" w:styleId="88D65480C52C4104B5340E10C585CAFC">
    <w:name w:val="88D65480C52C4104B5340E10C585CAFC"/>
    <w:rsid w:val="002E6E0A"/>
  </w:style>
  <w:style w:type="paragraph" w:customStyle="1" w:styleId="74799174880249D88D0C3C9224FD56C5">
    <w:name w:val="74799174880249D88D0C3C9224FD56C5"/>
    <w:rsid w:val="002E6E0A"/>
  </w:style>
  <w:style w:type="paragraph" w:customStyle="1" w:styleId="D52B8557B4644828A0E962AF0CD0131E">
    <w:name w:val="D52B8557B4644828A0E962AF0CD0131E"/>
    <w:rsid w:val="002E6E0A"/>
  </w:style>
  <w:style w:type="paragraph" w:customStyle="1" w:styleId="46C83A97884D45CE9EDD5A38C16C7027">
    <w:name w:val="46C83A97884D45CE9EDD5A38C16C7027"/>
    <w:rsid w:val="002E6E0A"/>
  </w:style>
  <w:style w:type="paragraph" w:customStyle="1" w:styleId="65E7A49E54374423A2E10BAFC5DFA015">
    <w:name w:val="65E7A49E54374423A2E10BAFC5DFA015"/>
    <w:rsid w:val="002E6E0A"/>
  </w:style>
  <w:style w:type="paragraph" w:customStyle="1" w:styleId="83C82BA4F8BF419A91763835C1C99A98">
    <w:name w:val="83C82BA4F8BF419A91763835C1C99A98"/>
    <w:rsid w:val="002E6E0A"/>
  </w:style>
  <w:style w:type="paragraph" w:customStyle="1" w:styleId="5E08F3DA46804B2B9ABC307C0C405C59">
    <w:name w:val="5E08F3DA46804B2B9ABC307C0C405C59"/>
    <w:rsid w:val="002E6E0A"/>
  </w:style>
  <w:style w:type="paragraph" w:customStyle="1" w:styleId="C9671F29D74F494094DE780231A8A42C">
    <w:name w:val="C9671F29D74F494094DE780231A8A42C"/>
    <w:rsid w:val="002E6E0A"/>
  </w:style>
  <w:style w:type="paragraph" w:customStyle="1" w:styleId="6F2F88C93EC24A73A3C8183B318E944E">
    <w:name w:val="6F2F88C93EC24A73A3C8183B318E944E"/>
    <w:rsid w:val="002E6E0A"/>
  </w:style>
  <w:style w:type="paragraph" w:customStyle="1" w:styleId="378508572CC94A9FB05ACD23E421C424">
    <w:name w:val="378508572CC94A9FB05ACD23E421C424"/>
    <w:rsid w:val="002E6E0A"/>
  </w:style>
  <w:style w:type="paragraph" w:customStyle="1" w:styleId="D4CD8507ABA24C13BD436380906F8FCF">
    <w:name w:val="D4CD8507ABA24C13BD436380906F8FCF"/>
    <w:rsid w:val="002E6E0A"/>
  </w:style>
  <w:style w:type="paragraph" w:customStyle="1" w:styleId="9722F62EA86C4218844F969151C28694">
    <w:name w:val="9722F62EA86C4218844F969151C28694"/>
    <w:rsid w:val="002E6E0A"/>
  </w:style>
  <w:style w:type="paragraph" w:customStyle="1" w:styleId="A3A2022607374BEF94C5444616E09E9A">
    <w:name w:val="A3A2022607374BEF94C5444616E09E9A"/>
    <w:rsid w:val="002E6E0A"/>
  </w:style>
  <w:style w:type="paragraph" w:customStyle="1" w:styleId="32F6556918BB4BCF9DBCDC79D98115AD">
    <w:name w:val="32F6556918BB4BCF9DBCDC79D98115AD"/>
    <w:rsid w:val="002E6E0A"/>
  </w:style>
  <w:style w:type="paragraph" w:customStyle="1" w:styleId="A9E0C387CB1647E2B8219F1ED1F7CC10">
    <w:name w:val="A9E0C387CB1647E2B8219F1ED1F7CC10"/>
    <w:rsid w:val="002E6E0A"/>
  </w:style>
  <w:style w:type="paragraph" w:customStyle="1" w:styleId="B0148D7F98EB428B982A43BA2E2AB891">
    <w:name w:val="B0148D7F98EB428B982A43BA2E2AB891"/>
    <w:rsid w:val="002E6E0A"/>
  </w:style>
  <w:style w:type="paragraph" w:customStyle="1" w:styleId="A968AF57B4D84DE1A8EF2978B44EE9B9">
    <w:name w:val="A968AF57B4D84DE1A8EF2978B44EE9B9"/>
    <w:rsid w:val="002E6E0A"/>
  </w:style>
  <w:style w:type="paragraph" w:customStyle="1" w:styleId="2A24A3A12DFE4A1B9C6CA01C6A450979">
    <w:name w:val="2A24A3A12DFE4A1B9C6CA01C6A450979"/>
    <w:rsid w:val="002E6E0A"/>
  </w:style>
  <w:style w:type="paragraph" w:customStyle="1" w:styleId="19E0EED8890D4556A4E643FC8A6384E8">
    <w:name w:val="19E0EED8890D4556A4E643FC8A6384E8"/>
    <w:rsid w:val="002E6E0A"/>
  </w:style>
  <w:style w:type="paragraph" w:customStyle="1" w:styleId="4DAC6FD250CA496181845F8817A04C4C">
    <w:name w:val="4DAC6FD250CA496181845F8817A04C4C"/>
    <w:rsid w:val="002E6E0A"/>
  </w:style>
  <w:style w:type="paragraph" w:customStyle="1" w:styleId="F3C8B11736C24AE2B0DAFD509905C44C">
    <w:name w:val="F3C8B11736C24AE2B0DAFD509905C44C"/>
    <w:rsid w:val="002E6E0A"/>
  </w:style>
  <w:style w:type="paragraph" w:customStyle="1" w:styleId="3B26B57EB2ED40DCB3E7D74B28F4459F">
    <w:name w:val="3B26B57EB2ED40DCB3E7D74B28F4459F"/>
    <w:rsid w:val="002E6E0A"/>
  </w:style>
  <w:style w:type="paragraph" w:customStyle="1" w:styleId="4247369F1C9F48DE9DD68F92420C8803">
    <w:name w:val="4247369F1C9F48DE9DD68F92420C8803"/>
    <w:rsid w:val="002E6E0A"/>
  </w:style>
  <w:style w:type="paragraph" w:customStyle="1" w:styleId="1CD8464A636448DA99B35296A2E6E4C5">
    <w:name w:val="1CD8464A636448DA99B35296A2E6E4C5"/>
    <w:rsid w:val="002E6E0A"/>
  </w:style>
  <w:style w:type="paragraph" w:customStyle="1" w:styleId="FE2487F076794C61B70917C7B9BE6B44">
    <w:name w:val="FE2487F076794C61B70917C7B9BE6B44"/>
    <w:rsid w:val="002E6E0A"/>
  </w:style>
  <w:style w:type="paragraph" w:customStyle="1" w:styleId="1B58CA11FFAE49BC8DA3C7517C0D1EFE">
    <w:name w:val="1B58CA11FFAE49BC8DA3C7517C0D1EFE"/>
    <w:rsid w:val="002E6E0A"/>
  </w:style>
  <w:style w:type="paragraph" w:customStyle="1" w:styleId="03E48C23938E404980FCC6327BF1D585">
    <w:name w:val="03E48C23938E404980FCC6327BF1D585"/>
    <w:rsid w:val="002E6E0A"/>
  </w:style>
  <w:style w:type="paragraph" w:customStyle="1" w:styleId="180D39BB3FDA4D86B6732387C16FC0FC">
    <w:name w:val="180D39BB3FDA4D86B6732387C16FC0FC"/>
    <w:rsid w:val="002E6E0A"/>
  </w:style>
  <w:style w:type="paragraph" w:customStyle="1" w:styleId="5BD5E2C244434D9AB42BB54999DB7505">
    <w:name w:val="5BD5E2C244434D9AB42BB54999DB7505"/>
    <w:rsid w:val="002E6E0A"/>
  </w:style>
  <w:style w:type="paragraph" w:customStyle="1" w:styleId="2888CB9CF1074D96887B2BC8FB04FCCB">
    <w:name w:val="2888CB9CF1074D96887B2BC8FB04FCCB"/>
    <w:rsid w:val="002E6E0A"/>
  </w:style>
  <w:style w:type="paragraph" w:customStyle="1" w:styleId="122AA5CCA73F407681766732E56A6956">
    <w:name w:val="122AA5CCA73F407681766732E56A6956"/>
    <w:rsid w:val="002E6E0A"/>
  </w:style>
  <w:style w:type="paragraph" w:customStyle="1" w:styleId="52E6CFA9DC6842A8B847206233C0AE58">
    <w:name w:val="52E6CFA9DC6842A8B847206233C0AE58"/>
    <w:rsid w:val="002E6E0A"/>
  </w:style>
  <w:style w:type="paragraph" w:customStyle="1" w:styleId="8D0EF97AE32B4E68B62F26CE77772E1E">
    <w:name w:val="8D0EF97AE32B4E68B62F26CE77772E1E"/>
    <w:rsid w:val="002E6E0A"/>
  </w:style>
  <w:style w:type="paragraph" w:customStyle="1" w:styleId="2168E33FA2D745CD9C256976838F00A0">
    <w:name w:val="2168E33FA2D745CD9C256976838F00A0"/>
    <w:rsid w:val="002E6E0A"/>
  </w:style>
  <w:style w:type="paragraph" w:customStyle="1" w:styleId="EE8AB7A73775418CB9E3B8306AA20EDC">
    <w:name w:val="EE8AB7A73775418CB9E3B8306AA20EDC"/>
    <w:rsid w:val="002E6E0A"/>
  </w:style>
  <w:style w:type="paragraph" w:customStyle="1" w:styleId="881E9FDE129147DDBB71D0DB45C1ED30">
    <w:name w:val="881E9FDE129147DDBB71D0DB45C1ED30"/>
    <w:rsid w:val="002E6E0A"/>
  </w:style>
  <w:style w:type="paragraph" w:customStyle="1" w:styleId="F6152E2100DE4AC69D7DE2C9887267D4">
    <w:name w:val="F6152E2100DE4AC69D7DE2C9887267D4"/>
    <w:rsid w:val="002E6E0A"/>
  </w:style>
  <w:style w:type="paragraph" w:customStyle="1" w:styleId="68E36A394E4147D2B748E9CF1DEDEC02">
    <w:name w:val="68E36A394E4147D2B748E9CF1DEDEC02"/>
    <w:rsid w:val="002E6E0A"/>
  </w:style>
  <w:style w:type="paragraph" w:customStyle="1" w:styleId="E3BCDF96F0D442E39AB84052BB430071">
    <w:name w:val="E3BCDF96F0D442E39AB84052BB430071"/>
    <w:rsid w:val="002E6E0A"/>
  </w:style>
  <w:style w:type="paragraph" w:customStyle="1" w:styleId="9638D1ECD2654248AA8795D169BF062F">
    <w:name w:val="9638D1ECD2654248AA8795D169BF062F"/>
    <w:rsid w:val="002E6E0A"/>
  </w:style>
  <w:style w:type="paragraph" w:customStyle="1" w:styleId="2009D8BD3B584EC78FAF866598972AFC">
    <w:name w:val="2009D8BD3B584EC78FAF866598972AFC"/>
    <w:rsid w:val="002E6E0A"/>
  </w:style>
  <w:style w:type="paragraph" w:customStyle="1" w:styleId="98B1C57C59D045B3B0D98426E1856794">
    <w:name w:val="98B1C57C59D045B3B0D98426E1856794"/>
    <w:rsid w:val="002E6E0A"/>
  </w:style>
  <w:style w:type="paragraph" w:customStyle="1" w:styleId="2FE044D906A844949F8A1A0D811A8ECA">
    <w:name w:val="2FE044D906A844949F8A1A0D811A8ECA"/>
    <w:rsid w:val="002E6E0A"/>
  </w:style>
  <w:style w:type="paragraph" w:customStyle="1" w:styleId="7DA1CC4ECA354EBCA427AAD6046BD977">
    <w:name w:val="7DA1CC4ECA354EBCA427AAD6046BD977"/>
    <w:rsid w:val="002E6E0A"/>
  </w:style>
  <w:style w:type="paragraph" w:customStyle="1" w:styleId="FD47BD0667304ED9B26C6F96E526903C">
    <w:name w:val="FD47BD0667304ED9B26C6F96E526903C"/>
    <w:rsid w:val="002E6E0A"/>
  </w:style>
  <w:style w:type="paragraph" w:customStyle="1" w:styleId="B72F942C39144314998F66044BFBF46D">
    <w:name w:val="B72F942C39144314998F66044BFBF46D"/>
    <w:rsid w:val="002E6E0A"/>
  </w:style>
  <w:style w:type="paragraph" w:customStyle="1" w:styleId="9519D4132D444C9B93409795F4A49201">
    <w:name w:val="9519D4132D444C9B93409795F4A49201"/>
    <w:rsid w:val="002E6E0A"/>
  </w:style>
  <w:style w:type="paragraph" w:customStyle="1" w:styleId="F2439EA93E984585944F5156B4B5312A">
    <w:name w:val="F2439EA93E984585944F5156B4B5312A"/>
    <w:rsid w:val="002E6E0A"/>
  </w:style>
  <w:style w:type="paragraph" w:customStyle="1" w:styleId="39DECB61303C4771AA47BE01ED305C66">
    <w:name w:val="39DECB61303C4771AA47BE01ED305C66"/>
    <w:rsid w:val="002E6E0A"/>
  </w:style>
  <w:style w:type="paragraph" w:customStyle="1" w:styleId="AB7B0B0729AB43E3A10A93143DC62159">
    <w:name w:val="AB7B0B0729AB43E3A10A93143DC62159"/>
    <w:rsid w:val="002E6E0A"/>
  </w:style>
  <w:style w:type="paragraph" w:customStyle="1" w:styleId="0C99407B6B1F4ADBAEFD0BC7750E5409">
    <w:name w:val="0C99407B6B1F4ADBAEFD0BC7750E5409"/>
    <w:rsid w:val="002E6E0A"/>
  </w:style>
  <w:style w:type="paragraph" w:customStyle="1" w:styleId="6ED820BECB3444C0A168956855D07F73">
    <w:name w:val="6ED820BECB3444C0A168956855D07F73"/>
    <w:rsid w:val="002E6E0A"/>
  </w:style>
  <w:style w:type="paragraph" w:customStyle="1" w:styleId="45C1127F7CDC484AB686B178C95C589C">
    <w:name w:val="45C1127F7CDC484AB686B178C95C589C"/>
    <w:rsid w:val="002E6E0A"/>
  </w:style>
  <w:style w:type="paragraph" w:customStyle="1" w:styleId="BE3C489B10874CFB981F6B6A127ABDE1">
    <w:name w:val="BE3C489B10874CFB981F6B6A127ABDE1"/>
    <w:rsid w:val="002E6E0A"/>
  </w:style>
  <w:style w:type="paragraph" w:customStyle="1" w:styleId="61DF74CC6C72447D9852F69E8E7C684E">
    <w:name w:val="61DF74CC6C72447D9852F69E8E7C684E"/>
    <w:rsid w:val="002E6E0A"/>
  </w:style>
  <w:style w:type="paragraph" w:customStyle="1" w:styleId="BAD39CE3B21C433699BC7D22094C329F">
    <w:name w:val="BAD39CE3B21C433699BC7D22094C329F"/>
    <w:rsid w:val="002E6E0A"/>
  </w:style>
  <w:style w:type="paragraph" w:customStyle="1" w:styleId="C90F39E5D362458DBEC6988DF7405F28">
    <w:name w:val="C90F39E5D362458DBEC6988DF7405F28"/>
    <w:rsid w:val="002E6E0A"/>
  </w:style>
  <w:style w:type="paragraph" w:customStyle="1" w:styleId="0BFF339E378E4C8EADED7348468C7153">
    <w:name w:val="0BFF339E378E4C8EADED7348468C7153"/>
    <w:rsid w:val="002E6E0A"/>
  </w:style>
  <w:style w:type="paragraph" w:customStyle="1" w:styleId="8B0AB4F8D42444359AC5459039A3C879">
    <w:name w:val="8B0AB4F8D42444359AC5459039A3C879"/>
    <w:rsid w:val="002E6E0A"/>
  </w:style>
  <w:style w:type="paragraph" w:customStyle="1" w:styleId="24F60C48E8A443138FE3F76C02EE233C">
    <w:name w:val="24F60C48E8A443138FE3F76C02EE233C"/>
    <w:rsid w:val="002E6E0A"/>
  </w:style>
  <w:style w:type="paragraph" w:customStyle="1" w:styleId="F09A28114A8A4CAD939F1A9CDB0A3903">
    <w:name w:val="F09A28114A8A4CAD939F1A9CDB0A3903"/>
    <w:rsid w:val="002E6E0A"/>
  </w:style>
  <w:style w:type="paragraph" w:customStyle="1" w:styleId="36D92B9DC53A412DB54A7A3C4D1B294C">
    <w:name w:val="36D92B9DC53A412DB54A7A3C4D1B294C"/>
    <w:rsid w:val="002E6E0A"/>
  </w:style>
  <w:style w:type="paragraph" w:customStyle="1" w:styleId="24B163B3DCCD4906910E32DD0F28F196">
    <w:name w:val="24B163B3DCCD4906910E32DD0F28F196"/>
    <w:rsid w:val="002E6E0A"/>
  </w:style>
  <w:style w:type="paragraph" w:customStyle="1" w:styleId="7232D415CC3646A292B914889DCD3154">
    <w:name w:val="7232D415CC3646A292B914889DCD3154"/>
    <w:rsid w:val="002E6E0A"/>
  </w:style>
  <w:style w:type="paragraph" w:customStyle="1" w:styleId="56D8CD6E7BF548E89C5AFF589AA92E4C">
    <w:name w:val="56D8CD6E7BF548E89C5AFF589AA92E4C"/>
    <w:rsid w:val="002E6E0A"/>
  </w:style>
  <w:style w:type="paragraph" w:customStyle="1" w:styleId="6193520BB46A4C5BAD3A051C8A3D8B7A">
    <w:name w:val="6193520BB46A4C5BAD3A051C8A3D8B7A"/>
    <w:rsid w:val="002E6E0A"/>
  </w:style>
  <w:style w:type="paragraph" w:customStyle="1" w:styleId="4D6250D9B7594E81B54DE9D502481291">
    <w:name w:val="4D6250D9B7594E81B54DE9D502481291"/>
    <w:rsid w:val="002E6E0A"/>
  </w:style>
  <w:style w:type="paragraph" w:customStyle="1" w:styleId="4426AEF9B078495DAF6393811304D8B0">
    <w:name w:val="4426AEF9B078495DAF6393811304D8B0"/>
    <w:rsid w:val="002E6E0A"/>
  </w:style>
  <w:style w:type="paragraph" w:customStyle="1" w:styleId="CF0097A5A55641C7A65F88669B273D14">
    <w:name w:val="CF0097A5A55641C7A65F88669B273D14"/>
    <w:rsid w:val="002E6E0A"/>
  </w:style>
  <w:style w:type="paragraph" w:customStyle="1" w:styleId="5D5674FD27874FA7BC172EAE62687876">
    <w:name w:val="5D5674FD27874FA7BC172EAE62687876"/>
    <w:rsid w:val="002E6E0A"/>
  </w:style>
  <w:style w:type="paragraph" w:customStyle="1" w:styleId="074C7F5743804DC4A1592C58AE907F8F">
    <w:name w:val="074C7F5743804DC4A1592C58AE907F8F"/>
    <w:rsid w:val="002E6E0A"/>
  </w:style>
  <w:style w:type="paragraph" w:customStyle="1" w:styleId="2474DB8CE50446C69F89F4AC38797C93">
    <w:name w:val="2474DB8CE50446C69F89F4AC38797C93"/>
    <w:rsid w:val="002E6E0A"/>
  </w:style>
  <w:style w:type="paragraph" w:customStyle="1" w:styleId="953E4A478C6C4F47AFACC2AE4914E316">
    <w:name w:val="953E4A478C6C4F47AFACC2AE4914E316"/>
    <w:rsid w:val="002E6E0A"/>
  </w:style>
  <w:style w:type="paragraph" w:customStyle="1" w:styleId="94B39A488AFB4F01BB3C0CB4BA560864">
    <w:name w:val="94B39A488AFB4F01BB3C0CB4BA560864"/>
    <w:rsid w:val="002E6E0A"/>
  </w:style>
  <w:style w:type="paragraph" w:customStyle="1" w:styleId="C0DF567E7976438BB173DB20863E7CAA">
    <w:name w:val="C0DF567E7976438BB173DB20863E7CAA"/>
    <w:rsid w:val="002E6E0A"/>
  </w:style>
  <w:style w:type="paragraph" w:customStyle="1" w:styleId="329E80C972A04BC4B07A58AC52A73F30">
    <w:name w:val="329E80C972A04BC4B07A58AC52A73F30"/>
    <w:rsid w:val="002E6E0A"/>
  </w:style>
  <w:style w:type="paragraph" w:customStyle="1" w:styleId="50BCC9C025FE40C29D621207DD8263E0">
    <w:name w:val="50BCC9C025FE40C29D621207DD8263E0"/>
    <w:rsid w:val="002E6E0A"/>
  </w:style>
  <w:style w:type="paragraph" w:customStyle="1" w:styleId="D0B681ED88554F3AA79824513FB3FE2B">
    <w:name w:val="D0B681ED88554F3AA79824513FB3FE2B"/>
    <w:rsid w:val="002E6E0A"/>
  </w:style>
  <w:style w:type="paragraph" w:customStyle="1" w:styleId="C34C5F83113D437BAB488A39E42E537E">
    <w:name w:val="C34C5F83113D437BAB488A39E42E537E"/>
    <w:rsid w:val="002E6E0A"/>
  </w:style>
  <w:style w:type="paragraph" w:customStyle="1" w:styleId="D90F9C760F284C569436DC69800C4113">
    <w:name w:val="D90F9C760F284C569436DC69800C4113"/>
    <w:rsid w:val="002E6E0A"/>
  </w:style>
  <w:style w:type="paragraph" w:customStyle="1" w:styleId="F6016390A12C4265AC258C63A570E450">
    <w:name w:val="F6016390A12C4265AC258C63A570E450"/>
    <w:rsid w:val="002E6E0A"/>
  </w:style>
  <w:style w:type="paragraph" w:customStyle="1" w:styleId="78FEB66320B94CD8A0FC9836587D729C">
    <w:name w:val="78FEB66320B94CD8A0FC9836587D729C"/>
    <w:rsid w:val="002E6E0A"/>
  </w:style>
  <w:style w:type="paragraph" w:customStyle="1" w:styleId="47FEAB4CAE8843528A7C2BE3DE9AE58A">
    <w:name w:val="47FEAB4CAE8843528A7C2BE3DE9AE58A"/>
    <w:rsid w:val="002E6E0A"/>
  </w:style>
  <w:style w:type="paragraph" w:customStyle="1" w:styleId="C3BBDD3062064903A920EC612973FE7E">
    <w:name w:val="C3BBDD3062064903A920EC612973FE7E"/>
    <w:rsid w:val="002E6E0A"/>
  </w:style>
  <w:style w:type="paragraph" w:customStyle="1" w:styleId="2CCA27C355DA4ECE95C85B431A464F86">
    <w:name w:val="2CCA27C355DA4ECE95C85B431A464F86"/>
    <w:rsid w:val="002E6E0A"/>
  </w:style>
  <w:style w:type="paragraph" w:customStyle="1" w:styleId="2ED047E885AB4CEFA135D5C53968373F">
    <w:name w:val="2ED047E885AB4CEFA135D5C53968373F"/>
    <w:rsid w:val="002E6E0A"/>
  </w:style>
  <w:style w:type="paragraph" w:customStyle="1" w:styleId="A6CC19F536894AAA9A4015408B921183">
    <w:name w:val="A6CC19F536894AAA9A4015408B921183"/>
    <w:rsid w:val="002E6E0A"/>
  </w:style>
  <w:style w:type="paragraph" w:customStyle="1" w:styleId="8B3B76CFF57E4910A90B00EEC305A398">
    <w:name w:val="8B3B76CFF57E4910A90B00EEC305A398"/>
    <w:rsid w:val="002E6E0A"/>
  </w:style>
  <w:style w:type="paragraph" w:customStyle="1" w:styleId="E26A2A12380D4A78916818553F06CDAD">
    <w:name w:val="E26A2A12380D4A78916818553F06CDAD"/>
    <w:rsid w:val="002E6E0A"/>
  </w:style>
  <w:style w:type="paragraph" w:customStyle="1" w:styleId="5DC20B0E55BA4716AA324C91326145AD">
    <w:name w:val="5DC20B0E55BA4716AA324C91326145AD"/>
    <w:rsid w:val="002E6E0A"/>
  </w:style>
  <w:style w:type="paragraph" w:customStyle="1" w:styleId="65393FAD625147AE904F40C22B16E9E2">
    <w:name w:val="65393FAD625147AE904F40C22B16E9E2"/>
    <w:rsid w:val="002E6E0A"/>
  </w:style>
  <w:style w:type="paragraph" w:customStyle="1" w:styleId="A5BB1DF527C742FAB2BAEA000BE1CE6E">
    <w:name w:val="A5BB1DF527C742FAB2BAEA000BE1CE6E"/>
    <w:rsid w:val="002E6E0A"/>
  </w:style>
  <w:style w:type="paragraph" w:customStyle="1" w:styleId="2E5AC54DBF684F6B87FFEBA4D588EA9A">
    <w:name w:val="2E5AC54DBF684F6B87FFEBA4D588EA9A"/>
    <w:rsid w:val="002E6E0A"/>
  </w:style>
  <w:style w:type="paragraph" w:customStyle="1" w:styleId="E331DF9C97DC4D388875551E4AF138AE">
    <w:name w:val="E331DF9C97DC4D388875551E4AF138AE"/>
    <w:rsid w:val="002E6E0A"/>
  </w:style>
  <w:style w:type="paragraph" w:customStyle="1" w:styleId="ACE5A45A07E043B6B4AEFE5A5F4C7062">
    <w:name w:val="ACE5A45A07E043B6B4AEFE5A5F4C7062"/>
    <w:rsid w:val="002E6E0A"/>
  </w:style>
  <w:style w:type="paragraph" w:customStyle="1" w:styleId="FFF690FA363E4261A246F11CB002B997">
    <w:name w:val="FFF690FA363E4261A246F11CB002B997"/>
    <w:rsid w:val="002E6E0A"/>
  </w:style>
  <w:style w:type="paragraph" w:customStyle="1" w:styleId="8E87021B844A45B6B3CC895EA70CB690">
    <w:name w:val="8E87021B844A45B6B3CC895EA70CB690"/>
    <w:rsid w:val="002E6E0A"/>
  </w:style>
  <w:style w:type="paragraph" w:customStyle="1" w:styleId="C3A223F124184927A110E89C86751242">
    <w:name w:val="C3A223F124184927A110E89C86751242"/>
    <w:rsid w:val="002E6E0A"/>
  </w:style>
  <w:style w:type="paragraph" w:customStyle="1" w:styleId="F0F39783251940F6B8ECE14A2DE1D74E">
    <w:name w:val="F0F39783251940F6B8ECE14A2DE1D74E"/>
    <w:rsid w:val="002E6E0A"/>
  </w:style>
  <w:style w:type="paragraph" w:customStyle="1" w:styleId="809CD749CB994A46A7862916519DF4CB">
    <w:name w:val="809CD749CB994A46A7862916519DF4CB"/>
    <w:rsid w:val="002E6E0A"/>
  </w:style>
  <w:style w:type="paragraph" w:customStyle="1" w:styleId="13CD16B11C2743D583BF6839F4AE1AA0">
    <w:name w:val="13CD16B11C2743D583BF6839F4AE1AA0"/>
    <w:rsid w:val="002E6E0A"/>
  </w:style>
  <w:style w:type="paragraph" w:customStyle="1" w:styleId="41F3C2E162C140028481F3B460ACB6D8">
    <w:name w:val="41F3C2E162C140028481F3B460ACB6D8"/>
    <w:rsid w:val="002E6E0A"/>
  </w:style>
  <w:style w:type="paragraph" w:customStyle="1" w:styleId="C6B288DA498A492E8E0A5E9303B5CEA8">
    <w:name w:val="C6B288DA498A492E8E0A5E9303B5CEA8"/>
    <w:rsid w:val="002E6E0A"/>
  </w:style>
  <w:style w:type="paragraph" w:customStyle="1" w:styleId="2A193E7BF5184A6FB676771E1C144532">
    <w:name w:val="2A193E7BF5184A6FB676771E1C144532"/>
    <w:rsid w:val="002E6E0A"/>
  </w:style>
  <w:style w:type="paragraph" w:customStyle="1" w:styleId="BB5FF8E2F1314BFA96447A1B524D3C4D">
    <w:name w:val="BB5FF8E2F1314BFA96447A1B524D3C4D"/>
    <w:rsid w:val="002E6E0A"/>
  </w:style>
  <w:style w:type="paragraph" w:customStyle="1" w:styleId="5CE2BFC24DDD48F7B758D5B200903DBB">
    <w:name w:val="5CE2BFC24DDD48F7B758D5B200903DBB"/>
    <w:rsid w:val="002E6E0A"/>
  </w:style>
  <w:style w:type="paragraph" w:customStyle="1" w:styleId="2060C1DF407D492E94DC541583B18C06">
    <w:name w:val="2060C1DF407D492E94DC541583B18C06"/>
    <w:rsid w:val="002E6E0A"/>
  </w:style>
  <w:style w:type="paragraph" w:customStyle="1" w:styleId="A1123907D153457082B238A2FF525156">
    <w:name w:val="A1123907D153457082B238A2FF525156"/>
    <w:rsid w:val="002E6E0A"/>
  </w:style>
  <w:style w:type="paragraph" w:customStyle="1" w:styleId="E654DECF684D4BC3828A31404BED8A95">
    <w:name w:val="E654DECF684D4BC3828A31404BED8A95"/>
    <w:rsid w:val="002E6E0A"/>
  </w:style>
  <w:style w:type="paragraph" w:customStyle="1" w:styleId="DB29037BD97045CDB034B0D57578F34F">
    <w:name w:val="DB29037BD97045CDB034B0D57578F34F"/>
    <w:rsid w:val="002E6E0A"/>
  </w:style>
  <w:style w:type="paragraph" w:customStyle="1" w:styleId="928AE9CD5DDB4B00B4AC3A23CBBBE8C2">
    <w:name w:val="928AE9CD5DDB4B00B4AC3A23CBBBE8C2"/>
    <w:rsid w:val="002E6E0A"/>
  </w:style>
  <w:style w:type="paragraph" w:customStyle="1" w:styleId="4F8B0D2EC6104BA5A40CA9B9C5AD8A75">
    <w:name w:val="4F8B0D2EC6104BA5A40CA9B9C5AD8A75"/>
    <w:rsid w:val="002E6E0A"/>
  </w:style>
  <w:style w:type="paragraph" w:customStyle="1" w:styleId="8811A73070B14BC2A0DD0ED4B324BB50">
    <w:name w:val="8811A73070B14BC2A0DD0ED4B324BB50"/>
    <w:rsid w:val="002E6E0A"/>
  </w:style>
  <w:style w:type="paragraph" w:customStyle="1" w:styleId="16C9A0EF6B134AA89D9A5CAEE7EF4CE8">
    <w:name w:val="16C9A0EF6B134AA89D9A5CAEE7EF4CE8"/>
    <w:rsid w:val="002E6E0A"/>
  </w:style>
  <w:style w:type="paragraph" w:customStyle="1" w:styleId="AC38FB768F8B486AA06030AB95DEB753">
    <w:name w:val="AC38FB768F8B486AA06030AB95DEB753"/>
    <w:rsid w:val="002E6E0A"/>
  </w:style>
  <w:style w:type="paragraph" w:customStyle="1" w:styleId="88CD48261B7E4B71851DFC2C3E30BA8B">
    <w:name w:val="88CD48261B7E4B71851DFC2C3E30BA8B"/>
    <w:rsid w:val="002E6E0A"/>
  </w:style>
  <w:style w:type="paragraph" w:customStyle="1" w:styleId="F39059439E754AB783E490522D1730B1">
    <w:name w:val="F39059439E754AB783E490522D1730B1"/>
    <w:rsid w:val="002E6E0A"/>
  </w:style>
  <w:style w:type="paragraph" w:customStyle="1" w:styleId="8FD56C79C7F44B90886D5005F1302DC9">
    <w:name w:val="8FD56C79C7F44B90886D5005F1302DC9"/>
    <w:rsid w:val="002E6E0A"/>
  </w:style>
  <w:style w:type="paragraph" w:customStyle="1" w:styleId="A023427C8DDE435E9B483422DEF6F130">
    <w:name w:val="A023427C8DDE435E9B483422DEF6F130"/>
    <w:rsid w:val="002E6E0A"/>
  </w:style>
  <w:style w:type="paragraph" w:customStyle="1" w:styleId="BACD6E75BC39466B90DB36EBD7F390F4">
    <w:name w:val="BACD6E75BC39466B90DB36EBD7F390F4"/>
    <w:rsid w:val="002E6E0A"/>
  </w:style>
  <w:style w:type="paragraph" w:customStyle="1" w:styleId="12040F40F8B74704A0834BF5BCDBDC75">
    <w:name w:val="12040F40F8B74704A0834BF5BCDBDC75"/>
    <w:rsid w:val="002E6E0A"/>
  </w:style>
  <w:style w:type="paragraph" w:customStyle="1" w:styleId="4C0A5566892E4A2AA334A1540F21A949">
    <w:name w:val="4C0A5566892E4A2AA334A1540F21A949"/>
    <w:rsid w:val="002E6E0A"/>
  </w:style>
  <w:style w:type="paragraph" w:customStyle="1" w:styleId="EE230D3250B44B4C945D645BE0C0C97D">
    <w:name w:val="EE230D3250B44B4C945D645BE0C0C97D"/>
    <w:rsid w:val="002E6E0A"/>
  </w:style>
  <w:style w:type="paragraph" w:customStyle="1" w:styleId="63D63983E0204148AA67B1005B77E504">
    <w:name w:val="63D63983E0204148AA67B1005B77E504"/>
    <w:rsid w:val="002E6E0A"/>
  </w:style>
  <w:style w:type="paragraph" w:customStyle="1" w:styleId="2FA7771C5B7249A79F4D6E7446C49CDA">
    <w:name w:val="2FA7771C5B7249A79F4D6E7446C49CDA"/>
    <w:rsid w:val="002E6E0A"/>
  </w:style>
  <w:style w:type="paragraph" w:customStyle="1" w:styleId="C128EA7509CB4FC0BC2A29618BC1C0B6">
    <w:name w:val="C128EA7509CB4FC0BC2A29618BC1C0B6"/>
    <w:rsid w:val="002E6E0A"/>
  </w:style>
  <w:style w:type="paragraph" w:customStyle="1" w:styleId="D08C3D9285FB4FADA8B98CE882A8A123">
    <w:name w:val="D08C3D9285FB4FADA8B98CE882A8A123"/>
    <w:rsid w:val="002E6E0A"/>
  </w:style>
  <w:style w:type="paragraph" w:customStyle="1" w:styleId="2A7B9DD1CB0245488FFB1127FE7D2931">
    <w:name w:val="2A7B9DD1CB0245488FFB1127FE7D2931"/>
    <w:rsid w:val="002E6E0A"/>
  </w:style>
  <w:style w:type="paragraph" w:customStyle="1" w:styleId="1412D330C7D6403CB70112F725AEA50A">
    <w:name w:val="1412D330C7D6403CB70112F725AEA50A"/>
    <w:rsid w:val="002E6E0A"/>
  </w:style>
  <w:style w:type="paragraph" w:customStyle="1" w:styleId="3EBB9CF7B66648AC876B9A4740411E83">
    <w:name w:val="3EBB9CF7B66648AC876B9A4740411E83"/>
    <w:rsid w:val="002E6E0A"/>
  </w:style>
  <w:style w:type="paragraph" w:customStyle="1" w:styleId="E04CF60E29F1400294B32779F13D2075">
    <w:name w:val="E04CF60E29F1400294B32779F13D2075"/>
    <w:rsid w:val="002E6E0A"/>
  </w:style>
  <w:style w:type="paragraph" w:customStyle="1" w:styleId="1C345D92C62043EA8CB08FBA8FEA1E41">
    <w:name w:val="1C345D92C62043EA8CB08FBA8FEA1E41"/>
    <w:rsid w:val="002E6E0A"/>
  </w:style>
  <w:style w:type="paragraph" w:customStyle="1" w:styleId="EF7CF6A47711422492481C228A8B6609">
    <w:name w:val="EF7CF6A47711422492481C228A8B6609"/>
    <w:rsid w:val="002E6E0A"/>
  </w:style>
  <w:style w:type="paragraph" w:customStyle="1" w:styleId="D5D93A6678424FC2ABC9DB0E59BE07A8">
    <w:name w:val="D5D93A6678424FC2ABC9DB0E59BE07A8"/>
    <w:rsid w:val="002E6E0A"/>
  </w:style>
  <w:style w:type="paragraph" w:customStyle="1" w:styleId="61AF8E4E057642388A2B517E74915845">
    <w:name w:val="61AF8E4E057642388A2B517E74915845"/>
    <w:rsid w:val="002E6E0A"/>
  </w:style>
  <w:style w:type="paragraph" w:customStyle="1" w:styleId="890BA3E82FD6462B945BD9D256FCB3E1">
    <w:name w:val="890BA3E82FD6462B945BD9D256FCB3E1"/>
    <w:rsid w:val="002E6E0A"/>
  </w:style>
  <w:style w:type="paragraph" w:customStyle="1" w:styleId="3444E1AB573B4622B4259E2CE56ABC13">
    <w:name w:val="3444E1AB573B4622B4259E2CE56ABC13"/>
    <w:rsid w:val="002E6E0A"/>
  </w:style>
  <w:style w:type="paragraph" w:customStyle="1" w:styleId="CBFF8F91AC404512A5586FDD3DCDE46B">
    <w:name w:val="CBFF8F91AC404512A5586FDD3DCDE46B"/>
    <w:rsid w:val="002E6E0A"/>
  </w:style>
  <w:style w:type="paragraph" w:customStyle="1" w:styleId="9EE1828C196C4F1CB771156DD44C942B">
    <w:name w:val="9EE1828C196C4F1CB771156DD44C942B"/>
    <w:rsid w:val="002E6E0A"/>
  </w:style>
  <w:style w:type="paragraph" w:customStyle="1" w:styleId="1B6B106579FB4E52A6FBCF2189E2C31A">
    <w:name w:val="1B6B106579FB4E52A6FBCF2189E2C31A"/>
    <w:rsid w:val="002E6E0A"/>
  </w:style>
  <w:style w:type="paragraph" w:customStyle="1" w:styleId="E2AA53C8E53640C18230B423B845CC58">
    <w:name w:val="E2AA53C8E53640C18230B423B845CC58"/>
    <w:rsid w:val="002E6E0A"/>
  </w:style>
  <w:style w:type="paragraph" w:customStyle="1" w:styleId="E29A30F434F640339FF86E385AA5F191">
    <w:name w:val="E29A30F434F640339FF86E385AA5F191"/>
    <w:rsid w:val="002E6E0A"/>
  </w:style>
  <w:style w:type="paragraph" w:customStyle="1" w:styleId="0DDD34FC5AE743A68DAC5A7BD330016B">
    <w:name w:val="0DDD34FC5AE743A68DAC5A7BD330016B"/>
    <w:rsid w:val="002E6E0A"/>
  </w:style>
  <w:style w:type="paragraph" w:customStyle="1" w:styleId="E9B1288B6E4645369DC37F7742D64F3D">
    <w:name w:val="E9B1288B6E4645369DC37F7742D64F3D"/>
    <w:rsid w:val="002E6E0A"/>
  </w:style>
  <w:style w:type="paragraph" w:customStyle="1" w:styleId="40E9E6BD86D34B21AF368AABFF71B794">
    <w:name w:val="40E9E6BD86D34B21AF368AABFF71B794"/>
    <w:rsid w:val="002E6E0A"/>
  </w:style>
  <w:style w:type="paragraph" w:customStyle="1" w:styleId="582A9BE44E2A41B5AC94AE6DBDF620A5">
    <w:name w:val="582A9BE44E2A41B5AC94AE6DBDF620A5"/>
    <w:rsid w:val="002E6E0A"/>
  </w:style>
  <w:style w:type="paragraph" w:customStyle="1" w:styleId="5CCDA70B07CD4A0BBC84BEA5B3BACFBA">
    <w:name w:val="5CCDA70B07CD4A0BBC84BEA5B3BACFBA"/>
    <w:rsid w:val="002E6E0A"/>
  </w:style>
  <w:style w:type="paragraph" w:customStyle="1" w:styleId="268ABEF86ABD4BB2AC9F315C28FD7E33">
    <w:name w:val="268ABEF86ABD4BB2AC9F315C28FD7E33"/>
    <w:rsid w:val="002E6E0A"/>
  </w:style>
  <w:style w:type="paragraph" w:customStyle="1" w:styleId="0BF499A122DD41F99C9AAC7781E9CD26">
    <w:name w:val="0BF499A122DD41F99C9AAC7781E9CD26"/>
    <w:rsid w:val="002E6E0A"/>
  </w:style>
  <w:style w:type="paragraph" w:customStyle="1" w:styleId="D6F26E37322E45AD81012389FE4CC309">
    <w:name w:val="D6F26E37322E45AD81012389FE4CC309"/>
    <w:rsid w:val="002E6E0A"/>
  </w:style>
  <w:style w:type="paragraph" w:customStyle="1" w:styleId="AFCCEC93F6A74E38A20EDE0A31826F41">
    <w:name w:val="AFCCEC93F6A74E38A20EDE0A31826F41"/>
    <w:rsid w:val="002E6E0A"/>
  </w:style>
  <w:style w:type="paragraph" w:customStyle="1" w:styleId="B24E40EF45E34A9392A6BDF30C614BC3">
    <w:name w:val="B24E40EF45E34A9392A6BDF30C614BC3"/>
    <w:rsid w:val="002E6E0A"/>
  </w:style>
  <w:style w:type="paragraph" w:customStyle="1" w:styleId="BDDDE7D6BEE942568AFE136ACDF6B3B7">
    <w:name w:val="BDDDE7D6BEE942568AFE136ACDF6B3B7"/>
    <w:rsid w:val="002E6E0A"/>
  </w:style>
  <w:style w:type="paragraph" w:customStyle="1" w:styleId="CF2D8626AD8A4F1681B03F4023A93453">
    <w:name w:val="CF2D8626AD8A4F1681B03F4023A93453"/>
    <w:rsid w:val="002E6E0A"/>
  </w:style>
  <w:style w:type="paragraph" w:customStyle="1" w:styleId="CF66747A2CBE428EB7C20BEC5A42B755">
    <w:name w:val="CF66747A2CBE428EB7C20BEC5A42B755"/>
    <w:rsid w:val="002E6E0A"/>
  </w:style>
  <w:style w:type="paragraph" w:customStyle="1" w:styleId="7EFDC53EBE6F4F9B95147E2A39CE0261">
    <w:name w:val="7EFDC53EBE6F4F9B95147E2A39CE0261"/>
    <w:rsid w:val="002E6E0A"/>
  </w:style>
  <w:style w:type="paragraph" w:customStyle="1" w:styleId="D64627C2ABEA4E9BBA72142F839D71C9">
    <w:name w:val="D64627C2ABEA4E9BBA72142F839D71C9"/>
    <w:rsid w:val="002E6E0A"/>
  </w:style>
  <w:style w:type="paragraph" w:customStyle="1" w:styleId="D8B120A07D82440E895C56ACD27F5990">
    <w:name w:val="D8B120A07D82440E895C56ACD27F5990"/>
    <w:rsid w:val="002E6E0A"/>
  </w:style>
  <w:style w:type="paragraph" w:customStyle="1" w:styleId="B8AAB25A311248E599E5820CBD9693C6">
    <w:name w:val="B8AAB25A311248E599E5820CBD9693C6"/>
    <w:rsid w:val="002E6E0A"/>
  </w:style>
  <w:style w:type="paragraph" w:customStyle="1" w:styleId="42820CE4D3574C0188BA18541254ABE8">
    <w:name w:val="42820CE4D3574C0188BA18541254ABE8"/>
    <w:rsid w:val="002E6E0A"/>
  </w:style>
  <w:style w:type="paragraph" w:customStyle="1" w:styleId="748F083F5AD94D8A9AB29A0DF16C2BD7">
    <w:name w:val="748F083F5AD94D8A9AB29A0DF16C2BD7"/>
    <w:rsid w:val="002E6E0A"/>
  </w:style>
  <w:style w:type="paragraph" w:customStyle="1" w:styleId="2C8367B7BBA54A35A62882D8650D5480">
    <w:name w:val="2C8367B7BBA54A35A62882D8650D5480"/>
    <w:rsid w:val="002E6E0A"/>
  </w:style>
  <w:style w:type="paragraph" w:customStyle="1" w:styleId="B31A4A6E36E54B56BECCEDB51AFDAF6F">
    <w:name w:val="B31A4A6E36E54B56BECCEDB51AFDAF6F"/>
    <w:rsid w:val="002E6E0A"/>
  </w:style>
  <w:style w:type="paragraph" w:customStyle="1" w:styleId="812B0CAEE7914B108B289D83105FFAB4">
    <w:name w:val="812B0CAEE7914B108B289D83105FFAB4"/>
    <w:rsid w:val="002E6E0A"/>
  </w:style>
  <w:style w:type="paragraph" w:customStyle="1" w:styleId="84C0C1968DEE4C1891EB5EB4B99792DF">
    <w:name w:val="84C0C1968DEE4C1891EB5EB4B99792DF"/>
    <w:rsid w:val="002E6E0A"/>
  </w:style>
  <w:style w:type="paragraph" w:customStyle="1" w:styleId="B2522013FCC54E0FA42714F1ECFCB4B5">
    <w:name w:val="B2522013FCC54E0FA42714F1ECFCB4B5"/>
    <w:rsid w:val="002E6E0A"/>
  </w:style>
  <w:style w:type="paragraph" w:customStyle="1" w:styleId="AEA4A54393B14571BF5A237C5C0AAF89">
    <w:name w:val="AEA4A54393B14571BF5A237C5C0AAF89"/>
    <w:rsid w:val="002E6E0A"/>
  </w:style>
  <w:style w:type="paragraph" w:customStyle="1" w:styleId="71F9A44CB64A46E8BBDBEF8693AA2114">
    <w:name w:val="71F9A44CB64A46E8BBDBEF8693AA2114"/>
    <w:rsid w:val="002E6E0A"/>
  </w:style>
  <w:style w:type="paragraph" w:customStyle="1" w:styleId="001BEA609A33447889976E7B3F8F2183">
    <w:name w:val="001BEA609A33447889976E7B3F8F2183"/>
    <w:rsid w:val="002E6E0A"/>
  </w:style>
  <w:style w:type="paragraph" w:customStyle="1" w:styleId="7B526911DB634B92A257A887392D1DBB">
    <w:name w:val="7B526911DB634B92A257A887392D1DBB"/>
    <w:rsid w:val="002E6E0A"/>
  </w:style>
  <w:style w:type="paragraph" w:customStyle="1" w:styleId="1E1B170948104263888CDC635F9897AE">
    <w:name w:val="1E1B170948104263888CDC635F9897AE"/>
    <w:rsid w:val="002E6E0A"/>
  </w:style>
  <w:style w:type="paragraph" w:customStyle="1" w:styleId="CA2B66E65472428F8B84DD3FFD7CDAD5">
    <w:name w:val="CA2B66E65472428F8B84DD3FFD7CDAD5"/>
    <w:rsid w:val="002E6E0A"/>
  </w:style>
  <w:style w:type="paragraph" w:customStyle="1" w:styleId="EF437D77A3AD4D20BAB71FB38CCA5319">
    <w:name w:val="EF437D77A3AD4D20BAB71FB38CCA5319"/>
    <w:rsid w:val="002E6E0A"/>
  </w:style>
  <w:style w:type="paragraph" w:customStyle="1" w:styleId="447E79C5AE2E4FB6BBA170C7E9B90C5A">
    <w:name w:val="447E79C5AE2E4FB6BBA170C7E9B90C5A"/>
    <w:rsid w:val="002E6E0A"/>
  </w:style>
  <w:style w:type="paragraph" w:customStyle="1" w:styleId="FDBDB022B9014B3E8F16E097879FAD4B">
    <w:name w:val="FDBDB022B9014B3E8F16E097879FAD4B"/>
    <w:rsid w:val="002E6E0A"/>
  </w:style>
  <w:style w:type="paragraph" w:customStyle="1" w:styleId="E8AF88FAC0254B668D3612A09A522726">
    <w:name w:val="E8AF88FAC0254B668D3612A09A522726"/>
    <w:rsid w:val="002E6E0A"/>
  </w:style>
  <w:style w:type="paragraph" w:customStyle="1" w:styleId="506CF36798C54FB1B8A27FF5F0947155">
    <w:name w:val="506CF36798C54FB1B8A27FF5F0947155"/>
    <w:rsid w:val="002E6E0A"/>
  </w:style>
  <w:style w:type="paragraph" w:customStyle="1" w:styleId="E2C52EE62B474699A4CB2A10FB10206C">
    <w:name w:val="E2C52EE62B474699A4CB2A10FB10206C"/>
    <w:rsid w:val="002E6E0A"/>
  </w:style>
  <w:style w:type="paragraph" w:customStyle="1" w:styleId="98534880E518447EB2A827E6EE22A8C2">
    <w:name w:val="98534880E518447EB2A827E6EE22A8C2"/>
    <w:rsid w:val="002E6E0A"/>
  </w:style>
  <w:style w:type="paragraph" w:customStyle="1" w:styleId="A228E5498C874ACE921C95496740D111">
    <w:name w:val="A228E5498C874ACE921C95496740D111"/>
    <w:rsid w:val="002E6E0A"/>
  </w:style>
  <w:style w:type="paragraph" w:customStyle="1" w:styleId="FB942F0247D14F99B31588E3580A3B8F">
    <w:name w:val="FB942F0247D14F99B31588E3580A3B8F"/>
    <w:rsid w:val="002E6E0A"/>
  </w:style>
  <w:style w:type="paragraph" w:customStyle="1" w:styleId="B40A1FAA27A34C7AAD6C113FA40FC85E">
    <w:name w:val="B40A1FAA27A34C7AAD6C113FA40FC85E"/>
    <w:rsid w:val="002E6E0A"/>
  </w:style>
  <w:style w:type="paragraph" w:customStyle="1" w:styleId="0B0EB609AA554130909B880037983D51">
    <w:name w:val="0B0EB609AA554130909B880037983D51"/>
    <w:rsid w:val="002E6E0A"/>
  </w:style>
  <w:style w:type="paragraph" w:customStyle="1" w:styleId="267D8B944C7C4892A6AF772F932210D9">
    <w:name w:val="267D8B944C7C4892A6AF772F932210D9"/>
    <w:rsid w:val="002E6E0A"/>
  </w:style>
  <w:style w:type="paragraph" w:customStyle="1" w:styleId="48F500C915C847A495EF867C5E331887">
    <w:name w:val="48F500C915C847A495EF867C5E331887"/>
    <w:rsid w:val="002E6E0A"/>
  </w:style>
  <w:style w:type="paragraph" w:customStyle="1" w:styleId="4B8CD56AE56649E781076B9D94A77DA7">
    <w:name w:val="4B8CD56AE56649E781076B9D94A77DA7"/>
    <w:rsid w:val="002E6E0A"/>
  </w:style>
  <w:style w:type="paragraph" w:customStyle="1" w:styleId="AF97761504754DB796E6D8B7CCD1F9C2">
    <w:name w:val="AF97761504754DB796E6D8B7CCD1F9C2"/>
    <w:rsid w:val="002E6E0A"/>
  </w:style>
  <w:style w:type="paragraph" w:customStyle="1" w:styleId="F66314FA6DC149C192E6AF5DDB12F622">
    <w:name w:val="F66314FA6DC149C192E6AF5DDB12F622"/>
    <w:rsid w:val="002E6E0A"/>
  </w:style>
  <w:style w:type="paragraph" w:customStyle="1" w:styleId="9DE0E162DCBF46E3AD64216FC92D4172">
    <w:name w:val="9DE0E162DCBF46E3AD64216FC92D4172"/>
    <w:rsid w:val="002E6E0A"/>
  </w:style>
  <w:style w:type="paragraph" w:customStyle="1" w:styleId="2DE9DD9AE1F6454EA6B03250A119BC67">
    <w:name w:val="2DE9DD9AE1F6454EA6B03250A119BC67"/>
    <w:rsid w:val="002E6E0A"/>
  </w:style>
  <w:style w:type="paragraph" w:customStyle="1" w:styleId="A86E2D9CAD8C45F28A60D805D37F885B">
    <w:name w:val="A86E2D9CAD8C45F28A60D805D37F885B"/>
    <w:rsid w:val="002E6E0A"/>
  </w:style>
  <w:style w:type="paragraph" w:customStyle="1" w:styleId="31D0BB974D8D4505BF0A2262312C5436">
    <w:name w:val="31D0BB974D8D4505BF0A2262312C5436"/>
    <w:rsid w:val="002E6E0A"/>
  </w:style>
  <w:style w:type="paragraph" w:customStyle="1" w:styleId="893DAAC7722643E082C43D8C2894AD53">
    <w:name w:val="893DAAC7722643E082C43D8C2894AD53"/>
    <w:rsid w:val="002E6E0A"/>
  </w:style>
  <w:style w:type="paragraph" w:customStyle="1" w:styleId="B162A286A7134B2BBC7805D0DC46FD10">
    <w:name w:val="B162A286A7134B2BBC7805D0DC46FD10"/>
    <w:rsid w:val="002E6E0A"/>
  </w:style>
  <w:style w:type="paragraph" w:customStyle="1" w:styleId="D6D909606904498F90616D6DCD0427E3">
    <w:name w:val="D6D909606904498F90616D6DCD0427E3"/>
    <w:rsid w:val="002E6E0A"/>
  </w:style>
  <w:style w:type="paragraph" w:customStyle="1" w:styleId="83A33A1B00DC4EB7B10C08743027D126">
    <w:name w:val="83A33A1B00DC4EB7B10C08743027D126"/>
    <w:rsid w:val="002E6E0A"/>
  </w:style>
  <w:style w:type="paragraph" w:customStyle="1" w:styleId="5B36104A026441DC84C45C6401B1D803">
    <w:name w:val="5B36104A026441DC84C45C6401B1D803"/>
    <w:rsid w:val="002E6E0A"/>
  </w:style>
  <w:style w:type="paragraph" w:customStyle="1" w:styleId="8E367ED661284C0CA3AFA80A71B307D4">
    <w:name w:val="8E367ED661284C0CA3AFA80A71B307D4"/>
    <w:rsid w:val="002E6E0A"/>
  </w:style>
  <w:style w:type="paragraph" w:customStyle="1" w:styleId="5726F63EFB6D45F5A4AB24EDB9597C6A">
    <w:name w:val="5726F63EFB6D45F5A4AB24EDB9597C6A"/>
    <w:rsid w:val="002E6E0A"/>
  </w:style>
  <w:style w:type="paragraph" w:customStyle="1" w:styleId="098DE660BC7649308DC9CCE358803658">
    <w:name w:val="098DE660BC7649308DC9CCE358803658"/>
    <w:rsid w:val="002E6E0A"/>
  </w:style>
  <w:style w:type="paragraph" w:customStyle="1" w:styleId="931DB39145444ACBA1DDBA246E5D1167">
    <w:name w:val="931DB39145444ACBA1DDBA246E5D1167"/>
    <w:rsid w:val="002E6E0A"/>
  </w:style>
  <w:style w:type="paragraph" w:customStyle="1" w:styleId="3E9F4AF3E7164F6BADDC9FB57BB11DFE">
    <w:name w:val="3E9F4AF3E7164F6BADDC9FB57BB11DFE"/>
    <w:rsid w:val="002E6E0A"/>
  </w:style>
  <w:style w:type="paragraph" w:customStyle="1" w:styleId="8DD5B5EDCC8D4F06B7B305B54C0EF01E">
    <w:name w:val="8DD5B5EDCC8D4F06B7B305B54C0EF01E"/>
    <w:rsid w:val="002E6E0A"/>
  </w:style>
  <w:style w:type="paragraph" w:customStyle="1" w:styleId="2C98E24CC0DE42C088AC35F1391CAF9C">
    <w:name w:val="2C98E24CC0DE42C088AC35F1391CAF9C"/>
    <w:rsid w:val="002E6E0A"/>
  </w:style>
  <w:style w:type="paragraph" w:customStyle="1" w:styleId="A50840D659FE4101A8358B1FFE12B1C6">
    <w:name w:val="A50840D659FE4101A8358B1FFE12B1C6"/>
    <w:rsid w:val="002E6E0A"/>
  </w:style>
  <w:style w:type="paragraph" w:customStyle="1" w:styleId="54345380C3B14416B3DA5BC78ED00FFF">
    <w:name w:val="54345380C3B14416B3DA5BC78ED00FFF"/>
    <w:rsid w:val="002E6E0A"/>
  </w:style>
  <w:style w:type="paragraph" w:customStyle="1" w:styleId="9E7AC2923B3840E58B0C939F0D2E1D89">
    <w:name w:val="9E7AC2923B3840E58B0C939F0D2E1D89"/>
    <w:rsid w:val="002E6E0A"/>
  </w:style>
  <w:style w:type="paragraph" w:customStyle="1" w:styleId="C7E15548E5044F7EA1D8D8F43F05AC02">
    <w:name w:val="C7E15548E5044F7EA1D8D8F43F05AC02"/>
    <w:rsid w:val="002E6E0A"/>
  </w:style>
  <w:style w:type="paragraph" w:customStyle="1" w:styleId="384D79821720486D94F06A21649CB5CC">
    <w:name w:val="384D79821720486D94F06A21649CB5CC"/>
    <w:rsid w:val="002E6E0A"/>
  </w:style>
  <w:style w:type="paragraph" w:customStyle="1" w:styleId="65ADD65D76C0485BB2ADCA7BBB879935">
    <w:name w:val="65ADD65D76C0485BB2ADCA7BBB879935"/>
    <w:rsid w:val="002E6E0A"/>
  </w:style>
  <w:style w:type="paragraph" w:customStyle="1" w:styleId="578063C11C8A49DBBA78C85AF4F1A8D9">
    <w:name w:val="578063C11C8A49DBBA78C85AF4F1A8D9"/>
    <w:rsid w:val="002E6E0A"/>
  </w:style>
  <w:style w:type="paragraph" w:customStyle="1" w:styleId="39740CF03B6444C6B8B2B9C85A4980E2">
    <w:name w:val="39740CF03B6444C6B8B2B9C85A4980E2"/>
    <w:rsid w:val="002E6E0A"/>
  </w:style>
  <w:style w:type="paragraph" w:customStyle="1" w:styleId="DF85EC0DD27C48B499480C4D49AAFAB2">
    <w:name w:val="DF85EC0DD27C48B499480C4D49AAFAB2"/>
    <w:rsid w:val="002E6E0A"/>
  </w:style>
  <w:style w:type="paragraph" w:customStyle="1" w:styleId="526E728B97AE4771B4354FBAF48F377E">
    <w:name w:val="526E728B97AE4771B4354FBAF48F377E"/>
    <w:rsid w:val="002E6E0A"/>
  </w:style>
  <w:style w:type="paragraph" w:customStyle="1" w:styleId="E0D8A1522F7C48CEA6E5DD50EA991A18">
    <w:name w:val="E0D8A1522F7C48CEA6E5DD50EA991A18"/>
    <w:rsid w:val="002E6E0A"/>
  </w:style>
  <w:style w:type="paragraph" w:customStyle="1" w:styleId="CBD8C11B010A4F31B4981B077CB41E20">
    <w:name w:val="CBD8C11B010A4F31B4981B077CB41E20"/>
    <w:rsid w:val="002E6E0A"/>
  </w:style>
  <w:style w:type="paragraph" w:customStyle="1" w:styleId="90DA111C0DED44D3B390D9CEB75FFA24">
    <w:name w:val="90DA111C0DED44D3B390D9CEB75FFA24"/>
    <w:rsid w:val="002E6E0A"/>
  </w:style>
  <w:style w:type="paragraph" w:customStyle="1" w:styleId="0DCDE16F53224B4080C01D1F1D0B9CCD">
    <w:name w:val="0DCDE16F53224B4080C01D1F1D0B9CCD"/>
    <w:rsid w:val="002E6E0A"/>
  </w:style>
  <w:style w:type="paragraph" w:customStyle="1" w:styleId="57CA0BB521704596B54B87BD673D98FB">
    <w:name w:val="57CA0BB521704596B54B87BD673D98FB"/>
    <w:rsid w:val="002E6E0A"/>
  </w:style>
  <w:style w:type="paragraph" w:customStyle="1" w:styleId="B2EE5D1241794C89B1F42A5FFC60BB4D">
    <w:name w:val="B2EE5D1241794C89B1F42A5FFC60BB4D"/>
    <w:rsid w:val="002E6E0A"/>
  </w:style>
  <w:style w:type="paragraph" w:customStyle="1" w:styleId="F4903B293FFB4A2A8E3273D0F1E625D2">
    <w:name w:val="F4903B293FFB4A2A8E3273D0F1E625D2"/>
    <w:rsid w:val="002E6E0A"/>
  </w:style>
  <w:style w:type="paragraph" w:customStyle="1" w:styleId="A583FDA4EE9242B7823D956C7435464C">
    <w:name w:val="A583FDA4EE9242B7823D956C7435464C"/>
    <w:rsid w:val="002E6E0A"/>
  </w:style>
  <w:style w:type="paragraph" w:customStyle="1" w:styleId="C569FC9E48C34A06AB953EA8FB5A87AA">
    <w:name w:val="C569FC9E48C34A06AB953EA8FB5A87AA"/>
    <w:rsid w:val="002E6E0A"/>
  </w:style>
  <w:style w:type="paragraph" w:customStyle="1" w:styleId="24E3C0D685AF43D48703539EA64D95F7">
    <w:name w:val="24E3C0D685AF43D48703539EA64D95F7"/>
    <w:rsid w:val="002E6E0A"/>
  </w:style>
  <w:style w:type="paragraph" w:customStyle="1" w:styleId="1E45FFE4E8AD4B26A6198A221769B768">
    <w:name w:val="1E45FFE4E8AD4B26A6198A221769B768"/>
    <w:rsid w:val="002E6E0A"/>
  </w:style>
  <w:style w:type="paragraph" w:customStyle="1" w:styleId="01F2959ECA7A44C4975E291ED4CE648C">
    <w:name w:val="01F2959ECA7A44C4975E291ED4CE648C"/>
    <w:rsid w:val="002E6E0A"/>
  </w:style>
  <w:style w:type="paragraph" w:customStyle="1" w:styleId="695A087DF8AC41389E7332ACF7D984F0">
    <w:name w:val="695A087DF8AC41389E7332ACF7D984F0"/>
    <w:rsid w:val="002E6E0A"/>
  </w:style>
  <w:style w:type="paragraph" w:customStyle="1" w:styleId="8F9471E303B04D138299811854704017">
    <w:name w:val="8F9471E303B04D138299811854704017"/>
    <w:rsid w:val="002E6E0A"/>
  </w:style>
  <w:style w:type="paragraph" w:customStyle="1" w:styleId="9631262850B14E339E3E83060A364C5F">
    <w:name w:val="9631262850B14E339E3E83060A364C5F"/>
    <w:rsid w:val="002E6E0A"/>
  </w:style>
  <w:style w:type="paragraph" w:customStyle="1" w:styleId="34AAC6F37A6D48E68E7B3E7F69943312">
    <w:name w:val="34AAC6F37A6D48E68E7B3E7F69943312"/>
    <w:rsid w:val="002E6E0A"/>
  </w:style>
  <w:style w:type="paragraph" w:customStyle="1" w:styleId="AACC29B310DD4F869B055C87B1BBD304">
    <w:name w:val="AACC29B310DD4F869B055C87B1BBD304"/>
    <w:rsid w:val="002E6E0A"/>
  </w:style>
  <w:style w:type="paragraph" w:customStyle="1" w:styleId="C6A20F453ED14329B164BCCF8365CFE0">
    <w:name w:val="C6A20F453ED14329B164BCCF8365CFE0"/>
    <w:rsid w:val="002E6E0A"/>
  </w:style>
  <w:style w:type="paragraph" w:customStyle="1" w:styleId="6726161F3BB3415AA5037174C810A90A">
    <w:name w:val="6726161F3BB3415AA5037174C810A90A"/>
    <w:rsid w:val="002E6E0A"/>
  </w:style>
  <w:style w:type="paragraph" w:customStyle="1" w:styleId="148F726526D04B29A8014B7ECB195276">
    <w:name w:val="148F726526D04B29A8014B7ECB195276"/>
    <w:rsid w:val="002E6E0A"/>
  </w:style>
  <w:style w:type="paragraph" w:customStyle="1" w:styleId="EF63B4FAF8AF40C9B56842497FB980CE">
    <w:name w:val="EF63B4FAF8AF40C9B56842497FB980CE"/>
    <w:rsid w:val="002E6E0A"/>
  </w:style>
  <w:style w:type="paragraph" w:customStyle="1" w:styleId="2BB8941159864DD5982BDE82C350A830">
    <w:name w:val="2BB8941159864DD5982BDE82C350A830"/>
    <w:rsid w:val="002E6E0A"/>
  </w:style>
  <w:style w:type="paragraph" w:customStyle="1" w:styleId="80EBBC113E474E9F8B49EA9D597C835F">
    <w:name w:val="80EBBC113E474E9F8B49EA9D597C835F"/>
    <w:rsid w:val="002E6E0A"/>
  </w:style>
  <w:style w:type="paragraph" w:customStyle="1" w:styleId="5D922D6C71004C469A95775634655D88">
    <w:name w:val="5D922D6C71004C469A95775634655D88"/>
    <w:rsid w:val="002E6E0A"/>
  </w:style>
  <w:style w:type="paragraph" w:customStyle="1" w:styleId="3A434D3379234C04933F0E2E3B3000A1">
    <w:name w:val="3A434D3379234C04933F0E2E3B3000A1"/>
    <w:rsid w:val="002E6E0A"/>
  </w:style>
  <w:style w:type="paragraph" w:customStyle="1" w:styleId="0DB822C4DA4C4B8EB2110D663C99316E">
    <w:name w:val="0DB822C4DA4C4B8EB2110D663C99316E"/>
    <w:rsid w:val="002E6E0A"/>
  </w:style>
  <w:style w:type="paragraph" w:customStyle="1" w:styleId="E3E2399AD4CC4B8CAE0BF46739E55996">
    <w:name w:val="E3E2399AD4CC4B8CAE0BF46739E55996"/>
    <w:rsid w:val="002E6E0A"/>
  </w:style>
  <w:style w:type="paragraph" w:customStyle="1" w:styleId="846472CD72BC4B0C926141548D107B9C">
    <w:name w:val="846472CD72BC4B0C926141548D107B9C"/>
    <w:rsid w:val="002E6E0A"/>
  </w:style>
  <w:style w:type="paragraph" w:customStyle="1" w:styleId="99858085A0B04BF7AC0BC52C98F12112">
    <w:name w:val="99858085A0B04BF7AC0BC52C98F12112"/>
    <w:rsid w:val="002E6E0A"/>
  </w:style>
  <w:style w:type="paragraph" w:customStyle="1" w:styleId="A147C25483554C868163D894281702E0">
    <w:name w:val="A147C25483554C868163D894281702E0"/>
    <w:rsid w:val="002E6E0A"/>
  </w:style>
  <w:style w:type="paragraph" w:customStyle="1" w:styleId="2422C757CEF64506BB88374CEA04FA90">
    <w:name w:val="2422C757CEF64506BB88374CEA04FA90"/>
    <w:rsid w:val="002E6E0A"/>
  </w:style>
  <w:style w:type="paragraph" w:customStyle="1" w:styleId="DBBEDBB00B1C4B8E9D152E6A75ADB860">
    <w:name w:val="DBBEDBB00B1C4B8E9D152E6A75ADB860"/>
    <w:rsid w:val="002E6E0A"/>
  </w:style>
  <w:style w:type="paragraph" w:customStyle="1" w:styleId="BCF7A118CB504C2CAD0857904C1577EA">
    <w:name w:val="BCF7A118CB504C2CAD0857904C1577EA"/>
    <w:rsid w:val="002E6E0A"/>
  </w:style>
  <w:style w:type="paragraph" w:customStyle="1" w:styleId="E76644EC594C48ABBA2CFD297F190598">
    <w:name w:val="E76644EC594C48ABBA2CFD297F190598"/>
    <w:rsid w:val="002E6E0A"/>
  </w:style>
  <w:style w:type="paragraph" w:customStyle="1" w:styleId="89E4C0153CC64ED89D903CC936DD4664">
    <w:name w:val="89E4C0153CC64ED89D903CC936DD4664"/>
    <w:rsid w:val="00FF71B1"/>
  </w:style>
  <w:style w:type="paragraph" w:customStyle="1" w:styleId="D6F2C00D5DF149A0BB7AD3044EB7CF41">
    <w:name w:val="D6F2C00D5DF149A0BB7AD3044EB7CF41"/>
    <w:rsid w:val="00FF71B1"/>
  </w:style>
  <w:style w:type="paragraph" w:customStyle="1" w:styleId="DB4F29AA93834F9EBF2AA816F08D4198">
    <w:name w:val="DB4F29AA93834F9EBF2AA816F08D4198"/>
    <w:rsid w:val="00FF71B1"/>
  </w:style>
  <w:style w:type="paragraph" w:customStyle="1" w:styleId="E97C8545595F490585E9BF5471B2B813">
    <w:name w:val="E97C8545595F490585E9BF5471B2B813"/>
    <w:rsid w:val="00FF71B1"/>
  </w:style>
  <w:style w:type="paragraph" w:customStyle="1" w:styleId="67788D2D3DDB4113ACC9D7F36A588899">
    <w:name w:val="67788D2D3DDB4113ACC9D7F36A588899"/>
    <w:rsid w:val="00FF71B1"/>
  </w:style>
  <w:style w:type="paragraph" w:customStyle="1" w:styleId="4B3884E976BD40C298BE1AF86ECDF001">
    <w:name w:val="4B3884E976BD40C298BE1AF86ECDF001"/>
    <w:rsid w:val="00FF71B1"/>
  </w:style>
  <w:style w:type="paragraph" w:customStyle="1" w:styleId="E9F526527C9A4DBFB08AAD25C0A2FD98">
    <w:name w:val="E9F526527C9A4DBFB08AAD25C0A2FD98"/>
    <w:rsid w:val="00FF71B1"/>
  </w:style>
  <w:style w:type="paragraph" w:customStyle="1" w:styleId="16E132CB29EF479B9D393F9974C10804">
    <w:name w:val="16E132CB29EF479B9D393F9974C10804"/>
    <w:rsid w:val="00FF71B1"/>
  </w:style>
  <w:style w:type="paragraph" w:customStyle="1" w:styleId="BD475147F66646D09D3BA510A311194C">
    <w:name w:val="BD475147F66646D09D3BA510A311194C"/>
    <w:rsid w:val="00FF71B1"/>
  </w:style>
  <w:style w:type="paragraph" w:customStyle="1" w:styleId="EA58A6DFB7664744A8E3BC6400B337D8">
    <w:name w:val="EA58A6DFB7664744A8E3BC6400B337D8"/>
    <w:rsid w:val="00FF71B1"/>
  </w:style>
  <w:style w:type="paragraph" w:customStyle="1" w:styleId="B6FD603F9E6E4ED29432CFE173532D14">
    <w:name w:val="B6FD603F9E6E4ED29432CFE173532D14"/>
    <w:rsid w:val="00FF71B1"/>
  </w:style>
  <w:style w:type="paragraph" w:customStyle="1" w:styleId="567F7244D036457EA0398E68CA391B0F">
    <w:name w:val="567F7244D036457EA0398E68CA391B0F"/>
    <w:rsid w:val="00FF71B1"/>
  </w:style>
  <w:style w:type="paragraph" w:customStyle="1" w:styleId="969A7E5C8CCC484B84A101534B28F747">
    <w:name w:val="969A7E5C8CCC484B84A101534B28F747"/>
    <w:rsid w:val="00FF71B1"/>
  </w:style>
  <w:style w:type="paragraph" w:customStyle="1" w:styleId="CF6425121DBE4E4A8379BDA2D42B1092">
    <w:name w:val="CF6425121DBE4E4A8379BDA2D42B1092"/>
    <w:rsid w:val="00FF71B1"/>
  </w:style>
  <w:style w:type="paragraph" w:customStyle="1" w:styleId="4ABB466BAB394453990A4871425BBFB0">
    <w:name w:val="4ABB466BAB394453990A4871425BBFB0"/>
    <w:rsid w:val="00FF71B1"/>
  </w:style>
  <w:style w:type="paragraph" w:customStyle="1" w:styleId="991F35AFDFFC4AC0B0766B52009800E7">
    <w:name w:val="991F35AFDFFC4AC0B0766B52009800E7"/>
    <w:rsid w:val="00FF71B1"/>
  </w:style>
  <w:style w:type="paragraph" w:customStyle="1" w:styleId="E1540F2CE7D34D73BBB6533FB9EBA2C4">
    <w:name w:val="E1540F2CE7D34D73BBB6533FB9EBA2C4"/>
    <w:rsid w:val="00FF71B1"/>
  </w:style>
  <w:style w:type="paragraph" w:customStyle="1" w:styleId="FA0DE3F5F8514F6CBF9626A089A1FA0C">
    <w:name w:val="FA0DE3F5F8514F6CBF9626A089A1FA0C"/>
    <w:rsid w:val="00FF71B1"/>
  </w:style>
  <w:style w:type="paragraph" w:customStyle="1" w:styleId="18A372AC348A4997885AA8EF428F22B7">
    <w:name w:val="18A372AC348A4997885AA8EF428F22B7"/>
    <w:rsid w:val="00FF71B1"/>
  </w:style>
  <w:style w:type="paragraph" w:customStyle="1" w:styleId="9AE00DCB3CB149B8A55AD5CC6575657F">
    <w:name w:val="9AE00DCB3CB149B8A55AD5CC6575657F"/>
    <w:rsid w:val="00FF71B1"/>
  </w:style>
  <w:style w:type="paragraph" w:customStyle="1" w:styleId="0AAF2DED9598456484F08F41D5EAE4FE">
    <w:name w:val="0AAF2DED9598456484F08F41D5EAE4FE"/>
    <w:rsid w:val="00FF71B1"/>
  </w:style>
  <w:style w:type="paragraph" w:customStyle="1" w:styleId="C92F56A2CE1647AD9AD808ACCC29449E">
    <w:name w:val="C92F56A2CE1647AD9AD808ACCC29449E"/>
    <w:rsid w:val="00FF71B1"/>
  </w:style>
  <w:style w:type="paragraph" w:customStyle="1" w:styleId="64D7D15A3A4945DEBA1C7CAEB6B98883">
    <w:name w:val="64D7D15A3A4945DEBA1C7CAEB6B98883"/>
    <w:rsid w:val="00FF71B1"/>
  </w:style>
  <w:style w:type="paragraph" w:customStyle="1" w:styleId="FC165ED176594890948A73A3C3087745">
    <w:name w:val="FC165ED176594890948A73A3C3087745"/>
    <w:rsid w:val="00FF71B1"/>
  </w:style>
  <w:style w:type="paragraph" w:customStyle="1" w:styleId="7F1802759C464EAFAAEA57DAA1F1C897">
    <w:name w:val="7F1802759C464EAFAAEA57DAA1F1C897"/>
    <w:rsid w:val="00FF71B1"/>
  </w:style>
  <w:style w:type="paragraph" w:customStyle="1" w:styleId="C29055042CA34E7CBC0CD78F1B1020B7">
    <w:name w:val="C29055042CA34E7CBC0CD78F1B1020B7"/>
    <w:rsid w:val="00FF71B1"/>
  </w:style>
  <w:style w:type="paragraph" w:customStyle="1" w:styleId="1E42D653A6AB4230BA4A4EA107E3D97D">
    <w:name w:val="1E42D653A6AB4230BA4A4EA107E3D97D"/>
    <w:rsid w:val="00FF71B1"/>
  </w:style>
  <w:style w:type="paragraph" w:customStyle="1" w:styleId="D0C06A6DFB9B43E49CEF8E0CB32C786F">
    <w:name w:val="D0C06A6DFB9B43E49CEF8E0CB32C786F"/>
    <w:rsid w:val="00FF71B1"/>
  </w:style>
  <w:style w:type="paragraph" w:customStyle="1" w:styleId="693EE6D826784FCFB046E77261584E8E">
    <w:name w:val="693EE6D826784FCFB046E77261584E8E"/>
    <w:rsid w:val="00FF71B1"/>
  </w:style>
  <w:style w:type="paragraph" w:customStyle="1" w:styleId="257AD6B486054A9B9405C16230C86545">
    <w:name w:val="257AD6B486054A9B9405C16230C86545"/>
    <w:rsid w:val="00FF71B1"/>
  </w:style>
  <w:style w:type="paragraph" w:customStyle="1" w:styleId="D51F8D31FFA1456FBB20760B6198F089">
    <w:name w:val="D51F8D31FFA1456FBB20760B6198F089"/>
    <w:rsid w:val="00FF71B1"/>
  </w:style>
  <w:style w:type="paragraph" w:customStyle="1" w:styleId="79665855D1DF48CD82D3302E4B8118DC">
    <w:name w:val="79665855D1DF48CD82D3302E4B8118DC"/>
    <w:rsid w:val="00FF71B1"/>
  </w:style>
  <w:style w:type="paragraph" w:customStyle="1" w:styleId="ED541E11DB9747028684FC8C61AB212D">
    <w:name w:val="ED541E11DB9747028684FC8C61AB212D"/>
    <w:rsid w:val="00FF71B1"/>
  </w:style>
  <w:style w:type="paragraph" w:customStyle="1" w:styleId="22FE6749646F46E4AF9C725524264724">
    <w:name w:val="22FE6749646F46E4AF9C725524264724"/>
    <w:rsid w:val="00FF71B1"/>
  </w:style>
  <w:style w:type="paragraph" w:customStyle="1" w:styleId="EE888E5732704AAFAD8A79A3135B416E">
    <w:name w:val="EE888E5732704AAFAD8A79A3135B416E"/>
    <w:rsid w:val="00FF71B1"/>
  </w:style>
  <w:style w:type="paragraph" w:customStyle="1" w:styleId="D231987BF4B344FE81EFB75862438BD3">
    <w:name w:val="D231987BF4B344FE81EFB75862438BD3"/>
    <w:rsid w:val="00FF71B1"/>
  </w:style>
  <w:style w:type="paragraph" w:customStyle="1" w:styleId="790B90DFD51E47B9B9C5FA760733FE00">
    <w:name w:val="790B90DFD51E47B9B9C5FA760733FE00"/>
    <w:rsid w:val="00FF71B1"/>
  </w:style>
  <w:style w:type="paragraph" w:customStyle="1" w:styleId="F4D052A56B144D1CA7C64FA26B4E9F85">
    <w:name w:val="F4D052A56B144D1CA7C64FA26B4E9F85"/>
    <w:rsid w:val="00FF71B1"/>
  </w:style>
  <w:style w:type="paragraph" w:customStyle="1" w:styleId="5B66DDF677D448CDA85696B381E8656C">
    <w:name w:val="5B66DDF677D448CDA85696B381E8656C"/>
    <w:rsid w:val="00FF71B1"/>
  </w:style>
  <w:style w:type="paragraph" w:customStyle="1" w:styleId="2F303A20A74148BB977748E0746B493E">
    <w:name w:val="2F303A20A74148BB977748E0746B493E"/>
    <w:rsid w:val="00FF71B1"/>
  </w:style>
  <w:style w:type="paragraph" w:customStyle="1" w:styleId="D6D74EA01944439EB5B36814DB81AB8A">
    <w:name w:val="D6D74EA01944439EB5B36814DB81AB8A"/>
    <w:rsid w:val="00FF71B1"/>
  </w:style>
  <w:style w:type="paragraph" w:customStyle="1" w:styleId="54472EF9728A4750ABF29FFD0070E2AA">
    <w:name w:val="54472EF9728A4750ABF29FFD0070E2AA"/>
    <w:rsid w:val="00FF71B1"/>
  </w:style>
  <w:style w:type="paragraph" w:customStyle="1" w:styleId="63C40455D9054290B9644C27C707E721">
    <w:name w:val="63C40455D9054290B9644C27C707E721"/>
    <w:rsid w:val="00FF71B1"/>
  </w:style>
  <w:style w:type="paragraph" w:customStyle="1" w:styleId="8B1D9556467B4C23B4E8BA12F4A6743F">
    <w:name w:val="8B1D9556467B4C23B4E8BA12F4A6743F"/>
    <w:rsid w:val="00FF71B1"/>
  </w:style>
  <w:style w:type="paragraph" w:customStyle="1" w:styleId="5D5E3F05E24341E1A3752BD7B53306D8">
    <w:name w:val="5D5E3F05E24341E1A3752BD7B53306D8"/>
    <w:rsid w:val="00FF71B1"/>
  </w:style>
  <w:style w:type="paragraph" w:customStyle="1" w:styleId="432033CB8A364447A02734C8AE275D81">
    <w:name w:val="432033CB8A364447A02734C8AE275D81"/>
    <w:rsid w:val="00FF71B1"/>
  </w:style>
  <w:style w:type="paragraph" w:customStyle="1" w:styleId="37DF59BB9FE1481F8972D776D48CC93F">
    <w:name w:val="37DF59BB9FE1481F8972D776D48CC93F"/>
    <w:rsid w:val="00FF71B1"/>
  </w:style>
  <w:style w:type="paragraph" w:customStyle="1" w:styleId="120FD96FE4C743B4B0D6D25BD9A59C6D">
    <w:name w:val="120FD96FE4C743B4B0D6D25BD9A59C6D"/>
    <w:rsid w:val="00FF71B1"/>
  </w:style>
  <w:style w:type="paragraph" w:customStyle="1" w:styleId="345437DEFC3D4419AE4A2CE269C5ED18">
    <w:name w:val="345437DEFC3D4419AE4A2CE269C5ED18"/>
    <w:rsid w:val="00FF71B1"/>
  </w:style>
  <w:style w:type="paragraph" w:customStyle="1" w:styleId="5E39F23EC7AD42A8BD3A3E71226A2339">
    <w:name w:val="5E39F23EC7AD42A8BD3A3E71226A2339"/>
    <w:rsid w:val="00FF71B1"/>
  </w:style>
  <w:style w:type="paragraph" w:customStyle="1" w:styleId="28F6EFE959464F4C9986ED00C6EB1204">
    <w:name w:val="28F6EFE959464F4C9986ED00C6EB1204"/>
    <w:rsid w:val="00FF71B1"/>
  </w:style>
  <w:style w:type="paragraph" w:customStyle="1" w:styleId="54FD6B3184F9472A8204128EABF8AF11">
    <w:name w:val="54FD6B3184F9472A8204128EABF8AF11"/>
    <w:rsid w:val="00FF71B1"/>
  </w:style>
  <w:style w:type="paragraph" w:customStyle="1" w:styleId="D9BFE8F73DF64F3BB18428400E30F129">
    <w:name w:val="D9BFE8F73DF64F3BB18428400E30F129"/>
    <w:rsid w:val="00FF71B1"/>
  </w:style>
  <w:style w:type="paragraph" w:customStyle="1" w:styleId="7C40E9E3B29B491AA82C408EF61E3BF9">
    <w:name w:val="7C40E9E3B29B491AA82C408EF61E3BF9"/>
    <w:rsid w:val="00FF71B1"/>
  </w:style>
  <w:style w:type="paragraph" w:customStyle="1" w:styleId="445DE7F451D84A74AD0375CB5FCED930">
    <w:name w:val="445DE7F451D84A74AD0375CB5FCED930"/>
    <w:rsid w:val="00FF71B1"/>
  </w:style>
  <w:style w:type="paragraph" w:customStyle="1" w:styleId="5417C57280E3433F8644ACC6CB58FA4A">
    <w:name w:val="5417C57280E3433F8644ACC6CB58FA4A"/>
    <w:rsid w:val="00FF71B1"/>
  </w:style>
  <w:style w:type="paragraph" w:customStyle="1" w:styleId="CDE3D7A8B0F84D1E88FDA11E8DB5C7DE">
    <w:name w:val="CDE3D7A8B0F84D1E88FDA11E8DB5C7DE"/>
    <w:rsid w:val="00FF71B1"/>
  </w:style>
  <w:style w:type="paragraph" w:customStyle="1" w:styleId="3B41DD6F13644A0C903F9D3B8F9A9542">
    <w:name w:val="3B41DD6F13644A0C903F9D3B8F9A9542"/>
    <w:rsid w:val="00FF71B1"/>
  </w:style>
  <w:style w:type="paragraph" w:customStyle="1" w:styleId="9F23381AA61C4003B7932A6AA2D3E264">
    <w:name w:val="9F23381AA61C4003B7932A6AA2D3E264"/>
    <w:rsid w:val="00FF71B1"/>
  </w:style>
  <w:style w:type="paragraph" w:customStyle="1" w:styleId="6F2B721C20244B59B008051592AA20AC">
    <w:name w:val="6F2B721C20244B59B008051592AA20AC"/>
    <w:rsid w:val="00FF71B1"/>
  </w:style>
  <w:style w:type="paragraph" w:customStyle="1" w:styleId="1B9ECE28E02848838E4223F80A49EA65">
    <w:name w:val="1B9ECE28E02848838E4223F80A49EA65"/>
    <w:rsid w:val="00FF71B1"/>
  </w:style>
  <w:style w:type="paragraph" w:customStyle="1" w:styleId="A91D830B9B484BC9BC033330E9825DC8">
    <w:name w:val="A91D830B9B484BC9BC033330E9825DC8"/>
    <w:rsid w:val="00FF71B1"/>
  </w:style>
  <w:style w:type="paragraph" w:customStyle="1" w:styleId="BAFB5273B18140388F276331AB0A4285">
    <w:name w:val="BAFB5273B18140388F276331AB0A4285"/>
    <w:rsid w:val="00FF71B1"/>
  </w:style>
  <w:style w:type="paragraph" w:customStyle="1" w:styleId="1DB0B509C6364339885D5AB9E1C5A00E">
    <w:name w:val="1DB0B509C6364339885D5AB9E1C5A00E"/>
    <w:rsid w:val="00FF71B1"/>
  </w:style>
  <w:style w:type="paragraph" w:customStyle="1" w:styleId="270F6BB5364E488BB2AEC70A9BCF44DB">
    <w:name w:val="270F6BB5364E488BB2AEC70A9BCF44DB"/>
    <w:rsid w:val="00FF71B1"/>
  </w:style>
  <w:style w:type="paragraph" w:customStyle="1" w:styleId="96F3BD6ED3944E0C82B80390B87CA3B3">
    <w:name w:val="96F3BD6ED3944E0C82B80390B87CA3B3"/>
    <w:rsid w:val="00FF71B1"/>
  </w:style>
  <w:style w:type="paragraph" w:customStyle="1" w:styleId="F1F3DC816AF547D69A1F12C83EA3C8E4">
    <w:name w:val="F1F3DC816AF547D69A1F12C83EA3C8E4"/>
    <w:rsid w:val="00FF71B1"/>
  </w:style>
  <w:style w:type="paragraph" w:customStyle="1" w:styleId="16A67AF874F54AF697F77068269602EF">
    <w:name w:val="16A67AF874F54AF697F77068269602EF"/>
    <w:rsid w:val="00FF71B1"/>
  </w:style>
  <w:style w:type="paragraph" w:customStyle="1" w:styleId="F7110C1FBB9E41AC8B449AD114077AE6">
    <w:name w:val="F7110C1FBB9E41AC8B449AD114077AE6"/>
    <w:rsid w:val="00FF71B1"/>
  </w:style>
  <w:style w:type="paragraph" w:customStyle="1" w:styleId="60925B72F0A4405E97E497ED6C72C11E">
    <w:name w:val="60925B72F0A4405E97E497ED6C72C11E"/>
    <w:rsid w:val="00FF71B1"/>
  </w:style>
  <w:style w:type="paragraph" w:customStyle="1" w:styleId="E6708B00F42B46A5A25BE620840001F9">
    <w:name w:val="E6708B00F42B46A5A25BE620840001F9"/>
    <w:rsid w:val="00FF71B1"/>
  </w:style>
  <w:style w:type="paragraph" w:customStyle="1" w:styleId="878955CC17404A089E2F5EF5ECE13607">
    <w:name w:val="878955CC17404A089E2F5EF5ECE13607"/>
    <w:rsid w:val="00FF71B1"/>
  </w:style>
  <w:style w:type="paragraph" w:customStyle="1" w:styleId="FC9C3135A3DD425A9A4612D3BA6B5C78">
    <w:name w:val="FC9C3135A3DD425A9A4612D3BA6B5C78"/>
    <w:rsid w:val="00FF71B1"/>
  </w:style>
  <w:style w:type="paragraph" w:customStyle="1" w:styleId="66DD2539C1B7482A8126634C23729039">
    <w:name w:val="66DD2539C1B7482A8126634C23729039"/>
    <w:rsid w:val="00FF71B1"/>
  </w:style>
  <w:style w:type="paragraph" w:customStyle="1" w:styleId="05CAACA0993041F2BB2AFB11D0922F26">
    <w:name w:val="05CAACA0993041F2BB2AFB11D0922F26"/>
    <w:rsid w:val="00FF71B1"/>
  </w:style>
  <w:style w:type="paragraph" w:customStyle="1" w:styleId="71AEE58D73C84020892BE0572C150D0D">
    <w:name w:val="71AEE58D73C84020892BE0572C150D0D"/>
    <w:rsid w:val="00FF71B1"/>
  </w:style>
  <w:style w:type="paragraph" w:customStyle="1" w:styleId="233D0BC567614D149FD2D37C4B2C4E64">
    <w:name w:val="233D0BC567614D149FD2D37C4B2C4E64"/>
    <w:rsid w:val="00FF71B1"/>
  </w:style>
  <w:style w:type="paragraph" w:customStyle="1" w:styleId="B939DE6D388E4414B9ADEF6E10D1294C">
    <w:name w:val="B939DE6D388E4414B9ADEF6E10D1294C"/>
    <w:rsid w:val="00FF71B1"/>
  </w:style>
  <w:style w:type="paragraph" w:customStyle="1" w:styleId="CC9D006AD1014DB4A3F3D670BC12BE3A">
    <w:name w:val="CC9D006AD1014DB4A3F3D670BC12BE3A"/>
    <w:rsid w:val="00FF71B1"/>
  </w:style>
  <w:style w:type="paragraph" w:customStyle="1" w:styleId="D145759E90624EFF85C696B4DA3DADBE">
    <w:name w:val="D145759E90624EFF85C696B4DA3DADBE"/>
    <w:rsid w:val="00FF71B1"/>
  </w:style>
  <w:style w:type="paragraph" w:customStyle="1" w:styleId="44F088A30A534A049F0C8283EBD63523">
    <w:name w:val="44F088A30A534A049F0C8283EBD63523"/>
    <w:rsid w:val="00FF71B1"/>
  </w:style>
  <w:style w:type="paragraph" w:customStyle="1" w:styleId="64ADA2DA7BE04BAF9D45815B05C3EBC5">
    <w:name w:val="64ADA2DA7BE04BAF9D45815B05C3EBC5"/>
    <w:rsid w:val="00FF71B1"/>
  </w:style>
  <w:style w:type="paragraph" w:customStyle="1" w:styleId="6FB56DF41105463A9C773C92D3F5965F">
    <w:name w:val="6FB56DF41105463A9C773C92D3F5965F"/>
    <w:rsid w:val="00FF71B1"/>
  </w:style>
  <w:style w:type="paragraph" w:customStyle="1" w:styleId="D07257651D754DB6990AD2DA66F1A90B">
    <w:name w:val="D07257651D754DB6990AD2DA66F1A90B"/>
    <w:rsid w:val="00FF71B1"/>
  </w:style>
  <w:style w:type="paragraph" w:customStyle="1" w:styleId="9A1AA1D3BCD743D2BB7083162E821E6F">
    <w:name w:val="9A1AA1D3BCD743D2BB7083162E821E6F"/>
    <w:rsid w:val="00FF71B1"/>
  </w:style>
  <w:style w:type="paragraph" w:customStyle="1" w:styleId="571838A7574A4352A2DCF07E436CC435">
    <w:name w:val="571838A7574A4352A2DCF07E436CC435"/>
    <w:rsid w:val="00FF71B1"/>
  </w:style>
  <w:style w:type="paragraph" w:customStyle="1" w:styleId="B752750024884B3AB4FDA9C3559883D3">
    <w:name w:val="B752750024884B3AB4FDA9C3559883D3"/>
    <w:rsid w:val="00FF71B1"/>
  </w:style>
  <w:style w:type="paragraph" w:customStyle="1" w:styleId="6F7A93E162884481ABEAB36A56207C3D">
    <w:name w:val="6F7A93E162884481ABEAB36A56207C3D"/>
    <w:rsid w:val="00FF71B1"/>
  </w:style>
  <w:style w:type="paragraph" w:customStyle="1" w:styleId="A0DA63AD39AA42B7B58E6C1F5892010B">
    <w:name w:val="A0DA63AD39AA42B7B58E6C1F5892010B"/>
    <w:rsid w:val="00FF71B1"/>
  </w:style>
  <w:style w:type="paragraph" w:customStyle="1" w:styleId="213ACC4137A94FA9BFA869246D7E9DC0">
    <w:name w:val="213ACC4137A94FA9BFA869246D7E9DC0"/>
    <w:rsid w:val="00FF71B1"/>
  </w:style>
  <w:style w:type="paragraph" w:customStyle="1" w:styleId="AFA3A8D762D44751B895BCF8BA812BE8">
    <w:name w:val="AFA3A8D762D44751B895BCF8BA812BE8"/>
    <w:rsid w:val="00FF71B1"/>
  </w:style>
  <w:style w:type="paragraph" w:customStyle="1" w:styleId="9901EF2050234A9390E0E4496B4E25E7">
    <w:name w:val="9901EF2050234A9390E0E4496B4E25E7"/>
    <w:rsid w:val="00FF71B1"/>
  </w:style>
  <w:style w:type="paragraph" w:customStyle="1" w:styleId="0F56B2F0733F4A96B91954490AF3D099">
    <w:name w:val="0F56B2F0733F4A96B91954490AF3D099"/>
    <w:rsid w:val="00FF71B1"/>
  </w:style>
  <w:style w:type="paragraph" w:customStyle="1" w:styleId="16798F03B5124368B00C2B3A24A699B9">
    <w:name w:val="16798F03B5124368B00C2B3A24A699B9"/>
    <w:rsid w:val="00FF71B1"/>
  </w:style>
  <w:style w:type="paragraph" w:customStyle="1" w:styleId="5A08EB9B3FDA4BCE97388AE7C53CE9F0">
    <w:name w:val="5A08EB9B3FDA4BCE97388AE7C53CE9F0"/>
    <w:rsid w:val="00FF71B1"/>
  </w:style>
  <w:style w:type="paragraph" w:customStyle="1" w:styleId="AAD05502F23842418D01FE4FCA18D5B4">
    <w:name w:val="AAD05502F23842418D01FE4FCA18D5B4"/>
    <w:rsid w:val="00FF71B1"/>
  </w:style>
  <w:style w:type="paragraph" w:customStyle="1" w:styleId="4351571FA38A418CA4786F2131F45A67">
    <w:name w:val="4351571FA38A418CA4786F2131F45A67"/>
    <w:rsid w:val="00FF71B1"/>
  </w:style>
  <w:style w:type="paragraph" w:customStyle="1" w:styleId="9FA4256D4A0B4F3A8FF06DDBC0369D25">
    <w:name w:val="9FA4256D4A0B4F3A8FF06DDBC0369D25"/>
    <w:rsid w:val="00FF71B1"/>
  </w:style>
  <w:style w:type="paragraph" w:customStyle="1" w:styleId="751DB908927441EEA261319CCD0A14DE">
    <w:name w:val="751DB908927441EEA261319CCD0A14DE"/>
    <w:rsid w:val="00FF71B1"/>
  </w:style>
  <w:style w:type="paragraph" w:customStyle="1" w:styleId="3B1909B38ABE49C49F0CA6A1CBB32CCD">
    <w:name w:val="3B1909B38ABE49C49F0CA6A1CBB32CCD"/>
    <w:rsid w:val="00FF71B1"/>
  </w:style>
  <w:style w:type="paragraph" w:customStyle="1" w:styleId="E6B3A2ECB471457888BBE94FE14F2A43">
    <w:name w:val="E6B3A2ECB471457888BBE94FE14F2A43"/>
    <w:rsid w:val="00FF71B1"/>
  </w:style>
  <w:style w:type="paragraph" w:customStyle="1" w:styleId="E941B00A8B4F4557A54ABA7F5EB8496A">
    <w:name w:val="E941B00A8B4F4557A54ABA7F5EB8496A"/>
    <w:rsid w:val="00FF71B1"/>
  </w:style>
  <w:style w:type="paragraph" w:customStyle="1" w:styleId="81B10485B5354EB8A1A16A2F773CAD6A">
    <w:name w:val="81B10485B5354EB8A1A16A2F773CAD6A"/>
    <w:rsid w:val="00FF71B1"/>
  </w:style>
  <w:style w:type="paragraph" w:customStyle="1" w:styleId="413A00B3A2774C859C0ACABAF709A9A1">
    <w:name w:val="413A00B3A2774C859C0ACABAF709A9A1"/>
    <w:rsid w:val="00FF71B1"/>
  </w:style>
  <w:style w:type="paragraph" w:customStyle="1" w:styleId="BCC1BA7917D8483BAE3B81D295FAF74E">
    <w:name w:val="BCC1BA7917D8483BAE3B81D295FAF74E"/>
    <w:rsid w:val="00FF71B1"/>
  </w:style>
  <w:style w:type="paragraph" w:customStyle="1" w:styleId="8D028C79401B49988E5FB25291C5011D">
    <w:name w:val="8D028C79401B49988E5FB25291C5011D"/>
    <w:rsid w:val="00FF71B1"/>
  </w:style>
  <w:style w:type="paragraph" w:customStyle="1" w:styleId="98D0348A53C34E60AC4720EA4402766A">
    <w:name w:val="98D0348A53C34E60AC4720EA4402766A"/>
    <w:rsid w:val="00FF71B1"/>
  </w:style>
  <w:style w:type="paragraph" w:customStyle="1" w:styleId="3E8D539068FE4142A81DBC534D967B93">
    <w:name w:val="3E8D539068FE4142A81DBC534D967B93"/>
    <w:rsid w:val="00FF71B1"/>
  </w:style>
  <w:style w:type="paragraph" w:customStyle="1" w:styleId="8C81771C35A148EAAF70E5F69A85AF63">
    <w:name w:val="8C81771C35A148EAAF70E5F69A85AF63"/>
    <w:rsid w:val="00FF71B1"/>
  </w:style>
  <w:style w:type="paragraph" w:customStyle="1" w:styleId="9B2F49C0C67247FF9450992FBF0EDBC3">
    <w:name w:val="9B2F49C0C67247FF9450992FBF0EDBC3"/>
    <w:rsid w:val="00FF71B1"/>
  </w:style>
  <w:style w:type="paragraph" w:customStyle="1" w:styleId="035769698F454C87ADC3DF2A48A4A187">
    <w:name w:val="035769698F454C87ADC3DF2A48A4A187"/>
    <w:rsid w:val="00FF71B1"/>
  </w:style>
  <w:style w:type="paragraph" w:customStyle="1" w:styleId="21EB69CDE6474A559746C05C29C0FC14">
    <w:name w:val="21EB69CDE6474A559746C05C29C0FC14"/>
    <w:rsid w:val="00FF71B1"/>
  </w:style>
  <w:style w:type="paragraph" w:customStyle="1" w:styleId="EBFB20994AEE4576A210E2291CB64BC8">
    <w:name w:val="EBFB20994AEE4576A210E2291CB64BC8"/>
    <w:rsid w:val="00FF71B1"/>
  </w:style>
  <w:style w:type="paragraph" w:customStyle="1" w:styleId="E23645DF7E064FF78FF20E811EEC169A">
    <w:name w:val="E23645DF7E064FF78FF20E811EEC169A"/>
    <w:rsid w:val="00FF71B1"/>
  </w:style>
  <w:style w:type="paragraph" w:customStyle="1" w:styleId="0E1E9E8C1D794454A07891D4435BF57C">
    <w:name w:val="0E1E9E8C1D794454A07891D4435BF57C"/>
    <w:rsid w:val="00FF71B1"/>
  </w:style>
  <w:style w:type="paragraph" w:customStyle="1" w:styleId="F84718E4D6384EB499B9831FED74E338">
    <w:name w:val="F84718E4D6384EB499B9831FED74E338"/>
    <w:rsid w:val="00FF71B1"/>
  </w:style>
  <w:style w:type="paragraph" w:customStyle="1" w:styleId="93D1B7CA5472401B80CE8AF3221ED703">
    <w:name w:val="93D1B7CA5472401B80CE8AF3221ED703"/>
    <w:rsid w:val="00FF71B1"/>
  </w:style>
  <w:style w:type="paragraph" w:customStyle="1" w:styleId="428C6BBAF61B4A5F842194AAFB4D7414">
    <w:name w:val="428C6BBAF61B4A5F842194AAFB4D7414"/>
    <w:rsid w:val="00FF71B1"/>
  </w:style>
  <w:style w:type="paragraph" w:customStyle="1" w:styleId="C07BF68CBE994575A1A8128D338A0B18">
    <w:name w:val="C07BF68CBE994575A1A8128D338A0B18"/>
    <w:rsid w:val="00FF71B1"/>
  </w:style>
  <w:style w:type="paragraph" w:customStyle="1" w:styleId="45CF2BA5D8424B71AD90725891F1BCEA">
    <w:name w:val="45CF2BA5D8424B71AD90725891F1BCEA"/>
    <w:rsid w:val="00FF71B1"/>
  </w:style>
  <w:style w:type="paragraph" w:customStyle="1" w:styleId="875C4EAF84524E43AB599DFD0855E203">
    <w:name w:val="875C4EAF84524E43AB599DFD0855E203"/>
    <w:rsid w:val="00FF71B1"/>
  </w:style>
  <w:style w:type="paragraph" w:customStyle="1" w:styleId="F21EABDF3ACF4918B3BE55A0F0C8AE8A">
    <w:name w:val="F21EABDF3ACF4918B3BE55A0F0C8AE8A"/>
    <w:rsid w:val="00FF71B1"/>
  </w:style>
  <w:style w:type="paragraph" w:customStyle="1" w:styleId="1BC5A06DC25A4135A42A5E52DB68FBC4">
    <w:name w:val="1BC5A06DC25A4135A42A5E52DB68FBC4"/>
    <w:rsid w:val="00FF71B1"/>
  </w:style>
  <w:style w:type="paragraph" w:customStyle="1" w:styleId="554BC3B4E0EB4E01BC8094F244B131B3">
    <w:name w:val="554BC3B4E0EB4E01BC8094F244B131B3"/>
    <w:rsid w:val="00FF71B1"/>
  </w:style>
  <w:style w:type="paragraph" w:customStyle="1" w:styleId="6A2D28EF013D4EFFB732837B76A6A543">
    <w:name w:val="6A2D28EF013D4EFFB732837B76A6A543"/>
    <w:rsid w:val="00FF71B1"/>
  </w:style>
  <w:style w:type="paragraph" w:customStyle="1" w:styleId="47A323B34F5A42AF85E2D4D3B084C204">
    <w:name w:val="47A323B34F5A42AF85E2D4D3B084C204"/>
    <w:rsid w:val="00FF71B1"/>
  </w:style>
  <w:style w:type="paragraph" w:customStyle="1" w:styleId="BD66BEF813D14A689973C55CAC3EF286">
    <w:name w:val="BD66BEF813D14A689973C55CAC3EF286"/>
    <w:rsid w:val="00FF71B1"/>
  </w:style>
  <w:style w:type="paragraph" w:customStyle="1" w:styleId="EBDFA4A510A3492999696E0AB60F446D">
    <w:name w:val="EBDFA4A510A3492999696E0AB60F446D"/>
    <w:rsid w:val="00FF71B1"/>
  </w:style>
  <w:style w:type="paragraph" w:customStyle="1" w:styleId="3989ECF65F1F48AE85C947387ACC6C0E">
    <w:name w:val="3989ECF65F1F48AE85C947387ACC6C0E"/>
    <w:rsid w:val="00FF71B1"/>
  </w:style>
  <w:style w:type="paragraph" w:customStyle="1" w:styleId="F27FBBF9ED264B5C86A1F7A7DABBE7BC">
    <w:name w:val="F27FBBF9ED264B5C86A1F7A7DABBE7BC"/>
    <w:rsid w:val="00FF71B1"/>
  </w:style>
  <w:style w:type="paragraph" w:customStyle="1" w:styleId="CB3A018A0CF04EF19A9A38ABC74DB78C">
    <w:name w:val="CB3A018A0CF04EF19A9A38ABC74DB78C"/>
    <w:rsid w:val="00FF71B1"/>
  </w:style>
  <w:style w:type="paragraph" w:customStyle="1" w:styleId="9E28FBEBC206450F9E4D16AAD1F6DCDF">
    <w:name w:val="9E28FBEBC206450F9E4D16AAD1F6DCDF"/>
    <w:rsid w:val="00FF71B1"/>
  </w:style>
  <w:style w:type="paragraph" w:customStyle="1" w:styleId="C43EB18CBFF9414B8DECA4901C9FEA2E">
    <w:name w:val="C43EB18CBFF9414B8DECA4901C9FEA2E"/>
    <w:rsid w:val="00FF71B1"/>
  </w:style>
  <w:style w:type="paragraph" w:customStyle="1" w:styleId="1DE3E85863054C2CACA139F537FB946E">
    <w:name w:val="1DE3E85863054C2CACA139F537FB946E"/>
    <w:rsid w:val="00FF71B1"/>
  </w:style>
  <w:style w:type="paragraph" w:customStyle="1" w:styleId="DA90281EB520482D96E412FB1131AE1B">
    <w:name w:val="DA90281EB520482D96E412FB1131AE1B"/>
    <w:rsid w:val="00FF71B1"/>
  </w:style>
  <w:style w:type="paragraph" w:customStyle="1" w:styleId="C3EF9263CC2041F4A0E78E0849965650">
    <w:name w:val="C3EF9263CC2041F4A0E78E0849965650"/>
    <w:rsid w:val="00FF71B1"/>
  </w:style>
  <w:style w:type="paragraph" w:customStyle="1" w:styleId="031602556D34468BA727E498A27EC453">
    <w:name w:val="031602556D34468BA727E498A27EC453"/>
    <w:rsid w:val="00FF71B1"/>
  </w:style>
  <w:style w:type="paragraph" w:customStyle="1" w:styleId="594D15876E9C4BC2A44DC5446D1E6EF9">
    <w:name w:val="594D15876E9C4BC2A44DC5446D1E6EF9"/>
    <w:rsid w:val="00FF71B1"/>
  </w:style>
  <w:style w:type="paragraph" w:customStyle="1" w:styleId="C9BD05036ED149EF85311010558E684B">
    <w:name w:val="C9BD05036ED149EF85311010558E684B"/>
    <w:rsid w:val="00FF71B1"/>
  </w:style>
  <w:style w:type="paragraph" w:customStyle="1" w:styleId="6EF30F0682614F9E9565574BD4A22BC9">
    <w:name w:val="6EF30F0682614F9E9565574BD4A22BC9"/>
    <w:rsid w:val="00FF71B1"/>
  </w:style>
  <w:style w:type="paragraph" w:customStyle="1" w:styleId="A20D45AF56A3446FB9DD2A46E13FCDD5">
    <w:name w:val="A20D45AF56A3446FB9DD2A46E13FCDD5"/>
    <w:rsid w:val="00FF71B1"/>
  </w:style>
  <w:style w:type="paragraph" w:customStyle="1" w:styleId="6FD0BEE84F184FA5BF1216E7788955FE">
    <w:name w:val="6FD0BEE84F184FA5BF1216E7788955FE"/>
    <w:rsid w:val="00FF71B1"/>
  </w:style>
  <w:style w:type="paragraph" w:customStyle="1" w:styleId="77F6C61E02B1436CA2A339FBB2F84C16">
    <w:name w:val="77F6C61E02B1436CA2A339FBB2F84C16"/>
    <w:rsid w:val="00FF71B1"/>
  </w:style>
  <w:style w:type="paragraph" w:customStyle="1" w:styleId="D96D6F9AF4BF41169C13CF34539C7901">
    <w:name w:val="D96D6F9AF4BF41169C13CF34539C7901"/>
    <w:rsid w:val="00FF71B1"/>
  </w:style>
  <w:style w:type="paragraph" w:customStyle="1" w:styleId="3D6BB890BEDC4497B03A8B145E478CDB">
    <w:name w:val="3D6BB890BEDC4497B03A8B145E478CDB"/>
    <w:rsid w:val="00FF71B1"/>
  </w:style>
  <w:style w:type="paragraph" w:customStyle="1" w:styleId="323C440A41F8479ABBAA8918E778D76A">
    <w:name w:val="323C440A41F8479ABBAA8918E778D76A"/>
    <w:rsid w:val="00FF71B1"/>
  </w:style>
  <w:style w:type="paragraph" w:customStyle="1" w:styleId="144C43CFB5E14314A87591B775616FCA">
    <w:name w:val="144C43CFB5E14314A87591B775616FCA"/>
    <w:rsid w:val="00FF71B1"/>
  </w:style>
  <w:style w:type="paragraph" w:customStyle="1" w:styleId="6B6E8A9998BF4FB9979D3E7C468E26F6">
    <w:name w:val="6B6E8A9998BF4FB9979D3E7C468E26F6"/>
    <w:rsid w:val="00FF71B1"/>
  </w:style>
  <w:style w:type="paragraph" w:customStyle="1" w:styleId="9C1AA8328B0B4C18BDDED4E267BBA6D5">
    <w:name w:val="9C1AA8328B0B4C18BDDED4E267BBA6D5"/>
    <w:rsid w:val="00FF71B1"/>
  </w:style>
  <w:style w:type="paragraph" w:customStyle="1" w:styleId="411F4699B7E34678A7A644B81D2E33AE">
    <w:name w:val="411F4699B7E34678A7A644B81D2E33AE"/>
    <w:rsid w:val="00FF71B1"/>
  </w:style>
  <w:style w:type="paragraph" w:customStyle="1" w:styleId="3C2729BC85264D45BEA33FDE0E780B55">
    <w:name w:val="3C2729BC85264D45BEA33FDE0E780B55"/>
    <w:rsid w:val="00FF71B1"/>
  </w:style>
  <w:style w:type="paragraph" w:customStyle="1" w:styleId="3F02A63F95BC463D811C6EEFEC1C7DF0">
    <w:name w:val="3F02A63F95BC463D811C6EEFEC1C7DF0"/>
    <w:rsid w:val="00FF71B1"/>
  </w:style>
  <w:style w:type="paragraph" w:customStyle="1" w:styleId="703D1DEC55D54F12BF80523E2FBFD247">
    <w:name w:val="703D1DEC55D54F12BF80523E2FBFD247"/>
    <w:rsid w:val="00FF71B1"/>
  </w:style>
  <w:style w:type="paragraph" w:customStyle="1" w:styleId="EF7F99CC7CD3440AAAEC420088F17AB5">
    <w:name w:val="EF7F99CC7CD3440AAAEC420088F17AB5"/>
    <w:rsid w:val="00FF71B1"/>
  </w:style>
  <w:style w:type="paragraph" w:customStyle="1" w:styleId="8F6A51DAB4D1447A8CB8473FC45E3BDC">
    <w:name w:val="8F6A51DAB4D1447A8CB8473FC45E3BDC"/>
    <w:rsid w:val="00FF71B1"/>
  </w:style>
  <w:style w:type="paragraph" w:customStyle="1" w:styleId="C7CBD174ACC64946B08C86B665984BDE">
    <w:name w:val="C7CBD174ACC64946B08C86B665984BDE"/>
    <w:rsid w:val="00FF71B1"/>
  </w:style>
  <w:style w:type="paragraph" w:customStyle="1" w:styleId="03F378058FE54CE58F1FF13332C6A2CC">
    <w:name w:val="03F378058FE54CE58F1FF13332C6A2CC"/>
    <w:rsid w:val="00FF71B1"/>
  </w:style>
  <w:style w:type="paragraph" w:customStyle="1" w:styleId="CF7CF4BFCD9A48A3866D97F82C92915E">
    <w:name w:val="CF7CF4BFCD9A48A3866D97F82C92915E"/>
    <w:rsid w:val="00FF71B1"/>
  </w:style>
  <w:style w:type="paragraph" w:customStyle="1" w:styleId="83D8893F96A04FD98C184F991904F5E7">
    <w:name w:val="83D8893F96A04FD98C184F991904F5E7"/>
    <w:rsid w:val="00FF71B1"/>
  </w:style>
  <w:style w:type="paragraph" w:customStyle="1" w:styleId="8B05F35E43B94DA4A2490AA02CC56128">
    <w:name w:val="8B05F35E43B94DA4A2490AA02CC56128"/>
    <w:rsid w:val="00FF71B1"/>
  </w:style>
  <w:style w:type="paragraph" w:customStyle="1" w:styleId="ED2D01ECE4A34320B5609588016829C4">
    <w:name w:val="ED2D01ECE4A34320B5609588016829C4"/>
    <w:rsid w:val="00FF71B1"/>
  </w:style>
  <w:style w:type="paragraph" w:customStyle="1" w:styleId="8CB90B81BE7D45B7B8389A50D489FDFF">
    <w:name w:val="8CB90B81BE7D45B7B8389A50D489FDFF"/>
    <w:rsid w:val="00FF71B1"/>
  </w:style>
  <w:style w:type="paragraph" w:customStyle="1" w:styleId="3B66145371194BD98E4DEE25163300B5">
    <w:name w:val="3B66145371194BD98E4DEE25163300B5"/>
    <w:rsid w:val="00FF71B1"/>
  </w:style>
  <w:style w:type="paragraph" w:customStyle="1" w:styleId="403AA84478CD4E53B5C17C64E51BE769">
    <w:name w:val="403AA84478CD4E53B5C17C64E51BE769"/>
    <w:rsid w:val="00FF71B1"/>
  </w:style>
  <w:style w:type="paragraph" w:customStyle="1" w:styleId="FD0D50F34196417B89585DDE2528A830">
    <w:name w:val="FD0D50F34196417B89585DDE2528A830"/>
    <w:rsid w:val="00FF71B1"/>
  </w:style>
  <w:style w:type="paragraph" w:customStyle="1" w:styleId="B308DDF72EA24B0EBAEB808F1833D0EC">
    <w:name w:val="B308DDF72EA24B0EBAEB808F1833D0EC"/>
    <w:rsid w:val="00FF71B1"/>
  </w:style>
  <w:style w:type="paragraph" w:customStyle="1" w:styleId="4CB00956A2EA4BA083CFC27912DB8A85">
    <w:name w:val="4CB00956A2EA4BA083CFC27912DB8A85"/>
    <w:rsid w:val="00FF71B1"/>
  </w:style>
  <w:style w:type="paragraph" w:customStyle="1" w:styleId="E154781228504BC6870438BDB61AA4F9">
    <w:name w:val="E154781228504BC6870438BDB61AA4F9"/>
    <w:rsid w:val="00FF71B1"/>
  </w:style>
  <w:style w:type="paragraph" w:customStyle="1" w:styleId="6F7B38FDA77B497BA51F0A6C87908431">
    <w:name w:val="6F7B38FDA77B497BA51F0A6C87908431"/>
    <w:rsid w:val="00FF71B1"/>
  </w:style>
  <w:style w:type="paragraph" w:customStyle="1" w:styleId="3BEB2A89EB0749D89BBF7FE908DAA7C0">
    <w:name w:val="3BEB2A89EB0749D89BBF7FE908DAA7C0"/>
    <w:rsid w:val="00FF71B1"/>
  </w:style>
  <w:style w:type="paragraph" w:customStyle="1" w:styleId="6BEF9AF6712344C59F1428F7F9D0823D">
    <w:name w:val="6BEF9AF6712344C59F1428F7F9D0823D"/>
    <w:rsid w:val="00FF71B1"/>
  </w:style>
  <w:style w:type="paragraph" w:customStyle="1" w:styleId="C3801B4639454CADAE6174B424EEAFD9">
    <w:name w:val="C3801B4639454CADAE6174B424EEAFD9"/>
    <w:rsid w:val="00FF71B1"/>
  </w:style>
  <w:style w:type="paragraph" w:customStyle="1" w:styleId="763F78FF2B284D75A5120D4173961B7D">
    <w:name w:val="763F78FF2B284D75A5120D4173961B7D"/>
    <w:rsid w:val="00FF71B1"/>
  </w:style>
  <w:style w:type="paragraph" w:customStyle="1" w:styleId="4262AC4E96EF48B8A0D16B1645F3AEB0">
    <w:name w:val="4262AC4E96EF48B8A0D16B1645F3AEB0"/>
    <w:rsid w:val="00FF71B1"/>
  </w:style>
  <w:style w:type="paragraph" w:customStyle="1" w:styleId="660FD47B0F364925A125A2E0EE528539">
    <w:name w:val="660FD47B0F364925A125A2E0EE528539"/>
    <w:rsid w:val="00FF71B1"/>
  </w:style>
  <w:style w:type="paragraph" w:customStyle="1" w:styleId="0C9295E255044628938BADED69C5806C">
    <w:name w:val="0C9295E255044628938BADED69C5806C"/>
    <w:rsid w:val="00FF71B1"/>
  </w:style>
  <w:style w:type="paragraph" w:customStyle="1" w:styleId="C04ABD9B92BB4F42841949C7146F2026">
    <w:name w:val="C04ABD9B92BB4F42841949C7146F2026"/>
    <w:rsid w:val="00FF71B1"/>
  </w:style>
  <w:style w:type="paragraph" w:customStyle="1" w:styleId="AF07EFA914254A0C8529167CA8FBD59E">
    <w:name w:val="AF07EFA914254A0C8529167CA8FBD59E"/>
    <w:rsid w:val="00FF71B1"/>
  </w:style>
  <w:style w:type="paragraph" w:customStyle="1" w:styleId="804C1165323D4498A58127A3329AE7E1">
    <w:name w:val="804C1165323D4498A58127A3329AE7E1"/>
    <w:rsid w:val="00FF71B1"/>
  </w:style>
  <w:style w:type="paragraph" w:customStyle="1" w:styleId="B1A11CEA9C484BC6B095B80724B461A4">
    <w:name w:val="B1A11CEA9C484BC6B095B80724B461A4"/>
    <w:rsid w:val="00FF71B1"/>
  </w:style>
  <w:style w:type="paragraph" w:customStyle="1" w:styleId="26B0B804F1D941D190B91455AADB742D">
    <w:name w:val="26B0B804F1D941D190B91455AADB742D"/>
    <w:rsid w:val="00FF71B1"/>
  </w:style>
  <w:style w:type="paragraph" w:customStyle="1" w:styleId="81E64F227D394CAABD1019012DAE9C23">
    <w:name w:val="81E64F227D394CAABD1019012DAE9C23"/>
    <w:rsid w:val="00FF71B1"/>
  </w:style>
  <w:style w:type="paragraph" w:customStyle="1" w:styleId="0CE7BB10D6FA485D8A9DFE7A2B9C0774">
    <w:name w:val="0CE7BB10D6FA485D8A9DFE7A2B9C0774"/>
    <w:rsid w:val="00FF71B1"/>
  </w:style>
  <w:style w:type="paragraph" w:customStyle="1" w:styleId="98E89B7F5FDB42258D54F9DFE2FCF889">
    <w:name w:val="98E89B7F5FDB42258D54F9DFE2FCF889"/>
    <w:rsid w:val="00FF71B1"/>
  </w:style>
  <w:style w:type="paragraph" w:customStyle="1" w:styleId="D2F9AABE60B24A1DB020280D34C8D560">
    <w:name w:val="D2F9AABE60B24A1DB020280D34C8D560"/>
    <w:rsid w:val="00FF71B1"/>
  </w:style>
  <w:style w:type="paragraph" w:customStyle="1" w:styleId="5A25106E9BC141AE8F4597CB88DB5C99">
    <w:name w:val="5A25106E9BC141AE8F4597CB88DB5C99"/>
    <w:rsid w:val="00FF71B1"/>
  </w:style>
  <w:style w:type="paragraph" w:customStyle="1" w:styleId="F64D2F0A9B7747EEAB64D61BC14413F0">
    <w:name w:val="F64D2F0A9B7747EEAB64D61BC14413F0"/>
    <w:rsid w:val="00FF71B1"/>
  </w:style>
  <w:style w:type="paragraph" w:customStyle="1" w:styleId="F3E812A2DCF648FBB03D7FCA2833C446">
    <w:name w:val="F3E812A2DCF648FBB03D7FCA2833C446"/>
    <w:rsid w:val="00FF71B1"/>
  </w:style>
  <w:style w:type="paragraph" w:customStyle="1" w:styleId="13F38C1834A141328F212CDFABB8BB2F">
    <w:name w:val="13F38C1834A141328F212CDFABB8BB2F"/>
    <w:rsid w:val="00FF71B1"/>
  </w:style>
  <w:style w:type="paragraph" w:customStyle="1" w:styleId="7CB5C312A3104CFF87BEBCDD3C23337F">
    <w:name w:val="7CB5C312A3104CFF87BEBCDD3C23337F"/>
    <w:rsid w:val="00FF71B1"/>
  </w:style>
  <w:style w:type="paragraph" w:customStyle="1" w:styleId="47100DB8C5D641FD978343665BA76478">
    <w:name w:val="47100DB8C5D641FD978343665BA76478"/>
    <w:rsid w:val="00FF71B1"/>
  </w:style>
  <w:style w:type="paragraph" w:customStyle="1" w:styleId="6A25D7F1229C47379352AA10361700FE">
    <w:name w:val="6A25D7F1229C47379352AA10361700FE"/>
    <w:rsid w:val="00FF71B1"/>
  </w:style>
  <w:style w:type="paragraph" w:customStyle="1" w:styleId="FED3E9FFC2D94A29B406A3FA43CFD2FC">
    <w:name w:val="FED3E9FFC2D94A29B406A3FA43CFD2FC"/>
    <w:rsid w:val="00FF71B1"/>
  </w:style>
  <w:style w:type="paragraph" w:customStyle="1" w:styleId="22295C354B2C489698FB82A65A521C2B">
    <w:name w:val="22295C354B2C489698FB82A65A521C2B"/>
    <w:rsid w:val="00FF71B1"/>
  </w:style>
  <w:style w:type="paragraph" w:customStyle="1" w:styleId="C8B06BB6B29C4A10B1FDE678EB952048">
    <w:name w:val="C8B06BB6B29C4A10B1FDE678EB952048"/>
    <w:rsid w:val="00FF71B1"/>
  </w:style>
  <w:style w:type="paragraph" w:customStyle="1" w:styleId="776C12425EAD489FAE6B52D1C4F29F63">
    <w:name w:val="776C12425EAD489FAE6B52D1C4F29F63"/>
    <w:rsid w:val="00FF71B1"/>
  </w:style>
  <w:style w:type="paragraph" w:customStyle="1" w:styleId="70B9464F6BD7461B9414DA4DFC1A9F13">
    <w:name w:val="70B9464F6BD7461B9414DA4DFC1A9F13"/>
    <w:rsid w:val="00FF71B1"/>
  </w:style>
  <w:style w:type="paragraph" w:customStyle="1" w:styleId="1FD001BB0FEB4E85B7DBD9800DA37B8A">
    <w:name w:val="1FD001BB0FEB4E85B7DBD9800DA37B8A"/>
    <w:rsid w:val="00FF71B1"/>
  </w:style>
  <w:style w:type="paragraph" w:customStyle="1" w:styleId="3916F993119645C79258786DF86EA9D9">
    <w:name w:val="3916F993119645C79258786DF86EA9D9"/>
    <w:rsid w:val="00FF71B1"/>
  </w:style>
  <w:style w:type="paragraph" w:customStyle="1" w:styleId="426D329E5E4540A09E8CD2C957682268">
    <w:name w:val="426D329E5E4540A09E8CD2C957682268"/>
    <w:rsid w:val="00FF71B1"/>
  </w:style>
  <w:style w:type="paragraph" w:customStyle="1" w:styleId="18EE93DD74E4455FA96A23BCA8E5966C">
    <w:name w:val="18EE93DD74E4455FA96A23BCA8E5966C"/>
    <w:rsid w:val="00FF71B1"/>
  </w:style>
  <w:style w:type="paragraph" w:customStyle="1" w:styleId="FEF2B8F2320C4431B60303696EFA7AA3">
    <w:name w:val="FEF2B8F2320C4431B60303696EFA7AA3"/>
    <w:rsid w:val="00FF71B1"/>
  </w:style>
  <w:style w:type="paragraph" w:customStyle="1" w:styleId="0075C77055DB472E893683990E555084">
    <w:name w:val="0075C77055DB472E893683990E555084"/>
    <w:rsid w:val="00FF71B1"/>
  </w:style>
  <w:style w:type="paragraph" w:customStyle="1" w:styleId="D40BDEDAD7AB47DBA49F556A0F8C8369">
    <w:name w:val="D40BDEDAD7AB47DBA49F556A0F8C8369"/>
    <w:rsid w:val="00FF71B1"/>
  </w:style>
  <w:style w:type="paragraph" w:customStyle="1" w:styleId="05DCFE4CCFED4AC69F3E026FAD6CCDFD">
    <w:name w:val="05DCFE4CCFED4AC69F3E026FAD6CCDFD"/>
    <w:rsid w:val="00FF71B1"/>
  </w:style>
  <w:style w:type="paragraph" w:customStyle="1" w:styleId="CC3408D97CC744D4B92C3B6B4D262973">
    <w:name w:val="CC3408D97CC744D4B92C3B6B4D262973"/>
    <w:rsid w:val="00FF71B1"/>
  </w:style>
  <w:style w:type="paragraph" w:customStyle="1" w:styleId="78894DB8909C4B5FBA78D8C6ED71C2D4">
    <w:name w:val="78894DB8909C4B5FBA78D8C6ED71C2D4"/>
    <w:rsid w:val="00FF71B1"/>
  </w:style>
  <w:style w:type="paragraph" w:customStyle="1" w:styleId="F086999222C4450DADBF9D7EC6126B83">
    <w:name w:val="F086999222C4450DADBF9D7EC6126B83"/>
    <w:rsid w:val="00FF71B1"/>
  </w:style>
  <w:style w:type="paragraph" w:customStyle="1" w:styleId="51A420B2DA6D412BB028CE020A54D1A3">
    <w:name w:val="51A420B2DA6D412BB028CE020A54D1A3"/>
    <w:rsid w:val="00FF71B1"/>
  </w:style>
  <w:style w:type="paragraph" w:customStyle="1" w:styleId="F6BF56AADFA244C8938AA2B0A43870CE">
    <w:name w:val="F6BF56AADFA244C8938AA2B0A43870CE"/>
    <w:rsid w:val="00FF71B1"/>
  </w:style>
  <w:style w:type="paragraph" w:customStyle="1" w:styleId="CCAFAEE7A25347CE90619B14B55E0436">
    <w:name w:val="CCAFAEE7A25347CE90619B14B55E0436"/>
    <w:rsid w:val="00FF71B1"/>
  </w:style>
  <w:style w:type="paragraph" w:customStyle="1" w:styleId="4621212ACE874C89A86759C5B694FC16">
    <w:name w:val="4621212ACE874C89A86759C5B694FC16"/>
    <w:rsid w:val="00FF71B1"/>
  </w:style>
  <w:style w:type="paragraph" w:customStyle="1" w:styleId="3978FCCE911D46E7AA5AF433A9622E1A">
    <w:name w:val="3978FCCE911D46E7AA5AF433A9622E1A"/>
    <w:rsid w:val="00FF71B1"/>
  </w:style>
  <w:style w:type="paragraph" w:customStyle="1" w:styleId="A17E6F5FF03B4B8085768D2CA1DDA148">
    <w:name w:val="A17E6F5FF03B4B8085768D2CA1DDA148"/>
    <w:rsid w:val="00FF71B1"/>
  </w:style>
  <w:style w:type="paragraph" w:customStyle="1" w:styleId="0EC0B9C42E2847C5A50AB2CAF620B9E9">
    <w:name w:val="0EC0B9C42E2847C5A50AB2CAF620B9E9"/>
    <w:rsid w:val="00FF71B1"/>
  </w:style>
  <w:style w:type="paragraph" w:customStyle="1" w:styleId="5901B5954DD1496F8321E9EAA80C4095">
    <w:name w:val="5901B5954DD1496F8321E9EAA80C4095"/>
    <w:rsid w:val="00FF71B1"/>
  </w:style>
  <w:style w:type="paragraph" w:customStyle="1" w:styleId="5C6934D7A8AD4412AD58827D63A45AD6">
    <w:name w:val="5C6934D7A8AD4412AD58827D63A45AD6"/>
    <w:rsid w:val="00FF71B1"/>
  </w:style>
  <w:style w:type="paragraph" w:customStyle="1" w:styleId="340FE8FBF1A243139950E2F90B63E98D">
    <w:name w:val="340FE8FBF1A243139950E2F90B63E98D"/>
    <w:rsid w:val="00FF71B1"/>
  </w:style>
  <w:style w:type="paragraph" w:customStyle="1" w:styleId="849F66C6DE734B3985C76E80D313A4BB">
    <w:name w:val="849F66C6DE734B3985C76E80D313A4BB"/>
    <w:rsid w:val="00FF71B1"/>
  </w:style>
  <w:style w:type="paragraph" w:customStyle="1" w:styleId="448B3A322D364096A6D370A069B5074C">
    <w:name w:val="448B3A322D364096A6D370A069B5074C"/>
    <w:rsid w:val="00FF71B1"/>
  </w:style>
  <w:style w:type="paragraph" w:customStyle="1" w:styleId="576AD9D5BEC5472EB28617135066A6E3">
    <w:name w:val="576AD9D5BEC5472EB28617135066A6E3"/>
    <w:rsid w:val="00FF71B1"/>
  </w:style>
  <w:style w:type="paragraph" w:customStyle="1" w:styleId="6A108E0876054F82A0C69CC1858AD6EC">
    <w:name w:val="6A108E0876054F82A0C69CC1858AD6EC"/>
    <w:rsid w:val="00FF71B1"/>
  </w:style>
  <w:style w:type="paragraph" w:customStyle="1" w:styleId="588FE0C8A1374DE0A643305086781D7D">
    <w:name w:val="588FE0C8A1374DE0A643305086781D7D"/>
    <w:rsid w:val="00FF71B1"/>
  </w:style>
  <w:style w:type="paragraph" w:customStyle="1" w:styleId="AAAC7EE21317465DBD8405A53E857516">
    <w:name w:val="AAAC7EE21317465DBD8405A53E857516"/>
    <w:rsid w:val="00FF71B1"/>
  </w:style>
  <w:style w:type="paragraph" w:customStyle="1" w:styleId="98994523C3974DAB8FC965E14805302E">
    <w:name w:val="98994523C3974DAB8FC965E14805302E"/>
    <w:rsid w:val="00FF71B1"/>
  </w:style>
  <w:style w:type="paragraph" w:customStyle="1" w:styleId="F4F9E9A3AA814F909A5A4079EC6E04F0">
    <w:name w:val="F4F9E9A3AA814F909A5A4079EC6E04F0"/>
    <w:rsid w:val="00FF71B1"/>
  </w:style>
  <w:style w:type="paragraph" w:customStyle="1" w:styleId="AE488CBF4EFC42AF8FCBEB6AD7D45DF5">
    <w:name w:val="AE488CBF4EFC42AF8FCBEB6AD7D45DF5"/>
    <w:rsid w:val="00FF71B1"/>
  </w:style>
  <w:style w:type="paragraph" w:customStyle="1" w:styleId="14F04855AD0D47E391BE15B94D27D7C6">
    <w:name w:val="14F04855AD0D47E391BE15B94D27D7C6"/>
    <w:rsid w:val="00FF71B1"/>
  </w:style>
  <w:style w:type="paragraph" w:customStyle="1" w:styleId="33FD1609A9904BF3821A0D91E6C73912">
    <w:name w:val="33FD1609A9904BF3821A0D91E6C73912"/>
    <w:rsid w:val="00FF71B1"/>
  </w:style>
  <w:style w:type="paragraph" w:customStyle="1" w:styleId="2448624A2CAD4E4A8FBE4D6F6F805DA9">
    <w:name w:val="2448624A2CAD4E4A8FBE4D6F6F805DA9"/>
    <w:rsid w:val="00FF71B1"/>
  </w:style>
  <w:style w:type="paragraph" w:customStyle="1" w:styleId="B2BCA45BC7C1465EB111C7ADA3530586">
    <w:name w:val="B2BCA45BC7C1465EB111C7ADA3530586"/>
    <w:rsid w:val="00FF71B1"/>
  </w:style>
  <w:style w:type="paragraph" w:customStyle="1" w:styleId="8544B4B2B1E34537A9DBB182491F0CA4">
    <w:name w:val="8544B4B2B1E34537A9DBB182491F0CA4"/>
    <w:rsid w:val="00FF71B1"/>
  </w:style>
  <w:style w:type="paragraph" w:customStyle="1" w:styleId="C967F0B245F940E6870E342097664C56">
    <w:name w:val="C967F0B245F940E6870E342097664C56"/>
    <w:rsid w:val="00FF71B1"/>
  </w:style>
  <w:style w:type="paragraph" w:customStyle="1" w:styleId="34F372C699374D7E98580BD18199B7B2">
    <w:name w:val="34F372C699374D7E98580BD18199B7B2"/>
    <w:rsid w:val="00FF71B1"/>
  </w:style>
  <w:style w:type="paragraph" w:customStyle="1" w:styleId="01D32515518049E091E4ADD0C6A0CC76">
    <w:name w:val="01D32515518049E091E4ADD0C6A0CC76"/>
    <w:rsid w:val="00FF71B1"/>
  </w:style>
  <w:style w:type="paragraph" w:customStyle="1" w:styleId="AAA83AE92E7A4918ABF5F76B0EBE6223">
    <w:name w:val="AAA83AE92E7A4918ABF5F76B0EBE6223"/>
    <w:rsid w:val="00FF71B1"/>
  </w:style>
  <w:style w:type="paragraph" w:customStyle="1" w:styleId="0C45B421B3F34686A5FD34F3C063171C">
    <w:name w:val="0C45B421B3F34686A5FD34F3C063171C"/>
    <w:rsid w:val="00FF71B1"/>
  </w:style>
  <w:style w:type="paragraph" w:customStyle="1" w:styleId="A52FE3B9A928423F91D7D6D335FD1AE8">
    <w:name w:val="A52FE3B9A928423F91D7D6D335FD1AE8"/>
    <w:rsid w:val="00FF71B1"/>
  </w:style>
  <w:style w:type="paragraph" w:customStyle="1" w:styleId="B1B6F7A56103452CB2A03FEAEFFBBFBB">
    <w:name w:val="B1B6F7A56103452CB2A03FEAEFFBBFBB"/>
    <w:rsid w:val="00FF71B1"/>
  </w:style>
  <w:style w:type="paragraph" w:customStyle="1" w:styleId="BACE05E66DB7469D8103AC4BAEFD982A">
    <w:name w:val="BACE05E66DB7469D8103AC4BAEFD982A"/>
    <w:rsid w:val="00FF71B1"/>
  </w:style>
  <w:style w:type="paragraph" w:customStyle="1" w:styleId="B46C1D0C3154406DA876776C8F8CB561">
    <w:name w:val="B46C1D0C3154406DA876776C8F8CB561"/>
    <w:rsid w:val="00FF71B1"/>
  </w:style>
  <w:style w:type="paragraph" w:customStyle="1" w:styleId="D6771CE8923F4DE4BACAA71FC62428DA">
    <w:name w:val="D6771CE8923F4DE4BACAA71FC62428DA"/>
    <w:rsid w:val="00FF71B1"/>
  </w:style>
  <w:style w:type="paragraph" w:customStyle="1" w:styleId="D0F11CF6158F4977B579534400CF5E5D">
    <w:name w:val="D0F11CF6158F4977B579534400CF5E5D"/>
    <w:rsid w:val="00FF71B1"/>
  </w:style>
  <w:style w:type="paragraph" w:customStyle="1" w:styleId="3C8EF03DDB8443979D1971ED1F851C15">
    <w:name w:val="3C8EF03DDB8443979D1971ED1F851C15"/>
    <w:rsid w:val="00FF71B1"/>
  </w:style>
  <w:style w:type="paragraph" w:customStyle="1" w:styleId="E0FCCB8ED5D0474E9CCAC94A5707F942">
    <w:name w:val="E0FCCB8ED5D0474E9CCAC94A5707F942"/>
    <w:rsid w:val="00FF71B1"/>
  </w:style>
  <w:style w:type="paragraph" w:customStyle="1" w:styleId="4FC930CB51D3400D9B33F16333EEB43E">
    <w:name w:val="4FC930CB51D3400D9B33F16333EEB43E"/>
    <w:rsid w:val="00FF71B1"/>
  </w:style>
  <w:style w:type="paragraph" w:customStyle="1" w:styleId="D69EF754C1CC4E05964E9566DB9FE7C2">
    <w:name w:val="D69EF754C1CC4E05964E9566DB9FE7C2"/>
    <w:rsid w:val="00FF71B1"/>
  </w:style>
  <w:style w:type="paragraph" w:customStyle="1" w:styleId="202ACFC7F8ED496D94D3B2A7C5528FAF">
    <w:name w:val="202ACFC7F8ED496D94D3B2A7C5528FAF"/>
    <w:rsid w:val="00FF71B1"/>
  </w:style>
  <w:style w:type="paragraph" w:customStyle="1" w:styleId="E5CE27A9533C42FDAD7E3ABAA1B5CB58">
    <w:name w:val="E5CE27A9533C42FDAD7E3ABAA1B5CB58"/>
    <w:rsid w:val="00FF71B1"/>
  </w:style>
  <w:style w:type="paragraph" w:customStyle="1" w:styleId="65CC534060024D6A99CA737DA2484711">
    <w:name w:val="65CC534060024D6A99CA737DA2484711"/>
    <w:rsid w:val="00FF71B1"/>
  </w:style>
  <w:style w:type="paragraph" w:customStyle="1" w:styleId="62565734B77245B3857F302402C94A4D">
    <w:name w:val="62565734B77245B3857F302402C94A4D"/>
    <w:rsid w:val="00FF71B1"/>
  </w:style>
  <w:style w:type="paragraph" w:customStyle="1" w:styleId="47C193F043EF40C19EE94DBE69794754">
    <w:name w:val="47C193F043EF40C19EE94DBE69794754"/>
    <w:rsid w:val="00FF71B1"/>
  </w:style>
  <w:style w:type="paragraph" w:customStyle="1" w:styleId="DA299A8BE3BC4E5CA8A4078E3DABAA2F">
    <w:name w:val="DA299A8BE3BC4E5CA8A4078E3DABAA2F"/>
    <w:rsid w:val="00FF71B1"/>
  </w:style>
  <w:style w:type="paragraph" w:customStyle="1" w:styleId="2323A92BED2A4E1D87C0D7102A9C9681">
    <w:name w:val="2323A92BED2A4E1D87C0D7102A9C9681"/>
    <w:rsid w:val="00FF71B1"/>
  </w:style>
  <w:style w:type="paragraph" w:customStyle="1" w:styleId="82211CFCDA234456AE91233046192C42">
    <w:name w:val="82211CFCDA234456AE91233046192C42"/>
    <w:rsid w:val="00FF71B1"/>
  </w:style>
  <w:style w:type="paragraph" w:customStyle="1" w:styleId="3772ADDAD60E4691ACC048AD34B1FAA4">
    <w:name w:val="3772ADDAD60E4691ACC048AD34B1FAA4"/>
    <w:rsid w:val="00FF71B1"/>
  </w:style>
  <w:style w:type="paragraph" w:customStyle="1" w:styleId="BD6FA0C24FC846C8B697DB2A7DBA80C6">
    <w:name w:val="BD6FA0C24FC846C8B697DB2A7DBA80C6"/>
    <w:rsid w:val="00FF71B1"/>
  </w:style>
  <w:style w:type="paragraph" w:customStyle="1" w:styleId="8C5F1C37F37F4FF9B559A907F72B238C">
    <w:name w:val="8C5F1C37F37F4FF9B559A907F72B238C"/>
    <w:rsid w:val="00FF71B1"/>
  </w:style>
  <w:style w:type="paragraph" w:customStyle="1" w:styleId="B6FABFE0977644669E1E3361A4A53EC3">
    <w:name w:val="B6FABFE0977644669E1E3361A4A53EC3"/>
    <w:rsid w:val="00FF71B1"/>
  </w:style>
  <w:style w:type="paragraph" w:customStyle="1" w:styleId="F896B5CA90074290B24FBD4A5386D9CA">
    <w:name w:val="F896B5CA90074290B24FBD4A5386D9CA"/>
    <w:rsid w:val="00FF71B1"/>
  </w:style>
  <w:style w:type="paragraph" w:customStyle="1" w:styleId="5E6A3F0BF1D84F779C4C20AA9BDD19A8">
    <w:name w:val="5E6A3F0BF1D84F779C4C20AA9BDD19A8"/>
    <w:rsid w:val="00FF71B1"/>
  </w:style>
  <w:style w:type="paragraph" w:customStyle="1" w:styleId="646226FB1C4E44A08F3A9B4DC1B63C95">
    <w:name w:val="646226FB1C4E44A08F3A9B4DC1B63C95"/>
    <w:rsid w:val="00FF71B1"/>
  </w:style>
  <w:style w:type="paragraph" w:customStyle="1" w:styleId="B5EB18930519496EAC773C48BFB3C813">
    <w:name w:val="B5EB18930519496EAC773C48BFB3C813"/>
    <w:rsid w:val="00FF71B1"/>
  </w:style>
  <w:style w:type="paragraph" w:customStyle="1" w:styleId="B19F370703514F6E96839D303B71C6E5">
    <w:name w:val="B19F370703514F6E96839D303B71C6E5"/>
    <w:rsid w:val="00FF71B1"/>
  </w:style>
  <w:style w:type="paragraph" w:customStyle="1" w:styleId="2B5401495B944AA392833A8AEC7B54C9">
    <w:name w:val="2B5401495B944AA392833A8AEC7B54C9"/>
    <w:rsid w:val="00FF71B1"/>
  </w:style>
  <w:style w:type="paragraph" w:customStyle="1" w:styleId="0552CB092CF0425880DE049E65CEE531">
    <w:name w:val="0552CB092CF0425880DE049E65CEE531"/>
    <w:rsid w:val="00FF71B1"/>
  </w:style>
  <w:style w:type="paragraph" w:customStyle="1" w:styleId="C7C61F843F5D4AC085EFBDEAE2D37093">
    <w:name w:val="C7C61F843F5D4AC085EFBDEAE2D37093"/>
    <w:rsid w:val="00FF71B1"/>
  </w:style>
  <w:style w:type="paragraph" w:customStyle="1" w:styleId="094FBC712E564684B781D723DA3870EB">
    <w:name w:val="094FBC712E564684B781D723DA3870EB"/>
    <w:rsid w:val="00FF71B1"/>
  </w:style>
  <w:style w:type="paragraph" w:customStyle="1" w:styleId="BE3C247F1E6B4CC7BEA02BD50BD8F77A">
    <w:name w:val="BE3C247F1E6B4CC7BEA02BD50BD8F77A"/>
    <w:rsid w:val="00FF71B1"/>
  </w:style>
  <w:style w:type="paragraph" w:customStyle="1" w:styleId="C310DD221B3D4ACEB5C029DF480B84A0">
    <w:name w:val="C310DD221B3D4ACEB5C029DF480B84A0"/>
    <w:rsid w:val="00FF71B1"/>
  </w:style>
  <w:style w:type="paragraph" w:customStyle="1" w:styleId="A50C29AA9BA44D668FD1D71ABE545422">
    <w:name w:val="A50C29AA9BA44D668FD1D71ABE545422"/>
    <w:rsid w:val="00FF71B1"/>
  </w:style>
  <w:style w:type="paragraph" w:customStyle="1" w:styleId="BC391A633B794E48A33EF259B1093442">
    <w:name w:val="BC391A633B794E48A33EF259B1093442"/>
    <w:rsid w:val="00FF71B1"/>
  </w:style>
  <w:style w:type="paragraph" w:customStyle="1" w:styleId="88926740764F47AFA7A1961996DA627D">
    <w:name w:val="88926740764F47AFA7A1961996DA627D"/>
    <w:rsid w:val="00FF71B1"/>
  </w:style>
  <w:style w:type="paragraph" w:customStyle="1" w:styleId="DDBDC7FDA19A4B4DB61C33F57F445E74">
    <w:name w:val="DDBDC7FDA19A4B4DB61C33F57F445E74"/>
    <w:rsid w:val="00FF71B1"/>
  </w:style>
  <w:style w:type="paragraph" w:customStyle="1" w:styleId="52883744BFC64187A3AD9DF815A6BFCD">
    <w:name w:val="52883744BFC64187A3AD9DF815A6BFCD"/>
    <w:rsid w:val="00FF71B1"/>
  </w:style>
  <w:style w:type="paragraph" w:customStyle="1" w:styleId="4E977671491944E1A854B4BF1318F06E">
    <w:name w:val="4E977671491944E1A854B4BF1318F06E"/>
    <w:rsid w:val="00FF71B1"/>
  </w:style>
  <w:style w:type="paragraph" w:customStyle="1" w:styleId="1A35418D22AC4B93A3EE6A8B7629D9D7">
    <w:name w:val="1A35418D22AC4B93A3EE6A8B7629D9D7"/>
    <w:rsid w:val="00FF71B1"/>
  </w:style>
  <w:style w:type="paragraph" w:customStyle="1" w:styleId="E030057EB220460DBF072073D958A3D1">
    <w:name w:val="E030057EB220460DBF072073D958A3D1"/>
    <w:rsid w:val="00FF71B1"/>
  </w:style>
  <w:style w:type="paragraph" w:customStyle="1" w:styleId="FC85B7C06315410098CA7F34E289343A">
    <w:name w:val="FC85B7C06315410098CA7F34E289343A"/>
    <w:rsid w:val="00FF71B1"/>
  </w:style>
  <w:style w:type="paragraph" w:customStyle="1" w:styleId="053FCFC9482A4E6FB5D5DE691998F023">
    <w:name w:val="053FCFC9482A4E6FB5D5DE691998F023"/>
    <w:rsid w:val="00FF71B1"/>
  </w:style>
  <w:style w:type="paragraph" w:customStyle="1" w:styleId="D253B01742994712976B30A30F3EAA25">
    <w:name w:val="D253B01742994712976B30A30F3EAA25"/>
    <w:rsid w:val="00FF71B1"/>
  </w:style>
  <w:style w:type="paragraph" w:customStyle="1" w:styleId="6338588BF8C24A7496EB737833A185BA">
    <w:name w:val="6338588BF8C24A7496EB737833A185BA"/>
    <w:rsid w:val="00FF71B1"/>
  </w:style>
  <w:style w:type="paragraph" w:customStyle="1" w:styleId="90985BE7BA3E492897C85CCD54EB940E">
    <w:name w:val="90985BE7BA3E492897C85CCD54EB940E"/>
    <w:rsid w:val="00FF71B1"/>
  </w:style>
  <w:style w:type="paragraph" w:customStyle="1" w:styleId="BBF2845BAF3745A4AA285020857603D1">
    <w:name w:val="BBF2845BAF3745A4AA285020857603D1"/>
    <w:rsid w:val="00FF71B1"/>
  </w:style>
  <w:style w:type="paragraph" w:customStyle="1" w:styleId="13FD9D40D72C4C0084BA8809FE6721BB">
    <w:name w:val="13FD9D40D72C4C0084BA8809FE6721BB"/>
    <w:rsid w:val="00FF71B1"/>
  </w:style>
  <w:style w:type="paragraph" w:customStyle="1" w:styleId="5A04391E2DF54AFAA824C0CD9E43C0FA">
    <w:name w:val="5A04391E2DF54AFAA824C0CD9E43C0FA"/>
    <w:rsid w:val="00FF71B1"/>
  </w:style>
  <w:style w:type="paragraph" w:customStyle="1" w:styleId="F3E8C6C45CC149A48E06F550BFF151EC">
    <w:name w:val="F3E8C6C45CC149A48E06F550BFF151EC"/>
    <w:rsid w:val="00FF71B1"/>
  </w:style>
  <w:style w:type="paragraph" w:customStyle="1" w:styleId="245953FAC8454DF7860CCEDFEE5CC304">
    <w:name w:val="245953FAC8454DF7860CCEDFEE5CC304"/>
    <w:rsid w:val="00FF71B1"/>
  </w:style>
  <w:style w:type="paragraph" w:customStyle="1" w:styleId="F0690D70C7AC49EBABA872CE036519FF">
    <w:name w:val="F0690D70C7AC49EBABA872CE036519FF"/>
    <w:rsid w:val="00FF71B1"/>
  </w:style>
  <w:style w:type="paragraph" w:customStyle="1" w:styleId="E55E9937100D4F42AEC5D19196204F71">
    <w:name w:val="E55E9937100D4F42AEC5D19196204F71"/>
    <w:rsid w:val="00FF71B1"/>
  </w:style>
  <w:style w:type="paragraph" w:customStyle="1" w:styleId="D1FC11F9E92B4776B24A120C3F63E933">
    <w:name w:val="D1FC11F9E92B4776B24A120C3F63E933"/>
    <w:rsid w:val="00FF71B1"/>
  </w:style>
  <w:style w:type="paragraph" w:customStyle="1" w:styleId="9FD1ADE125B04D1EBF7169876E133F3B">
    <w:name w:val="9FD1ADE125B04D1EBF7169876E133F3B"/>
    <w:rsid w:val="00FF71B1"/>
  </w:style>
  <w:style w:type="paragraph" w:customStyle="1" w:styleId="E7E0BBAAFFAC414D96F3862035265C25">
    <w:name w:val="E7E0BBAAFFAC414D96F3862035265C25"/>
    <w:rsid w:val="00FF71B1"/>
  </w:style>
  <w:style w:type="paragraph" w:customStyle="1" w:styleId="E6AAA94F6AB04C8D87FCE06EEB4E6B12">
    <w:name w:val="E6AAA94F6AB04C8D87FCE06EEB4E6B12"/>
    <w:rsid w:val="00FF71B1"/>
  </w:style>
  <w:style w:type="paragraph" w:customStyle="1" w:styleId="5CFA9A1B87E543A8AE97049F462CB875">
    <w:name w:val="5CFA9A1B87E543A8AE97049F462CB875"/>
    <w:rsid w:val="00FF71B1"/>
  </w:style>
  <w:style w:type="paragraph" w:customStyle="1" w:styleId="936AE5DF464D4D479084203D9693F970">
    <w:name w:val="936AE5DF464D4D479084203D9693F970"/>
    <w:rsid w:val="00FF71B1"/>
  </w:style>
  <w:style w:type="paragraph" w:customStyle="1" w:styleId="778577E87D7B41729826306763B48262">
    <w:name w:val="778577E87D7B41729826306763B48262"/>
    <w:rsid w:val="00FF71B1"/>
  </w:style>
  <w:style w:type="paragraph" w:customStyle="1" w:styleId="A1D977D72C8D4E31A1C2D236845D8FA5">
    <w:name w:val="A1D977D72C8D4E31A1C2D236845D8FA5"/>
    <w:rsid w:val="00FF71B1"/>
  </w:style>
  <w:style w:type="paragraph" w:customStyle="1" w:styleId="9946D62A859E4649A5007B3E4B191667">
    <w:name w:val="9946D62A859E4649A5007B3E4B191667"/>
    <w:rsid w:val="00FF71B1"/>
  </w:style>
  <w:style w:type="paragraph" w:customStyle="1" w:styleId="083FCBD27E534568B0B5F616C85A70ED">
    <w:name w:val="083FCBD27E534568B0B5F616C85A70ED"/>
    <w:rsid w:val="00FF71B1"/>
  </w:style>
  <w:style w:type="paragraph" w:customStyle="1" w:styleId="1B44FCD9679E4C6AAEB33A32B8A5D53A">
    <w:name w:val="1B44FCD9679E4C6AAEB33A32B8A5D53A"/>
    <w:rsid w:val="00FF71B1"/>
  </w:style>
  <w:style w:type="paragraph" w:customStyle="1" w:styleId="8C58F59DC76F4B7EB5EBD4EB2404637F">
    <w:name w:val="8C58F59DC76F4B7EB5EBD4EB2404637F"/>
    <w:rsid w:val="00FF71B1"/>
  </w:style>
  <w:style w:type="paragraph" w:customStyle="1" w:styleId="FE51727DFD174D488FFED407B9CC0CFF">
    <w:name w:val="FE51727DFD174D488FFED407B9CC0CFF"/>
    <w:rsid w:val="00FF71B1"/>
  </w:style>
  <w:style w:type="paragraph" w:customStyle="1" w:styleId="7F1B9DB71A864D989BD4B0DD19BCDCF6">
    <w:name w:val="7F1B9DB71A864D989BD4B0DD19BCDCF6"/>
    <w:rsid w:val="00FF71B1"/>
  </w:style>
  <w:style w:type="paragraph" w:customStyle="1" w:styleId="532071E495684B05A29C707FB4156494">
    <w:name w:val="532071E495684B05A29C707FB4156494"/>
    <w:rsid w:val="00FF71B1"/>
  </w:style>
  <w:style w:type="paragraph" w:customStyle="1" w:styleId="C2894103AF6A4912AA36866DBC3CEC4C">
    <w:name w:val="C2894103AF6A4912AA36866DBC3CEC4C"/>
    <w:rsid w:val="00FF71B1"/>
  </w:style>
  <w:style w:type="paragraph" w:customStyle="1" w:styleId="F9D56D614EFB484A941DAB17D261E552">
    <w:name w:val="F9D56D614EFB484A941DAB17D261E552"/>
    <w:rsid w:val="00FF71B1"/>
  </w:style>
  <w:style w:type="paragraph" w:customStyle="1" w:styleId="96BEEE13E73B4B7C800DE50649B7F355">
    <w:name w:val="96BEEE13E73B4B7C800DE50649B7F355"/>
    <w:rsid w:val="00FF71B1"/>
  </w:style>
  <w:style w:type="paragraph" w:customStyle="1" w:styleId="A3237D532AD74E26A499406CDD9A50FF">
    <w:name w:val="A3237D532AD74E26A499406CDD9A50FF"/>
    <w:rsid w:val="00FF71B1"/>
  </w:style>
  <w:style w:type="paragraph" w:customStyle="1" w:styleId="0D1D355859F9464FA3A9CCCC60F98410">
    <w:name w:val="0D1D355859F9464FA3A9CCCC60F98410"/>
    <w:rsid w:val="00FF71B1"/>
  </w:style>
  <w:style w:type="paragraph" w:customStyle="1" w:styleId="78D7524A61AD4456B1AA5217EB7E318B">
    <w:name w:val="78D7524A61AD4456B1AA5217EB7E318B"/>
    <w:rsid w:val="00FF71B1"/>
  </w:style>
  <w:style w:type="paragraph" w:customStyle="1" w:styleId="2653F4DA3B1F4A14BE168CB1918915D5">
    <w:name w:val="2653F4DA3B1F4A14BE168CB1918915D5"/>
    <w:rsid w:val="00FF71B1"/>
  </w:style>
  <w:style w:type="paragraph" w:customStyle="1" w:styleId="7758E089C82449A5884A70CF67FDE1B6">
    <w:name w:val="7758E089C82449A5884A70CF67FDE1B6"/>
    <w:rsid w:val="00FF71B1"/>
  </w:style>
  <w:style w:type="paragraph" w:customStyle="1" w:styleId="FCCFD7A26CBF41E4896A658C3F945006">
    <w:name w:val="FCCFD7A26CBF41E4896A658C3F945006"/>
    <w:rsid w:val="00FF71B1"/>
  </w:style>
  <w:style w:type="paragraph" w:customStyle="1" w:styleId="A625AE4A55E24566A2E49CC95890152E">
    <w:name w:val="A625AE4A55E24566A2E49CC95890152E"/>
    <w:rsid w:val="00FF71B1"/>
  </w:style>
  <w:style w:type="paragraph" w:customStyle="1" w:styleId="2929D8C8AF5A4EF5B68EC0FC9AE7C734">
    <w:name w:val="2929D8C8AF5A4EF5B68EC0FC9AE7C734"/>
    <w:rsid w:val="00FF71B1"/>
  </w:style>
  <w:style w:type="paragraph" w:customStyle="1" w:styleId="D7B484A4976F412594AD3EB3ADE47DDB">
    <w:name w:val="D7B484A4976F412594AD3EB3ADE47DDB"/>
    <w:rsid w:val="00FF71B1"/>
  </w:style>
  <w:style w:type="paragraph" w:customStyle="1" w:styleId="A84D38BD1B234AFD9028EF5CB967F064">
    <w:name w:val="A84D38BD1B234AFD9028EF5CB967F064"/>
    <w:rsid w:val="00FF71B1"/>
  </w:style>
  <w:style w:type="paragraph" w:customStyle="1" w:styleId="7FE7ED7E858744DD812FDE4C58AF25ED">
    <w:name w:val="7FE7ED7E858744DD812FDE4C58AF25ED"/>
    <w:rsid w:val="00FF71B1"/>
  </w:style>
  <w:style w:type="paragraph" w:customStyle="1" w:styleId="ACA3E136ED27445B8132A6C015F89BEF">
    <w:name w:val="ACA3E136ED27445B8132A6C015F89BEF"/>
    <w:rsid w:val="00FF71B1"/>
  </w:style>
  <w:style w:type="paragraph" w:customStyle="1" w:styleId="B25294A47BC346BE9FBCF713A23E5EE9">
    <w:name w:val="B25294A47BC346BE9FBCF713A23E5EE9"/>
    <w:rsid w:val="00FF71B1"/>
  </w:style>
  <w:style w:type="paragraph" w:customStyle="1" w:styleId="36D12C717F9444B099075DBFEAE41884">
    <w:name w:val="36D12C717F9444B099075DBFEAE41884"/>
    <w:rsid w:val="00FF71B1"/>
  </w:style>
  <w:style w:type="paragraph" w:customStyle="1" w:styleId="615F33B9FB9242D5877D6B8A5D0E9722">
    <w:name w:val="615F33B9FB9242D5877D6B8A5D0E9722"/>
    <w:rsid w:val="00FF71B1"/>
  </w:style>
  <w:style w:type="paragraph" w:customStyle="1" w:styleId="4CE95392D4FF40E48E451D2A0DF03CE8">
    <w:name w:val="4CE95392D4FF40E48E451D2A0DF03CE8"/>
    <w:rsid w:val="00FF71B1"/>
  </w:style>
  <w:style w:type="paragraph" w:customStyle="1" w:styleId="A83B904EA2B74A19A398A3C71AB05E2F">
    <w:name w:val="A83B904EA2B74A19A398A3C71AB05E2F"/>
    <w:rsid w:val="00FF71B1"/>
  </w:style>
  <w:style w:type="paragraph" w:customStyle="1" w:styleId="CD265E7FE4884B7E9AD1B20A638CE096">
    <w:name w:val="CD265E7FE4884B7E9AD1B20A638CE096"/>
    <w:rsid w:val="00FF71B1"/>
  </w:style>
  <w:style w:type="paragraph" w:customStyle="1" w:styleId="3BFEDC4751E24CDBABB05D001A84060C">
    <w:name w:val="3BFEDC4751E24CDBABB05D001A84060C"/>
    <w:rsid w:val="00FF71B1"/>
  </w:style>
  <w:style w:type="paragraph" w:customStyle="1" w:styleId="3EE5575ED20343BDA77D582B2B3ECA48">
    <w:name w:val="3EE5575ED20343BDA77D582B2B3ECA48"/>
    <w:rsid w:val="00FF71B1"/>
  </w:style>
  <w:style w:type="paragraph" w:customStyle="1" w:styleId="4580960FA4F040C4A7C3050D21688192">
    <w:name w:val="4580960FA4F040C4A7C3050D21688192"/>
    <w:rsid w:val="00FF71B1"/>
  </w:style>
  <w:style w:type="paragraph" w:customStyle="1" w:styleId="2832BD061B7B4610A64A953DD97474B4">
    <w:name w:val="2832BD061B7B4610A64A953DD97474B4"/>
    <w:rsid w:val="00FF71B1"/>
  </w:style>
  <w:style w:type="paragraph" w:customStyle="1" w:styleId="640549D3E02F4C5591B46AC1A8FF4049">
    <w:name w:val="640549D3E02F4C5591B46AC1A8FF4049"/>
    <w:rsid w:val="00FF71B1"/>
  </w:style>
  <w:style w:type="paragraph" w:customStyle="1" w:styleId="2208A60F9D3940749D5DBDC38AEA6231">
    <w:name w:val="2208A60F9D3940749D5DBDC38AEA6231"/>
    <w:rsid w:val="00FF71B1"/>
  </w:style>
  <w:style w:type="paragraph" w:customStyle="1" w:styleId="E7CCF5B0D4F246B3A8B2A233AD3AFBC2">
    <w:name w:val="E7CCF5B0D4F246B3A8B2A233AD3AFBC2"/>
    <w:rsid w:val="00FF71B1"/>
  </w:style>
  <w:style w:type="paragraph" w:customStyle="1" w:styleId="2670D20492E4413188A7CF47237C5BF1">
    <w:name w:val="2670D20492E4413188A7CF47237C5BF1"/>
    <w:rsid w:val="00FF71B1"/>
  </w:style>
  <w:style w:type="paragraph" w:customStyle="1" w:styleId="82022F012A6D4BD1B9A699FB93B0200F">
    <w:name w:val="82022F012A6D4BD1B9A699FB93B0200F"/>
    <w:rsid w:val="00FF71B1"/>
  </w:style>
  <w:style w:type="paragraph" w:customStyle="1" w:styleId="3681EFF04393457CB79A40097DA0DD45">
    <w:name w:val="3681EFF04393457CB79A40097DA0DD45"/>
    <w:rsid w:val="00FF71B1"/>
  </w:style>
  <w:style w:type="paragraph" w:customStyle="1" w:styleId="3F0210D7157B44578397226047722E20">
    <w:name w:val="3F0210D7157B44578397226047722E20"/>
    <w:rsid w:val="00FF71B1"/>
  </w:style>
  <w:style w:type="paragraph" w:customStyle="1" w:styleId="448150D47352477185E62A61CB6EEC77">
    <w:name w:val="448150D47352477185E62A61CB6EEC77"/>
    <w:rsid w:val="00FF71B1"/>
  </w:style>
  <w:style w:type="paragraph" w:customStyle="1" w:styleId="4288160C0E404F88906D4EF181EF10E2">
    <w:name w:val="4288160C0E404F88906D4EF181EF10E2"/>
    <w:rsid w:val="00FF71B1"/>
  </w:style>
  <w:style w:type="paragraph" w:customStyle="1" w:styleId="194E1C9448E1408C8C3ED5A7F4ADF9D0">
    <w:name w:val="194E1C9448E1408C8C3ED5A7F4ADF9D0"/>
    <w:rsid w:val="00FF71B1"/>
  </w:style>
  <w:style w:type="paragraph" w:customStyle="1" w:styleId="41941851E89B4D08BA9679B75565F3F5">
    <w:name w:val="41941851E89B4D08BA9679B75565F3F5"/>
    <w:rsid w:val="00FF71B1"/>
  </w:style>
  <w:style w:type="paragraph" w:customStyle="1" w:styleId="65A67B9A423D41F7825401A7D490B020">
    <w:name w:val="65A67B9A423D41F7825401A7D490B020"/>
    <w:rsid w:val="00FF71B1"/>
  </w:style>
  <w:style w:type="paragraph" w:customStyle="1" w:styleId="2D96BCE6FFD54D40A95F7DBD9671636F">
    <w:name w:val="2D96BCE6FFD54D40A95F7DBD9671636F"/>
    <w:rsid w:val="00FF71B1"/>
  </w:style>
  <w:style w:type="paragraph" w:customStyle="1" w:styleId="F29D373F232B412C9CEF3AB73E0F543E">
    <w:name w:val="F29D373F232B412C9CEF3AB73E0F543E"/>
    <w:rsid w:val="00FF71B1"/>
  </w:style>
  <w:style w:type="paragraph" w:customStyle="1" w:styleId="EA8936351F0D4ACC98368BCD8C9A85BD">
    <w:name w:val="EA8936351F0D4ACC98368BCD8C9A85BD"/>
    <w:rsid w:val="00FF71B1"/>
  </w:style>
  <w:style w:type="paragraph" w:customStyle="1" w:styleId="3C3061032EC241F0A9816A744D6EBD61">
    <w:name w:val="3C3061032EC241F0A9816A744D6EBD61"/>
    <w:rsid w:val="00FF71B1"/>
  </w:style>
  <w:style w:type="paragraph" w:customStyle="1" w:styleId="3533762D72784F2CB047DA2F642AFFE5">
    <w:name w:val="3533762D72784F2CB047DA2F642AFFE5"/>
    <w:rsid w:val="00FF71B1"/>
  </w:style>
  <w:style w:type="paragraph" w:customStyle="1" w:styleId="C3A5FE595EFD43ECAE3BD1DD1F1462F3">
    <w:name w:val="C3A5FE595EFD43ECAE3BD1DD1F1462F3"/>
    <w:rsid w:val="00FF71B1"/>
  </w:style>
  <w:style w:type="paragraph" w:customStyle="1" w:styleId="0B353E18B23C4CDF9E131FEC9B4A7D8C">
    <w:name w:val="0B353E18B23C4CDF9E131FEC9B4A7D8C"/>
    <w:rsid w:val="00FF71B1"/>
  </w:style>
  <w:style w:type="paragraph" w:customStyle="1" w:styleId="27DA4AACD5B94EEA9E5C1C14DBFA260E">
    <w:name w:val="27DA4AACD5B94EEA9E5C1C14DBFA260E"/>
    <w:rsid w:val="00FF71B1"/>
  </w:style>
  <w:style w:type="paragraph" w:customStyle="1" w:styleId="96330720B64F494BBF391E24E4641EC8">
    <w:name w:val="96330720B64F494BBF391E24E4641EC8"/>
    <w:rsid w:val="00FF71B1"/>
  </w:style>
  <w:style w:type="paragraph" w:customStyle="1" w:styleId="D5DED7478C094162A9E6D78A8B2FE464">
    <w:name w:val="D5DED7478C094162A9E6D78A8B2FE464"/>
    <w:rsid w:val="00FF71B1"/>
  </w:style>
  <w:style w:type="paragraph" w:customStyle="1" w:styleId="CDC86CBA64514B2DB55B1D66119390B8">
    <w:name w:val="CDC86CBA64514B2DB55B1D66119390B8"/>
    <w:rsid w:val="00FF71B1"/>
  </w:style>
  <w:style w:type="paragraph" w:customStyle="1" w:styleId="1EA0875AEFFD402C84BAFA228A02DD38">
    <w:name w:val="1EA0875AEFFD402C84BAFA228A02DD38"/>
    <w:rsid w:val="00FF71B1"/>
  </w:style>
  <w:style w:type="paragraph" w:customStyle="1" w:styleId="C6EF56EFFB6B4750A316110A3C3C6EC0">
    <w:name w:val="C6EF56EFFB6B4750A316110A3C3C6EC0"/>
    <w:rsid w:val="00FF71B1"/>
  </w:style>
  <w:style w:type="paragraph" w:customStyle="1" w:styleId="4D63E51BAE7A46F0839E073C70D74703">
    <w:name w:val="4D63E51BAE7A46F0839E073C70D74703"/>
    <w:rsid w:val="00FF71B1"/>
  </w:style>
  <w:style w:type="paragraph" w:customStyle="1" w:styleId="AC9AD9AFF401462DBCEC207EAF58DA0D">
    <w:name w:val="AC9AD9AFF401462DBCEC207EAF58DA0D"/>
    <w:rsid w:val="00FF71B1"/>
  </w:style>
  <w:style w:type="paragraph" w:customStyle="1" w:styleId="D04DAC8AAA654F3FA9A3BFE4FD3429C3">
    <w:name w:val="D04DAC8AAA654F3FA9A3BFE4FD3429C3"/>
    <w:rsid w:val="00FF71B1"/>
  </w:style>
  <w:style w:type="paragraph" w:customStyle="1" w:styleId="89F063584D664C04BEB98D08CA4225C4">
    <w:name w:val="89F063584D664C04BEB98D08CA4225C4"/>
    <w:rsid w:val="00FF71B1"/>
  </w:style>
  <w:style w:type="paragraph" w:customStyle="1" w:styleId="811EA100988B49948F75283852AE89C6">
    <w:name w:val="811EA100988B49948F75283852AE89C6"/>
    <w:rsid w:val="00FF71B1"/>
  </w:style>
  <w:style w:type="paragraph" w:customStyle="1" w:styleId="1A1CD666393D4FF198129C4F5B6053D4">
    <w:name w:val="1A1CD666393D4FF198129C4F5B6053D4"/>
    <w:rsid w:val="00FF71B1"/>
  </w:style>
  <w:style w:type="paragraph" w:customStyle="1" w:styleId="7A2CD61424874A18B36A49DCC86539F9">
    <w:name w:val="7A2CD61424874A18B36A49DCC86539F9"/>
    <w:rsid w:val="00FF71B1"/>
  </w:style>
  <w:style w:type="paragraph" w:customStyle="1" w:styleId="8051189875924770AACB339B98F0794E">
    <w:name w:val="8051189875924770AACB339B98F0794E"/>
    <w:rsid w:val="00FF71B1"/>
  </w:style>
  <w:style w:type="paragraph" w:customStyle="1" w:styleId="E4DFDB4599294049A53891441F2B8DBB">
    <w:name w:val="E4DFDB4599294049A53891441F2B8DBB"/>
    <w:rsid w:val="00FF71B1"/>
  </w:style>
  <w:style w:type="paragraph" w:customStyle="1" w:styleId="9DAF02458CB948358F1C2E0874D5B44A">
    <w:name w:val="9DAF02458CB948358F1C2E0874D5B44A"/>
    <w:rsid w:val="00FF71B1"/>
  </w:style>
  <w:style w:type="paragraph" w:customStyle="1" w:styleId="2CFEB877AF664F8E9DF286689840D77D">
    <w:name w:val="2CFEB877AF664F8E9DF286689840D77D"/>
    <w:rsid w:val="00FF71B1"/>
  </w:style>
  <w:style w:type="paragraph" w:customStyle="1" w:styleId="1708F938B83346C2A31DB230C36E23D1">
    <w:name w:val="1708F938B83346C2A31DB230C36E23D1"/>
    <w:rsid w:val="00FF71B1"/>
  </w:style>
  <w:style w:type="paragraph" w:customStyle="1" w:styleId="4C2AA31A935E42A7A3031B44F908472B">
    <w:name w:val="4C2AA31A935E42A7A3031B44F908472B"/>
    <w:rsid w:val="00FF71B1"/>
  </w:style>
  <w:style w:type="paragraph" w:customStyle="1" w:styleId="AC98AC4AE4B14CF4970DEEB4FD3F7648">
    <w:name w:val="AC98AC4AE4B14CF4970DEEB4FD3F7648"/>
    <w:rsid w:val="00FF71B1"/>
  </w:style>
  <w:style w:type="paragraph" w:customStyle="1" w:styleId="599F6226B0664F0B84C5D22E12BFE19D">
    <w:name w:val="599F6226B0664F0B84C5D22E12BFE19D"/>
    <w:rsid w:val="00FF71B1"/>
  </w:style>
  <w:style w:type="paragraph" w:customStyle="1" w:styleId="FDBE777863BB42EEA0CDCD2563CA40C6">
    <w:name w:val="FDBE777863BB42EEA0CDCD2563CA40C6"/>
    <w:rsid w:val="00FF71B1"/>
  </w:style>
  <w:style w:type="paragraph" w:customStyle="1" w:styleId="3B8DBCD7DE574CBB94EF07C5795ADD98">
    <w:name w:val="3B8DBCD7DE574CBB94EF07C5795ADD98"/>
    <w:rsid w:val="00FF71B1"/>
  </w:style>
  <w:style w:type="paragraph" w:customStyle="1" w:styleId="F8AD9F08F5624E84A4EE052F68C37749">
    <w:name w:val="F8AD9F08F5624E84A4EE052F68C37749"/>
    <w:rsid w:val="00FF71B1"/>
  </w:style>
  <w:style w:type="paragraph" w:customStyle="1" w:styleId="5ECA452F03344AB1BC26565F101BE293">
    <w:name w:val="5ECA452F03344AB1BC26565F101BE293"/>
    <w:rsid w:val="00FF71B1"/>
  </w:style>
  <w:style w:type="paragraph" w:customStyle="1" w:styleId="189875B29FA24524911CD5714840F7F3">
    <w:name w:val="189875B29FA24524911CD5714840F7F3"/>
    <w:rsid w:val="00FF71B1"/>
  </w:style>
  <w:style w:type="paragraph" w:customStyle="1" w:styleId="EE83F19D104247149F97E4646C6F07D2">
    <w:name w:val="EE83F19D104247149F97E4646C6F07D2"/>
    <w:rsid w:val="00FF71B1"/>
  </w:style>
  <w:style w:type="paragraph" w:customStyle="1" w:styleId="1FD4A9C36BC4403489D97A73FF1BCE65">
    <w:name w:val="1FD4A9C36BC4403489D97A73FF1BCE65"/>
    <w:rsid w:val="00FF71B1"/>
  </w:style>
  <w:style w:type="paragraph" w:customStyle="1" w:styleId="8F0F2A6840B140EABFF01031E2D59695">
    <w:name w:val="8F0F2A6840B140EABFF01031E2D59695"/>
    <w:rsid w:val="00FF71B1"/>
  </w:style>
  <w:style w:type="paragraph" w:customStyle="1" w:styleId="3338D0164532409EBFD9072F59068B22">
    <w:name w:val="3338D0164532409EBFD9072F59068B22"/>
    <w:rsid w:val="00FF71B1"/>
  </w:style>
  <w:style w:type="paragraph" w:customStyle="1" w:styleId="D47D1C7C5A814B2586CD17E51198907B">
    <w:name w:val="D47D1C7C5A814B2586CD17E51198907B"/>
    <w:rsid w:val="00FF71B1"/>
  </w:style>
  <w:style w:type="paragraph" w:customStyle="1" w:styleId="DDC853EDEBD0436987BC227E80196C20">
    <w:name w:val="DDC853EDEBD0436987BC227E80196C20"/>
    <w:rsid w:val="00FF71B1"/>
  </w:style>
  <w:style w:type="paragraph" w:customStyle="1" w:styleId="0E14B3F995EF455989CB2DC2D7AEE226">
    <w:name w:val="0E14B3F995EF455989CB2DC2D7AEE226"/>
    <w:rsid w:val="00FF71B1"/>
  </w:style>
  <w:style w:type="paragraph" w:customStyle="1" w:styleId="0903E0CDBD434EAB85D4EC10F6605874">
    <w:name w:val="0903E0CDBD434EAB85D4EC10F6605874"/>
    <w:rsid w:val="00FF71B1"/>
  </w:style>
  <w:style w:type="paragraph" w:customStyle="1" w:styleId="C83862BFDAEE49C2B96F3B0E1DA50106">
    <w:name w:val="C83862BFDAEE49C2B96F3B0E1DA50106"/>
    <w:rsid w:val="00FF71B1"/>
  </w:style>
  <w:style w:type="paragraph" w:customStyle="1" w:styleId="8A9AC41A6ED74451A8DFF94B68EA58DD">
    <w:name w:val="8A9AC41A6ED74451A8DFF94B68EA58DD"/>
    <w:rsid w:val="00FF71B1"/>
  </w:style>
  <w:style w:type="paragraph" w:customStyle="1" w:styleId="DFE4B249194D4CC18E432704FE1A67AA">
    <w:name w:val="DFE4B249194D4CC18E432704FE1A67AA"/>
    <w:rsid w:val="00FF71B1"/>
  </w:style>
  <w:style w:type="paragraph" w:customStyle="1" w:styleId="78971AF4F59B461EB9075283C461462E">
    <w:name w:val="78971AF4F59B461EB9075283C461462E"/>
    <w:rsid w:val="00FF71B1"/>
  </w:style>
  <w:style w:type="paragraph" w:customStyle="1" w:styleId="18DCCDEF3DEF4206B7C14B6F14D6BFE0">
    <w:name w:val="18DCCDEF3DEF4206B7C14B6F14D6BFE0"/>
    <w:rsid w:val="00FF71B1"/>
  </w:style>
  <w:style w:type="paragraph" w:customStyle="1" w:styleId="C78923464A2C411084D98646A6D097FD">
    <w:name w:val="C78923464A2C411084D98646A6D097FD"/>
    <w:rsid w:val="00FF71B1"/>
  </w:style>
  <w:style w:type="paragraph" w:customStyle="1" w:styleId="D12B19A5B0B94B54A1ABFE1A30E1512C">
    <w:name w:val="D12B19A5B0B94B54A1ABFE1A30E1512C"/>
    <w:rsid w:val="00FF71B1"/>
  </w:style>
  <w:style w:type="paragraph" w:customStyle="1" w:styleId="ED84AD5D16EA4DFC984EB6A68F783353">
    <w:name w:val="ED84AD5D16EA4DFC984EB6A68F783353"/>
    <w:rsid w:val="00FF71B1"/>
  </w:style>
  <w:style w:type="paragraph" w:customStyle="1" w:styleId="5888715C8454458DAC348CFDE7775795">
    <w:name w:val="5888715C8454458DAC348CFDE7775795"/>
    <w:rsid w:val="00FF71B1"/>
  </w:style>
  <w:style w:type="paragraph" w:customStyle="1" w:styleId="F24332202A2D46D5A7FE216785B0A55C">
    <w:name w:val="F24332202A2D46D5A7FE216785B0A55C"/>
    <w:rsid w:val="00FF71B1"/>
  </w:style>
  <w:style w:type="paragraph" w:customStyle="1" w:styleId="A6FBA7FCAB6D4881A0E7C336D1BE0D5E">
    <w:name w:val="A6FBA7FCAB6D4881A0E7C336D1BE0D5E"/>
    <w:rsid w:val="00FF71B1"/>
  </w:style>
  <w:style w:type="paragraph" w:customStyle="1" w:styleId="4F2B2A8C62BC49C6A255F1DF2B6F21DD">
    <w:name w:val="4F2B2A8C62BC49C6A255F1DF2B6F21DD"/>
    <w:rsid w:val="00FF71B1"/>
  </w:style>
  <w:style w:type="paragraph" w:customStyle="1" w:styleId="80067257B21B436B8FE7BFB1156C47C8">
    <w:name w:val="80067257B21B436B8FE7BFB1156C47C8"/>
    <w:rsid w:val="00FF71B1"/>
  </w:style>
  <w:style w:type="paragraph" w:customStyle="1" w:styleId="FDDED9A4BCD343CB90330281385CB1ED">
    <w:name w:val="FDDED9A4BCD343CB90330281385CB1ED"/>
    <w:rsid w:val="00FF71B1"/>
  </w:style>
  <w:style w:type="paragraph" w:customStyle="1" w:styleId="AB1BD6ADEE2B4D2591BE87046F6C772F">
    <w:name w:val="AB1BD6ADEE2B4D2591BE87046F6C772F"/>
    <w:rsid w:val="00FF71B1"/>
  </w:style>
  <w:style w:type="paragraph" w:customStyle="1" w:styleId="DB7F7099E8F444B88D50203382457494">
    <w:name w:val="DB7F7099E8F444B88D50203382457494"/>
    <w:rsid w:val="00FF71B1"/>
  </w:style>
  <w:style w:type="paragraph" w:customStyle="1" w:styleId="B9CA48519ED349E4A09CD82E1D575E6E">
    <w:name w:val="B9CA48519ED349E4A09CD82E1D575E6E"/>
    <w:rsid w:val="00FF71B1"/>
  </w:style>
  <w:style w:type="paragraph" w:customStyle="1" w:styleId="D677F33F0B9249568A7E07D484A878C3">
    <w:name w:val="D677F33F0B9249568A7E07D484A878C3"/>
    <w:rsid w:val="00FF71B1"/>
  </w:style>
  <w:style w:type="paragraph" w:customStyle="1" w:styleId="51698E479BAC42B29ECC5DE2C6B66FB1">
    <w:name w:val="51698E479BAC42B29ECC5DE2C6B66FB1"/>
    <w:rsid w:val="00FF71B1"/>
  </w:style>
  <w:style w:type="paragraph" w:customStyle="1" w:styleId="01595464970144D3BB8888F2BC92F2FD">
    <w:name w:val="01595464970144D3BB8888F2BC92F2FD"/>
    <w:rsid w:val="00FF71B1"/>
  </w:style>
  <w:style w:type="paragraph" w:customStyle="1" w:styleId="20E14858F51840D89D48E6790C84ED51">
    <w:name w:val="20E14858F51840D89D48E6790C84ED51"/>
    <w:rsid w:val="00FF71B1"/>
  </w:style>
  <w:style w:type="paragraph" w:customStyle="1" w:styleId="76095C56318C4B0E97DF98C506EAE73F">
    <w:name w:val="76095C56318C4B0E97DF98C506EAE73F"/>
    <w:rsid w:val="00FF71B1"/>
  </w:style>
  <w:style w:type="paragraph" w:customStyle="1" w:styleId="336E6535F7EA4FE98D591C85216389C7">
    <w:name w:val="336E6535F7EA4FE98D591C85216389C7"/>
    <w:rsid w:val="00FF71B1"/>
  </w:style>
  <w:style w:type="paragraph" w:customStyle="1" w:styleId="852F3B9F462A4D68A1DA7F92895543E3">
    <w:name w:val="852F3B9F462A4D68A1DA7F92895543E3"/>
    <w:rsid w:val="00FF71B1"/>
  </w:style>
  <w:style w:type="paragraph" w:customStyle="1" w:styleId="41ADAEE3413B43588A251774A016CC86">
    <w:name w:val="41ADAEE3413B43588A251774A016CC86"/>
    <w:rsid w:val="00FF71B1"/>
  </w:style>
  <w:style w:type="paragraph" w:customStyle="1" w:styleId="763E39BC92384A2CAE49EACC8405CF73">
    <w:name w:val="763E39BC92384A2CAE49EACC8405CF73"/>
    <w:rsid w:val="00FF71B1"/>
  </w:style>
  <w:style w:type="paragraph" w:customStyle="1" w:styleId="D18FD7EF37424A8FA77E38865F1E1B81">
    <w:name w:val="D18FD7EF37424A8FA77E38865F1E1B81"/>
    <w:rsid w:val="00FF71B1"/>
  </w:style>
  <w:style w:type="paragraph" w:customStyle="1" w:styleId="B0084C0E62AA4490A3D26C3067C39AC8">
    <w:name w:val="B0084C0E62AA4490A3D26C3067C39AC8"/>
    <w:rsid w:val="00FF71B1"/>
  </w:style>
  <w:style w:type="paragraph" w:customStyle="1" w:styleId="FA645521EC0E4CA3BFB4B9DB2E9F5355">
    <w:name w:val="FA645521EC0E4CA3BFB4B9DB2E9F5355"/>
    <w:rsid w:val="00FF71B1"/>
  </w:style>
  <w:style w:type="paragraph" w:customStyle="1" w:styleId="8E551FFFC5784928B9B00674C1FF9A17">
    <w:name w:val="8E551FFFC5784928B9B00674C1FF9A17"/>
    <w:rsid w:val="00FF71B1"/>
  </w:style>
  <w:style w:type="paragraph" w:customStyle="1" w:styleId="E885603DD1F746AAB2E667A40ACA322F">
    <w:name w:val="E885603DD1F746AAB2E667A40ACA322F"/>
    <w:rsid w:val="00FF71B1"/>
  </w:style>
  <w:style w:type="paragraph" w:customStyle="1" w:styleId="6A23F6119639438C8F70920010C425C8">
    <w:name w:val="6A23F6119639438C8F70920010C425C8"/>
    <w:rsid w:val="00FF71B1"/>
  </w:style>
  <w:style w:type="paragraph" w:customStyle="1" w:styleId="70941770B45A4D12B8268F575F301CED">
    <w:name w:val="70941770B45A4D12B8268F575F301CED"/>
    <w:rsid w:val="00FF71B1"/>
  </w:style>
  <w:style w:type="paragraph" w:customStyle="1" w:styleId="5EAC5CC9A1A14A52BFE771B6D4F47CBE">
    <w:name w:val="5EAC5CC9A1A14A52BFE771B6D4F47CBE"/>
    <w:rsid w:val="00FF71B1"/>
  </w:style>
  <w:style w:type="paragraph" w:customStyle="1" w:styleId="E36DD22F0B7F47419F1AA64E6E18B8B8">
    <w:name w:val="E36DD22F0B7F47419F1AA64E6E18B8B8"/>
    <w:rsid w:val="00FF71B1"/>
  </w:style>
  <w:style w:type="paragraph" w:customStyle="1" w:styleId="C5F6FB11D7E14DD696EE55806E77AC20">
    <w:name w:val="C5F6FB11D7E14DD696EE55806E77AC20"/>
    <w:rsid w:val="00FF71B1"/>
  </w:style>
  <w:style w:type="paragraph" w:customStyle="1" w:styleId="502706316C374F34BB2C105D91B6F3CA">
    <w:name w:val="502706316C374F34BB2C105D91B6F3CA"/>
    <w:rsid w:val="00FF71B1"/>
  </w:style>
  <w:style w:type="paragraph" w:customStyle="1" w:styleId="3EF70079CB8D4E3CA795AC07455D2750">
    <w:name w:val="3EF70079CB8D4E3CA795AC07455D2750"/>
    <w:rsid w:val="00FF71B1"/>
  </w:style>
  <w:style w:type="paragraph" w:customStyle="1" w:styleId="D4607C1A0C6D447C8AF4D04DE89C0CA2">
    <w:name w:val="D4607C1A0C6D447C8AF4D04DE89C0CA2"/>
    <w:rsid w:val="00FF71B1"/>
  </w:style>
  <w:style w:type="paragraph" w:customStyle="1" w:styleId="98B2FF5E8D0E4C6688EE571E2C0D2E82">
    <w:name w:val="98B2FF5E8D0E4C6688EE571E2C0D2E82"/>
    <w:rsid w:val="00FF71B1"/>
  </w:style>
  <w:style w:type="paragraph" w:customStyle="1" w:styleId="5D905AA567494C289FAD2A9BCD3D36E8">
    <w:name w:val="5D905AA567494C289FAD2A9BCD3D36E8"/>
    <w:rsid w:val="00FF71B1"/>
  </w:style>
  <w:style w:type="paragraph" w:customStyle="1" w:styleId="974919488AFD4872926613805C1A30A5">
    <w:name w:val="974919488AFD4872926613805C1A30A5"/>
    <w:rsid w:val="00FF71B1"/>
  </w:style>
  <w:style w:type="paragraph" w:customStyle="1" w:styleId="0A314AACAC964B43A59B8C9A2C28F761">
    <w:name w:val="0A314AACAC964B43A59B8C9A2C28F761"/>
    <w:rsid w:val="00FF71B1"/>
  </w:style>
  <w:style w:type="paragraph" w:customStyle="1" w:styleId="91E25F8718434A9390BDDF1DE923B26F">
    <w:name w:val="91E25F8718434A9390BDDF1DE923B26F"/>
    <w:rsid w:val="00FF71B1"/>
  </w:style>
  <w:style w:type="paragraph" w:customStyle="1" w:styleId="444E63FF7E2F4B7FB2A9CCFD24FC02CB">
    <w:name w:val="444E63FF7E2F4B7FB2A9CCFD24FC02CB"/>
    <w:rsid w:val="00FF71B1"/>
  </w:style>
  <w:style w:type="paragraph" w:customStyle="1" w:styleId="D4017D840CFE45F49F6701498C20A2D8">
    <w:name w:val="D4017D840CFE45F49F6701498C20A2D8"/>
    <w:rsid w:val="00FF71B1"/>
  </w:style>
  <w:style w:type="paragraph" w:customStyle="1" w:styleId="9DF00B8F14D245989ED8F02895E174EC">
    <w:name w:val="9DF00B8F14D245989ED8F02895E174EC"/>
    <w:rsid w:val="00FF71B1"/>
  </w:style>
  <w:style w:type="paragraph" w:customStyle="1" w:styleId="9EF365E0798349F7855CC1A9234266A6">
    <w:name w:val="9EF365E0798349F7855CC1A9234266A6"/>
    <w:rsid w:val="00FF71B1"/>
  </w:style>
  <w:style w:type="paragraph" w:customStyle="1" w:styleId="4A649426ED004155928B7B4B52243EB0">
    <w:name w:val="4A649426ED004155928B7B4B52243EB0"/>
    <w:rsid w:val="00FF71B1"/>
  </w:style>
  <w:style w:type="paragraph" w:customStyle="1" w:styleId="5EC49E27DE6840F1A078DE8BEA8902AB">
    <w:name w:val="5EC49E27DE6840F1A078DE8BEA8902AB"/>
    <w:rsid w:val="00FF71B1"/>
  </w:style>
  <w:style w:type="paragraph" w:customStyle="1" w:styleId="EC83ECD7652F43F2BDE67EC37F23580E">
    <w:name w:val="EC83ECD7652F43F2BDE67EC37F23580E"/>
    <w:rsid w:val="00FF71B1"/>
  </w:style>
  <w:style w:type="paragraph" w:customStyle="1" w:styleId="C6E37BDB0EFB4B4FA31DAD75076A503E">
    <w:name w:val="C6E37BDB0EFB4B4FA31DAD75076A503E"/>
    <w:rsid w:val="00FF71B1"/>
  </w:style>
  <w:style w:type="paragraph" w:customStyle="1" w:styleId="980BA67E3B124FA68BB1F4274AC3C40C">
    <w:name w:val="980BA67E3B124FA68BB1F4274AC3C40C"/>
    <w:rsid w:val="00FF71B1"/>
  </w:style>
  <w:style w:type="paragraph" w:customStyle="1" w:styleId="C4C3EA8F914A4628A9106B9478669D59">
    <w:name w:val="C4C3EA8F914A4628A9106B9478669D59"/>
    <w:rsid w:val="00FF71B1"/>
  </w:style>
  <w:style w:type="paragraph" w:customStyle="1" w:styleId="21BACD54EE8744109F958F9D8FD4FA34">
    <w:name w:val="21BACD54EE8744109F958F9D8FD4FA34"/>
    <w:rsid w:val="00FF71B1"/>
  </w:style>
  <w:style w:type="paragraph" w:customStyle="1" w:styleId="5321EF26BC7E4E47877F5EC9DC3D2B33">
    <w:name w:val="5321EF26BC7E4E47877F5EC9DC3D2B33"/>
    <w:rsid w:val="00FF71B1"/>
  </w:style>
  <w:style w:type="paragraph" w:customStyle="1" w:styleId="913BBCA894F54EA896D6B90B5E114764">
    <w:name w:val="913BBCA894F54EA896D6B90B5E114764"/>
    <w:rsid w:val="00FF71B1"/>
  </w:style>
  <w:style w:type="paragraph" w:customStyle="1" w:styleId="9F0CDC221ECC4FC19DC91B527EF17445">
    <w:name w:val="9F0CDC221ECC4FC19DC91B527EF17445"/>
    <w:rsid w:val="00FF71B1"/>
  </w:style>
  <w:style w:type="paragraph" w:customStyle="1" w:styleId="7F1A6746394C4743AA40DB64F51EBEA0">
    <w:name w:val="7F1A6746394C4743AA40DB64F51EBEA0"/>
    <w:rsid w:val="00FF71B1"/>
  </w:style>
  <w:style w:type="paragraph" w:customStyle="1" w:styleId="59E2F2395FF841289B5BBA657D11AD36">
    <w:name w:val="59E2F2395FF841289B5BBA657D11AD36"/>
    <w:rsid w:val="00FF71B1"/>
  </w:style>
  <w:style w:type="paragraph" w:customStyle="1" w:styleId="BDBAC7D5C43A4C9F880DC74904E1E9B6">
    <w:name w:val="BDBAC7D5C43A4C9F880DC74904E1E9B6"/>
    <w:rsid w:val="00FF71B1"/>
  </w:style>
  <w:style w:type="paragraph" w:customStyle="1" w:styleId="8E8F48C5B6B249308473BD4D741F6F24">
    <w:name w:val="8E8F48C5B6B249308473BD4D741F6F24"/>
    <w:rsid w:val="00FF71B1"/>
  </w:style>
  <w:style w:type="paragraph" w:customStyle="1" w:styleId="67DC12C53B9948CF9B8EA278C2BC55CF">
    <w:name w:val="67DC12C53B9948CF9B8EA278C2BC55CF"/>
    <w:rsid w:val="00FF71B1"/>
  </w:style>
  <w:style w:type="paragraph" w:customStyle="1" w:styleId="4C6A20964A8C40D9A4B668BA8C0F1C8F">
    <w:name w:val="4C6A20964A8C40D9A4B668BA8C0F1C8F"/>
    <w:rsid w:val="00FF71B1"/>
  </w:style>
  <w:style w:type="paragraph" w:customStyle="1" w:styleId="4E36DEE226EA48E392EE22E533812467">
    <w:name w:val="4E36DEE226EA48E392EE22E533812467"/>
    <w:rsid w:val="00FF71B1"/>
  </w:style>
  <w:style w:type="paragraph" w:customStyle="1" w:styleId="AAA188CDD70C43A0BCFB82CD5D534D54">
    <w:name w:val="AAA188CDD70C43A0BCFB82CD5D534D54"/>
    <w:rsid w:val="00FF71B1"/>
  </w:style>
  <w:style w:type="paragraph" w:customStyle="1" w:styleId="FD43E26C45874A19B995D55907518487">
    <w:name w:val="FD43E26C45874A19B995D55907518487"/>
    <w:rsid w:val="00FF71B1"/>
  </w:style>
  <w:style w:type="paragraph" w:customStyle="1" w:styleId="940DBC01E4E84E0C9FD091D539C8D674">
    <w:name w:val="940DBC01E4E84E0C9FD091D539C8D674"/>
    <w:rsid w:val="00FF71B1"/>
  </w:style>
  <w:style w:type="paragraph" w:customStyle="1" w:styleId="321DC0F58470437A968E8B02BB4FD773">
    <w:name w:val="321DC0F58470437A968E8B02BB4FD773"/>
    <w:rsid w:val="00FF71B1"/>
  </w:style>
  <w:style w:type="paragraph" w:customStyle="1" w:styleId="9467BC047BA04041AA5F772E9FCDC24E">
    <w:name w:val="9467BC047BA04041AA5F772E9FCDC24E"/>
    <w:rsid w:val="00FF71B1"/>
  </w:style>
  <w:style w:type="paragraph" w:customStyle="1" w:styleId="7FE80AAABBBF4FC68A58BC63586F5209">
    <w:name w:val="7FE80AAABBBF4FC68A58BC63586F5209"/>
    <w:rsid w:val="00FF71B1"/>
  </w:style>
  <w:style w:type="paragraph" w:customStyle="1" w:styleId="F43B89877FDA4457A57D3807556F4B3A">
    <w:name w:val="F43B89877FDA4457A57D3807556F4B3A"/>
    <w:rsid w:val="00FF71B1"/>
  </w:style>
  <w:style w:type="paragraph" w:customStyle="1" w:styleId="72E9A014E6184926957ABBA2509B7C7A">
    <w:name w:val="72E9A014E6184926957ABBA2509B7C7A"/>
    <w:rsid w:val="00FF71B1"/>
  </w:style>
  <w:style w:type="paragraph" w:customStyle="1" w:styleId="19DEEFA1FBEC400B829477697D1D5989">
    <w:name w:val="19DEEFA1FBEC400B829477697D1D5989"/>
    <w:rsid w:val="00FF71B1"/>
  </w:style>
  <w:style w:type="paragraph" w:customStyle="1" w:styleId="63BCE5B343A94CFBBA001A845B83C0F4">
    <w:name w:val="63BCE5B343A94CFBBA001A845B83C0F4"/>
    <w:rsid w:val="00FF71B1"/>
  </w:style>
  <w:style w:type="paragraph" w:customStyle="1" w:styleId="7EF3CF05B7D44D108307561CF4E47CFA">
    <w:name w:val="7EF3CF05B7D44D108307561CF4E47CFA"/>
    <w:rsid w:val="00FF71B1"/>
  </w:style>
  <w:style w:type="paragraph" w:customStyle="1" w:styleId="C4052033E37E4E208807638FF599D225">
    <w:name w:val="C4052033E37E4E208807638FF599D225"/>
    <w:rsid w:val="00FF71B1"/>
  </w:style>
  <w:style w:type="paragraph" w:customStyle="1" w:styleId="45B6DFA2E7694F20BD5461B98692F491">
    <w:name w:val="45B6DFA2E7694F20BD5461B98692F491"/>
    <w:rsid w:val="00FF71B1"/>
  </w:style>
  <w:style w:type="paragraph" w:customStyle="1" w:styleId="E9DC00339CFC4EEEA67FCFCBB0C0DF4E">
    <w:name w:val="E9DC00339CFC4EEEA67FCFCBB0C0DF4E"/>
    <w:rsid w:val="00FF71B1"/>
  </w:style>
  <w:style w:type="paragraph" w:customStyle="1" w:styleId="5727199B0FB548C8866B83312DD454E3">
    <w:name w:val="5727199B0FB548C8866B83312DD454E3"/>
    <w:rsid w:val="00FF71B1"/>
  </w:style>
  <w:style w:type="paragraph" w:customStyle="1" w:styleId="8746A367B4514FDEBC6E69FD07AD6360">
    <w:name w:val="8746A367B4514FDEBC6E69FD07AD6360"/>
    <w:rsid w:val="00FF71B1"/>
  </w:style>
  <w:style w:type="paragraph" w:customStyle="1" w:styleId="A237609BB9804F8286EBAA3D78C1635C">
    <w:name w:val="A237609BB9804F8286EBAA3D78C1635C"/>
    <w:rsid w:val="00FF71B1"/>
  </w:style>
  <w:style w:type="paragraph" w:customStyle="1" w:styleId="FF4234B1C679438887242A9A11A2459B">
    <w:name w:val="FF4234B1C679438887242A9A11A2459B"/>
    <w:rsid w:val="00FF71B1"/>
  </w:style>
  <w:style w:type="paragraph" w:customStyle="1" w:styleId="71EA1B170300404987D55F24F356DE13">
    <w:name w:val="71EA1B170300404987D55F24F356DE13"/>
    <w:rsid w:val="00FF71B1"/>
  </w:style>
  <w:style w:type="paragraph" w:customStyle="1" w:styleId="2F3F4000056441A4A8B8A076CB139D8E">
    <w:name w:val="2F3F4000056441A4A8B8A076CB139D8E"/>
    <w:rsid w:val="00FF71B1"/>
  </w:style>
  <w:style w:type="paragraph" w:customStyle="1" w:styleId="679FC3FF64674347A673D81901CB6C59">
    <w:name w:val="679FC3FF64674347A673D81901CB6C59"/>
    <w:rsid w:val="00FF71B1"/>
  </w:style>
  <w:style w:type="paragraph" w:customStyle="1" w:styleId="17AD6FE733474D95A671C9A0FA90F179">
    <w:name w:val="17AD6FE733474D95A671C9A0FA90F179"/>
    <w:rsid w:val="00FF71B1"/>
  </w:style>
  <w:style w:type="paragraph" w:customStyle="1" w:styleId="19F94ADD8EB84CB0A16604C5C86D09DE">
    <w:name w:val="19F94ADD8EB84CB0A16604C5C86D09DE"/>
    <w:rsid w:val="00FF71B1"/>
  </w:style>
  <w:style w:type="paragraph" w:customStyle="1" w:styleId="F549686A9A054577B805DBCC30C294F8">
    <w:name w:val="F549686A9A054577B805DBCC30C294F8"/>
    <w:rsid w:val="00FF71B1"/>
  </w:style>
  <w:style w:type="paragraph" w:customStyle="1" w:styleId="4F44D8F6656A46E7B4FA859559A66931">
    <w:name w:val="4F44D8F6656A46E7B4FA859559A66931"/>
    <w:rsid w:val="00FF71B1"/>
  </w:style>
  <w:style w:type="paragraph" w:customStyle="1" w:styleId="1217ED59163C4F94B70ACB26F02CCAA0">
    <w:name w:val="1217ED59163C4F94B70ACB26F02CCAA0"/>
    <w:rsid w:val="00FF71B1"/>
  </w:style>
  <w:style w:type="paragraph" w:customStyle="1" w:styleId="4B5AD684F19F42DF943EE42F8364D126">
    <w:name w:val="4B5AD684F19F42DF943EE42F8364D126"/>
    <w:rsid w:val="00FF71B1"/>
  </w:style>
  <w:style w:type="paragraph" w:customStyle="1" w:styleId="1390D8E443EB4B8BB95EC3C0F8BDE867">
    <w:name w:val="1390D8E443EB4B8BB95EC3C0F8BDE867"/>
    <w:rsid w:val="00FF71B1"/>
  </w:style>
  <w:style w:type="paragraph" w:customStyle="1" w:styleId="C32FB49BE42E4DE491651EBAA5AE1DBA">
    <w:name w:val="C32FB49BE42E4DE491651EBAA5AE1DBA"/>
    <w:rsid w:val="00FF71B1"/>
  </w:style>
  <w:style w:type="paragraph" w:customStyle="1" w:styleId="27A46A41CEF84E9DB1E9A87A1B6D049D">
    <w:name w:val="27A46A41CEF84E9DB1E9A87A1B6D049D"/>
    <w:rsid w:val="00FF71B1"/>
  </w:style>
  <w:style w:type="paragraph" w:customStyle="1" w:styleId="2385815A81324FCDA74364AD31C20CF5">
    <w:name w:val="2385815A81324FCDA74364AD31C20CF5"/>
    <w:rsid w:val="00FF71B1"/>
  </w:style>
  <w:style w:type="paragraph" w:customStyle="1" w:styleId="D83C7819CEB1440C820A31C66D0C739A">
    <w:name w:val="D83C7819CEB1440C820A31C66D0C739A"/>
    <w:rsid w:val="00FF71B1"/>
  </w:style>
  <w:style w:type="paragraph" w:customStyle="1" w:styleId="A83D1AFD719C46089C47FDDDB131CA8D">
    <w:name w:val="A83D1AFD719C46089C47FDDDB131CA8D"/>
    <w:rsid w:val="00FF71B1"/>
  </w:style>
  <w:style w:type="paragraph" w:customStyle="1" w:styleId="1B218EEDD9C44AB882540D6674787D48">
    <w:name w:val="1B218EEDD9C44AB882540D6674787D48"/>
    <w:rsid w:val="00FF71B1"/>
  </w:style>
  <w:style w:type="paragraph" w:customStyle="1" w:styleId="13C68BB838A54AE5B80689DFC8FA7F91">
    <w:name w:val="13C68BB838A54AE5B80689DFC8FA7F91"/>
    <w:rsid w:val="00FF71B1"/>
  </w:style>
  <w:style w:type="paragraph" w:customStyle="1" w:styleId="A0BCCD4B9CB842FC96073AEE90A50C34">
    <w:name w:val="A0BCCD4B9CB842FC96073AEE90A50C34"/>
    <w:rsid w:val="00FF71B1"/>
  </w:style>
  <w:style w:type="paragraph" w:customStyle="1" w:styleId="769CEA7ABD594FA8B163686100070F24">
    <w:name w:val="769CEA7ABD594FA8B163686100070F24"/>
    <w:rsid w:val="00FF71B1"/>
  </w:style>
  <w:style w:type="paragraph" w:customStyle="1" w:styleId="5584722B2BB34ABC959AB303313A02FE">
    <w:name w:val="5584722B2BB34ABC959AB303313A02FE"/>
    <w:rsid w:val="00FF71B1"/>
  </w:style>
  <w:style w:type="paragraph" w:customStyle="1" w:styleId="D24FCDC53DA945239C07542A3675E63D">
    <w:name w:val="D24FCDC53DA945239C07542A3675E63D"/>
    <w:rsid w:val="00FF71B1"/>
  </w:style>
  <w:style w:type="paragraph" w:customStyle="1" w:styleId="96EE4F57A6AF4E12BD99B6FEC53E5981">
    <w:name w:val="96EE4F57A6AF4E12BD99B6FEC53E5981"/>
    <w:rsid w:val="00FF71B1"/>
  </w:style>
  <w:style w:type="paragraph" w:customStyle="1" w:styleId="75DFB20C4ED0405297E5B44A3DCFD47E">
    <w:name w:val="75DFB20C4ED0405297E5B44A3DCFD47E"/>
    <w:rsid w:val="00FF71B1"/>
  </w:style>
  <w:style w:type="paragraph" w:customStyle="1" w:styleId="141908EA6083443494D87A3D8FC99AF9">
    <w:name w:val="141908EA6083443494D87A3D8FC99AF9"/>
    <w:rsid w:val="00FF71B1"/>
  </w:style>
  <w:style w:type="paragraph" w:customStyle="1" w:styleId="92CB98FD3BDA48C9902786760BFAA312">
    <w:name w:val="92CB98FD3BDA48C9902786760BFAA312"/>
    <w:rsid w:val="00FF71B1"/>
  </w:style>
  <w:style w:type="paragraph" w:customStyle="1" w:styleId="FF836F3812B94E55961E6BE158CB7329">
    <w:name w:val="FF836F3812B94E55961E6BE158CB7329"/>
    <w:rsid w:val="00FF71B1"/>
  </w:style>
  <w:style w:type="paragraph" w:customStyle="1" w:styleId="89C02CDA329940BE97B92E6796C43C7C">
    <w:name w:val="89C02CDA329940BE97B92E6796C43C7C"/>
    <w:rsid w:val="00FF71B1"/>
  </w:style>
  <w:style w:type="paragraph" w:customStyle="1" w:styleId="4CA390F95BFF46CEB29DE19DC01CEE05">
    <w:name w:val="4CA390F95BFF46CEB29DE19DC01CEE05"/>
    <w:rsid w:val="00FF71B1"/>
  </w:style>
  <w:style w:type="paragraph" w:customStyle="1" w:styleId="E8E39220BA9B4C46A1B0E7DBA43AE20B">
    <w:name w:val="E8E39220BA9B4C46A1B0E7DBA43AE20B"/>
    <w:rsid w:val="00FF71B1"/>
  </w:style>
  <w:style w:type="paragraph" w:customStyle="1" w:styleId="E3E71C33C3824149BABCB563EB271CB2">
    <w:name w:val="E3E71C33C3824149BABCB563EB271CB2"/>
    <w:rsid w:val="00FF71B1"/>
  </w:style>
  <w:style w:type="paragraph" w:customStyle="1" w:styleId="312EF71D786046F0983F786ED6AC3835">
    <w:name w:val="312EF71D786046F0983F786ED6AC3835"/>
    <w:rsid w:val="00FF71B1"/>
  </w:style>
  <w:style w:type="paragraph" w:customStyle="1" w:styleId="3FC88C16264D4F4797708CA2BBACDECD">
    <w:name w:val="3FC88C16264D4F4797708CA2BBACDECD"/>
    <w:rsid w:val="00FF71B1"/>
  </w:style>
  <w:style w:type="paragraph" w:customStyle="1" w:styleId="37CB45FB63274FF8B3831C94BB4BB762">
    <w:name w:val="37CB45FB63274FF8B3831C94BB4BB762"/>
    <w:rsid w:val="00FF71B1"/>
  </w:style>
  <w:style w:type="paragraph" w:customStyle="1" w:styleId="C0CD0A0134BB42D4A90EAB8578C68C00">
    <w:name w:val="C0CD0A0134BB42D4A90EAB8578C68C00"/>
    <w:rsid w:val="00FF71B1"/>
  </w:style>
  <w:style w:type="paragraph" w:customStyle="1" w:styleId="94209E66C4764353B7702BBDC59338E0">
    <w:name w:val="94209E66C4764353B7702BBDC59338E0"/>
    <w:rsid w:val="00FF71B1"/>
  </w:style>
  <w:style w:type="paragraph" w:customStyle="1" w:styleId="4AFAF858018C473185A01ABC838DF3F3">
    <w:name w:val="4AFAF858018C473185A01ABC838DF3F3"/>
    <w:rsid w:val="00FF71B1"/>
  </w:style>
  <w:style w:type="paragraph" w:customStyle="1" w:styleId="D0B76C9D68614A47ADFA9E84906150FA">
    <w:name w:val="D0B76C9D68614A47ADFA9E84906150FA"/>
    <w:rsid w:val="00FF71B1"/>
  </w:style>
  <w:style w:type="paragraph" w:customStyle="1" w:styleId="2564488D6EC042B18F53127227E54495">
    <w:name w:val="2564488D6EC042B18F53127227E54495"/>
    <w:rsid w:val="00FF71B1"/>
  </w:style>
  <w:style w:type="paragraph" w:customStyle="1" w:styleId="C18DD0D169984DECA358EF1320E1F9BA">
    <w:name w:val="C18DD0D169984DECA358EF1320E1F9BA"/>
    <w:rsid w:val="00FF71B1"/>
  </w:style>
  <w:style w:type="paragraph" w:customStyle="1" w:styleId="106A9643E2384ABEBD20ADF0CC6751EC">
    <w:name w:val="106A9643E2384ABEBD20ADF0CC6751EC"/>
    <w:rsid w:val="00FF71B1"/>
  </w:style>
  <w:style w:type="paragraph" w:customStyle="1" w:styleId="8EEC0E385B624309ACEC56C74A73BD39">
    <w:name w:val="8EEC0E385B624309ACEC56C74A73BD39"/>
    <w:rsid w:val="00FF71B1"/>
  </w:style>
  <w:style w:type="paragraph" w:customStyle="1" w:styleId="F52B390E976842E3B4931E2DB18A0516">
    <w:name w:val="F52B390E976842E3B4931E2DB18A0516"/>
    <w:rsid w:val="00FF71B1"/>
  </w:style>
  <w:style w:type="paragraph" w:customStyle="1" w:styleId="5C094D70F2E94A42A241415B08F75564">
    <w:name w:val="5C094D70F2E94A42A241415B08F75564"/>
    <w:rsid w:val="00FF71B1"/>
  </w:style>
  <w:style w:type="paragraph" w:customStyle="1" w:styleId="8C7B3F62939F49EA892865C4CD155408">
    <w:name w:val="8C7B3F62939F49EA892865C4CD155408"/>
    <w:rsid w:val="00FF71B1"/>
  </w:style>
  <w:style w:type="paragraph" w:customStyle="1" w:styleId="15982F88EBC64110B75229BA420C37B9">
    <w:name w:val="15982F88EBC64110B75229BA420C37B9"/>
    <w:rsid w:val="00FF71B1"/>
  </w:style>
  <w:style w:type="paragraph" w:customStyle="1" w:styleId="2B4683249B13427DB8B072B5DEDFFBC8">
    <w:name w:val="2B4683249B13427DB8B072B5DEDFFBC8"/>
    <w:rsid w:val="00FF71B1"/>
  </w:style>
  <w:style w:type="paragraph" w:customStyle="1" w:styleId="33C070732DCF4B48B0445629D526987E">
    <w:name w:val="33C070732DCF4B48B0445629D526987E"/>
    <w:rsid w:val="00FF71B1"/>
  </w:style>
  <w:style w:type="paragraph" w:customStyle="1" w:styleId="6B92E7F45760400FBD3E6B96251AC4F8">
    <w:name w:val="6B92E7F45760400FBD3E6B96251AC4F8"/>
    <w:rsid w:val="00FF71B1"/>
  </w:style>
  <w:style w:type="paragraph" w:customStyle="1" w:styleId="4EEB9CD3932A461BAF6476C30FD010B9">
    <w:name w:val="4EEB9CD3932A461BAF6476C30FD010B9"/>
    <w:rsid w:val="00FF71B1"/>
  </w:style>
  <w:style w:type="paragraph" w:customStyle="1" w:styleId="1B343C9C7C57455D8B3307B660B812F7">
    <w:name w:val="1B343C9C7C57455D8B3307B660B812F7"/>
    <w:rsid w:val="00FF71B1"/>
  </w:style>
  <w:style w:type="paragraph" w:customStyle="1" w:styleId="2268792AB3204A7A9875ED28F1146D0F">
    <w:name w:val="2268792AB3204A7A9875ED28F1146D0F"/>
    <w:rsid w:val="00FF71B1"/>
  </w:style>
  <w:style w:type="paragraph" w:customStyle="1" w:styleId="5A955DD48F0C47D482B121F1FB69DDF3">
    <w:name w:val="5A955DD48F0C47D482B121F1FB69DDF3"/>
    <w:rsid w:val="00FF71B1"/>
  </w:style>
  <w:style w:type="paragraph" w:customStyle="1" w:styleId="302F6CF39F8444FDA5939313DC54A864">
    <w:name w:val="302F6CF39F8444FDA5939313DC54A864"/>
    <w:rsid w:val="00FF71B1"/>
  </w:style>
  <w:style w:type="paragraph" w:customStyle="1" w:styleId="D8AA199B78004D4CBF8783BFFFFD1162">
    <w:name w:val="D8AA199B78004D4CBF8783BFFFFD1162"/>
    <w:rsid w:val="00FF71B1"/>
  </w:style>
  <w:style w:type="paragraph" w:customStyle="1" w:styleId="FFF65F5166A94875ACA60B5D7E32A9AC">
    <w:name w:val="FFF65F5166A94875ACA60B5D7E32A9AC"/>
    <w:rsid w:val="00FF71B1"/>
  </w:style>
  <w:style w:type="paragraph" w:customStyle="1" w:styleId="9AC1002BAB284FB7A45451513088AB52">
    <w:name w:val="9AC1002BAB284FB7A45451513088AB52"/>
    <w:rsid w:val="00FF71B1"/>
  </w:style>
  <w:style w:type="paragraph" w:customStyle="1" w:styleId="230567AE21F24E66AB8F3F1988C69F8D">
    <w:name w:val="230567AE21F24E66AB8F3F1988C69F8D"/>
    <w:rsid w:val="00FF71B1"/>
  </w:style>
  <w:style w:type="paragraph" w:customStyle="1" w:styleId="B6185247E23A48DB86A994DFC0B2D7F1">
    <w:name w:val="B6185247E23A48DB86A994DFC0B2D7F1"/>
    <w:rsid w:val="00FF71B1"/>
  </w:style>
  <w:style w:type="paragraph" w:customStyle="1" w:styleId="74FE5132D9144D16B63060FE100703D5">
    <w:name w:val="74FE5132D9144D16B63060FE100703D5"/>
    <w:rsid w:val="00FF71B1"/>
  </w:style>
  <w:style w:type="paragraph" w:customStyle="1" w:styleId="98761A298E734C0292C3486E262BEBD8">
    <w:name w:val="98761A298E734C0292C3486E262BEBD8"/>
    <w:rsid w:val="00FF71B1"/>
  </w:style>
  <w:style w:type="paragraph" w:customStyle="1" w:styleId="C83E1E7BB0FA4C36A97313C8CE69FCD0">
    <w:name w:val="C83E1E7BB0FA4C36A97313C8CE69FCD0"/>
    <w:rsid w:val="00FF71B1"/>
  </w:style>
  <w:style w:type="paragraph" w:customStyle="1" w:styleId="C29CDABE2996472CA88E13CC36EEA63B">
    <w:name w:val="C29CDABE2996472CA88E13CC36EEA63B"/>
    <w:rsid w:val="00FF71B1"/>
  </w:style>
  <w:style w:type="paragraph" w:customStyle="1" w:styleId="D601922307AC44D58A25551FE6125758">
    <w:name w:val="D601922307AC44D58A25551FE6125758"/>
    <w:rsid w:val="00FF71B1"/>
  </w:style>
  <w:style w:type="paragraph" w:customStyle="1" w:styleId="0DFB5BB773AD4248BBAF3DBFE496FC85">
    <w:name w:val="0DFB5BB773AD4248BBAF3DBFE496FC85"/>
    <w:rsid w:val="00FF71B1"/>
  </w:style>
  <w:style w:type="paragraph" w:customStyle="1" w:styleId="34A9D1766F494E53A838F1E3779C06F1">
    <w:name w:val="34A9D1766F494E53A838F1E3779C06F1"/>
    <w:rsid w:val="00FF71B1"/>
  </w:style>
  <w:style w:type="paragraph" w:customStyle="1" w:styleId="6A88595FB08B4DE4A6300AD3F2FDA1FE">
    <w:name w:val="6A88595FB08B4DE4A6300AD3F2FDA1FE"/>
    <w:rsid w:val="00FF71B1"/>
  </w:style>
  <w:style w:type="paragraph" w:customStyle="1" w:styleId="64B3184A52E44DC28246D09AD5B080AA">
    <w:name w:val="64B3184A52E44DC28246D09AD5B080AA"/>
    <w:rsid w:val="00FF71B1"/>
  </w:style>
  <w:style w:type="paragraph" w:customStyle="1" w:styleId="E9773EE8E4C74BC898C1F94468F43ABA">
    <w:name w:val="E9773EE8E4C74BC898C1F94468F43ABA"/>
    <w:rsid w:val="00FF71B1"/>
  </w:style>
  <w:style w:type="paragraph" w:customStyle="1" w:styleId="D82AA1E1C86642AE9F636D729EC588F0">
    <w:name w:val="D82AA1E1C86642AE9F636D729EC588F0"/>
    <w:rsid w:val="00FF71B1"/>
  </w:style>
  <w:style w:type="paragraph" w:customStyle="1" w:styleId="5333A51D260A4D3ABBC7D86EDE9F2A7F">
    <w:name w:val="5333A51D260A4D3ABBC7D86EDE9F2A7F"/>
    <w:rsid w:val="00FF71B1"/>
  </w:style>
  <w:style w:type="paragraph" w:customStyle="1" w:styleId="AE1A1E3D246B450392B717ED53B4CC34">
    <w:name w:val="AE1A1E3D246B450392B717ED53B4CC34"/>
    <w:rsid w:val="00FF71B1"/>
  </w:style>
  <w:style w:type="paragraph" w:customStyle="1" w:styleId="821471C6EAE349DEB986993CD14E5EC2">
    <w:name w:val="821471C6EAE349DEB986993CD14E5EC2"/>
    <w:rsid w:val="00FF71B1"/>
  </w:style>
  <w:style w:type="paragraph" w:customStyle="1" w:styleId="6D5DA212AB7B47ABAB5BB2686CE3AD4C">
    <w:name w:val="6D5DA212AB7B47ABAB5BB2686CE3AD4C"/>
    <w:rsid w:val="00FF71B1"/>
  </w:style>
  <w:style w:type="paragraph" w:customStyle="1" w:styleId="6EDB7DBB9B274D8C9E50F28445C79710">
    <w:name w:val="6EDB7DBB9B274D8C9E50F28445C79710"/>
    <w:rsid w:val="00FF71B1"/>
  </w:style>
  <w:style w:type="paragraph" w:customStyle="1" w:styleId="5F86E329B4124B7693C6E82B02149949">
    <w:name w:val="5F86E329B4124B7693C6E82B02149949"/>
    <w:rsid w:val="00FF71B1"/>
  </w:style>
  <w:style w:type="paragraph" w:customStyle="1" w:styleId="97DFD0A5560D48F0A205CFC79CD9C515">
    <w:name w:val="97DFD0A5560D48F0A205CFC79CD9C515"/>
    <w:rsid w:val="00FF71B1"/>
  </w:style>
  <w:style w:type="paragraph" w:customStyle="1" w:styleId="83A52FD01D6249499CC805F66C1D87F3">
    <w:name w:val="83A52FD01D6249499CC805F66C1D87F3"/>
    <w:rsid w:val="00FF71B1"/>
  </w:style>
  <w:style w:type="paragraph" w:customStyle="1" w:styleId="26266717B0A549528E7ABC2DBDA4A74A">
    <w:name w:val="26266717B0A549528E7ABC2DBDA4A74A"/>
    <w:rsid w:val="00FF71B1"/>
  </w:style>
  <w:style w:type="paragraph" w:customStyle="1" w:styleId="D118155364C544AE955D819172962B7F">
    <w:name w:val="D118155364C544AE955D819172962B7F"/>
    <w:rsid w:val="00FF71B1"/>
  </w:style>
  <w:style w:type="paragraph" w:customStyle="1" w:styleId="893C9157C53348D5BC5124D78026AF06">
    <w:name w:val="893C9157C53348D5BC5124D78026AF06"/>
    <w:rsid w:val="00FF71B1"/>
  </w:style>
  <w:style w:type="paragraph" w:customStyle="1" w:styleId="B9CB062F2814450CB8D93E08EEB786E6">
    <w:name w:val="B9CB062F2814450CB8D93E08EEB786E6"/>
    <w:rsid w:val="00FF71B1"/>
  </w:style>
  <w:style w:type="paragraph" w:customStyle="1" w:styleId="A425DEAA7AD64985B59E8BE9A50262E2">
    <w:name w:val="A425DEAA7AD64985B59E8BE9A50262E2"/>
    <w:rsid w:val="00FF71B1"/>
  </w:style>
  <w:style w:type="paragraph" w:customStyle="1" w:styleId="64F768E630FC4B39A215A29E868232C8">
    <w:name w:val="64F768E630FC4B39A215A29E868232C8"/>
    <w:rsid w:val="00FF71B1"/>
  </w:style>
  <w:style w:type="paragraph" w:customStyle="1" w:styleId="D6DFFCA2F9324228905455F3A9A9A103">
    <w:name w:val="D6DFFCA2F9324228905455F3A9A9A103"/>
    <w:rsid w:val="00FF71B1"/>
  </w:style>
  <w:style w:type="paragraph" w:customStyle="1" w:styleId="DF2280E02F81499FB35C64D3B3F37F41">
    <w:name w:val="DF2280E02F81499FB35C64D3B3F37F41"/>
    <w:rsid w:val="00FF71B1"/>
  </w:style>
  <w:style w:type="paragraph" w:customStyle="1" w:styleId="EF6553CF2EE94A50936D846D1C3CF273">
    <w:name w:val="EF6553CF2EE94A50936D846D1C3CF273"/>
    <w:rsid w:val="00FF71B1"/>
  </w:style>
  <w:style w:type="paragraph" w:customStyle="1" w:styleId="9A2A5603F1534583832B48E6A8B0F3C8">
    <w:name w:val="9A2A5603F1534583832B48E6A8B0F3C8"/>
    <w:rsid w:val="00FF71B1"/>
  </w:style>
  <w:style w:type="paragraph" w:customStyle="1" w:styleId="B1B3AC6078844BCB9AC0638314DED271">
    <w:name w:val="B1B3AC6078844BCB9AC0638314DED271"/>
    <w:rsid w:val="00FF71B1"/>
  </w:style>
  <w:style w:type="paragraph" w:customStyle="1" w:styleId="C196E5D93FEC47E6BE40159EFBA6852D">
    <w:name w:val="C196E5D93FEC47E6BE40159EFBA6852D"/>
    <w:rsid w:val="00FF71B1"/>
  </w:style>
  <w:style w:type="paragraph" w:customStyle="1" w:styleId="CFFA4B1E12884E9F9D9F2A381C342B83">
    <w:name w:val="CFFA4B1E12884E9F9D9F2A381C342B83"/>
    <w:rsid w:val="00FF71B1"/>
  </w:style>
  <w:style w:type="paragraph" w:customStyle="1" w:styleId="AE730A89471943DB89494C9959C3624C">
    <w:name w:val="AE730A89471943DB89494C9959C3624C"/>
    <w:rsid w:val="00FF71B1"/>
  </w:style>
  <w:style w:type="paragraph" w:customStyle="1" w:styleId="1016C83FCFE242D1AEDB35ADD392D5F1">
    <w:name w:val="1016C83FCFE242D1AEDB35ADD392D5F1"/>
    <w:rsid w:val="00FF71B1"/>
  </w:style>
  <w:style w:type="paragraph" w:customStyle="1" w:styleId="6DA04117DCEF47ADA32606571A816D7E">
    <w:name w:val="6DA04117DCEF47ADA32606571A816D7E"/>
    <w:rsid w:val="00FF71B1"/>
  </w:style>
  <w:style w:type="paragraph" w:customStyle="1" w:styleId="598688B27A5048CE8F525ACDBE4BF633">
    <w:name w:val="598688B27A5048CE8F525ACDBE4BF633"/>
    <w:rsid w:val="00FF71B1"/>
  </w:style>
  <w:style w:type="paragraph" w:customStyle="1" w:styleId="8C98B30C733B4D2B811E2D08943CBD76">
    <w:name w:val="8C98B30C733B4D2B811E2D08943CBD76"/>
    <w:rsid w:val="00FF71B1"/>
  </w:style>
  <w:style w:type="paragraph" w:customStyle="1" w:styleId="75611761B30D41DAA36F6A277C5DF710">
    <w:name w:val="75611761B30D41DAA36F6A277C5DF710"/>
    <w:rsid w:val="00FF71B1"/>
  </w:style>
  <w:style w:type="paragraph" w:customStyle="1" w:styleId="3991A4799E3942D3B48D347F88E5BCD3">
    <w:name w:val="3991A4799E3942D3B48D347F88E5BCD3"/>
    <w:rsid w:val="00FF71B1"/>
  </w:style>
  <w:style w:type="paragraph" w:customStyle="1" w:styleId="B8F8C4D74ACD4EB284E23CCB27C1120A">
    <w:name w:val="B8F8C4D74ACD4EB284E23CCB27C1120A"/>
    <w:rsid w:val="00FF71B1"/>
  </w:style>
  <w:style w:type="paragraph" w:customStyle="1" w:styleId="1B2D1BF9B1CB4337916ECB1F2BC2233B">
    <w:name w:val="1B2D1BF9B1CB4337916ECB1F2BC2233B"/>
    <w:rsid w:val="00FF71B1"/>
  </w:style>
  <w:style w:type="paragraph" w:customStyle="1" w:styleId="94C5D4C57EA7422485E51A10030F33D3">
    <w:name w:val="94C5D4C57EA7422485E51A10030F33D3"/>
    <w:rsid w:val="00FF71B1"/>
  </w:style>
  <w:style w:type="paragraph" w:customStyle="1" w:styleId="82C925DC081043B9966DC2C067D467EE">
    <w:name w:val="82C925DC081043B9966DC2C067D467EE"/>
    <w:rsid w:val="00FF71B1"/>
  </w:style>
  <w:style w:type="paragraph" w:customStyle="1" w:styleId="7C7888ECA1AD47E4B4C08B4C0401087D">
    <w:name w:val="7C7888ECA1AD47E4B4C08B4C0401087D"/>
    <w:rsid w:val="00FF71B1"/>
  </w:style>
  <w:style w:type="paragraph" w:customStyle="1" w:styleId="423A2350C56A4FAAAECAAB31695868AA">
    <w:name w:val="423A2350C56A4FAAAECAAB31695868AA"/>
    <w:rsid w:val="00FF71B1"/>
  </w:style>
  <w:style w:type="paragraph" w:customStyle="1" w:styleId="981739FA07234A3EB035B177D48180F1">
    <w:name w:val="981739FA07234A3EB035B177D48180F1"/>
    <w:rsid w:val="00FF71B1"/>
  </w:style>
  <w:style w:type="paragraph" w:customStyle="1" w:styleId="EC6CFFB09E9D42439D920E396E2472C7">
    <w:name w:val="EC6CFFB09E9D42439D920E396E2472C7"/>
    <w:rsid w:val="00FF71B1"/>
  </w:style>
  <w:style w:type="paragraph" w:customStyle="1" w:styleId="BDD99798216C4D46A7EFF4E703C03015">
    <w:name w:val="BDD99798216C4D46A7EFF4E703C03015"/>
    <w:rsid w:val="00FF71B1"/>
  </w:style>
  <w:style w:type="paragraph" w:customStyle="1" w:styleId="806E88C8D29C470DBC1C6032314F23D0">
    <w:name w:val="806E88C8D29C470DBC1C6032314F23D0"/>
    <w:rsid w:val="00FF71B1"/>
  </w:style>
  <w:style w:type="paragraph" w:customStyle="1" w:styleId="84E82BB15E224C9DB0FDF9F99C522A9B">
    <w:name w:val="84E82BB15E224C9DB0FDF9F99C522A9B"/>
    <w:rsid w:val="00FF71B1"/>
  </w:style>
  <w:style w:type="paragraph" w:customStyle="1" w:styleId="EA4D593FB88544CBA4328F8204109CF7">
    <w:name w:val="EA4D593FB88544CBA4328F8204109CF7"/>
    <w:rsid w:val="00FF71B1"/>
  </w:style>
  <w:style w:type="paragraph" w:customStyle="1" w:styleId="71A8B7D6EF8B46BFBD21838CFB749CB9">
    <w:name w:val="71A8B7D6EF8B46BFBD21838CFB749CB9"/>
    <w:rsid w:val="00FF71B1"/>
  </w:style>
  <w:style w:type="paragraph" w:customStyle="1" w:styleId="0F502D6DB449415BAE4FAFECE3D0F52C">
    <w:name w:val="0F502D6DB449415BAE4FAFECE3D0F52C"/>
    <w:rsid w:val="00FF71B1"/>
  </w:style>
  <w:style w:type="paragraph" w:customStyle="1" w:styleId="B01788A04ABA4A78B277DD3D82B2E1A5">
    <w:name w:val="B01788A04ABA4A78B277DD3D82B2E1A5"/>
    <w:rsid w:val="00FF71B1"/>
  </w:style>
  <w:style w:type="paragraph" w:customStyle="1" w:styleId="7EAF1F4D90B346B099F63BBB19E4C81B">
    <w:name w:val="7EAF1F4D90B346B099F63BBB19E4C81B"/>
    <w:rsid w:val="00FF71B1"/>
  </w:style>
  <w:style w:type="paragraph" w:customStyle="1" w:styleId="7213802B1EEB4209BE7B1AC980040929">
    <w:name w:val="7213802B1EEB4209BE7B1AC980040929"/>
    <w:rsid w:val="00FF71B1"/>
  </w:style>
  <w:style w:type="paragraph" w:customStyle="1" w:styleId="11D5F08B225048ECB5A02C10C96646C3">
    <w:name w:val="11D5F08B225048ECB5A02C10C96646C3"/>
    <w:rsid w:val="00FF71B1"/>
  </w:style>
  <w:style w:type="paragraph" w:customStyle="1" w:styleId="E0482C3B7921410EBFA40199FD600234">
    <w:name w:val="E0482C3B7921410EBFA40199FD600234"/>
    <w:rsid w:val="00FF71B1"/>
  </w:style>
  <w:style w:type="paragraph" w:customStyle="1" w:styleId="CB8BDE56C3314E5CBB1075BA7A1237E3">
    <w:name w:val="CB8BDE56C3314E5CBB1075BA7A1237E3"/>
    <w:rsid w:val="00FF71B1"/>
  </w:style>
  <w:style w:type="paragraph" w:customStyle="1" w:styleId="27EBB746833546628AD7C1036E27D12A">
    <w:name w:val="27EBB746833546628AD7C1036E27D12A"/>
    <w:rsid w:val="00FF71B1"/>
  </w:style>
  <w:style w:type="paragraph" w:customStyle="1" w:styleId="BB66A6354297440F89FF4933B3D1267A">
    <w:name w:val="BB66A6354297440F89FF4933B3D1267A"/>
    <w:rsid w:val="00FF71B1"/>
  </w:style>
  <w:style w:type="paragraph" w:customStyle="1" w:styleId="91D72E1A2BF546C5A571087BF6BB7CB5">
    <w:name w:val="91D72E1A2BF546C5A571087BF6BB7CB5"/>
    <w:rsid w:val="00FF71B1"/>
  </w:style>
  <w:style w:type="paragraph" w:customStyle="1" w:styleId="09841AD194D84061B0EFBEF2C6E9D27C">
    <w:name w:val="09841AD194D84061B0EFBEF2C6E9D27C"/>
    <w:rsid w:val="00FF71B1"/>
  </w:style>
  <w:style w:type="paragraph" w:customStyle="1" w:styleId="0522BEC42481431AB07A56318C03292C">
    <w:name w:val="0522BEC42481431AB07A56318C03292C"/>
    <w:rsid w:val="00FF71B1"/>
  </w:style>
  <w:style w:type="paragraph" w:customStyle="1" w:styleId="E36DFABDE6D849C6982547B8BD7E469E">
    <w:name w:val="E36DFABDE6D849C6982547B8BD7E469E"/>
    <w:rsid w:val="00FF71B1"/>
  </w:style>
  <w:style w:type="paragraph" w:customStyle="1" w:styleId="04CF1AF67A5F4EBA83AA89116443DA4C">
    <w:name w:val="04CF1AF67A5F4EBA83AA89116443DA4C"/>
    <w:rsid w:val="00FF71B1"/>
  </w:style>
  <w:style w:type="paragraph" w:customStyle="1" w:styleId="D77BCD46C46B4E29A1217F1FFCC71511">
    <w:name w:val="D77BCD46C46B4E29A1217F1FFCC71511"/>
    <w:rsid w:val="00FF71B1"/>
  </w:style>
  <w:style w:type="paragraph" w:customStyle="1" w:styleId="E1065FA7552742F5AB37528B862ACA8C">
    <w:name w:val="E1065FA7552742F5AB37528B862ACA8C"/>
    <w:rsid w:val="00FF71B1"/>
  </w:style>
  <w:style w:type="paragraph" w:customStyle="1" w:styleId="B5FDA0805E8B4FA2B842F85B422E43F3">
    <w:name w:val="B5FDA0805E8B4FA2B842F85B422E43F3"/>
    <w:rsid w:val="00FF71B1"/>
  </w:style>
  <w:style w:type="paragraph" w:customStyle="1" w:styleId="16658B3CD658469C837C7A8DA0FC9C08">
    <w:name w:val="16658B3CD658469C837C7A8DA0FC9C08"/>
    <w:rsid w:val="00FF71B1"/>
  </w:style>
  <w:style w:type="paragraph" w:customStyle="1" w:styleId="9BD3ED80DCDB43279844A1429EFEDF7C">
    <w:name w:val="9BD3ED80DCDB43279844A1429EFEDF7C"/>
    <w:rsid w:val="00FF71B1"/>
  </w:style>
  <w:style w:type="paragraph" w:customStyle="1" w:styleId="6764AE6A2F6A4758B72FCCCE2FF4A03C">
    <w:name w:val="6764AE6A2F6A4758B72FCCCE2FF4A03C"/>
    <w:rsid w:val="00FF71B1"/>
  </w:style>
  <w:style w:type="paragraph" w:customStyle="1" w:styleId="041B8AEB143E45B0A5FB60E01C113C0E">
    <w:name w:val="041B8AEB143E45B0A5FB60E01C113C0E"/>
    <w:rsid w:val="00FF71B1"/>
  </w:style>
  <w:style w:type="paragraph" w:customStyle="1" w:styleId="7555BF6244C14E9580A87F06562D5BDF">
    <w:name w:val="7555BF6244C14E9580A87F06562D5BDF"/>
    <w:rsid w:val="00FF71B1"/>
  </w:style>
  <w:style w:type="paragraph" w:customStyle="1" w:styleId="078277A73C7B4F3C871C71DE17EA06BF">
    <w:name w:val="078277A73C7B4F3C871C71DE17EA06BF"/>
    <w:rsid w:val="00FF71B1"/>
  </w:style>
  <w:style w:type="paragraph" w:customStyle="1" w:styleId="222A8B249FEE4629937B2C7A8FEDC4CB">
    <w:name w:val="222A8B249FEE4629937B2C7A8FEDC4CB"/>
    <w:rsid w:val="00FF71B1"/>
  </w:style>
  <w:style w:type="paragraph" w:customStyle="1" w:styleId="E0CD362A7DBF4665B33A522C74EEA957">
    <w:name w:val="E0CD362A7DBF4665B33A522C74EEA957"/>
    <w:rsid w:val="00FF71B1"/>
  </w:style>
  <w:style w:type="paragraph" w:customStyle="1" w:styleId="463BD8CC7FF7447B80A94EEDFA21AE47">
    <w:name w:val="463BD8CC7FF7447B80A94EEDFA21AE47"/>
    <w:rsid w:val="00FF71B1"/>
  </w:style>
  <w:style w:type="paragraph" w:customStyle="1" w:styleId="10D266585383401A8F526ABFB08ACE4A">
    <w:name w:val="10D266585383401A8F526ABFB08ACE4A"/>
    <w:rsid w:val="00FF71B1"/>
  </w:style>
  <w:style w:type="paragraph" w:customStyle="1" w:styleId="383AA618DC6442C4AA73C23D93121CEA">
    <w:name w:val="383AA618DC6442C4AA73C23D93121CEA"/>
    <w:rsid w:val="00FF71B1"/>
  </w:style>
  <w:style w:type="paragraph" w:customStyle="1" w:styleId="6347FDEABEFB4170A289956CB2A576FF">
    <w:name w:val="6347FDEABEFB4170A289956CB2A576FF"/>
    <w:rsid w:val="00FF71B1"/>
  </w:style>
  <w:style w:type="paragraph" w:customStyle="1" w:styleId="0C2A05824D2C443C8A8D535E1986DFFE">
    <w:name w:val="0C2A05824D2C443C8A8D535E1986DFFE"/>
    <w:rsid w:val="00FF71B1"/>
  </w:style>
  <w:style w:type="paragraph" w:customStyle="1" w:styleId="4AD5876E4FE84A4F9D5533829C2A1FBC">
    <w:name w:val="4AD5876E4FE84A4F9D5533829C2A1FBC"/>
    <w:rsid w:val="00FF71B1"/>
  </w:style>
  <w:style w:type="paragraph" w:customStyle="1" w:styleId="EC2E7E0B72E04DA495405F6D0D2A708E">
    <w:name w:val="EC2E7E0B72E04DA495405F6D0D2A708E"/>
    <w:rsid w:val="00FF71B1"/>
  </w:style>
  <w:style w:type="paragraph" w:customStyle="1" w:styleId="ED1CADD05DF54E36BA2FCDF571111184">
    <w:name w:val="ED1CADD05DF54E36BA2FCDF571111184"/>
    <w:rsid w:val="00FF71B1"/>
  </w:style>
  <w:style w:type="paragraph" w:customStyle="1" w:styleId="A0A268DE4812417BA4BE78472D50E3DA">
    <w:name w:val="A0A268DE4812417BA4BE78472D50E3DA"/>
    <w:rsid w:val="00FF71B1"/>
  </w:style>
  <w:style w:type="paragraph" w:customStyle="1" w:styleId="7EBA092F73EC4B31848512E930F596E6">
    <w:name w:val="7EBA092F73EC4B31848512E930F596E6"/>
    <w:rsid w:val="00FF71B1"/>
  </w:style>
  <w:style w:type="paragraph" w:customStyle="1" w:styleId="BE33745FED284F99976139EA294F4394">
    <w:name w:val="BE33745FED284F99976139EA294F4394"/>
    <w:rsid w:val="00FF71B1"/>
  </w:style>
  <w:style w:type="paragraph" w:customStyle="1" w:styleId="EE068514ED6B4B0796C7FA422DE4D1B9">
    <w:name w:val="EE068514ED6B4B0796C7FA422DE4D1B9"/>
    <w:rsid w:val="00FF71B1"/>
  </w:style>
  <w:style w:type="paragraph" w:customStyle="1" w:styleId="402A35FE08B3402B96FB24D78739FF60">
    <w:name w:val="402A35FE08B3402B96FB24D78739FF60"/>
    <w:rsid w:val="00FF71B1"/>
  </w:style>
  <w:style w:type="paragraph" w:customStyle="1" w:styleId="8CE52691576744ADADA73FC7C2148B3A">
    <w:name w:val="8CE52691576744ADADA73FC7C2148B3A"/>
    <w:rsid w:val="00FF71B1"/>
  </w:style>
  <w:style w:type="paragraph" w:customStyle="1" w:styleId="5E0AB708EC7543A89AD1E511EEECCC84">
    <w:name w:val="5E0AB708EC7543A89AD1E511EEECCC84"/>
    <w:rsid w:val="00FF71B1"/>
  </w:style>
  <w:style w:type="paragraph" w:customStyle="1" w:styleId="639639CC248F400C86A23189962F846E">
    <w:name w:val="639639CC248F400C86A23189962F846E"/>
    <w:rsid w:val="00FF71B1"/>
  </w:style>
  <w:style w:type="paragraph" w:customStyle="1" w:styleId="27C9A9C97DEA4CE392DB322A11DC4865">
    <w:name w:val="27C9A9C97DEA4CE392DB322A11DC4865"/>
    <w:rsid w:val="00FF71B1"/>
  </w:style>
  <w:style w:type="paragraph" w:customStyle="1" w:styleId="D5087CA7CA1F4604947E5EA75AEC2E7D">
    <w:name w:val="D5087CA7CA1F4604947E5EA75AEC2E7D"/>
    <w:rsid w:val="00FF71B1"/>
  </w:style>
  <w:style w:type="paragraph" w:customStyle="1" w:styleId="1BBBF5DCD1DB4666B5EE9518570299F2">
    <w:name w:val="1BBBF5DCD1DB4666B5EE9518570299F2"/>
    <w:rsid w:val="00FF71B1"/>
  </w:style>
  <w:style w:type="paragraph" w:customStyle="1" w:styleId="C46C1FCAD69F47ABA7C5FE3B4FBDC26B">
    <w:name w:val="C46C1FCAD69F47ABA7C5FE3B4FBDC26B"/>
    <w:rsid w:val="00FF71B1"/>
  </w:style>
  <w:style w:type="paragraph" w:customStyle="1" w:styleId="5493F343DB11437796BAC2847D856081">
    <w:name w:val="5493F343DB11437796BAC2847D856081"/>
    <w:rsid w:val="00FF71B1"/>
  </w:style>
  <w:style w:type="paragraph" w:customStyle="1" w:styleId="ED2306DC9DD7429BAED043636C90CFD4">
    <w:name w:val="ED2306DC9DD7429BAED043636C90CFD4"/>
    <w:rsid w:val="00FF71B1"/>
  </w:style>
  <w:style w:type="paragraph" w:customStyle="1" w:styleId="33DFD01E3F7B44E7A8ABCCD195EC4295">
    <w:name w:val="33DFD01E3F7B44E7A8ABCCD195EC4295"/>
    <w:rsid w:val="00FF71B1"/>
  </w:style>
  <w:style w:type="paragraph" w:customStyle="1" w:styleId="1AE618B5CFAF4D6EB89E2286F9CF2645">
    <w:name w:val="1AE618B5CFAF4D6EB89E2286F9CF2645"/>
    <w:rsid w:val="00FF71B1"/>
  </w:style>
  <w:style w:type="paragraph" w:customStyle="1" w:styleId="BD56540172E046748754635E88C03DED">
    <w:name w:val="BD56540172E046748754635E88C03DED"/>
    <w:rsid w:val="00FF71B1"/>
  </w:style>
  <w:style w:type="paragraph" w:customStyle="1" w:styleId="419AE7158D564FA79282A2235D78EE20">
    <w:name w:val="419AE7158D564FA79282A2235D78EE20"/>
    <w:rsid w:val="00FF71B1"/>
  </w:style>
  <w:style w:type="paragraph" w:customStyle="1" w:styleId="183550CD9E1343DFB74CFD24E540CA1F">
    <w:name w:val="183550CD9E1343DFB74CFD24E540CA1F"/>
    <w:rsid w:val="00FF71B1"/>
  </w:style>
  <w:style w:type="paragraph" w:customStyle="1" w:styleId="249796589CED4F45812776A31F81B427">
    <w:name w:val="249796589CED4F45812776A31F81B427"/>
    <w:rsid w:val="00FF71B1"/>
  </w:style>
  <w:style w:type="paragraph" w:customStyle="1" w:styleId="595DF1E8B0FE4DBCADB90013A571FB10">
    <w:name w:val="595DF1E8B0FE4DBCADB90013A571FB10"/>
    <w:rsid w:val="00FF71B1"/>
  </w:style>
  <w:style w:type="paragraph" w:customStyle="1" w:styleId="37CB319729064D379A991AC0AF704AC8">
    <w:name w:val="37CB319729064D379A991AC0AF704AC8"/>
    <w:rsid w:val="00FF71B1"/>
  </w:style>
  <w:style w:type="paragraph" w:customStyle="1" w:styleId="EB0879F914D646948EE999AB601B8C31">
    <w:name w:val="EB0879F914D646948EE999AB601B8C31"/>
    <w:rsid w:val="00FF71B1"/>
  </w:style>
  <w:style w:type="paragraph" w:customStyle="1" w:styleId="66BBDA3FAE164F0FBB5D3319AF5F8349">
    <w:name w:val="66BBDA3FAE164F0FBB5D3319AF5F8349"/>
    <w:rsid w:val="00FF71B1"/>
  </w:style>
  <w:style w:type="paragraph" w:customStyle="1" w:styleId="B1497596D49249F88A9ABB86A449D087">
    <w:name w:val="B1497596D49249F88A9ABB86A449D087"/>
    <w:rsid w:val="00FF71B1"/>
  </w:style>
  <w:style w:type="paragraph" w:customStyle="1" w:styleId="D92FBD317C984111BC07072F80DA8F9A">
    <w:name w:val="D92FBD317C984111BC07072F80DA8F9A"/>
    <w:rsid w:val="00FF71B1"/>
  </w:style>
  <w:style w:type="paragraph" w:customStyle="1" w:styleId="03159C9579B74560B7537949B9834705">
    <w:name w:val="03159C9579B74560B7537949B9834705"/>
    <w:rsid w:val="00FF71B1"/>
  </w:style>
  <w:style w:type="paragraph" w:customStyle="1" w:styleId="93A41DB60C1F4FF999E9A3ECEACF32D1">
    <w:name w:val="93A41DB60C1F4FF999E9A3ECEACF32D1"/>
    <w:rsid w:val="00FF71B1"/>
  </w:style>
  <w:style w:type="paragraph" w:customStyle="1" w:styleId="07AE4D4429EB4518B0E42AD1515E7A99">
    <w:name w:val="07AE4D4429EB4518B0E42AD1515E7A99"/>
    <w:rsid w:val="00FF71B1"/>
  </w:style>
  <w:style w:type="paragraph" w:customStyle="1" w:styleId="60151078668446C6A02D849DD488F53D">
    <w:name w:val="60151078668446C6A02D849DD488F53D"/>
    <w:rsid w:val="00FF71B1"/>
  </w:style>
  <w:style w:type="paragraph" w:customStyle="1" w:styleId="2C6723033C5148D9B06343B281BCA7E2">
    <w:name w:val="2C6723033C5148D9B06343B281BCA7E2"/>
    <w:rsid w:val="00FF71B1"/>
  </w:style>
  <w:style w:type="paragraph" w:customStyle="1" w:styleId="95B674FA54E04AF6A2F87A96D81F0723">
    <w:name w:val="95B674FA54E04AF6A2F87A96D81F0723"/>
    <w:rsid w:val="00FF71B1"/>
  </w:style>
  <w:style w:type="paragraph" w:customStyle="1" w:styleId="B53AFD9FA3B244AA89DDC860CE773D82">
    <w:name w:val="B53AFD9FA3B244AA89DDC860CE773D82"/>
    <w:rsid w:val="00FF71B1"/>
  </w:style>
  <w:style w:type="paragraph" w:customStyle="1" w:styleId="C65908DA0A5E47F1ACDD7C9D0CFA15AD">
    <w:name w:val="C65908DA0A5E47F1ACDD7C9D0CFA15AD"/>
    <w:rsid w:val="00FF71B1"/>
  </w:style>
  <w:style w:type="paragraph" w:customStyle="1" w:styleId="AA0C35824C3244E8B8959591647CD944">
    <w:name w:val="AA0C35824C3244E8B8959591647CD944"/>
    <w:rsid w:val="00FF71B1"/>
  </w:style>
  <w:style w:type="paragraph" w:customStyle="1" w:styleId="1D7CDC43FF9E454EAEAFD7D2B8657191">
    <w:name w:val="1D7CDC43FF9E454EAEAFD7D2B8657191"/>
    <w:rsid w:val="00FF71B1"/>
  </w:style>
  <w:style w:type="paragraph" w:customStyle="1" w:styleId="208937CB42DE4492B298A71A58E45876">
    <w:name w:val="208937CB42DE4492B298A71A58E45876"/>
    <w:rsid w:val="00FF71B1"/>
  </w:style>
  <w:style w:type="paragraph" w:customStyle="1" w:styleId="38A5C73FF12846C78358E63A896112DA">
    <w:name w:val="38A5C73FF12846C78358E63A896112DA"/>
    <w:rsid w:val="00FF71B1"/>
  </w:style>
  <w:style w:type="paragraph" w:customStyle="1" w:styleId="7887D65FB8CB4C3AAB4AFA283591FAA6">
    <w:name w:val="7887D65FB8CB4C3AAB4AFA283591FAA6"/>
    <w:rsid w:val="00FF71B1"/>
  </w:style>
  <w:style w:type="paragraph" w:customStyle="1" w:styleId="9845D898BF284353A76760BF62C5FA0B">
    <w:name w:val="9845D898BF284353A76760BF62C5FA0B"/>
    <w:rsid w:val="00FF71B1"/>
  </w:style>
  <w:style w:type="paragraph" w:customStyle="1" w:styleId="67F6B86DEC6540F8B8094EB59606F543">
    <w:name w:val="67F6B86DEC6540F8B8094EB59606F543"/>
    <w:rsid w:val="00FF71B1"/>
  </w:style>
  <w:style w:type="paragraph" w:customStyle="1" w:styleId="79EF82440D1F4534BB968FF6EA710C4B">
    <w:name w:val="79EF82440D1F4534BB968FF6EA710C4B"/>
    <w:rsid w:val="00FF71B1"/>
  </w:style>
  <w:style w:type="paragraph" w:customStyle="1" w:styleId="B902D5E29EC9449D91BA710EF45A1F88">
    <w:name w:val="B902D5E29EC9449D91BA710EF45A1F88"/>
    <w:rsid w:val="00FF71B1"/>
  </w:style>
  <w:style w:type="paragraph" w:customStyle="1" w:styleId="C3DBEF09400F4A0DB41E4A2F60685741">
    <w:name w:val="C3DBEF09400F4A0DB41E4A2F60685741"/>
    <w:rsid w:val="00FF71B1"/>
  </w:style>
  <w:style w:type="paragraph" w:customStyle="1" w:styleId="16092C9554E74406AD1F476C716E57FB">
    <w:name w:val="16092C9554E74406AD1F476C716E57FB"/>
    <w:rsid w:val="00FF71B1"/>
  </w:style>
  <w:style w:type="paragraph" w:customStyle="1" w:styleId="5A75D6F2CBD146DD8B2172EE2B7407B6">
    <w:name w:val="5A75D6F2CBD146DD8B2172EE2B7407B6"/>
    <w:rsid w:val="00FF71B1"/>
  </w:style>
  <w:style w:type="paragraph" w:customStyle="1" w:styleId="D784959E438642D8A71236AC57D876AE">
    <w:name w:val="D784959E438642D8A71236AC57D876AE"/>
    <w:rsid w:val="00FF71B1"/>
  </w:style>
  <w:style w:type="paragraph" w:customStyle="1" w:styleId="9249E3C61BE344718945EFD717B1CF91">
    <w:name w:val="9249E3C61BE344718945EFD717B1CF91"/>
    <w:rsid w:val="00FF71B1"/>
  </w:style>
  <w:style w:type="paragraph" w:customStyle="1" w:styleId="FEEEDFF9DE774265A193E98F15C5F90A">
    <w:name w:val="FEEEDFF9DE774265A193E98F15C5F90A"/>
    <w:rsid w:val="00FF71B1"/>
  </w:style>
  <w:style w:type="paragraph" w:customStyle="1" w:styleId="210DFE19971D45219C19EC2A6B8E1C27">
    <w:name w:val="210DFE19971D45219C19EC2A6B8E1C27"/>
    <w:rsid w:val="00FF71B1"/>
  </w:style>
  <w:style w:type="paragraph" w:customStyle="1" w:styleId="6F4679BFD01F4BAAA6EA7F8DC7BF0685">
    <w:name w:val="6F4679BFD01F4BAAA6EA7F8DC7BF0685"/>
    <w:rsid w:val="00FF71B1"/>
  </w:style>
  <w:style w:type="paragraph" w:customStyle="1" w:styleId="EBFBCA5FDF4B49C3BC226DE7A434CDAA">
    <w:name w:val="EBFBCA5FDF4B49C3BC226DE7A434CDAA"/>
    <w:rsid w:val="00FF71B1"/>
  </w:style>
  <w:style w:type="paragraph" w:customStyle="1" w:styleId="E4350079FD5741F3BD35C92B8E520993">
    <w:name w:val="E4350079FD5741F3BD35C92B8E520993"/>
    <w:rsid w:val="00FF71B1"/>
  </w:style>
  <w:style w:type="paragraph" w:customStyle="1" w:styleId="FC387F7CD4DC411084DAFC5F9D367129">
    <w:name w:val="FC387F7CD4DC411084DAFC5F9D367129"/>
    <w:rsid w:val="00FF71B1"/>
  </w:style>
  <w:style w:type="paragraph" w:customStyle="1" w:styleId="21A799602F4C453898DE563E8771D97C">
    <w:name w:val="21A799602F4C453898DE563E8771D97C"/>
    <w:rsid w:val="00FF71B1"/>
  </w:style>
  <w:style w:type="paragraph" w:customStyle="1" w:styleId="A1158D2FCDBE4FD496011C373C250C6F">
    <w:name w:val="A1158D2FCDBE4FD496011C373C250C6F"/>
    <w:rsid w:val="00FF71B1"/>
  </w:style>
  <w:style w:type="paragraph" w:customStyle="1" w:styleId="D5B6AC25DA0E4FFFB4A69B83E1A2F424">
    <w:name w:val="D5B6AC25DA0E4FFFB4A69B83E1A2F424"/>
    <w:rsid w:val="00FF71B1"/>
  </w:style>
  <w:style w:type="paragraph" w:customStyle="1" w:styleId="F8F1CA1E468F496FB0519A429EF5B0E5">
    <w:name w:val="F8F1CA1E468F496FB0519A429EF5B0E5"/>
    <w:rsid w:val="00FF71B1"/>
  </w:style>
  <w:style w:type="paragraph" w:customStyle="1" w:styleId="48F7970D714349A19924156F6B685CCB">
    <w:name w:val="48F7970D714349A19924156F6B685CCB"/>
    <w:rsid w:val="00FF71B1"/>
  </w:style>
  <w:style w:type="paragraph" w:customStyle="1" w:styleId="84D898A29CC145008728F63771F83708">
    <w:name w:val="84D898A29CC145008728F63771F83708"/>
    <w:rsid w:val="00FF71B1"/>
  </w:style>
  <w:style w:type="paragraph" w:customStyle="1" w:styleId="3C15B35FA0E74D3D8C7D80914ABDA19F">
    <w:name w:val="3C15B35FA0E74D3D8C7D80914ABDA19F"/>
    <w:rsid w:val="00FF71B1"/>
  </w:style>
  <w:style w:type="paragraph" w:customStyle="1" w:styleId="3085F0EABDD74BEE852DB7E2E9F9C3F0">
    <w:name w:val="3085F0EABDD74BEE852DB7E2E9F9C3F0"/>
    <w:rsid w:val="00FF71B1"/>
  </w:style>
  <w:style w:type="paragraph" w:customStyle="1" w:styleId="19CE9EBE7A6F4B61BED28B528976951D">
    <w:name w:val="19CE9EBE7A6F4B61BED28B528976951D"/>
    <w:rsid w:val="00FF71B1"/>
  </w:style>
  <w:style w:type="paragraph" w:customStyle="1" w:styleId="6E83ABA750B84D83A2BE5871676DA86F">
    <w:name w:val="6E83ABA750B84D83A2BE5871676DA86F"/>
    <w:rsid w:val="00FF71B1"/>
  </w:style>
  <w:style w:type="paragraph" w:customStyle="1" w:styleId="4AEEAF3ED18A436E81EECA4B9FC1B026">
    <w:name w:val="4AEEAF3ED18A436E81EECA4B9FC1B026"/>
    <w:rsid w:val="00FF71B1"/>
  </w:style>
  <w:style w:type="paragraph" w:customStyle="1" w:styleId="2104B466FBF9430093A2D078C3932213">
    <w:name w:val="2104B466FBF9430093A2D078C3932213"/>
    <w:rsid w:val="00FF71B1"/>
  </w:style>
  <w:style w:type="paragraph" w:customStyle="1" w:styleId="571E4F6E7979498BA05176FA3C72249E">
    <w:name w:val="571E4F6E7979498BA05176FA3C72249E"/>
    <w:rsid w:val="00FF71B1"/>
  </w:style>
  <w:style w:type="paragraph" w:customStyle="1" w:styleId="1325F194454B45148B7C413B415F2AAA">
    <w:name w:val="1325F194454B45148B7C413B415F2AAA"/>
    <w:rsid w:val="00FF71B1"/>
  </w:style>
  <w:style w:type="paragraph" w:customStyle="1" w:styleId="3E977CFAE9D544788659CEC6F36DA299">
    <w:name w:val="3E977CFAE9D544788659CEC6F36DA299"/>
    <w:rsid w:val="00FF71B1"/>
  </w:style>
  <w:style w:type="paragraph" w:customStyle="1" w:styleId="50CA59F2BA2749659E7E0CC58188D3E8">
    <w:name w:val="50CA59F2BA2749659E7E0CC58188D3E8"/>
    <w:rsid w:val="00FF71B1"/>
  </w:style>
  <w:style w:type="paragraph" w:customStyle="1" w:styleId="DEF9F58FE80848BEB47BF00D387D79A6">
    <w:name w:val="DEF9F58FE80848BEB47BF00D387D79A6"/>
    <w:rsid w:val="00FF71B1"/>
  </w:style>
  <w:style w:type="paragraph" w:customStyle="1" w:styleId="5E0F166F08A048FCA10B8AE76D56796F">
    <w:name w:val="5E0F166F08A048FCA10B8AE76D56796F"/>
    <w:rsid w:val="00FF71B1"/>
  </w:style>
  <w:style w:type="paragraph" w:customStyle="1" w:styleId="DFE02056D32F47868822F31121F07901">
    <w:name w:val="DFE02056D32F47868822F31121F07901"/>
    <w:rsid w:val="00FF71B1"/>
  </w:style>
  <w:style w:type="paragraph" w:customStyle="1" w:styleId="4DB7D108C3FE4569A1F0C90E96773B62">
    <w:name w:val="4DB7D108C3FE4569A1F0C90E96773B62"/>
    <w:rsid w:val="00FF71B1"/>
  </w:style>
  <w:style w:type="paragraph" w:customStyle="1" w:styleId="5E5DBFB072C04DC592538E93877EE0F7">
    <w:name w:val="5E5DBFB072C04DC592538E93877EE0F7"/>
    <w:rsid w:val="00FF71B1"/>
  </w:style>
  <w:style w:type="paragraph" w:customStyle="1" w:styleId="DC0131BBD81F473BB58F113DC22549F6">
    <w:name w:val="DC0131BBD81F473BB58F113DC22549F6"/>
    <w:rsid w:val="00FF71B1"/>
  </w:style>
  <w:style w:type="paragraph" w:customStyle="1" w:styleId="228BF84CC8644DB7AFA21A7042EFB5A6">
    <w:name w:val="228BF84CC8644DB7AFA21A7042EFB5A6"/>
    <w:rsid w:val="002E6E0A"/>
    <w:rPr>
      <w:lang w:val="en-US" w:eastAsia="en-US"/>
    </w:rPr>
  </w:style>
  <w:style w:type="paragraph" w:customStyle="1" w:styleId="6AD7A122234E43DD85093D60778B0B1D">
    <w:name w:val="6AD7A122234E43DD85093D60778B0B1D"/>
    <w:rsid w:val="002E6E0A"/>
    <w:rPr>
      <w:lang w:val="en-US" w:eastAsia="en-US"/>
    </w:rPr>
  </w:style>
  <w:style w:type="paragraph" w:customStyle="1" w:styleId="1FA618ECF39544C5AFBC19572D34B3FF">
    <w:name w:val="1FA618ECF39544C5AFBC19572D34B3FF"/>
    <w:rsid w:val="002E6E0A"/>
    <w:rPr>
      <w:lang w:val="en-US" w:eastAsia="en-US"/>
    </w:rPr>
  </w:style>
  <w:style w:type="paragraph" w:customStyle="1" w:styleId="2F24ED460D6A49D4B7E5478A1CE1A56A">
    <w:name w:val="2F24ED460D6A49D4B7E5478A1CE1A56A"/>
    <w:rsid w:val="002E6E0A"/>
    <w:rPr>
      <w:lang w:val="en-US" w:eastAsia="en-US"/>
    </w:rPr>
  </w:style>
  <w:style w:type="paragraph" w:customStyle="1" w:styleId="D9139ACE85C04DE79ABABB9FCCBAD67C">
    <w:name w:val="D9139ACE85C04DE79ABABB9FCCBAD67C"/>
    <w:rsid w:val="002E6E0A"/>
    <w:rPr>
      <w:lang w:val="en-US" w:eastAsia="en-US"/>
    </w:rPr>
  </w:style>
  <w:style w:type="paragraph" w:customStyle="1" w:styleId="1D87D48D25FF4E9491E3C8BEDC871DE6">
    <w:name w:val="1D87D48D25FF4E9491E3C8BEDC871DE6"/>
    <w:rsid w:val="002E6E0A"/>
    <w:rPr>
      <w:lang w:val="en-US" w:eastAsia="en-US"/>
    </w:rPr>
  </w:style>
  <w:style w:type="paragraph" w:customStyle="1" w:styleId="4A0178DC47E04C45881A3B6DCBADCDCD">
    <w:name w:val="4A0178DC47E04C45881A3B6DCBADCDCD"/>
    <w:rsid w:val="002E6E0A"/>
    <w:rPr>
      <w:lang w:val="en-US" w:eastAsia="en-US"/>
    </w:rPr>
  </w:style>
  <w:style w:type="paragraph" w:customStyle="1" w:styleId="36A02E9A41EB488CAB9ECF8AB989C884">
    <w:name w:val="36A02E9A41EB488CAB9ECF8AB989C884"/>
    <w:rsid w:val="002E6E0A"/>
    <w:rPr>
      <w:lang w:val="en-US" w:eastAsia="en-US"/>
    </w:rPr>
  </w:style>
  <w:style w:type="paragraph" w:customStyle="1" w:styleId="763023812407489F943EFF457121769F">
    <w:name w:val="763023812407489F943EFF457121769F"/>
    <w:rsid w:val="002E6E0A"/>
    <w:rPr>
      <w:lang w:val="en-US" w:eastAsia="en-US"/>
    </w:rPr>
  </w:style>
  <w:style w:type="paragraph" w:customStyle="1" w:styleId="6F8225ADCEF0453F8D9384C5426ADB84">
    <w:name w:val="6F8225ADCEF0453F8D9384C5426ADB84"/>
    <w:rsid w:val="002E6E0A"/>
    <w:rPr>
      <w:lang w:val="en-US" w:eastAsia="en-US"/>
    </w:rPr>
  </w:style>
  <w:style w:type="paragraph" w:customStyle="1" w:styleId="9880A0CBE0B94ED7B3095109284C7070">
    <w:name w:val="9880A0CBE0B94ED7B3095109284C7070"/>
    <w:rsid w:val="002E6E0A"/>
    <w:rPr>
      <w:lang w:val="en-US" w:eastAsia="en-US"/>
    </w:rPr>
  </w:style>
  <w:style w:type="paragraph" w:customStyle="1" w:styleId="9A8CA8568C894C62822EFB5D39615EA4">
    <w:name w:val="9A8CA8568C894C62822EFB5D39615EA4"/>
    <w:rsid w:val="002E6E0A"/>
    <w:rPr>
      <w:lang w:val="en-US" w:eastAsia="en-US"/>
    </w:rPr>
  </w:style>
  <w:style w:type="paragraph" w:customStyle="1" w:styleId="F1E56BE9F774473AA41837B22F7099E6">
    <w:name w:val="F1E56BE9F774473AA41837B22F7099E6"/>
    <w:rsid w:val="002E6E0A"/>
    <w:rPr>
      <w:lang w:val="en-US" w:eastAsia="en-US"/>
    </w:rPr>
  </w:style>
  <w:style w:type="paragraph" w:customStyle="1" w:styleId="9B886F4F8D12458993786656535078C7">
    <w:name w:val="9B886F4F8D12458993786656535078C7"/>
    <w:rsid w:val="002E6E0A"/>
    <w:rPr>
      <w:lang w:val="en-US" w:eastAsia="en-US"/>
    </w:rPr>
  </w:style>
  <w:style w:type="paragraph" w:customStyle="1" w:styleId="1A0DFF83BFA2456790F63AB383B32EA6">
    <w:name w:val="1A0DFF83BFA2456790F63AB383B32EA6"/>
    <w:rsid w:val="002E6E0A"/>
    <w:rPr>
      <w:lang w:val="en-US" w:eastAsia="en-US"/>
    </w:rPr>
  </w:style>
  <w:style w:type="paragraph" w:customStyle="1" w:styleId="01E52B4C088F47C083681A6B421EE831">
    <w:name w:val="01E52B4C088F47C083681A6B421EE831"/>
    <w:rsid w:val="002E6E0A"/>
    <w:rPr>
      <w:lang w:val="en-US" w:eastAsia="en-US"/>
    </w:rPr>
  </w:style>
  <w:style w:type="paragraph" w:customStyle="1" w:styleId="6111BC987CDF4712A21B861BD59B1DC8">
    <w:name w:val="6111BC987CDF4712A21B861BD59B1DC8"/>
    <w:rsid w:val="00E622EA"/>
    <w:rPr>
      <w:lang w:val="en-US" w:eastAsia="en-US"/>
    </w:rPr>
  </w:style>
  <w:style w:type="paragraph" w:customStyle="1" w:styleId="0979FF7F6EC246D3B83C394481F9C4DD">
    <w:name w:val="0979FF7F6EC246D3B83C394481F9C4DD"/>
    <w:rsid w:val="00E622EA"/>
    <w:rPr>
      <w:lang w:val="en-US" w:eastAsia="en-US"/>
    </w:rPr>
  </w:style>
  <w:style w:type="paragraph" w:customStyle="1" w:styleId="80419CBD30354EF39E7612EC18F2F3BF">
    <w:name w:val="80419CBD30354EF39E7612EC18F2F3BF"/>
    <w:rsid w:val="00EA1EE2"/>
    <w:rPr>
      <w:lang w:val="en-US" w:eastAsia="en-US"/>
    </w:rPr>
  </w:style>
  <w:style w:type="paragraph" w:customStyle="1" w:styleId="904E09D7CF734BE488FE9E1BE726007D">
    <w:name w:val="904E09D7CF734BE488FE9E1BE726007D"/>
    <w:rsid w:val="00EA1EE2"/>
    <w:rPr>
      <w:lang w:val="en-US" w:eastAsia="en-US"/>
    </w:rPr>
  </w:style>
  <w:style w:type="paragraph" w:customStyle="1" w:styleId="7ED1197F346A4C12B9D24C4A849CC89D">
    <w:name w:val="7ED1197F346A4C12B9D24C4A849CC89D"/>
    <w:rsid w:val="00EA1EE2"/>
    <w:rPr>
      <w:lang w:val="en-US" w:eastAsia="en-US"/>
    </w:rPr>
  </w:style>
  <w:style w:type="paragraph" w:customStyle="1" w:styleId="091EB08FCF2244E1AE30411D9E99B971">
    <w:name w:val="091EB08FCF2244E1AE30411D9E99B971"/>
    <w:rsid w:val="00EA1EE2"/>
    <w:rPr>
      <w:lang w:val="en-US" w:eastAsia="en-US"/>
    </w:rPr>
  </w:style>
  <w:style w:type="paragraph" w:customStyle="1" w:styleId="6E14BC1034404CE1A7DC01FC78AD47B3">
    <w:name w:val="6E14BC1034404CE1A7DC01FC78AD47B3"/>
    <w:rsid w:val="00EA1EE2"/>
    <w:rPr>
      <w:lang w:val="en-US" w:eastAsia="en-US"/>
    </w:rPr>
  </w:style>
  <w:style w:type="paragraph" w:customStyle="1" w:styleId="022BD6980AE34ACAB9E3521122FE0A2D">
    <w:name w:val="022BD6980AE34ACAB9E3521122FE0A2D"/>
    <w:rsid w:val="00EA1EE2"/>
    <w:rPr>
      <w:lang w:val="en-US" w:eastAsia="en-US"/>
    </w:rPr>
  </w:style>
  <w:style w:type="paragraph" w:customStyle="1" w:styleId="7A0DBDB8946A4316BE5AD85DD529D21B">
    <w:name w:val="7A0DBDB8946A4316BE5AD85DD529D21B"/>
    <w:rsid w:val="00EA1EE2"/>
    <w:rPr>
      <w:lang w:val="en-US" w:eastAsia="en-US"/>
    </w:rPr>
  </w:style>
  <w:style w:type="paragraph" w:customStyle="1" w:styleId="054F5FB2D40D4D5294CDC7DF4C6B331A">
    <w:name w:val="054F5FB2D40D4D5294CDC7DF4C6B331A"/>
    <w:rsid w:val="00EA1EE2"/>
    <w:rPr>
      <w:lang w:val="en-US" w:eastAsia="en-US"/>
    </w:rPr>
  </w:style>
  <w:style w:type="paragraph" w:customStyle="1" w:styleId="C3F3885EE10A4283896313992CBD80A8">
    <w:name w:val="C3F3885EE10A4283896313992CBD80A8"/>
    <w:rsid w:val="00371300"/>
    <w:rPr>
      <w:lang w:val="en-US" w:eastAsia="en-US"/>
    </w:rPr>
  </w:style>
  <w:style w:type="paragraph" w:customStyle="1" w:styleId="209F4272732448C48324C75A2E03E568">
    <w:name w:val="209F4272732448C48324C75A2E03E568"/>
    <w:rsid w:val="00895858"/>
    <w:rPr>
      <w:lang w:val="en-US" w:eastAsia="en-US"/>
    </w:rPr>
  </w:style>
  <w:style w:type="paragraph" w:customStyle="1" w:styleId="6D14EF6E776D49ADA35E5E26432AB58E">
    <w:name w:val="6D14EF6E776D49ADA35E5E26432AB58E"/>
    <w:rsid w:val="00895858"/>
    <w:rPr>
      <w:lang w:val="en-US" w:eastAsia="en-US"/>
    </w:rPr>
  </w:style>
  <w:style w:type="paragraph" w:customStyle="1" w:styleId="066B53B39BF344DB855445AB40FE02E2">
    <w:name w:val="066B53B39BF344DB855445AB40FE02E2"/>
    <w:rsid w:val="00895858"/>
    <w:rPr>
      <w:lang w:val="en-US" w:eastAsia="en-US"/>
    </w:rPr>
  </w:style>
  <w:style w:type="paragraph" w:customStyle="1" w:styleId="4C061326EA2F4C2F8334AD2C50580CD9">
    <w:name w:val="4C061326EA2F4C2F8334AD2C50580CD9"/>
    <w:rsid w:val="00895858"/>
    <w:rPr>
      <w:lang w:val="en-US" w:eastAsia="en-US"/>
    </w:rPr>
  </w:style>
  <w:style w:type="paragraph" w:customStyle="1" w:styleId="DE1B8FFC04DD47D3930692F5805E688E">
    <w:name w:val="DE1B8FFC04DD47D3930692F5805E688E"/>
    <w:rsid w:val="00895858"/>
    <w:rPr>
      <w:lang w:val="en-US" w:eastAsia="en-US"/>
    </w:rPr>
  </w:style>
  <w:style w:type="paragraph" w:customStyle="1" w:styleId="C9F3C6071CBB4098ADF81F76CA8745E9">
    <w:name w:val="C9F3C6071CBB4098ADF81F76CA8745E9"/>
    <w:rsid w:val="00895858"/>
    <w:rPr>
      <w:lang w:val="en-US" w:eastAsia="en-US"/>
    </w:rPr>
  </w:style>
  <w:style w:type="paragraph" w:customStyle="1" w:styleId="5F6C108F60E9491CAFCB818DEE9EE38D">
    <w:name w:val="5F6C108F60E9491CAFCB818DEE9EE38D"/>
    <w:rsid w:val="00895858"/>
    <w:rPr>
      <w:lang w:val="en-US" w:eastAsia="en-US"/>
    </w:rPr>
  </w:style>
  <w:style w:type="paragraph" w:customStyle="1" w:styleId="43DF036CD8084F12BD0C3C94CC3C97BE">
    <w:name w:val="43DF036CD8084F12BD0C3C94CC3C97BE"/>
    <w:rsid w:val="00895858"/>
    <w:rPr>
      <w:lang w:val="en-US" w:eastAsia="en-US"/>
    </w:rPr>
  </w:style>
  <w:style w:type="paragraph" w:customStyle="1" w:styleId="4C2D9A04CF244E33BB312D162D02AA3F">
    <w:name w:val="4C2D9A04CF244E33BB312D162D02AA3F"/>
    <w:rsid w:val="00895858"/>
    <w:rPr>
      <w:lang w:val="en-US" w:eastAsia="en-US"/>
    </w:rPr>
  </w:style>
  <w:style w:type="paragraph" w:customStyle="1" w:styleId="C9965F990C114F0ABB3E22CB6ED81888">
    <w:name w:val="C9965F990C114F0ABB3E22CB6ED81888"/>
    <w:rsid w:val="00895858"/>
    <w:rPr>
      <w:lang w:val="en-US" w:eastAsia="en-US"/>
    </w:rPr>
  </w:style>
  <w:style w:type="paragraph" w:customStyle="1" w:styleId="9C5A8018393C45F0AE1923E2F078A27F">
    <w:name w:val="9C5A8018393C45F0AE1923E2F078A27F"/>
    <w:rsid w:val="00895858"/>
    <w:rPr>
      <w:lang w:val="en-US" w:eastAsia="en-US"/>
    </w:rPr>
  </w:style>
  <w:style w:type="paragraph" w:customStyle="1" w:styleId="423CEAE369604BE9834062DEDA1CA996">
    <w:name w:val="423CEAE369604BE9834062DEDA1CA996"/>
    <w:rsid w:val="00895858"/>
    <w:rPr>
      <w:lang w:val="en-US" w:eastAsia="en-US"/>
    </w:rPr>
  </w:style>
  <w:style w:type="paragraph" w:customStyle="1" w:styleId="8990417C397E4FEBBBBFA1EC99EE0632">
    <w:name w:val="8990417C397E4FEBBBBFA1EC99EE0632"/>
    <w:rsid w:val="00895858"/>
    <w:rPr>
      <w:lang w:val="en-US" w:eastAsia="en-US"/>
    </w:rPr>
  </w:style>
  <w:style w:type="paragraph" w:customStyle="1" w:styleId="17EFC4D2B3B6458D9A342C121B0561F8">
    <w:name w:val="17EFC4D2B3B6458D9A342C121B0561F8"/>
    <w:rsid w:val="006C243A"/>
  </w:style>
  <w:style w:type="paragraph" w:customStyle="1" w:styleId="9DACB2BEB821408DA200B6B9AFC028E4">
    <w:name w:val="9DACB2BEB821408DA200B6B9AFC028E4"/>
    <w:rsid w:val="006C243A"/>
  </w:style>
  <w:style w:type="paragraph" w:customStyle="1" w:styleId="AB4CCEA9BC0C4F6095E19E4612276786">
    <w:name w:val="AB4CCEA9BC0C4F6095E19E4612276786"/>
    <w:rsid w:val="00FC7224"/>
  </w:style>
  <w:style w:type="paragraph" w:customStyle="1" w:styleId="2252D2D2CB0249D9BCD7253D9B33091C">
    <w:name w:val="2252D2D2CB0249D9BCD7253D9B33091C"/>
    <w:rsid w:val="00FC7224"/>
  </w:style>
  <w:style w:type="paragraph" w:customStyle="1" w:styleId="CD249575320346CDA346C9522E143092">
    <w:name w:val="CD249575320346CDA346C9522E143092"/>
    <w:rsid w:val="00FC7224"/>
  </w:style>
  <w:style w:type="paragraph" w:customStyle="1" w:styleId="9DE1541D88C84F3B84A07706F574105D">
    <w:name w:val="9DE1541D88C84F3B84A07706F574105D"/>
    <w:rsid w:val="00FC7224"/>
  </w:style>
  <w:style w:type="paragraph" w:customStyle="1" w:styleId="9E24DD744CD64C1F9A80DE3E79AFD1C0">
    <w:name w:val="9E24DD744CD64C1F9A80DE3E79AFD1C0"/>
    <w:rsid w:val="00FC7224"/>
  </w:style>
  <w:style w:type="paragraph" w:customStyle="1" w:styleId="DFEC27F95DE041468FE3A7186381AB87">
    <w:name w:val="DFEC27F95DE041468FE3A7186381AB87"/>
    <w:rsid w:val="00FC7224"/>
  </w:style>
  <w:style w:type="paragraph" w:customStyle="1" w:styleId="686035B993C347DCA57C4C3B99C33C50">
    <w:name w:val="686035B993C347DCA57C4C3B99C33C50"/>
    <w:rsid w:val="00FC7224"/>
  </w:style>
  <w:style w:type="paragraph" w:customStyle="1" w:styleId="790AEC927A804F08AD6FA75E24B32382">
    <w:name w:val="790AEC927A804F08AD6FA75E24B32382"/>
    <w:rsid w:val="00FC7224"/>
  </w:style>
  <w:style w:type="paragraph" w:customStyle="1" w:styleId="0950B561E7D84F0697D4E834E5E687E9">
    <w:name w:val="0950B561E7D84F0697D4E834E5E687E9"/>
    <w:rsid w:val="00FC7224"/>
  </w:style>
  <w:style w:type="paragraph" w:customStyle="1" w:styleId="7380FE10B0F9476FAE4DA858006CFFFB">
    <w:name w:val="7380FE10B0F9476FAE4DA858006CFFFB"/>
    <w:rsid w:val="00FC7224"/>
  </w:style>
  <w:style w:type="paragraph" w:customStyle="1" w:styleId="086A018F4D2040B4B52624AB9127C6FA">
    <w:name w:val="086A018F4D2040B4B52624AB9127C6FA"/>
    <w:rsid w:val="00FC7224"/>
  </w:style>
  <w:style w:type="paragraph" w:customStyle="1" w:styleId="0A8143CD2C1743C9A9614A000B0EFBCE">
    <w:name w:val="0A8143CD2C1743C9A9614A000B0EFBCE"/>
    <w:rsid w:val="00FC7224"/>
  </w:style>
  <w:style w:type="paragraph" w:customStyle="1" w:styleId="82B2DAE0B0E3412F8F40191C0289A2ED">
    <w:name w:val="82B2DAE0B0E3412F8F40191C0289A2ED"/>
    <w:rsid w:val="00FC7224"/>
  </w:style>
  <w:style w:type="paragraph" w:customStyle="1" w:styleId="EB9E306F2DF440739C9BF5812A8A4099">
    <w:name w:val="EB9E306F2DF440739C9BF5812A8A4099"/>
    <w:rsid w:val="00FC7224"/>
  </w:style>
  <w:style w:type="paragraph" w:customStyle="1" w:styleId="99112DEC6DA44FD4838A89A339CEED33">
    <w:name w:val="99112DEC6DA44FD4838A89A339CEED33"/>
    <w:rsid w:val="00FC7224"/>
  </w:style>
  <w:style w:type="paragraph" w:customStyle="1" w:styleId="18FB25E02F9A4F6695F09260699B9F35">
    <w:name w:val="18FB25E02F9A4F6695F09260699B9F35"/>
    <w:rsid w:val="00FC7224"/>
  </w:style>
  <w:style w:type="paragraph" w:customStyle="1" w:styleId="8E7A38A597424F57BAEAEE3811199029">
    <w:name w:val="8E7A38A597424F57BAEAEE3811199029"/>
    <w:rsid w:val="00FC7224"/>
  </w:style>
  <w:style w:type="paragraph" w:customStyle="1" w:styleId="EE3215B9BFAB4A4A8D0B5460F561F69E">
    <w:name w:val="EE3215B9BFAB4A4A8D0B5460F561F69E"/>
    <w:rsid w:val="00FC7224"/>
  </w:style>
  <w:style w:type="paragraph" w:customStyle="1" w:styleId="8B242BCC48DA4F23A57025F149EE70E4">
    <w:name w:val="8B242BCC48DA4F23A57025F149EE70E4"/>
    <w:rsid w:val="00FC7224"/>
  </w:style>
  <w:style w:type="paragraph" w:customStyle="1" w:styleId="17D603ADD0964EDEA478408E77B5D47B">
    <w:name w:val="17D603ADD0964EDEA478408E77B5D47B"/>
    <w:rsid w:val="00FC7224"/>
  </w:style>
  <w:style w:type="paragraph" w:customStyle="1" w:styleId="4C904B80B2924763976D2CF250A6BE1E">
    <w:name w:val="4C904B80B2924763976D2CF250A6BE1E"/>
    <w:rsid w:val="00FC7224"/>
  </w:style>
  <w:style w:type="paragraph" w:customStyle="1" w:styleId="9A2DC943AFB24BBC850E11996AA15B14">
    <w:name w:val="9A2DC943AFB24BBC850E11996AA15B14"/>
    <w:rsid w:val="00FC7224"/>
  </w:style>
  <w:style w:type="paragraph" w:customStyle="1" w:styleId="4B5CB94551BE441D982191AEB876F2EF">
    <w:name w:val="4B5CB94551BE441D982191AEB876F2EF"/>
    <w:rsid w:val="00FC7224"/>
  </w:style>
  <w:style w:type="paragraph" w:customStyle="1" w:styleId="B0383EAAC25740E8BD1680302A6CDCD9">
    <w:name w:val="B0383EAAC25740E8BD1680302A6CDCD9"/>
    <w:rsid w:val="00FC7224"/>
  </w:style>
  <w:style w:type="paragraph" w:customStyle="1" w:styleId="6D8F310E62824D87ACE1F2A3AAA299C6">
    <w:name w:val="6D8F310E62824D87ACE1F2A3AAA299C6"/>
    <w:rsid w:val="00FC7224"/>
  </w:style>
  <w:style w:type="paragraph" w:customStyle="1" w:styleId="822FEF7383FC44EAB2D5AE2BF97C4EFC">
    <w:name w:val="822FEF7383FC44EAB2D5AE2BF97C4EFC"/>
    <w:rsid w:val="00FC7224"/>
  </w:style>
  <w:style w:type="paragraph" w:customStyle="1" w:styleId="D06964D6718D4B42971D6329160204C3">
    <w:name w:val="D06964D6718D4B42971D6329160204C3"/>
    <w:rsid w:val="00FC7224"/>
  </w:style>
  <w:style w:type="paragraph" w:customStyle="1" w:styleId="9510AFE4AA714D0BB4FDA3FF7F9E5B3A">
    <w:name w:val="9510AFE4AA714D0BB4FDA3FF7F9E5B3A"/>
    <w:rsid w:val="00FC7224"/>
  </w:style>
  <w:style w:type="paragraph" w:customStyle="1" w:styleId="4CD518D7FCFE4AC79C6284F7FB87B028">
    <w:name w:val="4CD518D7FCFE4AC79C6284F7FB87B028"/>
    <w:rsid w:val="00FC7224"/>
  </w:style>
  <w:style w:type="paragraph" w:customStyle="1" w:styleId="E38984C5F9664E079D9E073B68B065C7">
    <w:name w:val="E38984C5F9664E079D9E073B68B065C7"/>
    <w:rsid w:val="00FC7224"/>
  </w:style>
  <w:style w:type="paragraph" w:customStyle="1" w:styleId="1D054579ACDC4176B2A21A751DEEE49B">
    <w:name w:val="1D054579ACDC4176B2A21A751DEEE49B"/>
    <w:rsid w:val="00FC7224"/>
  </w:style>
  <w:style w:type="paragraph" w:customStyle="1" w:styleId="CA6F197D28A14BF2B932BBCA7BE7C523">
    <w:name w:val="CA6F197D28A14BF2B932BBCA7BE7C523"/>
    <w:rsid w:val="00FC7224"/>
  </w:style>
  <w:style w:type="paragraph" w:customStyle="1" w:styleId="7F3D28A060864F9598ADBB4F824022A7">
    <w:name w:val="7F3D28A060864F9598ADBB4F824022A7"/>
    <w:rsid w:val="00FC7224"/>
  </w:style>
  <w:style w:type="paragraph" w:customStyle="1" w:styleId="3152A190FED549178369891B8AEC7628">
    <w:name w:val="3152A190FED549178369891B8AEC7628"/>
    <w:rsid w:val="00FC7224"/>
  </w:style>
  <w:style w:type="paragraph" w:customStyle="1" w:styleId="5224924FB2924404B96FE1D40333EBFF">
    <w:name w:val="5224924FB2924404B96FE1D40333EBFF"/>
    <w:rsid w:val="00FC7224"/>
  </w:style>
  <w:style w:type="paragraph" w:customStyle="1" w:styleId="590006AFAE544255859B0BCE71345F1C">
    <w:name w:val="590006AFAE544255859B0BCE71345F1C"/>
    <w:rsid w:val="00FC7224"/>
  </w:style>
  <w:style w:type="paragraph" w:customStyle="1" w:styleId="4FD2FA544AF2453C8B8A33E052742279">
    <w:name w:val="4FD2FA544AF2453C8B8A33E052742279"/>
    <w:rsid w:val="00FC7224"/>
  </w:style>
  <w:style w:type="paragraph" w:customStyle="1" w:styleId="BB1ED39D3F90483DA8BCF2FE9BEA59BA">
    <w:name w:val="BB1ED39D3F90483DA8BCF2FE9BEA59BA"/>
    <w:rsid w:val="00FC7224"/>
  </w:style>
  <w:style w:type="paragraph" w:customStyle="1" w:styleId="5B0850598CEA490B88025AF10E8325CC">
    <w:name w:val="5B0850598CEA490B88025AF10E8325CC"/>
    <w:rsid w:val="00FC7224"/>
  </w:style>
  <w:style w:type="paragraph" w:customStyle="1" w:styleId="A016A5B70AB54937AD0A9725D0273F9E">
    <w:name w:val="A016A5B70AB54937AD0A9725D0273F9E"/>
    <w:rsid w:val="00FC7224"/>
  </w:style>
  <w:style w:type="paragraph" w:customStyle="1" w:styleId="0EEA400DA66840E5B771932E92DE4698">
    <w:name w:val="0EEA400DA66840E5B771932E92DE4698"/>
    <w:rsid w:val="00FC7224"/>
  </w:style>
  <w:style w:type="paragraph" w:customStyle="1" w:styleId="88820278CE7942D88ECE54C777D73007">
    <w:name w:val="88820278CE7942D88ECE54C777D73007"/>
    <w:rsid w:val="00FC722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2800A-1A69-47F4-A6E4-3CE6BF313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TM_Travel_agencies_template_170314</Template>
  <TotalTime>21</TotalTime>
  <Pages>142</Pages>
  <Words>23446</Words>
  <Characters>133644</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156777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4</cp:revision>
  <cp:lastPrinted>2015-04-27T03:34:00Z</cp:lastPrinted>
  <dcterms:created xsi:type="dcterms:W3CDTF">2015-04-27T03:14:00Z</dcterms:created>
  <dcterms:modified xsi:type="dcterms:W3CDTF">2015-04-27T03:35:00Z</dcterms:modified>
</cp:coreProperties>
</file>