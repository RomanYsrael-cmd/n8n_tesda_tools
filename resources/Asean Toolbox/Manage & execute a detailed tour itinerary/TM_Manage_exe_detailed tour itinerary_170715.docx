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7216B2" w:rsidRDefault="002E04E4" w:rsidP="00F61BA5">
      <w:pPr>
        <w:ind w:left="-567"/>
      </w:pPr>
      <w:bookmarkStart w:id="0" w:name="_GoBack"/>
      <w:bookmarkEnd w:id="0"/>
      <w:r w:rsidRPr="007216B2">
        <w:rPr>
          <w:noProof/>
          <w:lang w:val="en-US" w:eastAsia="en-US"/>
        </w:rPr>
        <mc:AlternateContent>
          <mc:Choice Requires="wpg">
            <w:drawing>
              <wp:anchor distT="0" distB="0" distL="114300" distR="114300" simplePos="0" relativeHeight="251693056" behindDoc="0" locked="0" layoutInCell="1" allowOverlap="1" wp14:anchorId="4CFB790A" wp14:editId="665F58CF">
                <wp:simplePos x="0" y="0"/>
                <wp:positionH relativeFrom="column">
                  <wp:posOffset>-914400</wp:posOffset>
                </wp:positionH>
                <wp:positionV relativeFrom="paragraph">
                  <wp:posOffset>2146935</wp:posOffset>
                </wp:positionV>
                <wp:extent cx="7546975" cy="605917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7546975" cy="6059170"/>
                          <a:chOff x="0" y="0"/>
                          <a:chExt cx="7547079" cy="6059483"/>
                        </a:xfrm>
                      </wpg:grpSpPr>
                      <wpg:grpSp>
                        <wpg:cNvPr id="4" name="Group 4"/>
                        <wpg:cNvGrpSpPr/>
                        <wpg:grpSpPr>
                          <a:xfrm>
                            <a:off x="0" y="0"/>
                            <a:ext cx="5198309" cy="6058848"/>
                            <a:chOff x="0" y="0"/>
                            <a:chExt cx="5198309" cy="6058848"/>
                          </a:xfrm>
                        </wpg:grpSpPr>
                        <wpg:grpSp>
                          <wpg:cNvPr id="13" name="Group 13"/>
                          <wpg:cNvGrpSpPr/>
                          <wpg:grpSpPr>
                            <a:xfrm>
                              <a:off x="2169994" y="13648"/>
                              <a:ext cx="3028315" cy="6045200"/>
                              <a:chOff x="-13650" y="0"/>
                              <a:chExt cx="3029805" cy="6045958"/>
                            </a:xfrm>
                          </wpg:grpSpPr>
                          <pic:pic xmlns:pic="http://schemas.openxmlformats.org/drawingml/2006/picture">
                            <pic:nvPicPr>
                              <pic:cNvPr id="43" name="Picture 43"/>
                              <pic:cNvPicPr>
                                <a:picLocks noChangeAspect="1"/>
                              </pic:cNvPicPr>
                            </pic:nvPicPr>
                            <pic:blipFill rotWithShape="1">
                              <a:blip r:embed="rId8"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5" name="Picture 45"/>
                              <pic:cNvPicPr>
                                <a:picLocks noChangeAspect="1"/>
                              </pic:cNvPicPr>
                            </pic:nvPicPr>
                            <pic:blipFill rotWithShape="1">
                              <a:blip r:embed="rId9"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22" name="Group 22"/>
                          <wpg:cNvGrpSpPr/>
                          <wpg:grpSpPr>
                            <a:xfrm>
                              <a:off x="0" y="0"/>
                              <a:ext cx="2565187" cy="6045522"/>
                              <a:chOff x="0" y="0"/>
                              <a:chExt cx="2565779" cy="6045958"/>
                            </a:xfrm>
                          </wpg:grpSpPr>
                          <pic:pic xmlns:pic="http://schemas.openxmlformats.org/drawingml/2006/picture">
                            <pic:nvPicPr>
                              <pic:cNvPr id="41" name="Picture 41"/>
                              <pic:cNvPicPr>
                                <a:picLocks noChangeAspect="1"/>
                              </pic:cNvPicPr>
                            </pic:nvPicPr>
                            <pic:blipFill rotWithShape="1">
                              <a:blip r:embed="rId10"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4" name="Picture 44"/>
                              <pic:cNvPicPr>
                                <a:picLocks noChangeAspect="1"/>
                              </pic:cNvPicPr>
                            </pic:nvPicPr>
                            <pic:blipFill rotWithShape="1">
                              <a:blip r:embed="rId11"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2" name="Group 2"/>
                        <wpg:cNvGrpSpPr/>
                        <wpg:grpSpPr>
                          <a:xfrm>
                            <a:off x="5186149" y="13648"/>
                            <a:ext cx="2360930" cy="6045835"/>
                            <a:chOff x="0" y="0"/>
                            <a:chExt cx="2361063" cy="6045958"/>
                          </a:xfrm>
                        </wpg:grpSpPr>
                        <pic:pic xmlns:pic="http://schemas.openxmlformats.org/drawingml/2006/picture">
                          <pic:nvPicPr>
                            <pic:cNvPr id="47" name="Picture 47"/>
                            <pic:cNvPicPr>
                              <a:picLocks noChangeAspect="1"/>
                            </pic:cNvPicPr>
                          </pic:nvPicPr>
                          <pic:blipFill rotWithShape="1">
                            <a:blip r:embed="rId12"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6" name="Picture 46"/>
                            <pic:cNvPicPr>
                              <a:picLocks noChangeAspect="1"/>
                            </pic:cNvPicPr>
                          </pic:nvPicPr>
                          <pic:blipFill rotWithShape="1">
                            <a:blip r:embed="rId13"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w14:anchorId="6DB5B427" id="Group 12" o:spid="_x0000_s1026" style="position:absolute;margin-left:-1in;margin-top:169.05pt;width:594.25pt;height:477.1pt;z-index:2516930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6h8XCAAAA2wAAAA8AAABkcnMvZG93bnJldi54bWxEj1FrwjAUhd8F/0O4gm+aOmVu1SgiCD65&#10;6fYDLs1NU2xuSpPV9t+bwWCPh3POdzjbfe9q0VEbKs8KFvMMBHHhdcWlgu+v0+wNRIjIGmvPpGCg&#10;APvdeLTFXPsHX6m7xVIkCIccFdgYm1zKUFhyGOa+IU6e8a3DmGRbSt3iI8FdLV+y7FU6rDgtWGzo&#10;aKm4336cgneDZ1MMZh0+h0tnPuSqHqxXajrpDxsQkfr4H/5rn7WC1RJ+v6QfIH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eofFwgAAANsAAAAPAAAAAAAAAAAAAAAAAJ8C&#10;AABkcnMvZG93bnJldi54bWxQSwUGAAAAAAQABAD3AAAAjgMAAAAA&#10;">
                      <v:imagedata r:id="rId14"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bK2DDAAAA2wAAAA8AAABkcnMvZG93bnJldi54bWxEj19rwkAQxN8LfodjBd/qxaISUk8pglAK&#10;fTD+wcclt01Cc3vhbqvx2/cKBR+HmfkNs9oMrlNXCrH1bGA2zUARV962XBs4HnbPOagoyBY7z2Tg&#10;ThE269HTCgvrb7ynaym1ShCOBRpoRPpC61g15DBOfU+cvC8fHEqSodY24C3BXadfsmypHbacFhrs&#10;adtQ9V3+OAP5Mj/vPhcf972E8mTlEikOuTGT8fD2CkpokEf4v/1uDcwX8Pcl/QC9/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BsrYMMAAADbAAAADwAAAAAAAAAAAAAAAACf&#10;AgAAZHJzL2Rvd25yZXYueG1sUEsFBgAAAAAEAAQA9wAAAI8DAAAAAA==&#10;">
                      <v:imagedata r:id="rId15"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sbgPDAAAA2wAAAA8AAABkcnMvZG93bnJldi54bWxEj0FrwkAUhO+F/oflFbzVjSJSUleR0oAX&#10;RWNLr8/sMwlm34bdNUZ/vSsUPA4z8w0zW/SmER05X1tWMBomIIgLq2suFfzss/cPED4ga2wsk4Ir&#10;eVjMX19mmGp74R11eShFhLBPUUEVQptK6YuKDPqhbYmjd7TOYIjSlVI7vES4aeQ4SabSYM1xocKW&#10;vioqTvnZKMi69SbLpb39bc2vO5y7ct9+b5UavPXLTxCB+vAM/7dXWsFkBI8v8QfI+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6xuA8MAAADbAAAADwAAAAAAAAAAAAAAAACf&#10;AgAAZHJzL2Rvd25yZXYueG1sUEsFBgAAAAAEAAQA9wAAAI8DAAAAAA==&#10;">
                      <v:imagedata r:id="rId16"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gyDnCAAAA2wAAAA8AAABkcnMvZG93bnJldi54bWxEj0GLwjAUhO+C/yE8wZumiop0jSKCKD2I&#10;q+6eH83bttq8lCba+u+NsOBxmJlvmMWqNaV4UO0KywpGwwgEcWp1wZmCy3k7mINwHlljaZkUPMnB&#10;atntLDDWtuFvepx8JgKEXYwKcu+rWEqX5mTQDW1FHLw/Wxv0QdaZ1DU2AW5KOY6imTRYcFjIsaJN&#10;TuntdDcKfs5plkTTw7aYzo5+/NvwNUl2SvV77foLhKfWf8L/7b1WMJnA+0v4AXL5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oMg5wgAAANsAAAAPAAAAAAAAAAAAAAAAAJ8C&#10;AABkcnMvZG93bnJldi54bWxQSwUGAAAAAAQABAD3AAAAjgMAAAAA&#10;">
                      <v:imagedata r:id="rId17"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3zMzCAAAA2wAAAA8AAABkcnMvZG93bnJldi54bWxEj09rwkAUxO9Cv8PyBC9SN/VfS+oqpSCo&#10;t0R7f2Rfs8Hs25Bdk/jtXaHQ4zAzv2E2u8HWoqPWV44VvM0SEMSF0xWXCi7n/esHCB+QNdaOScGd&#10;POy2L6MNptr1nFGXh1JECPsUFZgQmlRKXxiy6GeuIY7er2sthijbUuoW+wi3tZwnyVparDguGGzo&#10;21BxzW9WwTlDvTrOjVyc+mbIf7rbWmdTpSbj4esTRKAh/If/2getYPkOzy/xB8jt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d8zMwgAAANsAAAAPAAAAAAAAAAAAAAAAAJ8C&#10;AABkcnMvZG93bnJldi54bWxQSwUGAAAAAAQABAD3AAAAjgMAAAAA&#10;">
                    <v:imagedata r:id="rId18"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XlfHEAAAA2wAAAA8AAABkcnMvZG93bnJldi54bWxEj0+LwjAUxO/CfofwFryIpisi0jXKsuAf&#10;BA/qsnh8NM+mtHkpTdTqpzeC4HGYmd8w03lrK3GhxheOFXwNEhDEmdMF5wr+Dov+BIQPyBorx6Tg&#10;Rh7ms4/OFFPtrryjyz7kIkLYp6jAhFCnUvrMkEU/cDVx9E6usRiibHKpG7xGuK3kMEnG0mLBccFg&#10;Tb+GsnJ/tgruJ33M/hfn8lCuNr3R0rWrfGuU6n62P98gArXhHX6111rBaAzPL/EH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qXlfHEAAAA2wAAAA8AAAAAAAAAAAAAAAAA&#10;nwIAAGRycy9kb3ducmV2LnhtbFBLBQYAAAAABAAEAPcAAACQAwAAAAA=&#10;">
                    <v:imagedata r:id="rId19" o:title="" croptop="6294f" cropbottom="3137f"/>
                    <v:path arrowok="t"/>
                  </v:shape>
                </v:group>
                <w10:wrap type="topAndBottom"/>
              </v:group>
            </w:pict>
          </mc:Fallback>
        </mc:AlternateContent>
      </w:r>
      <w:r w:rsidR="008630B7" w:rsidRPr="007216B2">
        <w:rPr>
          <w:noProof/>
          <w:lang w:val="en-US" w:eastAsia="en-US"/>
        </w:rPr>
        <mc:AlternateContent>
          <mc:Choice Requires="wps">
            <w:drawing>
              <wp:anchor distT="0" distB="0" distL="114300" distR="114300" simplePos="0" relativeHeight="251679744" behindDoc="0" locked="0" layoutInCell="1" allowOverlap="1" wp14:anchorId="7CBA3145" wp14:editId="0E012A57">
                <wp:simplePos x="0" y="0"/>
                <wp:positionH relativeFrom="column">
                  <wp:posOffset>-978213</wp:posOffset>
                </wp:positionH>
                <wp:positionV relativeFrom="paragraph">
                  <wp:posOffset>7875270</wp:posOffset>
                </wp:positionV>
                <wp:extent cx="7724775" cy="196659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D3C5A"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DO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2r5/OyLm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" fillcolor="#5a5a5a [2109]" stroked="f"/>
            </w:pict>
          </mc:Fallback>
        </mc:AlternateContent>
      </w:r>
      <w:r w:rsidR="00AC68C1" w:rsidRPr="007216B2">
        <w:rPr>
          <w:noProof/>
          <w:lang w:val="en-US" w:eastAsia="en-US"/>
        </w:rPr>
        <mc:AlternateContent>
          <mc:Choice Requires="wpg">
            <w:drawing>
              <wp:anchor distT="0" distB="0" distL="114300" distR="114300" simplePos="0" relativeHeight="251682816" behindDoc="0" locked="0" layoutInCell="1" allowOverlap="1" wp14:anchorId="5DC21243" wp14:editId="79437931">
                <wp:simplePos x="0" y="0"/>
                <wp:positionH relativeFrom="column">
                  <wp:posOffset>908304</wp:posOffset>
                </wp:positionH>
                <wp:positionV relativeFrom="paragraph">
                  <wp:posOffset>8595360</wp:posOffset>
                </wp:positionV>
                <wp:extent cx="4090416" cy="713232"/>
                <wp:effectExtent l="0" t="0" r="0" b="0"/>
                <wp:wrapSquare wrapText="bothSides"/>
                <wp:docPr id="23" name="Group 2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20"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21"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651C4A0C"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VX1WRAMAAOM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H9dc2vjAAAADQEAAA8AAAAAAAAAAAAAAAAAEQ8BAGRycy9k&#10;b3ducmV2LnhtbFBLBQYAAAAACAAIAAACAAAh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3"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4"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5" o:title=""/>
                  <v:path arrowok="t"/>
                </v:shape>
                <w10:wrap type="square"/>
              </v:group>
            </w:pict>
          </mc:Fallback>
        </mc:AlternateContent>
      </w:r>
      <w:r w:rsidR="00F5113C" w:rsidRPr="007216B2">
        <w:rPr>
          <w:noProof/>
          <w:lang w:val="en-US" w:eastAsia="en-US"/>
        </w:rPr>
        <mc:AlternateContent>
          <mc:Choice Requires="wpg">
            <w:drawing>
              <wp:anchor distT="0" distB="0" distL="114300" distR="114300" simplePos="0" relativeHeight="251678720" behindDoc="0" locked="0" layoutInCell="1" allowOverlap="1" wp14:anchorId="2C8D3960" wp14:editId="40DED2FE">
                <wp:simplePos x="0" y="0"/>
                <wp:positionH relativeFrom="column">
                  <wp:posOffset>-467833</wp:posOffset>
                </wp:positionH>
                <wp:positionV relativeFrom="paragraph">
                  <wp:posOffset>-53163</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26CD" w:rsidRPr="009343EE" w:rsidRDefault="00B44993" w:rsidP="009343EE">
                              <w:pPr>
                                <w:pStyle w:val="UnitNameCoverPage"/>
                              </w:pPr>
                              <w:r>
                                <w:fldChar w:fldCharType="begin"/>
                              </w:r>
                              <w:r>
                                <w:instrText xml:space="preserve"> REF  UnitName  \* MERGEFORMAT </w:instrText>
                              </w:r>
                              <w:r>
                                <w:fldChar w:fldCharType="separate"/>
                              </w:r>
                              <w:sdt>
                                <w:sdtPr>
                                  <w:alias w:val="Unit name "/>
                                  <w:tag w:val="Unit name "/>
                                  <w:id w:val="1080480897"/>
                                  <w:placeholder>
                                    <w:docPart w:val="7E9BC142C8BB44C5A3EDC3C21A092680"/>
                                  </w:placeholder>
                                </w:sdtPr>
                                <w:sdtEndPr/>
                                <w:sdtContent>
                                  <w:r w:rsidR="0022260F" w:rsidRPr="007216B2">
                                    <w:t>Manage and execute a detailed tour itinerary</w:t>
                                  </w:r>
                                </w:sdtContent>
                              </w:sdt>
                              <w:r>
                                <w:fldChar w:fldCharType="end"/>
                              </w:r>
                            </w:p>
                            <w:p w:rsidR="003426CD" w:rsidRPr="009343EE" w:rsidRDefault="00B44993" w:rsidP="009343EE">
                              <w:pPr>
                                <w:pStyle w:val="UnitCodeCoverPage"/>
                              </w:pPr>
                              <w:r>
                                <w:fldChar w:fldCharType="begin"/>
                              </w:r>
                              <w:r>
                                <w:instrText xml:space="preserve"> REF  UnitCode  \* MERGEFORMAT </w:instrText>
                              </w:r>
                              <w:r>
                                <w:fldChar w:fldCharType="separate"/>
                              </w:r>
                              <w:sdt>
                                <w:sdtPr>
                                  <w:alias w:val="Unit code"/>
                                  <w:tag w:val="Unit code"/>
                                  <w:id w:val="335815630"/>
                                  <w:placeholder>
                                    <w:docPart w:val="843D9621B5404FC2B6261CC0F83EF1B7"/>
                                  </w:placeholder>
                                </w:sdtPr>
                                <w:sdtEndPr/>
                                <w:sdtContent>
                                  <w:r w:rsidR="0022260F" w:rsidRPr="007216B2">
                                    <w:t>D2.TTO.CL4.09</w:t>
                                  </w:r>
                                </w:sdtContent>
                              </w:sdt>
                              <w:r>
                                <w:fldChar w:fldCharType="end"/>
                              </w:r>
                              <w:r w:rsidR="003426CD" w:rsidRPr="009343EE">
                                <w:t xml:space="preserve"> </w:t>
                              </w:r>
                            </w:p>
                            <w:p w:rsidR="003426CD" w:rsidRPr="009343EE" w:rsidRDefault="00B4499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3426CD"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26CD" w:rsidRDefault="003426CD">
                              <w:r>
                                <w:rPr>
                                  <w:noProof/>
                                  <w:lang w:val="en-US" w:eastAsia="en-US"/>
                                </w:rPr>
                                <w:drawing>
                                  <wp:inline distT="0" distB="0" distL="0" distR="0" wp14:anchorId="6A083D5B" wp14:editId="5926B74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8D3960"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426CD" w:rsidRPr="009343EE" w:rsidRDefault="00B44993" w:rsidP="009343EE">
                        <w:pPr>
                          <w:pStyle w:val="UnitNameCoverPage"/>
                        </w:pPr>
                        <w:r>
                          <w:fldChar w:fldCharType="begin"/>
                        </w:r>
                        <w:r>
                          <w:instrText xml:space="preserve"> REF  UnitName  \* MERGEFORMAT </w:instrText>
                        </w:r>
                        <w:r>
                          <w:fldChar w:fldCharType="separate"/>
                        </w:r>
                        <w:sdt>
                          <w:sdtPr>
                            <w:alias w:val="Unit name "/>
                            <w:tag w:val="Unit name "/>
                            <w:id w:val="1080480897"/>
                            <w:placeholder>
                              <w:docPart w:val="7E9BC142C8BB44C5A3EDC3C21A092680"/>
                            </w:placeholder>
                          </w:sdtPr>
                          <w:sdtEndPr/>
                          <w:sdtContent>
                            <w:r w:rsidR="0022260F" w:rsidRPr="007216B2">
                              <w:t>Manage and execute a detailed tour itinerary</w:t>
                            </w:r>
                          </w:sdtContent>
                        </w:sdt>
                        <w:r>
                          <w:fldChar w:fldCharType="end"/>
                        </w:r>
                      </w:p>
                      <w:p w:rsidR="003426CD" w:rsidRPr="009343EE" w:rsidRDefault="00B44993" w:rsidP="009343EE">
                        <w:pPr>
                          <w:pStyle w:val="UnitCodeCoverPage"/>
                        </w:pPr>
                        <w:r>
                          <w:fldChar w:fldCharType="begin"/>
                        </w:r>
                        <w:r>
                          <w:instrText xml:space="preserve"> REF  UnitCode  \* MERGEFORMAT </w:instrText>
                        </w:r>
                        <w:r>
                          <w:fldChar w:fldCharType="separate"/>
                        </w:r>
                        <w:sdt>
                          <w:sdtPr>
                            <w:alias w:val="Unit code"/>
                            <w:tag w:val="Unit code"/>
                            <w:id w:val="335815630"/>
                            <w:placeholder>
                              <w:docPart w:val="843D9621B5404FC2B6261CC0F83EF1B7"/>
                            </w:placeholder>
                          </w:sdtPr>
                          <w:sdtEndPr/>
                          <w:sdtContent>
                            <w:r w:rsidR="0022260F" w:rsidRPr="007216B2">
                              <w:t>D2.TTO.CL4.09</w:t>
                            </w:r>
                          </w:sdtContent>
                        </w:sdt>
                        <w:r>
                          <w:fldChar w:fldCharType="end"/>
                        </w:r>
                        <w:r w:rsidR="003426CD" w:rsidRPr="009343EE">
                          <w:t xml:space="preserve"> </w:t>
                        </w:r>
                      </w:p>
                      <w:p w:rsidR="003426CD" w:rsidRPr="009343EE" w:rsidRDefault="00B4499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3426CD"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426CD" w:rsidRDefault="003426CD">
                        <w:r>
                          <w:rPr>
                            <w:noProof/>
                            <w:lang w:val="en-US" w:eastAsia="en-US"/>
                          </w:rPr>
                          <w:drawing>
                            <wp:inline distT="0" distB="0" distL="0" distR="0" wp14:anchorId="6A083D5B" wp14:editId="5926B748">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F5113C" w:rsidRPr="007216B2">
        <w:rPr>
          <w:noProof/>
          <w:lang w:val="en-US" w:eastAsia="en-US"/>
        </w:rPr>
        <mc:AlternateContent>
          <mc:Choice Requires="wps">
            <w:drawing>
              <wp:anchor distT="0" distB="0" distL="114300" distR="114300" simplePos="0" relativeHeight="251676672" behindDoc="0" locked="0" layoutInCell="1" allowOverlap="1" wp14:anchorId="3F51402D" wp14:editId="2B17D963">
                <wp:simplePos x="0" y="0"/>
                <wp:positionH relativeFrom="column">
                  <wp:posOffset>-946298</wp:posOffset>
                </wp:positionH>
                <wp:positionV relativeFrom="paragraph">
                  <wp:posOffset>-1073888</wp:posOffset>
                </wp:positionV>
                <wp:extent cx="7783195" cy="10875010"/>
                <wp:effectExtent l="0" t="0" r="27305"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3426CD" w:rsidRDefault="003426CD" w:rsidP="007E2911">
                            <w:pPr>
                              <w:jc w:val="center"/>
                            </w:pPr>
                          </w:p>
                          <w:p w:rsidR="003426CD" w:rsidRDefault="003426CD"/>
                        </w:txbxContent>
                      </wps:txbx>
                      <wps:bodyPr rot="0" vert="horz" wrap="square" lIns="91440" tIns="45720" rIns="91440" bIns="45720" anchor="t" anchorCtr="0" upright="1">
                        <a:noAutofit/>
                      </wps:bodyPr>
                    </wps:wsp>
                  </a:graphicData>
                </a:graphic>
              </wp:anchor>
            </w:drawing>
          </mc:Choice>
          <mc:Fallback>
            <w:pict>
              <v:rect w14:anchorId="3F51402D" id="Rectangle 1" o:spid="_x0000_s1029" style="position:absolute;left:0;text-align:left;margin-left:-74.5pt;margin-top:-84.55pt;width:612.85pt;height:856.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dHRQIAAIY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Oot&#10;N0dFAgAAhgQAAA4AAAAAAAAAAAAAAAAALgIAAGRycy9lMm9Eb2MueG1sUEsBAi0AFAAGAAgAAAAh&#10;ABfoo43kAAAADwEAAA8AAAAAAAAAAAAAAAAAnwQAAGRycy9kb3ducmV2LnhtbFBLBQYAAAAABAAE&#10;APMAAACwBQAAAAA=&#10;" fillcolor="#7f7f7f [1612]">
                <v:textbox>
                  <w:txbxContent>
                    <w:p w:rsidR="003426CD" w:rsidRDefault="003426CD" w:rsidP="007E2911">
                      <w:pPr>
                        <w:jc w:val="center"/>
                      </w:pPr>
                    </w:p>
                    <w:p w:rsidR="003426CD" w:rsidRDefault="003426CD"/>
                  </w:txbxContent>
                </v:textbox>
              </v:rect>
            </w:pict>
          </mc:Fallback>
        </mc:AlternateContent>
      </w:r>
      <w:r w:rsidR="00F61BA5" w:rsidRPr="007216B2">
        <w:t xml:space="preserve"> </w:t>
      </w:r>
      <w:r w:rsidR="00D33919" w:rsidRPr="007216B2">
        <w:br w:type="page"/>
      </w:r>
    </w:p>
    <w:p w:rsidR="00D33919" w:rsidRPr="007216B2" w:rsidRDefault="00D33919" w:rsidP="00AD1A89">
      <w:pPr>
        <w:pStyle w:val="BodyCopy"/>
        <w:rPr>
          <w:noProof w:val="0"/>
        </w:rPr>
      </w:pPr>
    </w:p>
    <w:p w:rsidR="00D33919" w:rsidRPr="007216B2" w:rsidRDefault="00D33919" w:rsidP="00AD1A89">
      <w:pPr>
        <w:pStyle w:val="BodyCopy"/>
        <w:rPr>
          <w:noProof w:val="0"/>
        </w:rPr>
      </w:pPr>
    </w:p>
    <w:p w:rsidR="00D33919" w:rsidRPr="007216B2" w:rsidRDefault="00D33919" w:rsidP="00AD1A89">
      <w:pPr>
        <w:pStyle w:val="BodyCopy"/>
        <w:rPr>
          <w:noProof w:val="0"/>
        </w:rPr>
      </w:pPr>
    </w:p>
    <w:p w:rsidR="00D33919" w:rsidRPr="007216B2" w:rsidRDefault="00D33919" w:rsidP="00AD1A89">
      <w:pPr>
        <w:pStyle w:val="BodyCopy"/>
        <w:rPr>
          <w:noProof w:val="0"/>
        </w:rPr>
      </w:pPr>
    </w:p>
    <w:p w:rsidR="00D33919" w:rsidRPr="007216B2" w:rsidRDefault="00D33919" w:rsidP="00AD1A89">
      <w:pPr>
        <w:pStyle w:val="BodyCopy"/>
        <w:rPr>
          <w:noProof w:val="0"/>
        </w:rPr>
      </w:pPr>
    </w:p>
    <w:p w:rsidR="00D33919" w:rsidRPr="007216B2" w:rsidRDefault="00D33919">
      <w:pPr>
        <w:sectPr w:rsidR="00D33919" w:rsidRPr="007216B2"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F73EEB18C23C4BE591EE581F7AD94E40"/>
        </w:placeholder>
      </w:sdtPr>
      <w:sdtEndPr>
        <w:rPr>
          <w:highlight w:val="yellow"/>
        </w:rPr>
      </w:sdtEndPr>
      <w:sdtContent>
        <w:p w:rsidR="00F61BA5" w:rsidRPr="007216B2" w:rsidRDefault="00851F58" w:rsidP="00BD2681">
          <w:pPr>
            <w:pStyle w:val="UnitNameTitlePage"/>
          </w:pPr>
          <w:r w:rsidRPr="007216B2">
            <w:t>Manage and execute a detailed tour itinerary</w:t>
          </w:r>
        </w:p>
      </w:sdtContent>
    </w:sdt>
    <w:bookmarkEnd w:id="1" w:displacedByCustomXml="prev"/>
    <w:bookmarkStart w:id="2" w:name="UnitCode" w:displacedByCustomXml="next"/>
    <w:sdt>
      <w:sdtPr>
        <w:alias w:val="Unit code"/>
        <w:tag w:val="Unit code"/>
        <w:id w:val="1867242621"/>
        <w:placeholder>
          <w:docPart w:val="F73EEB18C23C4BE591EE581F7AD94E40"/>
        </w:placeholder>
      </w:sdtPr>
      <w:sdtEndPr/>
      <w:sdtContent>
        <w:p w:rsidR="00BD2681" w:rsidRPr="007216B2" w:rsidRDefault="00851F58" w:rsidP="00BD2681">
          <w:pPr>
            <w:pStyle w:val="UnitCodeTitlePage"/>
          </w:pPr>
          <w:r w:rsidRPr="007216B2">
            <w:t>D2.TTO.CL4.09</w:t>
          </w:r>
        </w:p>
      </w:sdtContent>
    </w:sdt>
    <w:bookmarkEnd w:id="2" w:displacedByCustomXml="prev"/>
    <w:bookmarkStart w:id="3" w:name="TraineeManual" w:displacedByCustomXml="next"/>
    <w:sdt>
      <w:sdtPr>
        <w:alias w:val="Trainee manual"/>
        <w:tag w:val="Trainee manual"/>
        <w:id w:val="198362398"/>
        <w:placeholder>
          <w:docPart w:val="F73EEB18C23C4BE591EE581F7AD94E40"/>
        </w:placeholder>
      </w:sdtPr>
      <w:sdtEndPr/>
      <w:sdtContent>
        <w:p w:rsidR="00BD2681" w:rsidRPr="007216B2" w:rsidRDefault="00A77F3F" w:rsidP="00BD2681">
          <w:pPr>
            <w:pStyle w:val="UnitCodeTitlePage"/>
          </w:pPr>
          <w:r w:rsidRPr="007216B2">
            <w:t>Trainee Manual</w:t>
          </w:r>
        </w:p>
      </w:sdtContent>
    </w:sdt>
    <w:bookmarkEnd w:id="3" w:displacedByCustomXml="prev"/>
    <w:p w:rsidR="00BD2681" w:rsidRPr="007216B2" w:rsidRDefault="00BD2681" w:rsidP="00BD2681">
      <w:pPr>
        <w:pStyle w:val="BodyCopy"/>
        <w:rPr>
          <w:noProof w:val="0"/>
        </w:rPr>
      </w:pPr>
      <w:r w:rsidRPr="007216B2">
        <w:rPr>
          <w:noProof w:val="0"/>
        </w:rPr>
        <w:br w:type="page"/>
      </w:r>
    </w:p>
    <w:p w:rsidR="00BD2681" w:rsidRPr="007216B2" w:rsidRDefault="00AC68C1" w:rsidP="00BD2681">
      <w:pPr>
        <w:pStyle w:val="AcknowledgementsImprint"/>
        <w:rPr>
          <w:lang w:val="en-AU"/>
        </w:rPr>
      </w:pPr>
      <w:r w:rsidRPr="007216B2">
        <w:rPr>
          <w:noProof/>
          <w:lang w:val="en-US"/>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544"/>
                <wp:effectExtent l="0" t="0" r="0" b="0"/>
                <wp:wrapSquare wrapText="bothSides"/>
                <wp:docPr id="28" name="Group 28"/>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209FCB42"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wIO9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BjkbSG3wAAAAk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5" o:title=""/>
                  <v:path arrowok="t"/>
                </v:shape>
                <w10:wrap type="square"/>
              </v:group>
            </w:pict>
          </mc:Fallback>
        </mc:AlternateContent>
      </w:r>
    </w:p>
    <w:p w:rsidR="00BD2681" w:rsidRPr="007216B2" w:rsidRDefault="00BD2681" w:rsidP="00BD2681">
      <w:pPr>
        <w:pStyle w:val="AcknowledgementsImprint"/>
        <w:rPr>
          <w:lang w:val="en-AU"/>
        </w:rPr>
      </w:pPr>
    </w:p>
    <w:p w:rsidR="00BD2681" w:rsidRPr="007216B2"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7216B2" w:rsidTr="00BD2681">
        <w:tc>
          <w:tcPr>
            <w:tcW w:w="6771" w:type="dxa"/>
            <w:gridSpan w:val="2"/>
          </w:tcPr>
          <w:p w:rsidR="00BD2681" w:rsidRPr="007216B2" w:rsidRDefault="00D5589C" w:rsidP="00D5589C">
            <w:pPr>
              <w:pStyle w:val="AcknowledgementsImprintBold"/>
              <w:ind w:left="0"/>
              <w:rPr>
                <w:lang w:val="en-AU"/>
              </w:rPr>
            </w:pPr>
            <w:r w:rsidRPr="007216B2">
              <w:rPr>
                <w:rStyle w:val="BodyCopyBold0"/>
                <w:rFonts w:ascii="Helvetica" w:hAnsi="Helvetica" w:cs="Helvetica 45 Light"/>
                <w:b/>
                <w:bCs w:val="0"/>
                <w:lang w:val="en-AU"/>
              </w:rPr>
              <w:br/>
            </w:r>
            <w:r w:rsidRPr="007216B2">
              <w:rPr>
                <w:rStyle w:val="BodyCopyBold0"/>
                <w:rFonts w:ascii="Helvetica" w:hAnsi="Helvetica" w:cs="Helvetica 45 Light"/>
                <w:b/>
                <w:bCs w:val="0"/>
                <w:lang w:val="en-AU"/>
              </w:rPr>
              <w:br/>
            </w:r>
            <w:r w:rsidRPr="007216B2">
              <w:rPr>
                <w:rStyle w:val="BodyCopyBold0"/>
                <w:rFonts w:ascii="Helvetica" w:hAnsi="Helvetica" w:cs="Helvetica 45 Light"/>
                <w:b/>
                <w:bCs w:val="0"/>
                <w:lang w:val="en-AU"/>
              </w:rPr>
              <w:br/>
            </w:r>
            <w:r w:rsidR="00BD2681" w:rsidRPr="007216B2">
              <w:rPr>
                <w:rStyle w:val="BodyCopyBold0"/>
                <w:rFonts w:ascii="Helvetica" w:hAnsi="Helvetica" w:cs="Helvetica 45 Light"/>
                <w:b/>
                <w:bCs w:val="0"/>
                <w:lang w:val="en-AU"/>
              </w:rPr>
              <w:t>Project Base</w:t>
            </w:r>
          </w:p>
        </w:tc>
      </w:tr>
      <w:tr w:rsidR="00BD2681" w:rsidRPr="007216B2" w:rsidTr="00BD2681">
        <w:tc>
          <w:tcPr>
            <w:tcW w:w="6771" w:type="dxa"/>
            <w:gridSpan w:val="2"/>
          </w:tcPr>
          <w:p w:rsidR="00BD2681" w:rsidRPr="007216B2" w:rsidRDefault="00BD2681" w:rsidP="00BD2681">
            <w:pPr>
              <w:pStyle w:val="AcknowledgementsImprint"/>
              <w:spacing w:before="0" w:after="0"/>
              <w:ind w:left="0"/>
              <w:rPr>
                <w:lang w:val="en-AU"/>
              </w:rPr>
            </w:pPr>
            <w:r w:rsidRPr="007216B2">
              <w:rPr>
                <w:lang w:val="en-AU"/>
              </w:rPr>
              <w:t>William Angliss Institute of TAFE</w:t>
            </w:r>
          </w:p>
        </w:tc>
      </w:tr>
      <w:tr w:rsidR="00BD2681" w:rsidRPr="007216B2" w:rsidTr="00BD2681">
        <w:tc>
          <w:tcPr>
            <w:tcW w:w="6771" w:type="dxa"/>
            <w:gridSpan w:val="2"/>
          </w:tcPr>
          <w:p w:rsidR="00BD2681" w:rsidRPr="007216B2" w:rsidRDefault="00BD2681" w:rsidP="00BD2681">
            <w:pPr>
              <w:pStyle w:val="AcknowledgementsImprint"/>
              <w:spacing w:before="0" w:after="0"/>
              <w:ind w:left="0"/>
              <w:rPr>
                <w:lang w:val="en-AU"/>
              </w:rPr>
            </w:pPr>
            <w:r w:rsidRPr="007216B2">
              <w:rPr>
                <w:lang w:val="en-AU"/>
              </w:rPr>
              <w:t>555 La Trobe Street</w:t>
            </w:r>
          </w:p>
        </w:tc>
      </w:tr>
      <w:tr w:rsidR="00BD2681" w:rsidRPr="007216B2" w:rsidTr="00BD2681">
        <w:tc>
          <w:tcPr>
            <w:tcW w:w="6771" w:type="dxa"/>
            <w:gridSpan w:val="2"/>
          </w:tcPr>
          <w:p w:rsidR="00BD2681" w:rsidRPr="007216B2" w:rsidRDefault="00BD2681" w:rsidP="00BD2681">
            <w:pPr>
              <w:pStyle w:val="AcknowledgementsImprint"/>
              <w:spacing w:before="0" w:after="0"/>
              <w:ind w:left="0"/>
              <w:rPr>
                <w:lang w:val="en-AU"/>
              </w:rPr>
            </w:pPr>
            <w:r w:rsidRPr="007216B2">
              <w:rPr>
                <w:lang w:val="en-AU"/>
              </w:rPr>
              <w:t>Melbourne 3000 Victoria</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Telephone:</w:t>
            </w:r>
          </w:p>
        </w:tc>
        <w:tc>
          <w:tcPr>
            <w:tcW w:w="4395" w:type="dxa"/>
          </w:tcPr>
          <w:p w:rsidR="00BD2681" w:rsidRPr="007216B2" w:rsidRDefault="00BD2681" w:rsidP="00BD2681">
            <w:pPr>
              <w:pStyle w:val="AcknowledgementsImprint"/>
              <w:spacing w:before="0" w:after="0"/>
              <w:ind w:left="0"/>
              <w:rPr>
                <w:lang w:val="en-AU"/>
              </w:rPr>
            </w:pPr>
            <w:r w:rsidRPr="007216B2">
              <w:rPr>
                <w:lang w:val="en-AU"/>
              </w:rPr>
              <w:t>(03) 9606 2111</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Facsimile:</w:t>
            </w:r>
          </w:p>
        </w:tc>
        <w:tc>
          <w:tcPr>
            <w:tcW w:w="4395" w:type="dxa"/>
          </w:tcPr>
          <w:p w:rsidR="00BD2681" w:rsidRPr="007216B2" w:rsidRDefault="00BD2681" w:rsidP="00BD2681">
            <w:pPr>
              <w:pStyle w:val="AcknowledgementsImprint"/>
              <w:spacing w:before="0" w:after="0"/>
              <w:ind w:left="0"/>
              <w:rPr>
                <w:lang w:val="en-AU"/>
              </w:rPr>
            </w:pPr>
            <w:r w:rsidRPr="007216B2">
              <w:rPr>
                <w:lang w:val="en-AU"/>
              </w:rPr>
              <w:t>(03) 9670 1330</w:t>
            </w:r>
          </w:p>
        </w:tc>
      </w:tr>
      <w:tr w:rsidR="00BD2681" w:rsidRPr="007216B2" w:rsidTr="00BD2681">
        <w:tc>
          <w:tcPr>
            <w:tcW w:w="6771" w:type="dxa"/>
            <w:gridSpan w:val="2"/>
          </w:tcPr>
          <w:p w:rsidR="00BD2681" w:rsidRPr="007216B2" w:rsidRDefault="00BD2681" w:rsidP="00D5589C">
            <w:pPr>
              <w:pStyle w:val="AcknowledgementsImprintBold"/>
              <w:ind w:left="0"/>
              <w:jc w:val="both"/>
              <w:rPr>
                <w:lang w:val="en-AU"/>
              </w:rPr>
            </w:pPr>
            <w:r w:rsidRPr="007216B2">
              <w:rPr>
                <w:lang w:val="en-AU"/>
              </w:rPr>
              <w:t>Acknowledgements</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Project Director:</w:t>
            </w:r>
          </w:p>
        </w:tc>
        <w:tc>
          <w:tcPr>
            <w:tcW w:w="4395" w:type="dxa"/>
          </w:tcPr>
          <w:p w:rsidR="00BD2681" w:rsidRPr="007216B2" w:rsidRDefault="00BD2681" w:rsidP="00BD2681">
            <w:pPr>
              <w:pStyle w:val="AcknowledgementsImprint"/>
              <w:spacing w:before="0" w:after="0"/>
              <w:ind w:left="0"/>
              <w:rPr>
                <w:lang w:val="en-AU"/>
              </w:rPr>
            </w:pPr>
            <w:r w:rsidRPr="007216B2">
              <w:rPr>
                <w:lang w:val="en-AU"/>
              </w:rPr>
              <w:t>Wayne Crosbie</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Project Manager</w:t>
            </w:r>
          </w:p>
        </w:tc>
        <w:tc>
          <w:tcPr>
            <w:tcW w:w="4395" w:type="dxa"/>
          </w:tcPr>
          <w:p w:rsidR="00BD2681" w:rsidRPr="007216B2" w:rsidRDefault="00CD04D2" w:rsidP="00BD2681">
            <w:pPr>
              <w:pStyle w:val="AcknowledgementsImprint"/>
              <w:spacing w:before="0" w:after="0"/>
              <w:ind w:left="0"/>
              <w:rPr>
                <w:lang w:val="en-AU"/>
              </w:rPr>
            </w:pPr>
            <w:r w:rsidRPr="007216B2">
              <w:rPr>
                <w:lang w:val="en-AU"/>
              </w:rPr>
              <w:t>Jim Irwin</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Chief Writer:</w:t>
            </w:r>
          </w:p>
        </w:tc>
        <w:tc>
          <w:tcPr>
            <w:tcW w:w="4395" w:type="dxa"/>
          </w:tcPr>
          <w:p w:rsidR="00BD2681" w:rsidRPr="007216B2" w:rsidRDefault="00BD2681" w:rsidP="00BD2681">
            <w:pPr>
              <w:pStyle w:val="AcknowledgementsImprint"/>
              <w:spacing w:before="0" w:after="0"/>
              <w:ind w:left="0"/>
              <w:rPr>
                <w:lang w:val="en-AU"/>
              </w:rPr>
            </w:pPr>
            <w:r w:rsidRPr="007216B2">
              <w:rPr>
                <w:lang w:val="en-AU"/>
              </w:rPr>
              <w:t>Alan Hickman</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Subject Writer:</w:t>
            </w:r>
          </w:p>
        </w:tc>
        <w:tc>
          <w:tcPr>
            <w:tcW w:w="4395" w:type="dxa"/>
          </w:tcPr>
          <w:p w:rsidR="00BD2681" w:rsidRPr="007216B2" w:rsidRDefault="008A7C8A" w:rsidP="00BD2681">
            <w:pPr>
              <w:pStyle w:val="AcknowledgementsImprint"/>
              <w:spacing w:before="0" w:after="0"/>
              <w:ind w:left="0"/>
              <w:rPr>
                <w:lang w:val="en-AU"/>
              </w:rPr>
            </w:pPr>
            <w:r w:rsidRPr="007216B2">
              <w:rPr>
                <w:lang w:val="en-AU"/>
              </w:rPr>
              <w:t>Catherine Dubois</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Editor:</w:t>
            </w:r>
          </w:p>
        </w:tc>
        <w:tc>
          <w:tcPr>
            <w:tcW w:w="4395" w:type="dxa"/>
          </w:tcPr>
          <w:p w:rsidR="00BD2681" w:rsidRPr="007216B2" w:rsidRDefault="00CD04D2" w:rsidP="00BD2681">
            <w:pPr>
              <w:pStyle w:val="AcknowledgementsImprint"/>
              <w:spacing w:before="0" w:after="0"/>
              <w:ind w:left="0"/>
              <w:rPr>
                <w:lang w:val="en-AU"/>
              </w:rPr>
            </w:pPr>
            <w:r w:rsidRPr="007216B2">
              <w:rPr>
                <w:lang w:val="en-AU"/>
              </w:rPr>
              <w:t>Jim Irwin</w:t>
            </w:r>
          </w:p>
        </w:tc>
      </w:tr>
      <w:tr w:rsidR="00BD2681" w:rsidRPr="007216B2" w:rsidTr="00BD2681">
        <w:tc>
          <w:tcPr>
            <w:tcW w:w="2376" w:type="dxa"/>
          </w:tcPr>
          <w:p w:rsidR="00BD2681" w:rsidRPr="007216B2" w:rsidRDefault="00BD2681" w:rsidP="00BD2681">
            <w:pPr>
              <w:pStyle w:val="AcknowledgementsImprint"/>
              <w:spacing w:before="0" w:after="0"/>
              <w:ind w:left="0"/>
              <w:rPr>
                <w:lang w:val="en-AU"/>
              </w:rPr>
            </w:pPr>
            <w:r w:rsidRPr="007216B2">
              <w:rPr>
                <w:lang w:val="en-AU"/>
              </w:rPr>
              <w:t>DTP/Production:</w:t>
            </w:r>
          </w:p>
        </w:tc>
        <w:tc>
          <w:tcPr>
            <w:tcW w:w="4395" w:type="dxa"/>
          </w:tcPr>
          <w:p w:rsidR="00BD2681" w:rsidRPr="007216B2" w:rsidRDefault="00BD2681" w:rsidP="00CD04D2">
            <w:pPr>
              <w:pStyle w:val="AcknowledgementsImprint"/>
              <w:spacing w:before="0" w:after="0"/>
              <w:ind w:left="0"/>
              <w:rPr>
                <w:lang w:val="en-AU"/>
              </w:rPr>
            </w:pPr>
            <w:r w:rsidRPr="007216B2">
              <w:rPr>
                <w:lang w:val="en-AU"/>
              </w:rPr>
              <w:t>Daniel Chee, Mai Vu</w:t>
            </w:r>
            <w:r w:rsidR="000D4ACF" w:rsidRPr="007216B2">
              <w:rPr>
                <w:lang w:val="en-AU"/>
              </w:rPr>
              <w:t xml:space="preserve">, </w:t>
            </w:r>
            <w:r w:rsidR="00CD04D2" w:rsidRPr="007216B2">
              <w:rPr>
                <w:lang w:val="en-AU"/>
              </w:rPr>
              <w:t>Cindy Curran</w:t>
            </w:r>
          </w:p>
        </w:tc>
      </w:tr>
    </w:tbl>
    <w:p w:rsidR="00BD2681" w:rsidRPr="007216B2" w:rsidRDefault="00BD2681" w:rsidP="00BD2681">
      <w:pPr>
        <w:pStyle w:val="BodyCopy-Introduction"/>
        <w:rPr>
          <w:noProof w:val="0"/>
        </w:rPr>
      </w:pPr>
    </w:p>
    <w:p w:rsidR="00AD7B23" w:rsidRPr="007216B2" w:rsidRDefault="00AD7B23" w:rsidP="00AD7B23">
      <w:pPr>
        <w:pStyle w:val="AcknowledgementsImprint"/>
        <w:rPr>
          <w:lang w:val="en-AU"/>
        </w:rPr>
      </w:pPr>
      <w:r w:rsidRPr="007216B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7216B2" w:rsidRDefault="00AD7B23" w:rsidP="00AD7B23">
      <w:pPr>
        <w:pStyle w:val="AcknowledgementsImprint"/>
        <w:rPr>
          <w:lang w:val="en-AU"/>
        </w:rPr>
      </w:pPr>
      <w:r w:rsidRPr="007216B2">
        <w:rPr>
          <w:lang w:val="en-AU"/>
        </w:rPr>
        <w:t xml:space="preserve">The ASEAN Secretariat is based in Jakarta, Indonesia. </w:t>
      </w:r>
    </w:p>
    <w:p w:rsidR="00AD7B23" w:rsidRPr="007216B2" w:rsidRDefault="00AD7B23" w:rsidP="00AD7B23">
      <w:pPr>
        <w:pStyle w:val="AcknowledgementsImprint"/>
        <w:rPr>
          <w:lang w:val="en-AU"/>
        </w:rPr>
      </w:pPr>
      <w:r w:rsidRPr="007216B2">
        <w:rPr>
          <w:lang w:val="en-AU"/>
        </w:rPr>
        <w:t xml:space="preserve">General Information on ASEAN appears online at the ASEAN Website: </w:t>
      </w:r>
      <w:hyperlink r:id="rId27" w:history="1">
        <w:r w:rsidRPr="007216B2">
          <w:rPr>
            <w:rStyle w:val="Hyperlink"/>
            <w:rFonts w:eastAsiaTheme="majorEastAsia"/>
            <w:lang w:val="en-AU"/>
          </w:rPr>
          <w:t>www.asean.org</w:t>
        </w:r>
      </w:hyperlink>
      <w:r w:rsidRPr="007216B2">
        <w:rPr>
          <w:lang w:val="en-AU"/>
        </w:rPr>
        <w:t>.</w:t>
      </w:r>
    </w:p>
    <w:p w:rsidR="00AD7B23" w:rsidRPr="007216B2" w:rsidRDefault="00AD7B23" w:rsidP="00AD7B23">
      <w:pPr>
        <w:pStyle w:val="AcknowledgementsImprint"/>
        <w:rPr>
          <w:lang w:val="en-AU"/>
        </w:rPr>
      </w:pPr>
      <w:r w:rsidRPr="007216B2">
        <w:rPr>
          <w:lang w:val="en-AU"/>
        </w:rPr>
        <w:t>All text is produced by William Angliss Institute of TAFE for the ASEAN Project on “</w:t>
      </w:r>
      <w:r w:rsidR="008F2D19" w:rsidRPr="007216B2">
        <w:rPr>
          <w:lang w:val="en-AU"/>
        </w:rPr>
        <w:t>Toolbox Development for Tourism Labour Divisions for Travel Agencies and Tour Operations</w:t>
      </w:r>
      <w:r w:rsidRPr="007216B2">
        <w:rPr>
          <w:lang w:val="en-AU"/>
        </w:rPr>
        <w:t>”.</w:t>
      </w:r>
    </w:p>
    <w:p w:rsidR="00AD7B23" w:rsidRPr="007216B2" w:rsidRDefault="00AD7B23" w:rsidP="00AD7B23">
      <w:pPr>
        <w:pStyle w:val="AcknowledgementsImprint"/>
        <w:rPr>
          <w:lang w:val="en-AU"/>
        </w:rPr>
      </w:pPr>
      <w:r w:rsidRPr="007216B2">
        <w:rPr>
          <w:lang w:val="en-AU"/>
        </w:rPr>
        <w:t>This publication is supported by the Australian Government’s aid program through the ASEAN-Australia Development Cooperation Program Phase II (AADCP II).</w:t>
      </w:r>
    </w:p>
    <w:p w:rsidR="00AD7B23" w:rsidRPr="007216B2" w:rsidRDefault="00AD7B23" w:rsidP="00AD7B23">
      <w:pPr>
        <w:pStyle w:val="AcknowledgementsImprint"/>
        <w:rPr>
          <w:lang w:val="en-AU"/>
        </w:rPr>
      </w:pPr>
      <w:r w:rsidRPr="007216B2">
        <w:rPr>
          <w:lang w:val="en-AU"/>
        </w:rPr>
        <w:t xml:space="preserve">Copyright: Association of Southeast Asian Nations (ASEAN) </w:t>
      </w:r>
      <w:r w:rsidR="00CD04D2" w:rsidRPr="007216B2">
        <w:rPr>
          <w:lang w:val="en-AU"/>
        </w:rPr>
        <w:t>2015</w:t>
      </w:r>
      <w:r w:rsidRPr="007216B2">
        <w:rPr>
          <w:lang w:val="en-AU"/>
        </w:rPr>
        <w:t xml:space="preserve">. </w:t>
      </w:r>
    </w:p>
    <w:p w:rsidR="00AD7B23" w:rsidRPr="007216B2" w:rsidRDefault="00AD7B23" w:rsidP="00AD7B23">
      <w:pPr>
        <w:pStyle w:val="AcknowledgementsImprint"/>
        <w:rPr>
          <w:lang w:val="en-AU"/>
        </w:rPr>
      </w:pPr>
      <w:r w:rsidRPr="007216B2">
        <w:rPr>
          <w:lang w:val="en-AU"/>
        </w:rPr>
        <w:t>All rights reserved.</w:t>
      </w:r>
    </w:p>
    <w:p w:rsidR="00AD7B23" w:rsidRPr="007216B2" w:rsidRDefault="00AD7B23" w:rsidP="00AD7B23">
      <w:pPr>
        <w:pStyle w:val="AcknowledgementsImprintBold"/>
        <w:rPr>
          <w:sz w:val="18"/>
          <w:szCs w:val="18"/>
          <w:lang w:val="en-AU"/>
        </w:rPr>
      </w:pPr>
      <w:r w:rsidRPr="007216B2">
        <w:rPr>
          <w:sz w:val="18"/>
          <w:szCs w:val="18"/>
          <w:lang w:val="en-AU"/>
        </w:rPr>
        <w:t>Disclaimer</w:t>
      </w:r>
    </w:p>
    <w:p w:rsidR="00AD7B23" w:rsidRPr="007216B2" w:rsidRDefault="00AD7B23" w:rsidP="00AD7B23">
      <w:pPr>
        <w:pStyle w:val="AcknowledgementsImprint"/>
        <w:rPr>
          <w:lang w:val="en-AU"/>
        </w:rPr>
      </w:pPr>
      <w:r w:rsidRPr="007216B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7216B2" w:rsidRDefault="00AD7B23" w:rsidP="00AD7B23">
      <w:pPr>
        <w:pStyle w:val="AcknowledgementsImprint"/>
        <w:rPr>
          <w:lang w:val="en-AU"/>
        </w:rPr>
      </w:pPr>
      <w:r w:rsidRPr="007216B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7216B2" w:rsidRDefault="00AD7B23" w:rsidP="00AD7B23">
      <w:pPr>
        <w:pStyle w:val="AcknowledgementsImprint"/>
        <w:rPr>
          <w:lang w:val="en-AU"/>
        </w:rPr>
      </w:pPr>
      <w:r w:rsidRPr="007216B2">
        <w:rPr>
          <w:lang w:val="en-AU"/>
        </w:rPr>
        <w:t xml:space="preserve">Additional images have been sourced from Flickr and SXC and are used under Creative Commons licence:  </w:t>
      </w:r>
      <w:hyperlink r:id="rId28" w:history="1">
        <w:r w:rsidRPr="007216B2">
          <w:rPr>
            <w:rStyle w:val="Hyperlink"/>
            <w:rFonts w:eastAsiaTheme="majorEastAsia"/>
            <w:szCs w:val="18"/>
            <w:lang w:val="en-AU"/>
          </w:rPr>
          <w:t>http://creativecommons.org/licenses/by/2.0/deed.en</w:t>
        </w:r>
      </w:hyperlink>
    </w:p>
    <w:p w:rsidR="00AD7B23" w:rsidRPr="007216B2" w:rsidRDefault="00AD7B23" w:rsidP="00AD7B23">
      <w:pPr>
        <w:pStyle w:val="AcknowledgementsImprint"/>
        <w:rPr>
          <w:lang w:val="en-AU"/>
        </w:rPr>
      </w:pPr>
    </w:p>
    <w:p w:rsidR="00AD7B23" w:rsidRPr="007216B2" w:rsidRDefault="00AD7B23" w:rsidP="00AD7B23">
      <w:pPr>
        <w:pStyle w:val="AcknowledgementsImprint"/>
        <w:rPr>
          <w:lang w:val="en-AU"/>
        </w:rPr>
      </w:pPr>
      <w:r w:rsidRPr="007216B2">
        <w:rPr>
          <w:lang w:val="en-AU"/>
        </w:rPr>
        <w:t xml:space="preserve">File name: </w:t>
      </w:r>
      <w:r w:rsidRPr="007216B2">
        <w:rPr>
          <w:lang w:val="en-AU"/>
        </w:rPr>
        <w:fldChar w:fldCharType="begin"/>
      </w:r>
      <w:r w:rsidRPr="007216B2">
        <w:rPr>
          <w:lang w:val="en-AU"/>
        </w:rPr>
        <w:instrText xml:space="preserve"> FILENAME   \* MERGEFORMAT </w:instrText>
      </w:r>
      <w:r w:rsidRPr="007216B2">
        <w:rPr>
          <w:lang w:val="en-AU"/>
        </w:rPr>
        <w:fldChar w:fldCharType="separate"/>
      </w:r>
      <w:r w:rsidR="003426CD">
        <w:rPr>
          <w:noProof/>
          <w:lang w:val="en-AU"/>
        </w:rPr>
        <w:t>TM_Manage_exe_detailed tour itinerary_170715</w:t>
      </w:r>
      <w:r w:rsidRPr="007216B2">
        <w:rPr>
          <w:lang w:val="en-AU"/>
        </w:rPr>
        <w:fldChar w:fldCharType="end"/>
      </w:r>
    </w:p>
    <w:p w:rsidR="00BD2681" w:rsidRPr="007216B2" w:rsidRDefault="00BD2681" w:rsidP="002D13CA">
      <w:pPr>
        <w:pStyle w:val="AcknowledgementsImprint"/>
        <w:rPr>
          <w:lang w:val="en-AU"/>
        </w:rPr>
      </w:pPr>
    </w:p>
    <w:p w:rsidR="00BD2681" w:rsidRPr="007216B2" w:rsidRDefault="00BD2681" w:rsidP="002D13CA">
      <w:pPr>
        <w:pStyle w:val="AcknowledgementsImprint"/>
        <w:rPr>
          <w:lang w:val="en-AU"/>
        </w:rPr>
        <w:sectPr w:rsidR="00BD2681" w:rsidRPr="007216B2" w:rsidSect="00A77F3F">
          <w:headerReference w:type="even" r:id="rId29"/>
          <w:headerReference w:type="default" r:id="rId30"/>
          <w:footerReference w:type="even" r:id="rId31"/>
          <w:footerReference w:type="default" r:id="rId32"/>
          <w:pgSz w:w="11906" w:h="16838"/>
          <w:pgMar w:top="1440" w:right="1440" w:bottom="1440" w:left="1440" w:header="708" w:footer="708" w:gutter="0"/>
          <w:cols w:space="708"/>
          <w:docGrid w:linePitch="360"/>
        </w:sectPr>
      </w:pPr>
    </w:p>
    <w:p w:rsidR="00D5589C" w:rsidRPr="007216B2" w:rsidRDefault="00AC68C1" w:rsidP="00D5589C">
      <w:pPr>
        <w:pStyle w:val="BodyCopy"/>
        <w:rPr>
          <w:noProof w:val="0"/>
          <w:szCs w:val="24"/>
        </w:rPr>
      </w:pPr>
      <w:r w:rsidRPr="007216B2">
        <w:rPr>
          <w:szCs w:val="24"/>
          <w:lang w:val="en-US" w:eastAsia="en-US"/>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103632</wp:posOffset>
                </wp:positionV>
                <wp:extent cx="3017520" cy="542544"/>
                <wp:effectExtent l="0" t="0" r="0" b="0"/>
                <wp:wrapSquare wrapText="bothSides"/>
                <wp:docPr id="32" name="Group 3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5"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9"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10"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54796C53"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8NwXCAAAA2gAAAA8AAABkcnMvZG93bnJldi54bWxEj91qAjEUhO+FvkM4hd5pskJFtsallCr2&#10;qv49wGFzuj/dnCxJ1LVP3wiCl8PMfMMsisF24kw+NI41ZBMFgrh0puFKw/GwGs9BhIhssHNMGq4U&#10;oFg+jRaYG3fhHZ33sRIJwiFHDXWMfS5lKGuyGCauJ07ej/MWY5K+ksbjJcFtJ6dKzaTFhtNCjT19&#10;1FT+7k9Ww7Zdl599o7Js++1P6ioPX91fq/XL8/D+BiLSEB/he3tjNLzC7Uq6AXL5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fDcFwgAAANoAAAAPAAAAAAAAAAAAAAAAAJ8C&#10;AABkcnMvZG93bnJldi54bWxQSwUGAAAAAAQABAD3AAAAjgM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pQ8vEAAAA2wAAAA8AAABkcnMvZG93bnJldi54bWxEj0FrwkAQhe+F/odlCt7qRilS0mxEgkIv&#10;BU299DZmxySanQ3ZbYz/3jkUepvhvXnvm2w9uU6NNITWs4HFPAFFXHnbcm3g+L17fQcVIrLFzjMZ&#10;uFOAdf78lGFq/Y0PNJaxVhLCIUUDTYx9qnWoGnIY5r4nFu3sB4dR1qHWdsCbhLtOL5NkpR22LA0N&#10;9lQ0VF3LX2egPpwuxeltW9lpdSmX4/7nqzj2xsxeps0HqEhT/Df/XX9awRd6+UUG0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pQ8vEAAAA2wAAAA8AAAAAAAAAAAAAAAAA&#10;nwIAAGRycy9kb3ducmV2LnhtbFBLBQYAAAAABAAEAPcAAACQAwAAAAA=&#10;">
                  <v:imagedata r:id="rId25" o:title=""/>
                  <v:path arrowok="t"/>
                </v:shape>
                <w10:wrap type="square"/>
              </v:group>
            </w:pict>
          </mc:Fallback>
        </mc:AlternateContent>
      </w:r>
    </w:p>
    <w:p w:rsidR="00D5589C" w:rsidRPr="007216B2" w:rsidRDefault="00D5589C">
      <w:pPr>
        <w:rPr>
          <w:szCs w:val="24"/>
        </w:rPr>
      </w:pPr>
    </w:p>
    <w:p w:rsidR="00D5589C" w:rsidRPr="007216B2" w:rsidRDefault="00D5589C">
      <w:pPr>
        <w:rPr>
          <w:szCs w:val="24"/>
        </w:rPr>
      </w:pPr>
    </w:p>
    <w:p w:rsidR="00D5589C" w:rsidRPr="007216B2" w:rsidRDefault="00D5589C" w:rsidP="003C7CC6">
      <w:pPr>
        <w:pStyle w:val="TableofContents"/>
      </w:pPr>
      <w:r w:rsidRPr="007216B2">
        <w:t>Table of contents</w:t>
      </w:r>
    </w:p>
    <w:p w:rsidR="007216B2" w:rsidRDefault="003C7CC6" w:rsidP="00B34C9C">
      <w:pPr>
        <w:pStyle w:val="TOC1"/>
        <w:rPr>
          <w:rFonts w:asciiTheme="minorHAnsi" w:hAnsiTheme="minorHAnsi"/>
          <w:noProof/>
        </w:rPr>
      </w:pPr>
      <w:r w:rsidRPr="007216B2">
        <w:rPr>
          <w:szCs w:val="24"/>
        </w:rPr>
        <w:fldChar w:fldCharType="begin"/>
      </w:r>
      <w:r w:rsidRPr="007216B2">
        <w:rPr>
          <w:szCs w:val="24"/>
        </w:rPr>
        <w:instrText xml:space="preserve"> TOC \h \z \t "Heading 1,1" </w:instrText>
      </w:r>
      <w:r w:rsidRPr="007216B2">
        <w:rPr>
          <w:szCs w:val="24"/>
        </w:rPr>
        <w:fldChar w:fldCharType="separate"/>
      </w:r>
      <w:hyperlink w:anchor="_Toc423611655" w:history="1">
        <w:r w:rsidR="007216B2" w:rsidRPr="0016605E">
          <w:rPr>
            <w:rStyle w:val="Hyperlink"/>
            <w:noProof/>
          </w:rPr>
          <w:t>Introduction to trainee manual</w:t>
        </w:r>
        <w:r w:rsidR="007216B2">
          <w:rPr>
            <w:noProof/>
            <w:webHidden/>
          </w:rPr>
          <w:tab/>
        </w:r>
        <w:r w:rsidR="007216B2">
          <w:rPr>
            <w:noProof/>
            <w:webHidden/>
          </w:rPr>
          <w:fldChar w:fldCharType="begin"/>
        </w:r>
        <w:r w:rsidR="007216B2">
          <w:rPr>
            <w:noProof/>
            <w:webHidden/>
          </w:rPr>
          <w:instrText xml:space="preserve"> PAGEREF _Toc423611655 \h </w:instrText>
        </w:r>
        <w:r w:rsidR="007216B2">
          <w:rPr>
            <w:noProof/>
            <w:webHidden/>
          </w:rPr>
        </w:r>
        <w:r w:rsidR="007216B2">
          <w:rPr>
            <w:noProof/>
            <w:webHidden/>
          </w:rPr>
          <w:fldChar w:fldCharType="separate"/>
        </w:r>
        <w:r w:rsidR="0022260F">
          <w:rPr>
            <w:noProof/>
            <w:webHidden/>
          </w:rPr>
          <w:t>1</w:t>
        </w:r>
        <w:r w:rsidR="007216B2">
          <w:rPr>
            <w:noProof/>
            <w:webHidden/>
          </w:rPr>
          <w:fldChar w:fldCharType="end"/>
        </w:r>
      </w:hyperlink>
    </w:p>
    <w:p w:rsidR="007216B2" w:rsidRDefault="00B44993" w:rsidP="00B34C9C">
      <w:pPr>
        <w:pStyle w:val="TOC1"/>
        <w:rPr>
          <w:rFonts w:asciiTheme="minorHAnsi" w:hAnsiTheme="minorHAnsi"/>
          <w:noProof/>
        </w:rPr>
      </w:pPr>
      <w:hyperlink w:anchor="_Toc423611656" w:history="1">
        <w:r w:rsidR="007216B2" w:rsidRPr="0016605E">
          <w:rPr>
            <w:rStyle w:val="Hyperlink"/>
            <w:noProof/>
          </w:rPr>
          <w:t>Unit descriptor</w:t>
        </w:r>
        <w:r w:rsidR="007216B2">
          <w:rPr>
            <w:noProof/>
            <w:webHidden/>
          </w:rPr>
          <w:tab/>
        </w:r>
        <w:r w:rsidR="007216B2">
          <w:rPr>
            <w:noProof/>
            <w:webHidden/>
          </w:rPr>
          <w:fldChar w:fldCharType="begin"/>
        </w:r>
        <w:r w:rsidR="007216B2">
          <w:rPr>
            <w:noProof/>
            <w:webHidden/>
          </w:rPr>
          <w:instrText xml:space="preserve"> PAGEREF _Toc423611656 \h </w:instrText>
        </w:r>
        <w:r w:rsidR="007216B2">
          <w:rPr>
            <w:noProof/>
            <w:webHidden/>
          </w:rPr>
        </w:r>
        <w:r w:rsidR="007216B2">
          <w:rPr>
            <w:noProof/>
            <w:webHidden/>
          </w:rPr>
          <w:fldChar w:fldCharType="separate"/>
        </w:r>
        <w:r w:rsidR="0022260F">
          <w:rPr>
            <w:noProof/>
            <w:webHidden/>
          </w:rPr>
          <w:t>3</w:t>
        </w:r>
        <w:r w:rsidR="007216B2">
          <w:rPr>
            <w:noProof/>
            <w:webHidden/>
          </w:rPr>
          <w:fldChar w:fldCharType="end"/>
        </w:r>
      </w:hyperlink>
    </w:p>
    <w:p w:rsidR="007216B2" w:rsidRDefault="00B44993" w:rsidP="00B34C9C">
      <w:pPr>
        <w:pStyle w:val="TOC1"/>
        <w:rPr>
          <w:rFonts w:asciiTheme="minorHAnsi" w:hAnsiTheme="minorHAnsi"/>
          <w:noProof/>
        </w:rPr>
      </w:pPr>
      <w:hyperlink w:anchor="_Toc423611657" w:history="1">
        <w:r w:rsidR="007216B2" w:rsidRPr="0016605E">
          <w:rPr>
            <w:rStyle w:val="Hyperlink"/>
            <w:noProof/>
          </w:rPr>
          <w:t>Assessment matrix</w:t>
        </w:r>
        <w:r w:rsidR="007216B2">
          <w:rPr>
            <w:noProof/>
            <w:webHidden/>
          </w:rPr>
          <w:tab/>
        </w:r>
        <w:r w:rsidR="007216B2">
          <w:rPr>
            <w:noProof/>
            <w:webHidden/>
          </w:rPr>
          <w:fldChar w:fldCharType="begin"/>
        </w:r>
        <w:r w:rsidR="007216B2">
          <w:rPr>
            <w:noProof/>
            <w:webHidden/>
          </w:rPr>
          <w:instrText xml:space="preserve"> PAGEREF _Toc423611657 \h </w:instrText>
        </w:r>
        <w:r w:rsidR="007216B2">
          <w:rPr>
            <w:noProof/>
            <w:webHidden/>
          </w:rPr>
        </w:r>
        <w:r w:rsidR="007216B2">
          <w:rPr>
            <w:noProof/>
            <w:webHidden/>
          </w:rPr>
          <w:fldChar w:fldCharType="separate"/>
        </w:r>
        <w:r w:rsidR="0022260F">
          <w:rPr>
            <w:noProof/>
            <w:webHidden/>
          </w:rPr>
          <w:t>5</w:t>
        </w:r>
        <w:r w:rsidR="007216B2">
          <w:rPr>
            <w:noProof/>
            <w:webHidden/>
          </w:rPr>
          <w:fldChar w:fldCharType="end"/>
        </w:r>
      </w:hyperlink>
    </w:p>
    <w:p w:rsidR="007216B2" w:rsidRDefault="00B44993" w:rsidP="00B34C9C">
      <w:pPr>
        <w:pStyle w:val="TOC1"/>
        <w:rPr>
          <w:rFonts w:asciiTheme="minorHAnsi" w:hAnsiTheme="minorHAnsi"/>
          <w:noProof/>
        </w:rPr>
      </w:pPr>
      <w:hyperlink w:anchor="_Toc423611658" w:history="1">
        <w:r w:rsidR="007216B2" w:rsidRPr="0016605E">
          <w:rPr>
            <w:rStyle w:val="Hyperlink"/>
            <w:noProof/>
          </w:rPr>
          <w:t>Glossary</w:t>
        </w:r>
        <w:r w:rsidR="007216B2">
          <w:rPr>
            <w:noProof/>
            <w:webHidden/>
          </w:rPr>
          <w:tab/>
        </w:r>
        <w:r w:rsidR="007216B2">
          <w:rPr>
            <w:noProof/>
            <w:webHidden/>
          </w:rPr>
          <w:fldChar w:fldCharType="begin"/>
        </w:r>
        <w:r w:rsidR="007216B2">
          <w:rPr>
            <w:noProof/>
            <w:webHidden/>
          </w:rPr>
          <w:instrText xml:space="preserve"> PAGEREF _Toc423611658 \h </w:instrText>
        </w:r>
        <w:r w:rsidR="007216B2">
          <w:rPr>
            <w:noProof/>
            <w:webHidden/>
          </w:rPr>
        </w:r>
        <w:r w:rsidR="007216B2">
          <w:rPr>
            <w:noProof/>
            <w:webHidden/>
          </w:rPr>
          <w:fldChar w:fldCharType="separate"/>
        </w:r>
        <w:r w:rsidR="0022260F">
          <w:rPr>
            <w:noProof/>
            <w:webHidden/>
          </w:rPr>
          <w:t>9</w:t>
        </w:r>
        <w:r w:rsidR="007216B2">
          <w:rPr>
            <w:noProof/>
            <w:webHidden/>
          </w:rPr>
          <w:fldChar w:fldCharType="end"/>
        </w:r>
      </w:hyperlink>
    </w:p>
    <w:p w:rsidR="007216B2" w:rsidRDefault="00B44993" w:rsidP="00B34C9C">
      <w:pPr>
        <w:pStyle w:val="TOC1"/>
        <w:rPr>
          <w:rFonts w:asciiTheme="minorHAnsi" w:hAnsiTheme="minorHAnsi"/>
          <w:noProof/>
        </w:rPr>
      </w:pPr>
      <w:hyperlink w:anchor="_Toc423611659" w:history="1">
        <w:r w:rsidR="007216B2" w:rsidRPr="0016605E">
          <w:rPr>
            <w:rStyle w:val="Hyperlink"/>
            <w:noProof/>
          </w:rPr>
          <w:t>Element 1: Prepare for tour itinerary</w:t>
        </w:r>
        <w:r w:rsidR="007216B2">
          <w:rPr>
            <w:noProof/>
            <w:webHidden/>
          </w:rPr>
          <w:tab/>
        </w:r>
        <w:r w:rsidR="007216B2">
          <w:rPr>
            <w:noProof/>
            <w:webHidden/>
          </w:rPr>
          <w:fldChar w:fldCharType="begin"/>
        </w:r>
        <w:r w:rsidR="007216B2">
          <w:rPr>
            <w:noProof/>
            <w:webHidden/>
          </w:rPr>
          <w:instrText xml:space="preserve"> PAGEREF _Toc423611659 \h </w:instrText>
        </w:r>
        <w:r w:rsidR="007216B2">
          <w:rPr>
            <w:noProof/>
            <w:webHidden/>
          </w:rPr>
        </w:r>
        <w:r w:rsidR="007216B2">
          <w:rPr>
            <w:noProof/>
            <w:webHidden/>
          </w:rPr>
          <w:fldChar w:fldCharType="separate"/>
        </w:r>
        <w:r w:rsidR="0022260F">
          <w:rPr>
            <w:noProof/>
            <w:webHidden/>
          </w:rPr>
          <w:t>11</w:t>
        </w:r>
        <w:r w:rsidR="007216B2">
          <w:rPr>
            <w:noProof/>
            <w:webHidden/>
          </w:rPr>
          <w:fldChar w:fldCharType="end"/>
        </w:r>
      </w:hyperlink>
    </w:p>
    <w:p w:rsidR="007216B2" w:rsidRDefault="00B44993" w:rsidP="00B34C9C">
      <w:pPr>
        <w:pStyle w:val="TOC1"/>
        <w:rPr>
          <w:rFonts w:asciiTheme="minorHAnsi" w:hAnsiTheme="minorHAnsi"/>
          <w:noProof/>
        </w:rPr>
      </w:pPr>
      <w:hyperlink w:anchor="_Toc423611660" w:history="1">
        <w:r w:rsidR="007216B2" w:rsidRPr="0016605E">
          <w:rPr>
            <w:rStyle w:val="Hyperlink"/>
            <w:noProof/>
          </w:rPr>
          <w:t>Element 2: Conduct departure-related activities</w:t>
        </w:r>
        <w:r w:rsidR="007216B2">
          <w:rPr>
            <w:noProof/>
            <w:webHidden/>
          </w:rPr>
          <w:tab/>
        </w:r>
        <w:r w:rsidR="007216B2">
          <w:rPr>
            <w:noProof/>
            <w:webHidden/>
          </w:rPr>
          <w:fldChar w:fldCharType="begin"/>
        </w:r>
        <w:r w:rsidR="007216B2">
          <w:rPr>
            <w:noProof/>
            <w:webHidden/>
          </w:rPr>
          <w:instrText xml:space="preserve"> PAGEREF _Toc423611660 \h </w:instrText>
        </w:r>
        <w:r w:rsidR="007216B2">
          <w:rPr>
            <w:noProof/>
            <w:webHidden/>
          </w:rPr>
        </w:r>
        <w:r w:rsidR="007216B2">
          <w:rPr>
            <w:noProof/>
            <w:webHidden/>
          </w:rPr>
          <w:fldChar w:fldCharType="separate"/>
        </w:r>
        <w:r w:rsidR="0022260F">
          <w:rPr>
            <w:noProof/>
            <w:webHidden/>
          </w:rPr>
          <w:t>25</w:t>
        </w:r>
        <w:r w:rsidR="007216B2">
          <w:rPr>
            <w:noProof/>
            <w:webHidden/>
          </w:rPr>
          <w:fldChar w:fldCharType="end"/>
        </w:r>
      </w:hyperlink>
    </w:p>
    <w:p w:rsidR="007216B2" w:rsidRDefault="00B44993" w:rsidP="00B34C9C">
      <w:pPr>
        <w:pStyle w:val="TOC1"/>
        <w:rPr>
          <w:rFonts w:asciiTheme="minorHAnsi" w:hAnsiTheme="minorHAnsi"/>
          <w:noProof/>
        </w:rPr>
      </w:pPr>
      <w:hyperlink w:anchor="_Toc423611661" w:history="1">
        <w:r w:rsidR="007216B2" w:rsidRPr="0016605E">
          <w:rPr>
            <w:rStyle w:val="Hyperlink"/>
            <w:noProof/>
          </w:rPr>
          <w:t>Element 3: Brief tour staff</w:t>
        </w:r>
        <w:r w:rsidR="007216B2">
          <w:rPr>
            <w:noProof/>
            <w:webHidden/>
          </w:rPr>
          <w:tab/>
        </w:r>
        <w:r w:rsidR="007216B2">
          <w:rPr>
            <w:noProof/>
            <w:webHidden/>
          </w:rPr>
          <w:fldChar w:fldCharType="begin"/>
        </w:r>
        <w:r w:rsidR="007216B2">
          <w:rPr>
            <w:noProof/>
            <w:webHidden/>
          </w:rPr>
          <w:instrText xml:space="preserve"> PAGEREF _Toc423611661 \h </w:instrText>
        </w:r>
        <w:r w:rsidR="007216B2">
          <w:rPr>
            <w:noProof/>
            <w:webHidden/>
          </w:rPr>
        </w:r>
        <w:r w:rsidR="007216B2">
          <w:rPr>
            <w:noProof/>
            <w:webHidden/>
          </w:rPr>
          <w:fldChar w:fldCharType="separate"/>
        </w:r>
        <w:r w:rsidR="0022260F">
          <w:rPr>
            <w:noProof/>
            <w:webHidden/>
          </w:rPr>
          <w:t>35</w:t>
        </w:r>
        <w:r w:rsidR="007216B2">
          <w:rPr>
            <w:noProof/>
            <w:webHidden/>
          </w:rPr>
          <w:fldChar w:fldCharType="end"/>
        </w:r>
      </w:hyperlink>
    </w:p>
    <w:p w:rsidR="007216B2" w:rsidRDefault="00B44993" w:rsidP="00B34C9C">
      <w:pPr>
        <w:pStyle w:val="TOC1"/>
        <w:ind w:left="1134" w:hanging="1134"/>
        <w:rPr>
          <w:rFonts w:asciiTheme="minorHAnsi" w:hAnsiTheme="minorHAnsi"/>
          <w:noProof/>
        </w:rPr>
      </w:pPr>
      <w:hyperlink w:anchor="_Toc423611662" w:history="1">
        <w:r w:rsidR="007216B2" w:rsidRPr="0016605E">
          <w:rPr>
            <w:rStyle w:val="Hyperlink"/>
            <w:noProof/>
          </w:rPr>
          <w:t xml:space="preserve">Element 4: Liaise with external industry colleagues throughout </w:t>
        </w:r>
        <w:r w:rsidR="007216B2">
          <w:rPr>
            <w:rStyle w:val="Hyperlink"/>
            <w:noProof/>
          </w:rPr>
          <w:br/>
        </w:r>
        <w:r w:rsidR="007216B2" w:rsidRPr="0016605E">
          <w:rPr>
            <w:rStyle w:val="Hyperlink"/>
            <w:noProof/>
          </w:rPr>
          <w:t>the tour Performance Criteria</w:t>
        </w:r>
        <w:r w:rsidR="007216B2">
          <w:rPr>
            <w:noProof/>
            <w:webHidden/>
          </w:rPr>
          <w:tab/>
        </w:r>
        <w:r w:rsidR="007216B2">
          <w:rPr>
            <w:noProof/>
            <w:webHidden/>
          </w:rPr>
          <w:fldChar w:fldCharType="begin"/>
        </w:r>
        <w:r w:rsidR="007216B2">
          <w:rPr>
            <w:noProof/>
            <w:webHidden/>
          </w:rPr>
          <w:instrText xml:space="preserve"> PAGEREF _Toc423611662 \h </w:instrText>
        </w:r>
        <w:r w:rsidR="007216B2">
          <w:rPr>
            <w:noProof/>
            <w:webHidden/>
          </w:rPr>
        </w:r>
        <w:r w:rsidR="007216B2">
          <w:rPr>
            <w:noProof/>
            <w:webHidden/>
          </w:rPr>
          <w:fldChar w:fldCharType="separate"/>
        </w:r>
        <w:r w:rsidR="0022260F">
          <w:rPr>
            <w:noProof/>
            <w:webHidden/>
          </w:rPr>
          <w:t>43</w:t>
        </w:r>
        <w:r w:rsidR="007216B2">
          <w:rPr>
            <w:noProof/>
            <w:webHidden/>
          </w:rPr>
          <w:fldChar w:fldCharType="end"/>
        </w:r>
      </w:hyperlink>
    </w:p>
    <w:p w:rsidR="007216B2" w:rsidRDefault="00B44993" w:rsidP="00B34C9C">
      <w:pPr>
        <w:pStyle w:val="TOC1"/>
        <w:rPr>
          <w:rFonts w:asciiTheme="minorHAnsi" w:hAnsiTheme="minorHAnsi"/>
          <w:noProof/>
        </w:rPr>
      </w:pPr>
      <w:hyperlink w:anchor="_Toc423611663" w:history="1">
        <w:r w:rsidR="007216B2" w:rsidRPr="0016605E">
          <w:rPr>
            <w:rStyle w:val="Hyperlink"/>
            <w:noProof/>
          </w:rPr>
          <w:t>Element 5: Manage on tour itinerary</w:t>
        </w:r>
        <w:r w:rsidR="007216B2">
          <w:rPr>
            <w:noProof/>
            <w:webHidden/>
          </w:rPr>
          <w:tab/>
        </w:r>
        <w:r w:rsidR="007216B2">
          <w:rPr>
            <w:noProof/>
            <w:webHidden/>
          </w:rPr>
          <w:fldChar w:fldCharType="begin"/>
        </w:r>
        <w:r w:rsidR="007216B2">
          <w:rPr>
            <w:noProof/>
            <w:webHidden/>
          </w:rPr>
          <w:instrText xml:space="preserve"> PAGEREF _Toc423611663 \h </w:instrText>
        </w:r>
        <w:r w:rsidR="007216B2">
          <w:rPr>
            <w:noProof/>
            <w:webHidden/>
          </w:rPr>
        </w:r>
        <w:r w:rsidR="007216B2">
          <w:rPr>
            <w:noProof/>
            <w:webHidden/>
          </w:rPr>
          <w:fldChar w:fldCharType="separate"/>
        </w:r>
        <w:r w:rsidR="0022260F">
          <w:rPr>
            <w:noProof/>
            <w:webHidden/>
          </w:rPr>
          <w:t>51</w:t>
        </w:r>
        <w:r w:rsidR="007216B2">
          <w:rPr>
            <w:noProof/>
            <w:webHidden/>
          </w:rPr>
          <w:fldChar w:fldCharType="end"/>
        </w:r>
      </w:hyperlink>
    </w:p>
    <w:p w:rsidR="007216B2" w:rsidRDefault="00B44993" w:rsidP="00B34C9C">
      <w:pPr>
        <w:pStyle w:val="TOC1"/>
        <w:rPr>
          <w:rFonts w:asciiTheme="minorHAnsi" w:hAnsiTheme="minorHAnsi"/>
          <w:noProof/>
        </w:rPr>
      </w:pPr>
      <w:hyperlink w:anchor="_Toc423611664" w:history="1">
        <w:r w:rsidR="007216B2" w:rsidRPr="0016605E">
          <w:rPr>
            <w:rStyle w:val="Hyperlink"/>
            <w:noProof/>
          </w:rPr>
          <w:t>Element 6: Deal with unexpected events</w:t>
        </w:r>
        <w:r w:rsidR="007216B2">
          <w:rPr>
            <w:noProof/>
            <w:webHidden/>
          </w:rPr>
          <w:tab/>
        </w:r>
        <w:r w:rsidR="007216B2">
          <w:rPr>
            <w:noProof/>
            <w:webHidden/>
          </w:rPr>
          <w:fldChar w:fldCharType="begin"/>
        </w:r>
        <w:r w:rsidR="007216B2">
          <w:rPr>
            <w:noProof/>
            <w:webHidden/>
          </w:rPr>
          <w:instrText xml:space="preserve"> PAGEREF _Toc423611664 \h </w:instrText>
        </w:r>
        <w:r w:rsidR="007216B2">
          <w:rPr>
            <w:noProof/>
            <w:webHidden/>
          </w:rPr>
        </w:r>
        <w:r w:rsidR="007216B2">
          <w:rPr>
            <w:noProof/>
            <w:webHidden/>
          </w:rPr>
          <w:fldChar w:fldCharType="separate"/>
        </w:r>
        <w:r w:rsidR="0022260F">
          <w:rPr>
            <w:noProof/>
            <w:webHidden/>
          </w:rPr>
          <w:t>65</w:t>
        </w:r>
        <w:r w:rsidR="007216B2">
          <w:rPr>
            <w:noProof/>
            <w:webHidden/>
          </w:rPr>
          <w:fldChar w:fldCharType="end"/>
        </w:r>
      </w:hyperlink>
    </w:p>
    <w:p w:rsidR="007216B2" w:rsidRDefault="00B44993" w:rsidP="00B34C9C">
      <w:pPr>
        <w:pStyle w:val="TOC1"/>
        <w:rPr>
          <w:rFonts w:asciiTheme="minorHAnsi" w:hAnsiTheme="minorHAnsi"/>
          <w:noProof/>
        </w:rPr>
      </w:pPr>
      <w:hyperlink w:anchor="_Toc423611665" w:history="1">
        <w:r w:rsidR="007216B2" w:rsidRPr="0016605E">
          <w:rPr>
            <w:rStyle w:val="Hyperlink"/>
            <w:noProof/>
          </w:rPr>
          <w:t>Element 7: Finalise tour</w:t>
        </w:r>
        <w:r w:rsidR="007216B2">
          <w:rPr>
            <w:noProof/>
            <w:webHidden/>
          </w:rPr>
          <w:tab/>
        </w:r>
        <w:r w:rsidR="007216B2">
          <w:rPr>
            <w:noProof/>
            <w:webHidden/>
          </w:rPr>
          <w:fldChar w:fldCharType="begin"/>
        </w:r>
        <w:r w:rsidR="007216B2">
          <w:rPr>
            <w:noProof/>
            <w:webHidden/>
          </w:rPr>
          <w:instrText xml:space="preserve"> PAGEREF _Toc423611665 \h </w:instrText>
        </w:r>
        <w:r w:rsidR="007216B2">
          <w:rPr>
            <w:noProof/>
            <w:webHidden/>
          </w:rPr>
        </w:r>
        <w:r w:rsidR="007216B2">
          <w:rPr>
            <w:noProof/>
            <w:webHidden/>
          </w:rPr>
          <w:fldChar w:fldCharType="separate"/>
        </w:r>
        <w:r w:rsidR="0022260F">
          <w:rPr>
            <w:noProof/>
            <w:webHidden/>
          </w:rPr>
          <w:t>75</w:t>
        </w:r>
        <w:r w:rsidR="007216B2">
          <w:rPr>
            <w:noProof/>
            <w:webHidden/>
          </w:rPr>
          <w:fldChar w:fldCharType="end"/>
        </w:r>
      </w:hyperlink>
    </w:p>
    <w:p w:rsidR="007216B2" w:rsidRDefault="00B44993" w:rsidP="00B34C9C">
      <w:pPr>
        <w:pStyle w:val="TOC1"/>
        <w:rPr>
          <w:rFonts w:asciiTheme="minorHAnsi" w:hAnsiTheme="minorHAnsi"/>
          <w:noProof/>
        </w:rPr>
      </w:pPr>
      <w:hyperlink w:anchor="_Toc423611666" w:history="1">
        <w:r w:rsidR="007216B2" w:rsidRPr="0016605E">
          <w:rPr>
            <w:rStyle w:val="Hyperlink"/>
            <w:noProof/>
          </w:rPr>
          <w:t>Presentation of written work</w:t>
        </w:r>
        <w:r w:rsidR="007216B2">
          <w:rPr>
            <w:noProof/>
            <w:webHidden/>
          </w:rPr>
          <w:tab/>
        </w:r>
        <w:r w:rsidR="007216B2">
          <w:rPr>
            <w:noProof/>
            <w:webHidden/>
          </w:rPr>
          <w:fldChar w:fldCharType="begin"/>
        </w:r>
        <w:r w:rsidR="007216B2">
          <w:rPr>
            <w:noProof/>
            <w:webHidden/>
          </w:rPr>
          <w:instrText xml:space="preserve"> PAGEREF _Toc423611666 \h </w:instrText>
        </w:r>
        <w:r w:rsidR="007216B2">
          <w:rPr>
            <w:noProof/>
            <w:webHidden/>
          </w:rPr>
        </w:r>
        <w:r w:rsidR="007216B2">
          <w:rPr>
            <w:noProof/>
            <w:webHidden/>
          </w:rPr>
          <w:fldChar w:fldCharType="separate"/>
        </w:r>
        <w:r w:rsidR="0022260F">
          <w:rPr>
            <w:noProof/>
            <w:webHidden/>
          </w:rPr>
          <w:t>83</w:t>
        </w:r>
        <w:r w:rsidR="007216B2">
          <w:rPr>
            <w:noProof/>
            <w:webHidden/>
          </w:rPr>
          <w:fldChar w:fldCharType="end"/>
        </w:r>
      </w:hyperlink>
    </w:p>
    <w:p w:rsidR="007216B2" w:rsidRDefault="00B44993" w:rsidP="00B34C9C">
      <w:pPr>
        <w:pStyle w:val="TOC1"/>
        <w:rPr>
          <w:rFonts w:asciiTheme="minorHAnsi" w:hAnsiTheme="minorHAnsi"/>
          <w:noProof/>
        </w:rPr>
      </w:pPr>
      <w:hyperlink w:anchor="_Toc423611667" w:history="1">
        <w:r w:rsidR="007216B2" w:rsidRPr="0016605E">
          <w:rPr>
            <w:rStyle w:val="Hyperlink"/>
            <w:noProof/>
          </w:rPr>
          <w:t>Recommended reading</w:t>
        </w:r>
        <w:r w:rsidR="007216B2">
          <w:rPr>
            <w:noProof/>
            <w:webHidden/>
          </w:rPr>
          <w:tab/>
        </w:r>
        <w:r w:rsidR="007216B2">
          <w:rPr>
            <w:noProof/>
            <w:webHidden/>
          </w:rPr>
          <w:fldChar w:fldCharType="begin"/>
        </w:r>
        <w:r w:rsidR="007216B2">
          <w:rPr>
            <w:noProof/>
            <w:webHidden/>
          </w:rPr>
          <w:instrText xml:space="preserve"> PAGEREF _Toc423611667 \h </w:instrText>
        </w:r>
        <w:r w:rsidR="007216B2">
          <w:rPr>
            <w:noProof/>
            <w:webHidden/>
          </w:rPr>
        </w:r>
        <w:r w:rsidR="007216B2">
          <w:rPr>
            <w:noProof/>
            <w:webHidden/>
          </w:rPr>
          <w:fldChar w:fldCharType="separate"/>
        </w:r>
        <w:r w:rsidR="0022260F">
          <w:rPr>
            <w:noProof/>
            <w:webHidden/>
          </w:rPr>
          <w:t>85</w:t>
        </w:r>
        <w:r w:rsidR="007216B2">
          <w:rPr>
            <w:noProof/>
            <w:webHidden/>
          </w:rPr>
          <w:fldChar w:fldCharType="end"/>
        </w:r>
      </w:hyperlink>
    </w:p>
    <w:p w:rsidR="007216B2" w:rsidRDefault="00B44993" w:rsidP="00B34C9C">
      <w:pPr>
        <w:pStyle w:val="TOC1"/>
        <w:rPr>
          <w:rFonts w:asciiTheme="minorHAnsi" w:hAnsiTheme="minorHAnsi"/>
          <w:noProof/>
        </w:rPr>
      </w:pPr>
      <w:hyperlink w:anchor="_Toc423611668" w:history="1">
        <w:r w:rsidR="007216B2" w:rsidRPr="0016605E">
          <w:rPr>
            <w:rStyle w:val="Hyperlink"/>
            <w:noProof/>
          </w:rPr>
          <w:t>Trainee evaluation sheet</w:t>
        </w:r>
        <w:r w:rsidR="007216B2">
          <w:rPr>
            <w:noProof/>
            <w:webHidden/>
          </w:rPr>
          <w:tab/>
        </w:r>
        <w:r w:rsidR="007216B2">
          <w:rPr>
            <w:noProof/>
            <w:webHidden/>
          </w:rPr>
          <w:fldChar w:fldCharType="begin"/>
        </w:r>
        <w:r w:rsidR="007216B2">
          <w:rPr>
            <w:noProof/>
            <w:webHidden/>
          </w:rPr>
          <w:instrText xml:space="preserve"> PAGEREF _Toc423611668 \h </w:instrText>
        </w:r>
        <w:r w:rsidR="007216B2">
          <w:rPr>
            <w:noProof/>
            <w:webHidden/>
          </w:rPr>
        </w:r>
        <w:r w:rsidR="007216B2">
          <w:rPr>
            <w:noProof/>
            <w:webHidden/>
          </w:rPr>
          <w:fldChar w:fldCharType="separate"/>
        </w:r>
        <w:r w:rsidR="0022260F">
          <w:rPr>
            <w:noProof/>
            <w:webHidden/>
          </w:rPr>
          <w:t>87</w:t>
        </w:r>
        <w:r w:rsidR="007216B2">
          <w:rPr>
            <w:noProof/>
            <w:webHidden/>
          </w:rPr>
          <w:fldChar w:fldCharType="end"/>
        </w:r>
      </w:hyperlink>
    </w:p>
    <w:p w:rsidR="007216B2" w:rsidRDefault="00B44993" w:rsidP="00B34C9C">
      <w:pPr>
        <w:pStyle w:val="TOC1"/>
        <w:rPr>
          <w:rFonts w:asciiTheme="minorHAnsi" w:hAnsiTheme="minorHAnsi"/>
          <w:noProof/>
        </w:rPr>
      </w:pPr>
      <w:hyperlink w:anchor="_Toc423611669" w:history="1">
        <w:r w:rsidR="007216B2" w:rsidRPr="0016605E">
          <w:rPr>
            <w:rStyle w:val="Hyperlink"/>
            <w:noProof/>
          </w:rPr>
          <w:t>Trainee self-assessment checklist</w:t>
        </w:r>
        <w:r w:rsidR="007216B2">
          <w:rPr>
            <w:noProof/>
            <w:webHidden/>
          </w:rPr>
          <w:tab/>
        </w:r>
        <w:r w:rsidR="007216B2">
          <w:rPr>
            <w:noProof/>
            <w:webHidden/>
          </w:rPr>
          <w:fldChar w:fldCharType="begin"/>
        </w:r>
        <w:r w:rsidR="007216B2">
          <w:rPr>
            <w:noProof/>
            <w:webHidden/>
          </w:rPr>
          <w:instrText xml:space="preserve"> PAGEREF _Toc423611669 \h </w:instrText>
        </w:r>
        <w:r w:rsidR="007216B2">
          <w:rPr>
            <w:noProof/>
            <w:webHidden/>
          </w:rPr>
        </w:r>
        <w:r w:rsidR="007216B2">
          <w:rPr>
            <w:noProof/>
            <w:webHidden/>
          </w:rPr>
          <w:fldChar w:fldCharType="separate"/>
        </w:r>
        <w:r w:rsidR="0022260F">
          <w:rPr>
            <w:noProof/>
            <w:webHidden/>
          </w:rPr>
          <w:t>89</w:t>
        </w:r>
        <w:r w:rsidR="007216B2">
          <w:rPr>
            <w:noProof/>
            <w:webHidden/>
          </w:rPr>
          <w:fldChar w:fldCharType="end"/>
        </w:r>
      </w:hyperlink>
    </w:p>
    <w:p w:rsidR="00D5589C" w:rsidRPr="007216B2" w:rsidRDefault="003C7CC6">
      <w:pPr>
        <w:rPr>
          <w:rFonts w:ascii="Helvetica" w:eastAsia="Calibri" w:hAnsi="Helvetica" w:cs="Calibri"/>
          <w:szCs w:val="24"/>
          <w:lang w:eastAsia="ar-SA"/>
        </w:rPr>
      </w:pPr>
      <w:r w:rsidRPr="007216B2">
        <w:rPr>
          <w:szCs w:val="24"/>
        </w:rPr>
        <w:fldChar w:fldCharType="end"/>
      </w:r>
      <w:r w:rsidR="00D5589C" w:rsidRPr="007216B2">
        <w:rPr>
          <w:szCs w:val="24"/>
        </w:rPr>
        <w:br w:type="page"/>
      </w: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pPr>
    </w:p>
    <w:p w:rsidR="00D5589C" w:rsidRPr="007216B2" w:rsidRDefault="00D5589C" w:rsidP="00BD2681">
      <w:pPr>
        <w:pStyle w:val="BodyCopy"/>
        <w:rPr>
          <w:noProof w:val="0"/>
          <w:szCs w:val="24"/>
        </w:rPr>
        <w:sectPr w:rsidR="00D5589C" w:rsidRPr="007216B2" w:rsidSect="00CB546F">
          <w:headerReference w:type="even" r:id="rId33"/>
          <w:headerReference w:type="default" r:id="rId34"/>
          <w:footerReference w:type="even" r:id="rId35"/>
          <w:footerReference w:type="default" r:id="rId36"/>
          <w:pgSz w:w="11906" w:h="16838" w:code="9"/>
          <w:pgMar w:top="1440" w:right="1440" w:bottom="1440" w:left="1440" w:header="709" w:footer="468" w:gutter="0"/>
          <w:cols w:space="708"/>
          <w:docGrid w:linePitch="360"/>
        </w:sectPr>
      </w:pPr>
    </w:p>
    <w:p w:rsidR="00E83E16" w:rsidRPr="007216B2" w:rsidRDefault="00E83E16" w:rsidP="00E83E16">
      <w:pPr>
        <w:pStyle w:val="Heading1"/>
      </w:pPr>
      <w:bookmarkStart w:id="4" w:name="_Toc334515496"/>
      <w:bookmarkStart w:id="5" w:name="_Toc337029813"/>
      <w:bookmarkStart w:id="6" w:name="_Toc370805486"/>
      <w:bookmarkStart w:id="7" w:name="_Toc423611655"/>
      <w:r w:rsidRPr="007216B2">
        <w:lastRenderedPageBreak/>
        <w:t>Introduction to trainee manual</w:t>
      </w:r>
      <w:bookmarkEnd w:id="4"/>
      <w:bookmarkEnd w:id="5"/>
      <w:bookmarkEnd w:id="6"/>
      <w:bookmarkEnd w:id="7"/>
    </w:p>
    <w:p w:rsidR="00E83E16" w:rsidRPr="007216B2" w:rsidRDefault="00E83E16" w:rsidP="00E83E16">
      <w:pPr>
        <w:pStyle w:val="Heading3"/>
      </w:pPr>
      <w:r w:rsidRPr="007216B2">
        <w:t>To the Trainee</w:t>
      </w:r>
    </w:p>
    <w:p w:rsidR="00E83E16" w:rsidRPr="007216B2" w:rsidRDefault="00E83E16" w:rsidP="00E83E16">
      <w:pPr>
        <w:pStyle w:val="BodyCopy"/>
        <w:rPr>
          <w:noProof w:val="0"/>
        </w:rPr>
      </w:pPr>
      <w:r w:rsidRPr="007216B2">
        <w:rPr>
          <w:noProof w:val="0"/>
        </w:rPr>
        <w:t>Congratulations on joining this course. This Trainee Manual is one part of a ‘toolbox’ which is a resource provided to trainees, trainers and assessors to help you become competent in various areas of your work.</w:t>
      </w:r>
    </w:p>
    <w:p w:rsidR="00E83E16" w:rsidRPr="007216B2" w:rsidRDefault="00E83E16" w:rsidP="00E83E16">
      <w:pPr>
        <w:pStyle w:val="BodyCopy"/>
        <w:rPr>
          <w:noProof w:val="0"/>
        </w:rPr>
      </w:pPr>
      <w:r w:rsidRPr="007216B2">
        <w:rPr>
          <w:noProof w:val="0"/>
        </w:rPr>
        <w:t>The ‘toolbox’ consists of three elements:</w:t>
      </w:r>
    </w:p>
    <w:p w:rsidR="00E83E16" w:rsidRPr="007216B2" w:rsidRDefault="00E83E16" w:rsidP="00E83E16">
      <w:pPr>
        <w:pStyle w:val="Bullet1"/>
      </w:pPr>
      <w:r w:rsidRPr="007216B2">
        <w:t>A Trainee Manual for you to read and study at home or in class</w:t>
      </w:r>
    </w:p>
    <w:p w:rsidR="00E83E16" w:rsidRPr="007216B2" w:rsidRDefault="00E83E16" w:rsidP="00E83E16">
      <w:pPr>
        <w:pStyle w:val="Bullet1"/>
      </w:pPr>
      <w:r w:rsidRPr="007216B2">
        <w:t>A Trainer Guide with Power Point slides to help your Trainer explain the content of the training material and provide class activities to help with practice</w:t>
      </w:r>
    </w:p>
    <w:p w:rsidR="00E83E16" w:rsidRPr="007216B2" w:rsidRDefault="00E83E16" w:rsidP="00E83E16">
      <w:pPr>
        <w:pStyle w:val="Bullet1"/>
      </w:pPr>
      <w:r w:rsidRPr="007216B2">
        <w:t>An Assessment Manual which provides your Assessor with oral and written questions and other assessment tasks to establish whether or not you have achieved competency.</w:t>
      </w:r>
    </w:p>
    <w:p w:rsidR="00E83E16" w:rsidRPr="007216B2" w:rsidRDefault="00E83E16" w:rsidP="00E83E16">
      <w:pPr>
        <w:pStyle w:val="BodyCopy"/>
        <w:rPr>
          <w:noProof w:val="0"/>
        </w:rPr>
      </w:pPr>
      <w:r w:rsidRPr="007216B2">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w:t>
      </w:r>
      <w:r w:rsidR="003426CD">
        <w:rPr>
          <w:noProof w:val="0"/>
        </w:rPr>
        <w:t xml:space="preserve"> </w:t>
      </w:r>
      <w:r w:rsidRPr="007216B2">
        <w:rPr>
          <w:noProof w:val="0"/>
        </w:rPr>
        <w:t>all the ASEAN member states.</w:t>
      </w:r>
    </w:p>
    <w:p w:rsidR="00E83E16" w:rsidRPr="007216B2" w:rsidRDefault="00E83E16" w:rsidP="00E83E16">
      <w:pPr>
        <w:pStyle w:val="BodyCopy"/>
        <w:rPr>
          <w:noProof w:val="0"/>
        </w:rPr>
      </w:pPr>
      <w:r w:rsidRPr="007216B2">
        <w:rPr>
          <w:noProof w:val="0"/>
        </w:rPr>
        <w:t>What is the CBT and CBA system and why has it been adopted by ASEAN?</w:t>
      </w:r>
    </w:p>
    <w:p w:rsidR="00E83E16" w:rsidRPr="007216B2" w:rsidRDefault="00E83E16" w:rsidP="00E83E16">
      <w:pPr>
        <w:pStyle w:val="BodyCopy"/>
        <w:rPr>
          <w:noProof w:val="0"/>
        </w:rPr>
      </w:pPr>
      <w:r w:rsidRPr="007216B2">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83E16" w:rsidRPr="007216B2" w:rsidRDefault="00E83E16" w:rsidP="00E83E16">
      <w:pPr>
        <w:pStyle w:val="BodyCopy"/>
        <w:rPr>
          <w:noProof w:val="0"/>
        </w:rPr>
      </w:pPr>
      <w:r w:rsidRPr="007216B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7216B2" w:rsidRDefault="00E83E16" w:rsidP="00E83E16">
      <w:pPr>
        <w:pStyle w:val="BodyCopy"/>
        <w:rPr>
          <w:noProof w:val="0"/>
        </w:rPr>
      </w:pPr>
      <w:r w:rsidRPr="007216B2">
        <w:rPr>
          <w:noProof w:val="0"/>
        </w:rPr>
        <w:t>What is a competency standard?</w:t>
      </w:r>
    </w:p>
    <w:p w:rsidR="00E83E16" w:rsidRPr="007216B2" w:rsidRDefault="00E83E16" w:rsidP="00E83E16">
      <w:pPr>
        <w:pStyle w:val="BodyCopy"/>
        <w:rPr>
          <w:noProof w:val="0"/>
        </w:rPr>
      </w:pPr>
      <w:r w:rsidRPr="007216B2">
        <w:rPr>
          <w:noProof w:val="0"/>
        </w:rPr>
        <w:t>Competency standards are descriptions of the skills and knowledge required to perform a task or activity at the level of a required standard.</w:t>
      </w:r>
    </w:p>
    <w:p w:rsidR="00E83E16" w:rsidRPr="007216B2" w:rsidRDefault="00E83E16" w:rsidP="00E83E16">
      <w:pPr>
        <w:pStyle w:val="BodyCopy"/>
        <w:rPr>
          <w:noProof w:val="0"/>
        </w:rPr>
      </w:pPr>
      <w:r w:rsidRPr="007216B2">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7216B2" w:rsidRDefault="00E83E16" w:rsidP="00E83E16">
      <w:pPr>
        <w:pStyle w:val="Bullet1"/>
      </w:pPr>
      <w:r w:rsidRPr="007216B2">
        <w:t>Housekeeping</w:t>
      </w:r>
    </w:p>
    <w:p w:rsidR="00E83E16" w:rsidRPr="007216B2" w:rsidRDefault="00E83E16" w:rsidP="00E83E16">
      <w:pPr>
        <w:pStyle w:val="Bullet1"/>
      </w:pPr>
      <w:r w:rsidRPr="007216B2">
        <w:t>Food Production</w:t>
      </w:r>
    </w:p>
    <w:p w:rsidR="00E83E16" w:rsidRPr="007216B2" w:rsidRDefault="00E83E16" w:rsidP="00E83E16">
      <w:pPr>
        <w:pStyle w:val="Bullet1"/>
      </w:pPr>
      <w:r w:rsidRPr="007216B2">
        <w:t>Food and Beverage Service</w:t>
      </w:r>
    </w:p>
    <w:p w:rsidR="00E83E16" w:rsidRPr="007216B2" w:rsidRDefault="00E83E16" w:rsidP="00E83E16">
      <w:pPr>
        <w:pStyle w:val="Bullet1"/>
      </w:pPr>
      <w:r w:rsidRPr="007216B2">
        <w:t>Front Office</w:t>
      </w:r>
    </w:p>
    <w:p w:rsidR="00E83E16" w:rsidRPr="007216B2" w:rsidRDefault="00E83E16" w:rsidP="00E83E16">
      <w:pPr>
        <w:pStyle w:val="Bullet1"/>
      </w:pPr>
      <w:r w:rsidRPr="007216B2">
        <w:lastRenderedPageBreak/>
        <w:t>Travel Agencies</w:t>
      </w:r>
    </w:p>
    <w:p w:rsidR="00E83E16" w:rsidRPr="007216B2" w:rsidRDefault="00E83E16" w:rsidP="00E83E16">
      <w:pPr>
        <w:pStyle w:val="Bullet1"/>
      </w:pPr>
      <w:r w:rsidRPr="007216B2">
        <w:t>Tour Operations.</w:t>
      </w:r>
    </w:p>
    <w:p w:rsidR="00E83E16" w:rsidRPr="007216B2" w:rsidRDefault="00E83E16" w:rsidP="00E83E16">
      <w:pPr>
        <w:pStyle w:val="BodyCopy"/>
        <w:rPr>
          <w:noProof w:val="0"/>
        </w:rPr>
      </w:pPr>
      <w:r w:rsidRPr="007216B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7216B2" w:rsidRDefault="00E83E16" w:rsidP="00E83E16">
      <w:pPr>
        <w:pStyle w:val="BodyCopy"/>
        <w:rPr>
          <w:noProof w:val="0"/>
        </w:rPr>
      </w:pPr>
      <w:r w:rsidRPr="007216B2">
        <w:rPr>
          <w:noProof w:val="0"/>
        </w:rPr>
        <w:t>There are other components of the competency standard:</w:t>
      </w:r>
    </w:p>
    <w:p w:rsidR="00E83E16" w:rsidRPr="007216B2" w:rsidRDefault="00E83E16" w:rsidP="00E83E16">
      <w:pPr>
        <w:pStyle w:val="Bullet1"/>
      </w:pPr>
      <w:r w:rsidRPr="007216B2">
        <w:rPr>
          <w:i/>
        </w:rPr>
        <w:t xml:space="preserve">Unit Title: </w:t>
      </w:r>
      <w:r w:rsidRPr="007216B2">
        <w:t>statement about what is to be done in the workplace</w:t>
      </w:r>
    </w:p>
    <w:p w:rsidR="00E83E16" w:rsidRPr="007216B2" w:rsidRDefault="00E83E16" w:rsidP="00E83E16">
      <w:pPr>
        <w:pStyle w:val="Bullet1"/>
      </w:pPr>
      <w:r w:rsidRPr="007216B2">
        <w:rPr>
          <w:i/>
        </w:rPr>
        <w:t xml:space="preserve">Unit Number: </w:t>
      </w:r>
      <w:r w:rsidRPr="007216B2">
        <w:t>unique number identifying the particular competency</w:t>
      </w:r>
    </w:p>
    <w:p w:rsidR="00E83E16" w:rsidRPr="007216B2" w:rsidRDefault="00E83E16" w:rsidP="00E83E16">
      <w:pPr>
        <w:pStyle w:val="Bullet1"/>
      </w:pPr>
      <w:r w:rsidRPr="007216B2">
        <w:rPr>
          <w:i/>
        </w:rPr>
        <w:t xml:space="preserve">Nominal hours: </w:t>
      </w:r>
      <w:r w:rsidRPr="007216B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7216B2" w:rsidRDefault="00E83E16" w:rsidP="00E83E16">
      <w:pPr>
        <w:pStyle w:val="BodyCopy"/>
        <w:rPr>
          <w:noProof w:val="0"/>
        </w:rPr>
      </w:pPr>
      <w:r w:rsidRPr="007216B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7216B2" w:rsidRDefault="00E83E16" w:rsidP="00E83E16">
      <w:pPr>
        <w:pStyle w:val="BodyCopy"/>
        <w:rPr>
          <w:noProof w:val="0"/>
        </w:rPr>
      </w:pPr>
      <w:r w:rsidRPr="007216B2">
        <w:rPr>
          <w:noProof w:val="0"/>
        </w:rPr>
        <w:t>Your trainer and/or assessor may use other methods to assess you such as:</w:t>
      </w:r>
    </w:p>
    <w:p w:rsidR="00E83E16" w:rsidRPr="007216B2" w:rsidRDefault="00E83E16" w:rsidP="00E83E16">
      <w:pPr>
        <w:pStyle w:val="Bullet1"/>
      </w:pPr>
      <w:r w:rsidRPr="007216B2">
        <w:t>Journals</w:t>
      </w:r>
    </w:p>
    <w:p w:rsidR="00E83E16" w:rsidRPr="007216B2" w:rsidRDefault="00E83E16" w:rsidP="00E83E16">
      <w:pPr>
        <w:pStyle w:val="Bullet1"/>
      </w:pPr>
      <w:r w:rsidRPr="007216B2">
        <w:t>Oral presentations</w:t>
      </w:r>
    </w:p>
    <w:p w:rsidR="00E83E16" w:rsidRPr="007216B2" w:rsidRDefault="00E83E16" w:rsidP="00E83E16">
      <w:pPr>
        <w:pStyle w:val="Bullet1"/>
      </w:pPr>
      <w:r w:rsidRPr="007216B2">
        <w:t>Role plays</w:t>
      </w:r>
    </w:p>
    <w:p w:rsidR="00E83E16" w:rsidRPr="007216B2" w:rsidRDefault="00E83E16" w:rsidP="00E83E16">
      <w:pPr>
        <w:pStyle w:val="Bullet1"/>
      </w:pPr>
      <w:r w:rsidRPr="007216B2">
        <w:t>Log books</w:t>
      </w:r>
    </w:p>
    <w:p w:rsidR="00E83E16" w:rsidRPr="007216B2" w:rsidRDefault="00E83E16" w:rsidP="00E83E16">
      <w:pPr>
        <w:pStyle w:val="Bullet1"/>
      </w:pPr>
      <w:r w:rsidRPr="007216B2">
        <w:t>Group projects</w:t>
      </w:r>
    </w:p>
    <w:p w:rsidR="00E83E16" w:rsidRPr="007216B2" w:rsidRDefault="00E83E16" w:rsidP="00E83E16">
      <w:pPr>
        <w:pStyle w:val="Bullet1"/>
      </w:pPr>
      <w:r w:rsidRPr="007216B2">
        <w:t>Practical demonstrations.</w:t>
      </w:r>
    </w:p>
    <w:p w:rsidR="00E83E16" w:rsidRPr="007216B2" w:rsidRDefault="00E83E16" w:rsidP="00E83E16">
      <w:pPr>
        <w:pStyle w:val="BodyCopy"/>
        <w:rPr>
          <w:noProof w:val="0"/>
        </w:rPr>
      </w:pPr>
      <w:r w:rsidRPr="007216B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7216B2" w:rsidRDefault="00C13A31" w:rsidP="00C13A31">
      <w:pPr>
        <w:pStyle w:val="BodyCopy"/>
        <w:rPr>
          <w:noProof w:val="0"/>
        </w:rPr>
      </w:pPr>
    </w:p>
    <w:p w:rsidR="00C13A31" w:rsidRPr="007216B2" w:rsidRDefault="00C13A31">
      <w:pPr>
        <w:rPr>
          <w:szCs w:val="24"/>
        </w:rPr>
        <w:sectPr w:rsidR="00C13A31" w:rsidRPr="007216B2" w:rsidSect="001A29DB">
          <w:headerReference w:type="even" r:id="rId37"/>
          <w:headerReference w:type="default" r:id="rId38"/>
          <w:footerReference w:type="even" r:id="rId39"/>
          <w:footerReference w:type="default" r:id="rId40"/>
          <w:pgSz w:w="11906" w:h="16838"/>
          <w:pgMar w:top="1440" w:right="1440" w:bottom="1440" w:left="1440" w:header="708" w:footer="331" w:gutter="0"/>
          <w:pgNumType w:start="1"/>
          <w:cols w:space="708"/>
          <w:docGrid w:linePitch="360"/>
        </w:sectPr>
      </w:pPr>
    </w:p>
    <w:p w:rsidR="00C13A31" w:rsidRPr="007216B2" w:rsidRDefault="00C13A31" w:rsidP="00C13A31">
      <w:pPr>
        <w:pStyle w:val="Heading1"/>
        <w:rPr>
          <w:szCs w:val="24"/>
        </w:rPr>
      </w:pPr>
      <w:bookmarkStart w:id="8" w:name="_Toc337029814"/>
      <w:bookmarkStart w:id="9" w:name="_Toc370805487"/>
      <w:bookmarkStart w:id="10" w:name="_Toc423611656"/>
      <w:r w:rsidRPr="007216B2">
        <w:lastRenderedPageBreak/>
        <w:t>Unit descriptor</w:t>
      </w:r>
      <w:bookmarkEnd w:id="8"/>
      <w:bookmarkEnd w:id="9"/>
      <w:bookmarkEnd w:id="10"/>
    </w:p>
    <w:p w:rsidR="00C13A31" w:rsidRPr="007216B2" w:rsidRDefault="009343EE" w:rsidP="00C13A31">
      <w:pPr>
        <w:pStyle w:val="BodyCopyBold"/>
        <w:rPr>
          <w:noProof w:val="0"/>
        </w:rPr>
      </w:pPr>
      <w:r w:rsidRPr="007216B2">
        <w:rPr>
          <w:noProof w:val="0"/>
        </w:rPr>
        <w:fldChar w:fldCharType="begin"/>
      </w:r>
      <w:r w:rsidRPr="007216B2">
        <w:rPr>
          <w:noProof w:val="0"/>
        </w:rPr>
        <w:instrText xml:space="preserve"> REF  UnitName </w:instrText>
      </w:r>
      <w:r w:rsidRPr="007216B2">
        <w:rPr>
          <w:noProof w:val="0"/>
        </w:rPr>
        <w:fldChar w:fldCharType="separate"/>
      </w:r>
      <w:sdt>
        <w:sdtPr>
          <w:alias w:val="Unit name "/>
          <w:tag w:val="Unit name "/>
          <w:id w:val="691275027"/>
          <w:placeholder>
            <w:docPart w:val="90110161573443BC977F580973EC266B"/>
          </w:placeholder>
        </w:sdtPr>
        <w:sdtEndPr>
          <w:rPr>
            <w:highlight w:val="yellow"/>
          </w:rPr>
        </w:sdtEndPr>
        <w:sdtContent>
          <w:r w:rsidR="0022260F" w:rsidRPr="007216B2">
            <w:t>Manage and execute a detailed tour itinerary</w:t>
          </w:r>
        </w:sdtContent>
      </w:sdt>
      <w:r w:rsidRPr="007216B2">
        <w:rPr>
          <w:noProof w:val="0"/>
        </w:rPr>
        <w:fldChar w:fldCharType="end"/>
      </w:r>
    </w:p>
    <w:p w:rsidR="00C13A31" w:rsidRPr="007216B2" w:rsidRDefault="00C13A31" w:rsidP="00C13A31">
      <w:pPr>
        <w:pStyle w:val="BodyCopy"/>
        <w:rPr>
          <w:noProof w:val="0"/>
        </w:rPr>
      </w:pPr>
      <w:r w:rsidRPr="007216B2">
        <w:rPr>
          <w:noProof w:val="0"/>
        </w:rPr>
        <w:t xml:space="preserve">This unit deals with the skills and knowledge required to </w:t>
      </w:r>
      <w:r w:rsidR="009343EE" w:rsidRPr="007216B2">
        <w:rPr>
          <w:noProof w:val="0"/>
        </w:rPr>
        <w:fldChar w:fldCharType="begin"/>
      </w:r>
      <w:r w:rsidR="009343EE" w:rsidRPr="007216B2">
        <w:rPr>
          <w:noProof w:val="0"/>
        </w:rPr>
        <w:instrText xml:space="preserve"> REF  UnitName </w:instrText>
      </w:r>
      <w:r w:rsidR="009343EE" w:rsidRPr="007216B2">
        <w:rPr>
          <w:noProof w:val="0"/>
        </w:rPr>
        <w:fldChar w:fldCharType="separate"/>
      </w:r>
      <w:sdt>
        <w:sdtPr>
          <w:alias w:val="Unit name "/>
          <w:tag w:val="Unit name "/>
          <w:id w:val="523285527"/>
          <w:placeholder>
            <w:docPart w:val="48DE6A7CE81B4E28B5945A63DA02B850"/>
          </w:placeholder>
        </w:sdtPr>
        <w:sdtEndPr>
          <w:rPr>
            <w:highlight w:val="yellow"/>
          </w:rPr>
        </w:sdtEndPr>
        <w:sdtContent>
          <w:r w:rsidR="0022260F" w:rsidRPr="007216B2">
            <w:t>Manage and execute a detailed tour itinerary</w:t>
          </w:r>
        </w:sdtContent>
      </w:sdt>
      <w:r w:rsidR="009343EE" w:rsidRPr="007216B2">
        <w:rPr>
          <w:noProof w:val="0"/>
        </w:rPr>
        <w:fldChar w:fldCharType="end"/>
      </w:r>
      <w:r w:rsidR="009343EE" w:rsidRPr="007216B2">
        <w:rPr>
          <w:noProof w:val="0"/>
        </w:rPr>
        <w:t xml:space="preserve"> </w:t>
      </w:r>
      <w:r w:rsidRPr="007216B2">
        <w:rPr>
          <w:noProof w:val="0"/>
        </w:rPr>
        <w:t>in a range of settings within the travel industries workplace context.</w:t>
      </w:r>
    </w:p>
    <w:p w:rsidR="00C13A31" w:rsidRPr="007216B2" w:rsidRDefault="00C13A31" w:rsidP="00C13A31">
      <w:pPr>
        <w:pStyle w:val="BodyCopyBold"/>
        <w:rPr>
          <w:noProof w:val="0"/>
        </w:rPr>
      </w:pPr>
      <w:r w:rsidRPr="007216B2">
        <w:rPr>
          <w:noProof w:val="0"/>
        </w:rPr>
        <w:t xml:space="preserve">Unit Code: </w:t>
      </w:r>
    </w:p>
    <w:p w:rsidR="00C13A31" w:rsidRPr="007216B2" w:rsidRDefault="009343EE" w:rsidP="00C13A31">
      <w:pPr>
        <w:pStyle w:val="BodyCopy"/>
        <w:rPr>
          <w:noProof w:val="0"/>
        </w:rPr>
      </w:pPr>
      <w:r w:rsidRPr="007216B2">
        <w:rPr>
          <w:noProof w:val="0"/>
        </w:rPr>
        <w:fldChar w:fldCharType="begin"/>
      </w:r>
      <w:r w:rsidRPr="007216B2">
        <w:rPr>
          <w:noProof w:val="0"/>
        </w:rPr>
        <w:instrText xml:space="preserve"> REF  UnitCode </w:instrText>
      </w:r>
      <w:r w:rsidRPr="007216B2">
        <w:rPr>
          <w:noProof w:val="0"/>
        </w:rPr>
        <w:fldChar w:fldCharType="separate"/>
      </w:r>
      <w:sdt>
        <w:sdtPr>
          <w:alias w:val="Unit code"/>
          <w:tag w:val="Unit code"/>
          <w:id w:val="1326089719"/>
          <w:placeholder>
            <w:docPart w:val="E3C979FD4F8840A1AE81C0668A8F5377"/>
          </w:placeholder>
        </w:sdtPr>
        <w:sdtEndPr/>
        <w:sdtContent>
          <w:r w:rsidR="0022260F" w:rsidRPr="007216B2">
            <w:t>D2.TTO.CL4.09</w:t>
          </w:r>
        </w:sdtContent>
      </w:sdt>
      <w:r w:rsidRPr="007216B2">
        <w:rPr>
          <w:noProof w:val="0"/>
        </w:rPr>
        <w:fldChar w:fldCharType="end"/>
      </w:r>
    </w:p>
    <w:p w:rsidR="00C13A31" w:rsidRPr="007216B2" w:rsidRDefault="00C13A31" w:rsidP="00C13A31">
      <w:pPr>
        <w:pStyle w:val="BodyCopyBold"/>
        <w:rPr>
          <w:noProof w:val="0"/>
        </w:rPr>
      </w:pPr>
      <w:r w:rsidRPr="007216B2">
        <w:rPr>
          <w:noProof w:val="0"/>
        </w:rPr>
        <w:t>Nominal Hours:</w:t>
      </w:r>
    </w:p>
    <w:p w:rsidR="00C13A31" w:rsidRPr="007216B2" w:rsidRDefault="00851F58" w:rsidP="00C13A31">
      <w:pPr>
        <w:pStyle w:val="BodyCopy"/>
        <w:rPr>
          <w:noProof w:val="0"/>
        </w:rPr>
      </w:pPr>
      <w:r w:rsidRPr="007216B2">
        <w:rPr>
          <w:noProof w:val="0"/>
        </w:rPr>
        <w:t>80</w:t>
      </w:r>
    </w:p>
    <w:p w:rsidR="00C13A31" w:rsidRPr="007216B2" w:rsidRDefault="00C13A31" w:rsidP="00C13A31">
      <w:pPr>
        <w:pStyle w:val="Heading3"/>
      </w:pPr>
      <w:r w:rsidRPr="007216B2">
        <w:t>Element 1:</w:t>
      </w:r>
      <w:r w:rsidR="00CE6040" w:rsidRPr="007216B2">
        <w:t xml:space="preserve"> </w:t>
      </w:r>
      <w:bookmarkStart w:id="11" w:name="Element1"/>
      <w:sdt>
        <w:sdtPr>
          <w:rPr>
            <w:highlight w:val="yellow"/>
          </w:rPr>
          <w:alias w:val="Element1"/>
          <w:tag w:val="Element1"/>
          <w:id w:val="-454108863"/>
          <w:placeholder>
            <w:docPart w:val="F73EEB18C23C4BE591EE581F7AD94E40"/>
          </w:placeholder>
        </w:sdtPr>
        <w:sdtEndPr/>
        <w:sdtContent>
          <w:r w:rsidR="00851F58" w:rsidRPr="007216B2">
            <w:t>Prepare for tour itinerary</w:t>
          </w:r>
        </w:sdtContent>
      </w:sdt>
      <w:bookmarkEnd w:id="11"/>
    </w:p>
    <w:p w:rsidR="00C13A31" w:rsidRPr="007216B2" w:rsidRDefault="00C13A31" w:rsidP="00C13A31">
      <w:pPr>
        <w:pStyle w:val="BodyCopyBold"/>
        <w:rPr>
          <w:noProof w:val="0"/>
        </w:rPr>
      </w:pPr>
      <w:r w:rsidRPr="007216B2">
        <w:rPr>
          <w:noProof w:val="0"/>
        </w:rPr>
        <w:t>Performance Criteria</w:t>
      </w:r>
    </w:p>
    <w:p w:rsidR="00C13A31" w:rsidRPr="007216B2" w:rsidRDefault="00C13A31" w:rsidP="00676E09">
      <w:pPr>
        <w:pStyle w:val="BodyCopyIndent"/>
        <w:rPr>
          <w:noProof w:val="0"/>
        </w:rPr>
      </w:pPr>
      <w:r w:rsidRPr="007216B2">
        <w:rPr>
          <w:noProof w:val="0"/>
        </w:rPr>
        <w:t>1.1</w:t>
      </w:r>
      <w:r w:rsidRPr="007216B2">
        <w:rPr>
          <w:noProof w:val="0"/>
        </w:rPr>
        <w:tab/>
      </w:r>
      <w:bookmarkStart w:id="12" w:name="Criteria11"/>
      <w:sdt>
        <w:sdtPr>
          <w:rPr>
            <w:noProof w:val="0"/>
          </w:rPr>
          <w:alias w:val="Criteria11"/>
          <w:tag w:val="Criteria11"/>
          <w:id w:val="-1127778408"/>
          <w:placeholder>
            <w:docPart w:val="F73EEB18C23C4BE591EE581F7AD94E40"/>
          </w:placeholder>
        </w:sdtPr>
        <w:sdtEndPr/>
        <w:sdtContent>
          <w:r w:rsidR="00851F58" w:rsidRPr="007216B2">
            <w:rPr>
              <w:noProof w:val="0"/>
            </w:rPr>
            <w:t>Identify the requirements in the itinerary</w:t>
          </w:r>
        </w:sdtContent>
      </w:sdt>
      <w:bookmarkEnd w:id="12"/>
    </w:p>
    <w:p w:rsidR="00C13A31" w:rsidRPr="007216B2" w:rsidRDefault="00C13A31" w:rsidP="00914DC7">
      <w:pPr>
        <w:pStyle w:val="BodyCopyIndent"/>
        <w:rPr>
          <w:noProof w:val="0"/>
        </w:rPr>
      </w:pPr>
      <w:r w:rsidRPr="007216B2">
        <w:rPr>
          <w:noProof w:val="0"/>
        </w:rPr>
        <w:t>1.2</w:t>
      </w:r>
      <w:r w:rsidRPr="007216B2">
        <w:rPr>
          <w:noProof w:val="0"/>
        </w:rPr>
        <w:tab/>
      </w:r>
      <w:bookmarkStart w:id="13" w:name="Criteria12"/>
      <w:sdt>
        <w:sdtPr>
          <w:rPr>
            <w:noProof w:val="0"/>
          </w:rPr>
          <w:alias w:val="Criteria12"/>
          <w:tag w:val="Criteria12"/>
          <w:id w:val="405736065"/>
          <w:placeholder>
            <w:docPart w:val="F73EEB18C23C4BE591EE581F7AD94E40"/>
          </w:placeholder>
        </w:sdtPr>
        <w:sdtEndPr/>
        <w:sdtContent>
          <w:r w:rsidR="00851F58" w:rsidRPr="007216B2">
            <w:rPr>
              <w:noProof w:val="0"/>
            </w:rPr>
            <w:t>Clarify requirements relating to the itinerary</w:t>
          </w:r>
        </w:sdtContent>
      </w:sdt>
      <w:bookmarkEnd w:id="13"/>
    </w:p>
    <w:p w:rsidR="00C13A31" w:rsidRPr="007216B2" w:rsidRDefault="00C13A31" w:rsidP="00914DC7">
      <w:pPr>
        <w:pStyle w:val="BodyCopyIndent"/>
        <w:rPr>
          <w:noProof w:val="0"/>
        </w:rPr>
      </w:pPr>
      <w:r w:rsidRPr="007216B2">
        <w:rPr>
          <w:noProof w:val="0"/>
        </w:rPr>
        <w:t>1.3</w:t>
      </w:r>
      <w:r w:rsidRPr="007216B2">
        <w:rPr>
          <w:noProof w:val="0"/>
        </w:rPr>
        <w:tab/>
      </w:r>
      <w:bookmarkStart w:id="14" w:name="Criteria13"/>
      <w:sdt>
        <w:sdtPr>
          <w:rPr>
            <w:noProof w:val="0"/>
          </w:rPr>
          <w:alias w:val="Criteria13"/>
          <w:tag w:val="Criteria13"/>
          <w:id w:val="-1366747396"/>
          <w:placeholder>
            <w:docPart w:val="F73EEB18C23C4BE591EE581F7AD94E40"/>
          </w:placeholder>
        </w:sdtPr>
        <w:sdtEndPr/>
        <w:sdtContent>
          <w:r w:rsidR="00851F58" w:rsidRPr="007216B2">
            <w:rPr>
              <w:noProof w:val="0"/>
            </w:rPr>
            <w:t>Plan tour in accordance with briefing information</w:t>
          </w:r>
        </w:sdtContent>
      </w:sdt>
      <w:bookmarkEnd w:id="14"/>
    </w:p>
    <w:p w:rsidR="00C13A31" w:rsidRPr="007216B2" w:rsidRDefault="00C13A31" w:rsidP="00914DC7">
      <w:pPr>
        <w:pStyle w:val="BodyCopyIndent"/>
        <w:rPr>
          <w:noProof w:val="0"/>
        </w:rPr>
      </w:pPr>
      <w:r w:rsidRPr="007216B2">
        <w:rPr>
          <w:noProof w:val="0"/>
        </w:rPr>
        <w:t>1.4</w:t>
      </w:r>
      <w:r w:rsidRPr="007216B2">
        <w:rPr>
          <w:noProof w:val="0"/>
        </w:rPr>
        <w:tab/>
      </w:r>
      <w:bookmarkStart w:id="15" w:name="Criteria14"/>
      <w:sdt>
        <w:sdtPr>
          <w:rPr>
            <w:noProof w:val="0"/>
          </w:rPr>
          <w:alias w:val="Criteria14"/>
          <w:tag w:val="Criteria14"/>
          <w:id w:val="-745028829"/>
          <w:placeholder>
            <w:docPart w:val="F73EEB18C23C4BE591EE581F7AD94E40"/>
          </w:placeholder>
        </w:sdtPr>
        <w:sdtEndPr/>
        <w:sdtContent>
          <w:r w:rsidR="00851F58" w:rsidRPr="007216B2">
            <w:rPr>
              <w:noProof w:val="0"/>
            </w:rPr>
            <w:t>Identify tour-related risks</w:t>
          </w:r>
        </w:sdtContent>
      </w:sdt>
      <w:bookmarkEnd w:id="15"/>
    </w:p>
    <w:p w:rsidR="00C13A31" w:rsidRPr="007216B2" w:rsidRDefault="00C13A31" w:rsidP="00914DC7">
      <w:pPr>
        <w:pStyle w:val="BodyCopyIndent"/>
        <w:rPr>
          <w:noProof w:val="0"/>
        </w:rPr>
      </w:pPr>
      <w:r w:rsidRPr="007216B2">
        <w:rPr>
          <w:noProof w:val="0"/>
        </w:rPr>
        <w:t>1.5</w:t>
      </w:r>
      <w:r w:rsidRPr="007216B2">
        <w:rPr>
          <w:noProof w:val="0"/>
        </w:rPr>
        <w:tab/>
      </w:r>
      <w:bookmarkStart w:id="16" w:name="Criteria15"/>
      <w:sdt>
        <w:sdtPr>
          <w:rPr>
            <w:noProof w:val="0"/>
          </w:rPr>
          <w:alias w:val="Criteria15"/>
          <w:tag w:val="Criteria15"/>
          <w:id w:val="-1250800538"/>
          <w:placeholder>
            <w:docPart w:val="F73EEB18C23C4BE591EE581F7AD94E40"/>
          </w:placeholder>
        </w:sdtPr>
        <w:sdtEndPr/>
        <w:sdtContent>
          <w:r w:rsidR="00851F58" w:rsidRPr="007216B2">
            <w:rPr>
              <w:noProof w:val="0"/>
            </w:rPr>
            <w:t>Develop contingency plans for risks</w:t>
          </w:r>
        </w:sdtContent>
      </w:sdt>
      <w:bookmarkEnd w:id="16"/>
    </w:p>
    <w:p w:rsidR="00C13A31" w:rsidRPr="007216B2" w:rsidRDefault="00C13A31" w:rsidP="00914DC7">
      <w:pPr>
        <w:pStyle w:val="BodyCopyIndent"/>
        <w:rPr>
          <w:noProof w:val="0"/>
        </w:rPr>
      </w:pPr>
      <w:r w:rsidRPr="007216B2">
        <w:rPr>
          <w:noProof w:val="0"/>
        </w:rPr>
        <w:t>1.6</w:t>
      </w:r>
      <w:r w:rsidRPr="007216B2">
        <w:rPr>
          <w:noProof w:val="0"/>
        </w:rPr>
        <w:tab/>
      </w:r>
      <w:bookmarkStart w:id="17" w:name="Criteria16"/>
      <w:sdt>
        <w:sdtPr>
          <w:rPr>
            <w:noProof w:val="0"/>
          </w:rPr>
          <w:alias w:val="Criteria16"/>
          <w:tag w:val="Criteria16"/>
          <w:id w:val="798647913"/>
          <w:placeholder>
            <w:docPart w:val="F73EEB18C23C4BE591EE581F7AD94E40"/>
          </w:placeholder>
        </w:sdtPr>
        <w:sdtEndPr/>
        <w:sdtContent>
          <w:r w:rsidR="00851F58" w:rsidRPr="007216B2">
            <w:rPr>
              <w:noProof w:val="0"/>
            </w:rPr>
            <w:t>Confirm reserved tour components</w:t>
          </w:r>
        </w:sdtContent>
      </w:sdt>
      <w:bookmarkEnd w:id="17"/>
    </w:p>
    <w:p w:rsidR="00C13A31" w:rsidRPr="007216B2" w:rsidRDefault="00C13A31" w:rsidP="00C13A31">
      <w:pPr>
        <w:pStyle w:val="Heading3"/>
      </w:pPr>
      <w:r w:rsidRPr="007216B2">
        <w:t xml:space="preserve">Element 2: </w:t>
      </w:r>
      <w:bookmarkStart w:id="18" w:name="Element2"/>
      <w:sdt>
        <w:sdtPr>
          <w:rPr>
            <w:highlight w:val="yellow"/>
          </w:rPr>
          <w:alias w:val="Element2"/>
          <w:tag w:val="Element2"/>
          <w:id w:val="1405419867"/>
          <w:placeholder>
            <w:docPart w:val="F73EEB18C23C4BE591EE581F7AD94E40"/>
          </w:placeholder>
        </w:sdtPr>
        <w:sdtEndPr/>
        <w:sdtContent>
          <w:r w:rsidR="00417608" w:rsidRPr="007216B2">
            <w:t>Conduct departure-related activities</w:t>
          </w:r>
        </w:sdtContent>
      </w:sdt>
      <w:bookmarkEnd w:id="18"/>
    </w:p>
    <w:p w:rsidR="00C13A31" w:rsidRPr="007216B2" w:rsidRDefault="00C13A31" w:rsidP="00C13A31">
      <w:pPr>
        <w:pStyle w:val="BodyCopyBold"/>
        <w:rPr>
          <w:noProof w:val="0"/>
        </w:rPr>
      </w:pPr>
      <w:r w:rsidRPr="007216B2">
        <w:rPr>
          <w:noProof w:val="0"/>
        </w:rPr>
        <w:t>Performance Criteria</w:t>
      </w:r>
    </w:p>
    <w:p w:rsidR="00C13A31" w:rsidRPr="007216B2" w:rsidRDefault="00C13A31" w:rsidP="0012258E">
      <w:pPr>
        <w:pStyle w:val="BodyCopyIndent"/>
        <w:rPr>
          <w:noProof w:val="0"/>
        </w:rPr>
      </w:pPr>
      <w:r w:rsidRPr="007216B2">
        <w:rPr>
          <w:noProof w:val="0"/>
        </w:rPr>
        <w:t>2.1</w:t>
      </w:r>
      <w:r w:rsidRPr="007216B2">
        <w:rPr>
          <w:noProof w:val="0"/>
        </w:rPr>
        <w:tab/>
      </w:r>
      <w:bookmarkStart w:id="19" w:name="Criteria21"/>
      <w:sdt>
        <w:sdtPr>
          <w:rPr>
            <w:noProof w:val="0"/>
          </w:rPr>
          <w:alias w:val="Criteria21"/>
          <w:tag w:val="Criteria21"/>
          <w:id w:val="816762892"/>
          <w:placeholder>
            <w:docPart w:val="F73EEB18C23C4BE591EE581F7AD94E40"/>
          </w:placeholder>
        </w:sdtPr>
        <w:sdtEndPr/>
        <w:sdtContent>
          <w:r w:rsidR="00417608" w:rsidRPr="007216B2">
            <w:rPr>
              <w:noProof w:val="0"/>
            </w:rPr>
            <w:t>Greet tour group members</w:t>
          </w:r>
        </w:sdtContent>
      </w:sdt>
      <w:bookmarkEnd w:id="19"/>
    </w:p>
    <w:p w:rsidR="002D0810" w:rsidRPr="007216B2" w:rsidRDefault="002D0810" w:rsidP="0012258E">
      <w:pPr>
        <w:pStyle w:val="BodyCopyIndent"/>
        <w:rPr>
          <w:noProof w:val="0"/>
        </w:rPr>
      </w:pPr>
      <w:r w:rsidRPr="007216B2">
        <w:rPr>
          <w:noProof w:val="0"/>
        </w:rPr>
        <w:t>2.2</w:t>
      </w:r>
      <w:r w:rsidRPr="007216B2">
        <w:rPr>
          <w:noProof w:val="0"/>
        </w:rPr>
        <w:tab/>
      </w:r>
      <w:bookmarkStart w:id="20" w:name="Criteria22"/>
      <w:sdt>
        <w:sdtPr>
          <w:rPr>
            <w:noProof w:val="0"/>
          </w:rPr>
          <w:alias w:val="Criteria2.2"/>
          <w:tag w:val="Criteria2.2"/>
          <w:id w:val="1906725335"/>
          <w:placeholder>
            <w:docPart w:val="F73EEB18C23C4BE591EE581F7AD94E40"/>
          </w:placeholder>
        </w:sdtPr>
        <w:sdtEndPr/>
        <w:sdtContent>
          <w:r w:rsidR="00417608" w:rsidRPr="007216B2">
            <w:rPr>
              <w:noProof w:val="0"/>
            </w:rPr>
            <w:t>Complete outstanding customer details</w:t>
          </w:r>
        </w:sdtContent>
      </w:sdt>
      <w:bookmarkEnd w:id="20"/>
    </w:p>
    <w:p w:rsidR="0012258E" w:rsidRPr="007216B2" w:rsidRDefault="00C13A31" w:rsidP="00846447">
      <w:pPr>
        <w:pStyle w:val="BodyCopyIndent"/>
        <w:rPr>
          <w:noProof w:val="0"/>
        </w:rPr>
      </w:pPr>
      <w:r w:rsidRPr="007216B2">
        <w:rPr>
          <w:noProof w:val="0"/>
        </w:rPr>
        <w:t>2.3</w:t>
      </w:r>
      <w:r w:rsidRPr="007216B2">
        <w:rPr>
          <w:noProof w:val="0"/>
        </w:rPr>
        <w:tab/>
      </w:r>
      <w:bookmarkStart w:id="21" w:name="Criteria23"/>
      <w:sdt>
        <w:sdtPr>
          <w:rPr>
            <w:noProof w:val="0"/>
          </w:rPr>
          <w:alias w:val="Criteria23"/>
          <w:tag w:val="Criteria23"/>
          <w:id w:val="-1012999722"/>
          <w:placeholder>
            <w:docPart w:val="F73EEB18C23C4BE591EE581F7AD94E40"/>
          </w:placeholder>
        </w:sdtPr>
        <w:sdtEndPr/>
        <w:sdtContent>
          <w:r w:rsidR="00417608" w:rsidRPr="007216B2">
            <w:rPr>
              <w:noProof w:val="0"/>
            </w:rPr>
            <w:t>Distribute tour-related information</w:t>
          </w:r>
        </w:sdtContent>
      </w:sdt>
      <w:bookmarkEnd w:id="21"/>
    </w:p>
    <w:p w:rsidR="00C13A31" w:rsidRPr="007216B2" w:rsidRDefault="0012258E" w:rsidP="0012258E">
      <w:pPr>
        <w:pStyle w:val="BodyCopyIndent"/>
        <w:rPr>
          <w:noProof w:val="0"/>
        </w:rPr>
      </w:pPr>
      <w:r w:rsidRPr="007216B2">
        <w:rPr>
          <w:noProof w:val="0"/>
        </w:rPr>
        <w:t>2.4</w:t>
      </w:r>
      <w:r w:rsidRPr="007216B2">
        <w:rPr>
          <w:noProof w:val="0"/>
        </w:rPr>
        <w:tab/>
      </w:r>
      <w:bookmarkStart w:id="22" w:name="Criteria24"/>
      <w:sdt>
        <w:sdtPr>
          <w:rPr>
            <w:noProof w:val="0"/>
          </w:rPr>
          <w:alias w:val="Criteria24"/>
          <w:tag w:val="Criteria24"/>
          <w:id w:val="650875221"/>
          <w:placeholder>
            <w:docPart w:val="F73EEB18C23C4BE591EE581F7AD94E40"/>
          </w:placeholder>
        </w:sdtPr>
        <w:sdtEndPr/>
        <w:sdtContent>
          <w:r w:rsidR="00417608" w:rsidRPr="007216B2">
            <w:rPr>
              <w:noProof w:val="0"/>
            </w:rPr>
            <w:t>Provide tour briefing</w:t>
          </w:r>
        </w:sdtContent>
      </w:sdt>
      <w:bookmarkEnd w:id="22"/>
    </w:p>
    <w:p w:rsidR="0012258E" w:rsidRPr="007216B2" w:rsidRDefault="0012258E" w:rsidP="0012258E">
      <w:pPr>
        <w:pStyle w:val="BodyCopyIndent"/>
        <w:rPr>
          <w:noProof w:val="0"/>
        </w:rPr>
      </w:pPr>
      <w:r w:rsidRPr="007216B2">
        <w:rPr>
          <w:noProof w:val="0"/>
        </w:rPr>
        <w:t>2.5</w:t>
      </w:r>
      <w:r w:rsidRPr="007216B2">
        <w:rPr>
          <w:noProof w:val="0"/>
        </w:rPr>
        <w:tab/>
      </w:r>
      <w:bookmarkStart w:id="23" w:name="Criteria25"/>
      <w:sdt>
        <w:sdtPr>
          <w:rPr>
            <w:noProof w:val="0"/>
          </w:rPr>
          <w:alias w:val="Criteria25"/>
          <w:tag w:val="Criteria25"/>
          <w:id w:val="-1795366894"/>
          <w:placeholder>
            <w:docPart w:val="F73EEB18C23C4BE591EE581F7AD94E40"/>
          </w:placeholder>
        </w:sdtPr>
        <w:sdtEndPr/>
        <w:sdtContent>
          <w:r w:rsidR="00417608" w:rsidRPr="007216B2">
            <w:rPr>
              <w:noProof w:val="0"/>
            </w:rPr>
            <w:t>Provide last-minute confirmations, payments and booking details to suppliers, providers and carriers</w:t>
          </w:r>
        </w:sdtContent>
      </w:sdt>
      <w:bookmarkEnd w:id="23"/>
    </w:p>
    <w:p w:rsidR="00290654" w:rsidRPr="007216B2" w:rsidRDefault="00290654" w:rsidP="00290654">
      <w:pPr>
        <w:pStyle w:val="Heading3"/>
      </w:pPr>
      <w:r w:rsidRPr="007216B2">
        <w:t xml:space="preserve">Element 3: </w:t>
      </w:r>
      <w:bookmarkStart w:id="24" w:name="Element3"/>
      <w:sdt>
        <w:sdtPr>
          <w:rPr>
            <w:highlight w:val="yellow"/>
          </w:rPr>
          <w:alias w:val="Element3"/>
          <w:tag w:val="Element3"/>
          <w:id w:val="789944021"/>
          <w:placeholder>
            <w:docPart w:val="6BF04F65D6E84F84B67130B5983AF6D7"/>
          </w:placeholder>
        </w:sdtPr>
        <w:sdtEndPr/>
        <w:sdtContent>
          <w:r w:rsidRPr="007216B2">
            <w:t>Brief tour staff</w:t>
          </w:r>
        </w:sdtContent>
      </w:sdt>
      <w:bookmarkEnd w:id="24"/>
    </w:p>
    <w:p w:rsidR="00C13A31" w:rsidRPr="007216B2" w:rsidRDefault="00C13A31" w:rsidP="00C13A31">
      <w:pPr>
        <w:pStyle w:val="BodyCopyBold"/>
        <w:rPr>
          <w:noProof w:val="0"/>
        </w:rPr>
      </w:pPr>
      <w:r w:rsidRPr="007216B2">
        <w:rPr>
          <w:noProof w:val="0"/>
        </w:rPr>
        <w:t>Performance Criteria</w:t>
      </w:r>
    </w:p>
    <w:p w:rsidR="00C13A31" w:rsidRPr="007216B2" w:rsidRDefault="00C13A31" w:rsidP="0012258E">
      <w:pPr>
        <w:pStyle w:val="BodyCopyIndent"/>
        <w:rPr>
          <w:noProof w:val="0"/>
        </w:rPr>
      </w:pPr>
      <w:r w:rsidRPr="007216B2">
        <w:rPr>
          <w:noProof w:val="0"/>
        </w:rPr>
        <w:t>3.1</w:t>
      </w:r>
      <w:r w:rsidRPr="007216B2">
        <w:rPr>
          <w:noProof w:val="0"/>
        </w:rPr>
        <w:tab/>
      </w:r>
      <w:bookmarkStart w:id="25" w:name="Criteria31"/>
      <w:sdt>
        <w:sdtPr>
          <w:rPr>
            <w:noProof w:val="0"/>
          </w:rPr>
          <w:alias w:val="Criteria31"/>
          <w:tag w:val="Criteria31"/>
          <w:id w:val="-1489247840"/>
          <w:placeholder>
            <w:docPart w:val="F73EEB18C23C4BE591EE581F7AD94E40"/>
          </w:placeholder>
        </w:sdtPr>
        <w:sdtEndPr/>
        <w:sdtContent>
          <w:r w:rsidR="00417608" w:rsidRPr="007216B2">
            <w:rPr>
              <w:noProof w:val="0"/>
            </w:rPr>
            <w:t>Provide tour details to tour staff</w:t>
          </w:r>
        </w:sdtContent>
      </w:sdt>
      <w:bookmarkEnd w:id="25"/>
    </w:p>
    <w:p w:rsidR="00C13A31" w:rsidRPr="007216B2" w:rsidRDefault="00C13A31" w:rsidP="0012258E">
      <w:pPr>
        <w:pStyle w:val="BodyCopyIndent"/>
        <w:rPr>
          <w:noProof w:val="0"/>
        </w:rPr>
      </w:pPr>
      <w:r w:rsidRPr="007216B2">
        <w:rPr>
          <w:noProof w:val="0"/>
        </w:rPr>
        <w:t>3.2</w:t>
      </w:r>
      <w:r w:rsidRPr="007216B2">
        <w:rPr>
          <w:noProof w:val="0"/>
        </w:rPr>
        <w:tab/>
      </w:r>
      <w:bookmarkStart w:id="26" w:name="Criteria32"/>
      <w:sdt>
        <w:sdtPr>
          <w:rPr>
            <w:noProof w:val="0"/>
          </w:rPr>
          <w:alias w:val="Criteria32"/>
          <w:tag w:val="Criteria32"/>
          <w:id w:val="1719700368"/>
          <w:placeholder>
            <w:docPart w:val="F73EEB18C23C4BE591EE581F7AD94E40"/>
          </w:placeholder>
        </w:sdtPr>
        <w:sdtEndPr/>
        <w:sdtContent>
          <w:r w:rsidR="00417608" w:rsidRPr="007216B2">
            <w:rPr>
              <w:noProof w:val="0"/>
            </w:rPr>
            <w:t>Provide resources to support tour</w:t>
          </w:r>
        </w:sdtContent>
      </w:sdt>
      <w:bookmarkEnd w:id="26"/>
    </w:p>
    <w:p w:rsidR="00C13A31" w:rsidRPr="007216B2" w:rsidRDefault="00C13A31" w:rsidP="00C13A31">
      <w:pPr>
        <w:pStyle w:val="BodyCopy"/>
        <w:rPr>
          <w:noProof w:val="0"/>
        </w:rPr>
      </w:pPr>
    </w:p>
    <w:p w:rsidR="00C13A31" w:rsidRPr="007216B2" w:rsidRDefault="00C13A31">
      <w:pPr>
        <w:rPr>
          <w:rFonts w:ascii="Helvetica" w:eastAsia="Calibri" w:hAnsi="Helvetica" w:cs="Calibri"/>
          <w:szCs w:val="24"/>
          <w:lang w:eastAsia="ar-SA"/>
        </w:rPr>
      </w:pPr>
      <w:r w:rsidRPr="007216B2">
        <w:rPr>
          <w:szCs w:val="24"/>
        </w:rPr>
        <w:br w:type="page"/>
      </w:r>
    </w:p>
    <w:p w:rsidR="00290654" w:rsidRPr="007216B2" w:rsidRDefault="00290654" w:rsidP="00290654">
      <w:pPr>
        <w:pStyle w:val="Heading3"/>
      </w:pPr>
      <w:r w:rsidRPr="007216B2">
        <w:lastRenderedPageBreak/>
        <w:t xml:space="preserve">Element 4: </w:t>
      </w:r>
      <w:bookmarkStart w:id="27" w:name="Element4"/>
      <w:sdt>
        <w:sdtPr>
          <w:rPr>
            <w:highlight w:val="yellow"/>
          </w:rPr>
          <w:alias w:val="Element4"/>
          <w:tag w:val="Element4"/>
          <w:id w:val="-756206388"/>
          <w:placeholder>
            <w:docPart w:val="339DB6694DFE437EA9A07FEB8738FC0D"/>
          </w:placeholder>
        </w:sdtPr>
        <w:sdtEndPr/>
        <w:sdtContent>
          <w:r w:rsidRPr="007216B2">
            <w:t xml:space="preserve">Liaise with external industry colleagues throughout the tour </w:t>
          </w:r>
        </w:sdtContent>
      </w:sdt>
      <w:bookmarkEnd w:id="27"/>
    </w:p>
    <w:p w:rsidR="00C13A31" w:rsidRPr="007216B2" w:rsidRDefault="00C13A31" w:rsidP="00671F9F">
      <w:pPr>
        <w:pStyle w:val="BodyCopyIndent"/>
        <w:rPr>
          <w:noProof w:val="0"/>
        </w:rPr>
      </w:pPr>
      <w:r w:rsidRPr="007216B2">
        <w:rPr>
          <w:noProof w:val="0"/>
        </w:rPr>
        <w:t>4.1</w:t>
      </w:r>
      <w:r w:rsidRPr="007216B2">
        <w:rPr>
          <w:noProof w:val="0"/>
        </w:rPr>
        <w:tab/>
      </w:r>
      <w:bookmarkStart w:id="28" w:name="Criteria41"/>
      <w:sdt>
        <w:sdtPr>
          <w:rPr>
            <w:noProof w:val="0"/>
          </w:rPr>
          <w:alias w:val="Criteria41"/>
          <w:tag w:val="Criteria41"/>
          <w:id w:val="2031601989"/>
          <w:placeholder>
            <w:docPart w:val="F73EEB18C23C4BE591EE581F7AD94E40"/>
          </w:placeholder>
        </w:sdtPr>
        <w:sdtEndPr/>
        <w:sdtContent>
          <w:r w:rsidR="00290654" w:rsidRPr="007216B2">
            <w:rPr>
              <w:noProof w:val="0"/>
            </w:rPr>
            <w:t>Liaise with industry personnel to facilitate tour implementation</w:t>
          </w:r>
        </w:sdtContent>
      </w:sdt>
      <w:bookmarkEnd w:id="28"/>
    </w:p>
    <w:p w:rsidR="00C13A31" w:rsidRPr="007216B2" w:rsidRDefault="00C13A31" w:rsidP="00671F9F">
      <w:pPr>
        <w:pStyle w:val="BodyCopyIndent"/>
        <w:rPr>
          <w:noProof w:val="0"/>
        </w:rPr>
      </w:pPr>
      <w:r w:rsidRPr="007216B2">
        <w:rPr>
          <w:noProof w:val="0"/>
        </w:rPr>
        <w:t>4.2</w:t>
      </w:r>
      <w:r w:rsidRPr="007216B2">
        <w:rPr>
          <w:noProof w:val="0"/>
        </w:rPr>
        <w:tab/>
      </w:r>
      <w:bookmarkStart w:id="29" w:name="Criteria42"/>
      <w:sdt>
        <w:sdtPr>
          <w:rPr>
            <w:noProof w:val="0"/>
          </w:rPr>
          <w:alias w:val="Criteria42"/>
          <w:tag w:val="Criteria42"/>
          <w:id w:val="105783272"/>
          <w:placeholder>
            <w:docPart w:val="F73EEB18C23C4BE591EE581F7AD94E40"/>
          </w:placeholder>
        </w:sdtPr>
        <w:sdtEndPr/>
        <w:sdtContent>
          <w:r w:rsidR="00290654" w:rsidRPr="007216B2">
            <w:rPr>
              <w:noProof w:val="0"/>
            </w:rPr>
            <w:t>Request assistance, where appropriate</w:t>
          </w:r>
        </w:sdtContent>
      </w:sdt>
      <w:bookmarkEnd w:id="29"/>
    </w:p>
    <w:p w:rsidR="00C13A31" w:rsidRPr="007216B2" w:rsidRDefault="00C13A31" w:rsidP="00671F9F">
      <w:pPr>
        <w:pStyle w:val="BodyCopyIndent"/>
        <w:rPr>
          <w:noProof w:val="0"/>
        </w:rPr>
      </w:pPr>
      <w:r w:rsidRPr="007216B2">
        <w:rPr>
          <w:noProof w:val="0"/>
        </w:rPr>
        <w:t>4.3</w:t>
      </w:r>
      <w:r w:rsidRPr="007216B2">
        <w:rPr>
          <w:noProof w:val="0"/>
        </w:rPr>
        <w:tab/>
      </w:r>
      <w:bookmarkStart w:id="30" w:name="Criteria43"/>
      <w:sdt>
        <w:sdtPr>
          <w:rPr>
            <w:noProof w:val="0"/>
          </w:rPr>
          <w:alias w:val="Criteria43"/>
          <w:tag w:val="Criteria43"/>
          <w:id w:val="-952708318"/>
          <w:placeholder>
            <w:docPart w:val="F73EEB18C23C4BE591EE581F7AD94E40"/>
          </w:placeholder>
        </w:sdtPr>
        <w:sdtEndPr/>
        <w:sdtContent>
          <w:r w:rsidR="00290654" w:rsidRPr="007216B2">
            <w:rPr>
              <w:noProof w:val="0"/>
            </w:rPr>
            <w:t>Make on tour agreements with organisations to respond to issues arising</w:t>
          </w:r>
        </w:sdtContent>
      </w:sdt>
      <w:bookmarkEnd w:id="30"/>
    </w:p>
    <w:p w:rsidR="00C13A31" w:rsidRPr="007216B2" w:rsidRDefault="00C13A31" w:rsidP="00C13A31">
      <w:pPr>
        <w:pStyle w:val="Heading3"/>
      </w:pPr>
      <w:r w:rsidRPr="007216B2">
        <w:t xml:space="preserve">Element 5: </w:t>
      </w:r>
      <w:bookmarkStart w:id="31" w:name="Element5"/>
      <w:sdt>
        <w:sdtPr>
          <w:rPr>
            <w:highlight w:val="yellow"/>
          </w:rPr>
          <w:alias w:val="Element5"/>
          <w:tag w:val="Element5"/>
          <w:id w:val="537408168"/>
          <w:placeholder>
            <w:docPart w:val="F73EEB18C23C4BE591EE581F7AD94E40"/>
          </w:placeholder>
        </w:sdtPr>
        <w:sdtEndPr/>
        <w:sdtContent>
          <w:r w:rsidR="00290654" w:rsidRPr="007216B2">
            <w:t>Manage on tour itinerary</w:t>
          </w:r>
        </w:sdtContent>
      </w:sdt>
      <w:bookmarkEnd w:id="31"/>
    </w:p>
    <w:p w:rsidR="00C13A31" w:rsidRPr="007216B2" w:rsidRDefault="00C13A31" w:rsidP="00CE6040">
      <w:pPr>
        <w:pStyle w:val="BodyCopyBold"/>
        <w:rPr>
          <w:noProof w:val="0"/>
        </w:rPr>
      </w:pPr>
      <w:r w:rsidRPr="007216B2">
        <w:rPr>
          <w:noProof w:val="0"/>
        </w:rPr>
        <w:t>Performance Criteria</w:t>
      </w:r>
    </w:p>
    <w:p w:rsidR="00CE6040" w:rsidRPr="007216B2" w:rsidRDefault="00CE6040" w:rsidP="003440FF">
      <w:pPr>
        <w:pStyle w:val="BodyCopyIndent"/>
        <w:rPr>
          <w:noProof w:val="0"/>
        </w:rPr>
      </w:pPr>
      <w:r w:rsidRPr="007216B2">
        <w:rPr>
          <w:noProof w:val="0"/>
        </w:rPr>
        <w:t>5.1</w:t>
      </w:r>
      <w:r w:rsidRPr="007216B2">
        <w:rPr>
          <w:noProof w:val="0"/>
        </w:rPr>
        <w:tab/>
      </w:r>
      <w:bookmarkStart w:id="32" w:name="Criteria51"/>
      <w:sdt>
        <w:sdtPr>
          <w:rPr>
            <w:noProof w:val="0"/>
          </w:rPr>
          <w:alias w:val="Criteria51"/>
          <w:tag w:val="Criteria51"/>
          <w:id w:val="-1762441671"/>
          <w:placeholder>
            <w:docPart w:val="F73EEB18C23C4BE591EE581F7AD94E40"/>
          </w:placeholder>
        </w:sdtPr>
        <w:sdtEndPr/>
        <w:sdtContent>
          <w:r w:rsidR="00290654" w:rsidRPr="007216B2">
            <w:rPr>
              <w:noProof w:val="0"/>
            </w:rPr>
            <w:t>Facilitate conduct of the tour schedule</w:t>
          </w:r>
        </w:sdtContent>
      </w:sdt>
      <w:bookmarkEnd w:id="32"/>
    </w:p>
    <w:p w:rsidR="00CE6040" w:rsidRPr="007216B2" w:rsidRDefault="00CE6040" w:rsidP="003440FF">
      <w:pPr>
        <w:pStyle w:val="BodyCopyIndent"/>
        <w:rPr>
          <w:noProof w:val="0"/>
        </w:rPr>
      </w:pPr>
      <w:r w:rsidRPr="007216B2">
        <w:rPr>
          <w:noProof w:val="0"/>
        </w:rPr>
        <w:t>5.2</w:t>
      </w:r>
      <w:r w:rsidRPr="007216B2">
        <w:rPr>
          <w:noProof w:val="0"/>
        </w:rPr>
        <w:tab/>
      </w:r>
      <w:bookmarkStart w:id="33" w:name="Criteria52"/>
      <w:sdt>
        <w:sdtPr>
          <w:rPr>
            <w:noProof w:val="0"/>
          </w:rPr>
          <w:alias w:val="Criteria52"/>
          <w:tag w:val="Criteria52"/>
          <w:id w:val="-2061632737"/>
          <w:placeholder>
            <w:docPart w:val="F73EEB18C23C4BE591EE581F7AD94E40"/>
          </w:placeholder>
        </w:sdtPr>
        <w:sdtEndPr/>
        <w:sdtContent>
          <w:r w:rsidR="00290654" w:rsidRPr="007216B2">
            <w:rPr>
              <w:noProof w:val="0"/>
            </w:rPr>
            <w:t>Advise tour staff regarding issues arising</w:t>
          </w:r>
        </w:sdtContent>
      </w:sdt>
      <w:bookmarkEnd w:id="33"/>
    </w:p>
    <w:p w:rsidR="00CE6040" w:rsidRPr="007216B2" w:rsidRDefault="00CE6040" w:rsidP="003440FF">
      <w:pPr>
        <w:pStyle w:val="BodyCopyIndent"/>
        <w:rPr>
          <w:noProof w:val="0"/>
        </w:rPr>
      </w:pPr>
      <w:r w:rsidRPr="007216B2">
        <w:rPr>
          <w:noProof w:val="0"/>
        </w:rPr>
        <w:t>5.3</w:t>
      </w:r>
      <w:r w:rsidRPr="007216B2">
        <w:rPr>
          <w:noProof w:val="0"/>
        </w:rPr>
        <w:tab/>
      </w:r>
      <w:bookmarkStart w:id="34" w:name="Criteria53"/>
      <w:sdt>
        <w:sdtPr>
          <w:rPr>
            <w:noProof w:val="0"/>
          </w:rPr>
          <w:alias w:val="Criteria53"/>
          <w:tag w:val="Criteria53"/>
          <w:id w:val="1230808413"/>
          <w:placeholder>
            <w:docPart w:val="F73EEB18C23C4BE591EE581F7AD94E40"/>
          </w:placeholder>
        </w:sdtPr>
        <w:sdtEndPr/>
        <w:sdtContent>
          <w:r w:rsidR="00290654" w:rsidRPr="007216B2">
            <w:rPr>
              <w:noProof w:val="0"/>
            </w:rPr>
            <w:t>Re-plan itinerary as required</w:t>
          </w:r>
        </w:sdtContent>
      </w:sdt>
      <w:bookmarkEnd w:id="34"/>
    </w:p>
    <w:p w:rsidR="00CE6040" w:rsidRPr="007216B2" w:rsidRDefault="00CE6040" w:rsidP="003440FF">
      <w:pPr>
        <w:pStyle w:val="BodyCopyIndent"/>
        <w:rPr>
          <w:noProof w:val="0"/>
        </w:rPr>
      </w:pPr>
      <w:r w:rsidRPr="007216B2">
        <w:rPr>
          <w:noProof w:val="0"/>
        </w:rPr>
        <w:t>5.4</w:t>
      </w:r>
      <w:r w:rsidRPr="007216B2">
        <w:rPr>
          <w:noProof w:val="0"/>
        </w:rPr>
        <w:tab/>
      </w:r>
      <w:bookmarkStart w:id="35" w:name="Criteria54"/>
      <w:sdt>
        <w:sdtPr>
          <w:rPr>
            <w:noProof w:val="0"/>
          </w:rPr>
          <w:alias w:val="Criteria54"/>
          <w:tag w:val="Criteria54"/>
          <w:id w:val="1249856849"/>
          <w:placeholder>
            <w:docPart w:val="F73EEB18C23C4BE591EE581F7AD94E40"/>
          </w:placeholder>
        </w:sdtPr>
        <w:sdtEndPr/>
        <w:sdtContent>
          <w:r w:rsidR="00290654" w:rsidRPr="007216B2">
            <w:rPr>
              <w:noProof w:val="0"/>
            </w:rPr>
            <w:t>Maintain contact with those responsible for resolving on tour issues</w:t>
          </w:r>
        </w:sdtContent>
      </w:sdt>
      <w:bookmarkEnd w:id="35"/>
    </w:p>
    <w:p w:rsidR="00CE6040" w:rsidRPr="007216B2" w:rsidRDefault="00CE6040" w:rsidP="003440FF">
      <w:pPr>
        <w:pStyle w:val="BodyCopyIndent"/>
        <w:rPr>
          <w:noProof w:val="0"/>
        </w:rPr>
      </w:pPr>
      <w:r w:rsidRPr="007216B2">
        <w:rPr>
          <w:noProof w:val="0"/>
        </w:rPr>
        <w:t>5.5</w:t>
      </w:r>
      <w:r w:rsidRPr="007216B2">
        <w:rPr>
          <w:noProof w:val="0"/>
        </w:rPr>
        <w:tab/>
      </w:r>
      <w:bookmarkStart w:id="36" w:name="Criteria55"/>
      <w:sdt>
        <w:sdtPr>
          <w:rPr>
            <w:noProof w:val="0"/>
          </w:rPr>
          <w:alias w:val="Criteria55"/>
          <w:tag w:val="Criteria55"/>
          <w:id w:val="-1911845100"/>
          <w:placeholder>
            <w:docPart w:val="F73EEB18C23C4BE591EE581F7AD94E40"/>
          </w:placeholder>
        </w:sdtPr>
        <w:sdtEndPr/>
        <w:sdtContent>
          <w:r w:rsidR="00290654" w:rsidRPr="007216B2">
            <w:rPr>
              <w:noProof w:val="0"/>
            </w:rPr>
            <w:t>Advise industry colleagues regarding tour changes</w:t>
          </w:r>
        </w:sdtContent>
      </w:sdt>
      <w:bookmarkEnd w:id="36"/>
    </w:p>
    <w:p w:rsidR="00CE6040" w:rsidRPr="007216B2" w:rsidRDefault="00CE6040" w:rsidP="003440FF">
      <w:pPr>
        <w:pStyle w:val="BodyCopyIndent"/>
        <w:rPr>
          <w:noProof w:val="0"/>
        </w:rPr>
      </w:pPr>
      <w:r w:rsidRPr="007216B2">
        <w:rPr>
          <w:noProof w:val="0"/>
        </w:rPr>
        <w:t>5.6</w:t>
      </w:r>
      <w:r w:rsidRPr="007216B2">
        <w:rPr>
          <w:noProof w:val="0"/>
        </w:rPr>
        <w:tab/>
      </w:r>
      <w:bookmarkStart w:id="37" w:name="Criteria56"/>
      <w:sdt>
        <w:sdtPr>
          <w:rPr>
            <w:noProof w:val="0"/>
          </w:rPr>
          <w:alias w:val="Criteria56"/>
          <w:tag w:val="Criteria56"/>
          <w:id w:val="2038226991"/>
          <w:placeholder>
            <w:docPart w:val="F73EEB18C23C4BE591EE581F7AD94E40"/>
          </w:placeholder>
        </w:sdtPr>
        <w:sdtEndPr/>
        <w:sdtContent>
          <w:r w:rsidR="00290654" w:rsidRPr="007216B2">
            <w:rPr>
              <w:noProof w:val="0"/>
            </w:rPr>
            <w:t>Maintain regular contact with tour group</w:t>
          </w:r>
        </w:sdtContent>
      </w:sdt>
      <w:bookmarkEnd w:id="37"/>
    </w:p>
    <w:p w:rsidR="00CE6040" w:rsidRPr="007216B2" w:rsidRDefault="00CE6040" w:rsidP="003440FF">
      <w:pPr>
        <w:pStyle w:val="BodyCopyIndent"/>
        <w:rPr>
          <w:noProof w:val="0"/>
        </w:rPr>
      </w:pPr>
      <w:r w:rsidRPr="007216B2">
        <w:rPr>
          <w:noProof w:val="0"/>
        </w:rPr>
        <w:t>5.7</w:t>
      </w:r>
      <w:r w:rsidRPr="007216B2">
        <w:rPr>
          <w:noProof w:val="0"/>
        </w:rPr>
        <w:tab/>
      </w:r>
      <w:bookmarkStart w:id="38" w:name="Criteria57"/>
      <w:sdt>
        <w:sdtPr>
          <w:rPr>
            <w:noProof w:val="0"/>
          </w:rPr>
          <w:alias w:val="Criteria57"/>
          <w:tag w:val="Criteria57"/>
          <w:id w:val="2071382148"/>
          <w:placeholder>
            <w:docPart w:val="F73EEB18C23C4BE591EE581F7AD94E40"/>
          </w:placeholder>
        </w:sdtPr>
        <w:sdtEndPr/>
        <w:sdtContent>
          <w:r w:rsidR="00290654" w:rsidRPr="007216B2">
            <w:rPr>
              <w:noProof w:val="0"/>
            </w:rPr>
            <w:t>Monitor the tour area</w:t>
          </w:r>
        </w:sdtContent>
      </w:sdt>
      <w:bookmarkEnd w:id="38"/>
    </w:p>
    <w:p w:rsidR="00C13A31" w:rsidRPr="007216B2" w:rsidRDefault="00C13A31" w:rsidP="00C13A31">
      <w:pPr>
        <w:pStyle w:val="Heading3"/>
      </w:pPr>
      <w:r w:rsidRPr="007216B2">
        <w:t xml:space="preserve">Element 6: </w:t>
      </w:r>
      <w:bookmarkStart w:id="39" w:name="Element6"/>
      <w:sdt>
        <w:sdtPr>
          <w:rPr>
            <w:highlight w:val="yellow"/>
          </w:rPr>
          <w:alias w:val="Element6"/>
          <w:tag w:val="Element6"/>
          <w:id w:val="-610198676"/>
          <w:placeholder>
            <w:docPart w:val="F73EEB18C23C4BE591EE581F7AD94E40"/>
          </w:placeholder>
        </w:sdtPr>
        <w:sdtEndPr/>
        <w:sdtContent>
          <w:r w:rsidR="00290654" w:rsidRPr="007216B2">
            <w:t>Deal with unexpected events</w:t>
          </w:r>
        </w:sdtContent>
      </w:sdt>
      <w:bookmarkEnd w:id="39"/>
    </w:p>
    <w:p w:rsidR="00C13A31" w:rsidRPr="007216B2" w:rsidRDefault="00C13A31" w:rsidP="00CE6040">
      <w:pPr>
        <w:pStyle w:val="BodyCopyBold"/>
        <w:rPr>
          <w:noProof w:val="0"/>
        </w:rPr>
      </w:pPr>
      <w:r w:rsidRPr="007216B2">
        <w:rPr>
          <w:noProof w:val="0"/>
        </w:rPr>
        <w:t>Performance Criteria</w:t>
      </w:r>
    </w:p>
    <w:p w:rsidR="00CE6040" w:rsidRPr="007216B2" w:rsidRDefault="00CE6040" w:rsidP="008E449A">
      <w:pPr>
        <w:pStyle w:val="BodyCopyIndent"/>
        <w:rPr>
          <w:noProof w:val="0"/>
        </w:rPr>
      </w:pPr>
      <w:r w:rsidRPr="007216B2">
        <w:rPr>
          <w:noProof w:val="0"/>
        </w:rPr>
        <w:t>6.1</w:t>
      </w:r>
      <w:r w:rsidRPr="007216B2">
        <w:rPr>
          <w:noProof w:val="0"/>
        </w:rPr>
        <w:tab/>
      </w:r>
      <w:bookmarkStart w:id="40" w:name="Criteria61"/>
      <w:sdt>
        <w:sdtPr>
          <w:rPr>
            <w:noProof w:val="0"/>
          </w:rPr>
          <w:alias w:val="Criteria61"/>
          <w:tag w:val="Criteria61"/>
          <w:id w:val="950901133"/>
          <w:placeholder>
            <w:docPart w:val="F73EEB18C23C4BE591EE581F7AD94E40"/>
          </w:placeholder>
        </w:sdtPr>
        <w:sdtEndPr/>
        <w:sdtContent>
          <w:r w:rsidR="00290654" w:rsidRPr="007216B2">
            <w:rPr>
              <w:noProof w:val="0"/>
            </w:rPr>
            <w:t>Initiate contingency planning actions</w:t>
          </w:r>
        </w:sdtContent>
      </w:sdt>
      <w:bookmarkEnd w:id="40"/>
    </w:p>
    <w:p w:rsidR="00CE6040" w:rsidRPr="007216B2" w:rsidRDefault="00CE6040" w:rsidP="008E449A">
      <w:pPr>
        <w:pStyle w:val="BodyCopyIndent"/>
        <w:rPr>
          <w:noProof w:val="0"/>
        </w:rPr>
      </w:pPr>
      <w:r w:rsidRPr="007216B2">
        <w:rPr>
          <w:noProof w:val="0"/>
        </w:rPr>
        <w:t>6.2</w:t>
      </w:r>
      <w:r w:rsidRPr="007216B2">
        <w:rPr>
          <w:noProof w:val="0"/>
        </w:rPr>
        <w:tab/>
      </w:r>
      <w:bookmarkStart w:id="41" w:name="Criteria62"/>
      <w:sdt>
        <w:sdtPr>
          <w:rPr>
            <w:noProof w:val="0"/>
          </w:rPr>
          <w:alias w:val="Criteria62"/>
          <w:tag w:val="Criteria62"/>
          <w:id w:val="1287860057"/>
          <w:placeholder>
            <w:docPart w:val="F73EEB18C23C4BE591EE581F7AD94E40"/>
          </w:placeholder>
        </w:sdtPr>
        <w:sdtEndPr/>
        <w:sdtContent>
          <w:r w:rsidR="00290654" w:rsidRPr="007216B2">
            <w:rPr>
              <w:noProof w:val="0"/>
            </w:rPr>
            <w:t>Support tour group leaders/guides</w:t>
          </w:r>
        </w:sdtContent>
      </w:sdt>
      <w:bookmarkEnd w:id="41"/>
    </w:p>
    <w:p w:rsidR="00290654" w:rsidRPr="007216B2" w:rsidRDefault="00290654" w:rsidP="00290654">
      <w:pPr>
        <w:pStyle w:val="BodyCopyIndent"/>
        <w:rPr>
          <w:noProof w:val="0"/>
        </w:rPr>
      </w:pPr>
      <w:r w:rsidRPr="007216B2">
        <w:rPr>
          <w:noProof w:val="0"/>
        </w:rPr>
        <w:t>6.3</w:t>
      </w:r>
      <w:r w:rsidRPr="007216B2">
        <w:rPr>
          <w:noProof w:val="0"/>
        </w:rPr>
        <w:tab/>
      </w:r>
      <w:bookmarkStart w:id="42" w:name="Criteria63"/>
      <w:sdt>
        <w:sdtPr>
          <w:rPr>
            <w:noProof w:val="0"/>
          </w:rPr>
          <w:alias w:val="Criteria63"/>
          <w:tag w:val="Criteria63"/>
          <w:id w:val="-266457372"/>
          <w:placeholder>
            <w:docPart w:val="42C3A15D798C4D79B96A2FF293D454C9"/>
          </w:placeholder>
        </w:sdtPr>
        <w:sdtEndPr/>
        <w:sdtContent>
          <w:r w:rsidRPr="007216B2">
            <w:rPr>
              <w:noProof w:val="0"/>
            </w:rPr>
            <w:t>Research and suggest additional action to be taken</w:t>
          </w:r>
        </w:sdtContent>
      </w:sdt>
      <w:bookmarkEnd w:id="42"/>
    </w:p>
    <w:p w:rsidR="00CE6040" w:rsidRPr="007216B2" w:rsidRDefault="00CE6040" w:rsidP="008E449A">
      <w:pPr>
        <w:pStyle w:val="BodyCopyIndent"/>
        <w:rPr>
          <w:noProof w:val="0"/>
        </w:rPr>
      </w:pPr>
      <w:r w:rsidRPr="007216B2">
        <w:rPr>
          <w:noProof w:val="0"/>
        </w:rPr>
        <w:t>6.4</w:t>
      </w:r>
      <w:r w:rsidRPr="007216B2">
        <w:rPr>
          <w:noProof w:val="0"/>
        </w:rPr>
        <w:tab/>
      </w:r>
      <w:bookmarkStart w:id="43" w:name="Criteria64"/>
      <w:sdt>
        <w:sdtPr>
          <w:rPr>
            <w:noProof w:val="0"/>
          </w:rPr>
          <w:alias w:val="Criteria64"/>
          <w:tag w:val="Criteria64"/>
          <w:id w:val="-995105634"/>
          <w:placeholder>
            <w:docPart w:val="F73EEB18C23C4BE591EE581F7AD94E40"/>
          </w:placeholder>
        </w:sdtPr>
        <w:sdtEndPr/>
        <w:sdtContent>
          <w:r w:rsidR="00290654" w:rsidRPr="007216B2">
            <w:rPr>
              <w:noProof w:val="0"/>
            </w:rPr>
            <w:t>Make arrangements in response to identified emergencies</w:t>
          </w:r>
        </w:sdtContent>
      </w:sdt>
      <w:bookmarkEnd w:id="43"/>
    </w:p>
    <w:p w:rsidR="00CE6040" w:rsidRPr="007216B2" w:rsidRDefault="00CE6040" w:rsidP="008E449A">
      <w:pPr>
        <w:pStyle w:val="BodyCopyIndent"/>
        <w:rPr>
          <w:noProof w:val="0"/>
        </w:rPr>
      </w:pPr>
      <w:r w:rsidRPr="007216B2">
        <w:rPr>
          <w:noProof w:val="0"/>
        </w:rPr>
        <w:t>6.5</w:t>
      </w:r>
      <w:r w:rsidRPr="007216B2">
        <w:rPr>
          <w:noProof w:val="0"/>
        </w:rPr>
        <w:tab/>
      </w:r>
      <w:bookmarkStart w:id="44" w:name="Criteria65"/>
      <w:sdt>
        <w:sdtPr>
          <w:rPr>
            <w:noProof w:val="0"/>
          </w:rPr>
          <w:alias w:val="Criteria65"/>
          <w:tag w:val="Criteria65"/>
          <w:id w:val="-1248179866"/>
          <w:placeholder>
            <w:docPart w:val="F73EEB18C23C4BE591EE581F7AD94E40"/>
          </w:placeholder>
        </w:sdtPr>
        <w:sdtEndPr/>
        <w:sdtContent>
          <w:r w:rsidR="00290654" w:rsidRPr="007216B2">
            <w:rPr>
              <w:noProof w:val="0"/>
            </w:rPr>
            <w:t>Handle media interest</w:t>
          </w:r>
        </w:sdtContent>
      </w:sdt>
      <w:bookmarkEnd w:id="44"/>
    </w:p>
    <w:p w:rsidR="00CE6040" w:rsidRPr="007216B2" w:rsidRDefault="00CE6040" w:rsidP="008E449A">
      <w:pPr>
        <w:pStyle w:val="BodyCopyIndent"/>
        <w:rPr>
          <w:noProof w:val="0"/>
        </w:rPr>
      </w:pPr>
      <w:r w:rsidRPr="007216B2">
        <w:rPr>
          <w:noProof w:val="0"/>
        </w:rPr>
        <w:t>6.6</w:t>
      </w:r>
      <w:r w:rsidRPr="007216B2">
        <w:rPr>
          <w:noProof w:val="0"/>
        </w:rPr>
        <w:tab/>
      </w:r>
      <w:bookmarkStart w:id="45" w:name="Criteria66"/>
      <w:sdt>
        <w:sdtPr>
          <w:rPr>
            <w:noProof w:val="0"/>
          </w:rPr>
          <w:alias w:val="Criteria66"/>
          <w:tag w:val="Criteria66"/>
          <w:id w:val="-1015695190"/>
          <w:placeholder>
            <w:docPart w:val="F73EEB18C23C4BE591EE581F7AD94E40"/>
          </w:placeholder>
        </w:sdtPr>
        <w:sdtEndPr/>
        <w:sdtContent>
          <w:r w:rsidR="00290654" w:rsidRPr="007216B2">
            <w:rPr>
              <w:noProof w:val="0"/>
            </w:rPr>
            <w:t>Amend tour itinerary as required</w:t>
          </w:r>
        </w:sdtContent>
      </w:sdt>
      <w:bookmarkEnd w:id="45"/>
    </w:p>
    <w:p w:rsidR="00CE6040" w:rsidRPr="007216B2" w:rsidRDefault="00CE6040" w:rsidP="00CE6040">
      <w:pPr>
        <w:pStyle w:val="Heading3"/>
      </w:pPr>
      <w:r w:rsidRPr="007216B2">
        <w:t xml:space="preserve">Element 7: </w:t>
      </w:r>
      <w:bookmarkStart w:id="46" w:name="Element7"/>
      <w:sdt>
        <w:sdtPr>
          <w:alias w:val="Element7"/>
          <w:tag w:val="Element7"/>
          <w:id w:val="730962937"/>
          <w:placeholder>
            <w:docPart w:val="F73EEB18C23C4BE591EE581F7AD94E40"/>
          </w:placeholder>
        </w:sdtPr>
        <w:sdtEndPr/>
        <w:sdtContent>
          <w:r w:rsidR="00290654" w:rsidRPr="007216B2">
            <w:t>Finalise tour</w:t>
          </w:r>
        </w:sdtContent>
      </w:sdt>
      <w:bookmarkEnd w:id="46"/>
    </w:p>
    <w:p w:rsidR="00CE6040" w:rsidRPr="007216B2" w:rsidRDefault="00CE6040" w:rsidP="00CE6040">
      <w:pPr>
        <w:pStyle w:val="BodyCopyBold"/>
        <w:rPr>
          <w:noProof w:val="0"/>
        </w:rPr>
      </w:pPr>
      <w:r w:rsidRPr="007216B2">
        <w:rPr>
          <w:noProof w:val="0"/>
        </w:rPr>
        <w:t>Performance Criteria</w:t>
      </w:r>
    </w:p>
    <w:p w:rsidR="00CE6040" w:rsidRPr="007216B2" w:rsidRDefault="00CE6040" w:rsidP="00057387">
      <w:pPr>
        <w:pStyle w:val="BodyCopyIndent"/>
        <w:rPr>
          <w:noProof w:val="0"/>
        </w:rPr>
      </w:pPr>
      <w:r w:rsidRPr="007216B2">
        <w:rPr>
          <w:noProof w:val="0"/>
        </w:rPr>
        <w:t>7.1</w:t>
      </w:r>
      <w:r w:rsidRPr="007216B2">
        <w:rPr>
          <w:noProof w:val="0"/>
        </w:rPr>
        <w:tab/>
      </w:r>
      <w:bookmarkStart w:id="47" w:name="Criteria71"/>
      <w:sdt>
        <w:sdtPr>
          <w:rPr>
            <w:noProof w:val="0"/>
          </w:rPr>
          <w:alias w:val="Criteria71"/>
          <w:tag w:val="Criteria71"/>
          <w:id w:val="1994828180"/>
          <w:placeholder>
            <w:docPart w:val="F73EEB18C23C4BE591EE581F7AD94E40"/>
          </w:placeholder>
        </w:sdtPr>
        <w:sdtEndPr/>
        <w:sdtContent>
          <w:r w:rsidR="00290654" w:rsidRPr="007216B2">
            <w:rPr>
              <w:noProof w:val="0"/>
            </w:rPr>
            <w:t>Solicit feedback from tour group members</w:t>
          </w:r>
        </w:sdtContent>
      </w:sdt>
      <w:bookmarkEnd w:id="47"/>
    </w:p>
    <w:p w:rsidR="00CE6040" w:rsidRPr="007216B2" w:rsidRDefault="00CE6040" w:rsidP="00057387">
      <w:pPr>
        <w:pStyle w:val="BodyCopyIndent"/>
        <w:rPr>
          <w:noProof w:val="0"/>
        </w:rPr>
      </w:pPr>
      <w:r w:rsidRPr="007216B2">
        <w:rPr>
          <w:noProof w:val="0"/>
        </w:rPr>
        <w:t>7.2</w:t>
      </w:r>
      <w:r w:rsidRPr="007216B2">
        <w:rPr>
          <w:noProof w:val="0"/>
        </w:rPr>
        <w:tab/>
      </w:r>
      <w:bookmarkStart w:id="48" w:name="Criteria72"/>
      <w:sdt>
        <w:sdtPr>
          <w:rPr>
            <w:noProof w:val="0"/>
          </w:rPr>
          <w:alias w:val="Criteria72"/>
          <w:tag w:val="Criteria72"/>
          <w:id w:val="349994891"/>
          <w:placeholder>
            <w:docPart w:val="F73EEB18C23C4BE591EE581F7AD94E40"/>
          </w:placeholder>
        </w:sdtPr>
        <w:sdtEndPr/>
        <w:sdtContent>
          <w:r w:rsidR="00290654" w:rsidRPr="007216B2">
            <w:rPr>
              <w:noProof w:val="0"/>
            </w:rPr>
            <w:t>Solicit feedback from suppliers, providers and carriers</w:t>
          </w:r>
        </w:sdtContent>
      </w:sdt>
      <w:bookmarkEnd w:id="48"/>
    </w:p>
    <w:p w:rsidR="00CE6040" w:rsidRPr="007216B2" w:rsidRDefault="00CE6040" w:rsidP="00057387">
      <w:pPr>
        <w:pStyle w:val="BodyCopyIndent"/>
        <w:rPr>
          <w:noProof w:val="0"/>
        </w:rPr>
      </w:pPr>
      <w:r w:rsidRPr="007216B2">
        <w:rPr>
          <w:noProof w:val="0"/>
        </w:rPr>
        <w:t>7.3</w:t>
      </w:r>
      <w:r w:rsidRPr="007216B2">
        <w:rPr>
          <w:noProof w:val="0"/>
        </w:rPr>
        <w:tab/>
      </w:r>
      <w:bookmarkStart w:id="49" w:name="Criteria73"/>
      <w:sdt>
        <w:sdtPr>
          <w:rPr>
            <w:noProof w:val="0"/>
          </w:rPr>
          <w:alias w:val="Criteria73"/>
          <w:tag w:val="Criteria73"/>
          <w:id w:val="614173227"/>
          <w:placeholder>
            <w:docPart w:val="F73EEB18C23C4BE591EE581F7AD94E40"/>
          </w:placeholder>
        </w:sdtPr>
        <w:sdtEndPr/>
        <w:sdtContent>
          <w:r w:rsidR="00290654" w:rsidRPr="007216B2">
            <w:rPr>
              <w:noProof w:val="0"/>
            </w:rPr>
            <w:t>Debrief tour staff</w:t>
          </w:r>
        </w:sdtContent>
      </w:sdt>
      <w:bookmarkEnd w:id="49"/>
    </w:p>
    <w:p w:rsidR="00CE6040" w:rsidRPr="007216B2" w:rsidRDefault="00CE6040" w:rsidP="00057387">
      <w:pPr>
        <w:pStyle w:val="BodyCopyIndent"/>
        <w:rPr>
          <w:noProof w:val="0"/>
        </w:rPr>
      </w:pPr>
      <w:r w:rsidRPr="007216B2">
        <w:rPr>
          <w:noProof w:val="0"/>
        </w:rPr>
        <w:t>7.4</w:t>
      </w:r>
      <w:r w:rsidRPr="007216B2">
        <w:rPr>
          <w:noProof w:val="0"/>
        </w:rPr>
        <w:tab/>
      </w:r>
      <w:bookmarkStart w:id="50" w:name="Criteria74"/>
      <w:sdt>
        <w:sdtPr>
          <w:rPr>
            <w:noProof w:val="0"/>
          </w:rPr>
          <w:alias w:val="Criteria74"/>
          <w:tag w:val="Criteria74"/>
          <w:id w:val="92144977"/>
          <w:placeholder>
            <w:docPart w:val="F73EEB18C23C4BE591EE581F7AD94E40"/>
          </w:placeholder>
        </w:sdtPr>
        <w:sdtEndPr/>
        <w:sdtContent>
          <w:r w:rsidR="00290654" w:rsidRPr="007216B2">
            <w:rPr>
              <w:noProof w:val="0"/>
            </w:rPr>
            <w:t>Prepare tour report</w:t>
          </w:r>
        </w:sdtContent>
      </w:sdt>
      <w:bookmarkEnd w:id="50"/>
    </w:p>
    <w:p w:rsidR="00CE6040" w:rsidRPr="007216B2" w:rsidRDefault="00CE6040" w:rsidP="00057387">
      <w:pPr>
        <w:pStyle w:val="BodyCopyIndent"/>
        <w:rPr>
          <w:noProof w:val="0"/>
        </w:rPr>
      </w:pPr>
      <w:r w:rsidRPr="007216B2">
        <w:rPr>
          <w:noProof w:val="0"/>
        </w:rPr>
        <w:t>7.5</w:t>
      </w:r>
      <w:r w:rsidRPr="007216B2">
        <w:rPr>
          <w:noProof w:val="0"/>
        </w:rPr>
        <w:tab/>
      </w:r>
      <w:bookmarkStart w:id="51" w:name="Criteria75"/>
      <w:sdt>
        <w:sdtPr>
          <w:rPr>
            <w:noProof w:val="0"/>
          </w:rPr>
          <w:alias w:val="Criteria75"/>
          <w:tag w:val="Criteria75"/>
          <w:id w:val="1072931585"/>
          <w:placeholder>
            <w:docPart w:val="F73EEB18C23C4BE591EE581F7AD94E40"/>
          </w:placeholder>
        </w:sdtPr>
        <w:sdtEndPr/>
        <w:sdtContent>
          <w:r w:rsidR="00290654" w:rsidRPr="007216B2">
            <w:rPr>
              <w:noProof w:val="0"/>
            </w:rPr>
            <w:t>Share information with suppliers, providers and carriers</w:t>
          </w:r>
        </w:sdtContent>
      </w:sdt>
      <w:bookmarkEnd w:id="51"/>
    </w:p>
    <w:p w:rsidR="00CE6040" w:rsidRPr="007216B2" w:rsidRDefault="00CE6040" w:rsidP="00057387">
      <w:pPr>
        <w:pStyle w:val="BodyCopyIndent"/>
        <w:rPr>
          <w:noProof w:val="0"/>
        </w:rPr>
      </w:pPr>
      <w:r w:rsidRPr="007216B2">
        <w:rPr>
          <w:noProof w:val="0"/>
        </w:rPr>
        <w:t>7.6</w:t>
      </w:r>
      <w:r w:rsidRPr="007216B2">
        <w:rPr>
          <w:noProof w:val="0"/>
        </w:rPr>
        <w:tab/>
      </w:r>
      <w:bookmarkStart w:id="52" w:name="Criteria76"/>
      <w:sdt>
        <w:sdtPr>
          <w:rPr>
            <w:noProof w:val="0"/>
          </w:rPr>
          <w:alias w:val="Criteria76"/>
          <w:tag w:val="Criteria76"/>
          <w:id w:val="-2087831814"/>
          <w:placeholder>
            <w:docPart w:val="F73EEB18C23C4BE591EE581F7AD94E40"/>
          </w:placeholder>
        </w:sdtPr>
        <w:sdtEndPr/>
        <w:sdtContent>
          <w:r w:rsidR="00290654" w:rsidRPr="007216B2">
            <w:rPr>
              <w:noProof w:val="0"/>
            </w:rPr>
            <w:t>Archive information for future reference</w:t>
          </w:r>
        </w:sdtContent>
      </w:sdt>
      <w:bookmarkEnd w:id="52"/>
    </w:p>
    <w:p w:rsidR="00CE6040" w:rsidRPr="007216B2" w:rsidRDefault="00CE6040" w:rsidP="00BD2681">
      <w:pPr>
        <w:pStyle w:val="BodyCopy"/>
        <w:rPr>
          <w:noProof w:val="0"/>
          <w:szCs w:val="24"/>
        </w:rPr>
      </w:pPr>
    </w:p>
    <w:p w:rsidR="00A63749" w:rsidRPr="007216B2" w:rsidRDefault="00A63749" w:rsidP="00BD2681">
      <w:pPr>
        <w:pStyle w:val="BodyCopy"/>
        <w:rPr>
          <w:noProof w:val="0"/>
          <w:szCs w:val="24"/>
        </w:rPr>
        <w:sectPr w:rsidR="00A63749" w:rsidRPr="007216B2" w:rsidSect="001A29DB">
          <w:headerReference w:type="even" r:id="rId41"/>
          <w:headerReference w:type="default" r:id="rId42"/>
          <w:pgSz w:w="11906" w:h="16838"/>
          <w:pgMar w:top="1440" w:right="1440" w:bottom="1440" w:left="1440" w:header="708" w:footer="329" w:gutter="0"/>
          <w:cols w:space="708"/>
          <w:docGrid w:linePitch="360"/>
        </w:sectPr>
      </w:pPr>
    </w:p>
    <w:p w:rsidR="00A63749" w:rsidRPr="007216B2" w:rsidRDefault="00A63749" w:rsidP="00A63749">
      <w:pPr>
        <w:pStyle w:val="Heading1"/>
      </w:pPr>
      <w:bookmarkStart w:id="53" w:name="_Toc337029851"/>
      <w:bookmarkStart w:id="54" w:name="_Toc370805488"/>
      <w:bookmarkStart w:id="55" w:name="_Toc423611657"/>
      <w:bookmarkStart w:id="56" w:name="_Toc294862958"/>
      <w:r w:rsidRPr="007216B2">
        <w:lastRenderedPageBreak/>
        <w:t>Assessment matrix</w:t>
      </w:r>
      <w:bookmarkEnd w:id="53"/>
      <w:bookmarkEnd w:id="54"/>
      <w:bookmarkEnd w:id="55"/>
    </w:p>
    <w:p w:rsidR="00A63749" w:rsidRPr="007216B2" w:rsidRDefault="00A63749" w:rsidP="00A63749">
      <w:pPr>
        <w:pStyle w:val="BodyCopy"/>
        <w:rPr>
          <w:b/>
          <w:noProof w:val="0"/>
        </w:rPr>
      </w:pPr>
      <w:r w:rsidRPr="007216B2">
        <w:rPr>
          <w:b/>
          <w:noProof w:val="0"/>
        </w:rPr>
        <w:t>Showing mapping of Performance Criteria against Work Projects, Written Questions and Oral Questions</w:t>
      </w:r>
      <w:bookmarkEnd w:id="56"/>
    </w:p>
    <w:p w:rsidR="00AD7B23" w:rsidRPr="007216B2" w:rsidRDefault="00AD7B23" w:rsidP="00AD7B23">
      <w:pPr>
        <w:pStyle w:val="BodyCopy"/>
        <w:rPr>
          <w:b/>
          <w:noProof w:val="0"/>
        </w:rPr>
      </w:pPr>
      <w:r w:rsidRPr="007216B2">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6"/>
        <w:gridCol w:w="14"/>
        <w:gridCol w:w="4661"/>
        <w:gridCol w:w="1230"/>
        <w:gridCol w:w="1230"/>
        <w:gridCol w:w="1230"/>
      </w:tblGrid>
      <w:tr w:rsidR="00A63749" w:rsidRPr="007216B2" w:rsidTr="00CD04D2">
        <w:trPr>
          <w:tblHeader/>
        </w:trPr>
        <w:tc>
          <w:tcPr>
            <w:tcW w:w="5070" w:type="dxa"/>
            <w:gridSpan w:val="3"/>
            <w:tcBorders>
              <w:top w:val="nil"/>
              <w:left w:val="nil"/>
              <w:bottom w:val="single" w:sz="4" w:space="0" w:color="auto"/>
            </w:tcBorders>
          </w:tcPr>
          <w:p w:rsidR="00A63749" w:rsidRPr="007216B2" w:rsidRDefault="00A63749" w:rsidP="00CD04D2">
            <w:pPr>
              <w:pStyle w:val="TableHeading"/>
              <w:rPr>
                <w:noProof w:val="0"/>
              </w:rPr>
            </w:pPr>
          </w:p>
        </w:tc>
        <w:tc>
          <w:tcPr>
            <w:tcW w:w="1179" w:type="dxa"/>
            <w:tcBorders>
              <w:bottom w:val="single" w:sz="4" w:space="0" w:color="auto"/>
            </w:tcBorders>
            <w:shd w:val="clear" w:color="auto" w:fill="E36C0A" w:themeFill="accent6" w:themeFillShade="BF"/>
          </w:tcPr>
          <w:p w:rsidR="00A63749" w:rsidRPr="007216B2" w:rsidRDefault="00A63749" w:rsidP="00CD04D2">
            <w:pPr>
              <w:pStyle w:val="TableHeadingCentreText"/>
              <w:rPr>
                <w:noProof w:val="0"/>
              </w:rPr>
            </w:pPr>
            <w:r w:rsidRPr="007216B2">
              <w:rPr>
                <w:noProof w:val="0"/>
              </w:rPr>
              <w:t>Work Projects</w:t>
            </w:r>
          </w:p>
        </w:tc>
        <w:tc>
          <w:tcPr>
            <w:tcW w:w="1179" w:type="dxa"/>
            <w:tcBorders>
              <w:bottom w:val="single" w:sz="4" w:space="0" w:color="auto"/>
            </w:tcBorders>
            <w:shd w:val="clear" w:color="auto" w:fill="E36C0A" w:themeFill="accent6" w:themeFillShade="BF"/>
          </w:tcPr>
          <w:p w:rsidR="00A63749" w:rsidRPr="007216B2" w:rsidRDefault="00A63749" w:rsidP="00CD04D2">
            <w:pPr>
              <w:pStyle w:val="TableHeadingCentreText"/>
              <w:rPr>
                <w:noProof w:val="0"/>
              </w:rPr>
            </w:pPr>
            <w:r w:rsidRPr="007216B2">
              <w:rPr>
                <w:noProof w:val="0"/>
              </w:rPr>
              <w:t>Written Questions</w:t>
            </w:r>
          </w:p>
        </w:tc>
        <w:tc>
          <w:tcPr>
            <w:tcW w:w="1179" w:type="dxa"/>
            <w:tcBorders>
              <w:bottom w:val="single" w:sz="4" w:space="0" w:color="auto"/>
            </w:tcBorders>
            <w:shd w:val="clear" w:color="auto" w:fill="E36C0A" w:themeFill="accent6" w:themeFillShade="BF"/>
          </w:tcPr>
          <w:p w:rsidR="00A63749" w:rsidRPr="007216B2" w:rsidRDefault="00A63749" w:rsidP="00CD04D2">
            <w:pPr>
              <w:pStyle w:val="TableHeadingCentreText"/>
              <w:rPr>
                <w:noProof w:val="0"/>
              </w:rPr>
            </w:pPr>
            <w:r w:rsidRPr="007216B2">
              <w:rPr>
                <w:noProof w:val="0"/>
              </w:rPr>
              <w:t>Oral Questions</w:t>
            </w:r>
          </w:p>
        </w:tc>
      </w:tr>
      <w:tr w:rsidR="00A63749" w:rsidRPr="007216B2" w:rsidTr="00CD04D2">
        <w:tc>
          <w:tcPr>
            <w:tcW w:w="1179" w:type="dxa"/>
            <w:gridSpan w:val="6"/>
            <w:shd w:val="clear" w:color="auto" w:fill="E36C0A" w:themeFill="accent6" w:themeFillShade="BF"/>
          </w:tcPr>
          <w:p w:rsidR="00A63749" w:rsidRPr="007216B2" w:rsidRDefault="00A63749" w:rsidP="00CD04D2">
            <w:pPr>
              <w:pStyle w:val="TableHeading"/>
              <w:rPr>
                <w:noProof w:val="0"/>
              </w:rPr>
            </w:pPr>
            <w:r w:rsidRPr="007216B2">
              <w:rPr>
                <w:noProof w:val="0"/>
              </w:rPr>
              <w:t xml:space="preserve">Element 1: </w:t>
            </w:r>
            <w:r w:rsidR="007C1CAA" w:rsidRPr="007216B2">
              <w:rPr>
                <w:noProof w:val="0"/>
              </w:rPr>
              <w:fldChar w:fldCharType="begin"/>
            </w:r>
            <w:r w:rsidR="007C1CAA" w:rsidRPr="007216B2">
              <w:rPr>
                <w:noProof w:val="0"/>
              </w:rPr>
              <w:instrText xml:space="preserve"> REF  Element1 </w:instrText>
            </w:r>
            <w:r w:rsidR="007C1CAA" w:rsidRPr="007216B2">
              <w:rPr>
                <w:noProof w:val="0"/>
              </w:rPr>
              <w:fldChar w:fldCharType="separate"/>
            </w:r>
            <w:sdt>
              <w:sdtPr>
                <w:rPr>
                  <w:highlight w:val="yellow"/>
                </w:rPr>
                <w:alias w:val="Element1"/>
                <w:tag w:val="Element1"/>
                <w:id w:val="-1471199597"/>
                <w:placeholder>
                  <w:docPart w:val="00DCE16AEE984AB997522D07EAB16E00"/>
                </w:placeholder>
              </w:sdtPr>
              <w:sdtEndPr/>
              <w:sdtContent>
                <w:r w:rsidR="0022260F" w:rsidRPr="007216B2">
                  <w:t>Prepare for tour itinerary</w:t>
                </w:r>
              </w:sdtContent>
            </w:sdt>
            <w:r w:rsidR="007C1CAA" w:rsidRPr="007216B2">
              <w:rPr>
                <w:noProof w:val="0"/>
              </w:rPr>
              <w:fldChar w:fldCharType="end"/>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1.1</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Criteria11 </w:instrText>
            </w:r>
            <w:r w:rsidR="00CD04D2" w:rsidRPr="007216B2">
              <w:rPr>
                <w:noProof w:val="0"/>
              </w:rPr>
              <w:instrText xml:space="preserve"> \* MERGEFORMAT </w:instrText>
            </w:r>
            <w:r w:rsidRPr="007216B2">
              <w:rPr>
                <w:noProof w:val="0"/>
              </w:rPr>
              <w:fldChar w:fldCharType="separate"/>
            </w:r>
            <w:sdt>
              <w:sdtPr>
                <w:rPr>
                  <w:noProof w:val="0"/>
                </w:rPr>
                <w:alias w:val="Criteria11"/>
                <w:tag w:val="Criteria11"/>
                <w:id w:val="2125960933"/>
                <w:placeholder>
                  <w:docPart w:val="136C3AF7DE9947D48D1504B3B23AC59A"/>
                </w:placeholder>
              </w:sdtPr>
              <w:sdtEndPr/>
              <w:sdtContent>
                <w:r w:rsidR="0022260F" w:rsidRPr="007216B2">
                  <w:rPr>
                    <w:noProof w:val="0"/>
                  </w:rPr>
                  <w:t>Identify the requirements in the itinerary</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1.1</w:t>
            </w:r>
          </w:p>
        </w:tc>
        <w:tc>
          <w:tcPr>
            <w:tcW w:w="1179" w:type="dxa"/>
          </w:tcPr>
          <w:p w:rsidR="006D540A" w:rsidRPr="007216B2" w:rsidRDefault="006D540A" w:rsidP="00CD04D2">
            <w:pPr>
              <w:pStyle w:val="TableText"/>
              <w:jc w:val="center"/>
              <w:rPr>
                <w:noProof w:val="0"/>
              </w:rPr>
            </w:pPr>
            <w:r w:rsidRPr="007216B2">
              <w:rPr>
                <w:noProof w:val="0"/>
              </w:rPr>
              <w:t>1-2</w:t>
            </w:r>
          </w:p>
        </w:tc>
        <w:tc>
          <w:tcPr>
            <w:tcW w:w="1179" w:type="dxa"/>
          </w:tcPr>
          <w:p w:rsidR="006D540A" w:rsidRPr="007216B2" w:rsidRDefault="006D540A" w:rsidP="00CD04D2">
            <w:pPr>
              <w:pStyle w:val="TableText"/>
              <w:jc w:val="center"/>
              <w:rPr>
                <w:noProof w:val="0"/>
              </w:rPr>
            </w:pPr>
            <w:r w:rsidRPr="007216B2">
              <w:rPr>
                <w:noProof w:val="0"/>
              </w:rPr>
              <w:t>1</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1.2</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Criteria12 </w:instrText>
            </w:r>
            <w:r w:rsidR="00CD04D2" w:rsidRPr="007216B2">
              <w:rPr>
                <w:noProof w:val="0"/>
              </w:rPr>
              <w:instrText xml:space="preserve"> \* MERGEFORMAT </w:instrText>
            </w:r>
            <w:r w:rsidRPr="007216B2">
              <w:rPr>
                <w:noProof w:val="0"/>
              </w:rPr>
              <w:fldChar w:fldCharType="separate"/>
            </w:r>
            <w:sdt>
              <w:sdtPr>
                <w:rPr>
                  <w:noProof w:val="0"/>
                </w:rPr>
                <w:alias w:val="Criteria12"/>
                <w:tag w:val="Criteria12"/>
                <w:id w:val="1083563635"/>
                <w:placeholder>
                  <w:docPart w:val="B53EFAB623D6480D9A3CEC092B609526"/>
                </w:placeholder>
              </w:sdtPr>
              <w:sdtEndPr/>
              <w:sdtContent>
                <w:r w:rsidR="0022260F" w:rsidRPr="007216B2">
                  <w:rPr>
                    <w:noProof w:val="0"/>
                  </w:rPr>
                  <w:t>Clarify requirements relating to the itinerary</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1.2</w:t>
            </w:r>
          </w:p>
        </w:tc>
        <w:tc>
          <w:tcPr>
            <w:tcW w:w="1179" w:type="dxa"/>
          </w:tcPr>
          <w:p w:rsidR="006D540A" w:rsidRPr="007216B2" w:rsidRDefault="006D540A" w:rsidP="00CD04D2">
            <w:pPr>
              <w:pStyle w:val="TableText"/>
              <w:jc w:val="center"/>
              <w:rPr>
                <w:noProof w:val="0"/>
              </w:rPr>
            </w:pPr>
            <w:r w:rsidRPr="007216B2">
              <w:rPr>
                <w:noProof w:val="0"/>
              </w:rPr>
              <w:t>3</w:t>
            </w:r>
          </w:p>
        </w:tc>
        <w:tc>
          <w:tcPr>
            <w:tcW w:w="1179" w:type="dxa"/>
          </w:tcPr>
          <w:p w:rsidR="006D540A" w:rsidRPr="007216B2" w:rsidRDefault="006D540A" w:rsidP="00CD04D2">
            <w:pPr>
              <w:pStyle w:val="TableText"/>
              <w:jc w:val="center"/>
              <w:rPr>
                <w:noProof w:val="0"/>
              </w:rPr>
            </w:pPr>
            <w:r w:rsidRPr="007216B2">
              <w:rPr>
                <w:noProof w:val="0"/>
              </w:rPr>
              <w:t>2</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1.3</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Criteria13 </w:instrText>
            </w:r>
            <w:r w:rsidR="00CD04D2" w:rsidRPr="007216B2">
              <w:rPr>
                <w:noProof w:val="0"/>
              </w:rPr>
              <w:instrText xml:space="preserve"> \* MERGEFORMAT </w:instrText>
            </w:r>
            <w:r w:rsidRPr="007216B2">
              <w:rPr>
                <w:noProof w:val="0"/>
              </w:rPr>
              <w:fldChar w:fldCharType="separate"/>
            </w:r>
            <w:sdt>
              <w:sdtPr>
                <w:rPr>
                  <w:noProof w:val="0"/>
                </w:rPr>
                <w:alias w:val="Criteria13"/>
                <w:tag w:val="Criteria13"/>
                <w:id w:val="1949805213"/>
                <w:placeholder>
                  <w:docPart w:val="523B64FC1D1848E0A51E09AFDFF6E7EB"/>
                </w:placeholder>
              </w:sdtPr>
              <w:sdtEndPr/>
              <w:sdtContent>
                <w:r w:rsidR="0022260F" w:rsidRPr="007216B2">
                  <w:rPr>
                    <w:noProof w:val="0"/>
                  </w:rPr>
                  <w:t>Plan tour in accordance with briefing information</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1.3</w:t>
            </w:r>
          </w:p>
        </w:tc>
        <w:tc>
          <w:tcPr>
            <w:tcW w:w="1179" w:type="dxa"/>
          </w:tcPr>
          <w:p w:rsidR="006D540A" w:rsidRPr="007216B2" w:rsidRDefault="006D540A" w:rsidP="00CD04D2">
            <w:pPr>
              <w:pStyle w:val="TableText"/>
              <w:jc w:val="center"/>
              <w:rPr>
                <w:noProof w:val="0"/>
              </w:rPr>
            </w:pPr>
            <w:r w:rsidRPr="007216B2">
              <w:rPr>
                <w:noProof w:val="0"/>
              </w:rPr>
              <w:t>4-5</w:t>
            </w:r>
          </w:p>
        </w:tc>
        <w:tc>
          <w:tcPr>
            <w:tcW w:w="1179" w:type="dxa"/>
          </w:tcPr>
          <w:p w:rsidR="006D540A" w:rsidRPr="007216B2" w:rsidRDefault="006D540A" w:rsidP="00CD04D2">
            <w:pPr>
              <w:pStyle w:val="TableText"/>
              <w:jc w:val="center"/>
              <w:rPr>
                <w:noProof w:val="0"/>
              </w:rPr>
            </w:pPr>
            <w:r w:rsidRPr="007216B2">
              <w:rPr>
                <w:noProof w:val="0"/>
              </w:rPr>
              <w:t>3</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1.4</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Criteria14 </w:instrText>
            </w:r>
            <w:r w:rsidR="00CD04D2" w:rsidRPr="007216B2">
              <w:rPr>
                <w:noProof w:val="0"/>
              </w:rPr>
              <w:instrText xml:space="preserve"> \* MERGEFORMAT </w:instrText>
            </w:r>
            <w:r w:rsidRPr="007216B2">
              <w:rPr>
                <w:noProof w:val="0"/>
              </w:rPr>
              <w:fldChar w:fldCharType="separate"/>
            </w:r>
            <w:sdt>
              <w:sdtPr>
                <w:rPr>
                  <w:noProof w:val="0"/>
                </w:rPr>
                <w:alias w:val="Criteria14"/>
                <w:tag w:val="Criteria14"/>
                <w:id w:val="884295999"/>
                <w:placeholder>
                  <w:docPart w:val="1CE933BA8F90416B9D17E247FDBD40E0"/>
                </w:placeholder>
              </w:sdtPr>
              <w:sdtEndPr/>
              <w:sdtContent>
                <w:r w:rsidR="0022260F" w:rsidRPr="007216B2">
                  <w:rPr>
                    <w:noProof w:val="0"/>
                  </w:rPr>
                  <w:t>Identify tour-related risks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1.4+1.5</w:t>
            </w:r>
          </w:p>
        </w:tc>
        <w:tc>
          <w:tcPr>
            <w:tcW w:w="1179" w:type="dxa"/>
          </w:tcPr>
          <w:p w:rsidR="006D540A" w:rsidRPr="007216B2" w:rsidRDefault="006D540A" w:rsidP="00CD04D2">
            <w:pPr>
              <w:pStyle w:val="TableText"/>
              <w:jc w:val="center"/>
              <w:rPr>
                <w:noProof w:val="0"/>
              </w:rPr>
            </w:pPr>
            <w:r w:rsidRPr="007216B2">
              <w:rPr>
                <w:noProof w:val="0"/>
              </w:rPr>
              <w:t>6-7</w:t>
            </w:r>
          </w:p>
        </w:tc>
        <w:tc>
          <w:tcPr>
            <w:tcW w:w="1179" w:type="dxa"/>
          </w:tcPr>
          <w:p w:rsidR="006D540A" w:rsidRPr="007216B2" w:rsidRDefault="006D540A" w:rsidP="00CD04D2">
            <w:pPr>
              <w:pStyle w:val="TableText"/>
              <w:jc w:val="center"/>
              <w:rPr>
                <w:noProof w:val="0"/>
              </w:rPr>
            </w:pPr>
            <w:r w:rsidRPr="007216B2">
              <w:rPr>
                <w:noProof w:val="0"/>
              </w:rPr>
              <w:t>4</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1.5</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Criteria15 </w:instrText>
            </w:r>
            <w:r w:rsidR="00CD04D2" w:rsidRPr="007216B2">
              <w:rPr>
                <w:noProof w:val="0"/>
              </w:rPr>
              <w:instrText xml:space="preserve"> \* MERGEFORMAT </w:instrText>
            </w:r>
            <w:r w:rsidRPr="007216B2">
              <w:rPr>
                <w:noProof w:val="0"/>
              </w:rPr>
              <w:fldChar w:fldCharType="separate"/>
            </w:r>
            <w:sdt>
              <w:sdtPr>
                <w:rPr>
                  <w:noProof w:val="0"/>
                </w:rPr>
                <w:alias w:val="Criteria15"/>
                <w:tag w:val="Criteria15"/>
                <w:id w:val="1252014121"/>
                <w:placeholder>
                  <w:docPart w:val="F359EA69053247E891E575D60635EAAF"/>
                </w:placeholder>
              </w:sdtPr>
              <w:sdtEndPr/>
              <w:sdtContent>
                <w:r w:rsidR="0022260F" w:rsidRPr="007216B2">
                  <w:rPr>
                    <w:noProof w:val="0"/>
                  </w:rPr>
                  <w:t>Develop contingency plans for risks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1.4+1.5</w:t>
            </w:r>
          </w:p>
        </w:tc>
        <w:tc>
          <w:tcPr>
            <w:tcW w:w="1179" w:type="dxa"/>
          </w:tcPr>
          <w:p w:rsidR="006D540A" w:rsidRPr="007216B2" w:rsidRDefault="006D540A" w:rsidP="00CD04D2">
            <w:pPr>
              <w:pStyle w:val="TableText"/>
              <w:jc w:val="center"/>
              <w:rPr>
                <w:noProof w:val="0"/>
              </w:rPr>
            </w:pPr>
            <w:r w:rsidRPr="007216B2">
              <w:rPr>
                <w:noProof w:val="0"/>
              </w:rPr>
              <w:t>8</w:t>
            </w:r>
          </w:p>
        </w:tc>
        <w:tc>
          <w:tcPr>
            <w:tcW w:w="1179" w:type="dxa"/>
          </w:tcPr>
          <w:p w:rsidR="006D540A" w:rsidRPr="007216B2" w:rsidRDefault="006D540A" w:rsidP="00CD04D2">
            <w:pPr>
              <w:pStyle w:val="TableText"/>
              <w:jc w:val="center"/>
              <w:rPr>
                <w:noProof w:val="0"/>
              </w:rPr>
            </w:pPr>
            <w:r w:rsidRPr="007216B2">
              <w:rPr>
                <w:noProof w:val="0"/>
              </w:rPr>
              <w:t>5</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1.6</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Criteria16 </w:instrText>
            </w:r>
            <w:r w:rsidR="00CD04D2" w:rsidRPr="007216B2">
              <w:rPr>
                <w:noProof w:val="0"/>
              </w:rPr>
              <w:instrText xml:space="preserve"> \* MERGEFORMAT </w:instrText>
            </w:r>
            <w:r w:rsidRPr="007216B2">
              <w:rPr>
                <w:noProof w:val="0"/>
              </w:rPr>
              <w:fldChar w:fldCharType="separate"/>
            </w:r>
            <w:sdt>
              <w:sdtPr>
                <w:rPr>
                  <w:noProof w:val="0"/>
                </w:rPr>
                <w:alias w:val="Criteria16"/>
                <w:tag w:val="Criteria16"/>
                <w:id w:val="-320195615"/>
                <w:placeholder>
                  <w:docPart w:val="7BB673932E0C453B8581FB214D1A9508"/>
                </w:placeholder>
              </w:sdtPr>
              <w:sdtEndPr/>
              <w:sdtContent>
                <w:r w:rsidR="0022260F" w:rsidRPr="007216B2">
                  <w:rPr>
                    <w:noProof w:val="0"/>
                  </w:rPr>
                  <w:t>Confirm reserved tour components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1.6</w:t>
            </w:r>
          </w:p>
        </w:tc>
        <w:tc>
          <w:tcPr>
            <w:tcW w:w="1179" w:type="dxa"/>
          </w:tcPr>
          <w:p w:rsidR="006D540A" w:rsidRPr="007216B2" w:rsidRDefault="006D540A" w:rsidP="00CD04D2">
            <w:pPr>
              <w:pStyle w:val="TableText"/>
              <w:jc w:val="center"/>
              <w:rPr>
                <w:noProof w:val="0"/>
              </w:rPr>
            </w:pPr>
            <w:r w:rsidRPr="007216B2">
              <w:rPr>
                <w:noProof w:val="0"/>
              </w:rPr>
              <w:t>9-10</w:t>
            </w:r>
          </w:p>
        </w:tc>
        <w:tc>
          <w:tcPr>
            <w:tcW w:w="1179" w:type="dxa"/>
          </w:tcPr>
          <w:p w:rsidR="006D540A" w:rsidRPr="007216B2" w:rsidRDefault="006D540A" w:rsidP="00CD04D2">
            <w:pPr>
              <w:pStyle w:val="TableText"/>
              <w:jc w:val="center"/>
              <w:rPr>
                <w:noProof w:val="0"/>
              </w:rPr>
            </w:pPr>
            <w:r w:rsidRPr="007216B2">
              <w:rPr>
                <w:noProof w:val="0"/>
              </w:rPr>
              <w:t>6</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rPr>
                <w:noProof w:val="0"/>
              </w:rPr>
            </w:pPr>
            <w:r w:rsidRPr="007216B2">
              <w:rPr>
                <w:noProof w:val="0"/>
              </w:rPr>
              <w:t xml:space="preserve">Element 2: </w:t>
            </w:r>
            <w:r w:rsidRPr="007216B2">
              <w:rPr>
                <w:noProof w:val="0"/>
              </w:rPr>
              <w:fldChar w:fldCharType="begin"/>
            </w:r>
            <w:r w:rsidRPr="007216B2">
              <w:rPr>
                <w:noProof w:val="0"/>
              </w:rPr>
              <w:instrText xml:space="preserve"> REF  Element2 </w:instrText>
            </w:r>
            <w:r w:rsidRPr="007216B2">
              <w:rPr>
                <w:noProof w:val="0"/>
              </w:rPr>
              <w:fldChar w:fldCharType="separate"/>
            </w:r>
            <w:sdt>
              <w:sdtPr>
                <w:rPr>
                  <w:highlight w:val="yellow"/>
                </w:rPr>
                <w:alias w:val="Element2"/>
                <w:tag w:val="Element2"/>
                <w:id w:val="1040625293"/>
                <w:placeholder>
                  <w:docPart w:val="C5696674199B433FA94E157BE7581DB8"/>
                </w:placeholder>
              </w:sdtPr>
              <w:sdtEndPr/>
              <w:sdtContent>
                <w:r w:rsidR="0022260F" w:rsidRPr="007216B2">
                  <w:t>Conduct departure-related activities</w:t>
                </w:r>
              </w:sdtContent>
            </w:sdt>
            <w:r w:rsidRPr="007216B2">
              <w:rPr>
                <w:noProof w:val="0"/>
              </w:rPr>
              <w:fldChar w:fldCharType="end"/>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2.1</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Criteria21 </w:instrText>
            </w:r>
            <w:r w:rsidR="00CD04D2" w:rsidRPr="007216B2">
              <w:rPr>
                <w:noProof w:val="0"/>
              </w:rPr>
              <w:instrText xml:space="preserve"> \* MERGEFORMAT </w:instrText>
            </w:r>
            <w:r w:rsidRPr="007216B2">
              <w:rPr>
                <w:noProof w:val="0"/>
              </w:rPr>
              <w:fldChar w:fldCharType="separate"/>
            </w:r>
            <w:sdt>
              <w:sdtPr>
                <w:rPr>
                  <w:noProof w:val="0"/>
                </w:rPr>
                <w:alias w:val="Criteria21"/>
                <w:tag w:val="Criteria21"/>
                <w:id w:val="34943899"/>
                <w:placeholder>
                  <w:docPart w:val="A5DE933D968E44C09B59B3A77DA0B5B5"/>
                </w:placeholder>
              </w:sdtPr>
              <w:sdtEndPr/>
              <w:sdtContent>
                <w:r w:rsidR="0022260F" w:rsidRPr="007216B2">
                  <w:rPr>
                    <w:noProof w:val="0"/>
                  </w:rPr>
                  <w:t>Greet tour group members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2.1+2.4</w:t>
            </w:r>
          </w:p>
        </w:tc>
        <w:tc>
          <w:tcPr>
            <w:tcW w:w="1179" w:type="dxa"/>
            <w:vAlign w:val="center"/>
          </w:tcPr>
          <w:p w:rsidR="006D540A" w:rsidRPr="007216B2" w:rsidRDefault="006D540A" w:rsidP="00CD04D2">
            <w:pPr>
              <w:pStyle w:val="TableText"/>
              <w:jc w:val="center"/>
              <w:rPr>
                <w:noProof w:val="0"/>
              </w:rPr>
            </w:pPr>
            <w:r w:rsidRPr="007216B2">
              <w:rPr>
                <w:noProof w:val="0"/>
              </w:rPr>
              <w:t>11</w:t>
            </w:r>
          </w:p>
        </w:tc>
        <w:tc>
          <w:tcPr>
            <w:tcW w:w="1179" w:type="dxa"/>
            <w:vAlign w:val="center"/>
          </w:tcPr>
          <w:p w:rsidR="006D540A" w:rsidRPr="007216B2" w:rsidRDefault="006D540A" w:rsidP="00CD04D2">
            <w:pPr>
              <w:pStyle w:val="TableText"/>
              <w:jc w:val="center"/>
              <w:rPr>
                <w:noProof w:val="0"/>
              </w:rPr>
            </w:pPr>
            <w:r w:rsidRPr="007216B2">
              <w:rPr>
                <w:noProof w:val="0"/>
              </w:rPr>
              <w:t>7</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2.2</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Criteria22 </w:instrText>
            </w:r>
            <w:r w:rsidR="00CD04D2" w:rsidRPr="007216B2">
              <w:rPr>
                <w:noProof w:val="0"/>
              </w:rPr>
              <w:instrText xml:space="preserve"> \* MERGEFORMAT </w:instrText>
            </w:r>
            <w:r w:rsidRPr="007216B2">
              <w:rPr>
                <w:noProof w:val="0"/>
              </w:rPr>
              <w:fldChar w:fldCharType="separate"/>
            </w:r>
            <w:sdt>
              <w:sdtPr>
                <w:rPr>
                  <w:noProof w:val="0"/>
                </w:rPr>
                <w:alias w:val="Criteria2.2"/>
                <w:tag w:val="Criteria2.2"/>
                <w:id w:val="1100447433"/>
                <w:placeholder>
                  <w:docPart w:val="0C364B4A49FF4DB69197409F090E5278"/>
                </w:placeholder>
              </w:sdtPr>
              <w:sdtEndPr/>
              <w:sdtContent>
                <w:r w:rsidR="0022260F" w:rsidRPr="007216B2">
                  <w:rPr>
                    <w:noProof w:val="0"/>
                  </w:rPr>
                  <w:t>Complete outstanding customer details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2.2</w:t>
            </w:r>
          </w:p>
        </w:tc>
        <w:tc>
          <w:tcPr>
            <w:tcW w:w="1179" w:type="dxa"/>
            <w:vAlign w:val="center"/>
          </w:tcPr>
          <w:p w:rsidR="006D540A" w:rsidRPr="007216B2" w:rsidRDefault="006D540A" w:rsidP="00CD04D2">
            <w:pPr>
              <w:pStyle w:val="TableText"/>
              <w:jc w:val="center"/>
              <w:rPr>
                <w:noProof w:val="0"/>
              </w:rPr>
            </w:pPr>
            <w:r w:rsidRPr="007216B2">
              <w:rPr>
                <w:noProof w:val="0"/>
              </w:rPr>
              <w:t>12-13</w:t>
            </w:r>
          </w:p>
        </w:tc>
        <w:tc>
          <w:tcPr>
            <w:tcW w:w="1179" w:type="dxa"/>
            <w:vAlign w:val="center"/>
          </w:tcPr>
          <w:p w:rsidR="006D540A" w:rsidRPr="007216B2" w:rsidRDefault="006D540A" w:rsidP="00CD04D2">
            <w:pPr>
              <w:pStyle w:val="TableText"/>
              <w:jc w:val="center"/>
              <w:rPr>
                <w:noProof w:val="0"/>
              </w:rPr>
            </w:pPr>
            <w:r w:rsidRPr="007216B2">
              <w:rPr>
                <w:noProof w:val="0"/>
              </w:rPr>
              <w:t>8</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2.3</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Criteria23 </w:instrText>
            </w:r>
            <w:r w:rsidR="00CD04D2" w:rsidRPr="007216B2">
              <w:rPr>
                <w:noProof w:val="0"/>
              </w:rPr>
              <w:instrText xml:space="preserve"> \* MERGEFORMAT </w:instrText>
            </w:r>
            <w:r w:rsidRPr="007216B2">
              <w:rPr>
                <w:noProof w:val="0"/>
              </w:rPr>
              <w:fldChar w:fldCharType="separate"/>
            </w:r>
            <w:sdt>
              <w:sdtPr>
                <w:rPr>
                  <w:noProof w:val="0"/>
                </w:rPr>
                <w:alias w:val="Criteria23"/>
                <w:tag w:val="Criteria23"/>
                <w:id w:val="1703979102"/>
                <w:placeholder>
                  <w:docPart w:val="D1529DA1516349CEBE0936856FDB6BCB"/>
                </w:placeholder>
              </w:sdtPr>
              <w:sdtEndPr/>
              <w:sdtContent>
                <w:r w:rsidR="0022260F" w:rsidRPr="007216B2">
                  <w:rPr>
                    <w:noProof w:val="0"/>
                  </w:rPr>
                  <w:t>Distribute tour-related information</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2.3</w:t>
            </w:r>
          </w:p>
        </w:tc>
        <w:tc>
          <w:tcPr>
            <w:tcW w:w="1179" w:type="dxa"/>
            <w:vAlign w:val="center"/>
          </w:tcPr>
          <w:p w:rsidR="006D540A" w:rsidRPr="007216B2" w:rsidRDefault="006D540A" w:rsidP="00CD04D2">
            <w:pPr>
              <w:pStyle w:val="TableText"/>
              <w:jc w:val="center"/>
              <w:rPr>
                <w:noProof w:val="0"/>
              </w:rPr>
            </w:pPr>
            <w:r w:rsidRPr="007216B2">
              <w:rPr>
                <w:noProof w:val="0"/>
              </w:rPr>
              <w:t>14</w:t>
            </w:r>
          </w:p>
        </w:tc>
        <w:tc>
          <w:tcPr>
            <w:tcW w:w="1179" w:type="dxa"/>
            <w:vAlign w:val="center"/>
          </w:tcPr>
          <w:p w:rsidR="006D540A" w:rsidRPr="007216B2" w:rsidRDefault="006D540A" w:rsidP="00CD04D2">
            <w:pPr>
              <w:pStyle w:val="TableText"/>
              <w:jc w:val="center"/>
              <w:rPr>
                <w:noProof w:val="0"/>
              </w:rPr>
            </w:pPr>
            <w:r w:rsidRPr="007216B2">
              <w:rPr>
                <w:noProof w:val="0"/>
              </w:rPr>
              <w:t>9</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2.4</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Criteria24 </w:instrText>
            </w:r>
            <w:r w:rsidR="00CD04D2" w:rsidRPr="007216B2">
              <w:rPr>
                <w:noProof w:val="0"/>
              </w:rPr>
              <w:instrText xml:space="preserve"> \* MERGEFORMAT </w:instrText>
            </w:r>
            <w:r w:rsidRPr="007216B2">
              <w:rPr>
                <w:noProof w:val="0"/>
              </w:rPr>
              <w:fldChar w:fldCharType="separate"/>
            </w:r>
            <w:sdt>
              <w:sdtPr>
                <w:rPr>
                  <w:noProof w:val="0"/>
                </w:rPr>
                <w:alias w:val="Criteria24"/>
                <w:tag w:val="Criteria24"/>
                <w:id w:val="408435532"/>
                <w:placeholder>
                  <w:docPart w:val="3900089B601B40A3BCF175D030CB18A2"/>
                </w:placeholder>
              </w:sdtPr>
              <w:sdtEndPr/>
              <w:sdtContent>
                <w:r w:rsidR="0022260F" w:rsidRPr="007216B2">
                  <w:rPr>
                    <w:noProof w:val="0"/>
                  </w:rPr>
                  <w:t>Provide tour briefing</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2.1+2.4</w:t>
            </w:r>
          </w:p>
        </w:tc>
        <w:tc>
          <w:tcPr>
            <w:tcW w:w="1179" w:type="dxa"/>
            <w:vAlign w:val="center"/>
          </w:tcPr>
          <w:p w:rsidR="006D540A" w:rsidRPr="007216B2" w:rsidRDefault="006D540A" w:rsidP="00CD04D2">
            <w:pPr>
              <w:pStyle w:val="TableText"/>
              <w:jc w:val="center"/>
              <w:rPr>
                <w:noProof w:val="0"/>
              </w:rPr>
            </w:pPr>
            <w:r w:rsidRPr="007216B2">
              <w:rPr>
                <w:noProof w:val="0"/>
              </w:rPr>
              <w:t>15-16-17</w:t>
            </w:r>
          </w:p>
        </w:tc>
        <w:tc>
          <w:tcPr>
            <w:tcW w:w="1179" w:type="dxa"/>
            <w:vAlign w:val="center"/>
          </w:tcPr>
          <w:p w:rsidR="006D540A" w:rsidRPr="007216B2" w:rsidRDefault="006D540A" w:rsidP="00CD04D2">
            <w:pPr>
              <w:pStyle w:val="TableText"/>
              <w:jc w:val="center"/>
              <w:rPr>
                <w:noProof w:val="0"/>
              </w:rPr>
            </w:pPr>
            <w:r w:rsidRPr="007216B2">
              <w:rPr>
                <w:noProof w:val="0"/>
              </w:rPr>
              <w:t>10</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2.5</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Criteria25 </w:instrText>
            </w:r>
            <w:r w:rsidR="00CD04D2" w:rsidRPr="007216B2">
              <w:rPr>
                <w:noProof w:val="0"/>
              </w:rPr>
              <w:instrText xml:space="preserve"> \* MERGEFORMAT </w:instrText>
            </w:r>
            <w:r w:rsidRPr="007216B2">
              <w:rPr>
                <w:noProof w:val="0"/>
              </w:rPr>
              <w:fldChar w:fldCharType="separate"/>
            </w:r>
            <w:sdt>
              <w:sdtPr>
                <w:rPr>
                  <w:noProof w:val="0"/>
                </w:rPr>
                <w:alias w:val="Criteria25"/>
                <w:tag w:val="Criteria25"/>
                <w:id w:val="2110544358"/>
                <w:placeholder>
                  <w:docPart w:val="1A72EBF5F36841B09829F649C8F5809B"/>
                </w:placeholder>
              </w:sdtPr>
              <w:sdtEndPr/>
              <w:sdtContent>
                <w:r w:rsidR="0022260F" w:rsidRPr="007216B2">
                  <w:rPr>
                    <w:noProof w:val="0"/>
                  </w:rPr>
                  <w:t>Provide last-minute confirmations, payments and booking details to suppliers, providers and carriers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2.5</w:t>
            </w:r>
          </w:p>
        </w:tc>
        <w:tc>
          <w:tcPr>
            <w:tcW w:w="1179" w:type="dxa"/>
            <w:vAlign w:val="center"/>
          </w:tcPr>
          <w:p w:rsidR="006D540A" w:rsidRPr="007216B2" w:rsidRDefault="006D540A" w:rsidP="00CD04D2">
            <w:pPr>
              <w:pStyle w:val="TableText"/>
              <w:jc w:val="center"/>
              <w:rPr>
                <w:noProof w:val="0"/>
              </w:rPr>
            </w:pPr>
            <w:r w:rsidRPr="007216B2">
              <w:rPr>
                <w:noProof w:val="0"/>
              </w:rPr>
              <w:t>18-19</w:t>
            </w:r>
          </w:p>
        </w:tc>
        <w:tc>
          <w:tcPr>
            <w:tcW w:w="1179" w:type="dxa"/>
            <w:vAlign w:val="center"/>
          </w:tcPr>
          <w:p w:rsidR="006D540A" w:rsidRPr="007216B2" w:rsidRDefault="006D540A" w:rsidP="00CD04D2">
            <w:pPr>
              <w:pStyle w:val="TableText"/>
              <w:jc w:val="center"/>
              <w:rPr>
                <w:noProof w:val="0"/>
              </w:rPr>
            </w:pPr>
            <w:r w:rsidRPr="007216B2">
              <w:rPr>
                <w:noProof w:val="0"/>
              </w:rPr>
              <w:t>11</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rPr>
                <w:noProof w:val="0"/>
              </w:rPr>
            </w:pPr>
            <w:r w:rsidRPr="007216B2">
              <w:rPr>
                <w:noProof w:val="0"/>
              </w:rPr>
              <w:t xml:space="preserve">Element 3: </w:t>
            </w:r>
            <w:r w:rsidR="00A448F9" w:rsidRPr="007216B2">
              <w:rPr>
                <w:noProof w:val="0"/>
              </w:rPr>
              <w:fldChar w:fldCharType="begin"/>
            </w:r>
            <w:r w:rsidR="00A448F9" w:rsidRPr="007216B2">
              <w:rPr>
                <w:noProof w:val="0"/>
              </w:rPr>
              <w:instrText xml:space="preserve"> REF  Element3  \* MERGEFORMAT </w:instrText>
            </w:r>
            <w:r w:rsidR="00A448F9" w:rsidRPr="007216B2">
              <w:rPr>
                <w:noProof w:val="0"/>
              </w:rPr>
              <w:fldChar w:fldCharType="separate"/>
            </w:r>
            <w:sdt>
              <w:sdtPr>
                <w:rPr>
                  <w:noProof w:val="0"/>
                </w:rPr>
                <w:alias w:val="Element3"/>
                <w:tag w:val="Element3"/>
                <w:id w:val="-688294419"/>
                <w:placeholder>
                  <w:docPart w:val="BE43FB530E0F4595B2E138D1DD3060A1"/>
                </w:placeholder>
              </w:sdtPr>
              <w:sdtEndPr/>
              <w:sdtContent>
                <w:r w:rsidR="0022260F" w:rsidRPr="007216B2">
                  <w:rPr>
                    <w:noProof w:val="0"/>
                  </w:rPr>
                  <w:t>Brief tour staff</w:t>
                </w:r>
              </w:sdtContent>
            </w:sdt>
            <w:r w:rsidR="00A448F9" w:rsidRPr="007216B2">
              <w:rPr>
                <w:noProof w:val="0"/>
              </w:rPr>
              <w:fldChar w:fldCharType="end"/>
            </w:r>
          </w:p>
        </w:tc>
      </w:tr>
      <w:tr w:rsidR="006D540A" w:rsidRPr="007216B2" w:rsidTr="00CD04D2">
        <w:tc>
          <w:tcPr>
            <w:tcW w:w="590" w:type="dxa"/>
          </w:tcPr>
          <w:p w:rsidR="006D540A" w:rsidRPr="007216B2" w:rsidRDefault="006D540A" w:rsidP="00CD04D2">
            <w:pPr>
              <w:pStyle w:val="TableText"/>
              <w:rPr>
                <w:noProof w:val="0"/>
              </w:rPr>
            </w:pPr>
            <w:r w:rsidRPr="007216B2">
              <w:rPr>
                <w:noProof w:val="0"/>
              </w:rPr>
              <w:t>3.1</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Criteria31 </w:instrText>
            </w:r>
            <w:r w:rsidR="00CD04D2" w:rsidRPr="007216B2">
              <w:rPr>
                <w:noProof w:val="0"/>
              </w:rPr>
              <w:instrText xml:space="preserve"> \* MERGEFORMAT </w:instrText>
            </w:r>
            <w:r w:rsidRPr="007216B2">
              <w:rPr>
                <w:noProof w:val="0"/>
              </w:rPr>
              <w:fldChar w:fldCharType="separate"/>
            </w:r>
            <w:sdt>
              <w:sdtPr>
                <w:rPr>
                  <w:noProof w:val="0"/>
                </w:rPr>
                <w:alias w:val="Criteria31"/>
                <w:tag w:val="Criteria31"/>
                <w:id w:val="-1215727024"/>
                <w:placeholder>
                  <w:docPart w:val="4254DC6C837446F098340A9693B101EC"/>
                </w:placeholder>
              </w:sdtPr>
              <w:sdtEndPr/>
              <w:sdtContent>
                <w:r w:rsidR="0022260F" w:rsidRPr="007216B2">
                  <w:rPr>
                    <w:noProof w:val="0"/>
                  </w:rPr>
                  <w:t>Provide tour details to tour staff</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3.1+3.2</w:t>
            </w:r>
          </w:p>
        </w:tc>
        <w:tc>
          <w:tcPr>
            <w:tcW w:w="1179" w:type="dxa"/>
          </w:tcPr>
          <w:p w:rsidR="006D540A" w:rsidRPr="007216B2" w:rsidRDefault="006D540A" w:rsidP="00CD04D2">
            <w:pPr>
              <w:pStyle w:val="TableText"/>
              <w:jc w:val="center"/>
              <w:rPr>
                <w:noProof w:val="0"/>
              </w:rPr>
            </w:pPr>
            <w:r w:rsidRPr="007216B2">
              <w:rPr>
                <w:noProof w:val="0"/>
              </w:rPr>
              <w:t>20-21</w:t>
            </w:r>
          </w:p>
        </w:tc>
        <w:tc>
          <w:tcPr>
            <w:tcW w:w="1179" w:type="dxa"/>
          </w:tcPr>
          <w:p w:rsidR="006D540A" w:rsidRPr="007216B2" w:rsidRDefault="006D540A" w:rsidP="00CD04D2">
            <w:pPr>
              <w:pStyle w:val="TableText"/>
              <w:jc w:val="center"/>
              <w:rPr>
                <w:noProof w:val="0"/>
              </w:rPr>
            </w:pPr>
            <w:r w:rsidRPr="007216B2">
              <w:rPr>
                <w:noProof w:val="0"/>
              </w:rPr>
              <w:t>12</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3.2</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Criteria32 </w:instrText>
            </w:r>
            <w:r w:rsidR="00CD04D2" w:rsidRPr="007216B2">
              <w:rPr>
                <w:noProof w:val="0"/>
              </w:rPr>
              <w:instrText xml:space="preserve"> \* MERGEFORMAT </w:instrText>
            </w:r>
            <w:r w:rsidRPr="007216B2">
              <w:rPr>
                <w:noProof w:val="0"/>
              </w:rPr>
              <w:fldChar w:fldCharType="separate"/>
            </w:r>
            <w:sdt>
              <w:sdtPr>
                <w:rPr>
                  <w:noProof w:val="0"/>
                </w:rPr>
                <w:alias w:val="Criteria32"/>
                <w:tag w:val="Criteria32"/>
                <w:id w:val="973950513"/>
                <w:placeholder>
                  <w:docPart w:val="4A6D7F24A7D9496BA3FDD4D7A70FFEE9"/>
                </w:placeholder>
              </w:sdtPr>
              <w:sdtEndPr/>
              <w:sdtContent>
                <w:r w:rsidR="0022260F" w:rsidRPr="007216B2">
                  <w:rPr>
                    <w:noProof w:val="0"/>
                  </w:rPr>
                  <w:t>Provide resources to support tour</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3.1+3.2</w:t>
            </w:r>
          </w:p>
        </w:tc>
        <w:tc>
          <w:tcPr>
            <w:tcW w:w="1179" w:type="dxa"/>
          </w:tcPr>
          <w:p w:rsidR="006D540A" w:rsidRPr="007216B2" w:rsidRDefault="006D540A" w:rsidP="00CD04D2">
            <w:pPr>
              <w:pStyle w:val="TableText"/>
              <w:jc w:val="center"/>
              <w:rPr>
                <w:noProof w:val="0"/>
              </w:rPr>
            </w:pPr>
            <w:r w:rsidRPr="007216B2">
              <w:rPr>
                <w:noProof w:val="0"/>
              </w:rPr>
              <w:t>22-23</w:t>
            </w:r>
          </w:p>
        </w:tc>
        <w:tc>
          <w:tcPr>
            <w:tcW w:w="1179" w:type="dxa"/>
          </w:tcPr>
          <w:p w:rsidR="006D540A" w:rsidRPr="007216B2" w:rsidRDefault="006D540A" w:rsidP="00CD04D2">
            <w:pPr>
              <w:pStyle w:val="TableText"/>
              <w:jc w:val="center"/>
              <w:rPr>
                <w:noProof w:val="0"/>
              </w:rPr>
            </w:pPr>
            <w:r w:rsidRPr="007216B2">
              <w:rPr>
                <w:noProof w:val="0"/>
              </w:rPr>
              <w:t>13</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keepNext/>
              <w:rPr>
                <w:noProof w:val="0"/>
              </w:rPr>
            </w:pPr>
            <w:r w:rsidRPr="007216B2">
              <w:rPr>
                <w:noProof w:val="0"/>
              </w:rPr>
              <w:lastRenderedPageBreak/>
              <w:t xml:space="preserve">Element 4: </w:t>
            </w:r>
            <w:r w:rsidRPr="007216B2">
              <w:rPr>
                <w:noProof w:val="0"/>
              </w:rPr>
              <w:fldChar w:fldCharType="begin"/>
            </w:r>
            <w:r w:rsidRPr="007216B2">
              <w:rPr>
                <w:noProof w:val="0"/>
              </w:rPr>
              <w:instrText xml:space="preserve"> REF  Element4 </w:instrText>
            </w:r>
            <w:r w:rsidRPr="007216B2">
              <w:rPr>
                <w:noProof w:val="0"/>
              </w:rPr>
              <w:fldChar w:fldCharType="separate"/>
            </w:r>
            <w:sdt>
              <w:sdtPr>
                <w:rPr>
                  <w:highlight w:val="yellow"/>
                </w:rPr>
                <w:alias w:val="Element4"/>
                <w:tag w:val="Element4"/>
                <w:id w:val="-190759629"/>
                <w:placeholder>
                  <w:docPart w:val="1AF9A0F4958246079E0D6B51A4F88F4D"/>
                </w:placeholder>
              </w:sdtPr>
              <w:sdtEndPr/>
              <w:sdtContent>
                <w:r w:rsidR="0022260F" w:rsidRPr="007216B2">
                  <w:t xml:space="preserve">Liaise with external industry colleagues throughout the tour </w:t>
                </w:r>
              </w:sdtContent>
            </w:sdt>
            <w:r w:rsidRPr="007216B2">
              <w:rPr>
                <w:noProof w:val="0"/>
              </w:rPr>
              <w:fldChar w:fldCharType="end"/>
            </w:r>
          </w:p>
        </w:tc>
      </w:tr>
      <w:tr w:rsidR="006D540A" w:rsidRPr="007216B2" w:rsidTr="00CD04D2">
        <w:tc>
          <w:tcPr>
            <w:tcW w:w="603" w:type="dxa"/>
            <w:gridSpan w:val="2"/>
          </w:tcPr>
          <w:p w:rsidR="006D540A" w:rsidRPr="007216B2" w:rsidRDefault="006D540A" w:rsidP="00CD04D2">
            <w:pPr>
              <w:pStyle w:val="TableText"/>
              <w:keepNext/>
              <w:rPr>
                <w:noProof w:val="0"/>
              </w:rPr>
            </w:pPr>
            <w:r w:rsidRPr="007216B2">
              <w:rPr>
                <w:noProof w:val="0"/>
              </w:rPr>
              <w:t>4.1</w:t>
            </w:r>
          </w:p>
        </w:tc>
        <w:tc>
          <w:tcPr>
            <w:tcW w:w="4467" w:type="dxa"/>
            <w:vAlign w:val="center"/>
          </w:tcPr>
          <w:p w:rsidR="006D540A" w:rsidRPr="007216B2" w:rsidRDefault="006D540A" w:rsidP="00CD04D2">
            <w:pPr>
              <w:pStyle w:val="TableText"/>
              <w:keepNext/>
              <w:rPr>
                <w:noProof w:val="0"/>
              </w:rPr>
            </w:pPr>
            <w:r w:rsidRPr="007216B2">
              <w:rPr>
                <w:noProof w:val="0"/>
              </w:rPr>
              <w:fldChar w:fldCharType="begin"/>
            </w:r>
            <w:r w:rsidRPr="007216B2">
              <w:rPr>
                <w:noProof w:val="0"/>
              </w:rPr>
              <w:instrText xml:space="preserve"> REF  Criteria41 </w:instrText>
            </w:r>
            <w:r w:rsidR="00CD04D2" w:rsidRPr="007216B2">
              <w:rPr>
                <w:noProof w:val="0"/>
              </w:rPr>
              <w:instrText xml:space="preserve"> \* MERGEFORMAT </w:instrText>
            </w:r>
            <w:r w:rsidRPr="007216B2">
              <w:rPr>
                <w:noProof w:val="0"/>
              </w:rPr>
              <w:fldChar w:fldCharType="separate"/>
            </w:r>
            <w:sdt>
              <w:sdtPr>
                <w:rPr>
                  <w:noProof w:val="0"/>
                </w:rPr>
                <w:alias w:val="Criteria41"/>
                <w:tag w:val="Criteria41"/>
                <w:id w:val="-22865408"/>
                <w:placeholder>
                  <w:docPart w:val="2278B5CC5EFC4681B2A69ED383988BAB"/>
                </w:placeholder>
              </w:sdtPr>
              <w:sdtEndPr/>
              <w:sdtContent>
                <w:r w:rsidR="0022260F" w:rsidRPr="007216B2">
                  <w:rPr>
                    <w:noProof w:val="0"/>
                  </w:rPr>
                  <w:t>Liaise with industry personnel to facilitate tour implementation</w:t>
                </w:r>
              </w:sdtContent>
            </w:sdt>
            <w:r w:rsidRPr="007216B2">
              <w:rPr>
                <w:noProof w:val="0"/>
              </w:rPr>
              <w:fldChar w:fldCharType="end"/>
            </w:r>
          </w:p>
        </w:tc>
        <w:tc>
          <w:tcPr>
            <w:tcW w:w="1179" w:type="dxa"/>
            <w:vAlign w:val="center"/>
          </w:tcPr>
          <w:p w:rsidR="006D540A" w:rsidRPr="007216B2" w:rsidRDefault="006D540A" w:rsidP="00CD04D2">
            <w:pPr>
              <w:pStyle w:val="TableText"/>
              <w:keepNext/>
              <w:jc w:val="center"/>
              <w:rPr>
                <w:noProof w:val="0"/>
              </w:rPr>
            </w:pPr>
            <w:r w:rsidRPr="007216B2">
              <w:rPr>
                <w:noProof w:val="0"/>
              </w:rPr>
              <w:t>4.1</w:t>
            </w:r>
          </w:p>
        </w:tc>
        <w:tc>
          <w:tcPr>
            <w:tcW w:w="1179" w:type="dxa"/>
            <w:vAlign w:val="center"/>
          </w:tcPr>
          <w:p w:rsidR="006D540A" w:rsidRPr="007216B2" w:rsidRDefault="006D540A" w:rsidP="00CD04D2">
            <w:pPr>
              <w:pStyle w:val="TableText"/>
              <w:keepNext/>
              <w:jc w:val="center"/>
              <w:rPr>
                <w:noProof w:val="0"/>
              </w:rPr>
            </w:pPr>
            <w:r w:rsidRPr="007216B2">
              <w:rPr>
                <w:noProof w:val="0"/>
              </w:rPr>
              <w:t>24</w:t>
            </w:r>
          </w:p>
        </w:tc>
        <w:tc>
          <w:tcPr>
            <w:tcW w:w="1179" w:type="dxa"/>
            <w:vAlign w:val="center"/>
          </w:tcPr>
          <w:p w:rsidR="006D540A" w:rsidRPr="007216B2" w:rsidRDefault="006D540A" w:rsidP="00CD04D2">
            <w:pPr>
              <w:pStyle w:val="TableText"/>
              <w:keepNext/>
              <w:jc w:val="center"/>
              <w:rPr>
                <w:noProof w:val="0"/>
              </w:rPr>
            </w:pPr>
            <w:r w:rsidRPr="007216B2">
              <w:rPr>
                <w:noProof w:val="0"/>
              </w:rPr>
              <w:t>14</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4.2</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Criteria42 </w:instrText>
            </w:r>
            <w:r w:rsidR="00CD04D2" w:rsidRPr="007216B2">
              <w:rPr>
                <w:noProof w:val="0"/>
              </w:rPr>
              <w:instrText xml:space="preserve"> \* MERGEFORMAT </w:instrText>
            </w:r>
            <w:r w:rsidRPr="007216B2">
              <w:rPr>
                <w:noProof w:val="0"/>
              </w:rPr>
              <w:fldChar w:fldCharType="separate"/>
            </w:r>
            <w:sdt>
              <w:sdtPr>
                <w:rPr>
                  <w:noProof w:val="0"/>
                </w:rPr>
                <w:alias w:val="Criteria42"/>
                <w:tag w:val="Criteria42"/>
                <w:id w:val="1142155552"/>
                <w:placeholder>
                  <w:docPart w:val="A2CE92B7F0FE45299FD9E0C68711B619"/>
                </w:placeholder>
              </w:sdtPr>
              <w:sdtEndPr/>
              <w:sdtContent>
                <w:r w:rsidR="0022260F" w:rsidRPr="007216B2">
                  <w:rPr>
                    <w:noProof w:val="0"/>
                  </w:rPr>
                  <w:t>Request assistance, where appropriate</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4.2</w:t>
            </w:r>
          </w:p>
        </w:tc>
        <w:tc>
          <w:tcPr>
            <w:tcW w:w="1179" w:type="dxa"/>
            <w:vAlign w:val="center"/>
          </w:tcPr>
          <w:p w:rsidR="006D540A" w:rsidRPr="007216B2" w:rsidRDefault="006D540A" w:rsidP="00CD04D2">
            <w:pPr>
              <w:pStyle w:val="TableText"/>
              <w:jc w:val="center"/>
              <w:rPr>
                <w:noProof w:val="0"/>
              </w:rPr>
            </w:pPr>
            <w:r w:rsidRPr="007216B2">
              <w:rPr>
                <w:noProof w:val="0"/>
              </w:rPr>
              <w:t>25</w:t>
            </w:r>
          </w:p>
        </w:tc>
        <w:tc>
          <w:tcPr>
            <w:tcW w:w="1179" w:type="dxa"/>
            <w:vAlign w:val="center"/>
          </w:tcPr>
          <w:p w:rsidR="006D540A" w:rsidRPr="007216B2" w:rsidRDefault="006D540A" w:rsidP="00CD04D2">
            <w:pPr>
              <w:pStyle w:val="TableText"/>
              <w:jc w:val="center"/>
              <w:rPr>
                <w:noProof w:val="0"/>
              </w:rPr>
            </w:pPr>
            <w:r w:rsidRPr="007216B2">
              <w:rPr>
                <w:noProof w:val="0"/>
              </w:rPr>
              <w:t>15</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4.3</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Criteria43 </w:instrText>
            </w:r>
            <w:r w:rsidR="00CD04D2" w:rsidRPr="007216B2">
              <w:rPr>
                <w:noProof w:val="0"/>
              </w:rPr>
              <w:instrText xml:space="preserve"> \* MERGEFORMAT </w:instrText>
            </w:r>
            <w:r w:rsidRPr="007216B2">
              <w:rPr>
                <w:noProof w:val="0"/>
              </w:rPr>
              <w:fldChar w:fldCharType="separate"/>
            </w:r>
            <w:sdt>
              <w:sdtPr>
                <w:rPr>
                  <w:noProof w:val="0"/>
                </w:rPr>
                <w:alias w:val="Criteria43"/>
                <w:tag w:val="Criteria43"/>
                <w:id w:val="2055502317"/>
                <w:placeholder>
                  <w:docPart w:val="1092E0FF405D48478B54931C64F7DD50"/>
                </w:placeholder>
              </w:sdtPr>
              <w:sdtEndPr/>
              <w:sdtContent>
                <w:r w:rsidR="0022260F" w:rsidRPr="007216B2">
                  <w:rPr>
                    <w:noProof w:val="0"/>
                  </w:rPr>
                  <w:t>Make on tour agreements with organisations to respond to issues arising</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4.3</w:t>
            </w:r>
          </w:p>
        </w:tc>
        <w:tc>
          <w:tcPr>
            <w:tcW w:w="1179" w:type="dxa"/>
            <w:vAlign w:val="center"/>
          </w:tcPr>
          <w:p w:rsidR="006D540A" w:rsidRPr="007216B2" w:rsidRDefault="006D540A" w:rsidP="00CD04D2">
            <w:pPr>
              <w:pStyle w:val="TableText"/>
              <w:jc w:val="center"/>
              <w:rPr>
                <w:noProof w:val="0"/>
              </w:rPr>
            </w:pPr>
            <w:r w:rsidRPr="007216B2">
              <w:rPr>
                <w:noProof w:val="0"/>
              </w:rPr>
              <w:t>26-27</w:t>
            </w:r>
          </w:p>
        </w:tc>
        <w:tc>
          <w:tcPr>
            <w:tcW w:w="1179" w:type="dxa"/>
            <w:vAlign w:val="center"/>
          </w:tcPr>
          <w:p w:rsidR="006D540A" w:rsidRPr="007216B2" w:rsidRDefault="006D540A" w:rsidP="00CD04D2">
            <w:pPr>
              <w:pStyle w:val="TableText"/>
              <w:jc w:val="center"/>
              <w:rPr>
                <w:noProof w:val="0"/>
              </w:rPr>
            </w:pPr>
            <w:r w:rsidRPr="007216B2">
              <w:rPr>
                <w:noProof w:val="0"/>
              </w:rPr>
              <w:t>16</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rPr>
                <w:noProof w:val="0"/>
              </w:rPr>
            </w:pPr>
            <w:r w:rsidRPr="007216B2">
              <w:rPr>
                <w:noProof w:val="0"/>
              </w:rPr>
              <w:t xml:space="preserve">Element 5: </w:t>
            </w:r>
            <w:r w:rsidRPr="007216B2">
              <w:rPr>
                <w:noProof w:val="0"/>
              </w:rPr>
              <w:fldChar w:fldCharType="begin"/>
            </w:r>
            <w:r w:rsidRPr="007216B2">
              <w:rPr>
                <w:noProof w:val="0"/>
              </w:rPr>
              <w:instrText xml:space="preserve"> REF  Element5 </w:instrText>
            </w:r>
            <w:r w:rsidRPr="007216B2">
              <w:rPr>
                <w:noProof w:val="0"/>
              </w:rPr>
              <w:fldChar w:fldCharType="separate"/>
            </w:r>
            <w:sdt>
              <w:sdtPr>
                <w:rPr>
                  <w:highlight w:val="yellow"/>
                </w:rPr>
                <w:alias w:val="Element5"/>
                <w:tag w:val="Element5"/>
                <w:id w:val="-853180809"/>
                <w:placeholder>
                  <w:docPart w:val="A78608C4FBB3484886A5782F51B3EA39"/>
                </w:placeholder>
              </w:sdtPr>
              <w:sdtEndPr/>
              <w:sdtContent>
                <w:r w:rsidR="0022260F" w:rsidRPr="007216B2">
                  <w:t>Manage on tour itinerary</w:t>
                </w:r>
              </w:sdtContent>
            </w:sdt>
            <w:r w:rsidRPr="007216B2">
              <w:rPr>
                <w:noProof w:val="0"/>
              </w:rPr>
              <w:fldChar w:fldCharType="end"/>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5.1</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Criteria51 </w:instrText>
            </w:r>
            <w:r w:rsidRPr="007216B2">
              <w:rPr>
                <w:noProof w:val="0"/>
              </w:rPr>
              <w:fldChar w:fldCharType="separate"/>
            </w:r>
            <w:sdt>
              <w:sdtPr>
                <w:rPr>
                  <w:noProof w:val="0"/>
                </w:rPr>
                <w:alias w:val="Criteria51"/>
                <w:tag w:val="Criteria51"/>
                <w:id w:val="-1564008776"/>
                <w:placeholder>
                  <w:docPart w:val="AB029B393A334E9FB53475A99B62B71D"/>
                </w:placeholder>
              </w:sdtPr>
              <w:sdtEndPr/>
              <w:sdtContent>
                <w:r w:rsidR="0022260F" w:rsidRPr="007216B2">
                  <w:rPr>
                    <w:noProof w:val="0"/>
                  </w:rPr>
                  <w:t>Facilitate conduct of the tour schedule</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5.1+5.2+</w:t>
            </w:r>
            <w:r w:rsidR="00CD04D2" w:rsidRPr="007216B2">
              <w:rPr>
                <w:noProof w:val="0"/>
              </w:rPr>
              <w:br/>
            </w:r>
            <w:r w:rsidRPr="007216B2">
              <w:rPr>
                <w:noProof w:val="0"/>
              </w:rPr>
              <w:t>5.4+5.5+</w:t>
            </w:r>
            <w:r w:rsidR="00CD04D2" w:rsidRPr="007216B2">
              <w:rPr>
                <w:noProof w:val="0"/>
              </w:rPr>
              <w:br/>
            </w:r>
            <w:r w:rsidRPr="007216B2">
              <w:rPr>
                <w:noProof w:val="0"/>
              </w:rPr>
              <w:t>5.6+5.7</w:t>
            </w:r>
          </w:p>
        </w:tc>
        <w:tc>
          <w:tcPr>
            <w:tcW w:w="1179" w:type="dxa"/>
          </w:tcPr>
          <w:p w:rsidR="006D540A" w:rsidRPr="007216B2" w:rsidRDefault="006D540A" w:rsidP="00CD04D2">
            <w:pPr>
              <w:pStyle w:val="TableText"/>
              <w:jc w:val="center"/>
              <w:rPr>
                <w:noProof w:val="0"/>
              </w:rPr>
            </w:pPr>
            <w:r w:rsidRPr="007216B2">
              <w:rPr>
                <w:noProof w:val="0"/>
              </w:rPr>
              <w:t>28</w:t>
            </w:r>
          </w:p>
        </w:tc>
        <w:tc>
          <w:tcPr>
            <w:tcW w:w="1179" w:type="dxa"/>
          </w:tcPr>
          <w:p w:rsidR="006D540A" w:rsidRPr="007216B2" w:rsidRDefault="006D540A" w:rsidP="00CD04D2">
            <w:pPr>
              <w:pStyle w:val="TableText"/>
              <w:jc w:val="center"/>
              <w:rPr>
                <w:noProof w:val="0"/>
              </w:rPr>
            </w:pPr>
            <w:r w:rsidRPr="007216B2">
              <w:rPr>
                <w:noProof w:val="0"/>
              </w:rPr>
              <w:t>17</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5.2</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Criteria52 </w:instrText>
            </w:r>
            <w:r w:rsidRPr="007216B2">
              <w:rPr>
                <w:noProof w:val="0"/>
              </w:rPr>
              <w:fldChar w:fldCharType="separate"/>
            </w:r>
            <w:sdt>
              <w:sdtPr>
                <w:rPr>
                  <w:noProof w:val="0"/>
                </w:rPr>
                <w:alias w:val="Criteria52"/>
                <w:tag w:val="Criteria52"/>
                <w:id w:val="1676611401"/>
                <w:placeholder>
                  <w:docPart w:val="69773BC8D36545AAA0FAEF75664A8E1B"/>
                </w:placeholder>
              </w:sdtPr>
              <w:sdtEndPr/>
              <w:sdtContent>
                <w:r w:rsidR="0022260F" w:rsidRPr="007216B2">
                  <w:rPr>
                    <w:noProof w:val="0"/>
                  </w:rPr>
                  <w:t>Advise tour staff regarding issues arising</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5.1+5.2+</w:t>
            </w:r>
            <w:r w:rsidR="00CD04D2" w:rsidRPr="007216B2">
              <w:rPr>
                <w:noProof w:val="0"/>
              </w:rPr>
              <w:br/>
              <w:t>5.4+</w:t>
            </w:r>
            <w:r w:rsidRPr="007216B2">
              <w:rPr>
                <w:noProof w:val="0"/>
              </w:rPr>
              <w:t>5.5+</w:t>
            </w:r>
            <w:r w:rsidR="00CD04D2" w:rsidRPr="007216B2">
              <w:rPr>
                <w:noProof w:val="0"/>
              </w:rPr>
              <w:br/>
            </w:r>
            <w:r w:rsidRPr="007216B2">
              <w:rPr>
                <w:noProof w:val="0"/>
              </w:rPr>
              <w:t>5.6+5.7</w:t>
            </w:r>
          </w:p>
        </w:tc>
        <w:tc>
          <w:tcPr>
            <w:tcW w:w="1179" w:type="dxa"/>
          </w:tcPr>
          <w:p w:rsidR="006D540A" w:rsidRPr="007216B2" w:rsidRDefault="006D540A" w:rsidP="00CD04D2">
            <w:pPr>
              <w:pStyle w:val="TableText"/>
              <w:jc w:val="center"/>
              <w:rPr>
                <w:noProof w:val="0"/>
              </w:rPr>
            </w:pPr>
            <w:r w:rsidRPr="007216B2">
              <w:rPr>
                <w:noProof w:val="0"/>
              </w:rPr>
              <w:t>29</w:t>
            </w:r>
          </w:p>
        </w:tc>
        <w:tc>
          <w:tcPr>
            <w:tcW w:w="1179" w:type="dxa"/>
          </w:tcPr>
          <w:p w:rsidR="006D540A" w:rsidRPr="007216B2" w:rsidRDefault="006D540A" w:rsidP="00CD04D2">
            <w:pPr>
              <w:pStyle w:val="TableText"/>
              <w:jc w:val="center"/>
              <w:rPr>
                <w:noProof w:val="0"/>
              </w:rPr>
            </w:pPr>
            <w:r w:rsidRPr="007216B2">
              <w:rPr>
                <w:noProof w:val="0"/>
              </w:rPr>
              <w:t>18</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5.3</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Criteria53 </w:instrText>
            </w:r>
            <w:r w:rsidRPr="007216B2">
              <w:rPr>
                <w:noProof w:val="0"/>
              </w:rPr>
              <w:fldChar w:fldCharType="separate"/>
            </w:r>
            <w:sdt>
              <w:sdtPr>
                <w:rPr>
                  <w:noProof w:val="0"/>
                </w:rPr>
                <w:alias w:val="Criteria53"/>
                <w:tag w:val="Criteria53"/>
                <w:id w:val="-1473897641"/>
                <w:placeholder>
                  <w:docPart w:val="DDD1B200C225493DBF759D131A015D86"/>
                </w:placeholder>
              </w:sdtPr>
              <w:sdtEndPr/>
              <w:sdtContent>
                <w:r w:rsidR="0022260F" w:rsidRPr="007216B2">
                  <w:rPr>
                    <w:noProof w:val="0"/>
                  </w:rPr>
                  <w:t>Re-plan itinerary as required</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5.3</w:t>
            </w:r>
          </w:p>
        </w:tc>
        <w:tc>
          <w:tcPr>
            <w:tcW w:w="1179" w:type="dxa"/>
          </w:tcPr>
          <w:p w:rsidR="006D540A" w:rsidRPr="007216B2" w:rsidRDefault="006D540A" w:rsidP="00CD04D2">
            <w:pPr>
              <w:pStyle w:val="TableText"/>
              <w:jc w:val="center"/>
              <w:rPr>
                <w:noProof w:val="0"/>
              </w:rPr>
            </w:pPr>
            <w:r w:rsidRPr="007216B2">
              <w:rPr>
                <w:noProof w:val="0"/>
              </w:rPr>
              <w:t>30-31</w:t>
            </w:r>
          </w:p>
        </w:tc>
        <w:tc>
          <w:tcPr>
            <w:tcW w:w="1179" w:type="dxa"/>
          </w:tcPr>
          <w:p w:rsidR="006D540A" w:rsidRPr="007216B2" w:rsidRDefault="006D540A" w:rsidP="00CD04D2">
            <w:pPr>
              <w:pStyle w:val="TableText"/>
              <w:jc w:val="center"/>
              <w:rPr>
                <w:noProof w:val="0"/>
              </w:rPr>
            </w:pPr>
            <w:r w:rsidRPr="007216B2">
              <w:rPr>
                <w:noProof w:val="0"/>
              </w:rPr>
              <w:t>19</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5.4</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Criteria54 </w:instrText>
            </w:r>
            <w:r w:rsidRPr="007216B2">
              <w:rPr>
                <w:noProof w:val="0"/>
              </w:rPr>
              <w:fldChar w:fldCharType="separate"/>
            </w:r>
            <w:sdt>
              <w:sdtPr>
                <w:rPr>
                  <w:noProof w:val="0"/>
                </w:rPr>
                <w:alias w:val="Criteria54"/>
                <w:tag w:val="Criteria54"/>
                <w:id w:val="526453844"/>
                <w:placeholder>
                  <w:docPart w:val="343A29C902234A8D8AF6FF617D85CC77"/>
                </w:placeholder>
              </w:sdtPr>
              <w:sdtEndPr/>
              <w:sdtContent>
                <w:r w:rsidR="0022260F" w:rsidRPr="007216B2">
                  <w:rPr>
                    <w:noProof w:val="0"/>
                  </w:rPr>
                  <w:t>Maintain contact with those responsible for resolving on tour issues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5.1+5.2+5.4+</w:t>
            </w:r>
            <w:r w:rsidRPr="007216B2">
              <w:rPr>
                <w:noProof w:val="0"/>
              </w:rPr>
              <w:br/>
              <w:t>5.5+5.6+5.7</w:t>
            </w:r>
          </w:p>
        </w:tc>
        <w:tc>
          <w:tcPr>
            <w:tcW w:w="1179" w:type="dxa"/>
          </w:tcPr>
          <w:p w:rsidR="006D540A" w:rsidRPr="007216B2" w:rsidRDefault="006D540A" w:rsidP="00CD04D2">
            <w:pPr>
              <w:pStyle w:val="TableText"/>
              <w:jc w:val="center"/>
              <w:rPr>
                <w:noProof w:val="0"/>
              </w:rPr>
            </w:pPr>
            <w:r w:rsidRPr="007216B2">
              <w:rPr>
                <w:noProof w:val="0"/>
              </w:rPr>
              <w:t>32</w:t>
            </w:r>
          </w:p>
        </w:tc>
        <w:tc>
          <w:tcPr>
            <w:tcW w:w="1179" w:type="dxa"/>
          </w:tcPr>
          <w:p w:rsidR="006D540A" w:rsidRPr="007216B2" w:rsidRDefault="006D540A" w:rsidP="00CD04D2">
            <w:pPr>
              <w:pStyle w:val="TableText"/>
              <w:jc w:val="center"/>
              <w:rPr>
                <w:noProof w:val="0"/>
              </w:rPr>
            </w:pPr>
            <w:r w:rsidRPr="007216B2">
              <w:rPr>
                <w:noProof w:val="0"/>
              </w:rPr>
              <w:t>20</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5.5</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Criteria55 </w:instrText>
            </w:r>
            <w:r w:rsidRPr="007216B2">
              <w:rPr>
                <w:noProof w:val="0"/>
              </w:rPr>
              <w:fldChar w:fldCharType="separate"/>
            </w:r>
            <w:sdt>
              <w:sdtPr>
                <w:rPr>
                  <w:noProof w:val="0"/>
                </w:rPr>
                <w:alias w:val="Criteria55"/>
                <w:tag w:val="Criteria55"/>
                <w:id w:val="-359896744"/>
                <w:placeholder>
                  <w:docPart w:val="8533055D5211410EA37A9415A928BD17"/>
                </w:placeholder>
              </w:sdtPr>
              <w:sdtEndPr/>
              <w:sdtContent>
                <w:r w:rsidR="0022260F" w:rsidRPr="007216B2">
                  <w:rPr>
                    <w:noProof w:val="0"/>
                  </w:rPr>
                  <w:t>Advise industry colleagues regarding tour changes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5.1+5.2+</w:t>
            </w:r>
            <w:r w:rsidR="00CD04D2" w:rsidRPr="007216B2">
              <w:rPr>
                <w:noProof w:val="0"/>
              </w:rPr>
              <w:br/>
            </w:r>
            <w:r w:rsidRPr="007216B2">
              <w:rPr>
                <w:noProof w:val="0"/>
              </w:rPr>
              <w:t>5.4+5.5+</w:t>
            </w:r>
            <w:r w:rsidR="00CD04D2" w:rsidRPr="007216B2">
              <w:rPr>
                <w:noProof w:val="0"/>
              </w:rPr>
              <w:br/>
            </w:r>
            <w:r w:rsidRPr="007216B2">
              <w:rPr>
                <w:noProof w:val="0"/>
              </w:rPr>
              <w:t>5.6+5.7</w:t>
            </w:r>
          </w:p>
        </w:tc>
        <w:tc>
          <w:tcPr>
            <w:tcW w:w="1179" w:type="dxa"/>
          </w:tcPr>
          <w:p w:rsidR="006D540A" w:rsidRPr="007216B2" w:rsidRDefault="006D540A" w:rsidP="00CD04D2">
            <w:pPr>
              <w:pStyle w:val="TableText"/>
              <w:jc w:val="center"/>
              <w:rPr>
                <w:noProof w:val="0"/>
              </w:rPr>
            </w:pPr>
            <w:r w:rsidRPr="007216B2">
              <w:rPr>
                <w:noProof w:val="0"/>
              </w:rPr>
              <w:t>33</w:t>
            </w:r>
          </w:p>
        </w:tc>
        <w:tc>
          <w:tcPr>
            <w:tcW w:w="1179" w:type="dxa"/>
          </w:tcPr>
          <w:p w:rsidR="006D540A" w:rsidRPr="007216B2" w:rsidRDefault="006D540A" w:rsidP="00CD04D2">
            <w:pPr>
              <w:pStyle w:val="TableText"/>
              <w:jc w:val="center"/>
              <w:rPr>
                <w:noProof w:val="0"/>
              </w:rPr>
            </w:pPr>
            <w:r w:rsidRPr="007216B2">
              <w:rPr>
                <w:noProof w:val="0"/>
              </w:rPr>
              <w:t>21</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5.6</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Criteria56 </w:instrText>
            </w:r>
            <w:r w:rsidRPr="007216B2">
              <w:rPr>
                <w:noProof w:val="0"/>
              </w:rPr>
              <w:fldChar w:fldCharType="separate"/>
            </w:r>
            <w:sdt>
              <w:sdtPr>
                <w:rPr>
                  <w:noProof w:val="0"/>
                </w:rPr>
                <w:alias w:val="Criteria56"/>
                <w:tag w:val="Criteria56"/>
                <w:id w:val="1233427948"/>
                <w:placeholder>
                  <w:docPart w:val="459B4E2037A641EE81A524BD742DDA03"/>
                </w:placeholder>
              </w:sdtPr>
              <w:sdtEndPr/>
              <w:sdtContent>
                <w:r w:rsidR="0022260F" w:rsidRPr="007216B2">
                  <w:rPr>
                    <w:noProof w:val="0"/>
                  </w:rPr>
                  <w:t>Maintain regular contact with tour group</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5.1+5.2+</w:t>
            </w:r>
            <w:r w:rsidR="00CD04D2" w:rsidRPr="007216B2">
              <w:rPr>
                <w:noProof w:val="0"/>
              </w:rPr>
              <w:br/>
              <w:t>5.4+</w:t>
            </w:r>
            <w:r w:rsidRPr="007216B2">
              <w:rPr>
                <w:noProof w:val="0"/>
              </w:rPr>
              <w:t>5.5+</w:t>
            </w:r>
            <w:r w:rsidR="00CD04D2" w:rsidRPr="007216B2">
              <w:rPr>
                <w:noProof w:val="0"/>
              </w:rPr>
              <w:br/>
            </w:r>
            <w:r w:rsidRPr="007216B2">
              <w:rPr>
                <w:noProof w:val="0"/>
              </w:rPr>
              <w:t>5.6+5.7</w:t>
            </w:r>
          </w:p>
        </w:tc>
        <w:tc>
          <w:tcPr>
            <w:tcW w:w="1179" w:type="dxa"/>
          </w:tcPr>
          <w:p w:rsidR="006D540A" w:rsidRPr="007216B2" w:rsidRDefault="006D540A" w:rsidP="00CD04D2">
            <w:pPr>
              <w:pStyle w:val="TableText"/>
              <w:jc w:val="center"/>
              <w:rPr>
                <w:noProof w:val="0"/>
              </w:rPr>
            </w:pPr>
            <w:r w:rsidRPr="007216B2">
              <w:rPr>
                <w:noProof w:val="0"/>
              </w:rPr>
              <w:t>34</w:t>
            </w:r>
          </w:p>
        </w:tc>
        <w:tc>
          <w:tcPr>
            <w:tcW w:w="1179" w:type="dxa"/>
          </w:tcPr>
          <w:p w:rsidR="006D540A" w:rsidRPr="007216B2" w:rsidRDefault="006D540A" w:rsidP="00CD04D2">
            <w:pPr>
              <w:pStyle w:val="TableText"/>
              <w:jc w:val="center"/>
              <w:rPr>
                <w:noProof w:val="0"/>
              </w:rPr>
            </w:pPr>
            <w:r w:rsidRPr="007216B2">
              <w:rPr>
                <w:noProof w:val="0"/>
              </w:rPr>
              <w:t>22</w:t>
            </w:r>
          </w:p>
        </w:tc>
      </w:tr>
      <w:tr w:rsidR="006D540A" w:rsidRPr="007216B2" w:rsidTr="00CD04D2">
        <w:tc>
          <w:tcPr>
            <w:tcW w:w="590" w:type="dxa"/>
            <w:tcBorders>
              <w:top w:val="single" w:sz="4" w:space="0" w:color="auto"/>
              <w:left w:val="single" w:sz="4" w:space="0" w:color="auto"/>
              <w:bottom w:val="single" w:sz="4" w:space="0" w:color="auto"/>
              <w:right w:val="single" w:sz="4" w:space="0" w:color="auto"/>
            </w:tcBorders>
          </w:tcPr>
          <w:p w:rsidR="006D540A" w:rsidRPr="007216B2" w:rsidRDefault="006D540A" w:rsidP="00CD04D2">
            <w:pPr>
              <w:pStyle w:val="TableText"/>
              <w:rPr>
                <w:noProof w:val="0"/>
              </w:rPr>
            </w:pPr>
            <w:r w:rsidRPr="007216B2">
              <w:rPr>
                <w:noProof w:val="0"/>
              </w:rPr>
              <w:t>5.7</w:t>
            </w:r>
          </w:p>
        </w:tc>
        <w:tc>
          <w:tcPr>
            <w:tcW w:w="4480" w:type="dxa"/>
            <w:gridSpan w:val="2"/>
            <w:tcBorders>
              <w:top w:val="single" w:sz="4" w:space="0" w:color="auto"/>
              <w:left w:val="single" w:sz="4" w:space="0" w:color="auto"/>
              <w:bottom w:val="single" w:sz="4" w:space="0" w:color="auto"/>
              <w:right w:val="single" w:sz="4" w:space="0" w:color="auto"/>
            </w:tcBorders>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Criteria57 </w:instrText>
            </w:r>
            <w:r w:rsidRPr="007216B2">
              <w:rPr>
                <w:noProof w:val="0"/>
              </w:rPr>
              <w:fldChar w:fldCharType="separate"/>
            </w:r>
            <w:sdt>
              <w:sdtPr>
                <w:rPr>
                  <w:noProof w:val="0"/>
                </w:rPr>
                <w:alias w:val="Criteria57"/>
                <w:tag w:val="Criteria57"/>
                <w:id w:val="1715087139"/>
                <w:placeholder>
                  <w:docPart w:val="6E50047A9D3546DC8713E104B986028B"/>
                </w:placeholder>
              </w:sdtPr>
              <w:sdtEndPr/>
              <w:sdtContent>
                <w:r w:rsidR="0022260F" w:rsidRPr="007216B2">
                  <w:rPr>
                    <w:noProof w:val="0"/>
                  </w:rPr>
                  <w:t>Monitor the tour area</w:t>
                </w:r>
              </w:sdtContent>
            </w:sdt>
            <w:r w:rsidRPr="007216B2">
              <w:rPr>
                <w:noProof w:val="0"/>
              </w:rPr>
              <w:fldChar w:fldCharType="end"/>
            </w:r>
          </w:p>
        </w:tc>
        <w:tc>
          <w:tcPr>
            <w:tcW w:w="1179" w:type="dxa"/>
            <w:tcBorders>
              <w:top w:val="single" w:sz="4" w:space="0" w:color="auto"/>
              <w:left w:val="single" w:sz="4" w:space="0" w:color="auto"/>
              <w:bottom w:val="single" w:sz="4" w:space="0" w:color="auto"/>
              <w:right w:val="single" w:sz="4" w:space="0" w:color="auto"/>
            </w:tcBorders>
          </w:tcPr>
          <w:p w:rsidR="006D540A" w:rsidRPr="007216B2" w:rsidRDefault="006D540A" w:rsidP="00CD04D2">
            <w:pPr>
              <w:pStyle w:val="TableText"/>
              <w:jc w:val="center"/>
              <w:rPr>
                <w:noProof w:val="0"/>
              </w:rPr>
            </w:pPr>
            <w:r w:rsidRPr="007216B2">
              <w:rPr>
                <w:noProof w:val="0"/>
              </w:rPr>
              <w:t>5.1+5.2+</w:t>
            </w:r>
            <w:r w:rsidR="00CD04D2" w:rsidRPr="007216B2">
              <w:rPr>
                <w:noProof w:val="0"/>
              </w:rPr>
              <w:br/>
            </w:r>
            <w:r w:rsidRPr="007216B2">
              <w:rPr>
                <w:noProof w:val="0"/>
              </w:rPr>
              <w:t>5.4+5.5+</w:t>
            </w:r>
            <w:r w:rsidR="00CD04D2" w:rsidRPr="007216B2">
              <w:rPr>
                <w:noProof w:val="0"/>
              </w:rPr>
              <w:br/>
            </w:r>
            <w:r w:rsidRPr="007216B2">
              <w:rPr>
                <w:noProof w:val="0"/>
              </w:rPr>
              <w:t>5.6+5.7</w:t>
            </w:r>
          </w:p>
        </w:tc>
        <w:tc>
          <w:tcPr>
            <w:tcW w:w="1179" w:type="dxa"/>
            <w:tcBorders>
              <w:top w:val="single" w:sz="4" w:space="0" w:color="auto"/>
              <w:left w:val="single" w:sz="4" w:space="0" w:color="auto"/>
              <w:bottom w:val="single" w:sz="4" w:space="0" w:color="auto"/>
              <w:right w:val="single" w:sz="4" w:space="0" w:color="auto"/>
            </w:tcBorders>
          </w:tcPr>
          <w:p w:rsidR="006D540A" w:rsidRPr="007216B2" w:rsidRDefault="006D540A" w:rsidP="00CD04D2">
            <w:pPr>
              <w:pStyle w:val="TableText"/>
              <w:jc w:val="center"/>
              <w:rPr>
                <w:noProof w:val="0"/>
              </w:rPr>
            </w:pPr>
            <w:r w:rsidRPr="007216B2">
              <w:rPr>
                <w:noProof w:val="0"/>
              </w:rPr>
              <w:t>35</w:t>
            </w:r>
          </w:p>
        </w:tc>
        <w:tc>
          <w:tcPr>
            <w:tcW w:w="1179" w:type="dxa"/>
            <w:tcBorders>
              <w:top w:val="single" w:sz="4" w:space="0" w:color="auto"/>
              <w:left w:val="single" w:sz="4" w:space="0" w:color="auto"/>
              <w:bottom w:val="single" w:sz="4" w:space="0" w:color="auto"/>
              <w:right w:val="single" w:sz="4" w:space="0" w:color="auto"/>
            </w:tcBorders>
          </w:tcPr>
          <w:p w:rsidR="006D540A" w:rsidRPr="007216B2" w:rsidRDefault="006D540A" w:rsidP="00CD04D2">
            <w:pPr>
              <w:pStyle w:val="TableText"/>
              <w:jc w:val="center"/>
              <w:rPr>
                <w:noProof w:val="0"/>
              </w:rPr>
            </w:pPr>
            <w:r w:rsidRPr="007216B2">
              <w:rPr>
                <w:noProof w:val="0"/>
              </w:rPr>
              <w:t>23</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rPr>
                <w:noProof w:val="0"/>
              </w:rPr>
            </w:pPr>
            <w:r w:rsidRPr="007216B2">
              <w:rPr>
                <w:noProof w:val="0"/>
              </w:rPr>
              <w:t xml:space="preserve">Element 6: </w:t>
            </w:r>
            <w:r w:rsidRPr="007216B2">
              <w:rPr>
                <w:noProof w:val="0"/>
              </w:rPr>
              <w:fldChar w:fldCharType="begin"/>
            </w:r>
            <w:r w:rsidRPr="007216B2">
              <w:rPr>
                <w:noProof w:val="0"/>
              </w:rPr>
              <w:instrText xml:space="preserve"> REF  Element6 </w:instrText>
            </w:r>
            <w:r w:rsidRPr="007216B2">
              <w:rPr>
                <w:noProof w:val="0"/>
              </w:rPr>
              <w:fldChar w:fldCharType="separate"/>
            </w:r>
            <w:sdt>
              <w:sdtPr>
                <w:rPr>
                  <w:highlight w:val="yellow"/>
                </w:rPr>
                <w:alias w:val="Element6"/>
                <w:tag w:val="Element6"/>
                <w:id w:val="2015487302"/>
                <w:placeholder>
                  <w:docPart w:val="03B39CC0059E4D2298ED5B8E5977DA77"/>
                </w:placeholder>
              </w:sdtPr>
              <w:sdtEndPr/>
              <w:sdtContent>
                <w:r w:rsidR="0022260F" w:rsidRPr="007216B2">
                  <w:t>Deal with unexpected events</w:t>
                </w:r>
              </w:sdtContent>
            </w:sdt>
            <w:r w:rsidRPr="007216B2">
              <w:rPr>
                <w:noProof w:val="0"/>
              </w:rPr>
              <w:fldChar w:fldCharType="end"/>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6.1</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Criteria61 </w:instrText>
            </w:r>
            <w:r w:rsidR="00CD04D2" w:rsidRPr="007216B2">
              <w:rPr>
                <w:noProof w:val="0"/>
              </w:rPr>
              <w:instrText xml:space="preserve"> \* MERGEFORMAT </w:instrText>
            </w:r>
            <w:r w:rsidRPr="007216B2">
              <w:rPr>
                <w:noProof w:val="0"/>
              </w:rPr>
              <w:fldChar w:fldCharType="separate"/>
            </w:r>
            <w:sdt>
              <w:sdtPr>
                <w:rPr>
                  <w:noProof w:val="0"/>
                </w:rPr>
                <w:alias w:val="Criteria61"/>
                <w:tag w:val="Criteria61"/>
                <w:id w:val="-1462335626"/>
                <w:placeholder>
                  <w:docPart w:val="2AAC864845CE4A34BEF22FC06A7E792D"/>
                </w:placeholder>
              </w:sdtPr>
              <w:sdtEndPr/>
              <w:sdtContent>
                <w:r w:rsidR="0022260F" w:rsidRPr="007216B2">
                  <w:rPr>
                    <w:noProof w:val="0"/>
                  </w:rPr>
                  <w:t>Initiate contingency planning actions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6.1+6.2+6.3+6.4</w:t>
            </w:r>
          </w:p>
        </w:tc>
        <w:tc>
          <w:tcPr>
            <w:tcW w:w="1179" w:type="dxa"/>
            <w:vAlign w:val="center"/>
          </w:tcPr>
          <w:p w:rsidR="006D540A" w:rsidRPr="007216B2" w:rsidRDefault="006D540A" w:rsidP="00CD04D2">
            <w:pPr>
              <w:pStyle w:val="TableText"/>
              <w:jc w:val="center"/>
              <w:rPr>
                <w:noProof w:val="0"/>
              </w:rPr>
            </w:pPr>
            <w:r w:rsidRPr="007216B2">
              <w:rPr>
                <w:noProof w:val="0"/>
              </w:rPr>
              <w:t>36</w:t>
            </w:r>
          </w:p>
        </w:tc>
        <w:tc>
          <w:tcPr>
            <w:tcW w:w="1179" w:type="dxa"/>
            <w:vAlign w:val="center"/>
          </w:tcPr>
          <w:p w:rsidR="006D540A" w:rsidRPr="007216B2" w:rsidRDefault="006D540A" w:rsidP="00CD04D2">
            <w:pPr>
              <w:pStyle w:val="TableText"/>
              <w:jc w:val="center"/>
              <w:rPr>
                <w:noProof w:val="0"/>
              </w:rPr>
            </w:pPr>
            <w:r w:rsidRPr="007216B2">
              <w:rPr>
                <w:noProof w:val="0"/>
              </w:rPr>
              <w:t>24</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6.2</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Criteria62 </w:instrText>
            </w:r>
            <w:r w:rsidR="00CD04D2" w:rsidRPr="007216B2">
              <w:rPr>
                <w:noProof w:val="0"/>
              </w:rPr>
              <w:instrText xml:space="preserve"> \* MERGEFORMAT </w:instrText>
            </w:r>
            <w:r w:rsidRPr="007216B2">
              <w:rPr>
                <w:noProof w:val="0"/>
              </w:rPr>
              <w:fldChar w:fldCharType="separate"/>
            </w:r>
            <w:sdt>
              <w:sdtPr>
                <w:rPr>
                  <w:noProof w:val="0"/>
                </w:rPr>
                <w:alias w:val="Criteria62"/>
                <w:tag w:val="Criteria62"/>
                <w:id w:val="705069906"/>
                <w:placeholder>
                  <w:docPart w:val="5BB7BDD93AD74CC098E8331E2077425C"/>
                </w:placeholder>
              </w:sdtPr>
              <w:sdtEndPr/>
              <w:sdtContent>
                <w:r w:rsidR="0022260F" w:rsidRPr="007216B2">
                  <w:rPr>
                    <w:noProof w:val="0"/>
                  </w:rPr>
                  <w:t>Support tour group leaders/guides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6.1+6.2+6.3+6.4</w:t>
            </w:r>
          </w:p>
        </w:tc>
        <w:tc>
          <w:tcPr>
            <w:tcW w:w="1179" w:type="dxa"/>
            <w:vAlign w:val="center"/>
          </w:tcPr>
          <w:p w:rsidR="006D540A" w:rsidRPr="007216B2" w:rsidRDefault="006D540A" w:rsidP="00CD04D2">
            <w:pPr>
              <w:pStyle w:val="TableText"/>
              <w:jc w:val="center"/>
              <w:rPr>
                <w:noProof w:val="0"/>
              </w:rPr>
            </w:pPr>
            <w:r w:rsidRPr="007216B2">
              <w:rPr>
                <w:noProof w:val="0"/>
              </w:rPr>
              <w:t>37</w:t>
            </w:r>
          </w:p>
        </w:tc>
        <w:tc>
          <w:tcPr>
            <w:tcW w:w="1179" w:type="dxa"/>
            <w:vAlign w:val="center"/>
          </w:tcPr>
          <w:p w:rsidR="006D540A" w:rsidRPr="007216B2" w:rsidRDefault="006D540A" w:rsidP="00CD04D2">
            <w:pPr>
              <w:pStyle w:val="TableText"/>
              <w:jc w:val="center"/>
              <w:rPr>
                <w:noProof w:val="0"/>
              </w:rPr>
            </w:pPr>
            <w:r w:rsidRPr="007216B2">
              <w:rPr>
                <w:noProof w:val="0"/>
              </w:rPr>
              <w:t>25</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6.3</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Criteria63 </w:instrText>
            </w:r>
            <w:r w:rsidR="00CD04D2" w:rsidRPr="007216B2">
              <w:rPr>
                <w:noProof w:val="0"/>
              </w:rPr>
              <w:instrText xml:space="preserve"> \* MERGEFORMAT </w:instrText>
            </w:r>
            <w:r w:rsidRPr="007216B2">
              <w:rPr>
                <w:noProof w:val="0"/>
              </w:rPr>
              <w:fldChar w:fldCharType="separate"/>
            </w:r>
            <w:sdt>
              <w:sdtPr>
                <w:rPr>
                  <w:noProof w:val="0"/>
                </w:rPr>
                <w:alias w:val="Criteria63"/>
                <w:tag w:val="Criteria63"/>
                <w:id w:val="-317183122"/>
                <w:placeholder>
                  <w:docPart w:val="0C8BA6EF866840779085F1BFF3DD7BB6"/>
                </w:placeholder>
              </w:sdtPr>
              <w:sdtEndPr/>
              <w:sdtContent>
                <w:r w:rsidR="0022260F" w:rsidRPr="007216B2">
                  <w:rPr>
                    <w:noProof w:val="0"/>
                  </w:rPr>
                  <w:t>Research and suggest additional action to be taken</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6.1+6.2+6.3+6.4</w:t>
            </w:r>
          </w:p>
        </w:tc>
        <w:tc>
          <w:tcPr>
            <w:tcW w:w="1179" w:type="dxa"/>
            <w:vAlign w:val="center"/>
          </w:tcPr>
          <w:p w:rsidR="006D540A" w:rsidRPr="007216B2" w:rsidRDefault="006D540A" w:rsidP="00CD04D2">
            <w:pPr>
              <w:pStyle w:val="TableText"/>
              <w:jc w:val="center"/>
              <w:rPr>
                <w:noProof w:val="0"/>
              </w:rPr>
            </w:pPr>
            <w:r w:rsidRPr="007216B2">
              <w:rPr>
                <w:noProof w:val="0"/>
              </w:rPr>
              <w:t>38</w:t>
            </w:r>
          </w:p>
        </w:tc>
        <w:tc>
          <w:tcPr>
            <w:tcW w:w="1179" w:type="dxa"/>
            <w:vAlign w:val="center"/>
          </w:tcPr>
          <w:p w:rsidR="006D540A" w:rsidRPr="007216B2" w:rsidRDefault="006D540A" w:rsidP="00CD04D2">
            <w:pPr>
              <w:pStyle w:val="TableText"/>
              <w:jc w:val="center"/>
              <w:rPr>
                <w:noProof w:val="0"/>
              </w:rPr>
            </w:pPr>
            <w:r w:rsidRPr="007216B2">
              <w:rPr>
                <w:noProof w:val="0"/>
              </w:rPr>
              <w:t>26</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6.4</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Criteria64 </w:instrText>
            </w:r>
            <w:r w:rsidRPr="007216B2">
              <w:rPr>
                <w:noProof w:val="0"/>
              </w:rPr>
              <w:fldChar w:fldCharType="separate"/>
            </w:r>
            <w:sdt>
              <w:sdtPr>
                <w:rPr>
                  <w:noProof w:val="0"/>
                </w:rPr>
                <w:alias w:val="Criteria64"/>
                <w:tag w:val="Criteria64"/>
                <w:id w:val="-1737466301"/>
                <w:placeholder>
                  <w:docPart w:val="2759E0EA1FB94474A15356FB76764FF1"/>
                </w:placeholder>
              </w:sdtPr>
              <w:sdtEndPr/>
              <w:sdtContent>
                <w:r w:rsidR="0022260F" w:rsidRPr="007216B2">
                  <w:rPr>
                    <w:noProof w:val="0"/>
                  </w:rPr>
                  <w:t>Make arrangements in response to identified emergencies</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6.1+6.2+6.3+6.4</w:t>
            </w:r>
          </w:p>
        </w:tc>
        <w:tc>
          <w:tcPr>
            <w:tcW w:w="1179" w:type="dxa"/>
            <w:vAlign w:val="center"/>
          </w:tcPr>
          <w:p w:rsidR="006D540A" w:rsidRPr="007216B2" w:rsidRDefault="006D540A" w:rsidP="00CD04D2">
            <w:pPr>
              <w:pStyle w:val="TableText"/>
              <w:jc w:val="center"/>
              <w:rPr>
                <w:noProof w:val="0"/>
              </w:rPr>
            </w:pPr>
            <w:r w:rsidRPr="007216B2">
              <w:rPr>
                <w:noProof w:val="0"/>
              </w:rPr>
              <w:t>39-40</w:t>
            </w:r>
          </w:p>
        </w:tc>
        <w:tc>
          <w:tcPr>
            <w:tcW w:w="1179" w:type="dxa"/>
            <w:vAlign w:val="center"/>
          </w:tcPr>
          <w:p w:rsidR="006D540A" w:rsidRPr="007216B2" w:rsidRDefault="006D540A" w:rsidP="00CD04D2">
            <w:pPr>
              <w:pStyle w:val="TableText"/>
              <w:jc w:val="center"/>
              <w:rPr>
                <w:noProof w:val="0"/>
              </w:rPr>
            </w:pPr>
            <w:r w:rsidRPr="007216B2">
              <w:rPr>
                <w:noProof w:val="0"/>
              </w:rPr>
              <w:t>27</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t>6.5</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Criteria65 </w:instrText>
            </w:r>
            <w:r w:rsidRPr="007216B2">
              <w:rPr>
                <w:noProof w:val="0"/>
              </w:rPr>
              <w:fldChar w:fldCharType="separate"/>
            </w:r>
            <w:sdt>
              <w:sdtPr>
                <w:rPr>
                  <w:noProof w:val="0"/>
                </w:rPr>
                <w:alias w:val="Criteria65"/>
                <w:tag w:val="Criteria65"/>
                <w:id w:val="-1193541692"/>
                <w:placeholder>
                  <w:docPart w:val="FB1B7DC8314948FA8C5EBAC98D6B7DA1"/>
                </w:placeholder>
              </w:sdtPr>
              <w:sdtEndPr/>
              <w:sdtContent>
                <w:r w:rsidR="0022260F" w:rsidRPr="007216B2">
                  <w:rPr>
                    <w:noProof w:val="0"/>
                  </w:rPr>
                  <w:t>Handle media interest</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6.5</w:t>
            </w:r>
          </w:p>
        </w:tc>
        <w:tc>
          <w:tcPr>
            <w:tcW w:w="1179" w:type="dxa"/>
            <w:vAlign w:val="center"/>
          </w:tcPr>
          <w:p w:rsidR="006D540A" w:rsidRPr="007216B2" w:rsidRDefault="006D540A" w:rsidP="00CD04D2">
            <w:pPr>
              <w:pStyle w:val="TableText"/>
              <w:jc w:val="center"/>
              <w:rPr>
                <w:noProof w:val="0"/>
              </w:rPr>
            </w:pPr>
            <w:r w:rsidRPr="007216B2">
              <w:rPr>
                <w:noProof w:val="0"/>
              </w:rPr>
              <w:t>41</w:t>
            </w:r>
          </w:p>
        </w:tc>
        <w:tc>
          <w:tcPr>
            <w:tcW w:w="1179" w:type="dxa"/>
            <w:vAlign w:val="center"/>
          </w:tcPr>
          <w:p w:rsidR="006D540A" w:rsidRPr="007216B2" w:rsidRDefault="006D540A" w:rsidP="00CD04D2">
            <w:pPr>
              <w:pStyle w:val="TableText"/>
              <w:jc w:val="center"/>
              <w:rPr>
                <w:noProof w:val="0"/>
              </w:rPr>
            </w:pPr>
            <w:r w:rsidRPr="007216B2">
              <w:rPr>
                <w:noProof w:val="0"/>
              </w:rPr>
              <w:t>28</w:t>
            </w:r>
          </w:p>
        </w:tc>
      </w:tr>
      <w:tr w:rsidR="006D540A" w:rsidRPr="007216B2" w:rsidTr="00CD04D2">
        <w:tc>
          <w:tcPr>
            <w:tcW w:w="603" w:type="dxa"/>
            <w:gridSpan w:val="2"/>
          </w:tcPr>
          <w:p w:rsidR="006D540A" w:rsidRPr="007216B2" w:rsidRDefault="006D540A" w:rsidP="00CD04D2">
            <w:pPr>
              <w:pStyle w:val="TableText"/>
              <w:rPr>
                <w:noProof w:val="0"/>
              </w:rPr>
            </w:pPr>
            <w:r w:rsidRPr="007216B2">
              <w:rPr>
                <w:noProof w:val="0"/>
              </w:rPr>
              <w:lastRenderedPageBreak/>
              <w:t>6.6</w:t>
            </w:r>
          </w:p>
        </w:tc>
        <w:tc>
          <w:tcPr>
            <w:tcW w:w="4467" w:type="dxa"/>
            <w:vAlign w:val="center"/>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Criteria66 </w:instrText>
            </w:r>
            <w:r w:rsidRPr="007216B2">
              <w:rPr>
                <w:noProof w:val="0"/>
              </w:rPr>
              <w:fldChar w:fldCharType="separate"/>
            </w:r>
            <w:sdt>
              <w:sdtPr>
                <w:rPr>
                  <w:noProof w:val="0"/>
                </w:rPr>
                <w:alias w:val="Criteria66"/>
                <w:tag w:val="Criteria66"/>
                <w:id w:val="2056198338"/>
                <w:placeholder>
                  <w:docPart w:val="5C530E8E2C1742818753D2ADFC76C803"/>
                </w:placeholder>
              </w:sdtPr>
              <w:sdtEndPr/>
              <w:sdtContent>
                <w:r w:rsidR="0022260F" w:rsidRPr="007216B2">
                  <w:rPr>
                    <w:noProof w:val="0"/>
                  </w:rPr>
                  <w:t>Amend tour itinerary as required</w:t>
                </w:r>
              </w:sdtContent>
            </w:sdt>
            <w:r w:rsidRPr="007216B2">
              <w:rPr>
                <w:noProof w:val="0"/>
              </w:rPr>
              <w:fldChar w:fldCharType="end"/>
            </w:r>
          </w:p>
        </w:tc>
        <w:tc>
          <w:tcPr>
            <w:tcW w:w="1179" w:type="dxa"/>
            <w:vAlign w:val="center"/>
          </w:tcPr>
          <w:p w:rsidR="006D540A" w:rsidRPr="007216B2" w:rsidRDefault="006D540A" w:rsidP="00CD04D2">
            <w:pPr>
              <w:pStyle w:val="TableText"/>
              <w:jc w:val="center"/>
              <w:rPr>
                <w:noProof w:val="0"/>
              </w:rPr>
            </w:pPr>
            <w:r w:rsidRPr="007216B2">
              <w:rPr>
                <w:noProof w:val="0"/>
              </w:rPr>
              <w:t>Refer to 5.3</w:t>
            </w:r>
          </w:p>
        </w:tc>
        <w:tc>
          <w:tcPr>
            <w:tcW w:w="1179" w:type="dxa"/>
            <w:vAlign w:val="center"/>
          </w:tcPr>
          <w:p w:rsidR="006D540A" w:rsidRPr="007216B2" w:rsidRDefault="006D540A" w:rsidP="00CD04D2">
            <w:pPr>
              <w:pStyle w:val="TableText"/>
              <w:jc w:val="center"/>
              <w:rPr>
                <w:noProof w:val="0"/>
              </w:rPr>
            </w:pPr>
            <w:r w:rsidRPr="007216B2">
              <w:rPr>
                <w:noProof w:val="0"/>
              </w:rPr>
              <w:t>30-31</w:t>
            </w:r>
          </w:p>
        </w:tc>
        <w:tc>
          <w:tcPr>
            <w:tcW w:w="1179" w:type="dxa"/>
            <w:vAlign w:val="center"/>
          </w:tcPr>
          <w:p w:rsidR="006D540A" w:rsidRPr="007216B2" w:rsidRDefault="006D540A" w:rsidP="00CD04D2">
            <w:pPr>
              <w:pStyle w:val="TableText"/>
              <w:jc w:val="center"/>
              <w:rPr>
                <w:noProof w:val="0"/>
              </w:rPr>
            </w:pPr>
            <w:r w:rsidRPr="007216B2">
              <w:rPr>
                <w:noProof w:val="0"/>
              </w:rPr>
              <w:t>20</w:t>
            </w:r>
          </w:p>
        </w:tc>
      </w:tr>
      <w:tr w:rsidR="006D540A" w:rsidRPr="007216B2" w:rsidTr="00CD04D2">
        <w:tc>
          <w:tcPr>
            <w:tcW w:w="1179" w:type="dxa"/>
            <w:gridSpan w:val="6"/>
            <w:shd w:val="clear" w:color="auto" w:fill="E36C0A" w:themeFill="accent6" w:themeFillShade="BF"/>
          </w:tcPr>
          <w:p w:rsidR="006D540A" w:rsidRPr="007216B2" w:rsidRDefault="006D540A" w:rsidP="00CD04D2">
            <w:pPr>
              <w:pStyle w:val="TableHeading"/>
              <w:rPr>
                <w:noProof w:val="0"/>
              </w:rPr>
            </w:pPr>
            <w:r w:rsidRPr="007216B2">
              <w:rPr>
                <w:noProof w:val="0"/>
              </w:rPr>
              <w:t xml:space="preserve">Element 7: </w:t>
            </w:r>
            <w:r w:rsidRPr="007216B2">
              <w:rPr>
                <w:noProof w:val="0"/>
              </w:rPr>
              <w:fldChar w:fldCharType="begin"/>
            </w:r>
            <w:r w:rsidRPr="007216B2">
              <w:rPr>
                <w:noProof w:val="0"/>
              </w:rPr>
              <w:instrText xml:space="preserve"> REF  Element7 </w:instrText>
            </w:r>
            <w:r w:rsidRPr="007216B2">
              <w:rPr>
                <w:noProof w:val="0"/>
              </w:rPr>
              <w:fldChar w:fldCharType="separate"/>
            </w:r>
            <w:sdt>
              <w:sdtPr>
                <w:alias w:val="Element7"/>
                <w:tag w:val="Element7"/>
                <w:id w:val="1569689440"/>
                <w:placeholder>
                  <w:docPart w:val="F5ADFB16B0F5475BBEEDA0E99A7CEC19"/>
                </w:placeholder>
              </w:sdtPr>
              <w:sdtEndPr/>
              <w:sdtContent>
                <w:r w:rsidR="0022260F" w:rsidRPr="007216B2">
                  <w:t>Finalise tour</w:t>
                </w:r>
              </w:sdtContent>
            </w:sdt>
            <w:r w:rsidRPr="007216B2">
              <w:rPr>
                <w:noProof w:val="0"/>
              </w:rPr>
              <w:fldChar w:fldCharType="end"/>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7.1</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Criteria71 </w:instrText>
            </w:r>
            <w:r w:rsidR="00CD04D2" w:rsidRPr="007216B2">
              <w:rPr>
                <w:noProof w:val="0"/>
              </w:rPr>
              <w:instrText xml:space="preserve"> \* MERGEFORMAT </w:instrText>
            </w:r>
            <w:r w:rsidRPr="007216B2">
              <w:rPr>
                <w:noProof w:val="0"/>
              </w:rPr>
              <w:fldChar w:fldCharType="separate"/>
            </w:r>
            <w:sdt>
              <w:sdtPr>
                <w:rPr>
                  <w:noProof w:val="0"/>
                </w:rPr>
                <w:alias w:val="Criteria71"/>
                <w:tag w:val="Criteria71"/>
                <w:id w:val="1627743021"/>
                <w:placeholder>
                  <w:docPart w:val="CC93BD74E7404E3AB33CD1868819BB61"/>
                </w:placeholder>
              </w:sdtPr>
              <w:sdtEndPr/>
              <w:sdtContent>
                <w:r w:rsidR="0022260F" w:rsidRPr="007216B2">
                  <w:rPr>
                    <w:noProof w:val="0"/>
                  </w:rPr>
                  <w:t>Solicit feedback from tour group members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7.1+7.2</w:t>
            </w:r>
          </w:p>
        </w:tc>
        <w:tc>
          <w:tcPr>
            <w:tcW w:w="1179" w:type="dxa"/>
          </w:tcPr>
          <w:p w:rsidR="006D540A" w:rsidRPr="007216B2" w:rsidRDefault="006D540A" w:rsidP="00CD04D2">
            <w:pPr>
              <w:pStyle w:val="TableText"/>
              <w:jc w:val="center"/>
              <w:rPr>
                <w:noProof w:val="0"/>
              </w:rPr>
            </w:pPr>
            <w:r w:rsidRPr="007216B2">
              <w:rPr>
                <w:noProof w:val="0"/>
              </w:rPr>
              <w:t>42</w:t>
            </w:r>
          </w:p>
        </w:tc>
        <w:tc>
          <w:tcPr>
            <w:tcW w:w="1179" w:type="dxa"/>
          </w:tcPr>
          <w:p w:rsidR="006D540A" w:rsidRPr="007216B2" w:rsidRDefault="006D540A" w:rsidP="00CD04D2">
            <w:pPr>
              <w:pStyle w:val="TableText"/>
              <w:jc w:val="center"/>
              <w:rPr>
                <w:noProof w:val="0"/>
              </w:rPr>
            </w:pPr>
            <w:r w:rsidRPr="007216B2">
              <w:rPr>
                <w:noProof w:val="0"/>
              </w:rPr>
              <w:t>30</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7.2</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Criteria72 </w:instrText>
            </w:r>
            <w:r w:rsidR="00CD04D2" w:rsidRPr="007216B2">
              <w:rPr>
                <w:noProof w:val="0"/>
              </w:rPr>
              <w:instrText xml:space="preserve"> \* MERGEFORMAT </w:instrText>
            </w:r>
            <w:r w:rsidRPr="007216B2">
              <w:rPr>
                <w:noProof w:val="0"/>
              </w:rPr>
              <w:fldChar w:fldCharType="separate"/>
            </w:r>
            <w:sdt>
              <w:sdtPr>
                <w:rPr>
                  <w:noProof w:val="0"/>
                </w:rPr>
                <w:alias w:val="Criteria72"/>
                <w:tag w:val="Criteria72"/>
                <w:id w:val="-657762519"/>
                <w:placeholder>
                  <w:docPart w:val="EB1B1DDA8DE94FC2A2264D228DCB6606"/>
                </w:placeholder>
              </w:sdtPr>
              <w:sdtEndPr/>
              <w:sdtContent>
                <w:r w:rsidR="0022260F" w:rsidRPr="007216B2">
                  <w:rPr>
                    <w:noProof w:val="0"/>
                  </w:rPr>
                  <w:t>Solicit feedback from suppliers, providers and carriers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7.1+7.2</w:t>
            </w:r>
          </w:p>
        </w:tc>
        <w:tc>
          <w:tcPr>
            <w:tcW w:w="1179" w:type="dxa"/>
          </w:tcPr>
          <w:p w:rsidR="006D540A" w:rsidRPr="007216B2" w:rsidRDefault="006D540A" w:rsidP="00CD04D2">
            <w:pPr>
              <w:pStyle w:val="TableText"/>
              <w:jc w:val="center"/>
              <w:rPr>
                <w:noProof w:val="0"/>
              </w:rPr>
            </w:pPr>
            <w:r w:rsidRPr="007216B2">
              <w:rPr>
                <w:noProof w:val="0"/>
              </w:rPr>
              <w:t>43</w:t>
            </w:r>
          </w:p>
        </w:tc>
        <w:tc>
          <w:tcPr>
            <w:tcW w:w="1179" w:type="dxa"/>
          </w:tcPr>
          <w:p w:rsidR="006D540A" w:rsidRPr="007216B2" w:rsidRDefault="006D540A" w:rsidP="00CD04D2">
            <w:pPr>
              <w:pStyle w:val="TableText"/>
              <w:jc w:val="center"/>
              <w:rPr>
                <w:noProof w:val="0"/>
              </w:rPr>
            </w:pPr>
            <w:r w:rsidRPr="007216B2">
              <w:rPr>
                <w:noProof w:val="0"/>
              </w:rPr>
              <w:t>31</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7.3</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Criteria73 </w:instrText>
            </w:r>
            <w:r w:rsidR="00CD04D2" w:rsidRPr="007216B2">
              <w:rPr>
                <w:noProof w:val="0"/>
              </w:rPr>
              <w:instrText xml:space="preserve"> \* MERGEFORMAT </w:instrText>
            </w:r>
            <w:r w:rsidRPr="007216B2">
              <w:rPr>
                <w:noProof w:val="0"/>
              </w:rPr>
              <w:fldChar w:fldCharType="separate"/>
            </w:r>
            <w:sdt>
              <w:sdtPr>
                <w:rPr>
                  <w:noProof w:val="0"/>
                </w:rPr>
                <w:alias w:val="Criteria73"/>
                <w:tag w:val="Criteria73"/>
                <w:id w:val="845443142"/>
                <w:placeholder>
                  <w:docPart w:val="00BC00C63E0E457BA187C34B07BF97BC"/>
                </w:placeholder>
              </w:sdtPr>
              <w:sdtEndPr/>
              <w:sdtContent>
                <w:r w:rsidR="0022260F" w:rsidRPr="007216B2">
                  <w:rPr>
                    <w:noProof w:val="0"/>
                  </w:rPr>
                  <w:t>Debrief tour staff</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7.3</w:t>
            </w:r>
          </w:p>
        </w:tc>
        <w:tc>
          <w:tcPr>
            <w:tcW w:w="1179" w:type="dxa"/>
          </w:tcPr>
          <w:p w:rsidR="006D540A" w:rsidRPr="007216B2" w:rsidRDefault="006D540A" w:rsidP="00CD04D2">
            <w:pPr>
              <w:pStyle w:val="TableText"/>
              <w:jc w:val="center"/>
              <w:rPr>
                <w:noProof w:val="0"/>
              </w:rPr>
            </w:pPr>
            <w:r w:rsidRPr="007216B2">
              <w:rPr>
                <w:noProof w:val="0"/>
              </w:rPr>
              <w:t>44</w:t>
            </w:r>
          </w:p>
        </w:tc>
        <w:tc>
          <w:tcPr>
            <w:tcW w:w="1179" w:type="dxa"/>
          </w:tcPr>
          <w:p w:rsidR="006D540A" w:rsidRPr="007216B2" w:rsidRDefault="006D540A" w:rsidP="00CD04D2">
            <w:pPr>
              <w:pStyle w:val="TableText"/>
              <w:jc w:val="center"/>
              <w:rPr>
                <w:noProof w:val="0"/>
              </w:rPr>
            </w:pPr>
            <w:r w:rsidRPr="007216B2">
              <w:rPr>
                <w:noProof w:val="0"/>
              </w:rPr>
              <w:t>32</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7.4</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Criteria74 </w:instrText>
            </w:r>
            <w:r w:rsidR="00CD04D2" w:rsidRPr="007216B2">
              <w:rPr>
                <w:noProof w:val="0"/>
              </w:rPr>
              <w:instrText xml:space="preserve"> \* MERGEFORMAT </w:instrText>
            </w:r>
            <w:r w:rsidRPr="007216B2">
              <w:rPr>
                <w:noProof w:val="0"/>
              </w:rPr>
              <w:fldChar w:fldCharType="separate"/>
            </w:r>
            <w:sdt>
              <w:sdtPr>
                <w:rPr>
                  <w:noProof w:val="0"/>
                </w:rPr>
                <w:alias w:val="Criteria74"/>
                <w:tag w:val="Criteria74"/>
                <w:id w:val="1601376735"/>
                <w:placeholder>
                  <w:docPart w:val="220AE8415EB74A1E8BF42921E8F752B6"/>
                </w:placeholder>
              </w:sdtPr>
              <w:sdtEndPr/>
              <w:sdtContent>
                <w:r w:rsidR="0022260F" w:rsidRPr="007216B2">
                  <w:rPr>
                    <w:noProof w:val="0"/>
                  </w:rPr>
                  <w:t>Prepare tour report</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7.4+7.5</w:t>
            </w:r>
          </w:p>
        </w:tc>
        <w:tc>
          <w:tcPr>
            <w:tcW w:w="1179" w:type="dxa"/>
          </w:tcPr>
          <w:p w:rsidR="006D540A" w:rsidRPr="007216B2" w:rsidRDefault="006D540A" w:rsidP="00CD04D2">
            <w:pPr>
              <w:pStyle w:val="TableText"/>
              <w:jc w:val="center"/>
              <w:rPr>
                <w:noProof w:val="0"/>
              </w:rPr>
            </w:pPr>
            <w:r w:rsidRPr="007216B2">
              <w:rPr>
                <w:noProof w:val="0"/>
              </w:rPr>
              <w:t>45</w:t>
            </w:r>
          </w:p>
        </w:tc>
        <w:tc>
          <w:tcPr>
            <w:tcW w:w="1179" w:type="dxa"/>
          </w:tcPr>
          <w:p w:rsidR="006D540A" w:rsidRPr="007216B2" w:rsidRDefault="006D540A" w:rsidP="00CD04D2">
            <w:pPr>
              <w:pStyle w:val="TableText"/>
              <w:jc w:val="center"/>
              <w:rPr>
                <w:noProof w:val="0"/>
              </w:rPr>
            </w:pPr>
            <w:r w:rsidRPr="007216B2">
              <w:rPr>
                <w:noProof w:val="0"/>
              </w:rPr>
              <w:t>33</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7.5</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Criteria75 </w:instrText>
            </w:r>
            <w:r w:rsidR="00CD04D2" w:rsidRPr="007216B2">
              <w:rPr>
                <w:noProof w:val="0"/>
              </w:rPr>
              <w:instrText xml:space="preserve"> \* MERGEFORMAT </w:instrText>
            </w:r>
            <w:r w:rsidRPr="007216B2">
              <w:rPr>
                <w:noProof w:val="0"/>
              </w:rPr>
              <w:fldChar w:fldCharType="separate"/>
            </w:r>
            <w:sdt>
              <w:sdtPr>
                <w:rPr>
                  <w:noProof w:val="0"/>
                </w:rPr>
                <w:alias w:val="Criteria75"/>
                <w:tag w:val="Criteria75"/>
                <w:id w:val="-363366164"/>
                <w:placeholder>
                  <w:docPart w:val="8FBEE611461147D4836853710966FD3E"/>
                </w:placeholder>
              </w:sdtPr>
              <w:sdtEndPr/>
              <w:sdtContent>
                <w:r w:rsidR="0022260F" w:rsidRPr="007216B2">
                  <w:rPr>
                    <w:noProof w:val="0"/>
                  </w:rPr>
                  <w:t>Share information with suppliers, providers and carriers</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7.4+7.5</w:t>
            </w:r>
          </w:p>
        </w:tc>
        <w:tc>
          <w:tcPr>
            <w:tcW w:w="1179" w:type="dxa"/>
          </w:tcPr>
          <w:p w:rsidR="006D540A" w:rsidRPr="007216B2" w:rsidRDefault="006D540A" w:rsidP="00CD04D2">
            <w:pPr>
              <w:pStyle w:val="TableText"/>
              <w:jc w:val="center"/>
              <w:rPr>
                <w:noProof w:val="0"/>
              </w:rPr>
            </w:pPr>
            <w:r w:rsidRPr="007216B2">
              <w:rPr>
                <w:noProof w:val="0"/>
              </w:rPr>
              <w:t>46</w:t>
            </w:r>
          </w:p>
        </w:tc>
        <w:tc>
          <w:tcPr>
            <w:tcW w:w="1179" w:type="dxa"/>
          </w:tcPr>
          <w:p w:rsidR="006D540A" w:rsidRPr="007216B2" w:rsidRDefault="006D540A" w:rsidP="00CD04D2">
            <w:pPr>
              <w:pStyle w:val="TableText"/>
              <w:jc w:val="center"/>
              <w:rPr>
                <w:noProof w:val="0"/>
              </w:rPr>
            </w:pPr>
            <w:r w:rsidRPr="007216B2">
              <w:rPr>
                <w:noProof w:val="0"/>
              </w:rPr>
              <w:t>34</w:t>
            </w:r>
          </w:p>
        </w:tc>
      </w:tr>
      <w:tr w:rsidR="006D540A" w:rsidRPr="007216B2" w:rsidTr="00CD04D2">
        <w:tc>
          <w:tcPr>
            <w:tcW w:w="590" w:type="dxa"/>
          </w:tcPr>
          <w:p w:rsidR="006D540A" w:rsidRPr="007216B2" w:rsidRDefault="006D540A" w:rsidP="00CD04D2">
            <w:pPr>
              <w:pStyle w:val="TableText"/>
              <w:rPr>
                <w:noProof w:val="0"/>
              </w:rPr>
            </w:pPr>
            <w:r w:rsidRPr="007216B2">
              <w:rPr>
                <w:noProof w:val="0"/>
              </w:rPr>
              <w:t>7.6</w:t>
            </w:r>
          </w:p>
        </w:tc>
        <w:tc>
          <w:tcPr>
            <w:tcW w:w="4480" w:type="dxa"/>
            <w:gridSpan w:val="2"/>
          </w:tcPr>
          <w:p w:rsidR="006D540A" w:rsidRPr="007216B2" w:rsidRDefault="006D540A" w:rsidP="00CD04D2">
            <w:pPr>
              <w:pStyle w:val="TableText"/>
              <w:rPr>
                <w:noProof w:val="0"/>
              </w:rPr>
            </w:pPr>
            <w:r w:rsidRPr="007216B2">
              <w:rPr>
                <w:noProof w:val="0"/>
              </w:rPr>
              <w:fldChar w:fldCharType="begin"/>
            </w:r>
            <w:r w:rsidRPr="007216B2">
              <w:rPr>
                <w:noProof w:val="0"/>
              </w:rPr>
              <w:instrText xml:space="preserve"> REF  Criteria76 </w:instrText>
            </w:r>
            <w:r w:rsidR="00CD04D2" w:rsidRPr="007216B2">
              <w:rPr>
                <w:noProof w:val="0"/>
              </w:rPr>
              <w:instrText xml:space="preserve"> \* MERGEFORMAT </w:instrText>
            </w:r>
            <w:r w:rsidRPr="007216B2">
              <w:rPr>
                <w:noProof w:val="0"/>
              </w:rPr>
              <w:fldChar w:fldCharType="separate"/>
            </w:r>
            <w:sdt>
              <w:sdtPr>
                <w:rPr>
                  <w:noProof w:val="0"/>
                </w:rPr>
                <w:alias w:val="Criteria76"/>
                <w:tag w:val="Criteria76"/>
                <w:id w:val="1232352454"/>
                <w:placeholder>
                  <w:docPart w:val="1C8C5F7F492249E0BB159AD1FFCEA1F7"/>
                </w:placeholder>
              </w:sdtPr>
              <w:sdtEndPr/>
              <w:sdtContent>
                <w:r w:rsidR="0022260F" w:rsidRPr="007216B2">
                  <w:rPr>
                    <w:noProof w:val="0"/>
                  </w:rPr>
                  <w:t>Archive information for future reference</w:t>
                </w:r>
              </w:sdtContent>
            </w:sdt>
            <w:r w:rsidRPr="007216B2">
              <w:rPr>
                <w:noProof w:val="0"/>
              </w:rPr>
              <w:fldChar w:fldCharType="end"/>
            </w:r>
          </w:p>
        </w:tc>
        <w:tc>
          <w:tcPr>
            <w:tcW w:w="1179" w:type="dxa"/>
          </w:tcPr>
          <w:p w:rsidR="006D540A" w:rsidRPr="007216B2" w:rsidRDefault="006D540A" w:rsidP="00CD04D2">
            <w:pPr>
              <w:pStyle w:val="TableText"/>
              <w:jc w:val="center"/>
              <w:rPr>
                <w:noProof w:val="0"/>
              </w:rPr>
            </w:pPr>
            <w:r w:rsidRPr="007216B2">
              <w:rPr>
                <w:noProof w:val="0"/>
              </w:rPr>
              <w:t>7.6</w:t>
            </w:r>
          </w:p>
        </w:tc>
        <w:tc>
          <w:tcPr>
            <w:tcW w:w="1179" w:type="dxa"/>
          </w:tcPr>
          <w:p w:rsidR="006D540A" w:rsidRPr="007216B2" w:rsidRDefault="006D540A" w:rsidP="00CD04D2">
            <w:pPr>
              <w:pStyle w:val="TableText"/>
              <w:jc w:val="center"/>
              <w:rPr>
                <w:noProof w:val="0"/>
              </w:rPr>
            </w:pPr>
            <w:r w:rsidRPr="007216B2">
              <w:rPr>
                <w:noProof w:val="0"/>
              </w:rPr>
              <w:t>47-48</w:t>
            </w:r>
          </w:p>
        </w:tc>
        <w:tc>
          <w:tcPr>
            <w:tcW w:w="1179" w:type="dxa"/>
          </w:tcPr>
          <w:p w:rsidR="006D540A" w:rsidRPr="007216B2" w:rsidRDefault="006D540A" w:rsidP="00CD04D2">
            <w:pPr>
              <w:pStyle w:val="TableText"/>
              <w:jc w:val="center"/>
              <w:rPr>
                <w:noProof w:val="0"/>
              </w:rPr>
            </w:pPr>
            <w:r w:rsidRPr="007216B2">
              <w:rPr>
                <w:noProof w:val="0"/>
              </w:rPr>
              <w:t>35</w:t>
            </w:r>
          </w:p>
        </w:tc>
      </w:tr>
    </w:tbl>
    <w:p w:rsidR="00290654" w:rsidRPr="007216B2" w:rsidRDefault="00290654" w:rsidP="00A63749"/>
    <w:p w:rsidR="00290654" w:rsidRPr="007216B2" w:rsidRDefault="00290654">
      <w:r w:rsidRPr="007216B2">
        <w:br w:type="page"/>
      </w:r>
    </w:p>
    <w:p w:rsidR="00A63749" w:rsidRPr="007216B2" w:rsidRDefault="00A63749" w:rsidP="00A63749"/>
    <w:p w:rsidR="00290654" w:rsidRPr="007216B2" w:rsidRDefault="00290654" w:rsidP="00A63749"/>
    <w:p w:rsidR="00290654" w:rsidRPr="007216B2" w:rsidRDefault="00290654" w:rsidP="00A63749"/>
    <w:p w:rsidR="00290654" w:rsidRPr="007216B2" w:rsidRDefault="00290654" w:rsidP="00A63749"/>
    <w:p w:rsidR="00A63749" w:rsidRPr="007216B2" w:rsidRDefault="00A63749" w:rsidP="00A63749">
      <w:pPr>
        <w:sectPr w:rsidR="00A63749" w:rsidRPr="007216B2" w:rsidSect="001A29DB">
          <w:headerReference w:type="even" r:id="rId43"/>
          <w:headerReference w:type="default" r:id="rId44"/>
          <w:pgSz w:w="11906" w:h="16838" w:code="9"/>
          <w:pgMar w:top="1440" w:right="1440" w:bottom="1440" w:left="1701" w:header="709" w:footer="326" w:gutter="0"/>
          <w:cols w:space="708"/>
          <w:docGrid w:linePitch="360"/>
        </w:sectPr>
      </w:pPr>
    </w:p>
    <w:p w:rsidR="00A63749" w:rsidRPr="007216B2" w:rsidRDefault="00A63749" w:rsidP="00A63749">
      <w:pPr>
        <w:pStyle w:val="Heading1"/>
      </w:pPr>
      <w:bookmarkStart w:id="57" w:name="_Toc294862959"/>
      <w:bookmarkStart w:id="58" w:name="_Toc337029852"/>
      <w:bookmarkStart w:id="59" w:name="_Toc370805489"/>
      <w:bookmarkStart w:id="60" w:name="_Toc423611658"/>
      <w:r w:rsidRPr="007216B2">
        <w:lastRenderedPageBreak/>
        <w:t>Glossary</w:t>
      </w:r>
      <w:bookmarkEnd w:id="57"/>
      <w:bookmarkEnd w:id="58"/>
      <w:bookmarkEnd w:id="59"/>
      <w:bookmarkEnd w:id="6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6D540A" w:rsidRPr="007216B2" w:rsidTr="006D540A">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6D540A" w:rsidRPr="007216B2" w:rsidRDefault="006D540A" w:rsidP="00CD04D2">
            <w:pPr>
              <w:pStyle w:val="TableHeading"/>
              <w:rPr>
                <w:noProof w:val="0"/>
              </w:rPr>
            </w:pPr>
            <w:r w:rsidRPr="007216B2">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6D540A" w:rsidRPr="007216B2" w:rsidRDefault="006D540A" w:rsidP="00CD04D2">
            <w:pPr>
              <w:pStyle w:val="TableHeading"/>
              <w:rPr>
                <w:noProof w:val="0"/>
              </w:rPr>
            </w:pPr>
            <w:r w:rsidRPr="007216B2">
              <w:rPr>
                <w:noProof w:val="0"/>
              </w:rPr>
              <w:t>Explanation</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Body language</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3B2B44" w:rsidP="00CD04D2">
            <w:pPr>
              <w:pStyle w:val="TableText"/>
              <w:rPr>
                <w:noProof w:val="0"/>
              </w:rPr>
            </w:pPr>
            <w:r w:rsidRPr="007216B2">
              <w:rPr>
                <w:noProof w:val="0"/>
              </w:rPr>
              <w:t>Non-verbal</w:t>
            </w:r>
            <w:r w:rsidR="006D540A" w:rsidRPr="007216B2">
              <w:rPr>
                <w:noProof w:val="0"/>
              </w:rPr>
              <w:t xml:space="preserve"> communication</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Compliance</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Something that does comply with what is required</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Duty of Care</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Responsibility for the safety of the customer</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Duty of care</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Responsibility for the safety of the customer</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Emergency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 xml:space="preserve">A serious, unexpected, and often dangerous situation requiring immediate action </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Inclusions</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 xml:space="preserve">Items such as products, services, activities, merchandise </w:t>
            </w:r>
            <w:r w:rsidR="001B2B52" w:rsidRPr="007216B2">
              <w:rPr>
                <w:noProof w:val="0"/>
              </w:rPr>
              <w:t>etc.</w:t>
            </w:r>
            <w:r w:rsidRPr="007216B2">
              <w:rPr>
                <w:noProof w:val="0"/>
              </w:rPr>
              <w:t xml:space="preserve"> included in a tour/package</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rFonts w:cs="Helvetica"/>
                <w:noProof w:val="0"/>
              </w:rPr>
            </w:pPr>
            <w:r w:rsidRPr="007216B2">
              <w:rPr>
                <w:rFonts w:cs="Helvetica"/>
                <w:noProof w:val="0"/>
              </w:rPr>
              <w:t>A schedule for a tour showing what tour group members will be doing, where they will be going, and the times for each activity</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Liability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 xml:space="preserve">Being legally responsible </w:t>
            </w:r>
          </w:p>
        </w:tc>
      </w:tr>
      <w:tr w:rsidR="006D540A" w:rsidRPr="007216B2" w:rsidTr="006D540A">
        <w:trPr>
          <w:trHeight w:val="530"/>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OHS</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rFonts w:cs="Helvetica"/>
                <w:noProof w:val="0"/>
              </w:rPr>
            </w:pPr>
            <w:r w:rsidRPr="007216B2">
              <w:rPr>
                <w:rFonts w:cs="Helvetica"/>
                <w:noProof w:val="0"/>
              </w:rPr>
              <w:t>Occupational health and safety</w:t>
            </w:r>
          </w:p>
          <w:p w:rsidR="006D540A" w:rsidRPr="007216B2" w:rsidRDefault="006D540A" w:rsidP="00CD04D2">
            <w:pPr>
              <w:pStyle w:val="TableText"/>
              <w:rPr>
                <w:noProof w:val="0"/>
              </w:rPr>
            </w:pP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Policy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Concise formal statement which indicates how an organization will act in a particular area of its operation</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Procedure</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A particular way of doing things. Normally in reference to implementing a policy.</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Q&amp;A</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Question &amp; Answer session</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Scope of authority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The authority given you by management to make on-the-spot decisions on behalf of the organisation without reference to anyone else</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Scope of authority</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 xml:space="preserve">The </w:t>
            </w:r>
            <w:r w:rsidR="001B2B52" w:rsidRPr="007216B2">
              <w:rPr>
                <w:noProof w:val="0"/>
              </w:rPr>
              <w:t>authority</w:t>
            </w:r>
            <w:r w:rsidRPr="007216B2">
              <w:rPr>
                <w:noProof w:val="0"/>
              </w:rPr>
              <w:t xml:space="preserve"> given to you by management to make decisions and take action on behalf of the venue without recourse to management</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Standard Operating Procedure</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Tour brief</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Information provided to the tourist guide relating to the guests, the itinerary and any special request prior to the tour</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keepNext/>
              <w:rPr>
                <w:noProof w:val="0"/>
              </w:rPr>
            </w:pPr>
            <w:r w:rsidRPr="007216B2">
              <w:rPr>
                <w:noProof w:val="0"/>
              </w:rPr>
              <w:lastRenderedPageBreak/>
              <w:t>Tour briefing</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keepNext/>
              <w:rPr>
                <w:noProof w:val="0"/>
              </w:rPr>
            </w:pPr>
            <w:r w:rsidRPr="007216B2">
              <w:rPr>
                <w:noProof w:val="0"/>
              </w:rPr>
              <w:t xml:space="preserve">Information session provided by the tour guide to tour group members </w:t>
            </w:r>
            <w:r w:rsidR="001B2B52" w:rsidRPr="007216B2">
              <w:rPr>
                <w:noProof w:val="0"/>
              </w:rPr>
              <w:t>relating</w:t>
            </w:r>
            <w:r w:rsidRPr="007216B2">
              <w:rPr>
                <w:noProof w:val="0"/>
              </w:rPr>
              <w:t xml:space="preserve"> to the tour content, itinerary, rules </w:t>
            </w:r>
            <w:r w:rsidR="001B2B52" w:rsidRPr="007216B2">
              <w:rPr>
                <w:noProof w:val="0"/>
              </w:rPr>
              <w:t>etc.</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Tour component</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Element part of a tour</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Tour daily log</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 xml:space="preserve">Internal document </w:t>
            </w:r>
            <w:r w:rsidR="001B2B52" w:rsidRPr="007216B2">
              <w:rPr>
                <w:noProof w:val="0"/>
              </w:rPr>
              <w:t>keeping</w:t>
            </w:r>
            <w:r w:rsidRPr="007216B2">
              <w:rPr>
                <w:noProof w:val="0"/>
              </w:rPr>
              <w:t xml:space="preserve"> a record of all daily tour events from completion of itinerary to </w:t>
            </w:r>
            <w:r w:rsidR="001B2B52" w:rsidRPr="007216B2">
              <w:rPr>
                <w:noProof w:val="0"/>
              </w:rPr>
              <w:t>emergencies</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Tour report</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Information provided by the tourist guide on completion of the tour detailing incidents, hazards, customer feedback and recommendations</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Transfer</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Travel from point-to-point: such as airport to hotel; cruise centre to airport</w:t>
            </w:r>
          </w:p>
        </w:tc>
      </w:tr>
      <w:tr w:rsidR="006D540A" w:rsidRPr="007216B2" w:rsidTr="006D540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540A" w:rsidRPr="007216B2" w:rsidRDefault="006D540A" w:rsidP="00CD04D2">
            <w:pPr>
              <w:pStyle w:val="TableTextBold"/>
              <w:rPr>
                <w:noProof w:val="0"/>
              </w:rPr>
            </w:pPr>
            <w:r w:rsidRPr="007216B2">
              <w:rPr>
                <w:noProof w:val="0"/>
              </w:rPr>
              <w:t>Word of Mouth</w:t>
            </w:r>
          </w:p>
        </w:tc>
        <w:tc>
          <w:tcPr>
            <w:tcW w:w="5245" w:type="dxa"/>
            <w:tcBorders>
              <w:top w:val="single" w:sz="4" w:space="0" w:color="auto"/>
              <w:left w:val="single" w:sz="4" w:space="0" w:color="auto"/>
              <w:bottom w:val="single" w:sz="4" w:space="0" w:color="auto"/>
              <w:right w:val="single" w:sz="4" w:space="0" w:color="auto"/>
            </w:tcBorders>
            <w:vAlign w:val="center"/>
          </w:tcPr>
          <w:p w:rsidR="006D540A" w:rsidRPr="007216B2" w:rsidRDefault="006D540A" w:rsidP="00CD04D2">
            <w:pPr>
              <w:pStyle w:val="TableText"/>
              <w:rPr>
                <w:noProof w:val="0"/>
              </w:rPr>
            </w:pPr>
            <w:r w:rsidRPr="007216B2">
              <w:rPr>
                <w:noProof w:val="0"/>
              </w:rPr>
              <w:t>WOM - recommendations made by people in an informal manner</w:t>
            </w:r>
          </w:p>
        </w:tc>
      </w:tr>
    </w:tbl>
    <w:p w:rsidR="006D540A" w:rsidRPr="007216B2" w:rsidRDefault="00CD04D2" w:rsidP="00CD04D2">
      <w:pPr>
        <w:pStyle w:val="BodyCopy"/>
        <w:rPr>
          <w:i/>
          <w:noProof w:val="0"/>
        </w:rPr>
      </w:pPr>
      <w:r w:rsidRPr="007216B2">
        <w:rPr>
          <w:i/>
          <w:noProof w:val="0"/>
        </w:rPr>
        <w:br/>
      </w:r>
      <w:r w:rsidR="006D540A" w:rsidRPr="007216B2">
        <w:rPr>
          <w:i/>
          <w:noProof w:val="0"/>
        </w:rPr>
        <w:t>Please note that this Glossary is not exhaustive. Some words or phrases may also appear in the Glossary that do not appear in the training resources but have been made available to the Trainer as an extra resource if and when required.</w:t>
      </w:r>
    </w:p>
    <w:p w:rsidR="006D540A" w:rsidRPr="007216B2" w:rsidRDefault="006D540A" w:rsidP="00BD2681">
      <w:pPr>
        <w:pStyle w:val="BodyCopy"/>
        <w:rPr>
          <w:noProof w:val="0"/>
          <w:szCs w:val="24"/>
        </w:rPr>
      </w:pPr>
    </w:p>
    <w:p w:rsidR="00CE6040" w:rsidRPr="007216B2" w:rsidRDefault="00CE6040" w:rsidP="00BD2681">
      <w:pPr>
        <w:pStyle w:val="BodyCopy"/>
        <w:rPr>
          <w:noProof w:val="0"/>
          <w:szCs w:val="24"/>
        </w:rPr>
        <w:sectPr w:rsidR="00CE6040" w:rsidRPr="007216B2" w:rsidSect="001A29DB">
          <w:headerReference w:type="even" r:id="rId45"/>
          <w:headerReference w:type="default" r:id="rId46"/>
          <w:pgSz w:w="11906" w:h="16838"/>
          <w:pgMar w:top="1440" w:right="1440" w:bottom="1440" w:left="1440" w:header="708" w:footer="329" w:gutter="0"/>
          <w:cols w:space="708"/>
          <w:docGrid w:linePitch="360"/>
        </w:sectPr>
      </w:pPr>
    </w:p>
    <w:p w:rsidR="00F84543" w:rsidRPr="007216B2" w:rsidRDefault="00BD2681" w:rsidP="00CD0302">
      <w:pPr>
        <w:pStyle w:val="Heading1"/>
      </w:pPr>
      <w:bookmarkStart w:id="61" w:name="_Toc294862960"/>
      <w:bookmarkStart w:id="62" w:name="_Toc370805490"/>
      <w:bookmarkStart w:id="63" w:name="_Toc423611659"/>
      <w:bookmarkStart w:id="64" w:name="_Toc337029817"/>
      <w:r w:rsidRPr="007216B2">
        <w:lastRenderedPageBreak/>
        <w:t>Element 1</w:t>
      </w:r>
      <w:bookmarkEnd w:id="61"/>
      <w:r w:rsidR="003B2B44" w:rsidRPr="007216B2">
        <w:t xml:space="preserve">: </w:t>
      </w:r>
      <w:r w:rsidR="00F84543" w:rsidRPr="007216B2">
        <w:br/>
      </w:r>
      <w:r w:rsidR="00914DC7" w:rsidRPr="007216B2">
        <w:fldChar w:fldCharType="begin"/>
      </w:r>
      <w:r w:rsidR="00914DC7" w:rsidRPr="007216B2">
        <w:instrText xml:space="preserve"> REF  Element1 </w:instrText>
      </w:r>
      <w:r w:rsidR="00F84543" w:rsidRPr="007216B2">
        <w:instrText xml:space="preserve"> \* MERGEFORMAT </w:instrText>
      </w:r>
      <w:r w:rsidR="00914DC7" w:rsidRPr="007216B2">
        <w:fldChar w:fldCharType="separate"/>
      </w:r>
      <w:sdt>
        <w:sdtPr>
          <w:alias w:val="Element1"/>
          <w:tag w:val="Element1"/>
          <w:id w:val="-1499647070"/>
          <w:placeholder>
            <w:docPart w:val="AC40279AFDAE4AC4A599880B7AEA9BFF"/>
          </w:placeholder>
        </w:sdtPr>
        <w:sdtEndPr/>
        <w:sdtContent>
          <w:r w:rsidR="0022260F" w:rsidRPr="007216B2">
            <w:t>Prepare for tour itinerary</w:t>
          </w:r>
        </w:sdtContent>
      </w:sdt>
      <w:bookmarkEnd w:id="62"/>
      <w:bookmarkEnd w:id="63"/>
      <w:r w:rsidR="00914DC7" w:rsidRPr="007216B2">
        <w:fldChar w:fldCharType="end"/>
      </w:r>
      <w:bookmarkEnd w:id="64"/>
    </w:p>
    <w:p w:rsidR="00BD2681" w:rsidRPr="007216B2" w:rsidRDefault="00BD2681" w:rsidP="00F84543">
      <w:pPr>
        <w:pStyle w:val="Heading2"/>
      </w:pPr>
      <w:r w:rsidRPr="007216B2">
        <w:t>1.1</w:t>
      </w:r>
      <w:r w:rsidRPr="007216B2">
        <w:tab/>
      </w:r>
      <w:r w:rsidR="00B44993">
        <w:fldChar w:fldCharType="begin"/>
      </w:r>
      <w:r w:rsidR="00B44993">
        <w:instrText xml:space="preserve"> REF  Criteria11  \* MERGEFORMAT </w:instrText>
      </w:r>
      <w:r w:rsidR="00B44993">
        <w:fldChar w:fldCharType="separate"/>
      </w:r>
      <w:sdt>
        <w:sdtPr>
          <w:alias w:val="Criteria11"/>
          <w:tag w:val="Criteria11"/>
          <w:id w:val="886380836"/>
          <w:placeholder>
            <w:docPart w:val="4A5F0085B0014D38916FD6A22B1CBDCB"/>
          </w:placeholder>
        </w:sdtPr>
        <w:sdtEndPr/>
        <w:sdtContent>
          <w:r w:rsidR="0022260F" w:rsidRPr="0022260F">
            <w:rPr>
              <w:rStyle w:val="PlaceholderText"/>
              <w:color w:val="45545F"/>
            </w:rPr>
            <w:t xml:space="preserve">Identify the requirements in the </w:t>
          </w:r>
          <w:r w:rsidR="0022260F" w:rsidRPr="007216B2">
            <w:t>itinerary</w:t>
          </w:r>
        </w:sdtContent>
      </w:sdt>
      <w:r w:rsidR="00B44993">
        <w:fldChar w:fldCharType="end"/>
      </w:r>
    </w:p>
    <w:p w:rsidR="006D540A" w:rsidRPr="007216B2" w:rsidRDefault="006D540A" w:rsidP="00CD04D2">
      <w:pPr>
        <w:pStyle w:val="Heading3"/>
      </w:pPr>
      <w:r w:rsidRPr="007216B2">
        <w:t>Introduction</w:t>
      </w:r>
    </w:p>
    <w:p w:rsidR="006D540A" w:rsidRPr="007216B2" w:rsidRDefault="006D540A" w:rsidP="00CD04D2">
      <w:pPr>
        <w:pStyle w:val="BodyCopy"/>
        <w:rPr>
          <w:noProof w:val="0"/>
        </w:rPr>
      </w:pPr>
      <w:r w:rsidRPr="007216B2">
        <w:rPr>
          <w:noProof w:val="0"/>
        </w:rPr>
        <w:t xml:space="preserve">The tour itinerary is the road map for any tour. It describes the traveller’s route and direction of travel. It also lists travel arrangements in the date of order that they are taken, and often lists them day by day. </w:t>
      </w:r>
    </w:p>
    <w:p w:rsidR="006D540A" w:rsidRPr="007216B2" w:rsidRDefault="006D540A" w:rsidP="00CD04D2">
      <w:pPr>
        <w:pStyle w:val="Heading3"/>
      </w:pPr>
      <w:r w:rsidRPr="007216B2">
        <w:t>Itinerary requirements</w:t>
      </w:r>
    </w:p>
    <w:p w:rsidR="006D540A" w:rsidRPr="007216B2" w:rsidRDefault="006D540A" w:rsidP="00CD04D2">
      <w:pPr>
        <w:pStyle w:val="BodyCopy"/>
        <w:rPr>
          <w:noProof w:val="0"/>
        </w:rPr>
      </w:pPr>
      <w:r w:rsidRPr="007216B2">
        <w:rPr>
          <w:noProof w:val="0"/>
        </w:rPr>
        <w:t xml:space="preserve">The itinerary requirements include all products, services and activities required duration of the trip including: </w:t>
      </w:r>
    </w:p>
    <w:p w:rsidR="006D540A" w:rsidRPr="007216B2" w:rsidRDefault="003426CD" w:rsidP="00CD04D2">
      <w:pPr>
        <w:pStyle w:val="Bullet1"/>
      </w:pPr>
      <w:r>
        <w:t>Destination</w:t>
      </w:r>
      <w:r w:rsidR="006D540A" w:rsidRPr="007216B2">
        <w:t>: domestic, international</w:t>
      </w:r>
    </w:p>
    <w:p w:rsidR="006D540A" w:rsidRPr="007216B2" w:rsidRDefault="003426CD" w:rsidP="00CD04D2">
      <w:pPr>
        <w:pStyle w:val="Bullet1"/>
      </w:pPr>
      <w:r>
        <w:t>Length of tour</w:t>
      </w:r>
      <w:r w:rsidR="006D540A" w:rsidRPr="007216B2">
        <w:t xml:space="preserve">: short or extended </w:t>
      </w:r>
    </w:p>
    <w:p w:rsidR="006D540A" w:rsidRPr="007216B2" w:rsidRDefault="006D540A" w:rsidP="00CD04D2">
      <w:pPr>
        <w:pStyle w:val="Bullet1"/>
      </w:pPr>
      <w:r w:rsidRPr="007216B2">
        <w:t xml:space="preserve">Dates and times pertinent to transport, meals and all activities </w:t>
      </w:r>
    </w:p>
    <w:p w:rsidR="006D540A" w:rsidRPr="007216B2" w:rsidRDefault="006D540A" w:rsidP="00CD04D2">
      <w:pPr>
        <w:pStyle w:val="Bullet1"/>
      </w:pPr>
      <w:r w:rsidRPr="007216B2">
        <w:t>Carriers, transport such as:</w:t>
      </w:r>
    </w:p>
    <w:p w:rsidR="006D540A" w:rsidRPr="007216B2" w:rsidRDefault="006D540A" w:rsidP="00CD04D2">
      <w:pPr>
        <w:pStyle w:val="Bullet2"/>
        <w:rPr>
          <w:lang w:val="en-AU"/>
        </w:rPr>
      </w:pPr>
      <w:r w:rsidRPr="007216B2">
        <w:rPr>
          <w:lang w:val="en-AU"/>
        </w:rPr>
        <w:t>Domestic and international flights</w:t>
      </w:r>
    </w:p>
    <w:p w:rsidR="006D540A" w:rsidRPr="007216B2" w:rsidRDefault="00A448F9" w:rsidP="00CD04D2">
      <w:pPr>
        <w:pStyle w:val="Bullet2"/>
        <w:rPr>
          <w:lang w:val="en-AU"/>
        </w:rPr>
      </w:pPr>
      <w:r w:rsidRPr="007216B2">
        <w:rPr>
          <w:noProof/>
          <w:lang w:eastAsia="en-US"/>
        </w:rPr>
        <w:drawing>
          <wp:anchor distT="0" distB="0" distL="114300" distR="114300" simplePos="0" relativeHeight="251695104" behindDoc="0" locked="0" layoutInCell="1" allowOverlap="1" wp14:anchorId="1930D116" wp14:editId="00D1EA60">
            <wp:simplePos x="0" y="0"/>
            <wp:positionH relativeFrom="column">
              <wp:posOffset>3056890</wp:posOffset>
            </wp:positionH>
            <wp:positionV relativeFrom="paragraph">
              <wp:posOffset>145415</wp:posOffset>
            </wp:positionV>
            <wp:extent cx="2200275" cy="1649730"/>
            <wp:effectExtent l="0" t="0" r="9525" b="762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yellow colour_85552621.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00275" cy="164973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lang w:val="en-AU"/>
        </w:rPr>
        <w:t xml:space="preserve">Rail </w:t>
      </w:r>
    </w:p>
    <w:p w:rsidR="006D540A" w:rsidRPr="007216B2" w:rsidRDefault="006D540A" w:rsidP="00CD04D2">
      <w:pPr>
        <w:pStyle w:val="Bullet2"/>
        <w:rPr>
          <w:lang w:val="en-AU"/>
        </w:rPr>
      </w:pPr>
      <w:r w:rsidRPr="007216B2">
        <w:rPr>
          <w:lang w:val="en-AU"/>
        </w:rPr>
        <w:t xml:space="preserve">Coach, mini bus </w:t>
      </w:r>
    </w:p>
    <w:p w:rsidR="006D540A" w:rsidRPr="007216B2" w:rsidRDefault="006D540A" w:rsidP="00CD04D2">
      <w:pPr>
        <w:pStyle w:val="Bullet2"/>
        <w:rPr>
          <w:lang w:val="en-AU"/>
        </w:rPr>
      </w:pPr>
      <w:r w:rsidRPr="007216B2">
        <w:rPr>
          <w:lang w:val="en-AU"/>
        </w:rPr>
        <w:t xml:space="preserve">Car, bicycle </w:t>
      </w:r>
    </w:p>
    <w:p w:rsidR="006D540A" w:rsidRPr="007216B2" w:rsidRDefault="006D540A" w:rsidP="00CD04D2">
      <w:pPr>
        <w:pStyle w:val="Bullet2"/>
        <w:rPr>
          <w:lang w:val="en-AU"/>
        </w:rPr>
      </w:pPr>
      <w:r w:rsidRPr="007216B2">
        <w:rPr>
          <w:lang w:val="en-AU"/>
        </w:rPr>
        <w:t xml:space="preserve">Ferry, boat, cruise ship </w:t>
      </w:r>
    </w:p>
    <w:p w:rsidR="006D540A" w:rsidRPr="007216B2" w:rsidRDefault="006D540A" w:rsidP="00CD04D2">
      <w:pPr>
        <w:pStyle w:val="Bullet2"/>
        <w:rPr>
          <w:lang w:val="en-AU"/>
        </w:rPr>
      </w:pPr>
      <w:r w:rsidRPr="007216B2">
        <w:rPr>
          <w:lang w:val="en-AU"/>
        </w:rPr>
        <w:t>Inclusions such as</w:t>
      </w:r>
      <w:r w:rsidR="003426CD">
        <w:rPr>
          <w:lang w:val="en-AU"/>
        </w:rPr>
        <w:t>:</w:t>
      </w:r>
    </w:p>
    <w:p w:rsidR="006D540A" w:rsidRPr="007216B2" w:rsidRDefault="006D540A" w:rsidP="00CD04D2">
      <w:pPr>
        <w:pStyle w:val="Bullet2"/>
        <w:rPr>
          <w:lang w:val="en-AU"/>
        </w:rPr>
      </w:pPr>
      <w:r w:rsidRPr="007216B2">
        <w:rPr>
          <w:lang w:val="en-AU"/>
        </w:rPr>
        <w:t>Airport transfers</w:t>
      </w:r>
    </w:p>
    <w:p w:rsidR="006D540A" w:rsidRPr="007216B2" w:rsidRDefault="006D540A" w:rsidP="00CD04D2">
      <w:pPr>
        <w:pStyle w:val="Bullet2"/>
        <w:rPr>
          <w:lang w:val="en-AU"/>
        </w:rPr>
      </w:pPr>
      <w:r w:rsidRPr="007216B2">
        <w:rPr>
          <w:lang w:val="en-AU"/>
        </w:rPr>
        <w:t>Accommodation</w:t>
      </w:r>
    </w:p>
    <w:p w:rsidR="006D540A" w:rsidRPr="007216B2" w:rsidRDefault="006D540A" w:rsidP="00CD04D2">
      <w:pPr>
        <w:pStyle w:val="Bullet2"/>
        <w:rPr>
          <w:lang w:val="en-AU"/>
        </w:rPr>
      </w:pPr>
      <w:r w:rsidRPr="007216B2">
        <w:rPr>
          <w:lang w:val="en-AU"/>
        </w:rPr>
        <w:t xml:space="preserve">Meals  </w:t>
      </w:r>
    </w:p>
    <w:p w:rsidR="006D540A" w:rsidRPr="007216B2" w:rsidRDefault="006D540A" w:rsidP="00CD04D2">
      <w:pPr>
        <w:pStyle w:val="Bullet2"/>
        <w:rPr>
          <w:lang w:val="en-AU"/>
        </w:rPr>
      </w:pPr>
      <w:r w:rsidRPr="007216B2">
        <w:rPr>
          <w:lang w:val="en-AU"/>
        </w:rPr>
        <w:t>Activities, options such as</w:t>
      </w:r>
      <w:r w:rsidR="003426CD">
        <w:rPr>
          <w:lang w:val="en-AU"/>
        </w:rPr>
        <w:t>:</w:t>
      </w:r>
    </w:p>
    <w:p w:rsidR="006D540A" w:rsidRPr="007216B2" w:rsidRDefault="006D540A" w:rsidP="00CD04D2">
      <w:pPr>
        <w:pStyle w:val="Bullet3"/>
        <w:rPr>
          <w:lang w:val="en-AU"/>
        </w:rPr>
      </w:pPr>
      <w:r w:rsidRPr="007216B2">
        <w:rPr>
          <w:lang w:val="en-AU"/>
        </w:rPr>
        <w:t>Sightseeing</w:t>
      </w:r>
    </w:p>
    <w:p w:rsidR="006D540A" w:rsidRPr="007216B2" w:rsidRDefault="006D540A" w:rsidP="00CD04D2">
      <w:pPr>
        <w:pStyle w:val="Bullet3"/>
        <w:rPr>
          <w:lang w:val="en-AU"/>
        </w:rPr>
      </w:pPr>
      <w:r w:rsidRPr="007216B2">
        <w:rPr>
          <w:lang w:val="en-AU"/>
        </w:rPr>
        <w:t>Entry to attractions</w:t>
      </w:r>
      <w:r w:rsidR="003426CD">
        <w:rPr>
          <w:lang w:val="en-AU"/>
        </w:rPr>
        <w:t>:</w:t>
      </w:r>
      <w:r w:rsidRPr="007216B2">
        <w:rPr>
          <w:lang w:val="en-AU"/>
        </w:rPr>
        <w:t xml:space="preserve"> natural parks, historical sites, museums, art galleries</w:t>
      </w:r>
    </w:p>
    <w:p w:rsidR="006D540A" w:rsidRPr="007216B2" w:rsidRDefault="006D540A" w:rsidP="00CD04D2">
      <w:pPr>
        <w:pStyle w:val="Bullet3"/>
        <w:rPr>
          <w:lang w:val="en-AU"/>
        </w:rPr>
      </w:pPr>
      <w:r w:rsidRPr="007216B2">
        <w:rPr>
          <w:lang w:val="en-AU"/>
        </w:rPr>
        <w:t>Entry to events</w:t>
      </w:r>
      <w:r w:rsidR="003426CD">
        <w:rPr>
          <w:lang w:val="en-AU"/>
        </w:rPr>
        <w:t>:</w:t>
      </w:r>
      <w:r w:rsidRPr="007216B2">
        <w:rPr>
          <w:lang w:val="en-AU"/>
        </w:rPr>
        <w:t xml:space="preserve"> shows, theatre, sporting events</w:t>
      </w:r>
    </w:p>
    <w:p w:rsidR="006D540A" w:rsidRPr="007216B2" w:rsidRDefault="006D540A" w:rsidP="00CD04D2">
      <w:pPr>
        <w:pStyle w:val="Bullet3"/>
        <w:rPr>
          <w:lang w:val="en-AU"/>
        </w:rPr>
      </w:pPr>
      <w:r w:rsidRPr="007216B2">
        <w:rPr>
          <w:lang w:val="en-AU"/>
        </w:rPr>
        <w:t>Free time</w:t>
      </w:r>
    </w:p>
    <w:p w:rsidR="006D540A" w:rsidRPr="007216B2" w:rsidRDefault="006D540A" w:rsidP="00CD04D2">
      <w:pPr>
        <w:pStyle w:val="Bullet1"/>
      </w:pPr>
      <w:r w:rsidRPr="007216B2">
        <w:t xml:space="preserve">Recent changes made to: </w:t>
      </w:r>
    </w:p>
    <w:p w:rsidR="006D540A" w:rsidRPr="007216B2" w:rsidRDefault="006D540A" w:rsidP="00CD04D2">
      <w:pPr>
        <w:pStyle w:val="Bullet2"/>
        <w:rPr>
          <w:lang w:val="en-AU"/>
        </w:rPr>
      </w:pPr>
      <w:r w:rsidRPr="007216B2">
        <w:rPr>
          <w:lang w:val="en-AU"/>
        </w:rPr>
        <w:t>Destinations such as a park closure due to adverse weather conditions</w:t>
      </w:r>
    </w:p>
    <w:p w:rsidR="003426CD" w:rsidRDefault="006D540A" w:rsidP="00CD04D2">
      <w:pPr>
        <w:pStyle w:val="Bullet2"/>
        <w:rPr>
          <w:lang w:val="en-AU"/>
        </w:rPr>
      </w:pPr>
      <w:r w:rsidRPr="007216B2">
        <w:rPr>
          <w:lang w:val="en-AU"/>
        </w:rPr>
        <w:t>Activities</w:t>
      </w:r>
      <w:r w:rsidR="003426CD">
        <w:rPr>
          <w:lang w:val="en-AU"/>
        </w:rPr>
        <w:t>:</w:t>
      </w:r>
      <w:r w:rsidRPr="007216B2">
        <w:rPr>
          <w:lang w:val="en-AU"/>
        </w:rPr>
        <w:t xml:space="preserve"> a temple is temporarily closed for renovation and the visit will be replaced by a museum visit in the same area</w:t>
      </w:r>
    </w:p>
    <w:p w:rsidR="003426CD" w:rsidRDefault="003426CD">
      <w:pPr>
        <w:rPr>
          <w:rFonts w:ascii="Helvetica" w:eastAsia="Times New Roman" w:hAnsi="Helvetica" w:cs="Times New Roman"/>
          <w:szCs w:val="24"/>
        </w:rPr>
      </w:pPr>
      <w:r>
        <w:br w:type="page"/>
      </w:r>
    </w:p>
    <w:p w:rsidR="006D540A" w:rsidRPr="007216B2" w:rsidRDefault="00675954" w:rsidP="003426CD">
      <w:pPr>
        <w:pStyle w:val="Bullet1"/>
      </w:pPr>
      <w:r w:rsidRPr="007216B2">
        <w:rPr>
          <w:noProof/>
          <w:lang w:val="en-US"/>
        </w:rPr>
        <w:lastRenderedPageBreak/>
        <w:drawing>
          <wp:anchor distT="0" distB="0" distL="114300" distR="114300" simplePos="0" relativeHeight="251694080" behindDoc="0" locked="0" layoutInCell="1" allowOverlap="1" wp14:anchorId="77880878" wp14:editId="38B9EE5D">
            <wp:simplePos x="0" y="0"/>
            <wp:positionH relativeFrom="column">
              <wp:posOffset>3257550</wp:posOffset>
            </wp:positionH>
            <wp:positionV relativeFrom="paragraph">
              <wp:posOffset>140970</wp:posOffset>
            </wp:positionV>
            <wp:extent cx="2461260" cy="164084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s_54744082.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61260" cy="1640840"/>
                    </a:xfrm>
                    <a:prstGeom prst="rect">
                      <a:avLst/>
                    </a:prstGeom>
                  </pic:spPr>
                </pic:pic>
              </a:graphicData>
            </a:graphic>
            <wp14:sizeRelH relativeFrom="page">
              <wp14:pctWidth>0</wp14:pctWidth>
            </wp14:sizeRelH>
            <wp14:sizeRelV relativeFrom="page">
              <wp14:pctHeight>0</wp14:pctHeight>
            </wp14:sizeRelV>
          </wp:anchor>
        </w:drawing>
      </w:r>
      <w:r w:rsidR="006D540A" w:rsidRPr="007216B2">
        <w:t>Booking details such as</w:t>
      </w:r>
      <w:r w:rsidR="003426CD">
        <w:t>:</w:t>
      </w:r>
    </w:p>
    <w:p w:rsidR="006D540A" w:rsidRPr="007216B2" w:rsidRDefault="006D540A" w:rsidP="00CD04D2">
      <w:pPr>
        <w:pStyle w:val="Bullet2"/>
        <w:rPr>
          <w:lang w:val="en-AU"/>
        </w:rPr>
      </w:pPr>
      <w:r w:rsidRPr="007216B2">
        <w:rPr>
          <w:lang w:val="en-AU"/>
        </w:rPr>
        <w:t>Customers details:</w:t>
      </w:r>
    </w:p>
    <w:p w:rsidR="006D540A" w:rsidRPr="007216B2" w:rsidRDefault="006D540A" w:rsidP="00CD04D2">
      <w:pPr>
        <w:pStyle w:val="Bullet3"/>
        <w:rPr>
          <w:lang w:val="en-AU"/>
        </w:rPr>
      </w:pPr>
      <w:r w:rsidRPr="007216B2">
        <w:rPr>
          <w:lang w:val="en-AU"/>
        </w:rPr>
        <w:t>Name and contact details</w:t>
      </w:r>
    </w:p>
    <w:p w:rsidR="006D540A" w:rsidRPr="007216B2" w:rsidRDefault="006D540A" w:rsidP="00CD04D2">
      <w:pPr>
        <w:pStyle w:val="Bullet3"/>
        <w:rPr>
          <w:lang w:val="en-AU"/>
        </w:rPr>
      </w:pPr>
      <w:r w:rsidRPr="007216B2">
        <w:rPr>
          <w:lang w:val="en-AU"/>
        </w:rPr>
        <w:t>Passport detail, travel documents such as insurance details (if applicable)</w:t>
      </w:r>
    </w:p>
    <w:p w:rsidR="006D540A" w:rsidRPr="007216B2" w:rsidRDefault="006D540A" w:rsidP="00CD04D2">
      <w:pPr>
        <w:pStyle w:val="Bullet3"/>
        <w:rPr>
          <w:lang w:val="en-AU"/>
        </w:rPr>
      </w:pPr>
      <w:r w:rsidRPr="007216B2">
        <w:rPr>
          <w:lang w:val="en-AU"/>
        </w:rPr>
        <w:t>Visa (if applicable)</w:t>
      </w:r>
    </w:p>
    <w:p w:rsidR="006D540A" w:rsidRPr="007216B2" w:rsidRDefault="006D540A" w:rsidP="00CD04D2">
      <w:pPr>
        <w:pStyle w:val="Bullet2"/>
        <w:rPr>
          <w:lang w:val="en-AU"/>
        </w:rPr>
      </w:pPr>
      <w:r w:rsidRPr="007216B2">
        <w:rPr>
          <w:lang w:val="en-AU"/>
        </w:rPr>
        <w:t>Record of payments received for the tour</w:t>
      </w:r>
      <w:r w:rsidR="003426CD">
        <w:rPr>
          <w:lang w:val="en-AU"/>
        </w:rPr>
        <w:t>:</w:t>
      </w:r>
    </w:p>
    <w:p w:rsidR="006D540A" w:rsidRPr="007216B2" w:rsidRDefault="006D540A" w:rsidP="00CD04D2">
      <w:pPr>
        <w:pStyle w:val="Bullet3"/>
        <w:rPr>
          <w:lang w:val="en-AU"/>
        </w:rPr>
      </w:pPr>
      <w:r w:rsidRPr="007216B2">
        <w:rPr>
          <w:lang w:val="en-AU"/>
        </w:rPr>
        <w:t>Full payment for accommodation when only a holding deposit had been prepaid</w:t>
      </w:r>
    </w:p>
    <w:p w:rsidR="006D540A" w:rsidRPr="007216B2" w:rsidRDefault="006D540A" w:rsidP="00CD04D2">
      <w:pPr>
        <w:pStyle w:val="Bullet3"/>
        <w:rPr>
          <w:lang w:val="en-AU"/>
        </w:rPr>
      </w:pPr>
      <w:r w:rsidRPr="007216B2">
        <w:rPr>
          <w:lang w:val="en-AU"/>
        </w:rPr>
        <w:t>Payment for optional activities the customers have chosen to undertake</w:t>
      </w:r>
      <w:r w:rsidR="003426CD">
        <w:rPr>
          <w:lang w:val="en-AU"/>
        </w:rPr>
        <w:t>.</w:t>
      </w:r>
      <w:r w:rsidRPr="007216B2">
        <w:rPr>
          <w:lang w:val="en-AU"/>
        </w:rPr>
        <w:t xml:space="preserve"> </w:t>
      </w:r>
    </w:p>
    <w:p w:rsidR="00F84543" w:rsidRPr="007216B2" w:rsidRDefault="00F84543" w:rsidP="00F84543">
      <w:pPr>
        <w:pStyle w:val="BodyCopy"/>
        <w:rPr>
          <w:noProof w:val="0"/>
        </w:rPr>
      </w:pPr>
      <w:r w:rsidRPr="007216B2">
        <w:rPr>
          <w:noProof w:val="0"/>
        </w:rPr>
        <w:br w:type="page"/>
      </w:r>
    </w:p>
    <w:p w:rsidR="00F84543" w:rsidRPr="007216B2" w:rsidRDefault="00F84543" w:rsidP="00057387">
      <w:pPr>
        <w:pStyle w:val="Heading2"/>
      </w:pPr>
      <w:r w:rsidRPr="007216B2">
        <w:lastRenderedPageBreak/>
        <w:t>1.2</w:t>
      </w:r>
      <w:r w:rsidRPr="007216B2">
        <w:tab/>
      </w:r>
      <w:r w:rsidRPr="007216B2">
        <w:fldChar w:fldCharType="begin"/>
      </w:r>
      <w:r w:rsidRPr="007216B2">
        <w:instrText xml:space="preserve"> REF  Criteria12 </w:instrText>
      </w:r>
      <w:r w:rsidR="00057387" w:rsidRPr="007216B2">
        <w:instrText xml:space="preserve"> \* MERGEFORMAT </w:instrText>
      </w:r>
      <w:r w:rsidRPr="007216B2">
        <w:fldChar w:fldCharType="separate"/>
      </w:r>
      <w:sdt>
        <w:sdtPr>
          <w:alias w:val="Criteria12"/>
          <w:tag w:val="Criteria12"/>
          <w:id w:val="-1891340420"/>
          <w:placeholder>
            <w:docPart w:val="C98461037BEC4A9D8F01706B55349BC0"/>
          </w:placeholder>
        </w:sdtPr>
        <w:sdtEndPr/>
        <w:sdtContent>
          <w:r w:rsidR="0022260F" w:rsidRPr="0022260F">
            <w:rPr>
              <w:rStyle w:val="PlaceholderText"/>
              <w:color w:val="45545F"/>
            </w:rPr>
            <w:t xml:space="preserve">Clarify requirements relating to the </w:t>
          </w:r>
          <w:r w:rsidR="0022260F" w:rsidRPr="007216B2">
            <w:t>itinerary</w:t>
          </w:r>
        </w:sdtContent>
      </w:sdt>
      <w:r w:rsidRPr="007216B2">
        <w:fldChar w:fldCharType="end"/>
      </w:r>
    </w:p>
    <w:p w:rsidR="00F84543" w:rsidRPr="007216B2" w:rsidRDefault="00F84543" w:rsidP="00CD04D2">
      <w:pPr>
        <w:pStyle w:val="Heading3"/>
      </w:pPr>
      <w:r w:rsidRPr="007216B2">
        <w:t>Introduction</w:t>
      </w:r>
    </w:p>
    <w:p w:rsidR="006D540A" w:rsidRPr="007216B2" w:rsidRDefault="006D540A" w:rsidP="00CD04D2">
      <w:pPr>
        <w:pStyle w:val="BodyCopy"/>
        <w:rPr>
          <w:noProof w:val="0"/>
        </w:rPr>
      </w:pPr>
      <w:r w:rsidRPr="007216B2">
        <w:rPr>
          <w:noProof w:val="0"/>
        </w:rPr>
        <w:t>To ensure the smooth delivery of the tour, it is essential that all requirements of the various aspects of the incoming tour are clarified and verified.</w:t>
      </w:r>
    </w:p>
    <w:p w:rsidR="006D540A" w:rsidRPr="007216B2" w:rsidRDefault="006D540A" w:rsidP="00CD04D2">
      <w:pPr>
        <w:pStyle w:val="BodyCopy"/>
        <w:rPr>
          <w:noProof w:val="0"/>
        </w:rPr>
      </w:pPr>
      <w:r w:rsidRPr="007216B2">
        <w:rPr>
          <w:noProof w:val="0"/>
        </w:rPr>
        <w:t>The first step of this process is to check all customers’ required information, from their personal details to their personal profile and requiremen</w:t>
      </w:r>
      <w:r w:rsidR="004C19DB" w:rsidRPr="007216B2">
        <w:rPr>
          <w:noProof w:val="0"/>
        </w:rPr>
        <w:t>ts together with funds paid.</w:t>
      </w:r>
    </w:p>
    <w:p w:rsidR="006D540A" w:rsidRPr="007216B2" w:rsidRDefault="006D540A" w:rsidP="00CD04D2">
      <w:pPr>
        <w:pStyle w:val="Heading3"/>
      </w:pPr>
      <w:r w:rsidRPr="007216B2">
        <w:t>Requirements clarification include:</w:t>
      </w:r>
    </w:p>
    <w:p w:rsidR="006D540A" w:rsidRPr="007216B2" w:rsidRDefault="004C19DB" w:rsidP="006D540A">
      <w:pPr>
        <w:pStyle w:val="BodyCopyBold"/>
        <w:rPr>
          <w:noProof w:val="0"/>
        </w:rPr>
      </w:pPr>
      <w:r w:rsidRPr="007216B2">
        <w:rPr>
          <w:lang w:val="en-US" w:eastAsia="en-US"/>
        </w:rPr>
        <w:drawing>
          <wp:anchor distT="0" distB="0" distL="114300" distR="114300" simplePos="0" relativeHeight="251696128" behindDoc="0" locked="0" layoutInCell="1" allowOverlap="1" wp14:anchorId="654A428B" wp14:editId="6CE7B213">
            <wp:simplePos x="0" y="0"/>
            <wp:positionH relativeFrom="column">
              <wp:posOffset>3429000</wp:posOffset>
            </wp:positionH>
            <wp:positionV relativeFrom="paragraph">
              <wp:posOffset>76200</wp:posOffset>
            </wp:positionV>
            <wp:extent cx="2295525" cy="1522730"/>
            <wp:effectExtent l="0" t="0" r="9525"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8328447XSmall.jpg"/>
                    <pic:cNvPicPr/>
                  </pic:nvPicPr>
                  <pic:blipFill>
                    <a:blip r:embed="rId49">
                      <a:extLst>
                        <a:ext uri="{28A0092B-C50C-407E-A947-70E740481C1C}">
                          <a14:useLocalDpi xmlns:a14="http://schemas.microsoft.com/office/drawing/2010/main" val="0"/>
                        </a:ext>
                      </a:extLst>
                    </a:blip>
                    <a:stretch>
                      <a:fillRect/>
                    </a:stretch>
                  </pic:blipFill>
                  <pic:spPr>
                    <a:xfrm>
                      <a:off x="0" y="0"/>
                      <a:ext cx="2295525" cy="152273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noProof w:val="0"/>
        </w:rPr>
        <w:t xml:space="preserve">Compliance with/to financial requirements: </w:t>
      </w:r>
    </w:p>
    <w:p w:rsidR="006D540A" w:rsidRPr="007216B2" w:rsidRDefault="006D540A" w:rsidP="00CD04D2">
      <w:pPr>
        <w:pStyle w:val="BodyCopy"/>
        <w:rPr>
          <w:noProof w:val="0"/>
        </w:rPr>
      </w:pPr>
      <w:r w:rsidRPr="007216B2">
        <w:rPr>
          <w:noProof w:val="0"/>
        </w:rPr>
        <w:t>Every organisation will have their own financial standard operating procedures and the policies might vary from one organisation to another. However the following points will need to be checked in accordance with the publicis</w:t>
      </w:r>
      <w:r w:rsidR="004C19DB" w:rsidRPr="007216B2">
        <w:rPr>
          <w:noProof w:val="0"/>
        </w:rPr>
        <w:t>ed tour terms and conditions:</w:t>
      </w:r>
    </w:p>
    <w:p w:rsidR="006D540A" w:rsidRPr="007216B2" w:rsidRDefault="006D540A" w:rsidP="00CD04D2">
      <w:pPr>
        <w:pStyle w:val="Bullet1"/>
      </w:pPr>
      <w:r w:rsidRPr="007216B2">
        <w:t>Payment of deposit required to secure the booking</w:t>
      </w:r>
    </w:p>
    <w:p w:rsidR="006D540A" w:rsidRPr="007216B2" w:rsidRDefault="006D540A" w:rsidP="00CD04D2">
      <w:pPr>
        <w:pStyle w:val="Bullet1"/>
      </w:pPr>
      <w:r w:rsidRPr="007216B2">
        <w:t>Full payment paid within the organisation timeline</w:t>
      </w:r>
      <w:r w:rsidR="00CD04D2" w:rsidRPr="007216B2">
        <w:t>.</w:t>
      </w:r>
    </w:p>
    <w:p w:rsidR="006D540A" w:rsidRPr="007216B2" w:rsidRDefault="006D540A" w:rsidP="00CD04D2">
      <w:pPr>
        <w:pStyle w:val="BodyCopyBold"/>
        <w:rPr>
          <w:noProof w:val="0"/>
        </w:rPr>
      </w:pPr>
      <w:r w:rsidRPr="007216B2">
        <w:rPr>
          <w:noProof w:val="0"/>
        </w:rPr>
        <w:t xml:space="preserve">Finalisation of customers’ preferences: </w:t>
      </w:r>
    </w:p>
    <w:p w:rsidR="006D540A" w:rsidRPr="007216B2" w:rsidRDefault="006D540A" w:rsidP="00CD04D2">
      <w:pPr>
        <w:pStyle w:val="BodyCopy"/>
        <w:rPr>
          <w:noProof w:val="0"/>
        </w:rPr>
      </w:pPr>
      <w:r w:rsidRPr="007216B2">
        <w:rPr>
          <w:noProof w:val="0"/>
        </w:rPr>
        <w:t>For example, the tour itinerary includes one half day activity when the customers can choose between</w:t>
      </w:r>
      <w:r w:rsidR="003426CD">
        <w:rPr>
          <w:noProof w:val="0"/>
        </w:rPr>
        <w:t>:</w:t>
      </w:r>
      <w:r w:rsidRPr="007216B2">
        <w:rPr>
          <w:noProof w:val="0"/>
        </w:rPr>
        <w:t xml:space="preserve"> </w:t>
      </w:r>
    </w:p>
    <w:p w:rsidR="006D540A" w:rsidRPr="007216B2" w:rsidRDefault="006D540A" w:rsidP="00CD04D2">
      <w:pPr>
        <w:pStyle w:val="Bullet1"/>
      </w:pPr>
      <w:r w:rsidRPr="007216B2">
        <w:t xml:space="preserve">A visit to an animal sanctuary: </w:t>
      </w:r>
      <w:r w:rsidR="003B2B44">
        <w:t>Lanjak-Entimau orang-utan sanctuary in Saba, east Malaysia</w:t>
      </w:r>
      <w:r w:rsidRPr="007216B2">
        <w:t xml:space="preserve"> </w:t>
      </w:r>
    </w:p>
    <w:p w:rsidR="006D540A" w:rsidRPr="007216B2" w:rsidRDefault="006D540A" w:rsidP="003B2B44">
      <w:pPr>
        <w:pStyle w:val="Bullet1"/>
      </w:pPr>
      <w:r w:rsidRPr="007216B2">
        <w:t xml:space="preserve">A tour </w:t>
      </w:r>
      <w:r w:rsidR="003B2B44">
        <w:t>to a world heritage site such as Ha Long Bay in Viet Nam or Angkor Wat in Cambodia</w:t>
      </w:r>
      <w:r w:rsidR="003426CD">
        <w:t>.</w:t>
      </w:r>
    </w:p>
    <w:p w:rsidR="006D540A" w:rsidRPr="007216B2" w:rsidRDefault="006D540A" w:rsidP="00CD04D2">
      <w:pPr>
        <w:pStyle w:val="BodyCopy"/>
        <w:rPr>
          <w:noProof w:val="0"/>
        </w:rPr>
      </w:pPr>
      <w:r w:rsidRPr="007216B2">
        <w:rPr>
          <w:noProof w:val="0"/>
        </w:rPr>
        <w:t xml:space="preserve">The customers need to provide the information with enough lead time for the organisation to manage those options and liaise with the relevant supplier of products and services to confirm the number of visitors to each venue. </w:t>
      </w:r>
    </w:p>
    <w:p w:rsidR="006D540A" w:rsidRPr="007216B2" w:rsidRDefault="00CD04D2" w:rsidP="00CD04D2">
      <w:pPr>
        <w:pStyle w:val="BodyCopyBold"/>
        <w:rPr>
          <w:noProof w:val="0"/>
        </w:rPr>
      </w:pPr>
      <w:r w:rsidRPr="007216B2">
        <w:rPr>
          <w:noProof w:val="0"/>
        </w:rPr>
        <w:t>Customers follow up:</w:t>
      </w:r>
    </w:p>
    <w:p w:rsidR="006D540A" w:rsidRPr="007216B2" w:rsidRDefault="006D540A" w:rsidP="00CD04D2">
      <w:pPr>
        <w:pStyle w:val="BodyCopy"/>
        <w:rPr>
          <w:noProof w:val="0"/>
        </w:rPr>
      </w:pPr>
      <w:r w:rsidRPr="007216B2">
        <w:rPr>
          <w:noProof w:val="0"/>
        </w:rPr>
        <w:t xml:space="preserve">Potential customers who have failed to: </w:t>
      </w:r>
    </w:p>
    <w:p w:rsidR="006D540A" w:rsidRPr="007216B2" w:rsidRDefault="006D540A" w:rsidP="00CD04D2">
      <w:pPr>
        <w:pStyle w:val="Bullet1"/>
      </w:pPr>
      <w:r w:rsidRPr="007216B2">
        <w:t xml:space="preserve">Confirm their tour participation after initially contacting your organisation to express interest in the tour </w:t>
      </w:r>
    </w:p>
    <w:p w:rsidR="006D540A" w:rsidRPr="007216B2" w:rsidRDefault="006D540A" w:rsidP="00CD04D2">
      <w:pPr>
        <w:pStyle w:val="Bullet1"/>
      </w:pPr>
      <w:r w:rsidRPr="007216B2">
        <w:t>And/or have not paid for the tour whether it is in regards to the initi</w:t>
      </w:r>
      <w:r w:rsidR="00CD04D2" w:rsidRPr="007216B2">
        <w:t>al deposit and/or final payment.</w:t>
      </w:r>
    </w:p>
    <w:p w:rsidR="006D540A" w:rsidRPr="007216B2" w:rsidRDefault="006D540A" w:rsidP="00CD04D2">
      <w:pPr>
        <w:pStyle w:val="BodyCopy"/>
        <w:rPr>
          <w:noProof w:val="0"/>
        </w:rPr>
      </w:pPr>
      <w:r w:rsidRPr="007216B2">
        <w:rPr>
          <w:noProof w:val="0"/>
        </w:rPr>
        <w:t>Only when all the information just covered is finalised can the tour itinerary be finalised and</w:t>
      </w:r>
      <w:r w:rsidR="003426CD">
        <w:rPr>
          <w:noProof w:val="0"/>
        </w:rPr>
        <w:t xml:space="preserve"> </w:t>
      </w:r>
      <w:r w:rsidRPr="007216B2">
        <w:rPr>
          <w:noProof w:val="0"/>
        </w:rPr>
        <w:t xml:space="preserve">suppliers, providers of products and service be contacted with the information they need such as final numbers, preferences. </w:t>
      </w:r>
    </w:p>
    <w:p w:rsidR="006D540A" w:rsidRPr="007216B2" w:rsidRDefault="006D540A" w:rsidP="00CD04D2">
      <w:pPr>
        <w:pStyle w:val="BodyCopy"/>
        <w:rPr>
          <w:noProof w:val="0"/>
        </w:rPr>
      </w:pPr>
      <w:r w:rsidRPr="007216B2">
        <w:rPr>
          <w:noProof w:val="0"/>
        </w:rPr>
        <w:t>Following the confirmation of the customers details and options preferences, the next step is to</w:t>
      </w:r>
      <w:r w:rsidR="003426CD">
        <w:rPr>
          <w:noProof w:val="0"/>
        </w:rPr>
        <w:t xml:space="preserve"> </w:t>
      </w:r>
      <w:r w:rsidRPr="007216B2">
        <w:rPr>
          <w:noProof w:val="0"/>
        </w:rPr>
        <w:t xml:space="preserve">plan the tour in accordance with the briefing information. </w:t>
      </w:r>
    </w:p>
    <w:p w:rsidR="00F84543" w:rsidRPr="007216B2" w:rsidRDefault="00F84543" w:rsidP="00F84543">
      <w:pPr>
        <w:pStyle w:val="BodyCopy"/>
        <w:rPr>
          <w:noProof w:val="0"/>
          <w:sz w:val="28"/>
        </w:rPr>
      </w:pPr>
      <w:r w:rsidRPr="007216B2">
        <w:rPr>
          <w:noProof w:val="0"/>
        </w:rPr>
        <w:br w:type="page"/>
      </w:r>
    </w:p>
    <w:p w:rsidR="00BD2681" w:rsidRPr="007216B2" w:rsidRDefault="00F84543" w:rsidP="00CD0302">
      <w:pPr>
        <w:pStyle w:val="Heading2"/>
      </w:pPr>
      <w:r w:rsidRPr="007216B2">
        <w:lastRenderedPageBreak/>
        <w:t>1.3</w:t>
      </w:r>
      <w:r w:rsidRPr="007216B2">
        <w:tab/>
      </w:r>
      <w:r w:rsidRPr="007216B2">
        <w:fldChar w:fldCharType="begin"/>
      </w:r>
      <w:r w:rsidRPr="007216B2">
        <w:instrText xml:space="preserve"> REF  Criteria13 </w:instrText>
      </w:r>
      <w:r w:rsidR="00CD0302" w:rsidRPr="007216B2">
        <w:instrText xml:space="preserve"> \* MERGEFORMAT </w:instrText>
      </w:r>
      <w:r w:rsidRPr="007216B2">
        <w:fldChar w:fldCharType="separate"/>
      </w:r>
      <w:sdt>
        <w:sdtPr>
          <w:alias w:val="Criteria13"/>
          <w:tag w:val="Criteria13"/>
          <w:id w:val="-2098244297"/>
          <w:placeholder>
            <w:docPart w:val="7036FC19C005451CA939B29638BD024E"/>
          </w:placeholder>
        </w:sdtPr>
        <w:sdtEndPr/>
        <w:sdtContent>
          <w:r w:rsidR="0022260F" w:rsidRPr="0022260F">
            <w:rPr>
              <w:rStyle w:val="PlaceholderText"/>
              <w:color w:val="45545F"/>
            </w:rPr>
            <w:t xml:space="preserve">Plan tour in accordance with </w:t>
          </w:r>
          <w:r w:rsidR="0022260F" w:rsidRPr="007216B2">
            <w:t>briefing information</w:t>
          </w:r>
        </w:sdtContent>
      </w:sdt>
      <w:r w:rsidRPr="007216B2">
        <w:fldChar w:fldCharType="end"/>
      </w:r>
    </w:p>
    <w:p w:rsidR="00F84543" w:rsidRPr="007216B2" w:rsidRDefault="00F84543" w:rsidP="00F84543">
      <w:pPr>
        <w:pStyle w:val="Heading3"/>
      </w:pPr>
      <w:r w:rsidRPr="007216B2">
        <w:t>Introduction</w:t>
      </w:r>
    </w:p>
    <w:p w:rsidR="006D540A" w:rsidRPr="007216B2" w:rsidRDefault="006D540A" w:rsidP="00CD04D2">
      <w:pPr>
        <w:pStyle w:val="BodyCopy"/>
        <w:rPr>
          <w:noProof w:val="0"/>
        </w:rPr>
      </w:pPr>
      <w:r w:rsidRPr="007216B2">
        <w:rPr>
          <w:noProof w:val="0"/>
        </w:rPr>
        <w:t>The briefing information serves as the platform to prepare the tour and contact the carriers, suppliers, providers of the products and services required for the successful completion of the tour.</w:t>
      </w:r>
    </w:p>
    <w:p w:rsidR="006D540A" w:rsidRPr="007216B2" w:rsidRDefault="006D540A" w:rsidP="006D540A">
      <w:pPr>
        <w:pStyle w:val="Heading3"/>
      </w:pPr>
      <w:r w:rsidRPr="007216B2">
        <w:t xml:space="preserve">Carriers, suppliers and providers management </w:t>
      </w:r>
    </w:p>
    <w:p w:rsidR="006D540A" w:rsidRPr="007216B2" w:rsidRDefault="006D540A" w:rsidP="00CD04D2">
      <w:pPr>
        <w:pStyle w:val="BodyCopyBold"/>
        <w:rPr>
          <w:noProof w:val="0"/>
        </w:rPr>
      </w:pPr>
      <w:r w:rsidRPr="007216B2">
        <w:rPr>
          <w:noProof w:val="0"/>
        </w:rPr>
        <w:t xml:space="preserve">Advising existing carriers, suppliers and providers </w:t>
      </w:r>
    </w:p>
    <w:p w:rsidR="006D540A" w:rsidRPr="007216B2" w:rsidRDefault="006D540A" w:rsidP="00CD04D2">
      <w:pPr>
        <w:pStyle w:val="BodyCopy"/>
        <w:rPr>
          <w:noProof w:val="0"/>
        </w:rPr>
      </w:pPr>
      <w:r w:rsidRPr="007216B2">
        <w:rPr>
          <w:noProof w:val="0"/>
        </w:rPr>
        <w:t xml:space="preserve">All arrangements now need to be confirmed with each organisation you usually work with in order to organise the tour and may include:  </w:t>
      </w:r>
    </w:p>
    <w:p w:rsidR="006D540A" w:rsidRPr="007216B2" w:rsidRDefault="006D540A" w:rsidP="00CD04D2">
      <w:pPr>
        <w:pStyle w:val="Bullet1"/>
      </w:pPr>
      <w:r w:rsidRPr="007216B2">
        <w:t>Carriers</w:t>
      </w:r>
      <w:r w:rsidR="003426CD">
        <w:t>:</w:t>
      </w:r>
      <w:r w:rsidRPr="007216B2">
        <w:t xml:space="preserve"> </w:t>
      </w:r>
    </w:p>
    <w:p w:rsidR="006D540A" w:rsidRPr="007216B2" w:rsidRDefault="006D540A" w:rsidP="00CD04D2">
      <w:pPr>
        <w:pStyle w:val="Bullet2"/>
        <w:rPr>
          <w:lang w:val="en-AU"/>
        </w:rPr>
      </w:pPr>
      <w:r w:rsidRPr="007216B2">
        <w:rPr>
          <w:lang w:val="en-AU"/>
        </w:rPr>
        <w:t>Plane</w:t>
      </w:r>
    </w:p>
    <w:p w:rsidR="006D540A" w:rsidRPr="007216B2" w:rsidRDefault="006D540A" w:rsidP="00CD04D2">
      <w:pPr>
        <w:pStyle w:val="Bullet2"/>
        <w:rPr>
          <w:lang w:val="en-AU"/>
        </w:rPr>
      </w:pPr>
      <w:r w:rsidRPr="007216B2">
        <w:rPr>
          <w:lang w:val="en-AU"/>
        </w:rPr>
        <w:t xml:space="preserve">Coach </w:t>
      </w:r>
    </w:p>
    <w:p w:rsidR="006D540A" w:rsidRPr="007216B2" w:rsidRDefault="006D540A" w:rsidP="00CD04D2">
      <w:pPr>
        <w:pStyle w:val="Bullet2"/>
        <w:rPr>
          <w:lang w:val="en-AU"/>
        </w:rPr>
      </w:pPr>
      <w:r w:rsidRPr="007216B2">
        <w:rPr>
          <w:lang w:val="en-AU"/>
        </w:rPr>
        <w:t xml:space="preserve">Train </w:t>
      </w:r>
    </w:p>
    <w:p w:rsidR="006D540A" w:rsidRPr="007216B2" w:rsidRDefault="006D540A" w:rsidP="00CD04D2">
      <w:pPr>
        <w:pStyle w:val="Bullet2"/>
        <w:rPr>
          <w:lang w:val="en-AU"/>
        </w:rPr>
      </w:pPr>
      <w:r w:rsidRPr="007216B2">
        <w:rPr>
          <w:lang w:val="en-AU"/>
        </w:rPr>
        <w:t>Car, bicycle</w:t>
      </w:r>
    </w:p>
    <w:p w:rsidR="006D540A" w:rsidRPr="007216B2" w:rsidRDefault="004C19DB" w:rsidP="00CD04D2">
      <w:pPr>
        <w:pStyle w:val="Bullet2"/>
        <w:rPr>
          <w:lang w:val="en-AU"/>
        </w:rPr>
      </w:pPr>
      <w:r w:rsidRPr="007216B2">
        <w:rPr>
          <w:noProof/>
          <w:lang w:eastAsia="en-US"/>
        </w:rPr>
        <w:drawing>
          <wp:anchor distT="0" distB="0" distL="114300" distR="114300" simplePos="0" relativeHeight="251697152" behindDoc="0" locked="0" layoutInCell="1" allowOverlap="1" wp14:anchorId="0FA76C1B" wp14:editId="24EAFC2F">
            <wp:simplePos x="0" y="0"/>
            <wp:positionH relativeFrom="column">
              <wp:posOffset>3766185</wp:posOffset>
            </wp:positionH>
            <wp:positionV relativeFrom="paragraph">
              <wp:posOffset>167640</wp:posOffset>
            </wp:positionV>
            <wp:extent cx="1953895" cy="1393190"/>
            <wp:effectExtent l="0" t="0" r="825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9399.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53895" cy="139319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lang w:val="en-AU"/>
        </w:rPr>
        <w:t xml:space="preserve">Cruise ship, boat </w:t>
      </w:r>
    </w:p>
    <w:p w:rsidR="006D540A" w:rsidRPr="007216B2" w:rsidRDefault="006D540A" w:rsidP="00CD04D2">
      <w:pPr>
        <w:pStyle w:val="Bullet1"/>
      </w:pPr>
      <w:r w:rsidRPr="007216B2">
        <w:t>The information they all require is:</w:t>
      </w:r>
    </w:p>
    <w:p w:rsidR="006D540A" w:rsidRPr="007216B2" w:rsidRDefault="006D540A" w:rsidP="00CD04D2">
      <w:pPr>
        <w:pStyle w:val="Bullet2"/>
        <w:rPr>
          <w:lang w:val="en-AU"/>
        </w:rPr>
      </w:pPr>
      <w:r w:rsidRPr="007216B2">
        <w:rPr>
          <w:lang w:val="en-AU"/>
        </w:rPr>
        <w:t xml:space="preserve">Arrival, departure times, flights, transport route  </w:t>
      </w:r>
    </w:p>
    <w:p w:rsidR="006D540A" w:rsidRPr="007216B2" w:rsidRDefault="006D540A" w:rsidP="00CD04D2">
      <w:pPr>
        <w:pStyle w:val="Bullet2"/>
        <w:rPr>
          <w:lang w:val="en-AU"/>
        </w:rPr>
      </w:pPr>
      <w:r w:rsidRPr="007216B2">
        <w:rPr>
          <w:lang w:val="en-AU"/>
        </w:rPr>
        <w:t xml:space="preserve">Total number of passengers </w:t>
      </w:r>
    </w:p>
    <w:p w:rsidR="006D540A" w:rsidRPr="007216B2" w:rsidRDefault="006D540A" w:rsidP="00CD04D2">
      <w:pPr>
        <w:pStyle w:val="Bullet2"/>
        <w:rPr>
          <w:lang w:val="en-AU"/>
        </w:rPr>
      </w:pPr>
      <w:r w:rsidRPr="007216B2">
        <w:rPr>
          <w:lang w:val="en-AU"/>
        </w:rPr>
        <w:t>Total number of pieces of luggage</w:t>
      </w:r>
    </w:p>
    <w:p w:rsidR="006D540A" w:rsidRPr="007216B2" w:rsidRDefault="006D540A" w:rsidP="00CD04D2">
      <w:pPr>
        <w:pStyle w:val="Bullet2"/>
        <w:rPr>
          <w:lang w:val="en-AU"/>
        </w:rPr>
      </w:pPr>
      <w:r w:rsidRPr="007216B2">
        <w:rPr>
          <w:lang w:val="en-AU"/>
        </w:rPr>
        <w:t>Transfer arrangements</w:t>
      </w:r>
    </w:p>
    <w:p w:rsidR="006D540A" w:rsidRPr="007216B2" w:rsidRDefault="006D540A" w:rsidP="00CD04D2">
      <w:pPr>
        <w:pStyle w:val="Bullet2"/>
        <w:rPr>
          <w:lang w:val="en-AU"/>
        </w:rPr>
      </w:pPr>
      <w:r w:rsidRPr="007216B2">
        <w:rPr>
          <w:lang w:val="en-AU"/>
        </w:rPr>
        <w:t xml:space="preserve">Special needs passenger such as vision impaired, restricted mobility  </w:t>
      </w:r>
    </w:p>
    <w:p w:rsidR="006D540A" w:rsidRPr="007216B2" w:rsidRDefault="006D540A" w:rsidP="00CD04D2">
      <w:pPr>
        <w:pStyle w:val="Bullet2"/>
        <w:rPr>
          <w:lang w:val="en-AU"/>
        </w:rPr>
      </w:pPr>
      <w:r w:rsidRPr="007216B2">
        <w:rPr>
          <w:lang w:val="en-AU"/>
        </w:rPr>
        <w:t>Special dietary requirements if meals are provided during voyage</w:t>
      </w:r>
      <w:r w:rsidR="003426CD">
        <w:rPr>
          <w:lang w:val="en-AU"/>
        </w:rPr>
        <w:t>:</w:t>
      </w:r>
      <w:r w:rsidRPr="007216B2">
        <w:rPr>
          <w:lang w:val="en-AU"/>
        </w:rPr>
        <w:t xml:space="preserve"> gluten free, vegetarian, nut allergy</w:t>
      </w:r>
    </w:p>
    <w:p w:rsidR="006D540A" w:rsidRPr="007216B2" w:rsidRDefault="006D540A" w:rsidP="00CD04D2">
      <w:pPr>
        <w:pStyle w:val="Bullet1"/>
      </w:pPr>
      <w:r w:rsidRPr="007216B2">
        <w:t>Suppliers and providers of products and services: they will range from accommodation to restaurants, sites, attractions to be visited, and activities to take place. The information required is very similar to above and should include:</w:t>
      </w:r>
    </w:p>
    <w:p w:rsidR="006D540A" w:rsidRPr="007216B2" w:rsidRDefault="006D540A" w:rsidP="00CD04D2">
      <w:pPr>
        <w:pStyle w:val="Bullet2"/>
        <w:rPr>
          <w:lang w:val="en-AU"/>
        </w:rPr>
      </w:pPr>
      <w:r w:rsidRPr="007216B2">
        <w:rPr>
          <w:lang w:val="en-AU"/>
        </w:rPr>
        <w:t>Arrival, departure time</w:t>
      </w:r>
    </w:p>
    <w:p w:rsidR="006D540A" w:rsidRPr="007216B2" w:rsidRDefault="006D540A" w:rsidP="00CD04D2">
      <w:pPr>
        <w:pStyle w:val="Bullet2"/>
        <w:rPr>
          <w:lang w:val="en-AU"/>
        </w:rPr>
      </w:pPr>
      <w:r w:rsidRPr="007216B2">
        <w:rPr>
          <w:lang w:val="en-AU"/>
        </w:rPr>
        <w:t>Number of customers</w:t>
      </w:r>
    </w:p>
    <w:p w:rsidR="006D540A" w:rsidRPr="007216B2" w:rsidRDefault="006D540A" w:rsidP="00CD04D2">
      <w:pPr>
        <w:pStyle w:val="Bullet2"/>
        <w:rPr>
          <w:lang w:val="en-AU"/>
        </w:rPr>
      </w:pPr>
      <w:r w:rsidRPr="007216B2">
        <w:rPr>
          <w:lang w:val="en-AU"/>
        </w:rPr>
        <w:t>Special request for accommodation such a quiet room, a family having requested interconnecting rooms</w:t>
      </w:r>
      <w:r w:rsidR="003426CD">
        <w:rPr>
          <w:lang w:val="en-AU"/>
        </w:rPr>
        <w:t xml:space="preserve">: </w:t>
      </w:r>
      <w:r w:rsidRPr="007216B2">
        <w:rPr>
          <w:lang w:val="en-AU"/>
        </w:rPr>
        <w:t xml:space="preserve">2 adults plus 2 kids travelling together  </w:t>
      </w:r>
    </w:p>
    <w:p w:rsidR="006D540A" w:rsidRPr="007216B2" w:rsidRDefault="006D540A" w:rsidP="00CD04D2">
      <w:pPr>
        <w:pStyle w:val="Bullet2"/>
        <w:rPr>
          <w:lang w:val="en-AU"/>
        </w:rPr>
      </w:pPr>
      <w:r w:rsidRPr="007216B2">
        <w:rPr>
          <w:lang w:val="en-AU"/>
        </w:rPr>
        <w:t xml:space="preserve">Special dietary request: gluten free, vegetarian, nut allergy </w:t>
      </w:r>
    </w:p>
    <w:p w:rsidR="006D540A" w:rsidRPr="007216B2" w:rsidRDefault="006D540A" w:rsidP="00CD04D2">
      <w:pPr>
        <w:pStyle w:val="Bullet2"/>
        <w:rPr>
          <w:lang w:val="en-AU"/>
        </w:rPr>
      </w:pPr>
      <w:r w:rsidRPr="007216B2">
        <w:rPr>
          <w:lang w:val="en-AU"/>
        </w:rPr>
        <w:t>Special need customer such as vision impaired, restricted mobility</w:t>
      </w:r>
      <w:r w:rsidR="00A81DE8">
        <w:rPr>
          <w:lang w:val="en-AU"/>
        </w:rPr>
        <w:t>.</w:t>
      </w:r>
    </w:p>
    <w:p w:rsidR="00CD04D2" w:rsidRPr="007216B2" w:rsidRDefault="00CD04D2">
      <w:pPr>
        <w:rPr>
          <w:rFonts w:ascii="Helvetica" w:eastAsia="Calibri" w:hAnsi="Helvetica" w:cs="Calibri"/>
          <w:b/>
          <w:szCs w:val="16"/>
          <w:lang w:eastAsia="ar-SA"/>
        </w:rPr>
      </w:pPr>
      <w:r w:rsidRPr="007216B2">
        <w:br w:type="page"/>
      </w:r>
    </w:p>
    <w:p w:rsidR="006D540A" w:rsidRPr="007216B2" w:rsidRDefault="006D540A" w:rsidP="00CD04D2">
      <w:pPr>
        <w:pStyle w:val="BodyCopyBold"/>
        <w:rPr>
          <w:noProof w:val="0"/>
        </w:rPr>
      </w:pPr>
      <w:r w:rsidRPr="007216B2">
        <w:rPr>
          <w:noProof w:val="0"/>
        </w:rPr>
        <w:lastRenderedPageBreak/>
        <w:t xml:space="preserve">Seeking input and information from existing carriers, suppliers and providers </w:t>
      </w:r>
    </w:p>
    <w:p w:rsidR="006D540A" w:rsidRPr="007216B2" w:rsidRDefault="006D540A" w:rsidP="003426CD">
      <w:pPr>
        <w:pStyle w:val="BodyCopy"/>
      </w:pPr>
      <w:r w:rsidRPr="007216B2">
        <w:t>Depending on the nature of the tour and its inclusions, you might have to clarify some information and, or ask for advice such as:</w:t>
      </w:r>
    </w:p>
    <w:p w:rsidR="006D540A" w:rsidRPr="007216B2" w:rsidRDefault="006D540A" w:rsidP="00CD04D2">
      <w:pPr>
        <w:pStyle w:val="Bullet1"/>
      </w:pPr>
      <w:r w:rsidRPr="007216B2">
        <w:t>Accommodation</w:t>
      </w:r>
      <w:r w:rsidR="003426CD">
        <w:t>:</w:t>
      </w:r>
      <w:r w:rsidRPr="007216B2">
        <w:t xml:space="preserve"> availability of interconnecting rooms, quiet rooms, near lift</w:t>
      </w:r>
    </w:p>
    <w:p w:rsidR="006D540A" w:rsidRPr="007216B2" w:rsidRDefault="006D540A" w:rsidP="00CD04D2">
      <w:pPr>
        <w:pStyle w:val="Bullet1"/>
      </w:pPr>
      <w:r w:rsidRPr="007216B2">
        <w:t>Dietary requirements: can a vegan customer be accommodated?</w:t>
      </w:r>
    </w:p>
    <w:p w:rsidR="006D540A" w:rsidRPr="007216B2" w:rsidRDefault="006D540A" w:rsidP="00CD04D2">
      <w:pPr>
        <w:pStyle w:val="Bullet1"/>
      </w:pPr>
      <w:r w:rsidRPr="007216B2">
        <w:t>Confirmation of provided equipment for a diving activity</w:t>
      </w:r>
      <w:r w:rsidR="003426CD">
        <w:t>.</w:t>
      </w:r>
      <w:r w:rsidRPr="007216B2">
        <w:t xml:space="preserve"> </w:t>
      </w:r>
    </w:p>
    <w:p w:rsidR="006D540A" w:rsidRPr="007216B2" w:rsidRDefault="006D540A" w:rsidP="00CD04D2">
      <w:pPr>
        <w:pStyle w:val="BodyCopyBold"/>
        <w:rPr>
          <w:noProof w:val="0"/>
        </w:rPr>
      </w:pPr>
      <w:r w:rsidRPr="007216B2">
        <w:rPr>
          <w:noProof w:val="0"/>
        </w:rPr>
        <w:t xml:space="preserve">Sourcing new carriers, suppliers and providers </w:t>
      </w:r>
    </w:p>
    <w:p w:rsidR="006D540A" w:rsidRPr="007216B2" w:rsidRDefault="006D540A" w:rsidP="003426CD">
      <w:pPr>
        <w:pStyle w:val="BodyCopy"/>
      </w:pPr>
      <w:r w:rsidRPr="007216B2">
        <w:t>In order to execute the itinerary, it might also be necessary to source a new carrier, supplier and provider. The reasons might be:</w:t>
      </w:r>
    </w:p>
    <w:p w:rsidR="006D540A" w:rsidRPr="007216B2" w:rsidRDefault="006D540A" w:rsidP="00CD04D2">
      <w:pPr>
        <w:pStyle w:val="Bullet1"/>
      </w:pPr>
      <w:r w:rsidRPr="007216B2">
        <w:t xml:space="preserve">The closure or cessation of business of one of your providers such as a restaurant </w:t>
      </w:r>
    </w:p>
    <w:p w:rsidR="006D540A" w:rsidRPr="007216B2" w:rsidRDefault="006D540A" w:rsidP="00CD04D2">
      <w:pPr>
        <w:pStyle w:val="Bullet1"/>
      </w:pPr>
      <w:r w:rsidRPr="007216B2">
        <w:t xml:space="preserve">A supplier excessive and sudden price increase forcing the organisation to look for a new supplier with more reasonable prices in order to continue to provide the same products or service at the same price to their customers </w:t>
      </w:r>
    </w:p>
    <w:p w:rsidR="006D540A" w:rsidRPr="007216B2" w:rsidRDefault="006D540A" w:rsidP="00CD04D2">
      <w:pPr>
        <w:pStyle w:val="Bullet1"/>
      </w:pPr>
      <w:r w:rsidRPr="007216B2">
        <w:t>The itinerary is a new itinerary with new inclusions such as bird watching in a national park, thus requiring a specialist guide</w:t>
      </w:r>
      <w:r w:rsidR="003426CD">
        <w:t>.</w:t>
      </w:r>
      <w:r w:rsidRPr="007216B2">
        <w:t xml:space="preserve">   </w:t>
      </w:r>
    </w:p>
    <w:p w:rsidR="006D540A" w:rsidRPr="007216B2" w:rsidRDefault="006D540A" w:rsidP="00CD04D2">
      <w:pPr>
        <w:pStyle w:val="BodyCopyBold"/>
        <w:rPr>
          <w:noProof w:val="0"/>
        </w:rPr>
      </w:pPr>
      <w:r w:rsidRPr="007216B2">
        <w:rPr>
          <w:noProof w:val="0"/>
        </w:rPr>
        <w:t>Reservations management</w:t>
      </w:r>
    </w:p>
    <w:p w:rsidR="006D540A" w:rsidRPr="007216B2" w:rsidRDefault="006D540A" w:rsidP="003426CD">
      <w:pPr>
        <w:pStyle w:val="BodyCopy"/>
      </w:pPr>
      <w:r w:rsidRPr="007216B2">
        <w:t>To effectively manage a tour, all relevant information must be passed on to the relevant carriers in regards to transport arrangements and, or handling agent. A handling agent</w:t>
      </w:r>
      <w:r w:rsidR="004A1357">
        <w:t>,</w:t>
      </w:r>
      <w:r w:rsidRPr="007216B2">
        <w:t xml:space="preserve">also called Destination Management Company, is a business who has extensive local knowledge expertise, network and provide ‘on the ground’ services such as </w:t>
      </w:r>
    </w:p>
    <w:p w:rsidR="006D540A" w:rsidRPr="007216B2" w:rsidRDefault="00B47CF1" w:rsidP="00CD04D2">
      <w:pPr>
        <w:pStyle w:val="Bullet1"/>
      </w:pPr>
      <w:r w:rsidRPr="007216B2">
        <w:rPr>
          <w:noProof/>
          <w:lang w:val="en-US"/>
        </w:rPr>
        <w:drawing>
          <wp:anchor distT="0" distB="0" distL="114300" distR="114300" simplePos="0" relativeHeight="251698176" behindDoc="0" locked="0" layoutInCell="1" allowOverlap="1" wp14:anchorId="1E376217" wp14:editId="4DBACEAB">
            <wp:simplePos x="0" y="0"/>
            <wp:positionH relativeFrom="column">
              <wp:posOffset>3504565</wp:posOffset>
            </wp:positionH>
            <wp:positionV relativeFrom="paragraph">
              <wp:posOffset>134620</wp:posOffset>
            </wp:positionV>
            <wp:extent cx="2219325" cy="221932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 icon.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14:sizeRelH relativeFrom="page">
              <wp14:pctWidth>0</wp14:pctWidth>
            </wp14:sizeRelH>
            <wp14:sizeRelV relativeFrom="page">
              <wp14:pctHeight>0</wp14:pctHeight>
            </wp14:sizeRelV>
          </wp:anchor>
        </w:drawing>
      </w:r>
      <w:r w:rsidR="006D540A" w:rsidRPr="007216B2">
        <w:t xml:space="preserve">Meeting and greeting customers and issuing of documentation </w:t>
      </w:r>
    </w:p>
    <w:p w:rsidR="006D540A" w:rsidRPr="007216B2" w:rsidRDefault="006D540A" w:rsidP="00CD04D2">
      <w:pPr>
        <w:pStyle w:val="Bullet1"/>
      </w:pPr>
      <w:r w:rsidRPr="007216B2">
        <w:t>Transport and transfer</w:t>
      </w:r>
    </w:p>
    <w:p w:rsidR="006D540A" w:rsidRPr="007216B2" w:rsidRDefault="006D540A" w:rsidP="00CD04D2">
      <w:pPr>
        <w:pStyle w:val="Bullet1"/>
      </w:pPr>
      <w:r w:rsidRPr="007216B2">
        <w:t xml:space="preserve">Hotel accommodation, restaurant bookings </w:t>
      </w:r>
    </w:p>
    <w:p w:rsidR="006D540A" w:rsidRPr="007216B2" w:rsidRDefault="006D540A" w:rsidP="00CD04D2">
      <w:pPr>
        <w:pStyle w:val="Bullet1"/>
      </w:pPr>
      <w:r w:rsidRPr="007216B2">
        <w:t>Tours</w:t>
      </w:r>
    </w:p>
    <w:p w:rsidR="006D540A" w:rsidRPr="007216B2" w:rsidRDefault="006D540A" w:rsidP="00CD04D2">
      <w:pPr>
        <w:pStyle w:val="Bullet1"/>
      </w:pPr>
      <w:r w:rsidRPr="007216B2">
        <w:t xml:space="preserve">When working with a handling agent, you need to  </w:t>
      </w:r>
    </w:p>
    <w:p w:rsidR="006D540A" w:rsidRPr="007216B2" w:rsidRDefault="006D540A" w:rsidP="00CD04D2">
      <w:pPr>
        <w:pStyle w:val="Bullet1"/>
      </w:pPr>
      <w:r w:rsidRPr="007216B2">
        <w:t>Make the booking</w:t>
      </w:r>
    </w:p>
    <w:p w:rsidR="006D540A" w:rsidRPr="007216B2" w:rsidRDefault="006D540A" w:rsidP="00CD04D2">
      <w:pPr>
        <w:pStyle w:val="Bullet1"/>
      </w:pPr>
      <w:r w:rsidRPr="007216B2">
        <w:t>Che</w:t>
      </w:r>
      <w:r w:rsidR="00CD04D2" w:rsidRPr="007216B2">
        <w:t>ck that the tour inclusions are:</w:t>
      </w:r>
    </w:p>
    <w:p w:rsidR="006D540A" w:rsidRPr="007216B2" w:rsidRDefault="006D540A" w:rsidP="006D540A">
      <w:pPr>
        <w:pStyle w:val="Bullet2"/>
        <w:ind w:left="717" w:hanging="360"/>
        <w:rPr>
          <w:b/>
          <w:lang w:val="en-AU"/>
        </w:rPr>
      </w:pPr>
      <w:r w:rsidRPr="007216B2">
        <w:rPr>
          <w:lang w:val="en-AU"/>
        </w:rPr>
        <w:t>Available: some tour inclusions might n</w:t>
      </w:r>
      <w:r w:rsidR="00CD04D2" w:rsidRPr="007216B2">
        <w:rPr>
          <w:lang w:val="en-AU"/>
        </w:rPr>
        <w:t>ot be available all year due to:</w:t>
      </w:r>
    </w:p>
    <w:p w:rsidR="006D540A" w:rsidRPr="007216B2" w:rsidRDefault="006D540A" w:rsidP="00CD04D2">
      <w:pPr>
        <w:pStyle w:val="Bullet3"/>
        <w:rPr>
          <w:lang w:val="en-AU"/>
        </w:rPr>
      </w:pPr>
      <w:r w:rsidRPr="007216B2">
        <w:rPr>
          <w:lang w:val="en-AU"/>
        </w:rPr>
        <w:t>Religious holidays</w:t>
      </w:r>
    </w:p>
    <w:p w:rsidR="006D540A" w:rsidRPr="007216B2" w:rsidRDefault="006D540A" w:rsidP="00CD04D2">
      <w:pPr>
        <w:pStyle w:val="Bullet3"/>
        <w:rPr>
          <w:lang w:val="en-AU"/>
        </w:rPr>
      </w:pPr>
      <w:r w:rsidRPr="007216B2">
        <w:rPr>
          <w:lang w:val="en-AU"/>
        </w:rPr>
        <w:t xml:space="preserve">Seasonal limitations such as low season, low temperature </w:t>
      </w:r>
    </w:p>
    <w:p w:rsidR="006D540A" w:rsidRPr="007216B2" w:rsidRDefault="006D540A" w:rsidP="006D540A">
      <w:pPr>
        <w:pStyle w:val="Bullet2"/>
        <w:ind w:left="717" w:hanging="360"/>
        <w:rPr>
          <w:lang w:val="en-AU"/>
        </w:rPr>
      </w:pPr>
      <w:r w:rsidRPr="007216B2">
        <w:rPr>
          <w:lang w:val="en-AU"/>
        </w:rPr>
        <w:t>Accessible: are the roads leading to a wide life reserve ope</w:t>
      </w:r>
      <w:r w:rsidR="00CD04D2" w:rsidRPr="007216B2">
        <w:rPr>
          <w:lang w:val="en-AU"/>
        </w:rPr>
        <w:t>ned after exceptional rainfall.</w:t>
      </w:r>
    </w:p>
    <w:p w:rsidR="00CD04D2" w:rsidRPr="007216B2" w:rsidRDefault="00CD04D2">
      <w:pPr>
        <w:rPr>
          <w:rFonts w:ascii="Helvetica" w:eastAsia="Calibri" w:hAnsi="Helvetica" w:cs="Calibri"/>
          <w:b/>
          <w:szCs w:val="16"/>
          <w:lang w:eastAsia="ar-SA"/>
        </w:rPr>
      </w:pPr>
      <w:r w:rsidRPr="007216B2">
        <w:br w:type="page"/>
      </w:r>
    </w:p>
    <w:p w:rsidR="006D540A" w:rsidRPr="007216B2" w:rsidRDefault="006D540A" w:rsidP="00CD04D2">
      <w:pPr>
        <w:pStyle w:val="BodyCopyBold"/>
        <w:rPr>
          <w:noProof w:val="0"/>
        </w:rPr>
      </w:pPr>
      <w:r w:rsidRPr="007216B2">
        <w:rPr>
          <w:noProof w:val="0"/>
        </w:rPr>
        <w:lastRenderedPageBreak/>
        <w:t>Tour content management</w:t>
      </w:r>
    </w:p>
    <w:p w:rsidR="006D540A" w:rsidRPr="007216B2" w:rsidRDefault="006D540A" w:rsidP="00CD04D2">
      <w:pPr>
        <w:pStyle w:val="BodyCopy"/>
        <w:rPr>
          <w:noProof w:val="0"/>
        </w:rPr>
      </w:pPr>
      <w:r w:rsidRPr="007216B2">
        <w:rPr>
          <w:noProof w:val="0"/>
        </w:rPr>
        <w:t>All tour itinerary details need to be checked and confirmed with the relevant carrier, supplier, provider in order to</w:t>
      </w:r>
      <w:r w:rsidR="003426CD">
        <w:rPr>
          <w:noProof w:val="0"/>
        </w:rPr>
        <w:t>:</w:t>
      </w:r>
      <w:r w:rsidRPr="007216B2">
        <w:rPr>
          <w:noProof w:val="0"/>
        </w:rPr>
        <w:t xml:space="preserve">  </w:t>
      </w:r>
    </w:p>
    <w:p w:rsidR="006D540A" w:rsidRPr="007216B2" w:rsidRDefault="00CD04D2" w:rsidP="00CD04D2">
      <w:pPr>
        <w:pStyle w:val="Bullet1"/>
      </w:pPr>
      <w:r w:rsidRPr="007216B2">
        <w:t>Ensure integration of:</w:t>
      </w:r>
    </w:p>
    <w:p w:rsidR="006D540A" w:rsidRPr="007216B2" w:rsidRDefault="00B47CF1" w:rsidP="006D540A">
      <w:pPr>
        <w:pStyle w:val="Bullet2"/>
        <w:ind w:left="717" w:hanging="360"/>
        <w:rPr>
          <w:lang w:val="en-AU"/>
        </w:rPr>
      </w:pPr>
      <w:r w:rsidRPr="007216B2">
        <w:rPr>
          <w:noProof/>
          <w:lang w:eastAsia="en-US"/>
        </w:rPr>
        <w:drawing>
          <wp:anchor distT="0" distB="0" distL="114300" distR="114300" simplePos="0" relativeHeight="251699200" behindDoc="0" locked="0" layoutInCell="1" allowOverlap="1" wp14:anchorId="12974673" wp14:editId="50765276">
            <wp:simplePos x="0" y="0"/>
            <wp:positionH relativeFrom="column">
              <wp:posOffset>4067175</wp:posOffset>
            </wp:positionH>
            <wp:positionV relativeFrom="paragraph">
              <wp:posOffset>36830</wp:posOffset>
            </wp:positionV>
            <wp:extent cx="1628775" cy="1628775"/>
            <wp:effectExtent l="0" t="0" r="9525" b="952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1651842.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28775" cy="1628775"/>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lang w:val="en-AU"/>
        </w:rPr>
        <w:t xml:space="preserve">Destinations: sites to be visited, places to stay </w:t>
      </w:r>
    </w:p>
    <w:p w:rsidR="006D540A" w:rsidRPr="007216B2" w:rsidRDefault="006D540A" w:rsidP="006D540A">
      <w:pPr>
        <w:pStyle w:val="Bullet2"/>
        <w:ind w:left="717" w:hanging="360"/>
        <w:rPr>
          <w:lang w:val="en-AU"/>
        </w:rPr>
      </w:pPr>
      <w:r w:rsidRPr="007216B2">
        <w:rPr>
          <w:lang w:val="en-AU"/>
        </w:rPr>
        <w:t>Carriers: confirmation of means of transport</w:t>
      </w:r>
      <w:r w:rsidR="003426CD">
        <w:rPr>
          <w:lang w:val="en-AU"/>
        </w:rPr>
        <w:t>:</w:t>
      </w:r>
      <w:r w:rsidRPr="007216B2">
        <w:rPr>
          <w:lang w:val="en-AU"/>
        </w:rPr>
        <w:t xml:space="preserve"> coach, private car, rail, bus</w:t>
      </w:r>
    </w:p>
    <w:p w:rsidR="006D540A" w:rsidRPr="007216B2" w:rsidRDefault="006D540A" w:rsidP="006D540A">
      <w:pPr>
        <w:pStyle w:val="Bullet2"/>
        <w:ind w:left="717" w:hanging="360"/>
        <w:rPr>
          <w:lang w:val="en-AU"/>
        </w:rPr>
      </w:pPr>
      <w:r w:rsidRPr="007216B2">
        <w:rPr>
          <w:lang w:val="en-AU"/>
        </w:rPr>
        <w:t>Activities: ranging from scheduled city walking tour to diving or para sailing</w:t>
      </w:r>
    </w:p>
    <w:p w:rsidR="006D540A" w:rsidRPr="007216B2" w:rsidRDefault="006D540A" w:rsidP="00CD04D2">
      <w:pPr>
        <w:pStyle w:val="Bullet1"/>
      </w:pPr>
      <w:r w:rsidRPr="007216B2">
        <w:t>Tour promotion inclusions availability: are all the advertised tour inclusions still available? This is a challenging area when it covers inclusions such as observing koalas in the wild in Australia, whale watching both in Australia and other countries.</w:t>
      </w:r>
    </w:p>
    <w:p w:rsidR="006D540A" w:rsidRPr="007216B2" w:rsidRDefault="006D540A" w:rsidP="00CD04D2">
      <w:pPr>
        <w:pStyle w:val="Bullet1"/>
      </w:pPr>
      <w:r w:rsidRPr="007216B2">
        <w:t>An increasing number of organisation do publicise on brochures, website the ‘right to</w:t>
      </w:r>
      <w:r w:rsidR="003426CD">
        <w:t xml:space="preserve"> </w:t>
      </w:r>
      <w:r w:rsidRPr="007216B2">
        <w:t>change the tour and its inclusions according to road conditions or other circumstances beyond control’: see one example below:</w:t>
      </w:r>
    </w:p>
    <w:p w:rsidR="006D540A" w:rsidRPr="007216B2" w:rsidRDefault="00B44993" w:rsidP="004A1357">
      <w:pPr>
        <w:pStyle w:val="Bullet2"/>
      </w:pPr>
      <w:hyperlink r:id="rId53" w:history="1">
        <w:r w:rsidR="006D540A" w:rsidRPr="007216B2">
          <w:rPr>
            <w:rStyle w:val="Hyperlink"/>
            <w:lang w:val="en-AU"/>
          </w:rPr>
          <w:t>http://www.thetraveller.com.au/terms.html</w:t>
        </w:r>
      </w:hyperlink>
      <w:r w:rsidR="004A1357" w:rsidRPr="004A1357">
        <w:t>.</w:t>
      </w:r>
    </w:p>
    <w:p w:rsidR="006D540A" w:rsidRPr="007216B2" w:rsidRDefault="006D540A" w:rsidP="00CD04D2">
      <w:pPr>
        <w:pStyle w:val="BodyCopyBold"/>
        <w:rPr>
          <w:noProof w:val="0"/>
        </w:rPr>
      </w:pPr>
      <w:r w:rsidRPr="007216B2">
        <w:rPr>
          <w:noProof w:val="0"/>
        </w:rPr>
        <w:t xml:space="preserve">Customers’ needs and management of expectations </w:t>
      </w:r>
    </w:p>
    <w:p w:rsidR="006D540A" w:rsidRPr="007216B2" w:rsidRDefault="006D540A" w:rsidP="006D540A">
      <w:pPr>
        <w:pStyle w:val="Bullet1"/>
        <w:numPr>
          <w:ilvl w:val="0"/>
          <w:numId w:val="0"/>
        </w:numPr>
      </w:pPr>
      <w:r w:rsidRPr="007216B2">
        <w:t>Customer satisfaction is the key to a successful business. At this planning stage of the tour, special attention should be paid w</w:t>
      </w:r>
      <w:r w:rsidR="00CD04D2" w:rsidRPr="007216B2">
        <w:t>hen confirming arrangements to:</w:t>
      </w:r>
    </w:p>
    <w:p w:rsidR="006D540A" w:rsidRPr="007216B2" w:rsidRDefault="006D540A" w:rsidP="00CD04D2">
      <w:pPr>
        <w:pStyle w:val="Bullet1"/>
      </w:pPr>
      <w:r w:rsidRPr="007216B2">
        <w:t xml:space="preserve">Align with specific customers’ requests. This can be as simple as confirming a request for a quiet room in regards to accommodation  </w:t>
      </w:r>
    </w:p>
    <w:p w:rsidR="006D540A" w:rsidRPr="007216B2" w:rsidRDefault="006D540A" w:rsidP="00CD04D2">
      <w:pPr>
        <w:pStyle w:val="Bullet1"/>
      </w:pPr>
      <w:r w:rsidRPr="007216B2">
        <w:t>Generating alternatives for options and expectations that cannot be accommodated: the tour promotes an evening cultural show featuring local dances and upon contacting the organiser, you are told the group of dancers is touring overseas for 3 months. The organiser and you need to offer an alternative option to the customers such as a local well known pupp</w:t>
      </w:r>
      <w:r w:rsidR="00CD04D2" w:rsidRPr="007216B2">
        <w:t>et show or martial arts display</w:t>
      </w:r>
    </w:p>
    <w:p w:rsidR="006D540A" w:rsidRPr="007216B2" w:rsidRDefault="006D540A" w:rsidP="00CD04D2">
      <w:pPr>
        <w:pStyle w:val="Bullet1"/>
      </w:pPr>
      <w:r w:rsidRPr="007216B2">
        <w:t>Make arrangements to cater for individual needs and preferences. This ranges from advising all concerned parties that one of the customers is extremely allergic to nuts to another customer having a phobia of lift in regards to</w:t>
      </w:r>
      <w:r w:rsidR="00CD04D2" w:rsidRPr="007216B2">
        <w:t xml:space="preserve"> room accommodation allocation.</w:t>
      </w:r>
    </w:p>
    <w:p w:rsidR="00F84543" w:rsidRPr="007216B2" w:rsidRDefault="00F84543">
      <w:pPr>
        <w:rPr>
          <w:rFonts w:ascii="Helvetica" w:eastAsia="Calibri" w:hAnsi="Helvetica" w:cs="Calibri"/>
          <w:szCs w:val="16"/>
        </w:rPr>
      </w:pPr>
      <w:r w:rsidRPr="007216B2">
        <w:br w:type="page"/>
      </w:r>
    </w:p>
    <w:p w:rsidR="00F84543" w:rsidRPr="007216B2" w:rsidRDefault="00F84543" w:rsidP="00057387">
      <w:pPr>
        <w:pStyle w:val="Heading2"/>
      </w:pPr>
      <w:r w:rsidRPr="007216B2">
        <w:lastRenderedPageBreak/>
        <w:t>1.4</w:t>
      </w:r>
      <w:r w:rsidRPr="007216B2">
        <w:tab/>
      </w:r>
      <w:r w:rsidRPr="007216B2">
        <w:fldChar w:fldCharType="begin"/>
      </w:r>
      <w:r w:rsidRPr="007216B2">
        <w:instrText xml:space="preserve"> REF  Criteria14 </w:instrText>
      </w:r>
      <w:r w:rsidR="00057387" w:rsidRPr="007216B2">
        <w:instrText xml:space="preserve"> \* MERGEFORMAT </w:instrText>
      </w:r>
      <w:r w:rsidRPr="007216B2">
        <w:fldChar w:fldCharType="separate"/>
      </w:r>
      <w:sdt>
        <w:sdtPr>
          <w:alias w:val="Criteria14"/>
          <w:tag w:val="Criteria14"/>
          <w:id w:val="-1261366467"/>
          <w:placeholder>
            <w:docPart w:val="B300104500414FDC9D5C27F74AFA8C1C"/>
          </w:placeholder>
        </w:sdtPr>
        <w:sdtEndPr>
          <w:rPr>
            <w:rStyle w:val="PlaceholderText"/>
            <w:color w:val="808080"/>
          </w:rPr>
        </w:sdtEndPr>
        <w:sdtContent>
          <w:r w:rsidR="0022260F" w:rsidRPr="0022260F">
            <w:rPr>
              <w:rStyle w:val="PlaceholderText"/>
              <w:color w:val="45545F"/>
            </w:rPr>
            <w:t>Identify tour-related risks</w:t>
          </w:r>
        </w:sdtContent>
      </w:sdt>
      <w:r w:rsidRPr="007216B2">
        <w:fldChar w:fldCharType="end"/>
      </w:r>
    </w:p>
    <w:p w:rsidR="00F84543" w:rsidRPr="007216B2" w:rsidRDefault="00F84543" w:rsidP="00F84543">
      <w:pPr>
        <w:pStyle w:val="Heading3"/>
      </w:pPr>
      <w:r w:rsidRPr="007216B2">
        <w:t>Introduction</w:t>
      </w:r>
    </w:p>
    <w:p w:rsidR="006D540A" w:rsidRPr="007216B2" w:rsidRDefault="006D540A" w:rsidP="00CD04D2">
      <w:pPr>
        <w:pStyle w:val="BodyCopy"/>
        <w:rPr>
          <w:noProof w:val="0"/>
        </w:rPr>
      </w:pPr>
      <w:r w:rsidRPr="007216B2">
        <w:rPr>
          <w:noProof w:val="0"/>
        </w:rPr>
        <w:t xml:space="preserve">Safety and risk management is becoming an increasingly important matter as more and more people travel in their own country or overseas. Potential risks associated with a tour need to be clearly identified as part of the tour planning phase. </w:t>
      </w:r>
    </w:p>
    <w:p w:rsidR="006D540A" w:rsidRPr="007216B2" w:rsidRDefault="006D540A" w:rsidP="006D540A">
      <w:pPr>
        <w:pStyle w:val="Heading3"/>
      </w:pPr>
      <w:r w:rsidRPr="007216B2">
        <w:t>Tour related risks</w:t>
      </w:r>
    </w:p>
    <w:p w:rsidR="006D540A" w:rsidRPr="007216B2" w:rsidRDefault="006D540A" w:rsidP="00CD04D2">
      <w:pPr>
        <w:pStyle w:val="BodyCopy"/>
        <w:rPr>
          <w:noProof w:val="0"/>
        </w:rPr>
      </w:pPr>
      <w:r w:rsidRPr="007216B2">
        <w:rPr>
          <w:noProof w:val="0"/>
        </w:rPr>
        <w:t xml:space="preserve">They can be divided into </w:t>
      </w:r>
    </w:p>
    <w:p w:rsidR="006D540A" w:rsidRPr="007216B2" w:rsidRDefault="006D540A" w:rsidP="0018237D">
      <w:pPr>
        <w:pStyle w:val="Bullet1"/>
      </w:pPr>
      <w:r w:rsidRPr="007216B2">
        <w:t>External risks factors</w:t>
      </w:r>
    </w:p>
    <w:p w:rsidR="006D540A" w:rsidRPr="007216B2" w:rsidRDefault="006D540A" w:rsidP="0018237D">
      <w:pPr>
        <w:pStyle w:val="Bullet1"/>
      </w:pPr>
      <w:r w:rsidRPr="007216B2">
        <w:t>Risks factors specific to the tour</w:t>
      </w:r>
      <w:r w:rsidR="00A81DE8">
        <w:t>.</w:t>
      </w:r>
      <w:r w:rsidRPr="007216B2">
        <w:t xml:space="preserve"> </w:t>
      </w:r>
    </w:p>
    <w:p w:rsidR="006D540A" w:rsidRPr="007216B2" w:rsidRDefault="00FA0C19" w:rsidP="00CD04D2">
      <w:pPr>
        <w:pStyle w:val="BodyCopy"/>
        <w:rPr>
          <w:noProof w:val="0"/>
        </w:rPr>
      </w:pPr>
      <w:r w:rsidRPr="007216B2">
        <w:rPr>
          <w:lang w:val="en-US" w:eastAsia="en-US"/>
        </w:rPr>
        <w:drawing>
          <wp:anchor distT="0" distB="0" distL="114300" distR="114300" simplePos="0" relativeHeight="251700224" behindDoc="0" locked="0" layoutInCell="1" allowOverlap="1" wp14:anchorId="66466AE8" wp14:editId="368031A8">
            <wp:simplePos x="0" y="0"/>
            <wp:positionH relativeFrom="column">
              <wp:posOffset>3314700</wp:posOffset>
            </wp:positionH>
            <wp:positionV relativeFrom="paragraph">
              <wp:posOffset>215265</wp:posOffset>
            </wp:positionV>
            <wp:extent cx="2418080" cy="1612900"/>
            <wp:effectExtent l="0" t="0" r="1270" b="635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sign.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18080" cy="161290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noProof w:val="0"/>
        </w:rPr>
        <w:t>They vary according to the type of tour, itinerary being planned and include:</w:t>
      </w:r>
    </w:p>
    <w:p w:rsidR="006D540A" w:rsidRPr="007216B2" w:rsidRDefault="006D540A" w:rsidP="0018237D">
      <w:pPr>
        <w:pStyle w:val="Bullet1"/>
      </w:pPr>
      <w:r w:rsidRPr="007216B2">
        <w:t>Length of the tour: short or extended</w:t>
      </w:r>
    </w:p>
    <w:p w:rsidR="006D540A" w:rsidRPr="007216B2" w:rsidRDefault="006D540A" w:rsidP="0018237D">
      <w:pPr>
        <w:pStyle w:val="Bullet1"/>
      </w:pPr>
      <w:r w:rsidRPr="007216B2">
        <w:t>Type of tour and itinerary such as:</w:t>
      </w:r>
    </w:p>
    <w:p w:rsidR="006D540A" w:rsidRPr="007216B2" w:rsidRDefault="006D540A" w:rsidP="0018237D">
      <w:pPr>
        <w:pStyle w:val="Bullet1"/>
      </w:pPr>
      <w:r w:rsidRPr="007216B2">
        <w:t>General sight seeing</w:t>
      </w:r>
    </w:p>
    <w:p w:rsidR="006D540A" w:rsidRPr="007216B2" w:rsidRDefault="006D540A" w:rsidP="0018237D">
      <w:pPr>
        <w:pStyle w:val="Bullet1"/>
      </w:pPr>
      <w:r w:rsidRPr="007216B2">
        <w:t>Adventure and recreational</w:t>
      </w:r>
    </w:p>
    <w:p w:rsidR="006D540A" w:rsidRPr="007216B2" w:rsidRDefault="006D540A" w:rsidP="0018237D">
      <w:pPr>
        <w:pStyle w:val="Bullet1"/>
      </w:pPr>
      <w:r w:rsidRPr="007216B2">
        <w:t>Cultural, educational, historic</w:t>
      </w:r>
    </w:p>
    <w:p w:rsidR="006D540A" w:rsidRPr="007216B2" w:rsidRDefault="006D540A" w:rsidP="0018237D">
      <w:pPr>
        <w:pStyle w:val="Bullet1"/>
      </w:pPr>
      <w:r w:rsidRPr="007216B2">
        <w:t>Eco tour</w:t>
      </w:r>
    </w:p>
    <w:p w:rsidR="006D540A" w:rsidRPr="007216B2" w:rsidRDefault="0018237D" w:rsidP="0018237D">
      <w:pPr>
        <w:pStyle w:val="Bullet1"/>
      </w:pPr>
      <w:r w:rsidRPr="007216B2">
        <w:t>Cruise program.</w:t>
      </w:r>
    </w:p>
    <w:p w:rsidR="006D540A" w:rsidRPr="007216B2" w:rsidRDefault="006D540A" w:rsidP="0018237D">
      <w:pPr>
        <w:pStyle w:val="BodyCopy"/>
        <w:rPr>
          <w:noProof w:val="0"/>
        </w:rPr>
      </w:pPr>
      <w:r w:rsidRPr="007216B2">
        <w:rPr>
          <w:b/>
          <w:noProof w:val="0"/>
        </w:rPr>
        <w:t>Potential external risks factors</w:t>
      </w:r>
      <w:r w:rsidRPr="007216B2">
        <w:rPr>
          <w:noProof w:val="0"/>
        </w:rPr>
        <w:t>: they are numerous, difficult to predict and might include:</w:t>
      </w:r>
    </w:p>
    <w:p w:rsidR="006D540A" w:rsidRPr="007216B2" w:rsidRDefault="006D540A" w:rsidP="0018237D">
      <w:pPr>
        <w:pStyle w:val="Bullet1"/>
      </w:pPr>
      <w:r w:rsidRPr="007216B2">
        <w:t xml:space="preserve">Political factors: </w:t>
      </w:r>
    </w:p>
    <w:p w:rsidR="006D540A" w:rsidRPr="007216B2" w:rsidRDefault="006D540A" w:rsidP="006D540A">
      <w:pPr>
        <w:pStyle w:val="Bullet2"/>
        <w:ind w:left="717" w:hanging="360"/>
        <w:rPr>
          <w:lang w:val="en-AU"/>
        </w:rPr>
      </w:pPr>
      <w:r w:rsidRPr="007216B2">
        <w:rPr>
          <w:lang w:val="en-AU"/>
        </w:rPr>
        <w:t>General political instability due to a recent change of government or impending elections</w:t>
      </w:r>
    </w:p>
    <w:p w:rsidR="006D540A" w:rsidRPr="007216B2" w:rsidRDefault="006D540A" w:rsidP="006D540A">
      <w:pPr>
        <w:pStyle w:val="Bullet2"/>
        <w:ind w:left="717" w:hanging="360"/>
        <w:rPr>
          <w:lang w:val="en-AU"/>
        </w:rPr>
      </w:pPr>
      <w:r w:rsidRPr="007216B2">
        <w:rPr>
          <w:lang w:val="en-AU"/>
        </w:rPr>
        <w:t>Tourists being regularly targeted in relation to theft</w:t>
      </w:r>
    </w:p>
    <w:p w:rsidR="006D540A" w:rsidRPr="007216B2" w:rsidRDefault="006D540A" w:rsidP="0018237D">
      <w:pPr>
        <w:pStyle w:val="Bullet1"/>
      </w:pPr>
      <w:r w:rsidRPr="007216B2">
        <w:t>Environmental conditions, weather and seasonal factors</w:t>
      </w:r>
      <w:r w:rsidR="0018237D" w:rsidRPr="007216B2">
        <w:t>:</w:t>
      </w:r>
    </w:p>
    <w:p w:rsidR="006D540A" w:rsidRPr="007216B2" w:rsidRDefault="006D540A" w:rsidP="006D540A">
      <w:pPr>
        <w:pStyle w:val="Bullet2"/>
        <w:ind w:left="717" w:hanging="360"/>
        <w:rPr>
          <w:lang w:val="en-AU"/>
        </w:rPr>
      </w:pPr>
      <w:r w:rsidRPr="007216B2">
        <w:rPr>
          <w:lang w:val="en-AU"/>
        </w:rPr>
        <w:t>Natural condition such as for trekking tours to Himalaya or Macchu Piccu in Peru</w:t>
      </w:r>
    </w:p>
    <w:p w:rsidR="006D540A" w:rsidRPr="007216B2" w:rsidRDefault="006D540A" w:rsidP="006D540A">
      <w:pPr>
        <w:pStyle w:val="Bullet2"/>
        <w:ind w:left="717" w:hanging="360"/>
        <w:rPr>
          <w:lang w:val="en-AU"/>
        </w:rPr>
      </w:pPr>
      <w:r w:rsidRPr="007216B2">
        <w:rPr>
          <w:lang w:val="en-AU"/>
        </w:rPr>
        <w:t xml:space="preserve">Ecological considerations in regarding to the impact of camping tours in national park such as rubbish disposal management </w:t>
      </w:r>
    </w:p>
    <w:p w:rsidR="006D540A" w:rsidRPr="007216B2" w:rsidRDefault="003B2B44" w:rsidP="006D540A">
      <w:pPr>
        <w:pStyle w:val="Bullet2"/>
        <w:ind w:left="717" w:hanging="360"/>
        <w:rPr>
          <w:lang w:val="en-AU"/>
        </w:rPr>
      </w:pPr>
      <w:r>
        <w:rPr>
          <w:lang w:val="en-AU"/>
        </w:rPr>
        <w:t>F</w:t>
      </w:r>
      <w:r w:rsidR="006D540A" w:rsidRPr="007216B2">
        <w:rPr>
          <w:lang w:val="en-AU"/>
        </w:rPr>
        <w:t xml:space="preserve">ire risk in specific </w:t>
      </w:r>
      <w:r>
        <w:rPr>
          <w:lang w:val="en-AU"/>
        </w:rPr>
        <w:t xml:space="preserve">forest </w:t>
      </w:r>
      <w:r w:rsidR="006D540A" w:rsidRPr="007216B2">
        <w:rPr>
          <w:lang w:val="en-AU"/>
        </w:rPr>
        <w:t xml:space="preserve">areas during the </w:t>
      </w:r>
      <w:r>
        <w:rPr>
          <w:lang w:val="en-AU"/>
        </w:rPr>
        <w:t>hot dry season months</w:t>
      </w:r>
      <w:r w:rsidR="006D540A" w:rsidRPr="007216B2">
        <w:rPr>
          <w:lang w:val="en-AU"/>
        </w:rPr>
        <w:t xml:space="preserve"> </w:t>
      </w:r>
    </w:p>
    <w:p w:rsidR="006D540A" w:rsidRPr="007216B2" w:rsidRDefault="003B2B44" w:rsidP="006D540A">
      <w:pPr>
        <w:pStyle w:val="Bullet2"/>
        <w:ind w:left="717" w:hanging="360"/>
        <w:rPr>
          <w:lang w:val="en-AU"/>
        </w:rPr>
      </w:pPr>
      <w:r>
        <w:rPr>
          <w:lang w:val="en-AU"/>
        </w:rPr>
        <w:t>Typhoon</w:t>
      </w:r>
      <w:r w:rsidR="006D540A" w:rsidRPr="007216B2">
        <w:rPr>
          <w:lang w:val="en-AU"/>
        </w:rPr>
        <w:t xml:space="preserve"> risk in some areas of Asia</w:t>
      </w:r>
    </w:p>
    <w:p w:rsidR="006D540A" w:rsidRPr="007216B2" w:rsidRDefault="006D540A" w:rsidP="006D540A">
      <w:pPr>
        <w:pStyle w:val="Bullet2"/>
        <w:ind w:left="717" w:hanging="360"/>
        <w:rPr>
          <w:lang w:val="en-AU"/>
        </w:rPr>
      </w:pPr>
      <w:r w:rsidRPr="007216B2">
        <w:rPr>
          <w:lang w:val="en-AU"/>
        </w:rPr>
        <w:t>Potential roads closure in w</w:t>
      </w:r>
      <w:r w:rsidR="0096203C" w:rsidRPr="007216B2">
        <w:rPr>
          <w:lang w:val="en-AU"/>
        </w:rPr>
        <w:t xml:space="preserve">inter </w:t>
      </w:r>
      <w:r w:rsidR="003B2B44">
        <w:rPr>
          <w:lang w:val="en-AU"/>
        </w:rPr>
        <w:t xml:space="preserve">in mountainous areas </w:t>
      </w:r>
      <w:r w:rsidR="0096203C" w:rsidRPr="007216B2">
        <w:rPr>
          <w:lang w:val="en-AU"/>
        </w:rPr>
        <w:t>due to heavy rain or snow.</w:t>
      </w:r>
    </w:p>
    <w:p w:rsidR="0096203C" w:rsidRPr="007216B2" w:rsidRDefault="0096203C">
      <w:pPr>
        <w:rPr>
          <w:rFonts w:ascii="Helvetica" w:eastAsia="Calibri" w:hAnsi="Helvetica" w:cs="Calibri"/>
          <w:b/>
          <w:szCs w:val="16"/>
          <w:lang w:eastAsia="ar-SA"/>
        </w:rPr>
      </w:pPr>
      <w:r w:rsidRPr="007216B2">
        <w:br w:type="page"/>
      </w:r>
    </w:p>
    <w:p w:rsidR="006D540A" w:rsidRPr="007216B2" w:rsidRDefault="006D540A" w:rsidP="006D540A">
      <w:pPr>
        <w:pStyle w:val="BodyCopyBold"/>
        <w:rPr>
          <w:noProof w:val="0"/>
        </w:rPr>
      </w:pPr>
      <w:r w:rsidRPr="007216B2">
        <w:rPr>
          <w:noProof w:val="0"/>
        </w:rPr>
        <w:lastRenderedPageBreak/>
        <w:t xml:space="preserve">Potential risks associated with the tour </w:t>
      </w:r>
      <w:r w:rsidR="001B2B52" w:rsidRPr="007216B2">
        <w:rPr>
          <w:noProof w:val="0"/>
        </w:rPr>
        <w:t>itinerary</w:t>
      </w:r>
    </w:p>
    <w:p w:rsidR="006D540A" w:rsidRPr="007216B2" w:rsidRDefault="006D540A" w:rsidP="00CD04D2">
      <w:pPr>
        <w:pStyle w:val="BodyCopy"/>
        <w:rPr>
          <w:noProof w:val="0"/>
        </w:rPr>
      </w:pPr>
      <w:r w:rsidRPr="007216B2">
        <w:rPr>
          <w:noProof w:val="0"/>
        </w:rPr>
        <w:t xml:space="preserve">Being fully informed in regards to all aspects of the itinerary is paramount to identify potential risks in regards to the course of the itinerary. The </w:t>
      </w:r>
      <w:r w:rsidR="001B2B52" w:rsidRPr="007216B2">
        <w:rPr>
          <w:noProof w:val="0"/>
        </w:rPr>
        <w:t>following</w:t>
      </w:r>
      <w:r w:rsidRPr="007216B2">
        <w:rPr>
          <w:noProof w:val="0"/>
        </w:rPr>
        <w:t xml:space="preserve"> factors need to be</w:t>
      </w:r>
      <w:r w:rsidR="003426CD">
        <w:rPr>
          <w:noProof w:val="0"/>
        </w:rPr>
        <w:t xml:space="preserve"> </w:t>
      </w:r>
      <w:r w:rsidRPr="007216B2">
        <w:rPr>
          <w:noProof w:val="0"/>
        </w:rPr>
        <w:t>examined</w:t>
      </w:r>
      <w:r w:rsidR="003426CD">
        <w:rPr>
          <w:noProof w:val="0"/>
        </w:rPr>
        <w:t>:</w:t>
      </w:r>
    </w:p>
    <w:p w:rsidR="006D540A" w:rsidRPr="007216B2" w:rsidRDefault="006D540A" w:rsidP="0096203C">
      <w:pPr>
        <w:pStyle w:val="Bullet1"/>
      </w:pPr>
      <w:r w:rsidRPr="007216B2">
        <w:t>General infrastructure support such as:</w:t>
      </w:r>
    </w:p>
    <w:p w:rsidR="006D540A" w:rsidRPr="007216B2" w:rsidRDefault="006D540A" w:rsidP="0096203C">
      <w:pPr>
        <w:pStyle w:val="Bullet2"/>
        <w:rPr>
          <w:lang w:val="en-AU"/>
        </w:rPr>
      </w:pPr>
      <w:r w:rsidRPr="007216B2">
        <w:rPr>
          <w:lang w:val="en-AU"/>
        </w:rPr>
        <w:t>Government agencies advice</w:t>
      </w:r>
      <w:r w:rsidR="003426CD">
        <w:rPr>
          <w:lang w:val="en-AU"/>
        </w:rPr>
        <w:t>:</w:t>
      </w:r>
      <w:r w:rsidRPr="007216B2">
        <w:rPr>
          <w:lang w:val="en-AU"/>
        </w:rPr>
        <w:t xml:space="preserve"> most countries have a travel advisory and consular services</w:t>
      </w:r>
      <w:r w:rsidR="003426CD">
        <w:rPr>
          <w:lang w:val="en-AU"/>
        </w:rPr>
        <w:t xml:space="preserve"> </w:t>
      </w:r>
      <w:r w:rsidRPr="007216B2">
        <w:rPr>
          <w:lang w:val="en-AU"/>
        </w:rPr>
        <w:t>where the latest information is available in regards to how safe it is to travel</w:t>
      </w:r>
      <w:r w:rsidR="003426CD">
        <w:rPr>
          <w:lang w:val="en-AU"/>
        </w:rPr>
        <w:t xml:space="preserve"> </w:t>
      </w:r>
      <w:r w:rsidRPr="007216B2">
        <w:rPr>
          <w:lang w:val="en-AU"/>
        </w:rPr>
        <w:t xml:space="preserve">In Australia </w:t>
      </w:r>
      <w:r w:rsidR="003B2B44">
        <w:rPr>
          <w:lang w:val="en-AU"/>
        </w:rPr>
        <w:t xml:space="preserve">for example </w:t>
      </w:r>
      <w:r w:rsidRPr="007216B2">
        <w:rPr>
          <w:lang w:val="en-AU"/>
        </w:rPr>
        <w:t xml:space="preserve">the smart </w:t>
      </w:r>
      <w:r w:rsidR="001B2B52" w:rsidRPr="007216B2">
        <w:rPr>
          <w:lang w:val="en-AU"/>
        </w:rPr>
        <w:t>traveller</w:t>
      </w:r>
      <w:r w:rsidRPr="007216B2">
        <w:rPr>
          <w:lang w:val="en-AU"/>
        </w:rPr>
        <w:t xml:space="preserve"> website is always up to date and very informative:</w:t>
      </w:r>
    </w:p>
    <w:p w:rsidR="006D540A" w:rsidRPr="007216B2" w:rsidRDefault="00B44993" w:rsidP="00A81DE8">
      <w:pPr>
        <w:pStyle w:val="Bullet3"/>
        <w:rPr>
          <w:lang w:val="en-AU"/>
        </w:rPr>
      </w:pPr>
      <w:hyperlink r:id="rId55" w:history="1">
        <w:r w:rsidR="0096203C" w:rsidRPr="007216B2">
          <w:rPr>
            <w:rStyle w:val="Hyperlink"/>
            <w:lang w:val="en-AU"/>
          </w:rPr>
          <w:t>www.smartraveller.gov.au/</w:t>
        </w:r>
      </w:hyperlink>
    </w:p>
    <w:p w:rsidR="006D540A" w:rsidRPr="007216B2" w:rsidRDefault="006D540A" w:rsidP="0096203C">
      <w:pPr>
        <w:pStyle w:val="Bullet2"/>
        <w:rPr>
          <w:lang w:val="en-AU"/>
        </w:rPr>
      </w:pPr>
      <w:r w:rsidRPr="007216B2">
        <w:rPr>
          <w:lang w:val="en-AU"/>
        </w:rPr>
        <w:t xml:space="preserve">Medical assistance availability </w:t>
      </w:r>
    </w:p>
    <w:p w:rsidR="006D540A" w:rsidRPr="007216B2" w:rsidRDefault="006D540A" w:rsidP="0096203C">
      <w:pPr>
        <w:pStyle w:val="Bullet2"/>
        <w:rPr>
          <w:lang w:val="en-AU"/>
        </w:rPr>
      </w:pPr>
      <w:r w:rsidRPr="007216B2">
        <w:rPr>
          <w:lang w:val="en-AU"/>
        </w:rPr>
        <w:t>Police services availability</w:t>
      </w:r>
    </w:p>
    <w:p w:rsidR="006D540A" w:rsidRPr="007216B2" w:rsidRDefault="006D540A" w:rsidP="0096203C">
      <w:pPr>
        <w:pStyle w:val="Bullet2"/>
        <w:rPr>
          <w:lang w:val="en-AU"/>
        </w:rPr>
      </w:pPr>
      <w:r w:rsidRPr="007216B2">
        <w:rPr>
          <w:lang w:val="en-AU"/>
        </w:rPr>
        <w:t xml:space="preserve">The development level and accessibility of tourism authorities and tourism businesses </w:t>
      </w:r>
    </w:p>
    <w:p w:rsidR="006D540A" w:rsidRPr="007216B2" w:rsidRDefault="006D540A" w:rsidP="0096203C">
      <w:pPr>
        <w:pStyle w:val="Bullet2"/>
        <w:rPr>
          <w:lang w:val="en-AU"/>
        </w:rPr>
      </w:pPr>
      <w:r w:rsidRPr="007216B2">
        <w:rPr>
          <w:lang w:val="en-AU"/>
        </w:rPr>
        <w:t>Hospitality resources such as accommodation availability and standard, restaurants, food and beverage facilities availability and standards in regar</w:t>
      </w:r>
      <w:r w:rsidR="0096203C" w:rsidRPr="007216B2">
        <w:rPr>
          <w:lang w:val="en-AU"/>
        </w:rPr>
        <w:t>ds to:</w:t>
      </w:r>
    </w:p>
    <w:p w:rsidR="006D540A" w:rsidRPr="007216B2" w:rsidRDefault="006D540A" w:rsidP="0096203C">
      <w:pPr>
        <w:pStyle w:val="Bullet3"/>
        <w:rPr>
          <w:lang w:val="en-AU"/>
        </w:rPr>
      </w:pPr>
      <w:r w:rsidRPr="007216B2">
        <w:rPr>
          <w:lang w:val="en-AU"/>
        </w:rPr>
        <w:t>OHS (Occupational safety and Security)</w:t>
      </w:r>
    </w:p>
    <w:p w:rsidR="006D540A" w:rsidRPr="007216B2" w:rsidRDefault="006D540A" w:rsidP="0096203C">
      <w:pPr>
        <w:pStyle w:val="Bullet3"/>
        <w:rPr>
          <w:lang w:val="en-AU"/>
        </w:rPr>
      </w:pPr>
      <w:r w:rsidRPr="007216B2">
        <w:rPr>
          <w:lang w:val="en-AU"/>
        </w:rPr>
        <w:t>HACCP (Food safety)</w:t>
      </w:r>
    </w:p>
    <w:p w:rsidR="006D540A" w:rsidRPr="007216B2" w:rsidRDefault="0096203C" w:rsidP="0096203C">
      <w:pPr>
        <w:pStyle w:val="Bullet1"/>
      </w:pPr>
      <w:r w:rsidRPr="007216B2">
        <w:t>Access and transport such as</w:t>
      </w:r>
      <w:r w:rsidR="006D540A" w:rsidRPr="007216B2">
        <w:t>:</w:t>
      </w:r>
    </w:p>
    <w:p w:rsidR="006D540A" w:rsidRPr="007216B2" w:rsidRDefault="006D540A" w:rsidP="0096203C">
      <w:pPr>
        <w:pStyle w:val="Bullet2"/>
        <w:rPr>
          <w:lang w:val="en-AU"/>
        </w:rPr>
      </w:pPr>
      <w:r w:rsidRPr="007216B2">
        <w:rPr>
          <w:lang w:val="en-AU"/>
        </w:rPr>
        <w:t>Obtaining permits in order to visit designated sites</w:t>
      </w:r>
    </w:p>
    <w:p w:rsidR="006D540A" w:rsidRPr="007216B2" w:rsidRDefault="006D540A" w:rsidP="0096203C">
      <w:pPr>
        <w:pStyle w:val="Bullet2"/>
        <w:rPr>
          <w:lang w:val="en-AU"/>
        </w:rPr>
      </w:pPr>
      <w:r w:rsidRPr="007216B2">
        <w:rPr>
          <w:lang w:val="en-AU"/>
        </w:rPr>
        <w:t>Complying to specific requirements such as travelling in a convoy at specified times as is required to visit the temple of Abu Simbel in lower Egypt</w:t>
      </w:r>
    </w:p>
    <w:p w:rsidR="006D540A" w:rsidRPr="007216B2" w:rsidRDefault="00FA0C19" w:rsidP="0096203C">
      <w:pPr>
        <w:pStyle w:val="Bullet2"/>
        <w:rPr>
          <w:lang w:val="en-AU"/>
        </w:rPr>
      </w:pPr>
      <w:r w:rsidRPr="007216B2">
        <w:rPr>
          <w:noProof/>
          <w:lang w:eastAsia="en-US"/>
        </w:rPr>
        <w:drawing>
          <wp:anchor distT="0" distB="0" distL="114300" distR="114300" simplePos="0" relativeHeight="251701248" behindDoc="0" locked="0" layoutInCell="1" allowOverlap="1" wp14:anchorId="6EFDB8AB" wp14:editId="16A272A2">
            <wp:simplePos x="0" y="0"/>
            <wp:positionH relativeFrom="column">
              <wp:posOffset>3833495</wp:posOffset>
            </wp:positionH>
            <wp:positionV relativeFrom="paragraph">
              <wp:posOffset>213995</wp:posOffset>
            </wp:positionV>
            <wp:extent cx="1888490" cy="1558290"/>
            <wp:effectExtent l="0" t="0" r="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1230374.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88490" cy="155829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lang w:val="en-AU"/>
        </w:rPr>
        <w:t>Easy access to transport from coaches to train, cars, boats</w:t>
      </w:r>
    </w:p>
    <w:p w:rsidR="006D540A" w:rsidRPr="007216B2" w:rsidRDefault="006D540A" w:rsidP="0096203C">
      <w:pPr>
        <w:pStyle w:val="Bullet2"/>
        <w:rPr>
          <w:lang w:val="en-AU"/>
        </w:rPr>
      </w:pPr>
      <w:r w:rsidRPr="007216B2">
        <w:rPr>
          <w:lang w:val="en-AU"/>
        </w:rPr>
        <w:t>Saf</w:t>
      </w:r>
      <w:r w:rsidR="0096203C" w:rsidRPr="007216B2">
        <w:rPr>
          <w:lang w:val="en-AU"/>
        </w:rPr>
        <w:t>ety of those modes of transport</w:t>
      </w:r>
      <w:r w:rsidRPr="007216B2">
        <w:rPr>
          <w:lang w:val="en-AU"/>
        </w:rPr>
        <w:t xml:space="preserve">: </w:t>
      </w:r>
    </w:p>
    <w:p w:rsidR="006D540A" w:rsidRPr="007216B2" w:rsidRDefault="006D540A" w:rsidP="006D540A">
      <w:pPr>
        <w:pStyle w:val="Bullet3"/>
        <w:rPr>
          <w:lang w:val="en-AU"/>
        </w:rPr>
      </w:pPr>
      <w:r w:rsidRPr="007216B2">
        <w:rPr>
          <w:lang w:val="en-AU"/>
        </w:rPr>
        <w:t>Completing pre departure vehicle safety checklist</w:t>
      </w:r>
    </w:p>
    <w:p w:rsidR="006D540A" w:rsidRPr="007216B2" w:rsidRDefault="006D540A" w:rsidP="006D540A">
      <w:pPr>
        <w:pStyle w:val="Bullet3"/>
        <w:rPr>
          <w:lang w:val="en-AU"/>
        </w:rPr>
      </w:pPr>
      <w:r w:rsidRPr="007216B2">
        <w:rPr>
          <w:lang w:val="en-AU"/>
        </w:rPr>
        <w:t>Ensuring all required equipment is in vehicle from spare petrol to water, if applicable</w:t>
      </w:r>
    </w:p>
    <w:p w:rsidR="006D540A" w:rsidRPr="007216B2" w:rsidRDefault="006D540A" w:rsidP="006D540A">
      <w:pPr>
        <w:pStyle w:val="Bullet3"/>
        <w:rPr>
          <w:lang w:val="en-AU"/>
        </w:rPr>
      </w:pPr>
      <w:r w:rsidRPr="007216B2">
        <w:rPr>
          <w:lang w:val="en-AU"/>
        </w:rPr>
        <w:t xml:space="preserve">Ensuring mode of transport matches the guests expectations and physical ability (four wheel drive vehicle is less comfortable than a mini bus)  </w:t>
      </w:r>
    </w:p>
    <w:p w:rsidR="006D540A" w:rsidRPr="007216B2" w:rsidRDefault="006D540A" w:rsidP="0096203C">
      <w:pPr>
        <w:pStyle w:val="Bullet2"/>
        <w:rPr>
          <w:lang w:val="en-AU"/>
        </w:rPr>
      </w:pPr>
      <w:r w:rsidRPr="007216B2">
        <w:rPr>
          <w:lang w:val="en-AU"/>
        </w:rPr>
        <w:t>Tour duration</w:t>
      </w:r>
      <w:r w:rsidR="003426CD">
        <w:rPr>
          <w:lang w:val="en-AU"/>
        </w:rPr>
        <w:t>:</w:t>
      </w:r>
      <w:r w:rsidRPr="007216B2">
        <w:rPr>
          <w:lang w:val="en-AU"/>
        </w:rPr>
        <w:t xml:space="preserve"> half day to extended tour as it directly impacts on risk level</w:t>
      </w:r>
    </w:p>
    <w:p w:rsidR="006D540A" w:rsidRPr="007216B2" w:rsidRDefault="006D540A" w:rsidP="0096203C">
      <w:pPr>
        <w:pStyle w:val="Bullet1"/>
      </w:pPr>
      <w:r w:rsidRPr="007216B2">
        <w:t>Tour ac</w:t>
      </w:r>
      <w:r w:rsidR="0096203C" w:rsidRPr="007216B2">
        <w:t>tivities risk rating</w:t>
      </w:r>
      <w:r w:rsidRPr="007216B2">
        <w:t xml:space="preserve">: </w:t>
      </w:r>
    </w:p>
    <w:p w:rsidR="006D540A" w:rsidRPr="007216B2" w:rsidRDefault="006D540A" w:rsidP="0096203C">
      <w:pPr>
        <w:pStyle w:val="Bullet2"/>
        <w:rPr>
          <w:lang w:val="en-AU"/>
        </w:rPr>
      </w:pPr>
      <w:r w:rsidRPr="007216B2">
        <w:rPr>
          <w:lang w:val="en-AU"/>
        </w:rPr>
        <w:t>Low</w:t>
      </w:r>
      <w:r w:rsidR="003426CD">
        <w:rPr>
          <w:lang w:val="en-AU"/>
        </w:rPr>
        <w:t xml:space="preserve"> </w:t>
      </w:r>
      <w:r w:rsidRPr="007216B2">
        <w:rPr>
          <w:lang w:val="en-AU"/>
        </w:rPr>
        <w:t xml:space="preserve">such as a walking </w:t>
      </w:r>
    </w:p>
    <w:p w:rsidR="006D540A" w:rsidRPr="007216B2" w:rsidRDefault="006D540A" w:rsidP="0096203C">
      <w:pPr>
        <w:pStyle w:val="Bullet2"/>
        <w:rPr>
          <w:lang w:val="en-AU"/>
        </w:rPr>
      </w:pPr>
      <w:r w:rsidRPr="007216B2">
        <w:rPr>
          <w:lang w:val="en-AU"/>
        </w:rPr>
        <w:t xml:space="preserve">Medium such as </w:t>
      </w:r>
      <w:r w:rsidR="001B2B52" w:rsidRPr="007216B2">
        <w:rPr>
          <w:lang w:val="en-AU"/>
        </w:rPr>
        <w:t>snorkelling</w:t>
      </w:r>
      <w:r w:rsidRPr="007216B2">
        <w:rPr>
          <w:lang w:val="en-AU"/>
        </w:rPr>
        <w:t xml:space="preserve"> </w:t>
      </w:r>
    </w:p>
    <w:p w:rsidR="006D540A" w:rsidRPr="007216B2" w:rsidRDefault="006D540A" w:rsidP="0096203C">
      <w:pPr>
        <w:pStyle w:val="Bullet2"/>
        <w:rPr>
          <w:lang w:val="en-AU"/>
        </w:rPr>
      </w:pPr>
      <w:r w:rsidRPr="007216B2">
        <w:rPr>
          <w:lang w:val="en-AU"/>
        </w:rPr>
        <w:t>High such as diving</w:t>
      </w:r>
      <w:r w:rsidR="003426CD">
        <w:rPr>
          <w:lang w:val="en-AU"/>
        </w:rPr>
        <w:t xml:space="preserve"> </w:t>
      </w:r>
      <w:r w:rsidRPr="007216B2">
        <w:rPr>
          <w:lang w:val="en-AU"/>
        </w:rPr>
        <w:t>where a professionally trained staff member will have the responsibility to ensure tour group members are fit to complete the activity</w:t>
      </w:r>
      <w:r w:rsidR="004A1357">
        <w:rPr>
          <w:lang w:val="en-AU"/>
        </w:rPr>
        <w:t>,</w:t>
      </w:r>
      <w:r w:rsidRPr="007216B2">
        <w:rPr>
          <w:lang w:val="en-AU"/>
        </w:rPr>
        <w:t xml:space="preserve">have a current diving license and have completing the disclaimer form </w:t>
      </w:r>
    </w:p>
    <w:p w:rsidR="006D540A" w:rsidRPr="007216B2" w:rsidRDefault="0096203C" w:rsidP="0096203C">
      <w:pPr>
        <w:pStyle w:val="Bullet1"/>
      </w:pPr>
      <w:r w:rsidRPr="007216B2">
        <w:t>Time management</w:t>
      </w:r>
      <w:r w:rsidR="006D540A" w:rsidRPr="007216B2">
        <w:t>: if the itinerary is very tight there might be a risk of running late</w:t>
      </w:r>
    </w:p>
    <w:p w:rsidR="00564E5D" w:rsidRPr="007216B2" w:rsidRDefault="00564E5D">
      <w:pPr>
        <w:rPr>
          <w:rFonts w:ascii="Helvetica" w:eastAsiaTheme="minorHAnsi" w:hAnsi="Helvetica"/>
          <w:lang w:eastAsia="en-US"/>
        </w:rPr>
      </w:pPr>
      <w:r w:rsidRPr="007216B2">
        <w:br w:type="page"/>
      </w:r>
    </w:p>
    <w:p w:rsidR="006D540A" w:rsidRPr="007216B2" w:rsidRDefault="006D540A" w:rsidP="0096203C">
      <w:pPr>
        <w:pStyle w:val="Bullet1"/>
      </w:pPr>
      <w:r w:rsidRPr="007216B2">
        <w:lastRenderedPageBreak/>
        <w:t xml:space="preserve">Risks in regards to individuals group </w:t>
      </w:r>
      <w:r w:rsidR="0096203C" w:rsidRPr="007216B2">
        <w:t>members themselves ranging from:</w:t>
      </w:r>
    </w:p>
    <w:p w:rsidR="006D540A" w:rsidRPr="007216B2" w:rsidRDefault="006D540A" w:rsidP="0096203C">
      <w:pPr>
        <w:pStyle w:val="Bullet2"/>
        <w:rPr>
          <w:lang w:val="en-AU"/>
        </w:rPr>
      </w:pPr>
      <w:r w:rsidRPr="007216B2">
        <w:rPr>
          <w:lang w:val="en-AU"/>
        </w:rPr>
        <w:t>Level of fitness not matching the activities</w:t>
      </w:r>
    </w:p>
    <w:p w:rsidR="006D540A" w:rsidRPr="007216B2" w:rsidRDefault="006D540A" w:rsidP="0096203C">
      <w:pPr>
        <w:pStyle w:val="Bullet2"/>
        <w:rPr>
          <w:lang w:val="en-AU"/>
        </w:rPr>
      </w:pPr>
      <w:r w:rsidRPr="007216B2">
        <w:rPr>
          <w:lang w:val="en-AU"/>
        </w:rPr>
        <w:t xml:space="preserve">Low mobility, disability impacting on the itinerary, time needed to complete activity </w:t>
      </w:r>
    </w:p>
    <w:p w:rsidR="006D540A" w:rsidRPr="007216B2" w:rsidRDefault="00564E5D" w:rsidP="0096203C">
      <w:pPr>
        <w:pStyle w:val="Bullet2"/>
        <w:rPr>
          <w:lang w:val="en-AU"/>
        </w:rPr>
      </w:pPr>
      <w:r w:rsidRPr="007216B2">
        <w:rPr>
          <w:noProof/>
          <w:lang w:eastAsia="en-US"/>
        </w:rPr>
        <w:drawing>
          <wp:anchor distT="0" distB="0" distL="114300" distR="114300" simplePos="0" relativeHeight="251702272" behindDoc="0" locked="0" layoutInCell="1" allowOverlap="1" wp14:anchorId="711463BA" wp14:editId="3642BD39">
            <wp:simplePos x="0" y="0"/>
            <wp:positionH relativeFrom="column">
              <wp:posOffset>3430270</wp:posOffset>
            </wp:positionH>
            <wp:positionV relativeFrom="paragraph">
              <wp:posOffset>64135</wp:posOffset>
            </wp:positionV>
            <wp:extent cx="2303145" cy="1531620"/>
            <wp:effectExtent l="0" t="0" r="190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783492.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03145" cy="1531620"/>
                    </a:xfrm>
                    <a:prstGeom prst="rect">
                      <a:avLst/>
                    </a:prstGeom>
                  </pic:spPr>
                </pic:pic>
              </a:graphicData>
            </a:graphic>
            <wp14:sizeRelH relativeFrom="page">
              <wp14:pctWidth>0</wp14:pctWidth>
            </wp14:sizeRelH>
            <wp14:sizeRelV relativeFrom="page">
              <wp14:pctHeight>0</wp14:pctHeight>
            </wp14:sizeRelV>
          </wp:anchor>
        </w:drawing>
      </w:r>
      <w:r w:rsidR="0096203C" w:rsidRPr="007216B2">
        <w:rPr>
          <w:lang w:val="en-AU"/>
        </w:rPr>
        <w:t>Language</w:t>
      </w:r>
      <w:r w:rsidR="006D540A" w:rsidRPr="007216B2">
        <w:rPr>
          <w:lang w:val="en-AU"/>
        </w:rPr>
        <w:t>: provide translated hand out, guide speaking the language</w:t>
      </w:r>
    </w:p>
    <w:p w:rsidR="006D540A" w:rsidRPr="007216B2" w:rsidRDefault="006D540A" w:rsidP="0096203C">
      <w:pPr>
        <w:pStyle w:val="Bullet2"/>
        <w:rPr>
          <w:lang w:val="en-AU"/>
        </w:rPr>
      </w:pPr>
      <w:r w:rsidRPr="007216B2">
        <w:rPr>
          <w:lang w:val="en-AU"/>
        </w:rPr>
        <w:t>Cultural issues in regards to dress code such as women we</w:t>
      </w:r>
      <w:r w:rsidR="0096203C" w:rsidRPr="007216B2">
        <w:rPr>
          <w:lang w:val="en-AU"/>
        </w:rPr>
        <w:t>aring shorts in the Middle East</w:t>
      </w:r>
      <w:r w:rsidRPr="007216B2">
        <w:rPr>
          <w:lang w:val="en-AU"/>
        </w:rPr>
        <w:t>: this needs to be managed with sensitivity by all concerned parties</w:t>
      </w:r>
    </w:p>
    <w:p w:rsidR="006D540A" w:rsidRPr="007216B2" w:rsidRDefault="006D540A" w:rsidP="0096203C">
      <w:pPr>
        <w:pStyle w:val="Bullet2"/>
        <w:rPr>
          <w:lang w:val="en-AU"/>
        </w:rPr>
      </w:pPr>
      <w:r w:rsidRPr="007216B2">
        <w:rPr>
          <w:lang w:val="en-AU"/>
        </w:rPr>
        <w:t>Food allergies such as nuts, fish and shellfish allergies</w:t>
      </w:r>
    </w:p>
    <w:p w:rsidR="006D540A" w:rsidRPr="007216B2" w:rsidRDefault="006D540A" w:rsidP="0096203C">
      <w:pPr>
        <w:pStyle w:val="Bullet1"/>
      </w:pPr>
      <w:r w:rsidRPr="007216B2">
        <w:t>Last but not least potential service delivery difficulty needs to b</w:t>
      </w:r>
      <w:r w:rsidR="0096203C" w:rsidRPr="007216B2">
        <w:t>e considered and can range from</w:t>
      </w:r>
      <w:r w:rsidRPr="007216B2">
        <w:t>:</w:t>
      </w:r>
    </w:p>
    <w:p w:rsidR="006D540A" w:rsidRPr="007216B2" w:rsidRDefault="006D540A" w:rsidP="0096203C">
      <w:pPr>
        <w:pStyle w:val="Bullet2"/>
        <w:rPr>
          <w:lang w:val="en-AU"/>
        </w:rPr>
      </w:pPr>
      <w:r w:rsidRPr="007216B2">
        <w:rPr>
          <w:lang w:val="en-AU"/>
        </w:rPr>
        <w:t xml:space="preserve">Tour location/s as the more remote the location, the more challenging it will be to keep the service standards </w:t>
      </w:r>
    </w:p>
    <w:p w:rsidR="006D540A" w:rsidRPr="007216B2" w:rsidRDefault="006D540A" w:rsidP="0096203C">
      <w:pPr>
        <w:pStyle w:val="Bullet2"/>
        <w:rPr>
          <w:lang w:val="en-AU"/>
        </w:rPr>
      </w:pPr>
      <w:r w:rsidRPr="007216B2">
        <w:rPr>
          <w:lang w:val="en-AU"/>
        </w:rPr>
        <w:t>The potential volatile and somehow predictable state of transport: France is well known for the frequency of impromptu transport strikes in the summer season.</w:t>
      </w:r>
    </w:p>
    <w:p w:rsidR="00F84543" w:rsidRPr="007216B2" w:rsidRDefault="00F84543" w:rsidP="00F84543">
      <w:pPr>
        <w:pStyle w:val="BodyCopy"/>
        <w:rPr>
          <w:noProof w:val="0"/>
        </w:rPr>
      </w:pPr>
      <w:r w:rsidRPr="007216B2">
        <w:rPr>
          <w:noProof w:val="0"/>
          <w:lang w:eastAsia="en-AU"/>
        </w:rPr>
        <w:br w:type="page"/>
      </w:r>
    </w:p>
    <w:p w:rsidR="00F84543" w:rsidRPr="007216B2" w:rsidRDefault="00F84543" w:rsidP="00057387">
      <w:pPr>
        <w:pStyle w:val="Heading2"/>
      </w:pPr>
      <w:r w:rsidRPr="007216B2">
        <w:lastRenderedPageBreak/>
        <w:t>1.5</w:t>
      </w:r>
      <w:r w:rsidRPr="007216B2">
        <w:tab/>
      </w:r>
      <w:r w:rsidRPr="007216B2">
        <w:fldChar w:fldCharType="begin"/>
      </w:r>
      <w:r w:rsidRPr="007216B2">
        <w:instrText xml:space="preserve"> REF  Criteria16 </w:instrText>
      </w:r>
      <w:r w:rsidR="00057387" w:rsidRPr="007216B2">
        <w:instrText xml:space="preserve"> \* MERGEFORMAT </w:instrText>
      </w:r>
      <w:r w:rsidRPr="007216B2">
        <w:fldChar w:fldCharType="separate"/>
      </w:r>
      <w:sdt>
        <w:sdtPr>
          <w:alias w:val="Criteria16"/>
          <w:tag w:val="Criteria16"/>
          <w:id w:val="1320770019"/>
          <w:placeholder>
            <w:docPart w:val="523321E5AFEA404F9921CBB9AEE176C1"/>
          </w:placeholder>
        </w:sdtPr>
        <w:sdtEndPr>
          <w:rPr>
            <w:rStyle w:val="PlaceholderText"/>
            <w:color w:val="808080"/>
          </w:rPr>
        </w:sdtEndPr>
        <w:sdtContent>
          <w:r w:rsidR="0022260F" w:rsidRPr="0022260F">
            <w:rPr>
              <w:rStyle w:val="PlaceholderText"/>
              <w:color w:val="45545F"/>
            </w:rPr>
            <w:t>Confirm reserved tour components</w:t>
          </w:r>
        </w:sdtContent>
      </w:sdt>
      <w:r w:rsidRPr="007216B2">
        <w:fldChar w:fldCharType="end"/>
      </w:r>
    </w:p>
    <w:p w:rsidR="00F84543" w:rsidRPr="007216B2" w:rsidRDefault="00F84543" w:rsidP="00F84543">
      <w:pPr>
        <w:pStyle w:val="Heading3"/>
      </w:pPr>
      <w:r w:rsidRPr="007216B2">
        <w:t>Introduction</w:t>
      </w:r>
    </w:p>
    <w:p w:rsidR="006D540A" w:rsidRPr="007216B2" w:rsidRDefault="006D540A" w:rsidP="0064142D">
      <w:pPr>
        <w:pStyle w:val="BodyCopy"/>
        <w:rPr>
          <w:noProof w:val="0"/>
        </w:rPr>
      </w:pPr>
      <w:r w:rsidRPr="007216B2">
        <w:rPr>
          <w:noProof w:val="0"/>
        </w:rPr>
        <w:t xml:space="preserve">Once the risks related to the itinerary have been identified, a risk management plan addressing contingency plans must be developed, ready for implementation if required. All tourism businesses have a duty of care in regards to the safety and security of both customers and staff. </w:t>
      </w:r>
    </w:p>
    <w:p w:rsidR="006D540A" w:rsidRPr="007216B2" w:rsidRDefault="006D540A" w:rsidP="0064142D">
      <w:pPr>
        <w:pStyle w:val="BodyCopy"/>
        <w:rPr>
          <w:noProof w:val="0"/>
        </w:rPr>
      </w:pPr>
      <w:r w:rsidRPr="007216B2">
        <w:rPr>
          <w:noProof w:val="0"/>
        </w:rPr>
        <w:t xml:space="preserve">What is duty of care? Duty of care is a legal principle: it is the legal duty to take reasonable care, steps so that others aren't harmed. Failure to </w:t>
      </w:r>
      <w:r w:rsidR="001B2B52" w:rsidRPr="007216B2">
        <w:rPr>
          <w:noProof w:val="0"/>
        </w:rPr>
        <w:t>fulfil</w:t>
      </w:r>
      <w:r w:rsidRPr="007216B2">
        <w:rPr>
          <w:noProof w:val="0"/>
        </w:rPr>
        <w:t xml:space="preserve"> duty of care results in being considered guilty of negligence</w:t>
      </w:r>
      <w:r w:rsidR="004A1357">
        <w:rPr>
          <w:noProof w:val="0"/>
        </w:rPr>
        <w:t>.</w:t>
      </w:r>
    </w:p>
    <w:p w:rsidR="006D540A" w:rsidRPr="007216B2" w:rsidRDefault="006D540A" w:rsidP="0064142D">
      <w:pPr>
        <w:pStyle w:val="BodyCopy"/>
        <w:rPr>
          <w:noProof w:val="0"/>
        </w:rPr>
      </w:pPr>
      <w:r w:rsidRPr="007216B2">
        <w:rPr>
          <w:noProof w:val="0"/>
        </w:rPr>
        <w:t>Determining what could go wrong and the consequences involved is a critical step in any tour planning. It is also the first step in risk management.</w:t>
      </w:r>
    </w:p>
    <w:p w:rsidR="006D540A" w:rsidRPr="007216B2" w:rsidRDefault="006D540A" w:rsidP="006D540A">
      <w:pPr>
        <w:pStyle w:val="Heading3"/>
      </w:pPr>
      <w:r w:rsidRPr="007216B2">
        <w:t>Risk management</w:t>
      </w:r>
    </w:p>
    <w:p w:rsidR="006D540A" w:rsidRPr="007216B2" w:rsidRDefault="006D540A" w:rsidP="0064142D">
      <w:pPr>
        <w:pStyle w:val="BodyCopy"/>
        <w:rPr>
          <w:noProof w:val="0"/>
        </w:rPr>
      </w:pPr>
      <w:r w:rsidRPr="007216B2">
        <w:rPr>
          <w:noProof w:val="0"/>
        </w:rPr>
        <w:t xml:space="preserve">What is a risk? </w:t>
      </w:r>
    </w:p>
    <w:p w:rsidR="006D540A" w:rsidRPr="007216B2" w:rsidRDefault="006D540A" w:rsidP="0064142D">
      <w:pPr>
        <w:pStyle w:val="BodyCopy"/>
        <w:rPr>
          <w:noProof w:val="0"/>
        </w:rPr>
      </w:pPr>
      <w:r w:rsidRPr="007216B2">
        <w:rPr>
          <w:noProof w:val="0"/>
        </w:rPr>
        <w:t>A risk is the possibility that harm such as death, injury or illness might occur when exposed to a hazard or source of danger. Any risk has the potential to have a negative impact on a tour, however the potential risks associated with a walking city tour are very different from the potential hazards and risks associated with a bush tour.</w:t>
      </w:r>
    </w:p>
    <w:p w:rsidR="006D540A" w:rsidRPr="007216B2" w:rsidRDefault="00564E5D" w:rsidP="0064142D">
      <w:pPr>
        <w:pStyle w:val="BodyCopy"/>
        <w:rPr>
          <w:noProof w:val="0"/>
        </w:rPr>
      </w:pPr>
      <w:r w:rsidRPr="007216B2">
        <w:rPr>
          <w:lang w:val="en-US" w:eastAsia="en-US"/>
        </w:rPr>
        <w:drawing>
          <wp:anchor distT="0" distB="0" distL="114300" distR="114300" simplePos="0" relativeHeight="251703296" behindDoc="0" locked="0" layoutInCell="1" allowOverlap="1" wp14:anchorId="396207B4" wp14:editId="00CE4F9F">
            <wp:simplePos x="0" y="0"/>
            <wp:positionH relativeFrom="column">
              <wp:posOffset>3914775</wp:posOffset>
            </wp:positionH>
            <wp:positionV relativeFrom="paragraph">
              <wp:posOffset>160655</wp:posOffset>
            </wp:positionV>
            <wp:extent cx="1788160" cy="1549400"/>
            <wp:effectExtent l="0" t="0" r="254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7307960.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88160" cy="1549400"/>
                    </a:xfrm>
                    <a:prstGeom prst="rect">
                      <a:avLst/>
                    </a:prstGeom>
                  </pic:spPr>
                </pic:pic>
              </a:graphicData>
            </a:graphic>
            <wp14:sizeRelH relativeFrom="page">
              <wp14:pctWidth>0</wp14:pctWidth>
            </wp14:sizeRelH>
            <wp14:sizeRelV relativeFrom="page">
              <wp14:pctHeight>0</wp14:pctHeight>
            </wp14:sizeRelV>
          </wp:anchor>
        </w:drawing>
      </w:r>
      <w:r w:rsidR="006D540A" w:rsidRPr="007216B2">
        <w:rPr>
          <w:noProof w:val="0"/>
        </w:rPr>
        <w:t>In order to develop and implement a successful risk management policy, the following four steps must be followed</w:t>
      </w:r>
      <w:r w:rsidR="003426CD">
        <w:rPr>
          <w:noProof w:val="0"/>
        </w:rPr>
        <w:t>:</w:t>
      </w:r>
    </w:p>
    <w:p w:rsidR="006D540A" w:rsidRPr="007216B2" w:rsidRDefault="006D540A" w:rsidP="0064142D">
      <w:pPr>
        <w:pStyle w:val="Bullet1"/>
      </w:pPr>
      <w:r w:rsidRPr="007216B2">
        <w:t>Risk identification</w:t>
      </w:r>
    </w:p>
    <w:p w:rsidR="006D540A" w:rsidRPr="007216B2" w:rsidRDefault="006D540A" w:rsidP="0064142D">
      <w:pPr>
        <w:pStyle w:val="Bullet1"/>
      </w:pPr>
      <w:r w:rsidRPr="007216B2">
        <w:t>Risk assessment</w:t>
      </w:r>
    </w:p>
    <w:p w:rsidR="006D540A" w:rsidRPr="007216B2" w:rsidRDefault="006D540A" w:rsidP="0064142D">
      <w:pPr>
        <w:pStyle w:val="Bullet1"/>
      </w:pPr>
      <w:r w:rsidRPr="007216B2">
        <w:t>Risk control</w:t>
      </w:r>
    </w:p>
    <w:p w:rsidR="006D540A" w:rsidRPr="007216B2" w:rsidRDefault="006D540A" w:rsidP="0064142D">
      <w:pPr>
        <w:pStyle w:val="Bullet1"/>
      </w:pPr>
      <w:r w:rsidRPr="007216B2">
        <w:t>Monitor and review</w:t>
      </w:r>
      <w:r w:rsidR="0064142D" w:rsidRPr="007216B2">
        <w:t>.</w:t>
      </w:r>
    </w:p>
    <w:p w:rsidR="006D540A" w:rsidRPr="007216B2" w:rsidRDefault="006D540A" w:rsidP="006D540A">
      <w:pPr>
        <w:pStyle w:val="BodyCopyBold"/>
        <w:rPr>
          <w:noProof w:val="0"/>
        </w:rPr>
      </w:pPr>
      <w:r w:rsidRPr="007216B2">
        <w:rPr>
          <w:noProof w:val="0"/>
        </w:rPr>
        <w:t xml:space="preserve">Contingency plans </w:t>
      </w:r>
    </w:p>
    <w:p w:rsidR="006D540A" w:rsidRPr="007216B2" w:rsidRDefault="006D540A" w:rsidP="0064142D">
      <w:pPr>
        <w:pStyle w:val="BodyCopy"/>
        <w:rPr>
          <w:noProof w:val="0"/>
        </w:rPr>
      </w:pPr>
      <w:r w:rsidRPr="007216B2">
        <w:rPr>
          <w:noProof w:val="0"/>
        </w:rPr>
        <w:t xml:space="preserve">Contingency plans are part of risk control management and will ensure that, if safe to do so, the itinerary can be followed.  </w:t>
      </w:r>
    </w:p>
    <w:p w:rsidR="006D540A" w:rsidRPr="007216B2" w:rsidRDefault="006D540A" w:rsidP="0064142D">
      <w:pPr>
        <w:pStyle w:val="BodyCopy"/>
        <w:rPr>
          <w:noProof w:val="0"/>
        </w:rPr>
      </w:pPr>
      <w:r w:rsidRPr="007216B2">
        <w:rPr>
          <w:noProof w:val="0"/>
        </w:rPr>
        <w:t>Using examples from 1.4, below is a user friendly table detailing both risks and contingency plans</w:t>
      </w:r>
      <w:r w:rsidR="004A1357">
        <w:rPr>
          <w:noProof w:val="0"/>
        </w:rPr>
        <w:t>.</w:t>
      </w:r>
    </w:p>
    <w:tbl>
      <w:tblPr>
        <w:tblStyle w:val="TableGrid"/>
        <w:tblW w:w="8931"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828"/>
        <w:gridCol w:w="5103"/>
      </w:tblGrid>
      <w:tr w:rsidR="006D540A" w:rsidRPr="007216B2" w:rsidTr="0064142D">
        <w:trPr>
          <w:trHeight w:val="567"/>
          <w:tblHeader/>
        </w:trPr>
        <w:tc>
          <w:tcPr>
            <w:tcW w:w="3828" w:type="dxa"/>
            <w:tcBorders>
              <w:top w:val="single" w:sz="4" w:space="0" w:color="auto"/>
              <w:left w:val="single" w:sz="4" w:space="0" w:color="auto"/>
              <w:bottom w:val="single" w:sz="4" w:space="0" w:color="auto"/>
              <w:right w:val="single" w:sz="4" w:space="0" w:color="auto"/>
            </w:tcBorders>
            <w:shd w:val="clear" w:color="auto" w:fill="45545F"/>
            <w:vAlign w:val="center"/>
          </w:tcPr>
          <w:p w:rsidR="006D540A" w:rsidRPr="007216B2" w:rsidRDefault="006D540A" w:rsidP="0064142D">
            <w:pPr>
              <w:pStyle w:val="TableHeading"/>
              <w:rPr>
                <w:noProof w:val="0"/>
              </w:rPr>
            </w:pPr>
            <w:r w:rsidRPr="007216B2">
              <w:rPr>
                <w:noProof w:val="0"/>
              </w:rPr>
              <w:t>Risks identified</w:t>
            </w:r>
          </w:p>
        </w:tc>
        <w:tc>
          <w:tcPr>
            <w:tcW w:w="5103" w:type="dxa"/>
            <w:tcBorders>
              <w:top w:val="single" w:sz="4" w:space="0" w:color="auto"/>
              <w:left w:val="single" w:sz="4" w:space="0" w:color="auto"/>
              <w:bottom w:val="single" w:sz="4" w:space="0" w:color="auto"/>
              <w:right w:val="single" w:sz="4" w:space="0" w:color="auto"/>
            </w:tcBorders>
            <w:shd w:val="clear" w:color="auto" w:fill="45545F"/>
            <w:vAlign w:val="center"/>
          </w:tcPr>
          <w:p w:rsidR="006D540A" w:rsidRPr="007216B2" w:rsidRDefault="006D540A" w:rsidP="0064142D">
            <w:pPr>
              <w:pStyle w:val="TableHeading"/>
              <w:rPr>
                <w:noProof w:val="0"/>
              </w:rPr>
            </w:pPr>
            <w:r w:rsidRPr="007216B2">
              <w:rPr>
                <w:noProof w:val="0"/>
              </w:rPr>
              <w:t>Risk contingency plan/s</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Text"/>
              <w:rPr>
                <w:noProof w:val="0"/>
              </w:rPr>
            </w:pPr>
            <w:r w:rsidRPr="007216B2">
              <w:rPr>
                <w:noProof w:val="0"/>
              </w:rPr>
              <w:t>Political instability due to a recent change of go</w:t>
            </w:r>
            <w:r w:rsidR="0064142D" w:rsidRPr="007216B2">
              <w:rPr>
                <w:noProof w:val="0"/>
              </w:rPr>
              <w:t>vernment or impending elections</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Avoid capital city/cities</w:t>
            </w:r>
          </w:p>
          <w:p w:rsidR="006D540A" w:rsidRPr="007216B2" w:rsidRDefault="006D540A" w:rsidP="0064142D">
            <w:pPr>
              <w:pStyle w:val="TableBullet1"/>
              <w:rPr>
                <w:noProof w:val="0"/>
              </w:rPr>
            </w:pPr>
            <w:r w:rsidRPr="007216B2">
              <w:rPr>
                <w:noProof w:val="0"/>
              </w:rPr>
              <w:t xml:space="preserve">Cancel tour </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Text"/>
              <w:rPr>
                <w:noProof w:val="0"/>
              </w:rPr>
            </w:pPr>
            <w:r w:rsidRPr="007216B2">
              <w:rPr>
                <w:noProof w:val="0"/>
              </w:rPr>
              <w:t>Tourists being targeted in relation to theft</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Increase tour group members awareness</w:t>
            </w:r>
          </w:p>
          <w:p w:rsidR="006D540A" w:rsidRPr="007216B2" w:rsidRDefault="006D540A" w:rsidP="0064142D">
            <w:pPr>
              <w:pStyle w:val="TableBullet1"/>
              <w:rPr>
                <w:noProof w:val="0"/>
              </w:rPr>
            </w:pPr>
            <w:r w:rsidRPr="007216B2">
              <w:rPr>
                <w:noProof w:val="0"/>
              </w:rPr>
              <w:t>Have extra security</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4142D" w:rsidP="0064142D">
            <w:pPr>
              <w:pStyle w:val="TableText"/>
              <w:rPr>
                <w:noProof w:val="0"/>
              </w:rPr>
            </w:pPr>
            <w:r w:rsidRPr="007216B2">
              <w:rPr>
                <w:noProof w:val="0"/>
              </w:rPr>
              <w:t>Trekking</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 xml:space="preserve">Disclaimer in place addressing adverse weather conditions </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Text"/>
              <w:rPr>
                <w:noProof w:val="0"/>
              </w:rPr>
            </w:pPr>
            <w:r w:rsidRPr="007216B2">
              <w:rPr>
                <w:noProof w:val="0"/>
              </w:rPr>
              <w:t>Bushfire risk areas during summer months in Australia</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Check bushfire alert information on a regular basis</w:t>
            </w:r>
          </w:p>
          <w:p w:rsidR="006D540A" w:rsidRPr="007216B2" w:rsidRDefault="006D540A" w:rsidP="0064142D">
            <w:pPr>
              <w:pStyle w:val="TableBullet1"/>
              <w:rPr>
                <w:noProof w:val="0"/>
              </w:rPr>
            </w:pPr>
            <w:r w:rsidRPr="007216B2">
              <w:rPr>
                <w:noProof w:val="0"/>
              </w:rPr>
              <w:t>Avoid areas deemed as “high risk”</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Text"/>
              <w:rPr>
                <w:noProof w:val="0"/>
              </w:rPr>
            </w:pPr>
            <w:r w:rsidRPr="007216B2">
              <w:rPr>
                <w:noProof w:val="0"/>
              </w:rPr>
              <w:lastRenderedPageBreak/>
              <w:t>Medical assistance</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Have at least a level 3 First Aider with the tour and if possible a Doctor on the team or close by on call</w:t>
            </w:r>
          </w:p>
        </w:tc>
      </w:tr>
      <w:tr w:rsidR="006D540A" w:rsidRPr="007216B2" w:rsidTr="0064142D">
        <w:trPr>
          <w:trHeight w:val="567"/>
        </w:trPr>
        <w:tc>
          <w:tcPr>
            <w:tcW w:w="3828"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Text"/>
              <w:rPr>
                <w:noProof w:val="0"/>
              </w:rPr>
            </w:pPr>
            <w:r w:rsidRPr="007216B2">
              <w:rPr>
                <w:noProof w:val="0"/>
              </w:rPr>
              <w:t>Medium to High risk tour activities such as snorkelling and diving</w:t>
            </w:r>
          </w:p>
        </w:tc>
        <w:tc>
          <w:tcPr>
            <w:tcW w:w="5103" w:type="dxa"/>
            <w:tcBorders>
              <w:top w:val="single" w:sz="4" w:space="0" w:color="auto"/>
              <w:left w:val="single" w:sz="4" w:space="0" w:color="auto"/>
              <w:bottom w:val="single" w:sz="4" w:space="0" w:color="auto"/>
              <w:right w:val="single" w:sz="4" w:space="0" w:color="auto"/>
            </w:tcBorders>
          </w:tcPr>
          <w:p w:rsidR="006D540A" w:rsidRPr="007216B2" w:rsidRDefault="006D540A" w:rsidP="0064142D">
            <w:pPr>
              <w:pStyle w:val="TableBullet1"/>
              <w:rPr>
                <w:noProof w:val="0"/>
              </w:rPr>
            </w:pPr>
            <w:r w:rsidRPr="007216B2">
              <w:rPr>
                <w:noProof w:val="0"/>
              </w:rPr>
              <w:t>Have at fully qualified instructor as a staff member</w:t>
            </w:r>
          </w:p>
          <w:p w:rsidR="006D540A" w:rsidRPr="007216B2" w:rsidRDefault="006D540A" w:rsidP="0064142D">
            <w:pPr>
              <w:pStyle w:val="TableBullet1"/>
              <w:rPr>
                <w:noProof w:val="0"/>
              </w:rPr>
            </w:pPr>
            <w:r w:rsidRPr="007216B2">
              <w:rPr>
                <w:noProof w:val="0"/>
              </w:rPr>
              <w:t>Ensure proper training takes place prior to activity</w:t>
            </w:r>
          </w:p>
          <w:p w:rsidR="006D540A" w:rsidRPr="007216B2" w:rsidRDefault="006D540A" w:rsidP="0064142D">
            <w:pPr>
              <w:pStyle w:val="TableBullet1"/>
              <w:rPr>
                <w:noProof w:val="0"/>
              </w:rPr>
            </w:pPr>
            <w:r w:rsidRPr="007216B2">
              <w:rPr>
                <w:noProof w:val="0"/>
              </w:rPr>
              <w:t xml:space="preserve">For diving activity, ensure that the group tour members have the required qualification and recent practice </w:t>
            </w:r>
          </w:p>
          <w:p w:rsidR="006D540A" w:rsidRPr="007216B2" w:rsidRDefault="006D540A" w:rsidP="0064142D">
            <w:pPr>
              <w:pStyle w:val="TableBullet1"/>
              <w:rPr>
                <w:noProof w:val="0"/>
              </w:rPr>
            </w:pPr>
            <w:r w:rsidRPr="007216B2">
              <w:rPr>
                <w:noProof w:val="0"/>
              </w:rPr>
              <w:t>Ensure</w:t>
            </w:r>
            <w:r w:rsidR="003426CD">
              <w:rPr>
                <w:noProof w:val="0"/>
              </w:rPr>
              <w:t xml:space="preserve"> </w:t>
            </w:r>
            <w:r w:rsidRPr="007216B2">
              <w:rPr>
                <w:noProof w:val="0"/>
              </w:rPr>
              <w:t>all tour group members have all completed the disclaimer form</w:t>
            </w:r>
          </w:p>
        </w:tc>
      </w:tr>
    </w:tbl>
    <w:p w:rsidR="006D540A" w:rsidRPr="007216B2" w:rsidRDefault="006D540A" w:rsidP="006D540A">
      <w:r w:rsidRPr="007216B2">
        <w:br w:type="page"/>
      </w:r>
    </w:p>
    <w:p w:rsidR="00E9163F" w:rsidRPr="007216B2" w:rsidRDefault="00E9163F" w:rsidP="00E9163F">
      <w:pPr>
        <w:pStyle w:val="Heading2"/>
      </w:pPr>
      <w:r w:rsidRPr="007216B2">
        <w:lastRenderedPageBreak/>
        <w:t>1.6</w:t>
      </w:r>
      <w:r w:rsidRPr="007216B2">
        <w:tab/>
      </w:r>
      <w:r w:rsidR="00B44993">
        <w:fldChar w:fldCharType="begin"/>
      </w:r>
      <w:r w:rsidR="00B44993">
        <w:instrText xml:space="preserve"> REF  Criteria16  \* MERGEFORMAT </w:instrText>
      </w:r>
      <w:r w:rsidR="00B44993">
        <w:fldChar w:fldCharType="separate"/>
      </w:r>
      <w:sdt>
        <w:sdtPr>
          <w:alias w:val="Criteria16"/>
          <w:tag w:val="Criteria16"/>
          <w:id w:val="1026834400"/>
          <w:placeholder>
            <w:docPart w:val="2280419CD1BD4A68B1546A111AB81842"/>
          </w:placeholder>
        </w:sdtPr>
        <w:sdtEndPr>
          <w:rPr>
            <w:rStyle w:val="PlaceholderText"/>
            <w:color w:val="808080"/>
          </w:rPr>
        </w:sdtEndPr>
        <w:sdtContent>
          <w:r w:rsidR="0022260F" w:rsidRPr="0022260F">
            <w:rPr>
              <w:rStyle w:val="PlaceholderText"/>
              <w:color w:val="45545F"/>
            </w:rPr>
            <w:t>Confirm reserved tour components</w:t>
          </w:r>
        </w:sdtContent>
      </w:sdt>
      <w:r w:rsidR="00B44993">
        <w:rPr>
          <w:rStyle w:val="PlaceholderText"/>
        </w:rPr>
        <w:fldChar w:fldCharType="end"/>
      </w:r>
    </w:p>
    <w:p w:rsidR="00E9163F" w:rsidRPr="007216B2" w:rsidRDefault="00E9163F" w:rsidP="00E9163F">
      <w:pPr>
        <w:pStyle w:val="Heading3"/>
      </w:pPr>
      <w:r w:rsidRPr="007216B2">
        <w:t>Introduction</w:t>
      </w:r>
    </w:p>
    <w:p w:rsidR="006D540A" w:rsidRPr="007216B2" w:rsidRDefault="006D540A" w:rsidP="0064142D">
      <w:pPr>
        <w:pStyle w:val="BodyCopy"/>
        <w:rPr>
          <w:noProof w:val="0"/>
        </w:rPr>
      </w:pPr>
      <w:r w:rsidRPr="007216B2">
        <w:rPr>
          <w:noProof w:val="0"/>
        </w:rPr>
        <w:t>The last step of the tour itinerary preparation is to confirm all finalised tour components to all concerned suppliers so they have the information they need, with enough detail and notice, to provide the products and services as per the commercial arrangement they have with your organisation.</w:t>
      </w:r>
    </w:p>
    <w:p w:rsidR="006D540A" w:rsidRPr="007216B2" w:rsidRDefault="0064142D" w:rsidP="006D540A">
      <w:pPr>
        <w:pStyle w:val="Heading3"/>
        <w:rPr>
          <w:szCs w:val="24"/>
        </w:rPr>
      </w:pPr>
      <w:r w:rsidRPr="007216B2">
        <w:t>Information distribution</w:t>
      </w:r>
    </w:p>
    <w:p w:rsidR="006D540A" w:rsidRPr="007216B2" w:rsidRDefault="006D540A" w:rsidP="0064142D">
      <w:pPr>
        <w:pStyle w:val="BodyCopy"/>
        <w:rPr>
          <w:noProof w:val="0"/>
        </w:rPr>
      </w:pPr>
      <w:r w:rsidRPr="007216B2">
        <w:rPr>
          <w:noProof w:val="0"/>
        </w:rPr>
        <w:t>The confirmation of all tour components to the relevant supplier will include:</w:t>
      </w:r>
    </w:p>
    <w:p w:rsidR="006D540A" w:rsidRPr="007216B2" w:rsidRDefault="00564E5D" w:rsidP="0064142D">
      <w:pPr>
        <w:pStyle w:val="Bullet1"/>
      </w:pPr>
      <w:r w:rsidRPr="007216B2">
        <w:rPr>
          <w:noProof/>
          <w:lang w:val="en-US"/>
        </w:rPr>
        <w:drawing>
          <wp:anchor distT="0" distB="0" distL="114300" distR="114300" simplePos="0" relativeHeight="251704320" behindDoc="0" locked="0" layoutInCell="1" allowOverlap="1" wp14:anchorId="05D14854" wp14:editId="48D06F85">
            <wp:simplePos x="0" y="0"/>
            <wp:positionH relativeFrom="column">
              <wp:posOffset>3775075</wp:posOffset>
            </wp:positionH>
            <wp:positionV relativeFrom="paragraph">
              <wp:posOffset>163830</wp:posOffset>
            </wp:positionV>
            <wp:extent cx="1930400" cy="158877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30400" cy="1588770"/>
                    </a:xfrm>
                    <a:prstGeom prst="rect">
                      <a:avLst/>
                    </a:prstGeom>
                  </pic:spPr>
                </pic:pic>
              </a:graphicData>
            </a:graphic>
            <wp14:sizeRelH relativeFrom="page">
              <wp14:pctWidth>0</wp14:pctWidth>
            </wp14:sizeRelH>
            <wp14:sizeRelV relativeFrom="page">
              <wp14:pctHeight>0</wp14:pctHeight>
            </wp14:sizeRelV>
          </wp:anchor>
        </w:drawing>
      </w:r>
      <w:r w:rsidR="006D540A" w:rsidRPr="007216B2">
        <w:t>Tour group members details:</w:t>
      </w:r>
    </w:p>
    <w:p w:rsidR="006D540A" w:rsidRPr="007216B2" w:rsidRDefault="006D540A" w:rsidP="0064142D">
      <w:pPr>
        <w:pStyle w:val="Bullet2"/>
        <w:rPr>
          <w:lang w:val="en-AU"/>
        </w:rPr>
      </w:pPr>
      <w:r w:rsidRPr="007216B2">
        <w:rPr>
          <w:lang w:val="en-AU"/>
        </w:rPr>
        <w:t xml:space="preserve">Name </w:t>
      </w:r>
    </w:p>
    <w:p w:rsidR="006D540A" w:rsidRPr="007216B2" w:rsidRDefault="006D540A" w:rsidP="0064142D">
      <w:pPr>
        <w:pStyle w:val="Bullet2"/>
        <w:rPr>
          <w:lang w:val="en-AU"/>
        </w:rPr>
      </w:pPr>
      <w:r w:rsidRPr="007216B2">
        <w:rPr>
          <w:lang w:val="en-AU"/>
        </w:rPr>
        <w:t xml:space="preserve">Age </w:t>
      </w:r>
    </w:p>
    <w:p w:rsidR="006D540A" w:rsidRPr="007216B2" w:rsidRDefault="006D540A" w:rsidP="0064142D">
      <w:pPr>
        <w:pStyle w:val="Bullet2"/>
        <w:rPr>
          <w:lang w:val="en-AU"/>
        </w:rPr>
      </w:pPr>
      <w:r w:rsidRPr="007216B2">
        <w:rPr>
          <w:lang w:val="en-AU"/>
        </w:rPr>
        <w:t>Gender</w:t>
      </w:r>
    </w:p>
    <w:p w:rsidR="006D540A" w:rsidRPr="007216B2" w:rsidRDefault="004A1357" w:rsidP="0064142D">
      <w:pPr>
        <w:pStyle w:val="Bullet2"/>
        <w:rPr>
          <w:lang w:val="en-AU"/>
        </w:rPr>
      </w:pPr>
      <w:r>
        <w:rPr>
          <w:lang w:val="en-AU"/>
        </w:rPr>
        <w:t>Fitness level</w:t>
      </w:r>
    </w:p>
    <w:p w:rsidR="006D540A" w:rsidRPr="007216B2" w:rsidRDefault="006D540A" w:rsidP="0064142D">
      <w:pPr>
        <w:pStyle w:val="Bullet2"/>
        <w:rPr>
          <w:lang w:val="en-AU"/>
        </w:rPr>
      </w:pPr>
      <w:r w:rsidRPr="007216B2">
        <w:rPr>
          <w:lang w:val="en-AU"/>
        </w:rPr>
        <w:t>Special requests</w:t>
      </w:r>
    </w:p>
    <w:p w:rsidR="006D540A" w:rsidRPr="007216B2" w:rsidRDefault="006D540A" w:rsidP="0064142D">
      <w:pPr>
        <w:pStyle w:val="Bullet2"/>
        <w:rPr>
          <w:lang w:val="en-AU"/>
        </w:rPr>
      </w:pPr>
      <w:r w:rsidRPr="007216B2">
        <w:rPr>
          <w:lang w:val="en-AU"/>
        </w:rPr>
        <w:t>Previous history, experience if relevant</w:t>
      </w:r>
    </w:p>
    <w:p w:rsidR="006D540A" w:rsidRPr="007216B2" w:rsidRDefault="006D540A" w:rsidP="0064142D">
      <w:pPr>
        <w:pStyle w:val="Bullet1"/>
      </w:pPr>
      <w:r w:rsidRPr="007216B2">
        <w:t>Booking confirmation numbers</w:t>
      </w:r>
    </w:p>
    <w:p w:rsidR="006D540A" w:rsidRPr="007216B2" w:rsidRDefault="006D540A" w:rsidP="0064142D">
      <w:pPr>
        <w:pStyle w:val="Bullet1"/>
      </w:pPr>
      <w:r w:rsidRPr="007216B2">
        <w:t>Specific requirements relating to the travel/destinations such as:</w:t>
      </w:r>
    </w:p>
    <w:p w:rsidR="006D540A" w:rsidRPr="007216B2" w:rsidRDefault="006D540A" w:rsidP="0064142D">
      <w:pPr>
        <w:pStyle w:val="Bullet2"/>
        <w:rPr>
          <w:lang w:val="en-AU"/>
        </w:rPr>
      </w:pPr>
      <w:r w:rsidRPr="007216B2">
        <w:rPr>
          <w:lang w:val="en-AU"/>
        </w:rPr>
        <w:t>Visa requirements</w:t>
      </w:r>
    </w:p>
    <w:p w:rsidR="006D540A" w:rsidRPr="007216B2" w:rsidRDefault="006D540A" w:rsidP="0064142D">
      <w:pPr>
        <w:pStyle w:val="Bullet2"/>
        <w:rPr>
          <w:lang w:val="en-AU"/>
        </w:rPr>
      </w:pPr>
      <w:r w:rsidRPr="007216B2">
        <w:rPr>
          <w:lang w:val="en-AU"/>
        </w:rPr>
        <w:t>Health issues</w:t>
      </w:r>
    </w:p>
    <w:p w:rsidR="006D540A" w:rsidRPr="007216B2" w:rsidRDefault="006D540A" w:rsidP="0064142D">
      <w:pPr>
        <w:pStyle w:val="Bullet2"/>
        <w:rPr>
          <w:lang w:val="en-AU"/>
        </w:rPr>
      </w:pPr>
      <w:r w:rsidRPr="007216B2">
        <w:rPr>
          <w:lang w:val="en-AU"/>
        </w:rPr>
        <w:t>Time to arrive prior to departure</w:t>
      </w:r>
    </w:p>
    <w:p w:rsidR="006D540A" w:rsidRPr="007216B2" w:rsidRDefault="006D540A" w:rsidP="0064142D">
      <w:pPr>
        <w:pStyle w:val="Bullet2"/>
        <w:rPr>
          <w:lang w:val="en-AU"/>
        </w:rPr>
      </w:pPr>
      <w:r w:rsidRPr="007216B2">
        <w:rPr>
          <w:lang w:val="en-AU"/>
        </w:rPr>
        <w:t>Customs and immigration requirements</w:t>
      </w:r>
    </w:p>
    <w:p w:rsidR="006D540A" w:rsidRPr="007216B2" w:rsidRDefault="006D540A" w:rsidP="0064142D">
      <w:pPr>
        <w:pStyle w:val="Bullet1"/>
      </w:pPr>
      <w:r w:rsidRPr="007216B2">
        <w:t xml:space="preserve">Relevant payment, advance </w:t>
      </w:r>
      <w:r w:rsidR="0064142D" w:rsidRPr="007216B2">
        <w:t>deposit.</w:t>
      </w:r>
    </w:p>
    <w:p w:rsidR="006D540A" w:rsidRPr="007216B2" w:rsidRDefault="006D540A" w:rsidP="006D540A">
      <w:pPr>
        <w:pStyle w:val="Heading3"/>
      </w:pPr>
      <w:r w:rsidRPr="007216B2">
        <w:t xml:space="preserve">Information confirmation </w:t>
      </w:r>
    </w:p>
    <w:p w:rsidR="006D540A" w:rsidRPr="007216B2" w:rsidRDefault="006D540A" w:rsidP="0064142D">
      <w:pPr>
        <w:pStyle w:val="BodyCopy"/>
        <w:rPr>
          <w:noProof w:val="0"/>
        </w:rPr>
      </w:pPr>
      <w:r w:rsidRPr="007216B2">
        <w:rPr>
          <w:noProof w:val="0"/>
        </w:rPr>
        <w:t xml:space="preserve">In turn, as the main </w:t>
      </w:r>
      <w:r w:rsidR="001B2B52" w:rsidRPr="007216B2">
        <w:rPr>
          <w:noProof w:val="0"/>
        </w:rPr>
        <w:t>organiser</w:t>
      </w:r>
      <w:r w:rsidRPr="007216B2">
        <w:rPr>
          <w:noProof w:val="0"/>
        </w:rPr>
        <w:t>, you need to obtain</w:t>
      </w:r>
      <w:r w:rsidR="003426CD">
        <w:rPr>
          <w:noProof w:val="0"/>
        </w:rPr>
        <w:t>:</w:t>
      </w:r>
    </w:p>
    <w:p w:rsidR="006D540A" w:rsidRPr="007216B2" w:rsidRDefault="006D540A" w:rsidP="0064142D">
      <w:pPr>
        <w:pStyle w:val="Bullet1"/>
      </w:pPr>
      <w:r w:rsidRPr="007216B2">
        <w:t>Name and contact details of the key personnel from all external suppliers of products and services involved in the tour delivery from the transport company or companies to the accommodation, restaurants and all other service providers</w:t>
      </w:r>
    </w:p>
    <w:p w:rsidR="006D540A" w:rsidRPr="007216B2" w:rsidRDefault="006D540A" w:rsidP="0064142D">
      <w:pPr>
        <w:pStyle w:val="Bullet1"/>
      </w:pPr>
      <w:r w:rsidRPr="007216B2">
        <w:t>Their terms and conditions with your organisation</w:t>
      </w:r>
    </w:p>
    <w:p w:rsidR="006D540A" w:rsidRPr="007216B2" w:rsidRDefault="006D540A" w:rsidP="0064142D">
      <w:pPr>
        <w:pStyle w:val="Bullet1"/>
      </w:pPr>
      <w:r w:rsidRPr="007216B2">
        <w:t>Relevant documentation you need from booking confirmation to tickets, vouchers in hard copy or digital form or bo</w:t>
      </w:r>
      <w:r w:rsidR="0064142D" w:rsidRPr="007216B2">
        <w:t>th.</w:t>
      </w:r>
    </w:p>
    <w:p w:rsidR="006D540A" w:rsidRPr="007216B2" w:rsidRDefault="006D540A" w:rsidP="006D540A">
      <w:pPr>
        <w:pStyle w:val="Bullet1"/>
        <w:numPr>
          <w:ilvl w:val="0"/>
          <w:numId w:val="16"/>
        </w:numPr>
      </w:pPr>
      <w:r w:rsidRPr="007216B2">
        <w:br w:type="page"/>
      </w:r>
    </w:p>
    <w:p w:rsidR="00F84543" w:rsidRPr="007216B2" w:rsidRDefault="00F84543" w:rsidP="00F84543">
      <w:pPr>
        <w:pStyle w:val="ActivityHead"/>
        <w:shd w:val="clear" w:color="auto" w:fill="E36C0A" w:themeFill="accent6" w:themeFillShade="BF"/>
        <w:rPr>
          <w:noProof w:val="0"/>
          <w:color w:val="FFFFFF" w:themeColor="background1"/>
        </w:rPr>
      </w:pPr>
      <w:r w:rsidRPr="007216B2">
        <w:rPr>
          <w:noProof w:val="0"/>
          <w:color w:val="FFFFFF" w:themeColor="background1"/>
        </w:rPr>
        <w:lastRenderedPageBreak/>
        <w:t>Work Projects</w:t>
      </w:r>
    </w:p>
    <w:p w:rsidR="00F84543" w:rsidRPr="007216B2" w:rsidRDefault="00F84543" w:rsidP="00F84543">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6D540A" w:rsidRPr="007216B2" w:rsidRDefault="006D540A" w:rsidP="006D540A">
      <w:pPr>
        <w:pStyle w:val="ActivityNumbered"/>
      </w:pPr>
      <w:r w:rsidRPr="007216B2">
        <w:t>1.1</w:t>
      </w:r>
      <w:r w:rsidRPr="007216B2">
        <w:tab/>
        <w:t>You are required to select 2 different tours available in your region:</w:t>
      </w:r>
    </w:p>
    <w:p w:rsidR="006D540A" w:rsidRPr="007216B2" w:rsidRDefault="006D540A" w:rsidP="0064142D">
      <w:pPr>
        <w:pStyle w:val="ActivityBullet1"/>
        <w:ind w:left="1378"/>
      </w:pPr>
      <w:r w:rsidRPr="007216B2">
        <w:t>One short tour and one ext</w:t>
      </w:r>
      <w:r w:rsidR="004D391B" w:rsidRPr="007216B2">
        <w:t>ended tour (one night or more)</w:t>
      </w:r>
    </w:p>
    <w:p w:rsidR="006D540A" w:rsidRPr="007216B2" w:rsidRDefault="006D540A" w:rsidP="0064142D">
      <w:pPr>
        <w:pStyle w:val="ActivityBullet1"/>
        <w:ind w:left="1378"/>
      </w:pPr>
      <w:r w:rsidRPr="007216B2">
        <w:t>You will use those 2 tours for all the work projects relevant to the element just covered: Prepare for tour itinerary</w:t>
      </w:r>
    </w:p>
    <w:p w:rsidR="006D540A" w:rsidRPr="007216B2" w:rsidRDefault="006D540A" w:rsidP="0064142D">
      <w:pPr>
        <w:pStyle w:val="ActivityBullet1"/>
        <w:ind w:left="1378"/>
      </w:pPr>
      <w:r w:rsidRPr="007216B2">
        <w:t xml:space="preserve">Using the </w:t>
      </w:r>
      <w:r w:rsidR="004D391B" w:rsidRPr="007216B2">
        <w:t>information obtained:</w:t>
      </w:r>
    </w:p>
    <w:p w:rsidR="006D540A" w:rsidRPr="007216B2" w:rsidRDefault="006D540A" w:rsidP="0064142D">
      <w:pPr>
        <w:pStyle w:val="ActivityBullet2"/>
        <w:ind w:left="1735" w:hanging="357"/>
      </w:pPr>
      <w:r w:rsidRPr="007216B2">
        <w:t>Identify the requ</w:t>
      </w:r>
      <w:r w:rsidR="0064142D" w:rsidRPr="007216B2">
        <w:t>irements for both itineraries.</w:t>
      </w:r>
    </w:p>
    <w:p w:rsidR="006D540A" w:rsidRPr="007216B2" w:rsidRDefault="006D540A" w:rsidP="006D540A">
      <w:pPr>
        <w:pStyle w:val="ActivityNumbered"/>
      </w:pPr>
      <w:r w:rsidRPr="007216B2">
        <w:t>1.2.</w:t>
      </w:r>
      <w:r w:rsidRPr="007216B2">
        <w:tab/>
        <w:t>Compare the terms and conditions for</w:t>
      </w:r>
      <w:r w:rsidR="004A1357">
        <w:t>:</w:t>
      </w:r>
      <w:r w:rsidRPr="007216B2">
        <w:t xml:space="preserve"> </w:t>
      </w:r>
    </w:p>
    <w:p w:rsidR="006D540A" w:rsidRPr="007216B2" w:rsidRDefault="006D540A" w:rsidP="0064142D">
      <w:pPr>
        <w:pStyle w:val="ActivityBullet1"/>
        <w:ind w:left="1378"/>
      </w:pPr>
      <w:r w:rsidRPr="007216B2">
        <w:t>Payment terms</w:t>
      </w:r>
      <w:r w:rsidR="003426CD">
        <w:t>:</w:t>
      </w:r>
      <w:r w:rsidRPr="007216B2">
        <w:t xml:space="preserve"> from deposit to final payment  </w:t>
      </w:r>
    </w:p>
    <w:p w:rsidR="006D540A" w:rsidRPr="007216B2" w:rsidRDefault="006D540A" w:rsidP="0064142D">
      <w:pPr>
        <w:pStyle w:val="ActivityBullet1"/>
        <w:ind w:left="1378"/>
      </w:pPr>
      <w:r w:rsidRPr="007216B2">
        <w:t xml:space="preserve">Options confirmations timeline </w:t>
      </w:r>
    </w:p>
    <w:p w:rsidR="006D540A" w:rsidRPr="007216B2" w:rsidRDefault="006D540A" w:rsidP="0064142D">
      <w:pPr>
        <w:pStyle w:val="ActivityBullet1"/>
        <w:ind w:left="1378"/>
      </w:pPr>
      <w:r w:rsidRPr="007216B2">
        <w:t>Use a table format to present your findings</w:t>
      </w:r>
      <w:r w:rsidR="004D391B" w:rsidRPr="007216B2">
        <w:t>.</w:t>
      </w:r>
    </w:p>
    <w:p w:rsidR="006D540A" w:rsidRPr="007216B2" w:rsidRDefault="006D540A" w:rsidP="006D540A">
      <w:pPr>
        <w:pStyle w:val="ActivityNumbered"/>
      </w:pPr>
      <w:r w:rsidRPr="007216B2">
        <w:t>1.3.</w:t>
      </w:r>
      <w:r w:rsidRPr="007216B2">
        <w:tab/>
        <w:t>Your next step is to compile a list of all suppliers your organisation will be using to del</w:t>
      </w:r>
      <w:r w:rsidR="004D391B" w:rsidRPr="007216B2">
        <w:t>iver the 2 selected tours tour:</w:t>
      </w:r>
    </w:p>
    <w:p w:rsidR="006D540A" w:rsidRPr="007216B2" w:rsidRDefault="006D540A" w:rsidP="0064142D">
      <w:pPr>
        <w:pStyle w:val="ActivityBullet1"/>
        <w:ind w:left="1378"/>
      </w:pPr>
      <w:r w:rsidRPr="007216B2">
        <w:t>Compile one list for each tour</w:t>
      </w:r>
      <w:r w:rsidR="004D391B" w:rsidRPr="007216B2">
        <w:t>.</w:t>
      </w:r>
    </w:p>
    <w:p w:rsidR="006D540A" w:rsidRPr="007216B2" w:rsidRDefault="006D540A" w:rsidP="0064142D">
      <w:pPr>
        <w:pStyle w:val="ActivityNumbered"/>
      </w:pPr>
      <w:r w:rsidRPr="007216B2">
        <w:t>1.4</w:t>
      </w:r>
      <w:r w:rsidR="0064142D" w:rsidRPr="007216B2">
        <w:t xml:space="preserve"> &amp;</w:t>
      </w:r>
      <w:r w:rsidRPr="007216B2">
        <w:t xml:space="preserve"> 1.5</w:t>
      </w:r>
      <w:r w:rsidR="0064142D" w:rsidRPr="007216B2">
        <w:tab/>
      </w:r>
      <w:r w:rsidRPr="007216B2">
        <w:t>Using the 2 tours you have selected</w:t>
      </w:r>
      <w:r w:rsidR="004D391B" w:rsidRPr="007216B2">
        <w:t>:</w:t>
      </w:r>
    </w:p>
    <w:p w:rsidR="006D540A" w:rsidRPr="007216B2" w:rsidRDefault="006D540A" w:rsidP="004D391B">
      <w:pPr>
        <w:pStyle w:val="BodyCopy"/>
        <w:numPr>
          <w:ilvl w:val="0"/>
          <w:numId w:val="30"/>
        </w:numPr>
        <w:ind w:left="1378" w:hanging="357"/>
        <w:rPr>
          <w:noProof w:val="0"/>
        </w:rPr>
      </w:pPr>
      <w:r w:rsidRPr="007216B2">
        <w:rPr>
          <w:noProof w:val="0"/>
        </w:rPr>
        <w:t>Identify at least 2 potential risks</w:t>
      </w:r>
    </w:p>
    <w:p w:rsidR="006D540A" w:rsidRPr="007216B2" w:rsidRDefault="006D540A" w:rsidP="004D391B">
      <w:pPr>
        <w:pStyle w:val="BodyCopy"/>
        <w:numPr>
          <w:ilvl w:val="0"/>
          <w:numId w:val="30"/>
        </w:numPr>
        <w:ind w:left="1378" w:hanging="357"/>
        <w:rPr>
          <w:noProof w:val="0"/>
        </w:rPr>
      </w:pPr>
      <w:r w:rsidRPr="007216B2">
        <w:rPr>
          <w:noProof w:val="0"/>
        </w:rPr>
        <w:t>Develop contingency plans f</w:t>
      </w:r>
      <w:r w:rsidR="004D391B" w:rsidRPr="007216B2">
        <w:rPr>
          <w:noProof w:val="0"/>
        </w:rPr>
        <w:t>or the identified risks.</w:t>
      </w:r>
    </w:p>
    <w:p w:rsidR="006D540A" w:rsidRPr="007216B2" w:rsidRDefault="006D540A" w:rsidP="006D540A">
      <w:pPr>
        <w:pStyle w:val="ActivityNumbered"/>
      </w:pPr>
      <w:r w:rsidRPr="007216B2">
        <w:t>1.6</w:t>
      </w:r>
      <w:r w:rsidRPr="007216B2">
        <w:tab/>
        <w:t>Using the suppliers list from 1.3</w:t>
      </w:r>
    </w:p>
    <w:p w:rsidR="006D540A" w:rsidRPr="007216B2" w:rsidRDefault="006D540A" w:rsidP="0064142D">
      <w:pPr>
        <w:pStyle w:val="ActivityBullet1"/>
        <w:ind w:left="1378"/>
      </w:pPr>
      <w:r w:rsidRPr="007216B2">
        <w:t>Document how you will confirm the relevant tour component to the relevant supplier</w:t>
      </w:r>
      <w:r w:rsidR="004D391B" w:rsidRPr="007216B2">
        <w:t>.</w:t>
      </w:r>
    </w:p>
    <w:p w:rsidR="00F84543" w:rsidRPr="007216B2" w:rsidRDefault="00F84543" w:rsidP="00A85840">
      <w:pPr>
        <w:pStyle w:val="ActivityBottom"/>
        <w:rPr>
          <w:noProof w:val="0"/>
        </w:rPr>
      </w:pPr>
    </w:p>
    <w:p w:rsidR="009B2DA4" w:rsidRPr="007216B2" w:rsidRDefault="009B2DA4">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7216B2" w:rsidTr="00B73487">
        <w:trPr>
          <w:trHeight w:val="6044"/>
        </w:trPr>
        <w:tc>
          <w:tcPr>
            <w:tcW w:w="9242" w:type="dxa"/>
            <w:shd w:val="clear" w:color="auto" w:fill="F2F2F2" w:themeFill="background1" w:themeFillShade="F2"/>
          </w:tcPr>
          <w:p w:rsidR="009B2DA4" w:rsidRPr="007216B2" w:rsidRDefault="009B2DA4" w:rsidP="00A85840">
            <w:pPr>
              <w:pStyle w:val="Heading2"/>
              <w:outlineLvl w:val="1"/>
            </w:pPr>
            <w:r w:rsidRPr="007216B2">
              <w:lastRenderedPageBreak/>
              <w:t>Summary</w:t>
            </w:r>
          </w:p>
          <w:p w:rsidR="009B2DA4" w:rsidRPr="007216B2" w:rsidRDefault="009B2DA4" w:rsidP="00A85840">
            <w:pPr>
              <w:pStyle w:val="SumaryHeading3"/>
            </w:pPr>
            <w:r w:rsidRPr="007216B2">
              <w:fldChar w:fldCharType="begin"/>
            </w:r>
            <w:r w:rsidRPr="007216B2">
              <w:instrText xml:space="preserve"> REF  Element1 </w:instrText>
            </w:r>
            <w:r w:rsidR="00B73487" w:rsidRPr="007216B2">
              <w:instrText xml:space="preserve"> \* MERGEFORMAT </w:instrText>
            </w:r>
            <w:r w:rsidRPr="007216B2">
              <w:fldChar w:fldCharType="separate"/>
            </w:r>
            <w:sdt>
              <w:sdtPr>
                <w:rPr>
                  <w:highlight w:val="yellow"/>
                </w:rPr>
                <w:alias w:val="Element1"/>
                <w:tag w:val="Element1"/>
                <w:id w:val="1669514951"/>
                <w:placeholder>
                  <w:docPart w:val="032E28F8E4864720A33180F7D5968A7E"/>
                </w:placeholder>
              </w:sdtPr>
              <w:sdtEndPr/>
              <w:sdtContent>
                <w:r w:rsidR="0022260F" w:rsidRPr="007216B2">
                  <w:t>Prepare for tour itinerary</w:t>
                </w:r>
              </w:sdtContent>
            </w:sdt>
            <w:r w:rsidRPr="007216B2">
              <w:fldChar w:fldCharType="end"/>
            </w:r>
          </w:p>
          <w:p w:rsidR="006D540A" w:rsidRPr="007216B2" w:rsidRDefault="006D540A" w:rsidP="004D391B">
            <w:pPr>
              <w:pStyle w:val="TableBullet1"/>
              <w:rPr>
                <w:noProof w:val="0"/>
              </w:rPr>
            </w:pPr>
            <w:r w:rsidRPr="007216B2">
              <w:rPr>
                <w:noProof w:val="0"/>
              </w:rPr>
              <w:t>Identify the requirements in the itinerary</w:t>
            </w:r>
            <w:r w:rsidR="004D391B" w:rsidRPr="007216B2">
              <w:rPr>
                <w:noProof w:val="0"/>
              </w:rPr>
              <w:t>:</w:t>
            </w:r>
          </w:p>
          <w:p w:rsidR="006D540A" w:rsidRPr="007216B2" w:rsidRDefault="006D540A" w:rsidP="004D391B">
            <w:pPr>
              <w:pStyle w:val="TableBullet2"/>
              <w:rPr>
                <w:lang w:val="en-AU"/>
              </w:rPr>
            </w:pPr>
            <w:r w:rsidRPr="007216B2">
              <w:rPr>
                <w:lang w:val="en-AU"/>
              </w:rPr>
              <w:t>Inclusions-Dates and times-Destinations-Activities</w:t>
            </w:r>
          </w:p>
          <w:p w:rsidR="006D540A" w:rsidRPr="007216B2" w:rsidRDefault="006D540A" w:rsidP="004D391B">
            <w:pPr>
              <w:pStyle w:val="TableBullet2"/>
              <w:rPr>
                <w:lang w:val="en-AU"/>
              </w:rPr>
            </w:pPr>
            <w:r w:rsidRPr="007216B2">
              <w:rPr>
                <w:lang w:val="en-AU"/>
              </w:rPr>
              <w:t>Carriers</w:t>
            </w:r>
          </w:p>
          <w:p w:rsidR="006D540A" w:rsidRPr="007216B2" w:rsidRDefault="006D540A" w:rsidP="004D391B">
            <w:pPr>
              <w:pStyle w:val="TableBullet2"/>
              <w:rPr>
                <w:lang w:val="en-AU"/>
              </w:rPr>
            </w:pPr>
            <w:r w:rsidRPr="007216B2">
              <w:rPr>
                <w:lang w:val="en-AU"/>
              </w:rPr>
              <w:t>Suppliers and providers</w:t>
            </w:r>
          </w:p>
          <w:p w:rsidR="006D540A" w:rsidRPr="007216B2" w:rsidRDefault="006D540A" w:rsidP="004D391B">
            <w:pPr>
              <w:pStyle w:val="TableBullet2"/>
              <w:rPr>
                <w:lang w:val="en-AU"/>
              </w:rPr>
            </w:pPr>
            <w:r w:rsidRPr="007216B2">
              <w:rPr>
                <w:lang w:val="en-AU"/>
              </w:rPr>
              <w:t>Booking details</w:t>
            </w:r>
          </w:p>
          <w:p w:rsidR="006D540A" w:rsidRPr="007216B2" w:rsidRDefault="006D540A" w:rsidP="004D391B">
            <w:pPr>
              <w:pStyle w:val="TableBullet2"/>
              <w:rPr>
                <w:lang w:val="en-AU"/>
              </w:rPr>
            </w:pPr>
            <w:r w:rsidRPr="007216B2">
              <w:rPr>
                <w:lang w:val="en-AU"/>
              </w:rPr>
              <w:t>Payment</w:t>
            </w:r>
          </w:p>
          <w:p w:rsidR="006D540A" w:rsidRPr="007216B2" w:rsidRDefault="006D540A" w:rsidP="004D391B">
            <w:pPr>
              <w:pStyle w:val="TableBullet2"/>
              <w:rPr>
                <w:lang w:val="en-AU"/>
              </w:rPr>
            </w:pPr>
            <w:r w:rsidRPr="007216B2">
              <w:rPr>
                <w:lang w:val="en-AU"/>
              </w:rPr>
              <w:t>Changes</w:t>
            </w:r>
          </w:p>
          <w:p w:rsidR="006D540A" w:rsidRPr="007216B2" w:rsidRDefault="006D540A" w:rsidP="004D391B">
            <w:pPr>
              <w:pStyle w:val="TableBullet1"/>
              <w:rPr>
                <w:noProof w:val="0"/>
              </w:rPr>
            </w:pPr>
            <w:r w:rsidRPr="007216B2">
              <w:rPr>
                <w:noProof w:val="0"/>
              </w:rPr>
              <w:t>Clarify requirements relating to the itinerary</w:t>
            </w:r>
            <w:r w:rsidR="004D391B" w:rsidRPr="007216B2">
              <w:rPr>
                <w:noProof w:val="0"/>
              </w:rPr>
              <w:t>:</w:t>
            </w:r>
          </w:p>
          <w:p w:rsidR="006D540A" w:rsidRPr="007216B2" w:rsidRDefault="006D540A" w:rsidP="004D391B">
            <w:pPr>
              <w:pStyle w:val="TableBullet2"/>
              <w:rPr>
                <w:lang w:val="en-AU"/>
              </w:rPr>
            </w:pPr>
            <w:r w:rsidRPr="007216B2">
              <w:rPr>
                <w:lang w:val="en-AU"/>
              </w:rPr>
              <w:t>Check payments and deposits against policies, terms and conditions</w:t>
            </w:r>
          </w:p>
          <w:p w:rsidR="006D540A" w:rsidRPr="007216B2" w:rsidRDefault="006D540A" w:rsidP="004D391B">
            <w:pPr>
              <w:pStyle w:val="TableBullet2"/>
              <w:rPr>
                <w:lang w:val="en-AU"/>
              </w:rPr>
            </w:pPr>
            <w:r w:rsidRPr="007216B2">
              <w:rPr>
                <w:lang w:val="en-AU"/>
              </w:rPr>
              <w:t>Obtain final preferences from customers</w:t>
            </w:r>
          </w:p>
          <w:p w:rsidR="006D540A" w:rsidRPr="007216B2" w:rsidRDefault="006D540A" w:rsidP="004D391B">
            <w:pPr>
              <w:pStyle w:val="TableBullet2"/>
              <w:rPr>
                <w:lang w:val="en-AU"/>
              </w:rPr>
            </w:pPr>
            <w:r w:rsidRPr="007216B2">
              <w:rPr>
                <w:lang w:val="en-AU"/>
              </w:rPr>
              <w:t>Follow up on customers having failed to pay, confirm tour</w:t>
            </w:r>
          </w:p>
          <w:p w:rsidR="006D540A" w:rsidRPr="007216B2" w:rsidRDefault="006D540A" w:rsidP="004D391B">
            <w:pPr>
              <w:pStyle w:val="TableBullet1"/>
              <w:rPr>
                <w:noProof w:val="0"/>
              </w:rPr>
            </w:pPr>
            <w:r w:rsidRPr="007216B2">
              <w:rPr>
                <w:noProof w:val="0"/>
              </w:rPr>
              <w:t>Plan tour in accordance with briefing information</w:t>
            </w:r>
            <w:r w:rsidR="004D391B" w:rsidRPr="007216B2">
              <w:rPr>
                <w:noProof w:val="0"/>
              </w:rPr>
              <w:t>:</w:t>
            </w:r>
          </w:p>
          <w:p w:rsidR="006D540A" w:rsidRPr="007216B2" w:rsidRDefault="006D540A" w:rsidP="004D391B">
            <w:pPr>
              <w:pStyle w:val="TableBullet2"/>
              <w:rPr>
                <w:lang w:val="en-AU"/>
              </w:rPr>
            </w:pPr>
            <w:r w:rsidRPr="007216B2">
              <w:rPr>
                <w:lang w:val="en-AU"/>
              </w:rPr>
              <w:t xml:space="preserve">Advising carriers, suppliers and providers of confirmed information </w:t>
            </w:r>
          </w:p>
          <w:p w:rsidR="006D540A" w:rsidRPr="007216B2" w:rsidRDefault="006D540A" w:rsidP="004D391B">
            <w:pPr>
              <w:pStyle w:val="TableBullet2"/>
              <w:rPr>
                <w:lang w:val="en-AU"/>
              </w:rPr>
            </w:pPr>
            <w:r w:rsidRPr="007216B2">
              <w:rPr>
                <w:lang w:val="en-AU"/>
              </w:rPr>
              <w:t>Seek input and information from those carriers, suppliers and providers</w:t>
            </w:r>
          </w:p>
          <w:p w:rsidR="006D540A" w:rsidRPr="007216B2" w:rsidRDefault="006D540A" w:rsidP="004D391B">
            <w:pPr>
              <w:pStyle w:val="TableBullet2"/>
              <w:rPr>
                <w:lang w:val="en-AU"/>
              </w:rPr>
            </w:pPr>
            <w:r w:rsidRPr="007216B2">
              <w:rPr>
                <w:lang w:val="en-AU"/>
              </w:rPr>
              <w:t>Source new carriers, suppliers and providers if required</w:t>
            </w:r>
          </w:p>
          <w:p w:rsidR="006D540A" w:rsidRPr="007216B2" w:rsidRDefault="006D540A" w:rsidP="004D391B">
            <w:pPr>
              <w:pStyle w:val="TableBullet2"/>
              <w:rPr>
                <w:lang w:val="en-AU"/>
              </w:rPr>
            </w:pPr>
            <w:r w:rsidRPr="007216B2">
              <w:rPr>
                <w:lang w:val="en-AU"/>
              </w:rPr>
              <w:t>Manage all reservations for the tour</w:t>
            </w:r>
          </w:p>
          <w:p w:rsidR="006D540A" w:rsidRPr="007216B2" w:rsidRDefault="006D540A" w:rsidP="004D391B">
            <w:pPr>
              <w:pStyle w:val="TableBullet2"/>
              <w:rPr>
                <w:lang w:val="en-AU"/>
              </w:rPr>
            </w:pPr>
            <w:r w:rsidRPr="007216B2">
              <w:rPr>
                <w:lang w:val="en-AU"/>
              </w:rPr>
              <w:t>Manage all tour itinerary details</w:t>
            </w:r>
          </w:p>
          <w:p w:rsidR="006D540A" w:rsidRPr="007216B2" w:rsidRDefault="006D540A" w:rsidP="004D391B">
            <w:pPr>
              <w:pStyle w:val="TableBullet2"/>
              <w:rPr>
                <w:lang w:val="en-AU"/>
              </w:rPr>
            </w:pPr>
            <w:r w:rsidRPr="007216B2">
              <w:rPr>
                <w:lang w:val="en-AU"/>
              </w:rPr>
              <w:t xml:space="preserve">Manage </w:t>
            </w:r>
            <w:r w:rsidR="002E0AB6" w:rsidRPr="007216B2">
              <w:rPr>
                <w:lang w:val="en-AU"/>
              </w:rPr>
              <w:t>customers’</w:t>
            </w:r>
            <w:r w:rsidRPr="007216B2">
              <w:rPr>
                <w:lang w:val="en-AU"/>
              </w:rPr>
              <w:t xml:space="preserve"> needs and expectations</w:t>
            </w:r>
          </w:p>
          <w:p w:rsidR="006D540A" w:rsidRPr="007216B2" w:rsidRDefault="001B2B52" w:rsidP="004D391B">
            <w:pPr>
              <w:pStyle w:val="TableBullet1"/>
              <w:rPr>
                <w:noProof w:val="0"/>
              </w:rPr>
            </w:pPr>
            <w:r w:rsidRPr="007216B2">
              <w:rPr>
                <w:noProof w:val="0"/>
              </w:rPr>
              <w:t>Identify</w:t>
            </w:r>
            <w:r w:rsidR="006D540A" w:rsidRPr="007216B2">
              <w:rPr>
                <w:noProof w:val="0"/>
              </w:rPr>
              <w:t xml:space="preserve"> tour related risks</w:t>
            </w:r>
            <w:r w:rsidR="004D391B" w:rsidRPr="007216B2">
              <w:rPr>
                <w:noProof w:val="0"/>
              </w:rPr>
              <w:t>:</w:t>
            </w:r>
          </w:p>
          <w:p w:rsidR="006D540A" w:rsidRPr="007216B2" w:rsidRDefault="006D540A" w:rsidP="004D391B">
            <w:pPr>
              <w:pStyle w:val="TableBullet2"/>
              <w:rPr>
                <w:lang w:val="en-AU"/>
              </w:rPr>
            </w:pPr>
            <w:r w:rsidRPr="007216B2">
              <w:rPr>
                <w:lang w:val="en-AU"/>
              </w:rPr>
              <w:t>Potential external risks such as political instability, adverse weather conditions</w:t>
            </w:r>
          </w:p>
          <w:p w:rsidR="006D540A" w:rsidRPr="007216B2" w:rsidRDefault="006D540A" w:rsidP="004D391B">
            <w:pPr>
              <w:pStyle w:val="TableBullet2"/>
              <w:rPr>
                <w:lang w:val="en-AU"/>
              </w:rPr>
            </w:pPr>
            <w:r w:rsidRPr="007216B2">
              <w:rPr>
                <w:lang w:val="en-AU"/>
              </w:rPr>
              <w:t xml:space="preserve">Potential risks associated with the itinerary such as infrastructure available, access to services and transport </w:t>
            </w:r>
          </w:p>
          <w:p w:rsidR="006D540A" w:rsidRPr="007216B2" w:rsidRDefault="006D540A" w:rsidP="006D540A">
            <w:pPr>
              <w:pStyle w:val="TableBullet1"/>
              <w:rPr>
                <w:noProof w:val="0"/>
              </w:rPr>
            </w:pPr>
            <w:r w:rsidRPr="007216B2">
              <w:rPr>
                <w:noProof w:val="0"/>
              </w:rPr>
              <w:t>Develop contingency plans for risks</w:t>
            </w:r>
            <w:r w:rsidR="004D391B" w:rsidRPr="007216B2">
              <w:rPr>
                <w:noProof w:val="0"/>
              </w:rPr>
              <w:t>:</w:t>
            </w:r>
          </w:p>
          <w:p w:rsidR="006D540A" w:rsidRPr="007216B2" w:rsidRDefault="006D540A" w:rsidP="004D391B">
            <w:pPr>
              <w:pStyle w:val="TableBullet2"/>
              <w:rPr>
                <w:lang w:val="en-AU"/>
              </w:rPr>
            </w:pPr>
            <w:r w:rsidRPr="007216B2">
              <w:rPr>
                <w:lang w:val="en-AU"/>
              </w:rPr>
              <w:t>Develop and implement a risk management policy</w:t>
            </w:r>
          </w:p>
          <w:p w:rsidR="006D540A" w:rsidRPr="007216B2" w:rsidRDefault="006D540A" w:rsidP="004D391B">
            <w:pPr>
              <w:pStyle w:val="TableBullet2"/>
              <w:rPr>
                <w:lang w:val="en-AU"/>
              </w:rPr>
            </w:pPr>
            <w:r w:rsidRPr="007216B2">
              <w:rPr>
                <w:lang w:val="en-AU"/>
              </w:rPr>
              <w:t xml:space="preserve">Develop contingency plans for the identified potential risks  </w:t>
            </w:r>
          </w:p>
          <w:p w:rsidR="006D540A" w:rsidRPr="007216B2" w:rsidRDefault="006D540A" w:rsidP="004D391B">
            <w:pPr>
              <w:pStyle w:val="TableBullet1"/>
              <w:rPr>
                <w:noProof w:val="0"/>
              </w:rPr>
            </w:pPr>
            <w:r w:rsidRPr="007216B2">
              <w:rPr>
                <w:noProof w:val="0"/>
              </w:rPr>
              <w:t>Confirm reserved tour components</w:t>
            </w:r>
            <w:r w:rsidR="004D391B" w:rsidRPr="007216B2">
              <w:rPr>
                <w:noProof w:val="0"/>
              </w:rPr>
              <w:t>:</w:t>
            </w:r>
          </w:p>
          <w:p w:rsidR="006D540A" w:rsidRPr="007216B2" w:rsidRDefault="006D540A" w:rsidP="004D391B">
            <w:pPr>
              <w:pStyle w:val="TableBullet2"/>
              <w:rPr>
                <w:lang w:val="en-AU"/>
              </w:rPr>
            </w:pPr>
            <w:r w:rsidRPr="007216B2">
              <w:rPr>
                <w:lang w:val="en-AU"/>
              </w:rPr>
              <w:t>Inform relevant service providers of all required information to effectively provide the required services</w:t>
            </w:r>
            <w:r w:rsidR="003426CD">
              <w:rPr>
                <w:lang w:val="en-AU"/>
              </w:rPr>
              <w:t>:</w:t>
            </w:r>
            <w:r w:rsidRPr="007216B2">
              <w:rPr>
                <w:lang w:val="en-AU"/>
              </w:rPr>
              <w:t xml:space="preserve"> names, contact details, bookings confirmation numbers, activities and all specific visa ,customs and immigration requirements, make payment if required  </w:t>
            </w:r>
          </w:p>
          <w:p w:rsidR="009B2DA4" w:rsidRPr="007216B2" w:rsidRDefault="006D540A" w:rsidP="004D391B">
            <w:pPr>
              <w:pStyle w:val="TableBullet2"/>
              <w:rPr>
                <w:lang w:val="en-AU"/>
              </w:rPr>
            </w:pPr>
            <w:r w:rsidRPr="007216B2">
              <w:rPr>
                <w:lang w:val="en-AU"/>
              </w:rPr>
              <w:t>Obtain confirmation of all arrangements booked, with terms and conditions,</w:t>
            </w:r>
            <w:r w:rsidR="004D391B" w:rsidRPr="007216B2">
              <w:rPr>
                <w:lang w:val="en-AU"/>
              </w:rPr>
              <w:t xml:space="preserve"> from carriers to accommodation</w:t>
            </w:r>
            <w:r w:rsidRPr="007216B2">
              <w:rPr>
                <w:lang w:val="en-AU"/>
              </w:rPr>
              <w:t>, venues, parks,</w:t>
            </w:r>
            <w:r w:rsidR="003426CD">
              <w:rPr>
                <w:lang w:val="en-AU"/>
              </w:rPr>
              <w:t xml:space="preserve"> </w:t>
            </w:r>
            <w:r w:rsidRPr="007216B2">
              <w:rPr>
                <w:lang w:val="en-AU"/>
              </w:rPr>
              <w:t>in both digital and hard copy</w:t>
            </w:r>
            <w:r w:rsidR="003426CD">
              <w:rPr>
                <w:lang w:val="en-AU"/>
              </w:rPr>
              <w:t xml:space="preserve"> </w:t>
            </w:r>
            <w:r w:rsidRPr="007216B2">
              <w:rPr>
                <w:lang w:val="en-AU"/>
              </w:rPr>
              <w:t>and upda</w:t>
            </w:r>
            <w:r w:rsidR="004D391B" w:rsidRPr="007216B2">
              <w:rPr>
                <w:lang w:val="en-AU"/>
              </w:rPr>
              <w:t>te customers files.</w:t>
            </w:r>
            <w:r w:rsidR="004D391B" w:rsidRPr="007216B2">
              <w:rPr>
                <w:lang w:val="en-AU"/>
              </w:rPr>
              <w:br/>
            </w:r>
          </w:p>
        </w:tc>
      </w:tr>
    </w:tbl>
    <w:p w:rsidR="00E83E16" w:rsidRPr="007216B2" w:rsidRDefault="00E83E16" w:rsidP="00F84543">
      <w:pPr>
        <w:pStyle w:val="BodyCopy"/>
        <w:rPr>
          <w:noProof w:val="0"/>
        </w:rPr>
      </w:pPr>
    </w:p>
    <w:p w:rsidR="00E83E16" w:rsidRPr="007216B2" w:rsidRDefault="00E83E16" w:rsidP="00F84543">
      <w:pPr>
        <w:pStyle w:val="BodyCopy"/>
        <w:rPr>
          <w:noProof w:val="0"/>
        </w:rPr>
        <w:sectPr w:rsidR="00E83E16" w:rsidRPr="007216B2" w:rsidSect="001A29DB">
          <w:headerReference w:type="even" r:id="rId60"/>
          <w:headerReference w:type="default" r:id="rId61"/>
          <w:pgSz w:w="11906" w:h="16838"/>
          <w:pgMar w:top="1440" w:right="1440" w:bottom="1440" w:left="1440" w:header="708" w:footer="324" w:gutter="0"/>
          <w:cols w:space="708"/>
          <w:docGrid w:linePitch="360"/>
        </w:sectPr>
      </w:pPr>
    </w:p>
    <w:p w:rsidR="00E83E16" w:rsidRPr="007216B2" w:rsidRDefault="002D0810" w:rsidP="00CD0302">
      <w:pPr>
        <w:pStyle w:val="Heading1"/>
      </w:pPr>
      <w:bookmarkStart w:id="65" w:name="_Toc370805491"/>
      <w:bookmarkStart w:id="66" w:name="_Toc423611660"/>
      <w:r w:rsidRPr="007216B2">
        <w:lastRenderedPageBreak/>
        <w:t>Element 2</w:t>
      </w:r>
      <w:r w:rsidR="002E0AB6" w:rsidRPr="007216B2">
        <w:t xml:space="preserve">: </w:t>
      </w:r>
      <w:r w:rsidRPr="007216B2">
        <w:br/>
      </w:r>
      <w:r w:rsidRPr="007216B2">
        <w:fldChar w:fldCharType="begin"/>
      </w:r>
      <w:r w:rsidRPr="007216B2">
        <w:instrText xml:space="preserve"> REF  Element2 </w:instrText>
      </w:r>
      <w:r w:rsidR="00CD0302" w:rsidRPr="007216B2">
        <w:instrText xml:space="preserve"> \* MERGEFORMAT </w:instrText>
      </w:r>
      <w:r w:rsidRPr="007216B2">
        <w:fldChar w:fldCharType="separate"/>
      </w:r>
      <w:sdt>
        <w:sdtPr>
          <w:alias w:val="Element2"/>
          <w:tag w:val="Element2"/>
          <w:id w:val="-470597965"/>
          <w:placeholder>
            <w:docPart w:val="66E6AB7C9590453CA2D59F7A9CD43528"/>
          </w:placeholder>
        </w:sdtPr>
        <w:sdtEndPr/>
        <w:sdtContent>
          <w:r w:rsidR="0022260F" w:rsidRPr="007216B2">
            <w:t>Conduct departure-related activities</w:t>
          </w:r>
        </w:sdtContent>
      </w:sdt>
      <w:bookmarkEnd w:id="65"/>
      <w:bookmarkEnd w:id="66"/>
      <w:r w:rsidRPr="007216B2">
        <w:fldChar w:fldCharType="end"/>
      </w:r>
    </w:p>
    <w:p w:rsidR="00F84543" w:rsidRPr="007216B2" w:rsidRDefault="002D0810" w:rsidP="00785EE9">
      <w:pPr>
        <w:pStyle w:val="Heading2"/>
      </w:pPr>
      <w:r w:rsidRPr="007216B2">
        <w:t>2.1</w:t>
      </w:r>
      <w:r w:rsidRPr="007216B2">
        <w:tab/>
      </w:r>
      <w:r w:rsidR="00B44993">
        <w:fldChar w:fldCharType="begin"/>
      </w:r>
      <w:r w:rsidR="00B44993">
        <w:instrText xml:space="preserve"> REF  Criteria21  \* MERGEFORMAT </w:instrText>
      </w:r>
      <w:r w:rsidR="00B44993">
        <w:fldChar w:fldCharType="separate"/>
      </w:r>
      <w:sdt>
        <w:sdtPr>
          <w:alias w:val="Criteria21"/>
          <w:tag w:val="Criteria21"/>
          <w:id w:val="-278491154"/>
          <w:placeholder>
            <w:docPart w:val="5913FCC843544E0F82F5ED7A414DD6D8"/>
          </w:placeholder>
        </w:sdtPr>
        <w:sdtEndPr>
          <w:rPr>
            <w:rStyle w:val="PlaceholderText"/>
            <w:color w:val="808080"/>
          </w:rPr>
        </w:sdtEndPr>
        <w:sdtContent>
          <w:r w:rsidR="0022260F" w:rsidRPr="0022260F">
            <w:rPr>
              <w:rStyle w:val="PlaceholderText"/>
              <w:color w:val="45545F"/>
            </w:rPr>
            <w:t>Greet tour group members</w:t>
          </w:r>
        </w:sdtContent>
      </w:sdt>
      <w:r w:rsidR="00B44993">
        <w:rPr>
          <w:rStyle w:val="PlaceholderText"/>
        </w:rPr>
        <w:fldChar w:fldCharType="end"/>
      </w:r>
    </w:p>
    <w:p w:rsidR="00522A9D" w:rsidRPr="007216B2" w:rsidRDefault="00522A9D" w:rsidP="00522A9D">
      <w:pPr>
        <w:pStyle w:val="Heading2"/>
      </w:pPr>
      <w:r w:rsidRPr="007216B2">
        <w:t>2.4</w:t>
      </w:r>
      <w:r w:rsidRPr="007216B2">
        <w:tab/>
      </w:r>
      <w:r w:rsidR="00B44993">
        <w:fldChar w:fldCharType="begin"/>
      </w:r>
      <w:r w:rsidR="00B44993">
        <w:instrText xml:space="preserve"> REF  Criteria24  \* MERGEFORMAT </w:instrText>
      </w:r>
      <w:r w:rsidR="00B44993">
        <w:fldChar w:fldCharType="separate"/>
      </w:r>
      <w:sdt>
        <w:sdtPr>
          <w:alias w:val="Criteria24"/>
          <w:tag w:val="Criteria24"/>
          <w:id w:val="886844539"/>
          <w:placeholder>
            <w:docPart w:val="50EB9075207C4007A54429ACB751F63B"/>
          </w:placeholder>
        </w:sdtPr>
        <w:sdtEndPr>
          <w:rPr>
            <w:rStyle w:val="PlaceholderText"/>
            <w:color w:val="808080"/>
          </w:rPr>
        </w:sdtEndPr>
        <w:sdtContent>
          <w:r w:rsidR="0022260F" w:rsidRPr="0022260F">
            <w:rPr>
              <w:rStyle w:val="PlaceholderText"/>
              <w:color w:val="45545F"/>
            </w:rPr>
            <w:t>Provide tour briefing</w:t>
          </w:r>
        </w:sdtContent>
      </w:sdt>
      <w:r w:rsidR="00B44993">
        <w:rPr>
          <w:rStyle w:val="PlaceholderText"/>
        </w:rPr>
        <w:fldChar w:fldCharType="end"/>
      </w:r>
    </w:p>
    <w:p w:rsidR="004D391B" w:rsidRPr="007216B2" w:rsidRDefault="004D391B" w:rsidP="004D391B">
      <w:pPr>
        <w:rPr>
          <w:rFonts w:ascii="Helvetica" w:hAnsi="Helvetica"/>
          <w:b/>
          <w:i/>
          <w:color w:val="000000" w:themeColor="text1"/>
          <w:sz w:val="32"/>
          <w:szCs w:val="32"/>
        </w:rPr>
      </w:pPr>
      <w:r w:rsidRPr="007216B2">
        <w:rPr>
          <w:rStyle w:val="PlaceholderText"/>
          <w:rFonts w:ascii="Helvetica" w:hAnsi="Helvetica"/>
          <w:b/>
          <w:i/>
          <w:color w:val="000000" w:themeColor="text1"/>
          <w:sz w:val="32"/>
          <w:szCs w:val="32"/>
        </w:rPr>
        <w:t>Greet tour group members</w:t>
      </w:r>
    </w:p>
    <w:p w:rsidR="00522A9D" w:rsidRPr="007216B2" w:rsidRDefault="00522A9D" w:rsidP="004D391B">
      <w:pPr>
        <w:pStyle w:val="Heading3"/>
      </w:pPr>
      <w:r w:rsidRPr="007216B2">
        <w:t>Introduction</w:t>
      </w:r>
    </w:p>
    <w:p w:rsidR="00522A9D" w:rsidRPr="007216B2" w:rsidRDefault="00522A9D" w:rsidP="004D391B">
      <w:pPr>
        <w:pStyle w:val="BodyCopy"/>
        <w:rPr>
          <w:noProof w:val="0"/>
        </w:rPr>
      </w:pPr>
      <w:r w:rsidRPr="007216B2">
        <w:rPr>
          <w:noProof w:val="0"/>
        </w:rPr>
        <w:t>First impressions are very important. Every tour should always start with a greeting and a tour briefing.</w:t>
      </w:r>
    </w:p>
    <w:p w:rsidR="00522A9D" w:rsidRPr="007216B2" w:rsidRDefault="00522A9D" w:rsidP="004D391B">
      <w:pPr>
        <w:pStyle w:val="BodyCopy"/>
        <w:rPr>
          <w:noProof w:val="0"/>
        </w:rPr>
      </w:pPr>
      <w:r w:rsidRPr="007216B2">
        <w:rPr>
          <w:noProof w:val="0"/>
        </w:rPr>
        <w:t>Greeting tour group members is an important aspect of any tour as .a good welcome sets the scene for a good tour.</w:t>
      </w:r>
    </w:p>
    <w:p w:rsidR="00522A9D" w:rsidRPr="007216B2" w:rsidRDefault="00522A9D" w:rsidP="004D391B">
      <w:pPr>
        <w:pStyle w:val="BodyCopy"/>
        <w:rPr>
          <w:noProof w:val="0"/>
        </w:rPr>
      </w:pPr>
      <w:r w:rsidRPr="007216B2">
        <w:rPr>
          <w:noProof w:val="0"/>
        </w:rPr>
        <w:t>It increases the chance of the tour group members having a positive experience from the start, enhances their satisfaction and improves the chance of repeat visits and referral business.</w:t>
      </w:r>
    </w:p>
    <w:p w:rsidR="00522A9D" w:rsidRPr="007216B2" w:rsidRDefault="00522A9D" w:rsidP="004D391B">
      <w:pPr>
        <w:pStyle w:val="Heading3"/>
      </w:pPr>
      <w:r w:rsidRPr="007216B2">
        <w:t xml:space="preserve">Tour introduction: meet and greet </w:t>
      </w:r>
    </w:p>
    <w:p w:rsidR="00522A9D" w:rsidRPr="007216B2" w:rsidRDefault="00564E5D" w:rsidP="004D391B">
      <w:pPr>
        <w:pStyle w:val="BodyCopy"/>
        <w:rPr>
          <w:noProof w:val="0"/>
        </w:rPr>
      </w:pPr>
      <w:r w:rsidRPr="007216B2">
        <w:rPr>
          <w:lang w:val="en-US" w:eastAsia="en-US"/>
        </w:rPr>
        <w:drawing>
          <wp:anchor distT="0" distB="0" distL="114300" distR="114300" simplePos="0" relativeHeight="251705344" behindDoc="0" locked="0" layoutInCell="1" allowOverlap="1" wp14:anchorId="7F531EB6" wp14:editId="32CE2919">
            <wp:simplePos x="0" y="0"/>
            <wp:positionH relativeFrom="column">
              <wp:posOffset>4270375</wp:posOffset>
            </wp:positionH>
            <wp:positionV relativeFrom="paragraph">
              <wp:posOffset>355600</wp:posOffset>
            </wp:positionV>
            <wp:extent cx="1447800" cy="21717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971791.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47800" cy="217170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To give tour participants a positive and welcoming first impression, tour leader/guide, tour</w:t>
      </w:r>
      <w:r w:rsidR="003426CD">
        <w:rPr>
          <w:noProof w:val="0"/>
        </w:rPr>
        <w:t xml:space="preserve"> </w:t>
      </w:r>
      <w:r w:rsidR="00522A9D" w:rsidRPr="007216B2">
        <w:rPr>
          <w:noProof w:val="0"/>
        </w:rPr>
        <w:t>staff need to:</w:t>
      </w:r>
    </w:p>
    <w:p w:rsidR="00522A9D" w:rsidRPr="007216B2" w:rsidRDefault="00522A9D" w:rsidP="004D391B">
      <w:pPr>
        <w:pStyle w:val="Bullet1"/>
      </w:pPr>
      <w:r w:rsidRPr="007216B2">
        <w:t>Welcome all tour group members in a warm and open manner, with a friendly face and a smile to make everyone feel at ease in order to bring the individuals as a group, setting the mood and the tone of the group and encouraging feelings of goodwill</w:t>
      </w:r>
    </w:p>
    <w:p w:rsidR="00522A9D" w:rsidRPr="007216B2" w:rsidRDefault="00522A9D" w:rsidP="004D391B">
      <w:pPr>
        <w:pStyle w:val="Bullet1"/>
      </w:pPr>
      <w:r w:rsidRPr="007216B2">
        <w:t>Make sure the tour leader/guide must be visible to all at the meeting point</w:t>
      </w:r>
    </w:p>
    <w:p w:rsidR="00522A9D" w:rsidRPr="007216B2" w:rsidRDefault="00522A9D" w:rsidP="004D391B">
      <w:pPr>
        <w:pStyle w:val="Bullet1"/>
      </w:pPr>
      <w:r w:rsidRPr="007216B2">
        <w:t xml:space="preserve">Introduce himself, herself </w:t>
      </w:r>
    </w:p>
    <w:p w:rsidR="00522A9D" w:rsidRPr="007216B2" w:rsidRDefault="00522A9D" w:rsidP="004D391B">
      <w:pPr>
        <w:pStyle w:val="Bullet1"/>
      </w:pPr>
      <w:r w:rsidRPr="007216B2">
        <w:t>In addition to having introduced yourself</w:t>
      </w:r>
      <w:r w:rsidR="004A1357">
        <w:t>,</w:t>
      </w:r>
      <w:r w:rsidR="00675954">
        <w:t xml:space="preserve"> </w:t>
      </w:r>
      <w:r w:rsidRPr="007216B2">
        <w:t>introduce any co-workers who will be part of the tour</w:t>
      </w:r>
      <w:r w:rsidR="004A1357">
        <w:t>,</w:t>
      </w:r>
      <w:r w:rsidR="00675954">
        <w:t xml:space="preserve"> </w:t>
      </w:r>
      <w:r w:rsidRPr="007216B2">
        <w:t>this may include:</w:t>
      </w:r>
    </w:p>
    <w:p w:rsidR="00522A9D" w:rsidRPr="007216B2" w:rsidRDefault="00522A9D" w:rsidP="004D391B">
      <w:pPr>
        <w:pStyle w:val="Bullet2"/>
        <w:rPr>
          <w:lang w:val="en-AU"/>
        </w:rPr>
      </w:pPr>
      <w:r w:rsidRPr="007216B2">
        <w:rPr>
          <w:lang w:val="en-AU"/>
        </w:rPr>
        <w:t>Assistant tour host</w:t>
      </w:r>
    </w:p>
    <w:p w:rsidR="00522A9D" w:rsidRPr="007216B2" w:rsidRDefault="00522A9D" w:rsidP="004D391B">
      <w:pPr>
        <w:pStyle w:val="Bullet2"/>
        <w:rPr>
          <w:lang w:val="en-AU"/>
        </w:rPr>
      </w:pPr>
      <w:r w:rsidRPr="007216B2">
        <w:rPr>
          <w:lang w:val="en-AU"/>
        </w:rPr>
        <w:t>Vehicle driver</w:t>
      </w:r>
    </w:p>
    <w:p w:rsidR="00522A9D" w:rsidRPr="007216B2" w:rsidRDefault="00522A9D" w:rsidP="004D391B">
      <w:pPr>
        <w:pStyle w:val="Bullet2"/>
        <w:rPr>
          <w:lang w:val="en-AU"/>
        </w:rPr>
      </w:pPr>
      <w:r w:rsidRPr="007216B2">
        <w:rPr>
          <w:lang w:val="en-AU"/>
        </w:rPr>
        <w:t>Interpreter</w:t>
      </w:r>
    </w:p>
    <w:p w:rsidR="00522A9D" w:rsidRPr="007216B2" w:rsidRDefault="00522A9D" w:rsidP="004D391B">
      <w:pPr>
        <w:pStyle w:val="Bullet2"/>
        <w:rPr>
          <w:lang w:val="en-AU"/>
        </w:rPr>
      </w:pPr>
      <w:r w:rsidRPr="007216B2">
        <w:rPr>
          <w:lang w:val="en-AU"/>
        </w:rPr>
        <w:t>Guest speaker</w:t>
      </w:r>
    </w:p>
    <w:p w:rsidR="00522A9D" w:rsidRPr="007216B2" w:rsidRDefault="00522A9D" w:rsidP="004D391B">
      <w:pPr>
        <w:pStyle w:val="Bullet1"/>
      </w:pPr>
      <w:r w:rsidRPr="007216B2">
        <w:t>Then, in turn, it is recommended to have tour group members intro</w:t>
      </w:r>
      <w:r w:rsidR="004D391B" w:rsidRPr="007216B2">
        <w:t>ducing themselves to the group.</w:t>
      </w:r>
    </w:p>
    <w:p w:rsidR="004D391B" w:rsidRPr="007216B2" w:rsidRDefault="004D391B">
      <w:pPr>
        <w:rPr>
          <w:rFonts w:ascii="Helvetica" w:eastAsiaTheme="majorEastAsia" w:hAnsi="Helvetica" w:cstheme="majorBidi"/>
          <w:b/>
          <w:bCs/>
          <w:color w:val="45545F"/>
          <w:sz w:val="28"/>
        </w:rPr>
      </w:pPr>
      <w:r w:rsidRPr="007216B2">
        <w:br w:type="page"/>
      </w:r>
    </w:p>
    <w:p w:rsidR="00522A9D" w:rsidRPr="007216B2" w:rsidRDefault="00522A9D" w:rsidP="004D391B">
      <w:pPr>
        <w:pStyle w:val="Heading3"/>
      </w:pPr>
      <w:r w:rsidRPr="007216B2">
        <w:lastRenderedPageBreak/>
        <w:t>Building rapport, employing interperso</w:t>
      </w:r>
      <w:r w:rsidR="004D391B" w:rsidRPr="007216B2">
        <w:t>nal skills</w:t>
      </w:r>
    </w:p>
    <w:p w:rsidR="00522A9D" w:rsidRPr="007216B2" w:rsidRDefault="00522A9D" w:rsidP="004D391B">
      <w:pPr>
        <w:pStyle w:val="BodyCopy"/>
        <w:rPr>
          <w:noProof w:val="0"/>
        </w:rPr>
      </w:pPr>
      <w:r w:rsidRPr="007216B2">
        <w:rPr>
          <w:noProof w:val="0"/>
        </w:rPr>
        <w:t>‘Rapport’ refers to the relationship between tour leaders, guides and the tour group members.</w:t>
      </w:r>
    </w:p>
    <w:p w:rsidR="00522A9D" w:rsidRPr="007216B2" w:rsidRDefault="00522A9D" w:rsidP="004D391B">
      <w:pPr>
        <w:pStyle w:val="BodyCopy"/>
        <w:rPr>
          <w:noProof w:val="0"/>
        </w:rPr>
      </w:pPr>
      <w:r w:rsidRPr="007216B2">
        <w:rPr>
          <w:noProof w:val="0"/>
        </w:rPr>
        <w:t>Tour leaders, guides must strive for a rapport which is positive, friendly and understanding. A good rapport is one where all parties share similar feelings and agree about the majority of things.</w:t>
      </w:r>
    </w:p>
    <w:p w:rsidR="00522A9D" w:rsidRPr="007216B2" w:rsidRDefault="00522A9D" w:rsidP="004D391B">
      <w:pPr>
        <w:pStyle w:val="BodyCopy"/>
        <w:rPr>
          <w:noProof w:val="0"/>
        </w:rPr>
      </w:pPr>
      <w:r w:rsidRPr="007216B2">
        <w:rPr>
          <w:noProof w:val="0"/>
        </w:rPr>
        <w:t>Tour leaders, guides should start rapport building as soon as they meet a tour group member.</w:t>
      </w:r>
    </w:p>
    <w:p w:rsidR="00522A9D" w:rsidRPr="007216B2" w:rsidRDefault="00522A9D" w:rsidP="004D391B">
      <w:pPr>
        <w:pStyle w:val="BodyCopy"/>
        <w:rPr>
          <w:noProof w:val="0"/>
        </w:rPr>
      </w:pPr>
      <w:r w:rsidRPr="007216B2">
        <w:rPr>
          <w:noProof w:val="0"/>
        </w:rPr>
        <w:t>A good rapport is important because it:</w:t>
      </w:r>
    </w:p>
    <w:p w:rsidR="00522A9D" w:rsidRPr="007216B2" w:rsidRDefault="00522A9D" w:rsidP="004D391B">
      <w:pPr>
        <w:pStyle w:val="Bullet1"/>
      </w:pPr>
      <w:r w:rsidRPr="007216B2">
        <w:t>Enhances visitor engagement</w:t>
      </w:r>
    </w:p>
    <w:p w:rsidR="00522A9D" w:rsidRPr="007216B2" w:rsidRDefault="00522A9D" w:rsidP="004D391B">
      <w:pPr>
        <w:pStyle w:val="Bullet1"/>
      </w:pPr>
      <w:r w:rsidRPr="007216B2">
        <w:t>Sets the scene for a better experience</w:t>
      </w:r>
    </w:p>
    <w:p w:rsidR="00522A9D" w:rsidRPr="007216B2" w:rsidRDefault="00522A9D" w:rsidP="004D391B">
      <w:pPr>
        <w:pStyle w:val="Bullet1"/>
      </w:pPr>
      <w:r w:rsidRPr="007216B2">
        <w:t>Helps overcome small problems that crop up</w:t>
      </w:r>
    </w:p>
    <w:p w:rsidR="00522A9D" w:rsidRPr="007216B2" w:rsidRDefault="00522A9D" w:rsidP="004D391B">
      <w:pPr>
        <w:pStyle w:val="Bullet1"/>
      </w:pPr>
      <w:r w:rsidRPr="007216B2">
        <w:t>Encourages repeat and referral business.</w:t>
      </w:r>
    </w:p>
    <w:p w:rsidR="00522A9D" w:rsidRPr="007216B2" w:rsidRDefault="00522A9D" w:rsidP="004D391B">
      <w:pPr>
        <w:pStyle w:val="BodyCopyBold"/>
        <w:rPr>
          <w:noProof w:val="0"/>
        </w:rPr>
      </w:pPr>
      <w:r w:rsidRPr="007216B2">
        <w:rPr>
          <w:noProof w:val="0"/>
        </w:rPr>
        <w:t>Rapport-building techniques using interpersonal skills</w:t>
      </w:r>
    </w:p>
    <w:p w:rsidR="00522A9D" w:rsidRPr="007216B2" w:rsidRDefault="00522A9D" w:rsidP="004D391B">
      <w:pPr>
        <w:pStyle w:val="BodyCopy"/>
        <w:rPr>
          <w:noProof w:val="0"/>
        </w:rPr>
      </w:pPr>
      <w:r w:rsidRPr="007216B2">
        <w:rPr>
          <w:noProof w:val="0"/>
        </w:rPr>
        <w:t>Good rapport building costs nothing but does require some effort.</w:t>
      </w:r>
    </w:p>
    <w:p w:rsidR="00522A9D" w:rsidRPr="007216B2" w:rsidRDefault="00522A9D" w:rsidP="004D391B">
      <w:pPr>
        <w:pStyle w:val="BodyCopy"/>
        <w:rPr>
          <w:noProof w:val="0"/>
        </w:rPr>
      </w:pPr>
      <w:r w:rsidRPr="007216B2">
        <w:rPr>
          <w:noProof w:val="0"/>
        </w:rPr>
        <w:t>Techniques to build rapport with participants may include:</w:t>
      </w:r>
    </w:p>
    <w:p w:rsidR="00522A9D" w:rsidRPr="007216B2" w:rsidRDefault="00522A9D" w:rsidP="004D391B">
      <w:pPr>
        <w:pStyle w:val="Bullet1"/>
      </w:pPr>
      <w:r w:rsidRPr="007216B2">
        <w:t xml:space="preserve">Extending/building on conversations when tour guides greeted people </w:t>
      </w:r>
    </w:p>
    <w:p w:rsidR="00522A9D" w:rsidRPr="007216B2" w:rsidRDefault="00564E5D" w:rsidP="004D391B">
      <w:pPr>
        <w:pStyle w:val="Bullet1"/>
      </w:pPr>
      <w:r w:rsidRPr="007216B2">
        <w:rPr>
          <w:noProof/>
          <w:lang w:val="en-US"/>
        </w:rPr>
        <w:drawing>
          <wp:anchor distT="0" distB="0" distL="114300" distR="114300" simplePos="0" relativeHeight="251706368" behindDoc="0" locked="0" layoutInCell="1" allowOverlap="1" wp14:anchorId="2A0B7D06" wp14:editId="15C819F6">
            <wp:simplePos x="0" y="0"/>
            <wp:positionH relativeFrom="column">
              <wp:posOffset>3456940</wp:posOffset>
            </wp:positionH>
            <wp:positionV relativeFrom="paragraph">
              <wp:posOffset>166370</wp:posOffset>
            </wp:positionV>
            <wp:extent cx="2270760" cy="1514475"/>
            <wp:effectExtent l="0" t="0" r="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5297258.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70760" cy="1514475"/>
                    </a:xfrm>
                    <a:prstGeom prst="rect">
                      <a:avLst/>
                    </a:prstGeom>
                  </pic:spPr>
                </pic:pic>
              </a:graphicData>
            </a:graphic>
            <wp14:sizeRelH relativeFrom="page">
              <wp14:pctWidth>0</wp14:pctWidth>
            </wp14:sizeRelH>
            <wp14:sizeRelV relativeFrom="page">
              <wp14:pctHeight>0</wp14:pctHeight>
            </wp14:sizeRelV>
          </wp:anchor>
        </w:drawing>
      </w:r>
      <w:r w:rsidR="00522A9D" w:rsidRPr="007216B2">
        <w:t xml:space="preserve">Asking participants questions </w:t>
      </w:r>
    </w:p>
    <w:p w:rsidR="00522A9D" w:rsidRPr="007216B2" w:rsidRDefault="00522A9D" w:rsidP="004D391B">
      <w:pPr>
        <w:pStyle w:val="Bullet1"/>
      </w:pPr>
      <w:r w:rsidRPr="007216B2">
        <w:t xml:space="preserve">Using icebreakers </w:t>
      </w:r>
    </w:p>
    <w:p w:rsidR="00522A9D" w:rsidRPr="007216B2" w:rsidRDefault="00522A9D" w:rsidP="004D391B">
      <w:pPr>
        <w:pStyle w:val="Bullet1"/>
      </w:pPr>
      <w:r w:rsidRPr="007216B2">
        <w:t>Using anecdotes when interacting with participants</w:t>
      </w:r>
    </w:p>
    <w:p w:rsidR="00522A9D" w:rsidRPr="007216B2" w:rsidRDefault="00522A9D" w:rsidP="004D391B">
      <w:pPr>
        <w:pStyle w:val="Bullet1"/>
      </w:pPr>
      <w:r w:rsidRPr="007216B2">
        <w:t xml:space="preserve">Using humour when talking with people </w:t>
      </w:r>
    </w:p>
    <w:p w:rsidR="00522A9D" w:rsidRPr="007216B2" w:rsidRDefault="00522A9D" w:rsidP="004D391B">
      <w:pPr>
        <w:pStyle w:val="Bullet1"/>
      </w:pPr>
      <w:r w:rsidRPr="007216B2">
        <w:t>Checking on people’s welfare</w:t>
      </w:r>
    </w:p>
    <w:p w:rsidR="00522A9D" w:rsidRPr="007216B2" w:rsidRDefault="00522A9D" w:rsidP="004D391B">
      <w:pPr>
        <w:pStyle w:val="Bullet1"/>
      </w:pPr>
      <w:r w:rsidRPr="007216B2">
        <w:t>Applying suitable interpersonal and communication skills at every opportunity/exchange</w:t>
      </w:r>
      <w:r w:rsidR="004A1357">
        <w:t>.</w:t>
      </w:r>
      <w:r w:rsidRPr="007216B2">
        <w:t xml:space="preserve"> </w:t>
      </w:r>
    </w:p>
    <w:p w:rsidR="00522A9D" w:rsidRPr="007216B2" w:rsidRDefault="00522A9D" w:rsidP="004D391B">
      <w:pPr>
        <w:pStyle w:val="BodyCopy"/>
        <w:rPr>
          <w:noProof w:val="0"/>
        </w:rPr>
      </w:pPr>
      <w:r w:rsidRPr="007216B2">
        <w:rPr>
          <w:noProof w:val="0"/>
        </w:rPr>
        <w:t xml:space="preserve">The tour leader, guide must make it very clear to all tour members that he, she is pleased to see the, happy to be there and encourage questions at any time.  </w:t>
      </w:r>
    </w:p>
    <w:p w:rsidR="00216188" w:rsidRPr="007216B2" w:rsidRDefault="00216188">
      <w:pPr>
        <w:rPr>
          <w:rStyle w:val="PlaceholderText"/>
          <w:rFonts w:ascii="Helvetica" w:hAnsi="Helvetica"/>
          <w:b/>
          <w:i/>
          <w:color w:val="000000" w:themeColor="text1"/>
          <w:sz w:val="32"/>
          <w:szCs w:val="32"/>
        </w:rPr>
      </w:pPr>
      <w:r w:rsidRPr="007216B2">
        <w:rPr>
          <w:rStyle w:val="PlaceholderText"/>
          <w:bCs/>
          <w:i/>
          <w:color w:val="000000" w:themeColor="text1"/>
          <w:sz w:val="32"/>
          <w:szCs w:val="32"/>
        </w:rPr>
        <w:br w:type="page"/>
      </w:r>
    </w:p>
    <w:p w:rsidR="004D391B" w:rsidRPr="007216B2" w:rsidRDefault="004D391B" w:rsidP="00522A9D">
      <w:pPr>
        <w:pStyle w:val="Heading3"/>
        <w:rPr>
          <w:rStyle w:val="PlaceholderText"/>
          <w:rFonts w:eastAsiaTheme="minorEastAsia" w:cstheme="minorBidi"/>
          <w:bCs w:val="0"/>
          <w:i/>
          <w:color w:val="000000" w:themeColor="text1"/>
          <w:sz w:val="32"/>
          <w:szCs w:val="32"/>
        </w:rPr>
      </w:pPr>
      <w:r w:rsidRPr="007216B2">
        <w:rPr>
          <w:rStyle w:val="PlaceholderText"/>
          <w:rFonts w:eastAsiaTheme="minorEastAsia" w:cstheme="minorBidi"/>
          <w:bCs w:val="0"/>
          <w:i/>
          <w:color w:val="000000" w:themeColor="text1"/>
          <w:sz w:val="32"/>
          <w:szCs w:val="32"/>
        </w:rPr>
        <w:lastRenderedPageBreak/>
        <w:t>Provide tour briefing</w:t>
      </w:r>
    </w:p>
    <w:p w:rsidR="00522A9D" w:rsidRPr="007216B2" w:rsidRDefault="00522A9D" w:rsidP="00522A9D">
      <w:pPr>
        <w:pStyle w:val="Heading3"/>
      </w:pPr>
      <w:r w:rsidRPr="007216B2">
        <w:t>Introduction</w:t>
      </w:r>
    </w:p>
    <w:p w:rsidR="00522A9D" w:rsidRPr="007216B2" w:rsidRDefault="00522A9D" w:rsidP="00216188">
      <w:pPr>
        <w:pStyle w:val="BodyCopy"/>
        <w:rPr>
          <w:noProof w:val="0"/>
        </w:rPr>
      </w:pPr>
      <w:r w:rsidRPr="007216B2">
        <w:rPr>
          <w:noProof w:val="0"/>
        </w:rPr>
        <w:t>The tour briefing follows the introductions. It provides the tour group members with all the information they need to know in regar</w:t>
      </w:r>
      <w:r w:rsidR="00216188" w:rsidRPr="007216B2">
        <w:rPr>
          <w:noProof w:val="0"/>
        </w:rPr>
        <w:t>ds to the tour and will include</w:t>
      </w:r>
      <w:r w:rsidR="004A1357">
        <w:rPr>
          <w:noProof w:val="0"/>
        </w:rPr>
        <w:t>.</w:t>
      </w:r>
    </w:p>
    <w:p w:rsidR="00522A9D" w:rsidRPr="007216B2" w:rsidRDefault="00216188" w:rsidP="00216188">
      <w:pPr>
        <w:pStyle w:val="BodyCopyBold"/>
        <w:rPr>
          <w:noProof w:val="0"/>
        </w:rPr>
      </w:pPr>
      <w:r w:rsidRPr="007216B2">
        <w:rPr>
          <w:noProof w:val="0"/>
        </w:rPr>
        <w:t>Tour related information</w:t>
      </w:r>
    </w:p>
    <w:p w:rsidR="00522A9D" w:rsidRPr="007216B2" w:rsidRDefault="00522A9D" w:rsidP="00216188">
      <w:pPr>
        <w:pStyle w:val="BodyCopy"/>
        <w:rPr>
          <w:noProof w:val="0"/>
        </w:rPr>
      </w:pPr>
      <w:r w:rsidRPr="007216B2">
        <w:rPr>
          <w:noProof w:val="0"/>
        </w:rPr>
        <w:t xml:space="preserve">This deals with talking through and explaining the itinerary in detail and can be done by either going through distributed hand out or, depending where the briefing is taking place, the tour leader, guide might be using a board or visual copy of the hand out such as power point and review information such as: </w:t>
      </w:r>
    </w:p>
    <w:p w:rsidR="00522A9D" w:rsidRPr="007216B2" w:rsidRDefault="00522A9D" w:rsidP="00216188">
      <w:pPr>
        <w:pStyle w:val="Bullet1"/>
      </w:pPr>
      <w:r w:rsidRPr="007216B2">
        <w:t xml:space="preserve">Identify the site/s, venue/s, tour area/s </w:t>
      </w:r>
    </w:p>
    <w:p w:rsidR="00522A9D" w:rsidRPr="007216B2" w:rsidRDefault="00522A9D" w:rsidP="00216188">
      <w:pPr>
        <w:pStyle w:val="Bullet1"/>
      </w:pPr>
      <w:r w:rsidRPr="007216B2">
        <w:t>Explain the type of sightseeing, inclusion the tour group members are taking by:</w:t>
      </w:r>
    </w:p>
    <w:p w:rsidR="00522A9D" w:rsidRPr="007216B2" w:rsidRDefault="00522A9D" w:rsidP="00216188">
      <w:pPr>
        <w:pStyle w:val="Bullet2"/>
        <w:rPr>
          <w:lang w:val="en-AU"/>
        </w:rPr>
      </w:pPr>
      <w:r w:rsidRPr="007216B2">
        <w:rPr>
          <w:lang w:val="en-AU"/>
        </w:rPr>
        <w:t>Naming the tour</w:t>
      </w:r>
    </w:p>
    <w:p w:rsidR="00522A9D" w:rsidRPr="007216B2" w:rsidRDefault="00522A9D" w:rsidP="00216188">
      <w:pPr>
        <w:pStyle w:val="Bullet2"/>
        <w:rPr>
          <w:lang w:val="en-AU"/>
        </w:rPr>
      </w:pPr>
      <w:r w:rsidRPr="007216B2">
        <w:rPr>
          <w:lang w:val="en-AU"/>
        </w:rPr>
        <w:t>Identify the duration of the tour</w:t>
      </w:r>
    </w:p>
    <w:p w:rsidR="00522A9D" w:rsidRPr="007216B2" w:rsidRDefault="00522A9D" w:rsidP="00216188">
      <w:pPr>
        <w:pStyle w:val="Bullet1"/>
      </w:pPr>
      <w:r w:rsidRPr="007216B2">
        <w:t>Provide an overview of what the tour will cover detailing inclusions and explain options, if applicable .This may include mention of:</w:t>
      </w:r>
    </w:p>
    <w:p w:rsidR="00522A9D" w:rsidRPr="007216B2" w:rsidRDefault="00564E5D" w:rsidP="00216188">
      <w:pPr>
        <w:pStyle w:val="Bullet2"/>
        <w:rPr>
          <w:lang w:val="en-AU"/>
        </w:rPr>
      </w:pPr>
      <w:r w:rsidRPr="007216B2">
        <w:rPr>
          <w:noProof/>
          <w:lang w:eastAsia="en-US"/>
        </w:rPr>
        <w:drawing>
          <wp:anchor distT="0" distB="0" distL="114300" distR="114300" simplePos="0" relativeHeight="251707392" behindDoc="0" locked="0" layoutInCell="1" allowOverlap="1" wp14:anchorId="3898B07C" wp14:editId="54B74EC6">
            <wp:simplePos x="0" y="0"/>
            <wp:positionH relativeFrom="column">
              <wp:posOffset>3328670</wp:posOffset>
            </wp:positionH>
            <wp:positionV relativeFrom="paragraph">
              <wp:posOffset>102235</wp:posOffset>
            </wp:positionV>
            <wp:extent cx="2413000" cy="1609725"/>
            <wp:effectExtent l="0" t="0" r="6350" b="952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370967.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13000" cy="160972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Points of interest and highlights</w:t>
      </w:r>
    </w:p>
    <w:p w:rsidR="00522A9D" w:rsidRPr="007216B2" w:rsidRDefault="00522A9D" w:rsidP="00216188">
      <w:pPr>
        <w:pStyle w:val="Bullet2"/>
        <w:rPr>
          <w:lang w:val="en-AU"/>
        </w:rPr>
      </w:pPr>
      <w:r w:rsidRPr="007216B2">
        <w:rPr>
          <w:lang w:val="en-AU"/>
        </w:rPr>
        <w:t>Special events which have been organised for the specific group</w:t>
      </w:r>
    </w:p>
    <w:p w:rsidR="00522A9D" w:rsidRPr="007216B2" w:rsidRDefault="00522A9D" w:rsidP="00216188">
      <w:pPr>
        <w:pStyle w:val="Bullet2"/>
        <w:rPr>
          <w:lang w:val="en-AU"/>
        </w:rPr>
      </w:pPr>
      <w:r w:rsidRPr="007216B2">
        <w:rPr>
          <w:lang w:val="en-AU"/>
        </w:rPr>
        <w:t>Unique features on this tour</w:t>
      </w:r>
    </w:p>
    <w:p w:rsidR="00522A9D" w:rsidRPr="007216B2" w:rsidRDefault="00522A9D" w:rsidP="00216188">
      <w:pPr>
        <w:pStyle w:val="Bullet2"/>
        <w:rPr>
          <w:lang w:val="en-AU"/>
        </w:rPr>
      </w:pPr>
      <w:r w:rsidRPr="007216B2">
        <w:rPr>
          <w:lang w:val="en-AU"/>
        </w:rPr>
        <w:t>Demonstrations and activities</w:t>
      </w:r>
    </w:p>
    <w:p w:rsidR="00522A9D" w:rsidRPr="007216B2" w:rsidRDefault="00522A9D" w:rsidP="00216188">
      <w:pPr>
        <w:pStyle w:val="Bullet2"/>
        <w:rPr>
          <w:lang w:val="en-AU"/>
        </w:rPr>
      </w:pPr>
      <w:r w:rsidRPr="007216B2">
        <w:rPr>
          <w:lang w:val="en-AU"/>
        </w:rPr>
        <w:t>Displays and shows</w:t>
      </w:r>
    </w:p>
    <w:p w:rsidR="00522A9D" w:rsidRPr="007216B2" w:rsidRDefault="00522A9D" w:rsidP="00216188">
      <w:pPr>
        <w:pStyle w:val="Bullet2"/>
        <w:rPr>
          <w:lang w:val="en-AU"/>
        </w:rPr>
      </w:pPr>
      <w:r w:rsidRPr="007216B2">
        <w:rPr>
          <w:lang w:val="en-AU"/>
        </w:rPr>
        <w:t>Meals and refreshments</w:t>
      </w:r>
    </w:p>
    <w:p w:rsidR="00522A9D" w:rsidRPr="007216B2" w:rsidRDefault="00522A9D" w:rsidP="00216188">
      <w:pPr>
        <w:pStyle w:val="Bullet2"/>
        <w:rPr>
          <w:lang w:val="en-AU"/>
        </w:rPr>
      </w:pPr>
      <w:r w:rsidRPr="007216B2">
        <w:rPr>
          <w:lang w:val="en-AU"/>
        </w:rPr>
        <w:t>Free time</w:t>
      </w:r>
    </w:p>
    <w:p w:rsidR="00522A9D" w:rsidRPr="007216B2" w:rsidRDefault="00522A9D" w:rsidP="00216188">
      <w:pPr>
        <w:pStyle w:val="Bullet2"/>
        <w:rPr>
          <w:lang w:val="en-AU"/>
        </w:rPr>
      </w:pPr>
      <w:r w:rsidRPr="007216B2">
        <w:rPr>
          <w:lang w:val="en-AU"/>
        </w:rPr>
        <w:t>Photo opportunities</w:t>
      </w:r>
    </w:p>
    <w:p w:rsidR="00522A9D" w:rsidRPr="007216B2" w:rsidRDefault="00522A9D" w:rsidP="00216188">
      <w:pPr>
        <w:pStyle w:val="Bullet1"/>
      </w:pPr>
      <w:r w:rsidRPr="007216B2">
        <w:t xml:space="preserve">As much as possible, providing personal anecdotal information and examples to illustrate points </w:t>
      </w:r>
    </w:p>
    <w:p w:rsidR="00522A9D" w:rsidRPr="007216B2" w:rsidRDefault="00522A9D" w:rsidP="00216188">
      <w:pPr>
        <w:pStyle w:val="Bullet1"/>
      </w:pPr>
      <w:r w:rsidRPr="007216B2">
        <w:t>Be enthusiastic, give a positive and interesting men</w:t>
      </w:r>
      <w:r w:rsidR="003426CD">
        <w:t xml:space="preserve">tal picture of the tour to come </w:t>
      </w:r>
    </w:p>
    <w:p w:rsidR="00522A9D" w:rsidRPr="007216B2" w:rsidRDefault="00522A9D" w:rsidP="00216188">
      <w:pPr>
        <w:pStyle w:val="Bullet1"/>
      </w:pPr>
      <w:r w:rsidRPr="007216B2">
        <w:t>Create a positive experience by being friendly, approachable and inclusive. A good strategy is to</w:t>
      </w:r>
      <w:r w:rsidR="003426CD">
        <w:t xml:space="preserve"> </w:t>
      </w:r>
      <w:r w:rsidRPr="007216B2">
        <w:t>Include a Question and Answer session so participants have an opportunity to:</w:t>
      </w:r>
    </w:p>
    <w:p w:rsidR="00522A9D" w:rsidRPr="007216B2" w:rsidRDefault="00522A9D" w:rsidP="00216188">
      <w:pPr>
        <w:pStyle w:val="Bullet2"/>
        <w:rPr>
          <w:lang w:val="en-AU"/>
        </w:rPr>
      </w:pPr>
      <w:r w:rsidRPr="007216B2">
        <w:rPr>
          <w:lang w:val="en-AU"/>
        </w:rPr>
        <w:t xml:space="preserve">Find answers to pressing issues before the tour starts </w:t>
      </w:r>
    </w:p>
    <w:p w:rsidR="00522A9D" w:rsidRPr="007216B2" w:rsidRDefault="00522A9D" w:rsidP="00216188">
      <w:pPr>
        <w:pStyle w:val="Bullet2"/>
        <w:rPr>
          <w:lang w:val="en-AU"/>
        </w:rPr>
      </w:pPr>
      <w:r w:rsidRPr="007216B2">
        <w:rPr>
          <w:lang w:val="en-AU"/>
        </w:rPr>
        <w:t xml:space="preserve">Clarify issues and arrangements </w:t>
      </w:r>
    </w:p>
    <w:p w:rsidR="00522A9D" w:rsidRPr="007216B2" w:rsidRDefault="00522A9D" w:rsidP="00216188">
      <w:pPr>
        <w:pStyle w:val="Bullet2"/>
        <w:rPr>
          <w:lang w:val="en-AU"/>
        </w:rPr>
      </w:pPr>
      <w:r w:rsidRPr="007216B2">
        <w:rPr>
          <w:lang w:val="en-AU"/>
        </w:rPr>
        <w:t>Respond to potential concerns</w:t>
      </w:r>
      <w:r w:rsidR="00216188" w:rsidRPr="007216B2">
        <w:rPr>
          <w:lang w:val="en-AU"/>
        </w:rPr>
        <w:t>.</w:t>
      </w:r>
    </w:p>
    <w:p w:rsidR="00522A9D" w:rsidRPr="007216B2" w:rsidRDefault="00522A9D" w:rsidP="00522A9D">
      <w:pPr>
        <w:rPr>
          <w:rFonts w:ascii="Helvetica" w:hAnsi="Helvetica" w:cs="Helvetica"/>
          <w:color w:val="000000"/>
        </w:rPr>
      </w:pPr>
      <w:r w:rsidRPr="007216B2">
        <w:br w:type="page"/>
      </w:r>
    </w:p>
    <w:p w:rsidR="002D0810" w:rsidRPr="007216B2" w:rsidRDefault="002D0810" w:rsidP="00785EE9">
      <w:pPr>
        <w:pStyle w:val="Heading2"/>
      </w:pPr>
      <w:r w:rsidRPr="007216B2">
        <w:lastRenderedPageBreak/>
        <w:t>2.2</w:t>
      </w:r>
      <w:r w:rsidRPr="007216B2">
        <w:tab/>
      </w:r>
      <w:r w:rsidR="00B44993">
        <w:fldChar w:fldCharType="begin"/>
      </w:r>
      <w:r w:rsidR="00B44993">
        <w:instrText xml:space="preserve"> REF  Criteria22  \* MERGEFORMAT </w:instrText>
      </w:r>
      <w:r w:rsidR="00B44993">
        <w:fldChar w:fldCharType="separate"/>
      </w:r>
      <w:sdt>
        <w:sdtPr>
          <w:alias w:val="Criteria2.2"/>
          <w:tag w:val="Criteria2.2"/>
          <w:id w:val="-327599339"/>
          <w:placeholder>
            <w:docPart w:val="DB86D562C9F24230A8BD0EE1AD445605"/>
          </w:placeholder>
        </w:sdtPr>
        <w:sdtEndPr>
          <w:rPr>
            <w:rStyle w:val="PlaceholderText"/>
            <w:color w:val="808080"/>
          </w:rPr>
        </w:sdtEndPr>
        <w:sdtContent>
          <w:r w:rsidR="0022260F" w:rsidRPr="0022260F">
            <w:rPr>
              <w:rStyle w:val="PlaceholderText"/>
              <w:color w:val="45545F"/>
            </w:rPr>
            <w:t>Complete outstanding customer details</w:t>
          </w:r>
        </w:sdtContent>
      </w:sdt>
      <w:r w:rsidR="00B44993">
        <w:rPr>
          <w:rStyle w:val="PlaceholderText"/>
        </w:rPr>
        <w:fldChar w:fldCharType="end"/>
      </w:r>
    </w:p>
    <w:p w:rsidR="00522A9D" w:rsidRPr="007216B2" w:rsidRDefault="00522A9D" w:rsidP="00522A9D">
      <w:pPr>
        <w:pStyle w:val="Heading3"/>
      </w:pPr>
      <w:r w:rsidRPr="007216B2">
        <w:t>Introduction</w:t>
      </w:r>
    </w:p>
    <w:p w:rsidR="00522A9D" w:rsidRPr="007216B2" w:rsidRDefault="00522A9D" w:rsidP="00216188">
      <w:pPr>
        <w:pStyle w:val="BodyCopy"/>
        <w:rPr>
          <w:noProof w:val="0"/>
        </w:rPr>
      </w:pPr>
      <w:r w:rsidRPr="007216B2">
        <w:rPr>
          <w:noProof w:val="0"/>
        </w:rPr>
        <w:t>While all tour members are present, it is important to complete and finalis</w:t>
      </w:r>
      <w:r w:rsidR="00216188" w:rsidRPr="007216B2">
        <w:rPr>
          <w:noProof w:val="0"/>
        </w:rPr>
        <w:t>ed all outstanding information.</w:t>
      </w:r>
    </w:p>
    <w:p w:rsidR="00522A9D" w:rsidRPr="007216B2" w:rsidRDefault="00207D91" w:rsidP="00522A9D">
      <w:pPr>
        <w:pStyle w:val="Heading3"/>
      </w:pPr>
      <w:r w:rsidRPr="007216B2">
        <w:rPr>
          <w:noProof/>
          <w:lang w:val="en-US" w:eastAsia="en-US"/>
        </w:rPr>
        <w:drawing>
          <wp:anchor distT="0" distB="0" distL="114300" distR="114300" simplePos="0" relativeHeight="251708416" behindDoc="0" locked="0" layoutInCell="1" allowOverlap="1" wp14:anchorId="1755F7F2" wp14:editId="5815B59C">
            <wp:simplePos x="0" y="0"/>
            <wp:positionH relativeFrom="column">
              <wp:posOffset>3581400</wp:posOffset>
            </wp:positionH>
            <wp:positionV relativeFrom="paragraph">
              <wp:posOffset>21590</wp:posOffset>
            </wp:positionV>
            <wp:extent cx="2140585" cy="142875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d invoices.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140585" cy="1428750"/>
                    </a:xfrm>
                    <a:prstGeom prst="rect">
                      <a:avLst/>
                    </a:prstGeom>
                  </pic:spPr>
                </pic:pic>
              </a:graphicData>
            </a:graphic>
            <wp14:sizeRelH relativeFrom="page">
              <wp14:pctWidth>0</wp14:pctWidth>
            </wp14:sizeRelH>
            <wp14:sizeRelV relativeFrom="page">
              <wp14:pctHeight>0</wp14:pctHeight>
            </wp14:sizeRelV>
          </wp:anchor>
        </w:drawing>
      </w:r>
      <w:r w:rsidR="00522A9D" w:rsidRPr="007216B2">
        <w:t xml:space="preserve">Outstanding details </w:t>
      </w:r>
    </w:p>
    <w:p w:rsidR="00522A9D" w:rsidRPr="007216B2" w:rsidRDefault="00522A9D" w:rsidP="00522A9D">
      <w:pPr>
        <w:pStyle w:val="BodyCopyBold"/>
        <w:rPr>
          <w:noProof w:val="0"/>
        </w:rPr>
      </w:pPr>
      <w:r w:rsidRPr="007216B2">
        <w:rPr>
          <w:noProof w:val="0"/>
        </w:rPr>
        <w:t xml:space="preserve">Name spelling and pronunciation </w:t>
      </w:r>
    </w:p>
    <w:p w:rsidR="00522A9D" w:rsidRPr="007216B2" w:rsidRDefault="00522A9D" w:rsidP="00216188">
      <w:pPr>
        <w:pStyle w:val="BodyCopy"/>
        <w:rPr>
          <w:noProof w:val="0"/>
        </w:rPr>
      </w:pPr>
      <w:r w:rsidRPr="007216B2">
        <w:rPr>
          <w:noProof w:val="0"/>
        </w:rPr>
        <w:t>We all like to have our name correctly pronounced and written. It is recommended names are checked for pronunciation and spelling during the briefing, and name badges, if required and appropriate, issued after.</w:t>
      </w:r>
    </w:p>
    <w:p w:rsidR="00522A9D" w:rsidRPr="007216B2" w:rsidRDefault="00522A9D" w:rsidP="00522A9D">
      <w:pPr>
        <w:pStyle w:val="BodyCopyBold"/>
        <w:rPr>
          <w:noProof w:val="0"/>
        </w:rPr>
      </w:pPr>
      <w:r w:rsidRPr="007216B2">
        <w:rPr>
          <w:noProof w:val="0"/>
        </w:rPr>
        <w:t>Options confirmation</w:t>
      </w:r>
    </w:p>
    <w:p w:rsidR="00522A9D" w:rsidRPr="007216B2" w:rsidRDefault="00522A9D" w:rsidP="00216188">
      <w:pPr>
        <w:pStyle w:val="BodyCopy"/>
        <w:rPr>
          <w:noProof w:val="0"/>
        </w:rPr>
      </w:pPr>
      <w:r w:rsidRPr="007216B2">
        <w:rPr>
          <w:noProof w:val="0"/>
        </w:rPr>
        <w:t xml:space="preserve">Again, this is the best time to reconfirm options chosen by tour group members in regards to various </w:t>
      </w:r>
      <w:r w:rsidR="001B2B52" w:rsidRPr="007216B2">
        <w:rPr>
          <w:noProof w:val="0"/>
        </w:rPr>
        <w:t>activates</w:t>
      </w:r>
      <w:r w:rsidRPr="007216B2">
        <w:rPr>
          <w:noProof w:val="0"/>
        </w:rPr>
        <w:t xml:space="preserve"> they can choose to as part of a package.</w:t>
      </w:r>
    </w:p>
    <w:p w:rsidR="00522A9D" w:rsidRPr="007216B2" w:rsidRDefault="00522A9D" w:rsidP="00522A9D">
      <w:pPr>
        <w:pStyle w:val="BodyCopyBold"/>
        <w:rPr>
          <w:noProof w:val="0"/>
        </w:rPr>
      </w:pPr>
      <w:r w:rsidRPr="007216B2">
        <w:rPr>
          <w:noProof w:val="0"/>
        </w:rPr>
        <w:t xml:space="preserve">Checking of documentation </w:t>
      </w:r>
    </w:p>
    <w:p w:rsidR="00522A9D" w:rsidRPr="007216B2" w:rsidRDefault="00522A9D" w:rsidP="00216188">
      <w:pPr>
        <w:pStyle w:val="BodyCopy"/>
        <w:rPr>
          <w:noProof w:val="0"/>
        </w:rPr>
      </w:pPr>
      <w:r w:rsidRPr="007216B2">
        <w:rPr>
          <w:noProof w:val="0"/>
        </w:rPr>
        <w:t xml:space="preserve">Outstanding documentation can be checked and or collected such as: </w:t>
      </w:r>
    </w:p>
    <w:p w:rsidR="00522A9D" w:rsidRPr="007216B2" w:rsidRDefault="00522A9D" w:rsidP="00216188">
      <w:pPr>
        <w:pStyle w:val="Bullet1"/>
      </w:pPr>
      <w:r w:rsidRPr="007216B2">
        <w:t>All forms related to Occupational Health and Safety such as participation and disclaimer form if appropriate for high risk activities</w:t>
      </w:r>
    </w:p>
    <w:p w:rsidR="00522A9D" w:rsidRPr="007216B2" w:rsidRDefault="00522A9D" w:rsidP="00216188">
      <w:pPr>
        <w:pStyle w:val="Bullet1"/>
      </w:pPr>
      <w:r w:rsidRPr="007216B2">
        <w:t>Any outstanding payment</w:t>
      </w:r>
      <w:r w:rsidR="00216188" w:rsidRPr="007216B2">
        <w:t>.</w:t>
      </w:r>
    </w:p>
    <w:p w:rsidR="00522A9D" w:rsidRPr="007216B2" w:rsidRDefault="00522A9D" w:rsidP="00522A9D">
      <w:pPr>
        <w:pStyle w:val="BodyCopyBold"/>
        <w:rPr>
          <w:noProof w:val="0"/>
        </w:rPr>
      </w:pPr>
      <w:r w:rsidRPr="007216B2">
        <w:rPr>
          <w:noProof w:val="0"/>
        </w:rPr>
        <w:t>Issuing of documentation to tour group members such as:</w:t>
      </w:r>
    </w:p>
    <w:p w:rsidR="00522A9D" w:rsidRPr="007216B2" w:rsidRDefault="00522A9D" w:rsidP="00216188">
      <w:pPr>
        <w:pStyle w:val="Bullet1"/>
      </w:pPr>
      <w:r w:rsidRPr="007216B2">
        <w:t>Receipts for received payments</w:t>
      </w:r>
    </w:p>
    <w:p w:rsidR="00522A9D" w:rsidRPr="007216B2" w:rsidRDefault="00522A9D" w:rsidP="00216188">
      <w:pPr>
        <w:pStyle w:val="Bullet1"/>
      </w:pPr>
      <w:r w:rsidRPr="007216B2">
        <w:t>Tour group members bags and luggage to tour group members who could not be there earlier</w:t>
      </w:r>
    </w:p>
    <w:p w:rsidR="00522A9D" w:rsidRPr="007216B2" w:rsidRDefault="00522A9D" w:rsidP="00216188">
      <w:pPr>
        <w:pStyle w:val="Bullet1"/>
      </w:pPr>
      <w:r w:rsidRPr="007216B2">
        <w:t>Company welcome bag, venue kit if applicable. The tour leader, guide will go through the bag/s content with the tour group members and explain some of the co</w:t>
      </w:r>
      <w:r w:rsidR="00216188" w:rsidRPr="007216B2">
        <w:t>ntent if required.</w:t>
      </w:r>
    </w:p>
    <w:p w:rsidR="00522A9D" w:rsidRPr="007216B2" w:rsidRDefault="00522A9D" w:rsidP="00216188">
      <w:pPr>
        <w:pStyle w:val="BodyCopy"/>
        <w:rPr>
          <w:noProof w:val="0"/>
        </w:rPr>
      </w:pPr>
      <w:r w:rsidRPr="007216B2">
        <w:rPr>
          <w:noProof w:val="0"/>
        </w:rPr>
        <w:t>In light of all the above information collected, the customer individual file together with the tour master file will be updated to reflect the additional information and or changes.</w:t>
      </w:r>
    </w:p>
    <w:p w:rsidR="002D0810" w:rsidRPr="007216B2" w:rsidRDefault="002D0810" w:rsidP="002D0810">
      <w:pPr>
        <w:pStyle w:val="BodyCopy"/>
        <w:rPr>
          <w:noProof w:val="0"/>
        </w:rPr>
      </w:pPr>
      <w:r w:rsidRPr="007216B2">
        <w:rPr>
          <w:noProof w:val="0"/>
          <w:lang w:eastAsia="en-AU"/>
        </w:rPr>
        <w:br w:type="page"/>
      </w:r>
    </w:p>
    <w:p w:rsidR="003C5B1F" w:rsidRPr="007216B2" w:rsidRDefault="002D0810" w:rsidP="00290654">
      <w:pPr>
        <w:pStyle w:val="Heading2"/>
      </w:pPr>
      <w:r w:rsidRPr="007216B2">
        <w:lastRenderedPageBreak/>
        <w:t>2.3</w:t>
      </w:r>
      <w:r w:rsidRPr="007216B2">
        <w:tab/>
      </w:r>
      <w:r w:rsidRPr="007216B2">
        <w:fldChar w:fldCharType="begin"/>
      </w:r>
      <w:r w:rsidRPr="007216B2">
        <w:instrText xml:space="preserve"> REF  Criteria23 </w:instrText>
      </w:r>
      <w:r w:rsidR="00785EE9" w:rsidRPr="007216B2">
        <w:instrText xml:space="preserve"> \* MERGEFORMAT </w:instrText>
      </w:r>
      <w:r w:rsidRPr="007216B2">
        <w:fldChar w:fldCharType="separate"/>
      </w:r>
      <w:sdt>
        <w:sdtPr>
          <w:alias w:val="Criteria23"/>
          <w:tag w:val="Criteria23"/>
          <w:id w:val="553356330"/>
          <w:placeholder>
            <w:docPart w:val="2044F1A33EFA4CD29DA2002C85BBA26E"/>
          </w:placeholder>
        </w:sdtPr>
        <w:sdtEndPr/>
        <w:sdtContent>
          <w:r w:rsidR="0022260F" w:rsidRPr="007216B2">
            <w:t>Distribute tour-related information</w:t>
          </w:r>
        </w:sdtContent>
      </w:sdt>
      <w:r w:rsidRPr="007216B2">
        <w:fldChar w:fldCharType="end"/>
      </w:r>
    </w:p>
    <w:p w:rsidR="002D0810" w:rsidRPr="007216B2" w:rsidRDefault="002D0810" w:rsidP="00785EE9">
      <w:pPr>
        <w:pStyle w:val="Heading2"/>
      </w:pPr>
      <w:r w:rsidRPr="007216B2">
        <w:t>Introduction</w:t>
      </w:r>
    </w:p>
    <w:p w:rsidR="00522A9D" w:rsidRPr="007216B2" w:rsidRDefault="00522A9D" w:rsidP="00216188">
      <w:pPr>
        <w:pStyle w:val="BodyCopy"/>
        <w:rPr>
          <w:noProof w:val="0"/>
        </w:rPr>
      </w:pPr>
      <w:r w:rsidRPr="007216B2">
        <w:rPr>
          <w:noProof w:val="0"/>
        </w:rPr>
        <w:t>Depending on the type of tour and itinerary, the tour related information to be distributed to tour group members will greatly vary.</w:t>
      </w:r>
    </w:p>
    <w:p w:rsidR="00522A9D" w:rsidRPr="007216B2" w:rsidRDefault="003879BB" w:rsidP="00522A9D">
      <w:pPr>
        <w:pStyle w:val="Heading3"/>
      </w:pPr>
      <w:r w:rsidRPr="007216B2">
        <w:rPr>
          <w:noProof/>
          <w:lang w:val="en-US" w:eastAsia="en-US"/>
        </w:rPr>
        <w:drawing>
          <wp:anchor distT="0" distB="0" distL="114300" distR="114300" simplePos="0" relativeHeight="251710464" behindDoc="0" locked="0" layoutInCell="1" allowOverlap="1" wp14:anchorId="53E51270" wp14:editId="16013AB1">
            <wp:simplePos x="0" y="0"/>
            <wp:positionH relativeFrom="column">
              <wp:posOffset>3333750</wp:posOffset>
            </wp:positionH>
            <wp:positionV relativeFrom="paragraph">
              <wp:posOffset>316230</wp:posOffset>
            </wp:positionV>
            <wp:extent cx="2385060" cy="159004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8224522.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385060" cy="1590040"/>
                    </a:xfrm>
                    <a:prstGeom prst="rect">
                      <a:avLst/>
                    </a:prstGeom>
                  </pic:spPr>
                </pic:pic>
              </a:graphicData>
            </a:graphic>
            <wp14:sizeRelH relativeFrom="page">
              <wp14:pctWidth>0</wp14:pctWidth>
            </wp14:sizeRelH>
            <wp14:sizeRelV relativeFrom="page">
              <wp14:pctHeight>0</wp14:pctHeight>
            </wp14:sizeRelV>
          </wp:anchor>
        </w:drawing>
      </w:r>
      <w:r w:rsidR="00522A9D" w:rsidRPr="007216B2">
        <w:t>Tour related information</w:t>
      </w:r>
    </w:p>
    <w:p w:rsidR="00522A9D" w:rsidRPr="007216B2" w:rsidRDefault="00522A9D" w:rsidP="00216188">
      <w:pPr>
        <w:pStyle w:val="BodyCopy"/>
        <w:rPr>
          <w:noProof w:val="0"/>
        </w:rPr>
      </w:pPr>
      <w:r w:rsidRPr="007216B2">
        <w:rPr>
          <w:noProof w:val="0"/>
        </w:rPr>
        <w:t>Tour related information might be delivered</w:t>
      </w:r>
      <w:r w:rsidR="004A1357">
        <w:rPr>
          <w:noProof w:val="0"/>
        </w:rPr>
        <w:t>:</w:t>
      </w:r>
      <w:r w:rsidRPr="007216B2">
        <w:rPr>
          <w:noProof w:val="0"/>
        </w:rPr>
        <w:t xml:space="preserve"> </w:t>
      </w:r>
    </w:p>
    <w:p w:rsidR="00522A9D" w:rsidRPr="007216B2" w:rsidRDefault="00216188" w:rsidP="00216188">
      <w:pPr>
        <w:pStyle w:val="Bullet1"/>
      </w:pPr>
      <w:r w:rsidRPr="007216B2">
        <w:t>As part of the over</w:t>
      </w:r>
      <w:r w:rsidR="00522A9D" w:rsidRPr="007216B2">
        <w:t xml:space="preserve">all tour briefing </w:t>
      </w:r>
    </w:p>
    <w:p w:rsidR="00522A9D" w:rsidRPr="007216B2" w:rsidRDefault="00522A9D" w:rsidP="00216188">
      <w:pPr>
        <w:pStyle w:val="Bullet1"/>
      </w:pPr>
      <w:r w:rsidRPr="007216B2">
        <w:t>And/or as separate hard copies hand out or in a digital format and will cover:</w:t>
      </w:r>
    </w:p>
    <w:p w:rsidR="00522A9D" w:rsidRPr="007216B2" w:rsidRDefault="00522A9D" w:rsidP="00216188">
      <w:pPr>
        <w:pStyle w:val="BodyCopyBold"/>
        <w:rPr>
          <w:noProof w:val="0"/>
        </w:rPr>
      </w:pPr>
      <w:r w:rsidRPr="007216B2">
        <w:rPr>
          <w:noProof w:val="0"/>
        </w:rPr>
        <w:t>Tour rules</w:t>
      </w:r>
    </w:p>
    <w:p w:rsidR="00522A9D" w:rsidRPr="007216B2" w:rsidRDefault="00522A9D" w:rsidP="00216188">
      <w:pPr>
        <w:pStyle w:val="Bullet1"/>
      </w:pPr>
      <w:r w:rsidRPr="007216B2">
        <w:t>Do and don’t behaviour, respect ot</w:t>
      </w:r>
      <w:r w:rsidR="00216188" w:rsidRPr="007216B2">
        <w:t>hers, be on time for activities</w:t>
      </w:r>
    </w:p>
    <w:p w:rsidR="00522A9D" w:rsidRPr="007216B2" w:rsidRDefault="00216188" w:rsidP="00216188">
      <w:pPr>
        <w:pStyle w:val="Bullet1"/>
      </w:pPr>
      <w:r w:rsidRPr="007216B2">
        <w:t>Communication protocols such as:</w:t>
      </w:r>
    </w:p>
    <w:p w:rsidR="00522A9D" w:rsidRPr="007216B2" w:rsidRDefault="00522A9D" w:rsidP="00216188">
      <w:pPr>
        <w:pStyle w:val="Bullet2"/>
        <w:rPr>
          <w:lang w:val="en-AU"/>
        </w:rPr>
      </w:pPr>
      <w:r w:rsidRPr="007216B2">
        <w:rPr>
          <w:lang w:val="en-AU"/>
        </w:rPr>
        <w:t>Feeling free to ask questions throughout the tour</w:t>
      </w:r>
    </w:p>
    <w:p w:rsidR="00522A9D" w:rsidRPr="007216B2" w:rsidRDefault="00522A9D" w:rsidP="00216188">
      <w:pPr>
        <w:pStyle w:val="Bullet2"/>
        <w:rPr>
          <w:lang w:val="en-AU"/>
        </w:rPr>
      </w:pPr>
      <w:r w:rsidRPr="007216B2">
        <w:rPr>
          <w:lang w:val="en-AU"/>
        </w:rPr>
        <w:t>Notify tour leader, guide, tour staff</w:t>
      </w:r>
      <w:r w:rsidR="003426CD">
        <w:rPr>
          <w:lang w:val="en-AU"/>
        </w:rPr>
        <w:t xml:space="preserve"> </w:t>
      </w:r>
      <w:r w:rsidRPr="007216B2">
        <w:rPr>
          <w:lang w:val="en-AU"/>
        </w:rPr>
        <w:t>if they are feeling uncomfortable or unwell</w:t>
      </w:r>
    </w:p>
    <w:p w:rsidR="00522A9D" w:rsidRPr="007216B2" w:rsidRDefault="00522A9D" w:rsidP="00216188">
      <w:pPr>
        <w:pStyle w:val="Bullet2"/>
        <w:rPr>
          <w:lang w:val="en-AU"/>
        </w:rPr>
      </w:pPr>
      <w:r w:rsidRPr="007216B2">
        <w:rPr>
          <w:lang w:val="en-AU"/>
        </w:rPr>
        <w:t xml:space="preserve">Conflict procedures </w:t>
      </w:r>
    </w:p>
    <w:p w:rsidR="00522A9D" w:rsidRPr="007216B2" w:rsidRDefault="00522A9D" w:rsidP="00216188">
      <w:pPr>
        <w:pStyle w:val="Bullet2"/>
        <w:rPr>
          <w:lang w:val="en-AU"/>
        </w:rPr>
      </w:pPr>
      <w:r w:rsidRPr="007216B2">
        <w:rPr>
          <w:lang w:val="en-AU"/>
        </w:rPr>
        <w:t>Tell tour leader, guide should they become injured, distressed or become aware of anything jeopardising the safety of the tour, group</w:t>
      </w:r>
    </w:p>
    <w:p w:rsidR="00522A9D" w:rsidRPr="007216B2" w:rsidRDefault="00522A9D" w:rsidP="00216188">
      <w:pPr>
        <w:pStyle w:val="Bullet1"/>
      </w:pPr>
      <w:r w:rsidRPr="007216B2">
        <w:t>Specific sites policies that must be adhered to such as photographic restrictions</w:t>
      </w:r>
    </w:p>
    <w:p w:rsidR="00522A9D" w:rsidRPr="007216B2" w:rsidRDefault="00522A9D" w:rsidP="00216188">
      <w:pPr>
        <w:pStyle w:val="Bullet1"/>
      </w:pPr>
      <w:r w:rsidRPr="007216B2">
        <w:t>Safety precautions</w:t>
      </w:r>
    </w:p>
    <w:p w:rsidR="00522A9D" w:rsidRPr="007216B2" w:rsidRDefault="00522A9D" w:rsidP="00216188">
      <w:pPr>
        <w:pStyle w:val="Bullet1"/>
      </w:pPr>
      <w:r w:rsidRPr="007216B2">
        <w:t>Advising tour group members about safety precautions can include:</w:t>
      </w:r>
    </w:p>
    <w:p w:rsidR="00522A9D" w:rsidRPr="007216B2" w:rsidRDefault="00522A9D" w:rsidP="00216188">
      <w:pPr>
        <w:pStyle w:val="Bullet2"/>
        <w:rPr>
          <w:lang w:val="en-AU"/>
        </w:rPr>
      </w:pPr>
      <w:r w:rsidRPr="007216B2">
        <w:rPr>
          <w:lang w:val="en-AU"/>
        </w:rPr>
        <w:t>Screening a video/DVD</w:t>
      </w:r>
    </w:p>
    <w:p w:rsidR="00522A9D" w:rsidRPr="007216B2" w:rsidRDefault="00522A9D" w:rsidP="00216188">
      <w:pPr>
        <w:pStyle w:val="Bullet2"/>
        <w:rPr>
          <w:lang w:val="en-AU"/>
        </w:rPr>
      </w:pPr>
      <w:r w:rsidRPr="007216B2">
        <w:rPr>
          <w:lang w:val="en-AU"/>
        </w:rPr>
        <w:t>Reading a prepared script</w:t>
      </w:r>
    </w:p>
    <w:p w:rsidR="00522A9D" w:rsidRPr="007216B2" w:rsidRDefault="00522A9D" w:rsidP="00216188">
      <w:pPr>
        <w:pStyle w:val="Bullet2"/>
        <w:rPr>
          <w:lang w:val="en-AU"/>
        </w:rPr>
      </w:pPr>
      <w:r w:rsidRPr="007216B2">
        <w:rPr>
          <w:lang w:val="en-AU"/>
        </w:rPr>
        <w:t>Distributing safety equipment and/or protective clothing</w:t>
      </w:r>
    </w:p>
    <w:p w:rsidR="00522A9D" w:rsidRPr="007216B2" w:rsidRDefault="00522A9D" w:rsidP="00216188">
      <w:pPr>
        <w:pStyle w:val="Bullet2"/>
        <w:rPr>
          <w:lang w:val="en-AU"/>
        </w:rPr>
      </w:pPr>
      <w:r w:rsidRPr="007216B2">
        <w:rPr>
          <w:lang w:val="en-AU"/>
        </w:rPr>
        <w:t>Demonstrating how to use safety equipment</w:t>
      </w:r>
    </w:p>
    <w:p w:rsidR="00522A9D" w:rsidRPr="007216B2" w:rsidRDefault="00522A9D" w:rsidP="00216188">
      <w:pPr>
        <w:pStyle w:val="Bullet2"/>
        <w:rPr>
          <w:lang w:val="en-AU"/>
        </w:rPr>
      </w:pPr>
      <w:r w:rsidRPr="007216B2">
        <w:rPr>
          <w:lang w:val="en-AU"/>
        </w:rPr>
        <w:t>Assisting participants with using, wearing their safety items</w:t>
      </w:r>
      <w:r w:rsidR="00216188" w:rsidRPr="007216B2">
        <w:rPr>
          <w:lang w:val="en-AU"/>
        </w:rPr>
        <w:t>.</w:t>
      </w:r>
    </w:p>
    <w:p w:rsidR="00522A9D" w:rsidRPr="007216B2" w:rsidRDefault="00522A9D" w:rsidP="00216188">
      <w:pPr>
        <w:pStyle w:val="BodyCopyBold"/>
        <w:rPr>
          <w:noProof w:val="0"/>
        </w:rPr>
      </w:pPr>
      <w:r w:rsidRPr="007216B2">
        <w:rPr>
          <w:noProof w:val="0"/>
        </w:rPr>
        <w:t xml:space="preserve">General information </w:t>
      </w:r>
    </w:p>
    <w:p w:rsidR="00522A9D" w:rsidRPr="007216B2" w:rsidRDefault="00522A9D" w:rsidP="00216188">
      <w:pPr>
        <w:pStyle w:val="Bullet1"/>
      </w:pPr>
      <w:r w:rsidRPr="007216B2">
        <w:t>Issuing of maps, leaflets, tourism information</w:t>
      </w:r>
    </w:p>
    <w:p w:rsidR="00522A9D" w:rsidRPr="007216B2" w:rsidRDefault="00522A9D" w:rsidP="00216188">
      <w:pPr>
        <w:pStyle w:val="Bullet1"/>
      </w:pPr>
      <w:r w:rsidRPr="007216B2">
        <w:t>When overseas, information related to local times, exchange rates and currency exchange locations</w:t>
      </w:r>
    </w:p>
    <w:p w:rsidR="00522A9D" w:rsidRPr="007216B2" w:rsidRDefault="00522A9D" w:rsidP="00216188">
      <w:pPr>
        <w:pStyle w:val="Bullet1"/>
      </w:pPr>
      <w:r w:rsidRPr="007216B2">
        <w:t>General information and advice on tipping, local customs</w:t>
      </w:r>
    </w:p>
    <w:p w:rsidR="00522A9D" w:rsidRPr="007216B2" w:rsidRDefault="00522A9D" w:rsidP="00216188">
      <w:pPr>
        <w:pStyle w:val="Bullet1"/>
      </w:pPr>
      <w:r w:rsidRPr="007216B2">
        <w:t>General information on destinations, att</w:t>
      </w:r>
      <w:r w:rsidR="00216188" w:rsidRPr="007216B2">
        <w:t>ractions, sites and activities.</w:t>
      </w:r>
    </w:p>
    <w:p w:rsidR="00216188" w:rsidRPr="007216B2" w:rsidRDefault="00216188">
      <w:pPr>
        <w:rPr>
          <w:rFonts w:ascii="Helvetica" w:eastAsia="Calibri" w:hAnsi="Helvetica" w:cs="Calibri"/>
          <w:b/>
          <w:szCs w:val="16"/>
          <w:lang w:eastAsia="ar-SA"/>
        </w:rPr>
      </w:pPr>
      <w:r w:rsidRPr="007216B2">
        <w:br w:type="page"/>
      </w:r>
    </w:p>
    <w:p w:rsidR="00522A9D" w:rsidRPr="007216B2" w:rsidRDefault="003879BB" w:rsidP="00216188">
      <w:pPr>
        <w:pStyle w:val="BodyCopyBold"/>
        <w:rPr>
          <w:noProof w:val="0"/>
        </w:rPr>
      </w:pPr>
      <w:r w:rsidRPr="007216B2">
        <w:rPr>
          <w:lang w:val="en-US" w:eastAsia="en-US"/>
        </w:rPr>
        <w:lastRenderedPageBreak/>
        <w:drawing>
          <wp:anchor distT="0" distB="0" distL="114300" distR="114300" simplePos="0" relativeHeight="251711488" behindDoc="0" locked="0" layoutInCell="1" allowOverlap="1" wp14:anchorId="48355046" wp14:editId="40555B35">
            <wp:simplePos x="0" y="0"/>
            <wp:positionH relativeFrom="column">
              <wp:posOffset>4032250</wp:posOffset>
            </wp:positionH>
            <wp:positionV relativeFrom="paragraph">
              <wp:posOffset>129540</wp:posOffset>
            </wp:positionV>
            <wp:extent cx="1691640" cy="2537460"/>
            <wp:effectExtent l="0" t="0" r="381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91640" cy="253746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 xml:space="preserve">Specific information </w:t>
      </w:r>
    </w:p>
    <w:p w:rsidR="00522A9D" w:rsidRPr="007216B2" w:rsidRDefault="00522A9D" w:rsidP="00216188">
      <w:pPr>
        <w:pStyle w:val="Bullet1"/>
      </w:pPr>
      <w:r w:rsidRPr="007216B2">
        <w:t>Details of transfer from arrival terminal to accommodation and other venues</w:t>
      </w:r>
    </w:p>
    <w:p w:rsidR="00522A9D" w:rsidRPr="007216B2" w:rsidRDefault="00522A9D" w:rsidP="00216188">
      <w:pPr>
        <w:pStyle w:val="Bullet1"/>
      </w:pPr>
      <w:r w:rsidRPr="007216B2">
        <w:t>Details of transfer to departure terminal from accommodation and other venue</w:t>
      </w:r>
    </w:p>
    <w:p w:rsidR="00522A9D" w:rsidRPr="007216B2" w:rsidRDefault="00522A9D" w:rsidP="00216188">
      <w:pPr>
        <w:pStyle w:val="Bullet1"/>
      </w:pPr>
      <w:r w:rsidRPr="007216B2">
        <w:t>Information related to sightseeing tours, trips and activities part of the tour</w:t>
      </w:r>
    </w:p>
    <w:p w:rsidR="00522A9D" w:rsidRPr="007216B2" w:rsidRDefault="00522A9D" w:rsidP="00216188">
      <w:pPr>
        <w:pStyle w:val="Bullet1"/>
      </w:pPr>
      <w:r w:rsidRPr="007216B2">
        <w:t>Options for free time activities</w:t>
      </w:r>
    </w:p>
    <w:p w:rsidR="00522A9D" w:rsidRPr="007216B2" w:rsidRDefault="00522A9D" w:rsidP="00216188">
      <w:pPr>
        <w:pStyle w:val="Bullet1"/>
      </w:pPr>
      <w:r w:rsidRPr="007216B2">
        <w:t>Vouchers, coupons such as lunch vouchers, gift coupons. Tour group members need to be reminded to keep those in a safe place</w:t>
      </w:r>
    </w:p>
    <w:p w:rsidR="00522A9D" w:rsidRPr="007216B2" w:rsidRDefault="00522A9D" w:rsidP="00216188">
      <w:pPr>
        <w:pStyle w:val="Bullet1"/>
      </w:pPr>
      <w:r w:rsidRPr="007216B2">
        <w:t>Copies of all relevant tr</w:t>
      </w:r>
      <w:r w:rsidR="00216188" w:rsidRPr="007216B2">
        <w:t>avel documentation required for</w:t>
      </w:r>
      <w:r w:rsidRPr="007216B2">
        <w:t>:</w:t>
      </w:r>
    </w:p>
    <w:p w:rsidR="00522A9D" w:rsidRPr="007216B2" w:rsidRDefault="00522A9D" w:rsidP="00216188">
      <w:pPr>
        <w:pStyle w:val="Bullet2"/>
        <w:rPr>
          <w:lang w:val="en-AU"/>
        </w:rPr>
      </w:pPr>
      <w:r w:rsidRPr="007216B2">
        <w:rPr>
          <w:lang w:val="en-AU"/>
        </w:rPr>
        <w:t>Individual tour group member file</w:t>
      </w:r>
    </w:p>
    <w:p w:rsidR="00522A9D" w:rsidRPr="007216B2" w:rsidRDefault="00522A9D" w:rsidP="00216188">
      <w:pPr>
        <w:pStyle w:val="Bullet2"/>
        <w:rPr>
          <w:lang w:val="en-AU"/>
        </w:rPr>
      </w:pPr>
      <w:r w:rsidRPr="007216B2">
        <w:rPr>
          <w:lang w:val="en-AU"/>
        </w:rPr>
        <w:t>Tour master file</w:t>
      </w:r>
      <w:r w:rsidR="00216188" w:rsidRPr="007216B2">
        <w:rPr>
          <w:lang w:val="en-AU"/>
        </w:rPr>
        <w:t>.</w:t>
      </w:r>
    </w:p>
    <w:p w:rsidR="00522A9D" w:rsidRPr="007216B2" w:rsidRDefault="00522A9D" w:rsidP="00522A9D">
      <w:pPr>
        <w:pStyle w:val="BodyCopy"/>
        <w:rPr>
          <w:noProof w:val="0"/>
        </w:rPr>
      </w:pPr>
      <w:r w:rsidRPr="007216B2">
        <w:rPr>
          <w:noProof w:val="0"/>
          <w:lang w:eastAsia="en-AU"/>
        </w:rPr>
        <w:br w:type="page"/>
      </w:r>
    </w:p>
    <w:p w:rsidR="002D0810" w:rsidRPr="007216B2" w:rsidRDefault="002D0810" w:rsidP="00E9163F">
      <w:pPr>
        <w:pStyle w:val="Heading2"/>
      </w:pPr>
      <w:r w:rsidRPr="007216B2">
        <w:lastRenderedPageBreak/>
        <w:t>2.5</w:t>
      </w:r>
      <w:r w:rsidRPr="007216B2">
        <w:tab/>
      </w:r>
      <w:r w:rsidR="0012258E" w:rsidRPr="007216B2">
        <w:fldChar w:fldCharType="begin"/>
      </w:r>
      <w:r w:rsidR="0012258E" w:rsidRPr="007216B2">
        <w:instrText xml:space="preserve"> REF  Criteria25 </w:instrText>
      </w:r>
      <w:r w:rsidR="00E9163F" w:rsidRPr="007216B2">
        <w:instrText xml:space="preserve"> \* MERGEFORMAT </w:instrText>
      </w:r>
      <w:r w:rsidR="0012258E" w:rsidRPr="007216B2">
        <w:fldChar w:fldCharType="separate"/>
      </w:r>
      <w:sdt>
        <w:sdtPr>
          <w:alias w:val="Criteria25"/>
          <w:tag w:val="Criteria25"/>
          <w:id w:val="149794164"/>
          <w:placeholder>
            <w:docPart w:val="2273F7D4FD654E4DB05580838E678E24"/>
          </w:placeholder>
        </w:sdtPr>
        <w:sdtEndPr/>
        <w:sdtContent>
          <w:r w:rsidR="0022260F" w:rsidRPr="0022260F">
            <w:rPr>
              <w:rStyle w:val="PlaceholderText"/>
              <w:color w:val="45545F"/>
            </w:rPr>
            <w:t>Provide last-minute confirmations, payments and</w:t>
          </w:r>
          <w:r w:rsidR="0022260F" w:rsidRPr="007216B2">
            <w:t xml:space="preserve"> booking details to suppliers, providers and carriers</w:t>
          </w:r>
        </w:sdtContent>
      </w:sdt>
      <w:r w:rsidR="0012258E" w:rsidRPr="007216B2">
        <w:fldChar w:fldCharType="end"/>
      </w:r>
    </w:p>
    <w:p w:rsidR="002D0810" w:rsidRPr="007216B2" w:rsidRDefault="002D0810" w:rsidP="002D0810">
      <w:pPr>
        <w:pStyle w:val="Heading3"/>
      </w:pPr>
      <w:r w:rsidRPr="007216B2">
        <w:t>Introduction</w:t>
      </w:r>
    </w:p>
    <w:p w:rsidR="00522A9D" w:rsidRPr="007216B2" w:rsidRDefault="00522A9D" w:rsidP="00216188">
      <w:pPr>
        <w:pStyle w:val="BodyCopy"/>
        <w:rPr>
          <w:noProof w:val="0"/>
        </w:rPr>
      </w:pPr>
      <w:r w:rsidRPr="007216B2">
        <w:rPr>
          <w:noProof w:val="0"/>
        </w:rPr>
        <w:t>The briefing has been the opportunity to confirm all last minute details, obtain final payment from tour members. The information collated now needs to be passed on to the relevant carrier, supplier, prov</w:t>
      </w:r>
      <w:r w:rsidR="00216188" w:rsidRPr="007216B2">
        <w:rPr>
          <w:noProof w:val="0"/>
        </w:rPr>
        <w:t>ider of products and services.</w:t>
      </w:r>
    </w:p>
    <w:p w:rsidR="00522A9D" w:rsidRPr="007216B2" w:rsidRDefault="00522A9D" w:rsidP="00522A9D">
      <w:pPr>
        <w:pStyle w:val="Heading3"/>
      </w:pPr>
      <w:r w:rsidRPr="007216B2">
        <w:t>Confirmations</w:t>
      </w:r>
    </w:p>
    <w:p w:rsidR="00522A9D" w:rsidRPr="007216B2" w:rsidRDefault="00522A9D" w:rsidP="00216188">
      <w:pPr>
        <w:pStyle w:val="BodyCopy"/>
        <w:rPr>
          <w:noProof w:val="0"/>
        </w:rPr>
      </w:pPr>
      <w:r w:rsidRPr="007216B2">
        <w:rPr>
          <w:noProof w:val="0"/>
        </w:rPr>
        <w:t>Management and tour leaders, guides need to action those last minute confirmations, payment and booking details by:</w:t>
      </w:r>
    </w:p>
    <w:p w:rsidR="00522A9D" w:rsidRPr="007216B2" w:rsidRDefault="003879BB" w:rsidP="00216188">
      <w:pPr>
        <w:pStyle w:val="Bullet1"/>
      </w:pPr>
      <w:r w:rsidRPr="007216B2">
        <w:rPr>
          <w:noProof/>
          <w:lang w:val="en-US"/>
        </w:rPr>
        <w:drawing>
          <wp:anchor distT="0" distB="0" distL="114300" distR="114300" simplePos="0" relativeHeight="251712512" behindDoc="0" locked="0" layoutInCell="1" allowOverlap="1" wp14:anchorId="2598C890" wp14:editId="7152FAA6">
            <wp:simplePos x="0" y="0"/>
            <wp:positionH relativeFrom="column">
              <wp:posOffset>3476625</wp:posOffset>
            </wp:positionH>
            <wp:positionV relativeFrom="paragraph">
              <wp:posOffset>0</wp:posOffset>
            </wp:positionV>
            <wp:extent cx="2247265" cy="1685925"/>
            <wp:effectExtent l="0" t="0" r="635" b="952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196032.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247265" cy="1685925"/>
                    </a:xfrm>
                    <a:prstGeom prst="rect">
                      <a:avLst/>
                    </a:prstGeom>
                  </pic:spPr>
                </pic:pic>
              </a:graphicData>
            </a:graphic>
            <wp14:sizeRelH relativeFrom="page">
              <wp14:pctWidth>0</wp14:pctWidth>
            </wp14:sizeRelH>
            <wp14:sizeRelV relativeFrom="page">
              <wp14:pctHeight>0</wp14:pctHeight>
            </wp14:sizeRelV>
          </wp:anchor>
        </w:drawing>
      </w:r>
      <w:r w:rsidR="00522A9D" w:rsidRPr="007216B2">
        <w:t>Advising the carrier and or supplier, provider of products and services when changes have o</w:t>
      </w:r>
      <w:r w:rsidR="00216188" w:rsidRPr="007216B2">
        <w:t>ccurred. For example changes to</w:t>
      </w:r>
    </w:p>
    <w:p w:rsidR="00522A9D" w:rsidRPr="007216B2" w:rsidRDefault="00522A9D" w:rsidP="00216188">
      <w:pPr>
        <w:pStyle w:val="Bullet1"/>
      </w:pPr>
      <w:r w:rsidRPr="007216B2">
        <w:t>Numbers and/or food/meal requirements: the catering department or hotel, motel, resort must be advised</w:t>
      </w:r>
    </w:p>
    <w:p w:rsidR="00522A9D" w:rsidRPr="007216B2" w:rsidRDefault="00522A9D" w:rsidP="00216188">
      <w:pPr>
        <w:pStyle w:val="Bullet1"/>
      </w:pPr>
      <w:r w:rsidRPr="007216B2">
        <w:t>Increase in final number of participants for a city tour offered as part of the itinerary: the coach company</w:t>
      </w:r>
      <w:r w:rsidR="004A1357">
        <w:t>,</w:t>
      </w:r>
      <w:r w:rsidR="00675954">
        <w:t xml:space="preserve"> </w:t>
      </w:r>
      <w:r w:rsidRPr="007216B2">
        <w:t>if applicable, and all venues part of the tour from museum to botan</w:t>
      </w:r>
      <w:r w:rsidR="00216188" w:rsidRPr="007216B2">
        <w:t>ical garden need to be advised</w:t>
      </w:r>
    </w:p>
    <w:p w:rsidR="00522A9D" w:rsidRPr="007216B2" w:rsidRDefault="00522A9D" w:rsidP="00216188">
      <w:pPr>
        <w:pStyle w:val="Bullet1"/>
      </w:pPr>
      <w:r w:rsidRPr="007216B2">
        <w:t>Accommodation requirements such as tour group members having requested, at the last minute, interconnecting room for a family and children or rooms next to each other: the accommodation establishment/s must be contacted to check if th</w:t>
      </w:r>
      <w:r w:rsidR="00216188" w:rsidRPr="007216B2">
        <w:t>e request can be accommodated.</w:t>
      </w:r>
    </w:p>
    <w:p w:rsidR="00522A9D" w:rsidRPr="007216B2" w:rsidRDefault="00522A9D" w:rsidP="00216188">
      <w:pPr>
        <w:pStyle w:val="BodyCopy"/>
        <w:rPr>
          <w:noProof w:val="0"/>
        </w:rPr>
      </w:pPr>
      <w:r w:rsidRPr="007216B2">
        <w:rPr>
          <w:noProof w:val="0"/>
        </w:rPr>
        <w:t>There may be a need to:</w:t>
      </w:r>
    </w:p>
    <w:p w:rsidR="00522A9D" w:rsidRPr="007216B2" w:rsidRDefault="00522A9D" w:rsidP="00216188">
      <w:pPr>
        <w:pStyle w:val="Bullet1"/>
      </w:pPr>
      <w:r w:rsidRPr="007216B2">
        <w:t>Make sure the customer understands that the organisation will always try to accommodate changes to agreed arrangements. However last minute changes might not be possible. For example in regards to requesting interconnecting rooms, the establishment might not have any of those types of rooms left available</w:t>
      </w:r>
    </w:p>
    <w:p w:rsidR="00522A9D" w:rsidRPr="007216B2" w:rsidRDefault="00522A9D" w:rsidP="00216188">
      <w:pPr>
        <w:pStyle w:val="Bullet1"/>
      </w:pPr>
      <w:r w:rsidRPr="007216B2">
        <w:t>Advise customer, group of additional charges as some alterations to agreed arrangements may necessitate the charging of extra fees o</w:t>
      </w:r>
      <w:r w:rsidR="00216188" w:rsidRPr="007216B2">
        <w:t>r recouping of additional costs</w:t>
      </w:r>
    </w:p>
    <w:p w:rsidR="00522A9D" w:rsidRPr="007216B2" w:rsidRDefault="00522A9D" w:rsidP="00216188">
      <w:pPr>
        <w:pStyle w:val="Bullet1"/>
      </w:pPr>
      <w:r w:rsidRPr="007216B2">
        <w:t>Record all changes required so there is certainty about what is required, what has been changed</w:t>
      </w:r>
      <w:r w:rsidR="00216188" w:rsidRPr="007216B2">
        <w:t>.</w:t>
      </w:r>
    </w:p>
    <w:p w:rsidR="002D0810" w:rsidRPr="007216B2" w:rsidRDefault="002D0810" w:rsidP="002D0810">
      <w:pPr>
        <w:pStyle w:val="BodyCopy"/>
        <w:rPr>
          <w:noProof w:val="0"/>
        </w:rPr>
      </w:pPr>
      <w:r w:rsidRPr="007216B2">
        <w:rPr>
          <w:noProof w:val="0"/>
          <w:lang w:eastAsia="en-AU"/>
        </w:rPr>
        <w:br w:type="page"/>
      </w:r>
    </w:p>
    <w:p w:rsidR="002D0810" w:rsidRPr="007216B2" w:rsidRDefault="002D0810" w:rsidP="002D0810">
      <w:pPr>
        <w:pStyle w:val="ActivityHead"/>
        <w:shd w:val="clear" w:color="auto" w:fill="E36C0A" w:themeFill="accent6" w:themeFillShade="BF"/>
        <w:rPr>
          <w:noProof w:val="0"/>
          <w:color w:val="FFFFFF" w:themeColor="background1"/>
        </w:rPr>
      </w:pPr>
      <w:r w:rsidRPr="007216B2">
        <w:rPr>
          <w:noProof w:val="0"/>
          <w:color w:val="FFFFFF" w:themeColor="background1"/>
        </w:rPr>
        <w:lastRenderedPageBreak/>
        <w:t>Work Projects</w:t>
      </w:r>
    </w:p>
    <w:p w:rsidR="002D0810" w:rsidRPr="007216B2" w:rsidRDefault="002D0810" w:rsidP="002D0810">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522A9D" w:rsidRPr="007216B2" w:rsidRDefault="00522A9D" w:rsidP="00216188">
      <w:pPr>
        <w:pStyle w:val="ActivityNumbered"/>
      </w:pPr>
      <w:r w:rsidRPr="007216B2">
        <w:t>2.1</w:t>
      </w:r>
      <w:r w:rsidR="00216188" w:rsidRPr="007216B2">
        <w:t xml:space="preserve"> &amp; </w:t>
      </w:r>
      <w:r w:rsidRPr="007216B2">
        <w:t>2.4</w:t>
      </w:r>
      <w:r w:rsidRPr="007216B2">
        <w:tab/>
        <w:t xml:space="preserve">Using the information you have now gathered for your extended tour for element </w:t>
      </w:r>
      <w:r w:rsidR="00216188" w:rsidRPr="007216B2">
        <w:t>1: Preparing the tour itinerary:</w:t>
      </w:r>
    </w:p>
    <w:p w:rsidR="00522A9D" w:rsidRPr="007216B2" w:rsidRDefault="00216188" w:rsidP="004A1357">
      <w:pPr>
        <w:pStyle w:val="BodyCopy"/>
        <w:ind w:left="1021"/>
      </w:pPr>
      <w:r w:rsidRPr="007216B2">
        <w:t>Prepare your:</w:t>
      </w:r>
    </w:p>
    <w:p w:rsidR="00522A9D" w:rsidRPr="007216B2" w:rsidRDefault="00522A9D" w:rsidP="00216188">
      <w:pPr>
        <w:pStyle w:val="BodyCopy"/>
        <w:numPr>
          <w:ilvl w:val="0"/>
          <w:numId w:val="37"/>
        </w:numPr>
        <w:ind w:left="1378" w:hanging="357"/>
        <w:rPr>
          <w:noProof w:val="0"/>
        </w:rPr>
      </w:pPr>
      <w:r w:rsidRPr="007216B2">
        <w:rPr>
          <w:noProof w:val="0"/>
        </w:rPr>
        <w:t>Meet and greet</w:t>
      </w:r>
    </w:p>
    <w:p w:rsidR="00522A9D" w:rsidRPr="007216B2" w:rsidRDefault="00522A9D" w:rsidP="00216188">
      <w:pPr>
        <w:pStyle w:val="BodyCopy"/>
        <w:numPr>
          <w:ilvl w:val="0"/>
          <w:numId w:val="37"/>
        </w:numPr>
        <w:ind w:left="1378" w:hanging="357"/>
        <w:rPr>
          <w:noProof w:val="0"/>
        </w:rPr>
      </w:pPr>
      <w:r w:rsidRPr="007216B2">
        <w:rPr>
          <w:noProof w:val="0"/>
        </w:rPr>
        <w:t>Tour briefing including all the required information as covered in the workbook</w:t>
      </w:r>
      <w:r w:rsidR="00216188" w:rsidRPr="007216B2">
        <w:rPr>
          <w:noProof w:val="0"/>
        </w:rPr>
        <w:t>.</w:t>
      </w:r>
    </w:p>
    <w:p w:rsidR="00522A9D" w:rsidRPr="007216B2" w:rsidRDefault="00522A9D" w:rsidP="00216188">
      <w:pPr>
        <w:pStyle w:val="ActivityNumbered"/>
      </w:pPr>
      <w:r w:rsidRPr="007216B2">
        <w:t>2.2.</w:t>
      </w:r>
      <w:r w:rsidRPr="007216B2">
        <w:tab/>
        <w:t>Design a check list of all customer details you need to have for the tour you are leading</w:t>
      </w:r>
      <w:r w:rsidR="00216188" w:rsidRPr="007216B2">
        <w:t>.</w:t>
      </w:r>
    </w:p>
    <w:p w:rsidR="00522A9D" w:rsidRPr="007216B2" w:rsidRDefault="00522A9D" w:rsidP="00216188">
      <w:pPr>
        <w:pStyle w:val="ActivityNumbered"/>
      </w:pPr>
      <w:r w:rsidRPr="007216B2">
        <w:t>2.3.</w:t>
      </w:r>
      <w:r w:rsidR="00216188" w:rsidRPr="007216B2">
        <w:tab/>
      </w:r>
      <w:r w:rsidRPr="007216B2">
        <w:t xml:space="preserve">Prepare a list of the information you need to distribute to the tour group members </w:t>
      </w:r>
      <w:r w:rsidR="00216188" w:rsidRPr="007216B2">
        <w:t>&amp; r</w:t>
      </w:r>
      <w:r w:rsidRPr="007216B2">
        <w:t>esearch on the internet:</w:t>
      </w:r>
    </w:p>
    <w:p w:rsidR="00522A9D" w:rsidRPr="007216B2" w:rsidRDefault="00522A9D" w:rsidP="00284D8E">
      <w:pPr>
        <w:pStyle w:val="ActivityBullet1"/>
        <w:ind w:left="1378"/>
      </w:pPr>
      <w:r w:rsidRPr="007216B2">
        <w:t>Find 2 examples of Rules</w:t>
      </w:r>
      <w:r w:rsidR="00284D8E" w:rsidRPr="007216B2">
        <w:t xml:space="preserve"> of Tour from any tour company</w:t>
      </w:r>
    </w:p>
    <w:p w:rsidR="00522A9D" w:rsidRPr="007216B2" w:rsidRDefault="00522A9D" w:rsidP="00284D8E">
      <w:pPr>
        <w:pStyle w:val="ActivityBullet1"/>
        <w:ind w:left="1378"/>
      </w:pPr>
      <w:r w:rsidRPr="007216B2">
        <w:t>Which one do you think is better? Why?</w:t>
      </w:r>
    </w:p>
    <w:p w:rsidR="00522A9D" w:rsidRPr="007216B2" w:rsidRDefault="00522A9D" w:rsidP="00216188">
      <w:pPr>
        <w:pStyle w:val="ActivityNumbered"/>
      </w:pPr>
      <w:r w:rsidRPr="007216B2">
        <w:t>2.5</w:t>
      </w:r>
      <w:r w:rsidRPr="007216B2">
        <w:tab/>
        <w:t>Comment on why it is essential to provide last minute confirmations, payments and booking details to products and services suppliers.</w:t>
      </w:r>
    </w:p>
    <w:p w:rsidR="002D0810" w:rsidRPr="007216B2" w:rsidRDefault="002D0810" w:rsidP="002D0810">
      <w:pPr>
        <w:pStyle w:val="ActivityBottom"/>
        <w:rPr>
          <w:noProof w:val="0"/>
        </w:rPr>
      </w:pPr>
    </w:p>
    <w:p w:rsidR="002D0810" w:rsidRPr="007216B2" w:rsidRDefault="002D0810" w:rsidP="002D0810">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7216B2" w:rsidTr="002D0810">
        <w:trPr>
          <w:trHeight w:val="6044"/>
        </w:trPr>
        <w:tc>
          <w:tcPr>
            <w:tcW w:w="9242" w:type="dxa"/>
            <w:shd w:val="clear" w:color="auto" w:fill="F2F2F2" w:themeFill="background1" w:themeFillShade="F2"/>
          </w:tcPr>
          <w:p w:rsidR="002D0810" w:rsidRPr="007216B2" w:rsidRDefault="002D0810" w:rsidP="002D0810">
            <w:pPr>
              <w:pStyle w:val="Heading2"/>
              <w:outlineLvl w:val="1"/>
            </w:pPr>
            <w:r w:rsidRPr="007216B2">
              <w:lastRenderedPageBreak/>
              <w:t>Summary</w:t>
            </w:r>
          </w:p>
          <w:p w:rsidR="00882210" w:rsidRPr="007216B2" w:rsidRDefault="00882210" w:rsidP="00882210">
            <w:pPr>
              <w:pStyle w:val="SumaryHeading3"/>
              <w:rPr>
                <w:highlight w:val="yellow"/>
              </w:rPr>
            </w:pPr>
            <w:r w:rsidRPr="007216B2">
              <w:rPr>
                <w:highlight w:val="yellow"/>
              </w:rPr>
              <w:fldChar w:fldCharType="begin"/>
            </w:r>
            <w:r w:rsidRPr="007216B2">
              <w:rPr>
                <w:highlight w:val="yellow"/>
              </w:rPr>
              <w:instrText xml:space="preserve"> REF  Element2 </w:instrText>
            </w:r>
            <w:r w:rsidRPr="007216B2">
              <w:rPr>
                <w:highlight w:val="yellow"/>
              </w:rPr>
              <w:fldChar w:fldCharType="separate"/>
            </w:r>
            <w:sdt>
              <w:sdtPr>
                <w:rPr>
                  <w:highlight w:val="yellow"/>
                </w:rPr>
                <w:alias w:val="Element2"/>
                <w:tag w:val="Element2"/>
                <w:id w:val="1284763097"/>
                <w:placeholder>
                  <w:docPart w:val="601B2C75110743D0B47A5F6C451754B6"/>
                </w:placeholder>
              </w:sdtPr>
              <w:sdtEndPr/>
              <w:sdtContent>
                <w:r w:rsidR="0022260F" w:rsidRPr="007216B2">
                  <w:t>Conduct departure-related activities</w:t>
                </w:r>
              </w:sdtContent>
            </w:sdt>
            <w:r w:rsidRPr="007216B2">
              <w:rPr>
                <w:highlight w:val="yellow"/>
              </w:rPr>
              <w:fldChar w:fldCharType="end"/>
            </w:r>
          </w:p>
          <w:p w:rsidR="00522A9D" w:rsidRPr="007216B2" w:rsidRDefault="00522A9D" w:rsidP="00284D8E">
            <w:pPr>
              <w:pStyle w:val="TableBullet1"/>
              <w:rPr>
                <w:noProof w:val="0"/>
              </w:rPr>
            </w:pPr>
            <w:r w:rsidRPr="007216B2">
              <w:rPr>
                <w:noProof w:val="0"/>
              </w:rPr>
              <w:t>Greet tour group members:</w:t>
            </w:r>
          </w:p>
          <w:p w:rsidR="00522A9D" w:rsidRPr="007216B2" w:rsidRDefault="00522A9D" w:rsidP="00284D8E">
            <w:pPr>
              <w:pStyle w:val="TableBullet2"/>
              <w:rPr>
                <w:lang w:val="en-AU"/>
              </w:rPr>
            </w:pPr>
            <w:r w:rsidRPr="007216B2">
              <w:rPr>
                <w:lang w:val="en-AU"/>
              </w:rPr>
              <w:t>Meet and greet introduction</w:t>
            </w:r>
          </w:p>
          <w:p w:rsidR="00522A9D" w:rsidRPr="007216B2" w:rsidRDefault="00522A9D" w:rsidP="00284D8E">
            <w:pPr>
              <w:pStyle w:val="TableBullet2"/>
              <w:rPr>
                <w:lang w:val="en-AU"/>
              </w:rPr>
            </w:pPr>
            <w:r w:rsidRPr="007216B2">
              <w:rPr>
                <w:lang w:val="en-AU"/>
              </w:rPr>
              <w:t>Build rapport by using interpersonal skills</w:t>
            </w:r>
          </w:p>
          <w:p w:rsidR="00522A9D" w:rsidRPr="007216B2" w:rsidRDefault="00522A9D" w:rsidP="00284D8E">
            <w:pPr>
              <w:pStyle w:val="TableBullet1"/>
              <w:rPr>
                <w:noProof w:val="0"/>
              </w:rPr>
            </w:pPr>
            <w:r w:rsidRPr="007216B2">
              <w:rPr>
                <w:noProof w:val="0"/>
              </w:rPr>
              <w:t>Tour briefing</w:t>
            </w:r>
            <w:r w:rsidR="00284D8E" w:rsidRPr="007216B2">
              <w:rPr>
                <w:noProof w:val="0"/>
              </w:rPr>
              <w:t>:</w:t>
            </w:r>
          </w:p>
          <w:p w:rsidR="00522A9D" w:rsidRPr="007216B2" w:rsidRDefault="00522A9D" w:rsidP="00284D8E">
            <w:pPr>
              <w:pStyle w:val="TableBullet2"/>
              <w:rPr>
                <w:lang w:val="en-AU"/>
              </w:rPr>
            </w:pPr>
            <w:r w:rsidRPr="007216B2">
              <w:rPr>
                <w:lang w:val="en-AU"/>
              </w:rPr>
              <w:t>Tour related information</w:t>
            </w:r>
            <w:r w:rsidR="003426CD">
              <w:rPr>
                <w:lang w:val="en-AU"/>
              </w:rPr>
              <w:t>:</w:t>
            </w:r>
            <w:r w:rsidRPr="007216B2">
              <w:rPr>
                <w:lang w:val="en-AU"/>
              </w:rPr>
              <w:t xml:space="preserve"> overview of what the tour will cover by identifying all sites, venues, </w:t>
            </w:r>
          </w:p>
          <w:p w:rsidR="00522A9D" w:rsidRPr="007216B2" w:rsidRDefault="00522A9D" w:rsidP="00284D8E">
            <w:pPr>
              <w:pStyle w:val="TableBullet2"/>
              <w:rPr>
                <w:lang w:val="en-AU"/>
              </w:rPr>
            </w:pPr>
            <w:r w:rsidRPr="007216B2">
              <w:rPr>
                <w:lang w:val="en-AU"/>
              </w:rPr>
              <w:t xml:space="preserve">Introduce all staff members involved  </w:t>
            </w:r>
          </w:p>
          <w:p w:rsidR="00522A9D" w:rsidRPr="007216B2" w:rsidRDefault="00522A9D" w:rsidP="00284D8E">
            <w:pPr>
              <w:pStyle w:val="TableBullet2"/>
              <w:rPr>
                <w:lang w:val="en-AU"/>
              </w:rPr>
            </w:pPr>
            <w:r w:rsidRPr="007216B2">
              <w:rPr>
                <w:lang w:val="en-AU"/>
              </w:rPr>
              <w:t>Create positive experience and build up group expectations</w:t>
            </w:r>
          </w:p>
          <w:p w:rsidR="00522A9D" w:rsidRPr="007216B2" w:rsidRDefault="00522A9D" w:rsidP="00284D8E">
            <w:pPr>
              <w:pStyle w:val="TableBullet1"/>
              <w:rPr>
                <w:noProof w:val="0"/>
              </w:rPr>
            </w:pPr>
            <w:r w:rsidRPr="007216B2">
              <w:rPr>
                <w:noProof w:val="0"/>
              </w:rPr>
              <w:t>Complete outstanding customers details:</w:t>
            </w:r>
          </w:p>
          <w:p w:rsidR="00522A9D" w:rsidRPr="007216B2" w:rsidRDefault="00522A9D" w:rsidP="00284D8E">
            <w:pPr>
              <w:pStyle w:val="TableBullet2"/>
              <w:rPr>
                <w:lang w:val="en-AU"/>
              </w:rPr>
            </w:pPr>
            <w:r w:rsidRPr="007216B2">
              <w:rPr>
                <w:lang w:val="en-AU"/>
              </w:rPr>
              <w:t>Name spelling and pronunciation</w:t>
            </w:r>
          </w:p>
          <w:p w:rsidR="00522A9D" w:rsidRPr="007216B2" w:rsidRDefault="00522A9D" w:rsidP="00284D8E">
            <w:pPr>
              <w:pStyle w:val="TableBullet2"/>
              <w:rPr>
                <w:lang w:val="en-AU"/>
              </w:rPr>
            </w:pPr>
            <w:r w:rsidRPr="007216B2">
              <w:rPr>
                <w:lang w:val="en-AU"/>
              </w:rPr>
              <w:t>Options confirmation</w:t>
            </w:r>
          </w:p>
          <w:p w:rsidR="00522A9D" w:rsidRPr="007216B2" w:rsidRDefault="00522A9D" w:rsidP="00284D8E">
            <w:pPr>
              <w:pStyle w:val="TableBullet2"/>
              <w:rPr>
                <w:lang w:val="en-AU"/>
              </w:rPr>
            </w:pPr>
            <w:r w:rsidRPr="007216B2">
              <w:rPr>
                <w:lang w:val="en-AU"/>
              </w:rPr>
              <w:t>Documentation finalisation</w:t>
            </w:r>
          </w:p>
          <w:p w:rsidR="00522A9D" w:rsidRPr="007216B2" w:rsidRDefault="00522A9D" w:rsidP="00284D8E">
            <w:pPr>
              <w:pStyle w:val="TableBullet2"/>
              <w:rPr>
                <w:lang w:val="en-AU"/>
              </w:rPr>
            </w:pPr>
            <w:r w:rsidRPr="007216B2">
              <w:rPr>
                <w:lang w:val="en-AU"/>
              </w:rPr>
              <w:t>Issuing of documentation</w:t>
            </w:r>
          </w:p>
          <w:p w:rsidR="00522A9D" w:rsidRPr="007216B2" w:rsidRDefault="00522A9D" w:rsidP="00284D8E">
            <w:pPr>
              <w:pStyle w:val="TableBullet1"/>
              <w:rPr>
                <w:noProof w:val="0"/>
              </w:rPr>
            </w:pPr>
            <w:r w:rsidRPr="007216B2">
              <w:rPr>
                <w:noProof w:val="0"/>
              </w:rPr>
              <w:t>Distribute tour related information</w:t>
            </w:r>
            <w:r w:rsidR="00284D8E" w:rsidRPr="007216B2">
              <w:rPr>
                <w:noProof w:val="0"/>
              </w:rPr>
              <w:t>:</w:t>
            </w:r>
          </w:p>
          <w:p w:rsidR="00522A9D" w:rsidRPr="007216B2" w:rsidRDefault="00522A9D" w:rsidP="00284D8E">
            <w:pPr>
              <w:pStyle w:val="TableBullet2"/>
              <w:rPr>
                <w:lang w:val="en-AU"/>
              </w:rPr>
            </w:pPr>
            <w:r w:rsidRPr="007216B2">
              <w:rPr>
                <w:lang w:val="en-AU"/>
              </w:rPr>
              <w:t>Tour rules</w:t>
            </w:r>
            <w:r w:rsidR="003426CD">
              <w:rPr>
                <w:lang w:val="en-AU"/>
              </w:rPr>
              <w:t>:</w:t>
            </w:r>
            <w:r w:rsidRPr="007216B2">
              <w:rPr>
                <w:lang w:val="en-AU"/>
              </w:rPr>
              <w:t xml:space="preserve"> do and don’ts-communication procedures-safety precautions</w:t>
            </w:r>
          </w:p>
          <w:p w:rsidR="00522A9D" w:rsidRPr="007216B2" w:rsidRDefault="00522A9D" w:rsidP="00284D8E">
            <w:pPr>
              <w:pStyle w:val="TableBullet2"/>
              <w:rPr>
                <w:lang w:val="en-AU"/>
              </w:rPr>
            </w:pPr>
            <w:r w:rsidRPr="007216B2">
              <w:rPr>
                <w:lang w:val="en-AU"/>
              </w:rPr>
              <w:t>General information</w:t>
            </w:r>
            <w:r w:rsidR="003426CD">
              <w:rPr>
                <w:lang w:val="en-AU"/>
              </w:rPr>
              <w:t>:</w:t>
            </w:r>
            <w:r w:rsidRPr="007216B2">
              <w:rPr>
                <w:lang w:val="en-AU"/>
              </w:rPr>
              <w:t xml:space="preserve"> maps and leaflet distribution, currency, sites information </w:t>
            </w:r>
          </w:p>
          <w:p w:rsidR="00522A9D" w:rsidRPr="007216B2" w:rsidRDefault="00522A9D" w:rsidP="00284D8E">
            <w:pPr>
              <w:pStyle w:val="TableBullet2"/>
              <w:rPr>
                <w:lang w:val="en-AU"/>
              </w:rPr>
            </w:pPr>
            <w:r w:rsidRPr="007216B2">
              <w:rPr>
                <w:lang w:val="en-AU"/>
              </w:rPr>
              <w:t>Specific information related to the tour activities, timing, vouchers distribution</w:t>
            </w:r>
          </w:p>
          <w:p w:rsidR="00522A9D" w:rsidRPr="007216B2" w:rsidRDefault="00522A9D" w:rsidP="00284D8E">
            <w:pPr>
              <w:pStyle w:val="TableBullet1"/>
              <w:rPr>
                <w:noProof w:val="0"/>
              </w:rPr>
            </w:pPr>
            <w:r w:rsidRPr="007216B2">
              <w:rPr>
                <w:noProof w:val="0"/>
              </w:rPr>
              <w:t>Provide last minute information</w:t>
            </w:r>
            <w:r w:rsidR="00284D8E" w:rsidRPr="007216B2">
              <w:rPr>
                <w:noProof w:val="0"/>
              </w:rPr>
              <w:t>:</w:t>
            </w:r>
          </w:p>
          <w:p w:rsidR="00522A9D" w:rsidRPr="007216B2" w:rsidRDefault="00522A9D" w:rsidP="00284D8E">
            <w:pPr>
              <w:pStyle w:val="TableBullet2"/>
              <w:rPr>
                <w:lang w:val="en-AU"/>
              </w:rPr>
            </w:pPr>
            <w:r w:rsidRPr="007216B2">
              <w:rPr>
                <w:lang w:val="en-AU"/>
              </w:rPr>
              <w:t>Confirm all necessary parties of any changes in numbers if applicable, if not confirm final numbers, advise of last minute requests, action last minute payments</w:t>
            </w:r>
          </w:p>
          <w:p w:rsidR="00522A9D" w:rsidRPr="007216B2" w:rsidRDefault="00522A9D" w:rsidP="00284D8E">
            <w:pPr>
              <w:pStyle w:val="TableBullet2"/>
              <w:rPr>
                <w:lang w:val="en-AU"/>
              </w:rPr>
            </w:pPr>
            <w:r w:rsidRPr="007216B2">
              <w:rPr>
                <w:lang w:val="en-AU"/>
              </w:rPr>
              <w:t>Ensure customers understand last minute requests might not be accommodated</w:t>
            </w:r>
          </w:p>
          <w:p w:rsidR="002D0810" w:rsidRPr="007216B2" w:rsidRDefault="00284D8E" w:rsidP="00284D8E">
            <w:pPr>
              <w:pStyle w:val="TableBullet2"/>
              <w:rPr>
                <w:lang w:val="en-AU"/>
              </w:rPr>
            </w:pPr>
            <w:r w:rsidRPr="007216B2">
              <w:rPr>
                <w:lang w:val="en-AU"/>
              </w:rPr>
              <w:t>Record all changes required.</w:t>
            </w:r>
            <w:r w:rsidRPr="007216B2">
              <w:rPr>
                <w:lang w:val="en-AU"/>
              </w:rPr>
              <w:br/>
            </w:r>
          </w:p>
        </w:tc>
      </w:tr>
    </w:tbl>
    <w:p w:rsidR="00290654" w:rsidRPr="007216B2" w:rsidRDefault="00290654" w:rsidP="00F84543">
      <w:pPr>
        <w:pStyle w:val="BodyCopy"/>
        <w:rPr>
          <w:noProof w:val="0"/>
        </w:rPr>
      </w:pPr>
    </w:p>
    <w:p w:rsidR="00290654" w:rsidRPr="007216B2" w:rsidRDefault="00290654">
      <w:pPr>
        <w:rPr>
          <w:rFonts w:ascii="Helvetica" w:eastAsia="Calibri" w:hAnsi="Helvetica" w:cs="Calibri"/>
          <w:szCs w:val="16"/>
          <w:lang w:eastAsia="ar-SA"/>
        </w:rPr>
      </w:pPr>
      <w:r w:rsidRPr="007216B2">
        <w:br w:type="page"/>
      </w:r>
    </w:p>
    <w:p w:rsidR="00F84543" w:rsidRPr="007216B2" w:rsidRDefault="00F84543" w:rsidP="00F84543">
      <w:pPr>
        <w:pStyle w:val="BodyCopy"/>
        <w:rPr>
          <w:noProof w:val="0"/>
        </w:rPr>
      </w:pPr>
    </w:p>
    <w:p w:rsidR="00290654" w:rsidRPr="007216B2" w:rsidRDefault="00290654" w:rsidP="00F84543">
      <w:pPr>
        <w:pStyle w:val="BodyCopy"/>
        <w:rPr>
          <w:noProof w:val="0"/>
        </w:rPr>
      </w:pPr>
    </w:p>
    <w:p w:rsidR="00290654" w:rsidRPr="007216B2" w:rsidRDefault="00290654" w:rsidP="00F84543">
      <w:pPr>
        <w:pStyle w:val="BodyCopy"/>
        <w:rPr>
          <w:noProof w:val="0"/>
        </w:rPr>
      </w:pPr>
    </w:p>
    <w:p w:rsidR="00290654" w:rsidRPr="007216B2" w:rsidRDefault="00290654" w:rsidP="00F84543">
      <w:pPr>
        <w:pStyle w:val="BodyCopy"/>
        <w:rPr>
          <w:noProof w:val="0"/>
        </w:rPr>
      </w:pPr>
    </w:p>
    <w:p w:rsidR="00F84543" w:rsidRPr="007216B2" w:rsidRDefault="00F84543" w:rsidP="00BD2681">
      <w:pPr>
        <w:pStyle w:val="UnitCodeTitlePage"/>
        <w:sectPr w:rsidR="00F84543" w:rsidRPr="007216B2" w:rsidSect="001A29DB">
          <w:headerReference w:type="even" r:id="rId69"/>
          <w:headerReference w:type="default" r:id="rId70"/>
          <w:pgSz w:w="11906" w:h="16838"/>
          <w:pgMar w:top="1440" w:right="1440" w:bottom="1440" w:left="1440" w:header="708" w:footer="324" w:gutter="0"/>
          <w:cols w:space="708"/>
          <w:docGrid w:linePitch="360"/>
        </w:sectPr>
      </w:pPr>
    </w:p>
    <w:p w:rsidR="0012258E" w:rsidRPr="007216B2" w:rsidRDefault="0012258E" w:rsidP="0012258E">
      <w:pPr>
        <w:pStyle w:val="Heading1"/>
      </w:pPr>
      <w:bookmarkStart w:id="67" w:name="_Toc370805492"/>
      <w:bookmarkStart w:id="68" w:name="_Toc423611661"/>
      <w:r w:rsidRPr="007216B2">
        <w:lastRenderedPageBreak/>
        <w:t>Element 3</w:t>
      </w:r>
      <w:r w:rsidR="002E0AB6" w:rsidRPr="007216B2">
        <w:t xml:space="preserve">: </w:t>
      </w:r>
      <w:r w:rsidRPr="007216B2">
        <w:br/>
      </w:r>
      <w:r w:rsidR="00B44993">
        <w:fldChar w:fldCharType="begin"/>
      </w:r>
      <w:r w:rsidR="00B44993">
        <w:instrText xml:space="preserve"> REF  Element3  \* MERGEFORMAT </w:instrText>
      </w:r>
      <w:r w:rsidR="00B44993">
        <w:fldChar w:fldCharType="separate"/>
      </w:r>
      <w:sdt>
        <w:sdtPr>
          <w:alias w:val="Element3"/>
          <w:tag w:val="Element3"/>
          <w:id w:val="-1708324973"/>
          <w:placeholder>
            <w:docPart w:val="645528724FFC4A2B92B1CC03DB5D9D30"/>
          </w:placeholder>
        </w:sdtPr>
        <w:sdtEndPr/>
        <w:sdtContent>
          <w:r w:rsidR="0022260F" w:rsidRPr="007216B2">
            <w:t>Brief tour staff</w:t>
          </w:r>
        </w:sdtContent>
      </w:sdt>
      <w:bookmarkEnd w:id="67"/>
      <w:bookmarkEnd w:id="68"/>
      <w:r w:rsidR="00B44993">
        <w:fldChar w:fldCharType="end"/>
      </w:r>
    </w:p>
    <w:p w:rsidR="0012258E" w:rsidRPr="007216B2" w:rsidRDefault="0012258E" w:rsidP="0012258E">
      <w:pPr>
        <w:pStyle w:val="Heading2"/>
      </w:pPr>
      <w:r w:rsidRPr="007216B2">
        <w:t>3.1</w:t>
      </w:r>
      <w:r w:rsidRPr="007216B2">
        <w:tab/>
      </w:r>
      <w:r w:rsidR="00B44993">
        <w:fldChar w:fldCharType="begin"/>
      </w:r>
      <w:r w:rsidR="00B44993">
        <w:instrText xml:space="preserve"> REF  Criteria31  \* MERGEFORMAT </w:instrText>
      </w:r>
      <w:r w:rsidR="00B44993">
        <w:fldChar w:fldCharType="separate"/>
      </w:r>
      <w:sdt>
        <w:sdtPr>
          <w:alias w:val="Criteria31"/>
          <w:tag w:val="Criteria31"/>
          <w:id w:val="307368621"/>
          <w:placeholder>
            <w:docPart w:val="CFDBB1A20034410FB5DF5EFB70E6BF9B"/>
          </w:placeholder>
        </w:sdtPr>
        <w:sdtEndPr/>
        <w:sdtContent>
          <w:r w:rsidR="0022260F" w:rsidRPr="0022260F">
            <w:rPr>
              <w:rStyle w:val="PlaceholderText"/>
              <w:color w:val="45545F"/>
            </w:rPr>
            <w:t xml:space="preserve">Provide tour details to tour </w:t>
          </w:r>
          <w:r w:rsidR="0022260F" w:rsidRPr="007216B2">
            <w:t>staff</w:t>
          </w:r>
        </w:sdtContent>
      </w:sdt>
      <w:r w:rsidR="00B44993">
        <w:fldChar w:fldCharType="end"/>
      </w:r>
    </w:p>
    <w:p w:rsidR="00522A9D" w:rsidRPr="007216B2" w:rsidRDefault="00522A9D" w:rsidP="00284D8E">
      <w:pPr>
        <w:pStyle w:val="Heading3"/>
      </w:pPr>
      <w:r w:rsidRPr="007216B2">
        <w:t>Introduction</w:t>
      </w:r>
    </w:p>
    <w:p w:rsidR="00522A9D" w:rsidRPr="007216B2" w:rsidRDefault="00522A9D" w:rsidP="00284D8E">
      <w:pPr>
        <w:pStyle w:val="BodyCopy"/>
        <w:rPr>
          <w:noProof w:val="0"/>
        </w:rPr>
      </w:pPr>
      <w:r w:rsidRPr="007216B2">
        <w:rPr>
          <w:noProof w:val="0"/>
        </w:rPr>
        <w:t xml:space="preserve">Tour staff must be provided with all the required information they will need while on tour. The information ranges from an in depth knowledge of the itinerary with all inclusions and options, to tour risks, the group profile and the relevant documentation. </w:t>
      </w:r>
    </w:p>
    <w:p w:rsidR="00522A9D" w:rsidRPr="007216B2" w:rsidRDefault="00522A9D" w:rsidP="00284D8E">
      <w:pPr>
        <w:pStyle w:val="BodyCopy"/>
        <w:rPr>
          <w:noProof w:val="0"/>
        </w:rPr>
      </w:pPr>
      <w:r w:rsidRPr="007216B2">
        <w:rPr>
          <w:noProof w:val="0"/>
        </w:rPr>
        <w:t>The tour itinerary is the road map for any tour. The itinerary describes the traveller’s route and direction of travel. It lists travel arrangements in the date of order that they are taken, and often lists them day by day. All locations and sites visited by the tour group members are included.</w:t>
      </w:r>
    </w:p>
    <w:p w:rsidR="00522A9D" w:rsidRPr="007216B2" w:rsidRDefault="00522A9D" w:rsidP="00284D8E">
      <w:pPr>
        <w:pStyle w:val="Heading3"/>
      </w:pPr>
      <w:r w:rsidRPr="007216B2">
        <w:t>Itinerary</w:t>
      </w:r>
    </w:p>
    <w:p w:rsidR="00522A9D" w:rsidRPr="007216B2" w:rsidRDefault="00522A9D" w:rsidP="00284D8E">
      <w:pPr>
        <w:pStyle w:val="BodyCopy"/>
        <w:rPr>
          <w:noProof w:val="0"/>
        </w:rPr>
      </w:pPr>
      <w:r w:rsidRPr="007216B2">
        <w:rPr>
          <w:noProof w:val="0"/>
        </w:rPr>
        <w:t>As previously explained an itinerary is a document which lists all of the travel arrangements made for the tour group members.</w:t>
      </w:r>
    </w:p>
    <w:p w:rsidR="00522A9D" w:rsidRPr="007216B2" w:rsidRDefault="00913149" w:rsidP="00284D8E">
      <w:pPr>
        <w:pStyle w:val="BodyCopy"/>
        <w:rPr>
          <w:noProof w:val="0"/>
        </w:rPr>
      </w:pPr>
      <w:r w:rsidRPr="007216B2">
        <w:rPr>
          <w:lang w:val="en-US" w:eastAsia="en-US"/>
        </w:rPr>
        <w:drawing>
          <wp:anchor distT="0" distB="0" distL="114300" distR="114300" simplePos="0" relativeHeight="251713536" behindDoc="0" locked="0" layoutInCell="1" allowOverlap="1" wp14:anchorId="1766B74E" wp14:editId="5A92EEB2">
            <wp:simplePos x="0" y="0"/>
            <wp:positionH relativeFrom="column">
              <wp:posOffset>3352800</wp:posOffset>
            </wp:positionH>
            <wp:positionV relativeFrom="paragraph">
              <wp:posOffset>52705</wp:posOffset>
            </wp:positionV>
            <wp:extent cx="2366010" cy="1577340"/>
            <wp:effectExtent l="0" t="0" r="0" b="381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366010" cy="157734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Managers will n</w:t>
      </w:r>
      <w:r w:rsidRPr="007216B2">
        <w:rPr>
          <w:noProof w:val="0"/>
        </w:rPr>
        <w:t>eed to develop two itineraries:</w:t>
      </w:r>
    </w:p>
    <w:p w:rsidR="00522A9D" w:rsidRPr="007216B2" w:rsidRDefault="00522A9D" w:rsidP="00284D8E">
      <w:pPr>
        <w:pStyle w:val="Bullet1"/>
      </w:pPr>
      <w:r w:rsidRPr="007216B2">
        <w:t>One is given to the passengers who come on tour</w:t>
      </w:r>
    </w:p>
    <w:p w:rsidR="00522A9D" w:rsidRPr="007216B2" w:rsidRDefault="00522A9D" w:rsidP="00284D8E">
      <w:pPr>
        <w:pStyle w:val="Bullet1"/>
      </w:pPr>
      <w:r w:rsidRPr="007216B2">
        <w:t>The other itinerary, often known as a running sheet, is an internal document</w:t>
      </w:r>
      <w:r w:rsidR="003426CD">
        <w:t xml:space="preserve"> </w:t>
      </w:r>
      <w:r w:rsidRPr="007216B2">
        <w:t xml:space="preserve">the tour leader, guide and includes any additional comments, notes, reminders or tasks that the tour leader, guide has to complete to ensure the smooth </w:t>
      </w:r>
      <w:r w:rsidR="00284D8E" w:rsidRPr="007216B2">
        <w:t>operation of the tour.</w:t>
      </w:r>
    </w:p>
    <w:p w:rsidR="00522A9D" w:rsidRPr="007216B2" w:rsidRDefault="00522A9D" w:rsidP="00284D8E">
      <w:pPr>
        <w:pStyle w:val="BodyCopy"/>
        <w:rPr>
          <w:noProof w:val="0"/>
        </w:rPr>
      </w:pPr>
      <w:r w:rsidRPr="007216B2">
        <w:rPr>
          <w:noProof w:val="0"/>
        </w:rPr>
        <w:t>This itinerary is part of the tour brief. It describes:</w:t>
      </w:r>
    </w:p>
    <w:p w:rsidR="00522A9D" w:rsidRPr="007216B2" w:rsidRDefault="00522A9D" w:rsidP="00284D8E">
      <w:pPr>
        <w:pStyle w:val="Bullet1"/>
      </w:pPr>
      <w:r w:rsidRPr="007216B2">
        <w:t>The duration of the tour: dates are in included in the itinerary, from the first day o</w:t>
      </w:r>
      <w:r w:rsidR="004A1357">
        <w:t>f arrangements to the last day</w:t>
      </w:r>
    </w:p>
    <w:p w:rsidR="00522A9D" w:rsidRPr="007216B2" w:rsidRDefault="00522A9D" w:rsidP="00284D8E">
      <w:pPr>
        <w:pStyle w:val="Bullet1"/>
      </w:pPr>
      <w:r w:rsidRPr="007216B2">
        <w:t xml:space="preserve">Transport: </w:t>
      </w:r>
    </w:p>
    <w:p w:rsidR="00522A9D" w:rsidRPr="007216B2" w:rsidRDefault="00522A9D" w:rsidP="00522A9D">
      <w:pPr>
        <w:pStyle w:val="Bullet2"/>
        <w:ind w:left="717" w:hanging="360"/>
        <w:rPr>
          <w:lang w:val="en-AU"/>
        </w:rPr>
      </w:pPr>
      <w:r w:rsidRPr="007216B2">
        <w:rPr>
          <w:lang w:val="en-AU"/>
        </w:rPr>
        <w:t>Domestic and international flights</w:t>
      </w:r>
    </w:p>
    <w:p w:rsidR="00522A9D" w:rsidRPr="007216B2" w:rsidRDefault="00522A9D" w:rsidP="00522A9D">
      <w:pPr>
        <w:pStyle w:val="Bullet2"/>
        <w:ind w:left="717" w:hanging="360"/>
        <w:rPr>
          <w:lang w:val="en-AU"/>
        </w:rPr>
      </w:pPr>
      <w:r w:rsidRPr="007216B2">
        <w:rPr>
          <w:lang w:val="en-AU"/>
        </w:rPr>
        <w:t>Transfers and connections</w:t>
      </w:r>
    </w:p>
    <w:p w:rsidR="00522A9D" w:rsidRPr="007216B2" w:rsidRDefault="00522A9D" w:rsidP="00522A9D">
      <w:pPr>
        <w:pStyle w:val="Bullet2"/>
        <w:ind w:left="717" w:hanging="360"/>
        <w:rPr>
          <w:lang w:val="en-AU"/>
        </w:rPr>
      </w:pPr>
      <w:r w:rsidRPr="007216B2">
        <w:rPr>
          <w:lang w:val="en-AU"/>
        </w:rPr>
        <w:t>Rail and coach journeys, care hire and ferry journeys</w:t>
      </w:r>
      <w:r w:rsidR="00284D8E" w:rsidRPr="007216B2">
        <w:rPr>
          <w:lang w:val="en-AU"/>
        </w:rPr>
        <w:t>.</w:t>
      </w:r>
    </w:p>
    <w:p w:rsidR="00522A9D" w:rsidRPr="007216B2" w:rsidRDefault="00522A9D" w:rsidP="00284D8E">
      <w:pPr>
        <w:pStyle w:val="BodyCopy"/>
        <w:rPr>
          <w:noProof w:val="0"/>
        </w:rPr>
      </w:pPr>
      <w:r w:rsidRPr="007216B2">
        <w:rPr>
          <w:noProof w:val="0"/>
        </w:rPr>
        <w:t>The brief must also contain contact details for all carriers, suppliers, provider and the negot</w:t>
      </w:r>
      <w:r w:rsidR="00284D8E" w:rsidRPr="007216B2">
        <w:rPr>
          <w:noProof w:val="0"/>
        </w:rPr>
        <w:t>iated conditions for the tour:</w:t>
      </w:r>
    </w:p>
    <w:p w:rsidR="00522A9D" w:rsidRPr="007216B2" w:rsidRDefault="00522A9D" w:rsidP="00284D8E">
      <w:pPr>
        <w:pStyle w:val="Bullet1"/>
      </w:pPr>
      <w:r w:rsidRPr="007216B2">
        <w:t xml:space="preserve">Accommodation </w:t>
      </w:r>
    </w:p>
    <w:p w:rsidR="00522A9D" w:rsidRPr="007216B2" w:rsidRDefault="00522A9D" w:rsidP="00284D8E">
      <w:pPr>
        <w:pStyle w:val="Bullet1"/>
      </w:pPr>
      <w:r w:rsidRPr="007216B2">
        <w:t xml:space="preserve">Meals </w:t>
      </w:r>
    </w:p>
    <w:p w:rsidR="00522A9D" w:rsidRPr="007216B2" w:rsidRDefault="00522A9D" w:rsidP="00284D8E">
      <w:pPr>
        <w:pStyle w:val="Bullet1"/>
      </w:pPr>
      <w:r w:rsidRPr="007216B2">
        <w:t xml:space="preserve">Any packaged tours, inclusions, options: what they are and how to manage them in regards to reconfirming final numbers with customers and suppliers </w:t>
      </w:r>
    </w:p>
    <w:p w:rsidR="00522A9D" w:rsidRPr="007216B2" w:rsidRDefault="00522A9D" w:rsidP="00284D8E">
      <w:pPr>
        <w:pStyle w:val="Bullet1"/>
      </w:pPr>
      <w:r w:rsidRPr="007216B2">
        <w:lastRenderedPageBreak/>
        <w:t>Entry to sightseeing, attractions, sites or events such as sporting events, theatre. Any change of circumstances must be specified such as summer time opening hours for a botanical garden resulting in a change of timetable for the day with this inclusion</w:t>
      </w:r>
    </w:p>
    <w:p w:rsidR="00522A9D" w:rsidRPr="007216B2" w:rsidRDefault="00522A9D" w:rsidP="00284D8E">
      <w:pPr>
        <w:pStyle w:val="Bullet1"/>
      </w:pPr>
      <w:r w:rsidRPr="007216B2">
        <w:t>In regards to the duty of care for both customers and staff, the various potential risks identified in relation to the itinerary, visits and activities must be covered</w:t>
      </w:r>
      <w:r w:rsidR="00284D8E" w:rsidRPr="007216B2">
        <w:t>:</w:t>
      </w:r>
    </w:p>
    <w:p w:rsidR="00522A9D" w:rsidRPr="007216B2" w:rsidRDefault="00913149" w:rsidP="00284D8E">
      <w:pPr>
        <w:pStyle w:val="Bullet2"/>
        <w:rPr>
          <w:lang w:val="en-AU"/>
        </w:rPr>
      </w:pPr>
      <w:r w:rsidRPr="007216B2">
        <w:rPr>
          <w:noProof/>
          <w:lang w:eastAsia="en-US"/>
        </w:rPr>
        <w:drawing>
          <wp:anchor distT="0" distB="0" distL="114300" distR="114300" simplePos="0" relativeHeight="251714560" behindDoc="0" locked="0" layoutInCell="1" allowOverlap="1" wp14:anchorId="51DC07D1" wp14:editId="0124BF03">
            <wp:simplePos x="0" y="0"/>
            <wp:positionH relativeFrom="column">
              <wp:posOffset>3248025</wp:posOffset>
            </wp:positionH>
            <wp:positionV relativeFrom="paragraph">
              <wp:posOffset>60325</wp:posOffset>
            </wp:positionV>
            <wp:extent cx="2489835" cy="1659890"/>
            <wp:effectExtent l="0" t="0" r="571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382781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89835" cy="165989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 xml:space="preserve">Staff must apply comply with OHS requirements and/or accommodate other operational constraints of the site </w:t>
      </w:r>
    </w:p>
    <w:p w:rsidR="00522A9D" w:rsidRPr="007216B2" w:rsidRDefault="00522A9D" w:rsidP="00284D8E">
      <w:pPr>
        <w:pStyle w:val="Bullet2"/>
        <w:rPr>
          <w:lang w:val="en-AU"/>
        </w:rPr>
      </w:pPr>
      <w:r w:rsidRPr="007216B2">
        <w:rPr>
          <w:lang w:val="en-AU"/>
        </w:rPr>
        <w:t xml:space="preserve">Staff must be made aware of the tour specific risks. The risk for </w:t>
      </w:r>
      <w:r w:rsidR="001B2B52" w:rsidRPr="007216B2">
        <w:rPr>
          <w:lang w:val="en-AU"/>
        </w:rPr>
        <w:t>an</w:t>
      </w:r>
      <w:r w:rsidRPr="007216B2">
        <w:rPr>
          <w:lang w:val="en-AU"/>
        </w:rPr>
        <w:t xml:space="preserve"> educational tour visiting mainly landmarks and museums are different from a tour including a diving or sky diving activity</w:t>
      </w:r>
    </w:p>
    <w:p w:rsidR="00522A9D" w:rsidRPr="007216B2" w:rsidRDefault="00522A9D" w:rsidP="00284D8E">
      <w:pPr>
        <w:pStyle w:val="Bullet2"/>
        <w:rPr>
          <w:lang w:val="en-AU"/>
        </w:rPr>
      </w:pPr>
      <w:r w:rsidRPr="007216B2">
        <w:rPr>
          <w:lang w:val="en-AU"/>
        </w:rPr>
        <w:t xml:space="preserve">Staff must be aware of the organisation emergency management plans </w:t>
      </w:r>
    </w:p>
    <w:p w:rsidR="00522A9D" w:rsidRPr="007216B2" w:rsidRDefault="00522A9D" w:rsidP="00284D8E">
      <w:pPr>
        <w:pStyle w:val="Bullet2"/>
        <w:rPr>
          <w:lang w:val="en-AU"/>
        </w:rPr>
      </w:pPr>
      <w:r w:rsidRPr="007216B2">
        <w:rPr>
          <w:lang w:val="en-AU"/>
        </w:rPr>
        <w:t xml:space="preserve">They must also be fully trained to apply contingency planning arrangements from simply changing venue if necessary to dealing with the media in the eventuality of a serious emergency </w:t>
      </w:r>
    </w:p>
    <w:p w:rsidR="00522A9D" w:rsidRPr="007216B2" w:rsidRDefault="00522A9D" w:rsidP="00284D8E">
      <w:pPr>
        <w:pStyle w:val="Bullet2"/>
        <w:rPr>
          <w:lang w:val="en-AU"/>
        </w:rPr>
      </w:pPr>
      <w:r w:rsidRPr="007216B2">
        <w:rPr>
          <w:lang w:val="en-AU"/>
        </w:rPr>
        <w:t xml:space="preserve">Most organisations will have a template they use for itineraries. Below is a link to an Australian website providing a checklist/template you can download and </w:t>
      </w:r>
      <w:r w:rsidR="00284D8E" w:rsidRPr="007216B2">
        <w:rPr>
          <w:lang w:val="en-AU"/>
        </w:rPr>
        <w:t>contextualize:</w:t>
      </w:r>
    </w:p>
    <w:p w:rsidR="00522A9D" w:rsidRPr="007216B2" w:rsidRDefault="00B44993" w:rsidP="00284D8E">
      <w:pPr>
        <w:pStyle w:val="Bullet3"/>
        <w:rPr>
          <w:lang w:val="en-AU"/>
        </w:rPr>
      </w:pPr>
      <w:hyperlink r:id="rId73" w:history="1">
        <w:r w:rsidR="00522A9D" w:rsidRPr="007216B2">
          <w:rPr>
            <w:rStyle w:val="Hyperlink"/>
            <w:lang w:val="en-AU"/>
          </w:rPr>
          <w:t>https://www.smallbusiness.wa.gov.au/TourismBoost/pricing-tools-checklists-and-templates/guide-planning-a-tour-itinerary/</w:t>
        </w:r>
      </w:hyperlink>
      <w:r w:rsidR="00284D8E" w:rsidRPr="007216B2">
        <w:rPr>
          <w:lang w:val="en-AU"/>
        </w:rPr>
        <w:t>.</w:t>
      </w:r>
    </w:p>
    <w:p w:rsidR="00522A9D" w:rsidRPr="007216B2" w:rsidRDefault="00522A9D" w:rsidP="00284D8E">
      <w:pPr>
        <w:pStyle w:val="Heading3"/>
      </w:pPr>
      <w:r w:rsidRPr="007216B2">
        <w:t>Group profile</w:t>
      </w:r>
    </w:p>
    <w:p w:rsidR="00522A9D" w:rsidRPr="007216B2" w:rsidRDefault="00522A9D" w:rsidP="00284D8E">
      <w:pPr>
        <w:pStyle w:val="BodyCopy"/>
        <w:rPr>
          <w:noProof w:val="0"/>
        </w:rPr>
      </w:pPr>
      <w:r w:rsidRPr="007216B2">
        <w:rPr>
          <w:noProof w:val="0"/>
        </w:rPr>
        <w:t>Prior to the start of the tour, tour staff needs to be provided with as much details as possible on the tour group members so they understand the group profile. This in turn will help to understand better the type of customer service expected. Details will include:</w:t>
      </w:r>
    </w:p>
    <w:p w:rsidR="00522A9D" w:rsidRPr="007216B2" w:rsidRDefault="00522A9D" w:rsidP="00284D8E">
      <w:pPr>
        <w:pStyle w:val="Bullet1"/>
      </w:pPr>
      <w:r w:rsidRPr="007216B2">
        <w:t>Number of participants</w:t>
      </w:r>
    </w:p>
    <w:p w:rsidR="00522A9D" w:rsidRPr="007216B2" w:rsidRDefault="00522A9D" w:rsidP="00284D8E">
      <w:pPr>
        <w:pStyle w:val="Bullet1"/>
      </w:pPr>
      <w:r w:rsidRPr="007216B2">
        <w:t xml:space="preserve">Type of group </w:t>
      </w:r>
    </w:p>
    <w:p w:rsidR="00522A9D" w:rsidRPr="007216B2" w:rsidRDefault="00522A9D" w:rsidP="00284D8E">
      <w:pPr>
        <w:pStyle w:val="Bullet1"/>
      </w:pPr>
      <w:r w:rsidRPr="007216B2">
        <w:t xml:space="preserve">Origin </w:t>
      </w:r>
    </w:p>
    <w:p w:rsidR="00522A9D" w:rsidRPr="007216B2" w:rsidRDefault="00522A9D" w:rsidP="00284D8E">
      <w:pPr>
        <w:pStyle w:val="Bullet1"/>
      </w:pPr>
      <w:r w:rsidRPr="007216B2">
        <w:t>Special needs</w:t>
      </w:r>
      <w:r w:rsidR="004A1357">
        <w:t>,</w:t>
      </w:r>
      <w:r w:rsidR="00675954">
        <w:t xml:space="preserve"> </w:t>
      </w:r>
      <w:r w:rsidRPr="007216B2">
        <w:t>requirements</w:t>
      </w:r>
    </w:p>
    <w:p w:rsidR="00522A9D" w:rsidRPr="007216B2" w:rsidRDefault="00522A9D" w:rsidP="00284D8E">
      <w:pPr>
        <w:pStyle w:val="Bullet1"/>
      </w:pPr>
      <w:r w:rsidRPr="007216B2">
        <w:t>Special requests</w:t>
      </w:r>
    </w:p>
    <w:p w:rsidR="00522A9D" w:rsidRPr="007216B2" w:rsidRDefault="00522A9D" w:rsidP="00284D8E">
      <w:pPr>
        <w:pStyle w:val="Bullet1"/>
      </w:pPr>
      <w:r w:rsidRPr="007216B2">
        <w:t>Age range, socio economic background</w:t>
      </w:r>
    </w:p>
    <w:p w:rsidR="00522A9D" w:rsidRPr="007216B2" w:rsidRDefault="00522A9D" w:rsidP="00284D8E">
      <w:pPr>
        <w:pStyle w:val="Bullet1"/>
      </w:pPr>
      <w:r w:rsidRPr="007216B2">
        <w:t>Disabilities</w:t>
      </w:r>
    </w:p>
    <w:p w:rsidR="00522A9D" w:rsidRPr="007216B2" w:rsidRDefault="00522A9D" w:rsidP="00284D8E">
      <w:pPr>
        <w:pStyle w:val="Bullet1"/>
      </w:pPr>
      <w:r w:rsidRPr="007216B2">
        <w:t>Language spoken</w:t>
      </w:r>
    </w:p>
    <w:p w:rsidR="00522A9D" w:rsidRPr="007216B2" w:rsidRDefault="00522A9D" w:rsidP="00284D8E">
      <w:pPr>
        <w:pStyle w:val="Bullet1"/>
      </w:pPr>
      <w:r w:rsidRPr="007216B2">
        <w:t>Main interests and expectations</w:t>
      </w:r>
    </w:p>
    <w:p w:rsidR="00522A9D" w:rsidRPr="007216B2" w:rsidRDefault="00522A9D" w:rsidP="00284D8E">
      <w:pPr>
        <w:pStyle w:val="Bullet1"/>
      </w:pPr>
      <w:r w:rsidRPr="007216B2">
        <w:t>Potenti</w:t>
      </w:r>
      <w:r w:rsidR="00284D8E" w:rsidRPr="007216B2">
        <w:t>al identified problem customers.</w:t>
      </w:r>
    </w:p>
    <w:p w:rsidR="00913149" w:rsidRPr="007216B2" w:rsidRDefault="00913149">
      <w:pPr>
        <w:rPr>
          <w:rFonts w:ascii="Helvetica" w:eastAsiaTheme="majorEastAsia" w:hAnsi="Helvetica" w:cstheme="majorBidi"/>
          <w:b/>
          <w:bCs/>
          <w:color w:val="45545F"/>
          <w:sz w:val="28"/>
        </w:rPr>
      </w:pPr>
      <w:r w:rsidRPr="007216B2">
        <w:br w:type="page"/>
      </w:r>
    </w:p>
    <w:p w:rsidR="00522A9D" w:rsidRPr="007216B2" w:rsidRDefault="00522A9D" w:rsidP="00522A9D">
      <w:pPr>
        <w:pStyle w:val="Heading3"/>
      </w:pPr>
      <w:r w:rsidRPr="007216B2">
        <w:lastRenderedPageBreak/>
        <w:t>Documentation</w:t>
      </w:r>
    </w:p>
    <w:p w:rsidR="00522A9D" w:rsidRPr="007216B2" w:rsidRDefault="00522A9D" w:rsidP="00284D8E">
      <w:pPr>
        <w:pStyle w:val="BodyCopy"/>
        <w:rPr>
          <w:noProof w:val="0"/>
        </w:rPr>
      </w:pPr>
      <w:r w:rsidRPr="007216B2">
        <w:rPr>
          <w:noProof w:val="0"/>
        </w:rPr>
        <w:t xml:space="preserve">The tour brief should contain all of the information that the tour guide needs to successfully conduct the tour. Documentation required during the course of the tour includes:  </w:t>
      </w:r>
    </w:p>
    <w:p w:rsidR="00522A9D" w:rsidRPr="007216B2" w:rsidRDefault="00522A9D" w:rsidP="00284D8E">
      <w:pPr>
        <w:pStyle w:val="Bullet1"/>
      </w:pPr>
      <w:r w:rsidRPr="007216B2">
        <w:t xml:space="preserve">Rooming lists for:  </w:t>
      </w:r>
    </w:p>
    <w:p w:rsidR="00522A9D" w:rsidRPr="007216B2" w:rsidRDefault="00522A9D" w:rsidP="00284D8E">
      <w:pPr>
        <w:pStyle w:val="Bullet2"/>
        <w:rPr>
          <w:lang w:val="en-AU"/>
        </w:rPr>
      </w:pPr>
      <w:r w:rsidRPr="007216B2">
        <w:rPr>
          <w:lang w:val="en-AU"/>
        </w:rPr>
        <w:t>Accommodation</w:t>
      </w:r>
    </w:p>
    <w:p w:rsidR="00522A9D" w:rsidRPr="007216B2" w:rsidRDefault="00522A9D" w:rsidP="00284D8E">
      <w:pPr>
        <w:pStyle w:val="Bullet2"/>
        <w:rPr>
          <w:lang w:val="en-AU"/>
        </w:rPr>
      </w:pPr>
      <w:r w:rsidRPr="007216B2">
        <w:rPr>
          <w:lang w:val="en-AU"/>
        </w:rPr>
        <w:t>Catering</w:t>
      </w:r>
    </w:p>
    <w:p w:rsidR="00522A9D" w:rsidRPr="007216B2" w:rsidRDefault="00522A9D" w:rsidP="00284D8E">
      <w:pPr>
        <w:pStyle w:val="Bullet2"/>
        <w:rPr>
          <w:lang w:val="en-AU"/>
        </w:rPr>
      </w:pPr>
      <w:r w:rsidRPr="007216B2">
        <w:rPr>
          <w:lang w:val="en-AU"/>
        </w:rPr>
        <w:t>Inclusions</w:t>
      </w:r>
    </w:p>
    <w:p w:rsidR="00522A9D" w:rsidRPr="007216B2" w:rsidRDefault="00522A9D" w:rsidP="00284D8E">
      <w:pPr>
        <w:pStyle w:val="Bullet2"/>
        <w:rPr>
          <w:lang w:val="en-AU"/>
        </w:rPr>
      </w:pPr>
      <w:r w:rsidRPr="007216B2">
        <w:rPr>
          <w:lang w:val="en-AU"/>
        </w:rPr>
        <w:t xml:space="preserve">Optional activities </w:t>
      </w:r>
    </w:p>
    <w:p w:rsidR="00522A9D" w:rsidRPr="007216B2" w:rsidRDefault="00522A9D" w:rsidP="00284D8E">
      <w:pPr>
        <w:pStyle w:val="Bullet1"/>
      </w:pPr>
      <w:r w:rsidRPr="007216B2">
        <w:t>Entry permits</w:t>
      </w:r>
    </w:p>
    <w:p w:rsidR="00522A9D" w:rsidRPr="007216B2" w:rsidRDefault="00284D8E" w:rsidP="00284D8E">
      <w:pPr>
        <w:pStyle w:val="Bullet1"/>
      </w:pPr>
      <w:r w:rsidRPr="007216B2">
        <w:t>Insurances, authorisations</w:t>
      </w:r>
    </w:p>
    <w:p w:rsidR="00522A9D" w:rsidRPr="007216B2" w:rsidRDefault="00522A9D" w:rsidP="00284D8E">
      <w:pPr>
        <w:pStyle w:val="Bullet1"/>
      </w:pPr>
      <w:r w:rsidRPr="007216B2">
        <w:t>The tour staff must also complete:</w:t>
      </w:r>
    </w:p>
    <w:p w:rsidR="00522A9D" w:rsidRPr="007216B2" w:rsidRDefault="00522A9D" w:rsidP="00284D8E">
      <w:pPr>
        <w:pStyle w:val="Bullet2"/>
        <w:rPr>
          <w:lang w:val="en-AU"/>
        </w:rPr>
      </w:pPr>
      <w:r w:rsidRPr="007216B2">
        <w:rPr>
          <w:lang w:val="en-AU"/>
        </w:rPr>
        <w:t>Tour daily log</w:t>
      </w:r>
    </w:p>
    <w:p w:rsidR="00522A9D" w:rsidRPr="007216B2" w:rsidRDefault="00522A9D" w:rsidP="00284D8E">
      <w:pPr>
        <w:pStyle w:val="Bullet2"/>
        <w:rPr>
          <w:lang w:val="en-AU"/>
        </w:rPr>
      </w:pPr>
      <w:r w:rsidRPr="007216B2">
        <w:rPr>
          <w:lang w:val="en-AU"/>
        </w:rPr>
        <w:t xml:space="preserve">Required </w:t>
      </w:r>
      <w:r w:rsidR="00284D8E" w:rsidRPr="007216B2">
        <w:rPr>
          <w:lang w:val="en-AU"/>
        </w:rPr>
        <w:t>reports such as sales reports.</w:t>
      </w:r>
    </w:p>
    <w:p w:rsidR="00522A9D" w:rsidRPr="007216B2" w:rsidRDefault="00913149" w:rsidP="00284D8E">
      <w:pPr>
        <w:pStyle w:val="BodyCopy"/>
        <w:rPr>
          <w:noProof w:val="0"/>
        </w:rPr>
      </w:pPr>
      <w:r w:rsidRPr="007216B2">
        <w:rPr>
          <w:lang w:val="en-US" w:eastAsia="en-US"/>
        </w:rPr>
        <w:drawing>
          <wp:anchor distT="0" distB="0" distL="114300" distR="114300" simplePos="0" relativeHeight="251715584" behindDoc="0" locked="0" layoutInCell="1" allowOverlap="1" wp14:anchorId="79C080A5" wp14:editId="691440BD">
            <wp:simplePos x="0" y="0"/>
            <wp:positionH relativeFrom="column">
              <wp:posOffset>3619500</wp:posOffset>
            </wp:positionH>
            <wp:positionV relativeFrom="paragraph">
              <wp:posOffset>332105</wp:posOffset>
            </wp:positionV>
            <wp:extent cx="2099310" cy="139954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422108.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099310" cy="139954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In addition, some documentation, forms need to be forwarded to the host organisation for reference and accounting. They can be</w:t>
      </w:r>
      <w:r w:rsidR="003426CD">
        <w:rPr>
          <w:noProof w:val="0"/>
        </w:rPr>
        <w:t>:</w:t>
      </w:r>
    </w:p>
    <w:p w:rsidR="00522A9D" w:rsidRPr="007216B2" w:rsidRDefault="00522A9D" w:rsidP="00284D8E">
      <w:pPr>
        <w:pStyle w:val="Bullet1"/>
      </w:pPr>
      <w:r w:rsidRPr="007216B2">
        <w:t>Invoices</w:t>
      </w:r>
    </w:p>
    <w:p w:rsidR="00522A9D" w:rsidRPr="007216B2" w:rsidRDefault="00522A9D" w:rsidP="00284D8E">
      <w:pPr>
        <w:pStyle w:val="Bullet1"/>
      </w:pPr>
      <w:r w:rsidRPr="007216B2">
        <w:t>Payment receipts including credit cards vouchers and charge forms</w:t>
      </w:r>
      <w:r w:rsidR="00284D8E" w:rsidRPr="007216B2">
        <w:t>.</w:t>
      </w:r>
    </w:p>
    <w:p w:rsidR="00522A9D" w:rsidRPr="007216B2" w:rsidRDefault="00522A9D" w:rsidP="00284D8E">
      <w:pPr>
        <w:pStyle w:val="BodyCopy"/>
        <w:rPr>
          <w:noProof w:val="0"/>
        </w:rPr>
      </w:pPr>
      <w:r w:rsidRPr="007216B2">
        <w:rPr>
          <w:noProof w:val="0"/>
        </w:rPr>
        <w:t xml:space="preserve">Depending on the host </w:t>
      </w:r>
      <w:r w:rsidR="001B2B52" w:rsidRPr="007216B2">
        <w:rPr>
          <w:noProof w:val="0"/>
        </w:rPr>
        <w:t>organisation</w:t>
      </w:r>
      <w:r w:rsidRPr="007216B2">
        <w:rPr>
          <w:noProof w:val="0"/>
        </w:rPr>
        <w:t xml:space="preserve"> policies, procedures and the tour location and access to </w:t>
      </w:r>
      <w:r w:rsidR="001B2B52" w:rsidRPr="007216B2">
        <w:rPr>
          <w:noProof w:val="0"/>
        </w:rPr>
        <w:t>technology</w:t>
      </w:r>
      <w:r w:rsidRPr="007216B2">
        <w:rPr>
          <w:noProof w:val="0"/>
        </w:rPr>
        <w:t xml:space="preserve">, the forms might be scanned and the original handed over at the </w:t>
      </w:r>
      <w:r w:rsidR="001B2B52" w:rsidRPr="007216B2">
        <w:rPr>
          <w:noProof w:val="0"/>
        </w:rPr>
        <w:t>completion</w:t>
      </w:r>
      <w:r w:rsidRPr="007216B2">
        <w:rPr>
          <w:noProof w:val="0"/>
        </w:rPr>
        <w:t xml:space="preserve"> of the tour.  </w:t>
      </w:r>
    </w:p>
    <w:p w:rsidR="00D4005D" w:rsidRPr="007216B2" w:rsidRDefault="00D4005D" w:rsidP="00D4005D">
      <w:pPr>
        <w:pStyle w:val="BodyCopy"/>
        <w:rPr>
          <w:noProof w:val="0"/>
        </w:rPr>
      </w:pPr>
      <w:r w:rsidRPr="007216B2">
        <w:rPr>
          <w:noProof w:val="0"/>
          <w:lang w:eastAsia="en-AU"/>
        </w:rPr>
        <w:br w:type="page"/>
      </w:r>
    </w:p>
    <w:p w:rsidR="0012258E" w:rsidRPr="007216B2" w:rsidRDefault="0012258E" w:rsidP="0012258E">
      <w:pPr>
        <w:pStyle w:val="Heading2"/>
      </w:pPr>
      <w:r w:rsidRPr="007216B2">
        <w:lastRenderedPageBreak/>
        <w:t>3.2</w:t>
      </w:r>
      <w:r w:rsidRPr="007216B2">
        <w:tab/>
      </w:r>
      <w:r w:rsidR="00B44993">
        <w:fldChar w:fldCharType="begin"/>
      </w:r>
      <w:r w:rsidR="00B44993">
        <w:instrText xml:space="preserve"> REF  Criteria32  \* MERGEFORMAT </w:instrText>
      </w:r>
      <w:r w:rsidR="00B44993">
        <w:fldChar w:fldCharType="separate"/>
      </w:r>
      <w:sdt>
        <w:sdtPr>
          <w:alias w:val="Criteria32"/>
          <w:tag w:val="Criteria32"/>
          <w:id w:val="-1236624881"/>
          <w:placeholder>
            <w:docPart w:val="C372AC139FA34E9CA90D8E2F67D24F36"/>
          </w:placeholder>
        </w:sdtPr>
        <w:sdtEndPr>
          <w:rPr>
            <w:rStyle w:val="PlaceholderText"/>
            <w:color w:val="808080"/>
          </w:rPr>
        </w:sdtEndPr>
        <w:sdtContent>
          <w:r w:rsidR="0022260F" w:rsidRPr="0022260F">
            <w:rPr>
              <w:rStyle w:val="PlaceholderText"/>
              <w:color w:val="45545F"/>
            </w:rPr>
            <w:t>Provide resources to support tour</w:t>
          </w:r>
        </w:sdtContent>
      </w:sdt>
      <w:r w:rsidR="00B44993">
        <w:rPr>
          <w:rStyle w:val="PlaceholderText"/>
        </w:rPr>
        <w:fldChar w:fldCharType="end"/>
      </w:r>
    </w:p>
    <w:p w:rsidR="00D4005D" w:rsidRPr="007216B2" w:rsidRDefault="00D4005D" w:rsidP="00D4005D">
      <w:pPr>
        <w:pStyle w:val="Heading3"/>
      </w:pPr>
      <w:r w:rsidRPr="007216B2">
        <w:t>Introduction</w:t>
      </w:r>
    </w:p>
    <w:p w:rsidR="00522A9D" w:rsidRPr="007216B2" w:rsidRDefault="00522A9D" w:rsidP="00284D8E">
      <w:pPr>
        <w:pStyle w:val="BodyCopy"/>
        <w:rPr>
          <w:noProof w:val="0"/>
        </w:rPr>
      </w:pPr>
      <w:r w:rsidRPr="007216B2">
        <w:rPr>
          <w:noProof w:val="0"/>
        </w:rPr>
        <w:t>Resources to support the tour must be provided to the staff during the tour brief. Again depending on where the host enterprise is based, where the tour is taking place and the level of technology available, some of the resources might now be in soft copy</w:t>
      </w:r>
      <w:r w:rsidR="004A1357">
        <w:rPr>
          <w:noProof w:val="0"/>
        </w:rPr>
        <w:t>,</w:t>
      </w:r>
      <w:r w:rsidRPr="007216B2">
        <w:rPr>
          <w:noProof w:val="0"/>
        </w:rPr>
        <w:t>or both soft and hard copy.</w:t>
      </w:r>
    </w:p>
    <w:p w:rsidR="00522A9D" w:rsidRPr="007216B2" w:rsidRDefault="00522A9D" w:rsidP="00522A9D">
      <w:pPr>
        <w:pStyle w:val="Heading3"/>
      </w:pPr>
      <w:r w:rsidRPr="007216B2">
        <w:t>Documentation</w:t>
      </w:r>
    </w:p>
    <w:p w:rsidR="00522A9D" w:rsidRPr="007216B2" w:rsidRDefault="00522A9D" w:rsidP="00284D8E">
      <w:pPr>
        <w:pStyle w:val="BodyCopy"/>
        <w:rPr>
          <w:noProof w:val="0"/>
        </w:rPr>
      </w:pPr>
      <w:r w:rsidRPr="007216B2">
        <w:rPr>
          <w:noProof w:val="0"/>
        </w:rPr>
        <w:t>The required documentation ranges from:</w:t>
      </w:r>
    </w:p>
    <w:p w:rsidR="00522A9D" w:rsidRPr="007216B2" w:rsidRDefault="00522A9D" w:rsidP="00284D8E">
      <w:pPr>
        <w:pStyle w:val="Bullet1"/>
      </w:pPr>
      <w:r w:rsidRPr="007216B2">
        <w:t>Official mandatory documents such as:</w:t>
      </w:r>
    </w:p>
    <w:p w:rsidR="00522A9D" w:rsidRPr="007216B2" w:rsidRDefault="00284D8E" w:rsidP="00284D8E">
      <w:pPr>
        <w:pStyle w:val="Bullet2"/>
        <w:rPr>
          <w:lang w:val="en-AU"/>
        </w:rPr>
      </w:pPr>
      <w:r w:rsidRPr="007216B2">
        <w:rPr>
          <w:lang w:val="en-AU"/>
        </w:rPr>
        <w:t>Permits granting entry to:</w:t>
      </w:r>
    </w:p>
    <w:p w:rsidR="00522A9D" w:rsidRPr="007216B2" w:rsidRDefault="00522A9D" w:rsidP="00522A9D">
      <w:pPr>
        <w:pStyle w:val="Bullet3"/>
        <w:rPr>
          <w:lang w:val="en-AU"/>
        </w:rPr>
      </w:pPr>
      <w:r w:rsidRPr="007216B2">
        <w:rPr>
          <w:lang w:val="en-AU"/>
        </w:rPr>
        <w:t>national parks</w:t>
      </w:r>
    </w:p>
    <w:p w:rsidR="00522A9D" w:rsidRPr="007216B2" w:rsidRDefault="00522A9D" w:rsidP="00522A9D">
      <w:pPr>
        <w:pStyle w:val="Bullet3"/>
        <w:rPr>
          <w:lang w:val="en-AU"/>
        </w:rPr>
      </w:pPr>
      <w:r w:rsidRPr="007216B2">
        <w:rPr>
          <w:lang w:val="en-AU"/>
        </w:rPr>
        <w:t xml:space="preserve">museums in some </w:t>
      </w:r>
      <w:r w:rsidR="00284D8E" w:rsidRPr="007216B2">
        <w:rPr>
          <w:lang w:val="en-AU"/>
        </w:rPr>
        <w:t>countries such as Saudi Arabia</w:t>
      </w:r>
    </w:p>
    <w:p w:rsidR="00522A9D" w:rsidRPr="007216B2" w:rsidRDefault="00522A9D" w:rsidP="00284D8E">
      <w:pPr>
        <w:pStyle w:val="Bullet2"/>
        <w:rPr>
          <w:lang w:val="en-AU"/>
        </w:rPr>
      </w:pPr>
      <w:r w:rsidRPr="007216B2">
        <w:rPr>
          <w:lang w:val="en-AU"/>
        </w:rPr>
        <w:t xml:space="preserve">Licenses to operate the business </w:t>
      </w:r>
    </w:p>
    <w:p w:rsidR="00522A9D" w:rsidRPr="007216B2" w:rsidRDefault="00522A9D" w:rsidP="00284D8E">
      <w:pPr>
        <w:pStyle w:val="Bullet2"/>
        <w:rPr>
          <w:lang w:val="en-AU"/>
        </w:rPr>
      </w:pPr>
      <w:r w:rsidRPr="007216B2">
        <w:rPr>
          <w:lang w:val="en-AU"/>
        </w:rPr>
        <w:t>Authorizations in regards to entry to countries, and destination</w:t>
      </w:r>
    </w:p>
    <w:p w:rsidR="00522A9D" w:rsidRPr="007216B2" w:rsidRDefault="00522A9D" w:rsidP="00284D8E">
      <w:pPr>
        <w:pStyle w:val="Bullet2"/>
        <w:rPr>
          <w:lang w:val="en-AU"/>
        </w:rPr>
      </w:pPr>
      <w:r w:rsidRPr="007216B2">
        <w:rPr>
          <w:lang w:val="en-AU"/>
        </w:rPr>
        <w:t>Travel documentation for both</w:t>
      </w:r>
      <w:r w:rsidR="00284D8E" w:rsidRPr="007216B2">
        <w:rPr>
          <w:lang w:val="en-AU"/>
        </w:rPr>
        <w:t xml:space="preserve"> tour members and staff such as:</w:t>
      </w:r>
    </w:p>
    <w:p w:rsidR="00522A9D" w:rsidRPr="007216B2" w:rsidRDefault="003A3225" w:rsidP="00522A9D">
      <w:pPr>
        <w:pStyle w:val="Bullet3"/>
        <w:rPr>
          <w:lang w:val="en-AU"/>
        </w:rPr>
      </w:pPr>
      <w:r w:rsidRPr="007216B2">
        <w:rPr>
          <w:noProof/>
          <w:lang w:eastAsia="en-US"/>
        </w:rPr>
        <w:drawing>
          <wp:anchor distT="0" distB="0" distL="114300" distR="114300" simplePos="0" relativeHeight="251716608" behindDoc="0" locked="0" layoutInCell="1" allowOverlap="1" wp14:anchorId="49046F32" wp14:editId="4A2AB784">
            <wp:simplePos x="0" y="0"/>
            <wp:positionH relativeFrom="column">
              <wp:posOffset>3690620</wp:posOffset>
            </wp:positionH>
            <wp:positionV relativeFrom="paragraph">
              <wp:posOffset>48260</wp:posOffset>
            </wp:positionV>
            <wp:extent cx="2046605" cy="1364615"/>
            <wp:effectExtent l="0" t="0" r="0" b="698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8912789.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046605" cy="136461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 xml:space="preserve">Passports </w:t>
      </w:r>
    </w:p>
    <w:p w:rsidR="00522A9D" w:rsidRPr="007216B2" w:rsidRDefault="00284D8E" w:rsidP="00522A9D">
      <w:pPr>
        <w:pStyle w:val="Bullet3"/>
        <w:rPr>
          <w:lang w:val="en-AU"/>
        </w:rPr>
      </w:pPr>
      <w:r w:rsidRPr="007216B2">
        <w:rPr>
          <w:lang w:val="en-AU"/>
        </w:rPr>
        <w:t>Visa, if applicable</w:t>
      </w:r>
    </w:p>
    <w:p w:rsidR="00522A9D" w:rsidRPr="007216B2" w:rsidRDefault="00522A9D" w:rsidP="00284D8E">
      <w:pPr>
        <w:pStyle w:val="Bullet1"/>
      </w:pPr>
      <w:r w:rsidRPr="007216B2">
        <w:t>Specific information pertinen</w:t>
      </w:r>
      <w:r w:rsidR="00284D8E" w:rsidRPr="007216B2">
        <w:t>t to tour group members such as:</w:t>
      </w:r>
    </w:p>
    <w:p w:rsidR="00522A9D" w:rsidRPr="007216B2" w:rsidRDefault="00522A9D" w:rsidP="00284D8E">
      <w:pPr>
        <w:pStyle w:val="Bullet2"/>
        <w:rPr>
          <w:lang w:val="en-AU"/>
        </w:rPr>
      </w:pPr>
      <w:r w:rsidRPr="007216B2">
        <w:rPr>
          <w:lang w:val="en-AU"/>
        </w:rPr>
        <w:t>Medical details</w:t>
      </w:r>
      <w:r w:rsidR="00284D8E" w:rsidRPr="007216B2">
        <w:rPr>
          <w:lang w:val="en-AU"/>
        </w:rPr>
        <w:t>:</w:t>
      </w:r>
    </w:p>
    <w:p w:rsidR="00522A9D" w:rsidRPr="007216B2" w:rsidRDefault="00522A9D" w:rsidP="00522A9D">
      <w:pPr>
        <w:pStyle w:val="Bullet3"/>
        <w:rPr>
          <w:lang w:val="en-AU"/>
        </w:rPr>
      </w:pPr>
      <w:r w:rsidRPr="007216B2">
        <w:rPr>
          <w:lang w:val="en-AU"/>
        </w:rPr>
        <w:t>Allergy</w:t>
      </w:r>
    </w:p>
    <w:p w:rsidR="00522A9D" w:rsidRPr="007216B2" w:rsidRDefault="00522A9D" w:rsidP="00522A9D">
      <w:pPr>
        <w:pStyle w:val="Bullet3"/>
        <w:rPr>
          <w:lang w:val="en-AU"/>
        </w:rPr>
      </w:pPr>
      <w:r w:rsidRPr="007216B2">
        <w:rPr>
          <w:lang w:val="en-AU"/>
        </w:rPr>
        <w:t>Medical condition</w:t>
      </w:r>
      <w:r w:rsidR="003426CD">
        <w:rPr>
          <w:lang w:val="en-AU"/>
        </w:rPr>
        <w:t>:</w:t>
      </w:r>
      <w:r w:rsidRPr="007216B2">
        <w:rPr>
          <w:lang w:val="en-AU"/>
        </w:rPr>
        <w:t xml:space="preserve"> having a tour group member with a pace maker, or being diabetic</w:t>
      </w:r>
    </w:p>
    <w:p w:rsidR="00522A9D" w:rsidRPr="007216B2" w:rsidRDefault="00522A9D" w:rsidP="00284D8E">
      <w:pPr>
        <w:pStyle w:val="Bullet1"/>
      </w:pPr>
      <w:r w:rsidRPr="007216B2">
        <w:t>Vouchers, tickets for all components:</w:t>
      </w:r>
    </w:p>
    <w:p w:rsidR="00522A9D" w:rsidRPr="007216B2" w:rsidRDefault="00522A9D" w:rsidP="00284D8E">
      <w:pPr>
        <w:pStyle w:val="Bullet2"/>
        <w:rPr>
          <w:lang w:val="en-AU"/>
        </w:rPr>
      </w:pPr>
      <w:r w:rsidRPr="007216B2">
        <w:rPr>
          <w:lang w:val="en-AU"/>
        </w:rPr>
        <w:t>Transport</w:t>
      </w:r>
    </w:p>
    <w:p w:rsidR="00522A9D" w:rsidRPr="007216B2" w:rsidRDefault="00522A9D" w:rsidP="00284D8E">
      <w:pPr>
        <w:pStyle w:val="Bullet2"/>
        <w:rPr>
          <w:lang w:val="en-AU"/>
        </w:rPr>
      </w:pPr>
      <w:r w:rsidRPr="007216B2">
        <w:rPr>
          <w:lang w:val="en-AU"/>
        </w:rPr>
        <w:t xml:space="preserve">Accommodation </w:t>
      </w:r>
    </w:p>
    <w:p w:rsidR="00522A9D" w:rsidRPr="007216B2" w:rsidRDefault="00522A9D" w:rsidP="00284D8E">
      <w:pPr>
        <w:pStyle w:val="Bullet2"/>
        <w:rPr>
          <w:lang w:val="en-AU"/>
        </w:rPr>
      </w:pPr>
      <w:r w:rsidRPr="007216B2">
        <w:rPr>
          <w:lang w:val="en-AU"/>
        </w:rPr>
        <w:t xml:space="preserve">Sites </w:t>
      </w:r>
    </w:p>
    <w:p w:rsidR="00522A9D" w:rsidRPr="007216B2" w:rsidRDefault="00284D8E" w:rsidP="00284D8E">
      <w:pPr>
        <w:pStyle w:val="Bullet1"/>
      </w:pPr>
      <w:r w:rsidRPr="007216B2">
        <w:t>Relevant documentation such as:</w:t>
      </w:r>
    </w:p>
    <w:p w:rsidR="00522A9D" w:rsidRPr="007216B2" w:rsidRDefault="00522A9D" w:rsidP="00284D8E">
      <w:pPr>
        <w:pStyle w:val="Bullet2"/>
        <w:rPr>
          <w:lang w:val="en-AU"/>
        </w:rPr>
      </w:pPr>
      <w:r w:rsidRPr="007216B2">
        <w:rPr>
          <w:lang w:val="en-AU"/>
        </w:rPr>
        <w:t xml:space="preserve">A detailed the tour itinerary, preferably on a daily basis, listing </w:t>
      </w:r>
    </w:p>
    <w:p w:rsidR="00522A9D" w:rsidRPr="007216B2" w:rsidRDefault="00522A9D" w:rsidP="00522A9D">
      <w:pPr>
        <w:pStyle w:val="Bullet3"/>
        <w:rPr>
          <w:lang w:val="en-AU"/>
        </w:rPr>
      </w:pPr>
      <w:r w:rsidRPr="007216B2">
        <w:rPr>
          <w:lang w:val="en-AU"/>
        </w:rPr>
        <w:t>all the places to be visited</w:t>
      </w:r>
    </w:p>
    <w:p w:rsidR="00522A9D" w:rsidRPr="007216B2" w:rsidRDefault="00522A9D" w:rsidP="00522A9D">
      <w:pPr>
        <w:pStyle w:val="Bullet3"/>
        <w:rPr>
          <w:lang w:val="en-AU"/>
        </w:rPr>
      </w:pPr>
      <w:r w:rsidRPr="007216B2">
        <w:rPr>
          <w:lang w:val="en-AU"/>
        </w:rPr>
        <w:t>accommodation and</w:t>
      </w:r>
      <w:r w:rsidR="00284D8E" w:rsidRPr="007216B2">
        <w:rPr>
          <w:lang w:val="en-AU"/>
        </w:rPr>
        <w:t xml:space="preserve"> meals requirements</w:t>
      </w:r>
    </w:p>
    <w:p w:rsidR="00522A9D" w:rsidRPr="007216B2" w:rsidRDefault="00522A9D" w:rsidP="00284D8E">
      <w:pPr>
        <w:pStyle w:val="Bullet2"/>
        <w:rPr>
          <w:lang w:val="en-AU"/>
        </w:rPr>
      </w:pPr>
      <w:r w:rsidRPr="007216B2">
        <w:rPr>
          <w:lang w:val="en-AU"/>
        </w:rPr>
        <w:t xml:space="preserve">A detailed schedule in regards to the tour itinerary, preferably on a </w:t>
      </w:r>
      <w:r w:rsidR="00284D8E" w:rsidRPr="007216B2">
        <w:rPr>
          <w:lang w:val="en-AU"/>
        </w:rPr>
        <w:t>daily basis, clearly specifying:</w:t>
      </w:r>
    </w:p>
    <w:p w:rsidR="00522A9D" w:rsidRPr="007216B2" w:rsidRDefault="00284D8E" w:rsidP="00522A9D">
      <w:pPr>
        <w:pStyle w:val="Bullet3"/>
        <w:rPr>
          <w:lang w:val="en-AU"/>
        </w:rPr>
      </w:pPr>
      <w:r w:rsidRPr="007216B2">
        <w:rPr>
          <w:lang w:val="en-AU"/>
        </w:rPr>
        <w:t>What time various activities</w:t>
      </w:r>
    </w:p>
    <w:p w:rsidR="00522A9D" w:rsidRPr="007216B2" w:rsidRDefault="00522A9D" w:rsidP="00522A9D">
      <w:pPr>
        <w:pStyle w:val="Bullet3"/>
        <w:rPr>
          <w:lang w:val="en-AU"/>
        </w:rPr>
      </w:pPr>
      <w:r w:rsidRPr="007216B2">
        <w:rPr>
          <w:lang w:val="en-AU"/>
        </w:rPr>
        <w:t>How long they are scheduled for</w:t>
      </w:r>
    </w:p>
    <w:p w:rsidR="00522A9D" w:rsidRPr="007216B2" w:rsidRDefault="00522A9D" w:rsidP="00284D8E">
      <w:pPr>
        <w:pStyle w:val="Bullet2"/>
        <w:rPr>
          <w:lang w:val="en-AU"/>
        </w:rPr>
      </w:pPr>
      <w:r w:rsidRPr="007216B2">
        <w:rPr>
          <w:lang w:val="en-AU"/>
        </w:rPr>
        <w:lastRenderedPageBreak/>
        <w:t>Maps of the venues, sites, parks to be visited</w:t>
      </w:r>
      <w:r w:rsidR="003426CD">
        <w:rPr>
          <w:lang w:val="en-AU"/>
        </w:rPr>
        <w:t>:</w:t>
      </w:r>
      <w:r w:rsidRPr="007216B2">
        <w:rPr>
          <w:lang w:val="en-AU"/>
        </w:rPr>
        <w:t xml:space="preserve"> those can now be hard or digital copies so the tour staff can familiarize themselves with the site, in advance, specially the first time they d</w:t>
      </w:r>
      <w:r w:rsidR="00913149" w:rsidRPr="007216B2">
        <w:rPr>
          <w:lang w:val="en-AU"/>
        </w:rPr>
        <w:t>eliver the tour and itinerary</w:t>
      </w:r>
    </w:p>
    <w:p w:rsidR="00522A9D" w:rsidRPr="007216B2" w:rsidRDefault="00522A9D" w:rsidP="00284D8E">
      <w:pPr>
        <w:pStyle w:val="Bullet1"/>
      </w:pPr>
      <w:r w:rsidRPr="007216B2">
        <w:t>List of industry contacts involved in the tour:</w:t>
      </w:r>
    </w:p>
    <w:p w:rsidR="00522A9D" w:rsidRPr="007216B2" w:rsidRDefault="003A3225" w:rsidP="00284D8E">
      <w:pPr>
        <w:pStyle w:val="Bullet2"/>
        <w:rPr>
          <w:lang w:val="en-AU"/>
        </w:rPr>
      </w:pPr>
      <w:r w:rsidRPr="007216B2">
        <w:rPr>
          <w:noProof/>
          <w:lang w:eastAsia="en-US"/>
        </w:rPr>
        <w:drawing>
          <wp:anchor distT="0" distB="0" distL="114300" distR="114300" simplePos="0" relativeHeight="251717632" behindDoc="0" locked="0" layoutInCell="1" allowOverlap="1" wp14:anchorId="63CF2170" wp14:editId="1C42A167">
            <wp:simplePos x="0" y="0"/>
            <wp:positionH relativeFrom="column">
              <wp:posOffset>3810000</wp:posOffset>
            </wp:positionH>
            <wp:positionV relativeFrom="paragraph">
              <wp:posOffset>389890</wp:posOffset>
            </wp:positionV>
            <wp:extent cx="1962150" cy="120205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518646.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62150" cy="120205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 xml:space="preserve">Name of organisations in country and region that are involved in the tour itinerary. These organisations will cover all services offered during the tour and include: </w:t>
      </w:r>
    </w:p>
    <w:p w:rsidR="00522A9D" w:rsidRPr="007216B2" w:rsidRDefault="00522A9D" w:rsidP="00284D8E">
      <w:pPr>
        <w:pStyle w:val="Bullet3"/>
        <w:rPr>
          <w:lang w:val="en-AU"/>
        </w:rPr>
      </w:pPr>
      <w:r w:rsidRPr="007216B2">
        <w:rPr>
          <w:lang w:val="en-AU"/>
        </w:rPr>
        <w:t>Carriers</w:t>
      </w:r>
    </w:p>
    <w:p w:rsidR="00522A9D" w:rsidRPr="007216B2" w:rsidRDefault="00522A9D" w:rsidP="00284D8E">
      <w:pPr>
        <w:pStyle w:val="Bullet3"/>
        <w:rPr>
          <w:lang w:val="en-AU"/>
        </w:rPr>
      </w:pPr>
      <w:r w:rsidRPr="007216B2">
        <w:rPr>
          <w:lang w:val="en-AU"/>
        </w:rPr>
        <w:t>Accommodation</w:t>
      </w:r>
    </w:p>
    <w:p w:rsidR="00522A9D" w:rsidRPr="007216B2" w:rsidRDefault="00522A9D" w:rsidP="00284D8E">
      <w:pPr>
        <w:pStyle w:val="Bullet3"/>
        <w:rPr>
          <w:lang w:val="en-AU"/>
        </w:rPr>
      </w:pPr>
      <w:r w:rsidRPr="007216B2">
        <w:rPr>
          <w:lang w:val="en-AU"/>
        </w:rPr>
        <w:t>Catering</w:t>
      </w:r>
    </w:p>
    <w:p w:rsidR="00522A9D" w:rsidRPr="007216B2" w:rsidRDefault="00522A9D" w:rsidP="00284D8E">
      <w:pPr>
        <w:pStyle w:val="Bullet3"/>
        <w:rPr>
          <w:lang w:val="en-AU"/>
        </w:rPr>
      </w:pPr>
      <w:r w:rsidRPr="007216B2">
        <w:rPr>
          <w:lang w:val="en-AU"/>
        </w:rPr>
        <w:t>Sites</w:t>
      </w:r>
    </w:p>
    <w:p w:rsidR="00522A9D" w:rsidRPr="007216B2" w:rsidRDefault="00522A9D" w:rsidP="00284D8E">
      <w:pPr>
        <w:pStyle w:val="Bullet3"/>
        <w:rPr>
          <w:lang w:val="en-AU"/>
        </w:rPr>
      </w:pPr>
      <w:r w:rsidRPr="007216B2">
        <w:rPr>
          <w:lang w:val="en-AU"/>
        </w:rPr>
        <w:t>Activities</w:t>
      </w:r>
    </w:p>
    <w:p w:rsidR="00522A9D" w:rsidRPr="007216B2" w:rsidRDefault="00522A9D" w:rsidP="00284D8E">
      <w:pPr>
        <w:pStyle w:val="Bullet2"/>
        <w:rPr>
          <w:lang w:val="en-AU"/>
        </w:rPr>
      </w:pPr>
      <w:r w:rsidRPr="007216B2">
        <w:rPr>
          <w:lang w:val="en-AU"/>
        </w:rPr>
        <w:t>Name of the staff member listed as the designated contact and name of staff member</w:t>
      </w:r>
      <w:r w:rsidR="004A1357">
        <w:rPr>
          <w:lang w:val="en-AU"/>
        </w:rPr>
        <w:t xml:space="preserve">, </w:t>
      </w:r>
      <w:r w:rsidRPr="007216B2">
        <w:rPr>
          <w:lang w:val="en-AU"/>
        </w:rPr>
        <w:t>if different, designated to be contactable in case of emergency</w:t>
      </w:r>
    </w:p>
    <w:p w:rsidR="00522A9D" w:rsidRPr="007216B2" w:rsidRDefault="00522A9D" w:rsidP="00284D8E">
      <w:pPr>
        <w:pStyle w:val="Bullet2"/>
        <w:rPr>
          <w:lang w:val="en-AU"/>
        </w:rPr>
      </w:pPr>
      <w:r w:rsidRPr="007216B2">
        <w:rPr>
          <w:lang w:val="en-AU"/>
        </w:rPr>
        <w:t>Contact details</w:t>
      </w:r>
      <w:r w:rsidR="003426CD">
        <w:rPr>
          <w:lang w:val="en-AU"/>
        </w:rPr>
        <w:t>:</w:t>
      </w:r>
      <w:r w:rsidRPr="007216B2">
        <w:rPr>
          <w:lang w:val="en-AU"/>
        </w:rPr>
        <w:t xml:space="preserve"> email, land line, mobile, </w:t>
      </w:r>
      <w:r w:rsidR="002E0AB6" w:rsidRPr="007216B2">
        <w:rPr>
          <w:lang w:val="en-AU"/>
        </w:rPr>
        <w:t>Skype</w:t>
      </w:r>
      <w:r w:rsidRPr="007216B2">
        <w:rPr>
          <w:lang w:val="en-AU"/>
        </w:rPr>
        <w:t xml:space="preserve"> number if available </w:t>
      </w:r>
    </w:p>
    <w:p w:rsidR="00522A9D" w:rsidRPr="007216B2" w:rsidRDefault="00522A9D" w:rsidP="00284D8E">
      <w:pPr>
        <w:pStyle w:val="Bullet1"/>
      </w:pPr>
      <w:r w:rsidRPr="007216B2">
        <w:t>Company policy manual guideline, hard or soft copy</w:t>
      </w:r>
    </w:p>
    <w:p w:rsidR="00522A9D" w:rsidRPr="007216B2" w:rsidRDefault="00522A9D" w:rsidP="00284D8E">
      <w:pPr>
        <w:pStyle w:val="Bullet1"/>
      </w:pPr>
      <w:r w:rsidRPr="007216B2">
        <w:t>Letter of authority</w:t>
      </w:r>
      <w:r w:rsidR="004A1357">
        <w:t xml:space="preserve">, </w:t>
      </w:r>
      <w:r w:rsidRPr="007216B2">
        <w:t xml:space="preserve">cash and credit cards for staff to conduct business if any change requires additional negotiation and additional payment </w:t>
      </w:r>
    </w:p>
    <w:p w:rsidR="00522A9D" w:rsidRPr="007216B2" w:rsidRDefault="00522A9D" w:rsidP="00284D8E">
      <w:pPr>
        <w:pStyle w:val="Bullet1"/>
      </w:pPr>
      <w:r w:rsidRPr="007216B2">
        <w:t>Vehicles and supplies as required for an extended tour. For example an extended bush camping tour will require:</w:t>
      </w:r>
    </w:p>
    <w:p w:rsidR="00522A9D" w:rsidRPr="007216B2" w:rsidRDefault="00284D8E" w:rsidP="00284D8E">
      <w:pPr>
        <w:pStyle w:val="Bullet2"/>
        <w:rPr>
          <w:lang w:val="en-AU"/>
        </w:rPr>
      </w:pPr>
      <w:r w:rsidRPr="007216B2">
        <w:rPr>
          <w:lang w:val="en-AU"/>
        </w:rPr>
        <w:t>Four wheel drive:</w:t>
      </w:r>
    </w:p>
    <w:p w:rsidR="00522A9D" w:rsidRPr="007216B2" w:rsidRDefault="00522A9D" w:rsidP="00284D8E">
      <w:pPr>
        <w:pStyle w:val="Bullet3"/>
        <w:rPr>
          <w:lang w:val="en-AU"/>
        </w:rPr>
      </w:pPr>
      <w:r w:rsidRPr="007216B2">
        <w:rPr>
          <w:lang w:val="en-AU"/>
        </w:rPr>
        <w:t>Staff member able and experience to drive the vehicle</w:t>
      </w:r>
    </w:p>
    <w:p w:rsidR="00522A9D" w:rsidRPr="007216B2" w:rsidRDefault="00522A9D" w:rsidP="00284D8E">
      <w:pPr>
        <w:pStyle w:val="Bullet3"/>
        <w:rPr>
          <w:lang w:val="en-AU"/>
        </w:rPr>
      </w:pPr>
      <w:r w:rsidRPr="007216B2">
        <w:rPr>
          <w:lang w:val="en-AU"/>
        </w:rPr>
        <w:t>Check list confirming the vehicle is in good working conditions for the tour</w:t>
      </w:r>
    </w:p>
    <w:p w:rsidR="00522A9D" w:rsidRPr="007216B2" w:rsidRDefault="00522A9D" w:rsidP="00284D8E">
      <w:pPr>
        <w:pStyle w:val="Bullet2"/>
        <w:rPr>
          <w:lang w:val="en-AU"/>
        </w:rPr>
      </w:pPr>
      <w:r w:rsidRPr="007216B2">
        <w:rPr>
          <w:lang w:val="en-AU"/>
        </w:rPr>
        <w:t>Supplies</w:t>
      </w:r>
      <w:r w:rsidR="00284D8E" w:rsidRPr="007216B2">
        <w:rPr>
          <w:lang w:val="en-AU"/>
        </w:rPr>
        <w:t>:</w:t>
      </w:r>
    </w:p>
    <w:p w:rsidR="00522A9D" w:rsidRPr="007216B2" w:rsidRDefault="00522A9D" w:rsidP="00284D8E">
      <w:pPr>
        <w:pStyle w:val="Bullet3"/>
        <w:rPr>
          <w:lang w:val="en-AU"/>
        </w:rPr>
      </w:pPr>
      <w:r w:rsidRPr="007216B2">
        <w:rPr>
          <w:lang w:val="en-AU"/>
        </w:rPr>
        <w:t>Water</w:t>
      </w:r>
    </w:p>
    <w:p w:rsidR="00522A9D" w:rsidRPr="007216B2" w:rsidRDefault="00522A9D" w:rsidP="00284D8E">
      <w:pPr>
        <w:pStyle w:val="Bullet3"/>
        <w:rPr>
          <w:lang w:val="en-AU"/>
        </w:rPr>
      </w:pPr>
      <w:r w:rsidRPr="007216B2">
        <w:rPr>
          <w:lang w:val="en-AU"/>
        </w:rPr>
        <w:t>Food</w:t>
      </w:r>
    </w:p>
    <w:p w:rsidR="00522A9D" w:rsidRPr="007216B2" w:rsidRDefault="00522A9D" w:rsidP="00284D8E">
      <w:pPr>
        <w:pStyle w:val="Bullet3"/>
        <w:rPr>
          <w:lang w:val="en-AU"/>
        </w:rPr>
      </w:pPr>
      <w:r w:rsidRPr="007216B2">
        <w:rPr>
          <w:lang w:val="en-AU"/>
        </w:rPr>
        <w:t>First Aid kit</w:t>
      </w:r>
    </w:p>
    <w:p w:rsidR="00522A9D" w:rsidRPr="007216B2" w:rsidRDefault="00522A9D" w:rsidP="00284D8E">
      <w:pPr>
        <w:pStyle w:val="Bullet1"/>
      </w:pPr>
      <w:r w:rsidRPr="007216B2">
        <w:t>Special requests made by tour members: can they be accommodated? Typical</w:t>
      </w:r>
      <w:r w:rsidR="003426CD">
        <w:t xml:space="preserve"> </w:t>
      </w:r>
      <w:r w:rsidRPr="007216B2">
        <w:t>examples would be:</w:t>
      </w:r>
    </w:p>
    <w:p w:rsidR="00522A9D" w:rsidRPr="007216B2" w:rsidRDefault="00522A9D" w:rsidP="00284D8E">
      <w:pPr>
        <w:pStyle w:val="Bullet2"/>
        <w:rPr>
          <w:lang w:val="en-AU"/>
        </w:rPr>
      </w:pPr>
      <w:r w:rsidRPr="007216B2">
        <w:rPr>
          <w:lang w:val="en-AU"/>
        </w:rPr>
        <w:t>Diet, specific meal</w:t>
      </w:r>
    </w:p>
    <w:p w:rsidR="00522A9D" w:rsidRPr="007216B2" w:rsidRDefault="00522A9D" w:rsidP="00284D8E">
      <w:pPr>
        <w:pStyle w:val="Bullet2"/>
        <w:rPr>
          <w:lang w:val="en-AU"/>
        </w:rPr>
      </w:pPr>
      <w:r w:rsidRPr="007216B2">
        <w:rPr>
          <w:lang w:val="en-AU"/>
        </w:rPr>
        <w:t xml:space="preserve">Room location </w:t>
      </w:r>
    </w:p>
    <w:p w:rsidR="00522A9D" w:rsidRPr="007216B2" w:rsidRDefault="00522A9D" w:rsidP="00284D8E">
      <w:pPr>
        <w:pStyle w:val="Bullet2"/>
        <w:rPr>
          <w:lang w:val="en-AU"/>
        </w:rPr>
      </w:pPr>
      <w:r w:rsidRPr="007216B2">
        <w:rPr>
          <w:lang w:val="en-AU"/>
        </w:rPr>
        <w:t>Flight seat request</w:t>
      </w:r>
    </w:p>
    <w:p w:rsidR="00522A9D" w:rsidRPr="007216B2" w:rsidRDefault="00522A9D" w:rsidP="00284D8E">
      <w:pPr>
        <w:pStyle w:val="Bullet2"/>
        <w:rPr>
          <w:lang w:val="en-AU"/>
        </w:rPr>
      </w:pPr>
      <w:r w:rsidRPr="007216B2">
        <w:rPr>
          <w:lang w:val="en-AU"/>
        </w:rPr>
        <w:t xml:space="preserve">Special needs </w:t>
      </w:r>
      <w:r w:rsidR="00284D8E" w:rsidRPr="007216B2">
        <w:rPr>
          <w:lang w:val="en-AU"/>
        </w:rPr>
        <w:t>for disabled tour group members.</w:t>
      </w:r>
    </w:p>
    <w:p w:rsidR="00D4005D" w:rsidRPr="007216B2" w:rsidRDefault="00D4005D" w:rsidP="00D4005D">
      <w:pPr>
        <w:pStyle w:val="BodyCopy"/>
        <w:rPr>
          <w:noProof w:val="0"/>
        </w:rPr>
      </w:pPr>
      <w:r w:rsidRPr="007216B2">
        <w:rPr>
          <w:noProof w:val="0"/>
          <w:lang w:eastAsia="en-AU"/>
        </w:rPr>
        <w:br w:type="page"/>
      </w:r>
    </w:p>
    <w:p w:rsidR="00CF4A54" w:rsidRPr="007216B2" w:rsidRDefault="00CF4A54" w:rsidP="00CF4A54">
      <w:pPr>
        <w:pStyle w:val="ActivityHead"/>
        <w:shd w:val="clear" w:color="auto" w:fill="E36C0A" w:themeFill="accent6" w:themeFillShade="BF"/>
        <w:rPr>
          <w:noProof w:val="0"/>
          <w:color w:val="FFFFFF" w:themeColor="background1"/>
        </w:rPr>
      </w:pPr>
      <w:r w:rsidRPr="007216B2">
        <w:rPr>
          <w:noProof w:val="0"/>
          <w:color w:val="FFFFFF" w:themeColor="background1"/>
        </w:rPr>
        <w:lastRenderedPageBreak/>
        <w:t>Work Projects</w:t>
      </w:r>
    </w:p>
    <w:p w:rsidR="00CF4A54" w:rsidRPr="007216B2" w:rsidRDefault="00CF4A54" w:rsidP="00CF4A54">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522A9D" w:rsidRPr="007216B2" w:rsidRDefault="00522A9D" w:rsidP="00284D8E">
      <w:pPr>
        <w:pStyle w:val="ActivityNumbered"/>
      </w:pPr>
      <w:r w:rsidRPr="007216B2">
        <w:t>3.1</w:t>
      </w:r>
      <w:r w:rsidR="00284D8E" w:rsidRPr="007216B2">
        <w:t xml:space="preserve"> &amp; </w:t>
      </w:r>
      <w:r w:rsidRPr="007216B2">
        <w:t>3.2</w:t>
      </w:r>
      <w:r w:rsidR="00284D8E" w:rsidRPr="007216B2">
        <w:tab/>
      </w:r>
      <w:r w:rsidRPr="007216B2">
        <w:t>You are required to prepare a brief for the tour staff of one of the tours you selected at the beginning of the unit. You need to:</w:t>
      </w:r>
    </w:p>
    <w:p w:rsidR="00522A9D" w:rsidRPr="007216B2" w:rsidRDefault="00522A9D" w:rsidP="00284D8E">
      <w:pPr>
        <w:pStyle w:val="ActivityBullet1"/>
        <w:ind w:left="1378"/>
      </w:pPr>
      <w:r w:rsidRPr="007216B2">
        <w:t>Go through the itinerary you are providing the tour staff with</w:t>
      </w:r>
    </w:p>
    <w:p w:rsidR="00522A9D" w:rsidRPr="007216B2" w:rsidRDefault="00522A9D" w:rsidP="00284D8E">
      <w:pPr>
        <w:pStyle w:val="ActivityBullet1"/>
        <w:ind w:left="1378"/>
      </w:pPr>
      <w:r w:rsidRPr="007216B2">
        <w:t>Clarify the group profile</w:t>
      </w:r>
    </w:p>
    <w:p w:rsidR="00522A9D" w:rsidRPr="007216B2" w:rsidRDefault="00522A9D" w:rsidP="00284D8E">
      <w:pPr>
        <w:pStyle w:val="ActivityBullet1"/>
        <w:ind w:left="1378"/>
      </w:pPr>
      <w:r w:rsidRPr="007216B2">
        <w:t>List which relevant resources you are providing to support the tour such as official documents and all tour related documents and information</w:t>
      </w:r>
      <w:r w:rsidR="00284D8E" w:rsidRPr="007216B2">
        <w:t>.</w:t>
      </w:r>
    </w:p>
    <w:p w:rsidR="00CF4A54" w:rsidRPr="007216B2" w:rsidRDefault="00CF4A54" w:rsidP="00CF4A54">
      <w:pPr>
        <w:pStyle w:val="ActivityBottom"/>
        <w:rPr>
          <w:noProof w:val="0"/>
        </w:rPr>
      </w:pPr>
    </w:p>
    <w:p w:rsidR="00CF4A54" w:rsidRPr="007216B2" w:rsidRDefault="00CF4A54" w:rsidP="00CF4A54">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7216B2" w:rsidTr="00284D8E">
        <w:trPr>
          <w:trHeight w:val="5193"/>
        </w:trPr>
        <w:tc>
          <w:tcPr>
            <w:tcW w:w="9242" w:type="dxa"/>
            <w:shd w:val="clear" w:color="auto" w:fill="F2F2F2" w:themeFill="background1" w:themeFillShade="F2"/>
          </w:tcPr>
          <w:p w:rsidR="00CF4A54" w:rsidRPr="007216B2" w:rsidRDefault="00CF4A54" w:rsidP="000A0C46">
            <w:pPr>
              <w:pStyle w:val="Heading2"/>
              <w:outlineLvl w:val="1"/>
            </w:pPr>
            <w:r w:rsidRPr="007216B2">
              <w:lastRenderedPageBreak/>
              <w:t>Summary</w:t>
            </w:r>
          </w:p>
          <w:p w:rsidR="00CF4A54" w:rsidRPr="007216B2" w:rsidRDefault="00CF4A54" w:rsidP="00CF4A54">
            <w:pPr>
              <w:pStyle w:val="SumaryHeading3"/>
              <w:rPr>
                <w:highlight w:val="yellow"/>
              </w:rPr>
            </w:pPr>
            <w:r w:rsidRPr="007216B2">
              <w:rPr>
                <w:highlight w:val="yellow"/>
              </w:rPr>
              <w:fldChar w:fldCharType="begin"/>
            </w:r>
            <w:r w:rsidRPr="007216B2">
              <w:rPr>
                <w:highlight w:val="yellow"/>
              </w:rPr>
              <w:instrText xml:space="preserve"> REF  Element3 </w:instrText>
            </w:r>
            <w:r w:rsidRPr="007216B2">
              <w:rPr>
                <w:highlight w:val="yellow"/>
              </w:rPr>
              <w:fldChar w:fldCharType="separate"/>
            </w:r>
            <w:sdt>
              <w:sdtPr>
                <w:rPr>
                  <w:highlight w:val="yellow"/>
                </w:rPr>
                <w:alias w:val="Element3"/>
                <w:tag w:val="Element3"/>
                <w:id w:val="1309442159"/>
                <w:placeholder>
                  <w:docPart w:val="AD4D37504F0C4BBDA539EE7FE7AEBF59"/>
                </w:placeholder>
              </w:sdtPr>
              <w:sdtEndPr/>
              <w:sdtContent>
                <w:r w:rsidR="0022260F" w:rsidRPr="007216B2">
                  <w:t>Brief tour staff</w:t>
                </w:r>
              </w:sdtContent>
            </w:sdt>
            <w:r w:rsidRPr="007216B2">
              <w:rPr>
                <w:highlight w:val="yellow"/>
              </w:rPr>
              <w:fldChar w:fldCharType="end"/>
            </w:r>
          </w:p>
          <w:p w:rsidR="00522A9D" w:rsidRPr="007216B2" w:rsidRDefault="00522A9D" w:rsidP="00284D8E">
            <w:pPr>
              <w:pStyle w:val="TableBullet1"/>
              <w:rPr>
                <w:noProof w:val="0"/>
              </w:rPr>
            </w:pPr>
            <w:r w:rsidRPr="007216B2">
              <w:rPr>
                <w:noProof w:val="0"/>
              </w:rPr>
              <w:t>Provide tour details to tour staff</w:t>
            </w:r>
            <w:r w:rsidR="00284D8E" w:rsidRPr="007216B2">
              <w:rPr>
                <w:noProof w:val="0"/>
              </w:rPr>
              <w:t xml:space="preserve"> includes:</w:t>
            </w:r>
          </w:p>
          <w:p w:rsidR="00522A9D" w:rsidRPr="007216B2" w:rsidRDefault="00522A9D" w:rsidP="00284D8E">
            <w:pPr>
              <w:pStyle w:val="TableBullet2"/>
              <w:rPr>
                <w:lang w:val="en-AU"/>
              </w:rPr>
            </w:pPr>
            <w:r w:rsidRPr="007216B2">
              <w:rPr>
                <w:lang w:val="en-AU"/>
              </w:rPr>
              <w:t xml:space="preserve">Up to date tour itinerary with all the relevant details </w:t>
            </w:r>
          </w:p>
          <w:p w:rsidR="00522A9D" w:rsidRPr="007216B2" w:rsidRDefault="00522A9D" w:rsidP="00284D8E">
            <w:pPr>
              <w:pStyle w:val="TableBullet2"/>
              <w:rPr>
                <w:lang w:val="en-AU"/>
              </w:rPr>
            </w:pPr>
            <w:r w:rsidRPr="007216B2">
              <w:rPr>
                <w:lang w:val="en-AU"/>
              </w:rPr>
              <w:t>Group profile with as much details as possible on the customers</w:t>
            </w:r>
          </w:p>
          <w:p w:rsidR="00522A9D" w:rsidRPr="007216B2" w:rsidRDefault="00522A9D" w:rsidP="00284D8E">
            <w:pPr>
              <w:pStyle w:val="TableBullet2"/>
              <w:rPr>
                <w:lang w:val="en-AU"/>
              </w:rPr>
            </w:pPr>
            <w:r w:rsidRPr="007216B2">
              <w:rPr>
                <w:lang w:val="en-AU"/>
              </w:rPr>
              <w:t>All the relevant documentation require for the smooth delivery of the tour from rooming list to detailed list of inclusions and optional activities</w:t>
            </w:r>
          </w:p>
          <w:p w:rsidR="00522A9D" w:rsidRPr="007216B2" w:rsidRDefault="00522A9D" w:rsidP="00284D8E">
            <w:pPr>
              <w:pStyle w:val="TableBullet2"/>
              <w:rPr>
                <w:lang w:val="en-AU"/>
              </w:rPr>
            </w:pPr>
            <w:r w:rsidRPr="007216B2">
              <w:rPr>
                <w:lang w:val="en-AU"/>
              </w:rPr>
              <w:t xml:space="preserve">Identification of all the documentation needing to be captured while on tour such as receipts, invoices </w:t>
            </w:r>
          </w:p>
          <w:p w:rsidR="00522A9D" w:rsidRPr="007216B2" w:rsidRDefault="00522A9D" w:rsidP="00284D8E">
            <w:pPr>
              <w:pStyle w:val="TableBullet1"/>
              <w:rPr>
                <w:noProof w:val="0"/>
              </w:rPr>
            </w:pPr>
            <w:r w:rsidRPr="007216B2">
              <w:rPr>
                <w:noProof w:val="0"/>
              </w:rPr>
              <w:t>Provide resources to support tour:</w:t>
            </w:r>
          </w:p>
          <w:p w:rsidR="00522A9D" w:rsidRPr="007216B2" w:rsidRDefault="00522A9D" w:rsidP="00284D8E">
            <w:pPr>
              <w:pStyle w:val="TableBullet2"/>
              <w:rPr>
                <w:lang w:val="en-AU"/>
              </w:rPr>
            </w:pPr>
            <w:r w:rsidRPr="007216B2">
              <w:rPr>
                <w:lang w:val="en-AU"/>
              </w:rPr>
              <w:t>Official documents such as permits, licences, travel documentation</w:t>
            </w:r>
          </w:p>
          <w:p w:rsidR="00522A9D" w:rsidRPr="007216B2" w:rsidRDefault="00522A9D" w:rsidP="00284D8E">
            <w:pPr>
              <w:pStyle w:val="TableBullet2"/>
              <w:rPr>
                <w:lang w:val="en-AU"/>
              </w:rPr>
            </w:pPr>
            <w:r w:rsidRPr="007216B2">
              <w:rPr>
                <w:lang w:val="en-AU"/>
              </w:rPr>
              <w:t xml:space="preserve">Vouchers, tickets for transportation, accommodation, entry to venues   </w:t>
            </w:r>
          </w:p>
          <w:p w:rsidR="00522A9D" w:rsidRPr="007216B2" w:rsidRDefault="00522A9D" w:rsidP="00284D8E">
            <w:pPr>
              <w:pStyle w:val="TableBullet2"/>
              <w:rPr>
                <w:lang w:val="en-AU"/>
              </w:rPr>
            </w:pPr>
            <w:r w:rsidRPr="007216B2">
              <w:rPr>
                <w:lang w:val="en-AU"/>
              </w:rPr>
              <w:t xml:space="preserve">List of industry contacts and organisations supplying services during the tour  </w:t>
            </w:r>
          </w:p>
          <w:p w:rsidR="00CF4A54" w:rsidRPr="007216B2" w:rsidRDefault="00522A9D" w:rsidP="00284D8E">
            <w:pPr>
              <w:pStyle w:val="TableBullet2"/>
              <w:rPr>
                <w:lang w:val="en-AU"/>
              </w:rPr>
            </w:pPr>
            <w:r w:rsidRPr="007216B2">
              <w:rPr>
                <w:lang w:val="en-AU"/>
              </w:rPr>
              <w:t>Letter of authority, cash and credit card to conduct business if required</w:t>
            </w:r>
            <w:r w:rsidR="00284D8E" w:rsidRPr="007216B2">
              <w:rPr>
                <w:lang w:val="en-AU"/>
              </w:rPr>
              <w:t>.</w:t>
            </w:r>
            <w:r w:rsidR="00284D8E" w:rsidRPr="007216B2">
              <w:rPr>
                <w:lang w:val="en-AU"/>
              </w:rPr>
              <w:br/>
            </w:r>
          </w:p>
        </w:tc>
      </w:tr>
    </w:tbl>
    <w:p w:rsidR="00284D8E" w:rsidRPr="007216B2" w:rsidRDefault="00284D8E" w:rsidP="002D0810">
      <w:pPr>
        <w:pStyle w:val="BodyCopy"/>
        <w:rPr>
          <w:noProof w:val="0"/>
        </w:rPr>
      </w:pPr>
    </w:p>
    <w:p w:rsidR="00284D8E" w:rsidRPr="007216B2" w:rsidRDefault="00284D8E">
      <w:pPr>
        <w:rPr>
          <w:rFonts w:ascii="Helvetica" w:eastAsia="Calibri" w:hAnsi="Helvetica" w:cs="Calibri"/>
          <w:szCs w:val="16"/>
          <w:lang w:eastAsia="ar-SA"/>
        </w:rPr>
      </w:pPr>
      <w:r w:rsidRPr="007216B2">
        <w:br w:type="page"/>
      </w:r>
    </w:p>
    <w:p w:rsidR="000A0C46" w:rsidRPr="007216B2" w:rsidRDefault="000A0C46" w:rsidP="002D0810">
      <w:pPr>
        <w:pStyle w:val="BodyCopy"/>
        <w:rPr>
          <w:noProof w:val="0"/>
        </w:rPr>
      </w:pPr>
    </w:p>
    <w:p w:rsidR="00284D8E" w:rsidRPr="007216B2" w:rsidRDefault="00284D8E" w:rsidP="002D0810">
      <w:pPr>
        <w:pStyle w:val="BodyCopy"/>
        <w:rPr>
          <w:noProof w:val="0"/>
        </w:rPr>
      </w:pPr>
    </w:p>
    <w:p w:rsidR="00284D8E" w:rsidRPr="007216B2" w:rsidRDefault="00284D8E" w:rsidP="002D0810">
      <w:pPr>
        <w:pStyle w:val="BodyCopy"/>
        <w:rPr>
          <w:noProof w:val="0"/>
        </w:rPr>
      </w:pPr>
    </w:p>
    <w:p w:rsidR="00284D8E" w:rsidRPr="007216B2" w:rsidRDefault="00284D8E" w:rsidP="002D0810">
      <w:pPr>
        <w:pStyle w:val="BodyCopy"/>
        <w:rPr>
          <w:noProof w:val="0"/>
        </w:rPr>
      </w:pPr>
    </w:p>
    <w:p w:rsidR="00284D8E" w:rsidRPr="007216B2" w:rsidRDefault="00284D8E" w:rsidP="002D0810">
      <w:pPr>
        <w:pStyle w:val="BodyCopy"/>
        <w:rPr>
          <w:noProof w:val="0"/>
        </w:rPr>
      </w:pPr>
    </w:p>
    <w:p w:rsidR="00284D8E" w:rsidRPr="007216B2" w:rsidRDefault="00284D8E" w:rsidP="002D0810">
      <w:pPr>
        <w:pStyle w:val="BodyCopy"/>
        <w:rPr>
          <w:noProof w:val="0"/>
        </w:rPr>
      </w:pPr>
    </w:p>
    <w:p w:rsidR="00284D8E" w:rsidRPr="007216B2" w:rsidRDefault="00284D8E" w:rsidP="002D0810">
      <w:pPr>
        <w:pStyle w:val="BodyCopy"/>
        <w:rPr>
          <w:noProof w:val="0"/>
        </w:rPr>
        <w:sectPr w:rsidR="00284D8E" w:rsidRPr="007216B2" w:rsidSect="001A29DB">
          <w:headerReference w:type="even" r:id="rId77"/>
          <w:headerReference w:type="default" r:id="rId78"/>
          <w:pgSz w:w="11906" w:h="16838"/>
          <w:pgMar w:top="1440" w:right="1440" w:bottom="1440" w:left="1440" w:header="708" w:footer="324" w:gutter="0"/>
          <w:cols w:space="708"/>
          <w:docGrid w:linePitch="360"/>
        </w:sectPr>
      </w:pPr>
    </w:p>
    <w:p w:rsidR="000A0C46" w:rsidRPr="007216B2" w:rsidRDefault="000A0C46" w:rsidP="000A0C46">
      <w:pPr>
        <w:pStyle w:val="Heading1"/>
      </w:pPr>
      <w:bookmarkStart w:id="69" w:name="_Toc370805493"/>
      <w:bookmarkStart w:id="70" w:name="_Toc423611662"/>
      <w:r w:rsidRPr="007216B2">
        <w:lastRenderedPageBreak/>
        <w:t>Element 4</w:t>
      </w:r>
      <w:r w:rsidR="002E0AB6" w:rsidRPr="007216B2">
        <w:t xml:space="preserve">: </w:t>
      </w:r>
      <w:r w:rsidRPr="007216B2">
        <w:br/>
      </w:r>
      <w:r w:rsidR="00B44993">
        <w:fldChar w:fldCharType="begin"/>
      </w:r>
      <w:r w:rsidR="00B44993">
        <w:instrText xml:space="preserve"> REF  Element4 </w:instrText>
      </w:r>
      <w:r w:rsidR="00B44993">
        <w:fldChar w:fldCharType="separate"/>
      </w:r>
      <w:sdt>
        <w:sdtPr>
          <w:rPr>
            <w:highlight w:val="yellow"/>
          </w:rPr>
          <w:alias w:val="Element4"/>
          <w:tag w:val="Element4"/>
          <w:id w:val="273673368"/>
          <w:placeholder>
            <w:docPart w:val="BA67040B0F6D4DA9B60E1033B4E33083"/>
          </w:placeholder>
        </w:sdtPr>
        <w:sdtEndPr/>
        <w:sdtContent>
          <w:r w:rsidR="0022260F" w:rsidRPr="007216B2">
            <w:t xml:space="preserve">Liaise with external industry colleagues throughout the tour </w:t>
          </w:r>
        </w:sdtContent>
      </w:sdt>
      <w:bookmarkEnd w:id="69"/>
      <w:bookmarkEnd w:id="70"/>
      <w:r w:rsidR="00B44993">
        <w:rPr>
          <w:highlight w:val="yellow"/>
        </w:rPr>
        <w:fldChar w:fldCharType="end"/>
      </w:r>
    </w:p>
    <w:p w:rsidR="000A0C46" w:rsidRPr="007216B2" w:rsidRDefault="000A0C46" w:rsidP="000A0C46">
      <w:pPr>
        <w:pStyle w:val="Heading2"/>
      </w:pPr>
      <w:r w:rsidRPr="007216B2">
        <w:t>4.1</w:t>
      </w:r>
      <w:r w:rsidRPr="007216B2">
        <w:tab/>
      </w:r>
      <w:r w:rsidR="00B44993">
        <w:fldChar w:fldCharType="begin"/>
      </w:r>
      <w:r w:rsidR="00B44993">
        <w:instrText xml:space="preserve"> REF  Criteria41  \* MERGEFORMAT </w:instrText>
      </w:r>
      <w:r w:rsidR="00B44993">
        <w:fldChar w:fldCharType="separate"/>
      </w:r>
      <w:sdt>
        <w:sdtPr>
          <w:alias w:val="Criteria41"/>
          <w:tag w:val="Criteria41"/>
          <w:id w:val="1932549759"/>
          <w:placeholder>
            <w:docPart w:val="D616419B6C804E0DAFC953479CD299DE"/>
          </w:placeholder>
        </w:sdtPr>
        <w:sdtEndPr/>
        <w:sdtContent>
          <w:r w:rsidR="0022260F" w:rsidRPr="0022260F">
            <w:rPr>
              <w:rStyle w:val="PlaceholderText"/>
              <w:color w:val="45545F"/>
            </w:rPr>
            <w:t xml:space="preserve">Liaise with industry personnel to </w:t>
          </w:r>
          <w:r w:rsidR="0022260F" w:rsidRPr="007216B2">
            <w:t>facilitate tour implementation</w:t>
          </w:r>
        </w:sdtContent>
      </w:sdt>
      <w:r w:rsidR="00B44993">
        <w:fldChar w:fldCharType="end"/>
      </w:r>
    </w:p>
    <w:p w:rsidR="000A0C46" w:rsidRPr="007216B2" w:rsidRDefault="000A0C46" w:rsidP="00284D8E">
      <w:pPr>
        <w:pStyle w:val="Heading3"/>
      </w:pPr>
      <w:r w:rsidRPr="007216B2">
        <w:t>Introduction</w:t>
      </w:r>
    </w:p>
    <w:p w:rsidR="00522A9D" w:rsidRPr="007216B2" w:rsidRDefault="00AC4CCB" w:rsidP="00284D8E">
      <w:pPr>
        <w:pStyle w:val="BodyCopy"/>
        <w:rPr>
          <w:noProof w:val="0"/>
        </w:rPr>
      </w:pPr>
      <w:r w:rsidRPr="007216B2">
        <w:rPr>
          <w:lang w:val="en-US" w:eastAsia="en-US"/>
        </w:rPr>
        <w:drawing>
          <wp:anchor distT="0" distB="0" distL="114300" distR="114300" simplePos="0" relativeHeight="251718656" behindDoc="0" locked="0" layoutInCell="1" allowOverlap="1" wp14:anchorId="1C8B6E8F" wp14:editId="2C1D25D0">
            <wp:simplePos x="0" y="0"/>
            <wp:positionH relativeFrom="column">
              <wp:posOffset>-93980</wp:posOffset>
            </wp:positionH>
            <wp:positionV relativeFrom="paragraph">
              <wp:posOffset>5715</wp:posOffset>
            </wp:positionV>
            <wp:extent cx="1094105" cy="1590675"/>
            <wp:effectExtent l="0" t="0" r="0" b="952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094105" cy="159067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A successful tour implementation rests on accurate and timely information dissemination and management.</w:t>
      </w:r>
      <w:r w:rsidR="003426CD">
        <w:rPr>
          <w:noProof w:val="0"/>
        </w:rPr>
        <w:t xml:space="preserve"> </w:t>
      </w:r>
      <w:r w:rsidR="00522A9D" w:rsidRPr="007216B2">
        <w:rPr>
          <w:noProof w:val="0"/>
        </w:rPr>
        <w:t>All concerned parties need to action bookings, requests, changes and confirm them in the shortest time possible, hence the importance of liaising with external industry colleagues throughout the tour.</w:t>
      </w:r>
    </w:p>
    <w:p w:rsidR="00522A9D" w:rsidRPr="007216B2" w:rsidRDefault="00522A9D" w:rsidP="00284D8E">
      <w:pPr>
        <w:pStyle w:val="BodyCopy"/>
        <w:rPr>
          <w:noProof w:val="0"/>
        </w:rPr>
      </w:pPr>
      <w:r w:rsidRPr="007216B2">
        <w:rPr>
          <w:noProof w:val="0"/>
        </w:rPr>
        <w:t>External industry colleagues include all external suppliers involved during the tour, ranging from carriers to handling agents on the ground, catering company, guest speakers, and staff of the various venues part of the itinerary.</w:t>
      </w:r>
    </w:p>
    <w:p w:rsidR="00522A9D" w:rsidRPr="007216B2" w:rsidRDefault="00522A9D" w:rsidP="00284D8E">
      <w:pPr>
        <w:pStyle w:val="BodyCopy"/>
        <w:rPr>
          <w:noProof w:val="0"/>
        </w:rPr>
      </w:pPr>
      <w:r w:rsidRPr="007216B2">
        <w:rPr>
          <w:noProof w:val="0"/>
        </w:rPr>
        <w:t xml:space="preserve">During the tour, the group leaders and guides priority is to ‘lead’ the tour. They need to be supported and some aspects of managing the tour itinerary might be carried out by support office staff from the host organisation. </w:t>
      </w:r>
    </w:p>
    <w:p w:rsidR="00522A9D" w:rsidRPr="007216B2" w:rsidRDefault="00522A9D" w:rsidP="00284D8E">
      <w:pPr>
        <w:pStyle w:val="Heading3"/>
      </w:pPr>
      <w:r w:rsidRPr="007216B2">
        <w:t xml:space="preserve">Liaising with industry personnel to facilitate tour implementation </w:t>
      </w:r>
    </w:p>
    <w:p w:rsidR="00522A9D" w:rsidRPr="007216B2" w:rsidRDefault="00522A9D" w:rsidP="00284D8E">
      <w:pPr>
        <w:pStyle w:val="BodyCopy"/>
        <w:rPr>
          <w:noProof w:val="0"/>
        </w:rPr>
      </w:pPr>
      <w:r w:rsidRPr="007216B2">
        <w:rPr>
          <w:noProof w:val="0"/>
        </w:rPr>
        <w:t xml:space="preserve">Team work is crucial to the success of a tour and the ‘behind the scene’ work essential . Industry personnel </w:t>
      </w:r>
      <w:r w:rsidR="001B2B52" w:rsidRPr="007216B2">
        <w:rPr>
          <w:noProof w:val="0"/>
        </w:rPr>
        <w:t>might</w:t>
      </w:r>
      <w:r w:rsidRPr="007216B2">
        <w:rPr>
          <w:noProof w:val="0"/>
        </w:rPr>
        <w:t xml:space="preserve"> be contacted in regards to:</w:t>
      </w:r>
    </w:p>
    <w:p w:rsidR="00522A9D" w:rsidRPr="007216B2" w:rsidRDefault="00522A9D" w:rsidP="00284D8E">
      <w:pPr>
        <w:pStyle w:val="BodyCopy"/>
        <w:rPr>
          <w:noProof w:val="0"/>
        </w:rPr>
      </w:pPr>
      <w:r w:rsidRPr="007216B2">
        <w:rPr>
          <w:b/>
          <w:noProof w:val="0"/>
        </w:rPr>
        <w:t>Enquiries</w:t>
      </w:r>
      <w:r w:rsidRPr="007216B2">
        <w:rPr>
          <w:noProof w:val="0"/>
        </w:rPr>
        <w:t>: the tour group leader of a standard tour has found out that some tour group members have a specific interest in history in addition to the sightseeing and simply visiting and taking pictures. He, she will contact the office staff and or handling agent so they can</w:t>
      </w:r>
      <w:r w:rsidR="003426CD">
        <w:rPr>
          <w:noProof w:val="0"/>
        </w:rPr>
        <w:t xml:space="preserve"> </w:t>
      </w:r>
      <w:r w:rsidRPr="007216B2">
        <w:rPr>
          <w:noProof w:val="0"/>
        </w:rPr>
        <w:t>gather historical information, facts and figures</w:t>
      </w:r>
      <w:r w:rsidR="004A1357">
        <w:rPr>
          <w:noProof w:val="0"/>
        </w:rPr>
        <w:t xml:space="preserve">, </w:t>
      </w:r>
      <w:r w:rsidRPr="007216B2">
        <w:rPr>
          <w:noProof w:val="0"/>
        </w:rPr>
        <w:t>pass them on that so</w:t>
      </w:r>
      <w:r w:rsidR="004A1357">
        <w:rPr>
          <w:noProof w:val="0"/>
        </w:rPr>
        <w:t xml:space="preserve">, </w:t>
      </w:r>
      <w:r w:rsidRPr="007216B2">
        <w:rPr>
          <w:noProof w:val="0"/>
        </w:rPr>
        <w:t xml:space="preserve">in turn, he, she can share the gathered information with the interested tour group members. </w:t>
      </w:r>
    </w:p>
    <w:p w:rsidR="00522A9D" w:rsidRPr="007216B2" w:rsidRDefault="00522A9D" w:rsidP="00284D8E">
      <w:pPr>
        <w:pStyle w:val="BodyCopy"/>
        <w:rPr>
          <w:noProof w:val="0"/>
        </w:rPr>
      </w:pPr>
      <w:r w:rsidRPr="007216B2">
        <w:rPr>
          <w:b/>
          <w:noProof w:val="0"/>
        </w:rPr>
        <w:t>Confirmations, requests</w:t>
      </w:r>
      <w:r w:rsidRPr="007216B2">
        <w:rPr>
          <w:noProof w:val="0"/>
        </w:rPr>
        <w:t>: forward confirmations are required to advise all service providers involved and make sure the tour will be delivered as per the itinerary. The information will cover:</w:t>
      </w:r>
    </w:p>
    <w:p w:rsidR="00522A9D" w:rsidRPr="007216B2" w:rsidRDefault="00522A9D" w:rsidP="00284D8E">
      <w:pPr>
        <w:pStyle w:val="Bullet1"/>
      </w:pPr>
      <w:r w:rsidRPr="007216B2">
        <w:t>Dates and times and duration for:</w:t>
      </w:r>
    </w:p>
    <w:p w:rsidR="00522A9D" w:rsidRPr="007216B2" w:rsidRDefault="00522A9D" w:rsidP="00284D8E">
      <w:pPr>
        <w:pStyle w:val="Bullet2"/>
        <w:rPr>
          <w:lang w:val="en-AU"/>
        </w:rPr>
      </w:pPr>
      <w:r w:rsidRPr="007216B2">
        <w:rPr>
          <w:lang w:val="en-AU"/>
        </w:rPr>
        <w:t>Transport</w:t>
      </w:r>
    </w:p>
    <w:p w:rsidR="00522A9D" w:rsidRPr="007216B2" w:rsidRDefault="00522A9D" w:rsidP="00284D8E">
      <w:pPr>
        <w:pStyle w:val="Bullet2"/>
        <w:rPr>
          <w:lang w:val="en-AU"/>
        </w:rPr>
      </w:pPr>
      <w:r w:rsidRPr="007216B2">
        <w:rPr>
          <w:lang w:val="en-AU"/>
        </w:rPr>
        <w:t>Accommodation and catering requirements</w:t>
      </w:r>
    </w:p>
    <w:p w:rsidR="00522A9D" w:rsidRPr="007216B2" w:rsidRDefault="00522A9D" w:rsidP="00284D8E">
      <w:pPr>
        <w:pStyle w:val="Bullet2"/>
        <w:rPr>
          <w:lang w:val="en-AU"/>
        </w:rPr>
      </w:pPr>
      <w:r w:rsidRPr="007216B2">
        <w:rPr>
          <w:lang w:val="en-AU"/>
        </w:rPr>
        <w:t>Inclusions</w:t>
      </w:r>
      <w:r w:rsidR="003426CD">
        <w:rPr>
          <w:lang w:val="en-AU"/>
        </w:rPr>
        <w:t>:</w:t>
      </w:r>
      <w:r w:rsidRPr="007216B2">
        <w:rPr>
          <w:lang w:val="en-AU"/>
        </w:rPr>
        <w:t xml:space="preserve"> visits, guests speakers, activities</w:t>
      </w:r>
    </w:p>
    <w:p w:rsidR="00284D8E" w:rsidRPr="007216B2" w:rsidRDefault="00284D8E">
      <w:pPr>
        <w:rPr>
          <w:rFonts w:ascii="Helvetica" w:eastAsiaTheme="minorHAnsi" w:hAnsi="Helvetica"/>
          <w:lang w:eastAsia="en-US"/>
        </w:rPr>
      </w:pPr>
      <w:r w:rsidRPr="007216B2">
        <w:br w:type="page"/>
      </w:r>
    </w:p>
    <w:p w:rsidR="00522A9D" w:rsidRPr="007216B2" w:rsidRDefault="00522A9D" w:rsidP="00284D8E">
      <w:pPr>
        <w:pStyle w:val="Bullet1"/>
      </w:pPr>
      <w:r w:rsidRPr="007216B2">
        <w:lastRenderedPageBreak/>
        <w:t>Final num</w:t>
      </w:r>
      <w:r w:rsidR="00284D8E" w:rsidRPr="007216B2">
        <w:t>bers of tour group members for:</w:t>
      </w:r>
    </w:p>
    <w:p w:rsidR="00522A9D" w:rsidRPr="007216B2" w:rsidRDefault="00AC4CCB" w:rsidP="00284D8E">
      <w:pPr>
        <w:pStyle w:val="Bullet2"/>
        <w:rPr>
          <w:lang w:val="en-AU"/>
        </w:rPr>
      </w:pPr>
      <w:r w:rsidRPr="007216B2">
        <w:rPr>
          <w:noProof/>
          <w:lang w:eastAsia="en-US"/>
        </w:rPr>
        <w:drawing>
          <wp:anchor distT="0" distB="0" distL="114300" distR="114300" simplePos="0" relativeHeight="251719680" behindDoc="0" locked="0" layoutInCell="1" allowOverlap="1" wp14:anchorId="5FBA3C48" wp14:editId="06A76D4D">
            <wp:simplePos x="0" y="0"/>
            <wp:positionH relativeFrom="column">
              <wp:posOffset>4028440</wp:posOffset>
            </wp:positionH>
            <wp:positionV relativeFrom="paragraph">
              <wp:posOffset>13970</wp:posOffset>
            </wp:positionV>
            <wp:extent cx="1704975" cy="1704975"/>
            <wp:effectExtent l="0" t="0" r="9525" b="952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1982049_time-to-plan-stopwatch-timer-words-strategy-success_sizeXS.jpg"/>
                    <pic:cNvPicPr/>
                  </pic:nvPicPr>
                  <pic:blipFill>
                    <a:blip r:embed="rId80">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Transport</w:t>
      </w:r>
    </w:p>
    <w:p w:rsidR="00522A9D" w:rsidRPr="007216B2" w:rsidRDefault="00522A9D" w:rsidP="00284D8E">
      <w:pPr>
        <w:pStyle w:val="Bullet2"/>
        <w:rPr>
          <w:lang w:val="en-AU"/>
        </w:rPr>
      </w:pPr>
      <w:r w:rsidRPr="007216B2">
        <w:rPr>
          <w:lang w:val="en-AU"/>
        </w:rPr>
        <w:t>Accommodation and catering</w:t>
      </w:r>
    </w:p>
    <w:p w:rsidR="00522A9D" w:rsidRPr="007216B2" w:rsidRDefault="00522A9D" w:rsidP="00284D8E">
      <w:pPr>
        <w:pStyle w:val="Bullet2"/>
        <w:rPr>
          <w:lang w:val="en-AU"/>
        </w:rPr>
      </w:pPr>
      <w:r w:rsidRPr="007216B2">
        <w:rPr>
          <w:lang w:val="en-AU"/>
        </w:rPr>
        <w:t>Inclusions: visits, guest speakers, activities</w:t>
      </w:r>
    </w:p>
    <w:p w:rsidR="00522A9D" w:rsidRPr="007216B2" w:rsidRDefault="00522A9D" w:rsidP="00284D8E">
      <w:pPr>
        <w:pStyle w:val="Bullet1"/>
      </w:pPr>
      <w:r w:rsidRPr="007216B2">
        <w:t xml:space="preserve">Any change in time, number of participants must be flagged and negotiated with the providers. Every staff member of the host organisation must know who to communicate with contact for each different request from transport to optional activity. This information should be provided in the form of data base available both hard and digital copy </w:t>
      </w:r>
      <w:r w:rsidR="00284D8E" w:rsidRPr="007216B2">
        <w:t>at all times and for all to use</w:t>
      </w:r>
    </w:p>
    <w:p w:rsidR="00522A9D" w:rsidRPr="007216B2" w:rsidRDefault="00522A9D" w:rsidP="00284D8E">
      <w:pPr>
        <w:pStyle w:val="Bullet1"/>
      </w:pPr>
      <w:r w:rsidRPr="007216B2">
        <w:t>Once the request has been communicated, confirmation of the amendment/s need to be confirmed</w:t>
      </w:r>
    </w:p>
    <w:p w:rsidR="00522A9D" w:rsidRPr="007216B2" w:rsidRDefault="00522A9D" w:rsidP="00284D8E">
      <w:pPr>
        <w:pStyle w:val="Bullet1"/>
      </w:pPr>
      <w:r w:rsidRPr="007216B2">
        <w:t>The next step is to notify the tour guides/leaders. It is imperative</w:t>
      </w:r>
      <w:r w:rsidR="003426CD">
        <w:t xml:space="preserve"> </w:t>
      </w:r>
      <w:r w:rsidRPr="007216B2">
        <w:t>that all information and documentation forwarded is clear, accurate</w:t>
      </w:r>
      <w:r w:rsidR="004A1357">
        <w:t>,</w:t>
      </w:r>
      <w:r w:rsidR="00613BA4">
        <w:t xml:space="preserve"> </w:t>
      </w:r>
      <w:r w:rsidRPr="007216B2">
        <w:t>easy to understand, action and/or follow for all parties concerned</w:t>
      </w:r>
    </w:p>
    <w:p w:rsidR="00522A9D" w:rsidRPr="007216B2" w:rsidRDefault="00522A9D" w:rsidP="00284D8E">
      <w:pPr>
        <w:pStyle w:val="Bullet1"/>
      </w:pPr>
      <w:r w:rsidRPr="007216B2">
        <w:t xml:space="preserve">All changes must be recorded for future reference following the organisations requirements. </w:t>
      </w:r>
    </w:p>
    <w:p w:rsidR="00522A9D" w:rsidRPr="007216B2" w:rsidRDefault="00522A9D" w:rsidP="00284D8E">
      <w:pPr>
        <w:pStyle w:val="BodyCopyBold"/>
        <w:rPr>
          <w:noProof w:val="0"/>
        </w:rPr>
      </w:pPr>
      <w:r w:rsidRPr="007216B2">
        <w:rPr>
          <w:noProof w:val="0"/>
        </w:rPr>
        <w:t>Forward booking</w:t>
      </w:r>
      <w:r w:rsidR="00284D8E" w:rsidRPr="007216B2">
        <w:rPr>
          <w:noProof w:val="0"/>
        </w:rPr>
        <w:t>s:</w:t>
      </w:r>
    </w:p>
    <w:p w:rsidR="00522A9D" w:rsidRPr="007216B2" w:rsidRDefault="00522A9D" w:rsidP="00284D8E">
      <w:pPr>
        <w:pStyle w:val="BodyCopy"/>
        <w:rPr>
          <w:noProof w:val="0"/>
        </w:rPr>
      </w:pPr>
      <w:r w:rsidRPr="007216B2">
        <w:rPr>
          <w:noProof w:val="0"/>
        </w:rPr>
        <w:t xml:space="preserve">Forward bookings are different from forward confirmations. They involve contacting all sites and venues featuring on the itinerary as optional. </w:t>
      </w:r>
    </w:p>
    <w:p w:rsidR="00522A9D" w:rsidRPr="007216B2" w:rsidRDefault="00522A9D" w:rsidP="00284D8E">
      <w:pPr>
        <w:pStyle w:val="BodyCopy"/>
        <w:rPr>
          <w:noProof w:val="0"/>
        </w:rPr>
      </w:pPr>
      <w:r w:rsidRPr="007216B2">
        <w:rPr>
          <w:noProof w:val="0"/>
        </w:rPr>
        <w:t xml:space="preserve">For example contacting the museum on the itinerary </w:t>
      </w:r>
      <w:r w:rsidR="00284D8E" w:rsidRPr="007216B2">
        <w:rPr>
          <w:noProof w:val="0"/>
        </w:rPr>
        <w:t>to:</w:t>
      </w:r>
    </w:p>
    <w:p w:rsidR="00522A9D" w:rsidRPr="007216B2" w:rsidRDefault="00522A9D" w:rsidP="00284D8E">
      <w:pPr>
        <w:pStyle w:val="Bullet1"/>
      </w:pPr>
      <w:r w:rsidRPr="007216B2">
        <w:t>Confirm that the visit is taking place as enough tour group members having chosen the visit as an option</w:t>
      </w:r>
    </w:p>
    <w:p w:rsidR="00522A9D" w:rsidRPr="007216B2" w:rsidRDefault="00522A9D" w:rsidP="00284D8E">
      <w:pPr>
        <w:pStyle w:val="Bullet1"/>
      </w:pPr>
      <w:r w:rsidRPr="007216B2">
        <w:t>Confirming how many participants will be there and at what time so that the specialist staff scheduled to provide a guided tour and commentary is available and ready.</w:t>
      </w:r>
    </w:p>
    <w:p w:rsidR="00522A9D" w:rsidRPr="007216B2" w:rsidRDefault="00522A9D" w:rsidP="00522A9D">
      <w:pPr>
        <w:pStyle w:val="BodyCopy"/>
        <w:rPr>
          <w:noProof w:val="0"/>
        </w:rPr>
      </w:pPr>
      <w:r w:rsidRPr="007216B2">
        <w:rPr>
          <w:noProof w:val="0"/>
          <w:lang w:eastAsia="en-AU"/>
        </w:rPr>
        <w:br w:type="page"/>
      </w:r>
    </w:p>
    <w:p w:rsidR="000A0C46" w:rsidRPr="007216B2" w:rsidRDefault="000A0C46" w:rsidP="000A0C46">
      <w:pPr>
        <w:pStyle w:val="Heading2"/>
      </w:pPr>
      <w:r w:rsidRPr="007216B2">
        <w:lastRenderedPageBreak/>
        <w:t>4.2</w:t>
      </w:r>
      <w:r w:rsidRPr="007216B2">
        <w:tab/>
      </w:r>
      <w:r w:rsidR="00B44993">
        <w:fldChar w:fldCharType="begin"/>
      </w:r>
      <w:r w:rsidR="00B44993">
        <w:instrText xml:space="preserve"> REF  Criteria42  \* MERGEFORMAT</w:instrText>
      </w:r>
      <w:r w:rsidR="00B44993">
        <w:instrText xml:space="preserve"> </w:instrText>
      </w:r>
      <w:r w:rsidR="00B44993">
        <w:fldChar w:fldCharType="separate"/>
      </w:r>
      <w:sdt>
        <w:sdtPr>
          <w:alias w:val="Criteria42"/>
          <w:tag w:val="Criteria42"/>
          <w:id w:val="-643811451"/>
          <w:placeholder>
            <w:docPart w:val="819A3E8070B941C68436097EE8F1D046"/>
          </w:placeholder>
        </w:sdtPr>
        <w:sdtEndPr>
          <w:rPr>
            <w:rStyle w:val="PlaceholderText"/>
            <w:color w:val="808080"/>
          </w:rPr>
        </w:sdtEndPr>
        <w:sdtContent>
          <w:r w:rsidR="0022260F" w:rsidRPr="0022260F">
            <w:rPr>
              <w:rStyle w:val="PlaceholderText"/>
              <w:color w:val="45545F"/>
            </w:rPr>
            <w:t>Request assistance, where appropriate</w:t>
          </w:r>
        </w:sdtContent>
      </w:sdt>
      <w:r w:rsidR="00B44993">
        <w:rPr>
          <w:rStyle w:val="PlaceholderText"/>
        </w:rPr>
        <w:fldChar w:fldCharType="end"/>
      </w:r>
    </w:p>
    <w:p w:rsidR="000A0C46" w:rsidRPr="007216B2" w:rsidRDefault="000A0C46" w:rsidP="00284D8E">
      <w:pPr>
        <w:pStyle w:val="Heading3"/>
      </w:pPr>
      <w:r w:rsidRPr="007216B2">
        <w:t>Introduction</w:t>
      </w:r>
    </w:p>
    <w:p w:rsidR="00522A9D" w:rsidRPr="007216B2" w:rsidRDefault="00522A9D" w:rsidP="00284D8E">
      <w:pPr>
        <w:pStyle w:val="BodyCopy"/>
        <w:rPr>
          <w:noProof w:val="0"/>
        </w:rPr>
      </w:pPr>
      <w:r w:rsidRPr="007216B2">
        <w:rPr>
          <w:noProof w:val="0"/>
        </w:rPr>
        <w:t xml:space="preserve">There might be time when assistance will be required from external industry colleagues. This will mostly take place when very specialised advice is required due to a set of circumstances that has happened during the tour. </w:t>
      </w:r>
    </w:p>
    <w:p w:rsidR="00522A9D" w:rsidRPr="007216B2" w:rsidRDefault="00522A9D" w:rsidP="00284D8E">
      <w:pPr>
        <w:pStyle w:val="Heading3"/>
      </w:pPr>
      <w:r w:rsidRPr="007216B2">
        <w:t xml:space="preserve">Assistance request </w:t>
      </w:r>
    </w:p>
    <w:p w:rsidR="00522A9D" w:rsidRPr="007216B2" w:rsidRDefault="00522A9D" w:rsidP="00284D8E">
      <w:pPr>
        <w:pStyle w:val="BodyCopy"/>
        <w:rPr>
          <w:noProof w:val="0"/>
        </w:rPr>
      </w:pPr>
      <w:r w:rsidRPr="007216B2">
        <w:rPr>
          <w:noProof w:val="0"/>
        </w:rPr>
        <w:t xml:space="preserve">Standard specialised advice usually deals with specific rules, regulations, and where the host organisation does not have a staff member with expertise in the required area. </w:t>
      </w:r>
    </w:p>
    <w:p w:rsidR="00522A9D" w:rsidRPr="007216B2" w:rsidRDefault="00522A9D" w:rsidP="00522A9D">
      <w:pPr>
        <w:pStyle w:val="BodyCopyBold"/>
        <w:rPr>
          <w:noProof w:val="0"/>
        </w:rPr>
      </w:pPr>
      <w:r w:rsidRPr="007216B2">
        <w:rPr>
          <w:noProof w:val="0"/>
        </w:rPr>
        <w:t>Seeking advice, recommendations and suggestions</w:t>
      </w:r>
    </w:p>
    <w:p w:rsidR="00522A9D" w:rsidRPr="007216B2" w:rsidRDefault="00522A9D" w:rsidP="00284D8E">
      <w:pPr>
        <w:pStyle w:val="BodyCopy"/>
        <w:rPr>
          <w:noProof w:val="0"/>
        </w:rPr>
      </w:pPr>
      <w:r w:rsidRPr="007216B2">
        <w:rPr>
          <w:noProof w:val="0"/>
        </w:rPr>
        <w:t>After the beginning of the tour, your company has been advised that a sudden change of regulation in the country where the tour is now requires special permit to enter a national park included on the itinerary. The permit must be presented prior to the gr</w:t>
      </w:r>
      <w:r w:rsidR="00284D8E" w:rsidRPr="007216B2">
        <w:rPr>
          <w:noProof w:val="0"/>
        </w:rPr>
        <w:t>oup tour members enter the park:</w:t>
      </w:r>
    </w:p>
    <w:p w:rsidR="00522A9D" w:rsidRPr="007216B2" w:rsidRDefault="006862A6" w:rsidP="00284D8E">
      <w:pPr>
        <w:pStyle w:val="Bullet1"/>
      </w:pPr>
      <w:r w:rsidRPr="007216B2">
        <w:rPr>
          <w:noProof/>
          <w:lang w:val="en-US"/>
        </w:rPr>
        <w:drawing>
          <wp:anchor distT="0" distB="0" distL="114300" distR="114300" simplePos="0" relativeHeight="251720704" behindDoc="0" locked="0" layoutInCell="1" allowOverlap="1" wp14:anchorId="478544FD" wp14:editId="5EB4817D">
            <wp:simplePos x="0" y="0"/>
            <wp:positionH relativeFrom="column">
              <wp:posOffset>3438525</wp:posOffset>
            </wp:positionH>
            <wp:positionV relativeFrom="paragraph">
              <wp:posOffset>40005</wp:posOffset>
            </wp:positionV>
            <wp:extent cx="2286000" cy="152400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286000" cy="1524000"/>
                    </a:xfrm>
                    <a:prstGeom prst="rect">
                      <a:avLst/>
                    </a:prstGeom>
                  </pic:spPr>
                </pic:pic>
              </a:graphicData>
            </a:graphic>
            <wp14:sizeRelH relativeFrom="page">
              <wp14:pctWidth>0</wp14:pctWidth>
            </wp14:sizeRelH>
            <wp14:sizeRelV relativeFrom="page">
              <wp14:pctHeight>0</wp14:pctHeight>
            </wp14:sizeRelV>
          </wp:anchor>
        </w:drawing>
      </w:r>
      <w:r w:rsidR="00522A9D" w:rsidRPr="007216B2">
        <w:t>You will need to get in touch with your contact on the ground, your handling agent overseas, if applic</w:t>
      </w:r>
      <w:r w:rsidR="00284D8E" w:rsidRPr="007216B2">
        <w:t>able, to organise the permit by:</w:t>
      </w:r>
    </w:p>
    <w:p w:rsidR="00522A9D" w:rsidRPr="007216B2" w:rsidRDefault="00522A9D" w:rsidP="00522A9D">
      <w:pPr>
        <w:pStyle w:val="Bullet2"/>
        <w:ind w:left="717" w:hanging="360"/>
        <w:rPr>
          <w:lang w:val="en-AU"/>
        </w:rPr>
      </w:pPr>
      <w:r w:rsidRPr="007216B2">
        <w:rPr>
          <w:lang w:val="en-AU"/>
        </w:rPr>
        <w:t>Filling in all the required forms and paperwork</w:t>
      </w:r>
    </w:p>
    <w:p w:rsidR="00522A9D" w:rsidRPr="007216B2" w:rsidRDefault="00522A9D" w:rsidP="00522A9D">
      <w:pPr>
        <w:pStyle w:val="Bullet2"/>
        <w:ind w:left="717" w:hanging="360"/>
        <w:rPr>
          <w:lang w:val="en-AU"/>
        </w:rPr>
      </w:pPr>
      <w:r w:rsidRPr="007216B2">
        <w:rPr>
          <w:lang w:val="en-AU"/>
        </w:rPr>
        <w:t>Submitting</w:t>
      </w:r>
      <w:r w:rsidR="003426CD">
        <w:rPr>
          <w:lang w:val="en-AU"/>
        </w:rPr>
        <w:t xml:space="preserve"> </w:t>
      </w:r>
      <w:r w:rsidRPr="007216B2">
        <w:rPr>
          <w:lang w:val="en-AU"/>
        </w:rPr>
        <w:t>them to the relevant authority</w:t>
      </w:r>
    </w:p>
    <w:p w:rsidR="00522A9D" w:rsidRPr="007216B2" w:rsidRDefault="00522A9D" w:rsidP="00522A9D">
      <w:pPr>
        <w:pStyle w:val="Bullet2"/>
        <w:ind w:left="717" w:hanging="360"/>
        <w:rPr>
          <w:lang w:val="en-AU"/>
        </w:rPr>
      </w:pPr>
      <w:r w:rsidRPr="007216B2">
        <w:rPr>
          <w:lang w:val="en-AU"/>
        </w:rPr>
        <w:t>Ensuring ,as much as you can, that the process is going to be quick enough for the permit to be issued and forwarded to the tour guides/lead</w:t>
      </w:r>
      <w:r w:rsidR="004049CF" w:rsidRPr="007216B2">
        <w:rPr>
          <w:lang w:val="en-AU"/>
        </w:rPr>
        <w:t>ers so the visit can take place</w:t>
      </w:r>
    </w:p>
    <w:p w:rsidR="00522A9D" w:rsidRPr="007216B2" w:rsidRDefault="00522A9D" w:rsidP="00284D8E">
      <w:pPr>
        <w:pStyle w:val="Bullet1"/>
      </w:pPr>
      <w:r w:rsidRPr="007216B2">
        <w:t>You might also need to seek legal advice</w:t>
      </w:r>
      <w:r w:rsidR="004A1357">
        <w:t>,</w:t>
      </w:r>
      <w:r w:rsidR="00613BA4">
        <w:t xml:space="preserve"> </w:t>
      </w:r>
      <w:r w:rsidRPr="007216B2">
        <w:t>in regards to your liability, should the permit not be delivered in time for the group tour members to ac</w:t>
      </w:r>
      <w:r w:rsidR="004049CF" w:rsidRPr="007216B2">
        <w:t>cess the park and the activity</w:t>
      </w:r>
    </w:p>
    <w:p w:rsidR="00522A9D" w:rsidRPr="007216B2" w:rsidRDefault="00522A9D" w:rsidP="00284D8E">
      <w:pPr>
        <w:pStyle w:val="Bullet1"/>
      </w:pPr>
      <w:r w:rsidRPr="007216B2">
        <w:t>Recommendation and suggestion from the local contact will help your organisation make an informed decision which alternative to offer to the</w:t>
      </w:r>
      <w:r w:rsidR="00284D8E" w:rsidRPr="007216B2">
        <w:t xml:space="preserve"> tour group members.</w:t>
      </w:r>
    </w:p>
    <w:p w:rsidR="00522A9D" w:rsidRPr="007216B2" w:rsidRDefault="00522A9D" w:rsidP="00522A9D">
      <w:pPr>
        <w:pStyle w:val="BodyCopyBold"/>
        <w:rPr>
          <w:noProof w:val="0"/>
        </w:rPr>
      </w:pPr>
      <w:r w:rsidRPr="007216B2">
        <w:rPr>
          <w:noProof w:val="0"/>
        </w:rPr>
        <w:t>Negotiating changes to requirements</w:t>
      </w:r>
    </w:p>
    <w:p w:rsidR="00522A9D" w:rsidRPr="007216B2" w:rsidRDefault="00522A9D" w:rsidP="00284D8E">
      <w:pPr>
        <w:pStyle w:val="BodyCopy"/>
        <w:rPr>
          <w:noProof w:val="0"/>
        </w:rPr>
      </w:pPr>
      <w:r w:rsidRPr="007216B2">
        <w:rPr>
          <w:noProof w:val="0"/>
        </w:rPr>
        <w:t>Building on this example, should you need to organise an alternative option for the tour whether it is a visit to another park or a different type of activity, you need to consider the group profile and interest to minimise disruption and disappointment. The negotiation will take place at various levels:</w:t>
      </w:r>
    </w:p>
    <w:p w:rsidR="00522A9D" w:rsidRPr="007216B2" w:rsidRDefault="00522A9D" w:rsidP="00284D8E">
      <w:pPr>
        <w:pStyle w:val="Bullet1"/>
      </w:pPr>
      <w:r w:rsidRPr="007216B2">
        <w:t>With the authorities, if applicable</w:t>
      </w:r>
      <w:r w:rsidR="003426CD">
        <w:t>:</w:t>
      </w:r>
      <w:r w:rsidRPr="007216B2">
        <w:t xml:space="preserve"> you might be able to negotiate a fast tracking of the paperwork or even an exemption on the ground of the short notice </w:t>
      </w:r>
    </w:p>
    <w:p w:rsidR="00522A9D" w:rsidRPr="007216B2" w:rsidRDefault="00522A9D" w:rsidP="00284D8E">
      <w:pPr>
        <w:pStyle w:val="Bullet1"/>
      </w:pPr>
      <w:r w:rsidRPr="007216B2">
        <w:t xml:space="preserve">The different suppliers of products and services affected by the </w:t>
      </w:r>
      <w:r w:rsidR="00613BA4">
        <w:t>situation need to be contacted:</w:t>
      </w:r>
    </w:p>
    <w:p w:rsidR="00522A9D" w:rsidRPr="007216B2" w:rsidRDefault="00522A9D" w:rsidP="00522A9D">
      <w:pPr>
        <w:pStyle w:val="Bullet2"/>
        <w:ind w:left="717" w:hanging="360"/>
        <w:rPr>
          <w:lang w:val="en-AU"/>
        </w:rPr>
      </w:pPr>
      <w:r w:rsidRPr="007216B2">
        <w:rPr>
          <w:lang w:val="en-AU"/>
        </w:rPr>
        <w:t>If the permit is not issued in time and an alternative venue such as another park in the same region is chosen</w:t>
      </w:r>
      <w:r w:rsidR="004A1357">
        <w:rPr>
          <w:lang w:val="en-AU"/>
        </w:rPr>
        <w:t>,</w:t>
      </w:r>
      <w:r w:rsidR="00613BA4">
        <w:rPr>
          <w:lang w:val="en-AU"/>
        </w:rPr>
        <w:t xml:space="preserve"> </w:t>
      </w:r>
      <w:r w:rsidRPr="007216B2">
        <w:rPr>
          <w:lang w:val="en-AU"/>
        </w:rPr>
        <w:t>the implications may be:</w:t>
      </w:r>
    </w:p>
    <w:p w:rsidR="00522A9D" w:rsidRPr="007216B2" w:rsidRDefault="00522A9D" w:rsidP="00522A9D">
      <w:pPr>
        <w:pStyle w:val="Bullet3"/>
        <w:rPr>
          <w:lang w:val="en-AU"/>
        </w:rPr>
      </w:pPr>
      <w:r w:rsidRPr="007216B2">
        <w:rPr>
          <w:lang w:val="en-AU"/>
        </w:rPr>
        <w:t xml:space="preserve">Change of time for the visit depending on the location. The travel time required to get to the park might be longer or shorter. This in turn will impact on the </w:t>
      </w:r>
      <w:r w:rsidR="004049CF" w:rsidRPr="007216B2">
        <w:rPr>
          <w:lang w:val="en-AU"/>
        </w:rPr>
        <w:t>departure time for the activity</w:t>
      </w:r>
    </w:p>
    <w:p w:rsidR="00522A9D" w:rsidRPr="007216B2" w:rsidRDefault="00522A9D" w:rsidP="00522A9D">
      <w:pPr>
        <w:pStyle w:val="Bullet3"/>
        <w:rPr>
          <w:lang w:val="en-AU"/>
        </w:rPr>
      </w:pPr>
      <w:r w:rsidRPr="007216B2">
        <w:rPr>
          <w:lang w:val="en-AU"/>
        </w:rPr>
        <w:lastRenderedPageBreak/>
        <w:t>Change of time due to a ‘flow on effect’ for other visits, meals and even accommodation departure and/or arrival time</w:t>
      </w:r>
    </w:p>
    <w:p w:rsidR="00522A9D" w:rsidRPr="007216B2" w:rsidRDefault="00522A9D" w:rsidP="00321341">
      <w:pPr>
        <w:pStyle w:val="Bullet3"/>
        <w:rPr>
          <w:lang w:val="en-AU"/>
        </w:rPr>
      </w:pPr>
      <w:r w:rsidRPr="007216B2">
        <w:rPr>
          <w:lang w:val="en-AU"/>
        </w:rPr>
        <w:t>It is paramount to ensure all parties concerned are advised with as much notice as possible to get organised and deliver the</w:t>
      </w:r>
      <w:r w:rsidR="00321341" w:rsidRPr="007216B2">
        <w:rPr>
          <w:lang w:val="en-AU"/>
        </w:rPr>
        <w:t xml:space="preserve"> required products and services</w:t>
      </w:r>
    </w:p>
    <w:p w:rsidR="00522A9D" w:rsidRPr="007216B2" w:rsidRDefault="00522A9D" w:rsidP="00321341">
      <w:pPr>
        <w:pStyle w:val="Bullet3"/>
        <w:rPr>
          <w:lang w:val="en-AU"/>
        </w:rPr>
      </w:pPr>
      <w:r w:rsidRPr="007216B2">
        <w:rPr>
          <w:lang w:val="en-AU"/>
        </w:rPr>
        <w:t xml:space="preserve">As previously mentioned, every change must be documented and costed as per the organisational procedures. </w:t>
      </w:r>
    </w:p>
    <w:p w:rsidR="000A0C46" w:rsidRPr="007216B2" w:rsidRDefault="000A0C46" w:rsidP="000A0C46">
      <w:pPr>
        <w:pStyle w:val="Heading2"/>
      </w:pPr>
      <w:r w:rsidRPr="007216B2">
        <w:t>4.3</w:t>
      </w:r>
      <w:r w:rsidRPr="007216B2">
        <w:tab/>
      </w:r>
      <w:r w:rsidR="00B44993">
        <w:fldChar w:fldCharType="begin"/>
      </w:r>
      <w:r w:rsidR="00B44993">
        <w:instrText xml:space="preserve"> REF  Criteria43  \* MERGEFORMAT </w:instrText>
      </w:r>
      <w:r w:rsidR="00B44993">
        <w:fldChar w:fldCharType="separate"/>
      </w:r>
      <w:sdt>
        <w:sdtPr>
          <w:alias w:val="Criteria43"/>
          <w:tag w:val="Criteria43"/>
          <w:id w:val="630751473"/>
          <w:placeholder>
            <w:docPart w:val="4F9C7B42E3C741C29DDB231AE2C6C76F"/>
          </w:placeholder>
        </w:sdtPr>
        <w:sdtEndPr/>
        <w:sdtContent>
          <w:r w:rsidR="0022260F" w:rsidRPr="0022260F">
            <w:rPr>
              <w:rStyle w:val="PlaceholderText"/>
              <w:color w:val="45545F"/>
            </w:rPr>
            <w:t xml:space="preserve">Make on tour agreements with </w:t>
          </w:r>
          <w:r w:rsidR="0022260F" w:rsidRPr="007216B2">
            <w:t>organisations to respond to issues arising</w:t>
          </w:r>
        </w:sdtContent>
      </w:sdt>
      <w:r w:rsidR="00B44993">
        <w:fldChar w:fldCharType="end"/>
      </w:r>
    </w:p>
    <w:p w:rsidR="000A0C46" w:rsidRPr="007216B2" w:rsidRDefault="000A0C46" w:rsidP="00321341">
      <w:pPr>
        <w:pStyle w:val="Heading3"/>
      </w:pPr>
      <w:r w:rsidRPr="007216B2">
        <w:t>Introduction</w:t>
      </w:r>
    </w:p>
    <w:p w:rsidR="00522A9D" w:rsidRPr="007216B2" w:rsidRDefault="00522A9D" w:rsidP="00321341">
      <w:pPr>
        <w:pStyle w:val="BodyCopy"/>
        <w:rPr>
          <w:noProof w:val="0"/>
        </w:rPr>
      </w:pPr>
      <w:r w:rsidRPr="007216B2">
        <w:rPr>
          <w:noProof w:val="0"/>
        </w:rPr>
        <w:t xml:space="preserve">Unexpected events which are unavoidable and out of your control might happen. New plans, agreements might have to be organised as part of the on tour management . In order to manage </w:t>
      </w:r>
      <w:r w:rsidR="001B2B52" w:rsidRPr="007216B2">
        <w:rPr>
          <w:noProof w:val="0"/>
        </w:rPr>
        <w:t>unexpected</w:t>
      </w:r>
      <w:r w:rsidRPr="007216B2">
        <w:rPr>
          <w:noProof w:val="0"/>
        </w:rPr>
        <w:t xml:space="preserve"> events,</w:t>
      </w:r>
      <w:r w:rsidR="003426CD">
        <w:rPr>
          <w:noProof w:val="0"/>
        </w:rPr>
        <w:t xml:space="preserve"> </w:t>
      </w:r>
      <w:r w:rsidRPr="007216B2">
        <w:rPr>
          <w:noProof w:val="0"/>
        </w:rPr>
        <w:t xml:space="preserve">it is important to differentiate issues and emergencies: </w:t>
      </w:r>
    </w:p>
    <w:p w:rsidR="00522A9D" w:rsidRPr="007216B2" w:rsidRDefault="00522A9D" w:rsidP="00321341">
      <w:pPr>
        <w:pStyle w:val="BodyCopy"/>
        <w:rPr>
          <w:noProof w:val="0"/>
        </w:rPr>
      </w:pPr>
      <w:r w:rsidRPr="007216B2">
        <w:rPr>
          <w:b/>
          <w:noProof w:val="0"/>
        </w:rPr>
        <w:t>Issues</w:t>
      </w:r>
      <w:r w:rsidRPr="007216B2">
        <w:rPr>
          <w:noProof w:val="0"/>
        </w:rPr>
        <w:t>: an issue will cause disruption to the tour but will not jeopardise the whole tour.</w:t>
      </w:r>
    </w:p>
    <w:p w:rsidR="00522A9D" w:rsidRPr="007216B2" w:rsidRDefault="00522A9D" w:rsidP="00321341">
      <w:pPr>
        <w:pStyle w:val="Bullet1"/>
      </w:pPr>
      <w:r w:rsidRPr="007216B2">
        <w:t>The type of issues that may arise during a tour are numerous and</w:t>
      </w:r>
      <w:r w:rsidR="003426CD">
        <w:t xml:space="preserve"> </w:t>
      </w:r>
      <w:r w:rsidRPr="007216B2">
        <w:t>could include such things as:</w:t>
      </w:r>
    </w:p>
    <w:p w:rsidR="00522A9D" w:rsidRPr="007216B2" w:rsidRDefault="00522A9D" w:rsidP="00321341">
      <w:pPr>
        <w:pStyle w:val="Bullet2"/>
        <w:rPr>
          <w:lang w:val="en-AU"/>
        </w:rPr>
      </w:pPr>
      <w:r w:rsidRPr="007216B2">
        <w:rPr>
          <w:lang w:val="en-AU"/>
        </w:rPr>
        <w:t xml:space="preserve">Illness such as: </w:t>
      </w:r>
    </w:p>
    <w:p w:rsidR="00522A9D" w:rsidRPr="007216B2" w:rsidRDefault="00522A9D" w:rsidP="00321341">
      <w:pPr>
        <w:pStyle w:val="Bullet3"/>
        <w:rPr>
          <w:lang w:val="en-AU"/>
        </w:rPr>
      </w:pPr>
      <w:r w:rsidRPr="007216B2">
        <w:rPr>
          <w:lang w:val="en-AU"/>
        </w:rPr>
        <w:t>Allergic reaction such as asthma or hay fever</w:t>
      </w:r>
    </w:p>
    <w:p w:rsidR="00522A9D" w:rsidRPr="007216B2" w:rsidRDefault="00522A9D" w:rsidP="00321341">
      <w:pPr>
        <w:pStyle w:val="Bullet3"/>
        <w:rPr>
          <w:lang w:val="en-AU"/>
        </w:rPr>
      </w:pPr>
      <w:r w:rsidRPr="007216B2">
        <w:rPr>
          <w:lang w:val="en-AU"/>
        </w:rPr>
        <w:t xml:space="preserve">Sunstroke </w:t>
      </w:r>
    </w:p>
    <w:p w:rsidR="00522A9D" w:rsidRPr="007216B2" w:rsidRDefault="00522A9D" w:rsidP="00321341">
      <w:pPr>
        <w:pStyle w:val="BodyCopy"/>
        <w:ind w:left="714"/>
        <w:rPr>
          <w:noProof w:val="0"/>
        </w:rPr>
      </w:pPr>
      <w:r w:rsidRPr="007216B2">
        <w:rPr>
          <w:noProof w:val="0"/>
        </w:rPr>
        <w:t>If a customer falls ill during a tour, you have to keep the best interests of the following people in mind: the sock customer, the other tour group members and your colleagues</w:t>
      </w:r>
      <w:r w:rsidR="00613BA4">
        <w:rPr>
          <w:noProof w:val="0"/>
        </w:rPr>
        <w:t>.</w:t>
      </w:r>
    </w:p>
    <w:p w:rsidR="00522A9D" w:rsidRPr="007216B2" w:rsidRDefault="00522A9D" w:rsidP="00321341">
      <w:pPr>
        <w:pStyle w:val="Bullet2"/>
        <w:rPr>
          <w:lang w:val="en-AU"/>
        </w:rPr>
      </w:pPr>
      <w:r w:rsidRPr="007216B2">
        <w:rPr>
          <w:lang w:val="en-AU"/>
        </w:rPr>
        <w:t>Theft</w:t>
      </w:r>
    </w:p>
    <w:p w:rsidR="00522A9D" w:rsidRPr="007216B2" w:rsidRDefault="006862A6" w:rsidP="00321341">
      <w:pPr>
        <w:pStyle w:val="Bullet2"/>
        <w:rPr>
          <w:lang w:val="en-AU"/>
        </w:rPr>
      </w:pPr>
      <w:r w:rsidRPr="007216B2">
        <w:rPr>
          <w:noProof/>
          <w:lang w:eastAsia="en-US"/>
        </w:rPr>
        <w:drawing>
          <wp:anchor distT="0" distB="0" distL="114300" distR="114300" simplePos="0" relativeHeight="251721728" behindDoc="0" locked="0" layoutInCell="1" allowOverlap="1" wp14:anchorId="174035DC" wp14:editId="155EF9AA">
            <wp:simplePos x="0" y="0"/>
            <wp:positionH relativeFrom="column">
              <wp:posOffset>4322445</wp:posOffset>
            </wp:positionH>
            <wp:positionV relativeFrom="paragraph">
              <wp:posOffset>357505</wp:posOffset>
            </wp:positionV>
            <wp:extent cx="1386205" cy="2073275"/>
            <wp:effectExtent l="0" t="0" r="4445" b="317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365224_ok_sizeXS.jpg"/>
                    <pic:cNvPicPr/>
                  </pic:nvPicPr>
                  <pic:blipFill>
                    <a:blip r:embed="rId82">
                      <a:extLst>
                        <a:ext uri="{28A0092B-C50C-407E-A947-70E740481C1C}">
                          <a14:useLocalDpi xmlns:a14="http://schemas.microsoft.com/office/drawing/2010/main" val="0"/>
                        </a:ext>
                      </a:extLst>
                    </a:blip>
                    <a:stretch>
                      <a:fillRect/>
                    </a:stretch>
                  </pic:blipFill>
                  <pic:spPr>
                    <a:xfrm>
                      <a:off x="0" y="0"/>
                      <a:ext cx="1386205" cy="207327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An unexpected phone call to a tour group member having to leave the tour for personal reasons such as family member emergency</w:t>
      </w:r>
    </w:p>
    <w:p w:rsidR="00522A9D" w:rsidRPr="007216B2" w:rsidRDefault="00522A9D" w:rsidP="00321341">
      <w:pPr>
        <w:pStyle w:val="Bullet2"/>
        <w:rPr>
          <w:lang w:val="en-AU"/>
        </w:rPr>
      </w:pPr>
      <w:r w:rsidRPr="007216B2">
        <w:rPr>
          <w:lang w:val="en-AU"/>
        </w:rPr>
        <w:t>The venue reserved has been double booked and is being used for another purpose and not available for your tour</w:t>
      </w:r>
    </w:p>
    <w:p w:rsidR="00522A9D" w:rsidRPr="007216B2" w:rsidRDefault="00522A9D" w:rsidP="00321341">
      <w:pPr>
        <w:pStyle w:val="Bullet2"/>
        <w:rPr>
          <w:lang w:val="en-AU"/>
        </w:rPr>
      </w:pPr>
      <w:r w:rsidRPr="007216B2">
        <w:rPr>
          <w:lang w:val="en-AU"/>
        </w:rPr>
        <w:t>Coach breakdown</w:t>
      </w:r>
    </w:p>
    <w:p w:rsidR="00522A9D" w:rsidRPr="007216B2" w:rsidRDefault="00522A9D" w:rsidP="00321341">
      <w:pPr>
        <w:pStyle w:val="Bullet2"/>
        <w:rPr>
          <w:lang w:val="en-AU"/>
        </w:rPr>
      </w:pPr>
      <w:r w:rsidRPr="007216B2">
        <w:rPr>
          <w:lang w:val="en-AU"/>
        </w:rPr>
        <w:t>Airline strike</w:t>
      </w:r>
    </w:p>
    <w:p w:rsidR="00522A9D" w:rsidRPr="007216B2" w:rsidRDefault="00522A9D" w:rsidP="00321341">
      <w:pPr>
        <w:pStyle w:val="Bullet2"/>
        <w:rPr>
          <w:lang w:val="en-AU"/>
        </w:rPr>
      </w:pPr>
      <w:r w:rsidRPr="007216B2">
        <w:rPr>
          <w:lang w:val="en-AU"/>
        </w:rPr>
        <w:t>Road closure</w:t>
      </w:r>
    </w:p>
    <w:p w:rsidR="00522A9D" w:rsidRPr="007216B2" w:rsidRDefault="00522A9D" w:rsidP="00321341">
      <w:pPr>
        <w:pStyle w:val="Bullet2"/>
        <w:rPr>
          <w:lang w:val="en-AU"/>
        </w:rPr>
      </w:pPr>
      <w:r w:rsidRPr="007216B2">
        <w:rPr>
          <w:lang w:val="en-AU"/>
        </w:rPr>
        <w:t>Traffic accident</w:t>
      </w:r>
    </w:p>
    <w:p w:rsidR="00522A9D" w:rsidRPr="007216B2" w:rsidRDefault="00522A9D" w:rsidP="00321341">
      <w:pPr>
        <w:pStyle w:val="Bullet2"/>
        <w:rPr>
          <w:lang w:val="en-AU"/>
        </w:rPr>
      </w:pPr>
      <w:r w:rsidRPr="007216B2">
        <w:rPr>
          <w:lang w:val="en-AU"/>
        </w:rPr>
        <w:t>Weather conditions</w:t>
      </w:r>
      <w:r w:rsidR="00613BA4">
        <w:rPr>
          <w:lang w:val="en-AU"/>
        </w:rPr>
        <w:t>.</w:t>
      </w:r>
    </w:p>
    <w:p w:rsidR="00522A9D" w:rsidRPr="007216B2" w:rsidRDefault="00522A9D" w:rsidP="00522A9D">
      <w:pPr>
        <w:pStyle w:val="BodyCopyBold"/>
        <w:rPr>
          <w:noProof w:val="0"/>
        </w:rPr>
      </w:pPr>
      <w:r w:rsidRPr="007216B2">
        <w:rPr>
          <w:noProof w:val="0"/>
        </w:rPr>
        <w:t>Emergencies:</w:t>
      </w:r>
    </w:p>
    <w:p w:rsidR="00522A9D" w:rsidRPr="007216B2" w:rsidRDefault="00522A9D" w:rsidP="00321341">
      <w:pPr>
        <w:pStyle w:val="BodyCopy"/>
        <w:rPr>
          <w:noProof w:val="0"/>
        </w:rPr>
      </w:pPr>
      <w:r w:rsidRPr="007216B2">
        <w:rPr>
          <w:noProof w:val="0"/>
        </w:rPr>
        <w:t xml:space="preserve">There are also many types of emergencies that may arise during a tour, and an emergency might result in a significant disruption or even the cancellation of the tour. This topic will be covered separately in element 6.   </w:t>
      </w:r>
    </w:p>
    <w:p w:rsidR="00321341" w:rsidRPr="007216B2" w:rsidRDefault="00321341">
      <w:pPr>
        <w:rPr>
          <w:rFonts w:ascii="Helvetica" w:eastAsiaTheme="majorEastAsia" w:hAnsi="Helvetica" w:cstheme="majorBidi"/>
          <w:b/>
          <w:bCs/>
          <w:color w:val="45545F"/>
          <w:sz w:val="28"/>
        </w:rPr>
      </w:pPr>
      <w:r w:rsidRPr="007216B2">
        <w:br w:type="page"/>
      </w:r>
    </w:p>
    <w:p w:rsidR="00522A9D" w:rsidRPr="007216B2" w:rsidRDefault="00522A9D" w:rsidP="00321341">
      <w:pPr>
        <w:pStyle w:val="Heading3"/>
      </w:pPr>
      <w:r w:rsidRPr="007216B2">
        <w:t>On tour agreements</w:t>
      </w:r>
    </w:p>
    <w:p w:rsidR="00522A9D" w:rsidRPr="007216B2" w:rsidRDefault="00522A9D" w:rsidP="00321341">
      <w:pPr>
        <w:pStyle w:val="BodyCopy"/>
        <w:rPr>
          <w:noProof w:val="0"/>
        </w:rPr>
      </w:pPr>
      <w:r w:rsidRPr="007216B2">
        <w:rPr>
          <w:noProof w:val="0"/>
        </w:rPr>
        <w:t>To solve arising issues arising while on tour existing contractual agreements may have to be re-negotiated or a new agreement might have to be established with the existing suppliers of products and services.</w:t>
      </w:r>
    </w:p>
    <w:p w:rsidR="00522A9D" w:rsidRPr="007216B2" w:rsidRDefault="00522A9D" w:rsidP="00522A9D">
      <w:pPr>
        <w:pStyle w:val="BodyCopyBold"/>
        <w:rPr>
          <w:noProof w:val="0"/>
        </w:rPr>
      </w:pPr>
      <w:r w:rsidRPr="007216B2">
        <w:rPr>
          <w:noProof w:val="0"/>
        </w:rPr>
        <w:t>Contractual arrangements:</w:t>
      </w:r>
    </w:p>
    <w:p w:rsidR="00522A9D" w:rsidRPr="007216B2" w:rsidRDefault="00522A9D" w:rsidP="00321341">
      <w:pPr>
        <w:pStyle w:val="BodyCopy"/>
        <w:rPr>
          <w:noProof w:val="0"/>
        </w:rPr>
      </w:pPr>
      <w:r w:rsidRPr="007216B2">
        <w:rPr>
          <w:noProof w:val="0"/>
        </w:rPr>
        <w:t>Depending on the issue, existing contractual arrangements might have to be renegotiated or new arrangements might have to be established together with</w:t>
      </w:r>
      <w:r w:rsidR="00613BA4">
        <w:rPr>
          <w:noProof w:val="0"/>
        </w:rPr>
        <w:t xml:space="preserve"> payments terms and conditions:</w:t>
      </w:r>
    </w:p>
    <w:p w:rsidR="00522A9D" w:rsidRPr="007216B2" w:rsidRDefault="006862A6" w:rsidP="00321341">
      <w:pPr>
        <w:pStyle w:val="Bullet1"/>
      </w:pPr>
      <w:r w:rsidRPr="007216B2">
        <w:rPr>
          <w:noProof/>
          <w:lang w:val="en-US"/>
        </w:rPr>
        <w:drawing>
          <wp:anchor distT="0" distB="0" distL="114300" distR="114300" simplePos="0" relativeHeight="251722752" behindDoc="0" locked="0" layoutInCell="1" allowOverlap="1" wp14:anchorId="779C9FD5" wp14:editId="4EACAD9B">
            <wp:simplePos x="0" y="0"/>
            <wp:positionH relativeFrom="column">
              <wp:posOffset>3613785</wp:posOffset>
            </wp:positionH>
            <wp:positionV relativeFrom="paragraph">
              <wp:posOffset>802005</wp:posOffset>
            </wp:positionV>
            <wp:extent cx="2115820" cy="1783715"/>
            <wp:effectExtent l="0" t="0" r="0" b="698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08757.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115820" cy="1783715"/>
                    </a:xfrm>
                    <a:prstGeom prst="rect">
                      <a:avLst/>
                    </a:prstGeom>
                  </pic:spPr>
                </pic:pic>
              </a:graphicData>
            </a:graphic>
            <wp14:sizeRelH relativeFrom="page">
              <wp14:pctWidth>0</wp14:pctWidth>
            </wp14:sizeRelH>
            <wp14:sizeRelV relativeFrom="page">
              <wp14:pctHeight>0</wp14:pctHeight>
            </wp14:sizeRelV>
          </wp:anchor>
        </w:drawing>
      </w:r>
      <w:r w:rsidR="00522A9D" w:rsidRPr="007216B2">
        <w:t>For example, one of the highlight of the tour is the visit of a sacred site and only 15 people are allowed per day. Due to a very last minute change</w:t>
      </w:r>
      <w:r w:rsidR="003426CD">
        <w:t>:</w:t>
      </w:r>
      <w:r w:rsidR="00522A9D" w:rsidRPr="007216B2">
        <w:t xml:space="preserve"> on customer booked has fallen sick and has been replaced by a couple that was on the waitlist, you have now 16 people, the guide/leader or an office representative needs to contact the venue to n</w:t>
      </w:r>
      <w:r w:rsidR="00321341" w:rsidRPr="007216B2">
        <w:t>egotiate the extra person entry</w:t>
      </w:r>
    </w:p>
    <w:p w:rsidR="00522A9D" w:rsidRPr="007216B2" w:rsidRDefault="00522A9D" w:rsidP="00613BA4">
      <w:pPr>
        <w:pStyle w:val="Bullet1"/>
      </w:pPr>
      <w:r w:rsidRPr="007216B2">
        <w:t>Another issue could be the breakdown of the coach you have booked for a whole day winery tour and the company you work with is unable to provide you with another coach. They have arranged another company to provide you with a coa</w:t>
      </w:r>
      <w:r w:rsidR="00321341" w:rsidRPr="007216B2">
        <w:t>ch, however you will have to:</w:t>
      </w:r>
    </w:p>
    <w:p w:rsidR="00522A9D" w:rsidRPr="007216B2" w:rsidRDefault="00522A9D" w:rsidP="00321341">
      <w:pPr>
        <w:pStyle w:val="Bullet2"/>
        <w:rPr>
          <w:lang w:val="en-AU"/>
        </w:rPr>
      </w:pPr>
      <w:r w:rsidRPr="007216B2">
        <w:rPr>
          <w:lang w:val="en-AU"/>
        </w:rPr>
        <w:t>Get in touch with the new carrier to confirm all arrangement such as coach capacity, arrival, departure times and places, how long it is</w:t>
      </w:r>
      <w:r w:rsidR="00321341" w:rsidRPr="007216B2">
        <w:rPr>
          <w:lang w:val="en-AU"/>
        </w:rPr>
        <w:t xml:space="preserve"> needed for: half a day, a day</w:t>
      </w:r>
    </w:p>
    <w:p w:rsidR="00522A9D" w:rsidRPr="007216B2" w:rsidRDefault="00522A9D" w:rsidP="00321341">
      <w:pPr>
        <w:pStyle w:val="Bullet2"/>
        <w:rPr>
          <w:lang w:val="en-AU"/>
        </w:rPr>
      </w:pPr>
      <w:r w:rsidRPr="007216B2">
        <w:rPr>
          <w:lang w:val="en-AU"/>
        </w:rPr>
        <w:t xml:space="preserve">Depending on the organisational structure, organise payment or liaise with head office so that payment is authorized </w:t>
      </w:r>
      <w:r w:rsidR="00613BA4">
        <w:rPr>
          <w:lang w:val="en-AU"/>
        </w:rPr>
        <w:t>and actioned</w:t>
      </w:r>
    </w:p>
    <w:p w:rsidR="00522A9D" w:rsidRPr="007216B2" w:rsidRDefault="00522A9D" w:rsidP="00321341">
      <w:pPr>
        <w:pStyle w:val="Bullet1"/>
      </w:pPr>
      <w:r w:rsidRPr="007216B2">
        <w:t>Another example would be that upon your arrival at the airport to take a domestic flight for another leg of the tour, you find the flight is delayed by a couple of hours. To make sure the situation is handled in the best interest of the tour group members, the following actions need to take place:</w:t>
      </w:r>
    </w:p>
    <w:p w:rsidR="00522A9D" w:rsidRPr="007216B2" w:rsidRDefault="00522A9D" w:rsidP="00321341">
      <w:pPr>
        <w:pStyle w:val="Bullet2"/>
        <w:rPr>
          <w:lang w:val="en-AU"/>
        </w:rPr>
      </w:pPr>
      <w:r w:rsidRPr="007216B2">
        <w:rPr>
          <w:lang w:val="en-AU"/>
        </w:rPr>
        <w:t>Advise tour group members of situation</w:t>
      </w:r>
    </w:p>
    <w:p w:rsidR="00522A9D" w:rsidRPr="007216B2" w:rsidRDefault="00522A9D" w:rsidP="00321341">
      <w:pPr>
        <w:pStyle w:val="Bullet2"/>
        <w:rPr>
          <w:lang w:val="en-AU"/>
        </w:rPr>
      </w:pPr>
      <w:r w:rsidRPr="007216B2">
        <w:rPr>
          <w:lang w:val="en-AU"/>
        </w:rPr>
        <w:t>Contact airline ground staff to get an update of the situation</w:t>
      </w:r>
    </w:p>
    <w:p w:rsidR="00522A9D" w:rsidRPr="007216B2" w:rsidRDefault="00522A9D" w:rsidP="00321341">
      <w:pPr>
        <w:pStyle w:val="Bullet2"/>
        <w:rPr>
          <w:lang w:val="en-AU"/>
        </w:rPr>
      </w:pPr>
      <w:r w:rsidRPr="007216B2">
        <w:rPr>
          <w:lang w:val="en-AU"/>
        </w:rPr>
        <w:t>Ask if your group can have complementary food and beverage vouchers and or</w:t>
      </w:r>
    </w:p>
    <w:p w:rsidR="00522A9D" w:rsidRPr="007216B2" w:rsidRDefault="00522A9D" w:rsidP="00321341">
      <w:pPr>
        <w:pStyle w:val="Bullet2"/>
        <w:rPr>
          <w:lang w:val="en-AU"/>
        </w:rPr>
      </w:pPr>
      <w:r w:rsidRPr="007216B2">
        <w:rPr>
          <w:lang w:val="en-AU"/>
        </w:rPr>
        <w:t>Ask if they can use a p</w:t>
      </w:r>
      <w:r w:rsidR="00321341" w:rsidRPr="007216B2">
        <w:rPr>
          <w:lang w:val="en-AU"/>
        </w:rPr>
        <w:t>assengers lounge, if available</w:t>
      </w:r>
    </w:p>
    <w:p w:rsidR="00522A9D" w:rsidRPr="007216B2" w:rsidRDefault="00522A9D" w:rsidP="00321341">
      <w:pPr>
        <w:pStyle w:val="Bullet1"/>
      </w:pPr>
      <w:r w:rsidRPr="007216B2">
        <w:t>Make sure all tour group members stay together for regular updates</w:t>
      </w:r>
      <w:r w:rsidR="00321341" w:rsidRPr="007216B2">
        <w:t>.</w:t>
      </w:r>
    </w:p>
    <w:p w:rsidR="00321341" w:rsidRPr="007216B2" w:rsidRDefault="00321341">
      <w:pPr>
        <w:rPr>
          <w:rFonts w:ascii="Helvetica" w:eastAsia="Calibri" w:hAnsi="Helvetica" w:cs="Calibri"/>
          <w:b/>
          <w:szCs w:val="16"/>
          <w:lang w:eastAsia="ar-SA"/>
        </w:rPr>
      </w:pPr>
      <w:r w:rsidRPr="007216B2">
        <w:br w:type="page"/>
      </w:r>
    </w:p>
    <w:p w:rsidR="00522A9D" w:rsidRPr="007216B2" w:rsidRDefault="00522A9D" w:rsidP="00522A9D">
      <w:pPr>
        <w:pStyle w:val="BodyCopyBold"/>
        <w:rPr>
          <w:noProof w:val="0"/>
        </w:rPr>
      </w:pPr>
      <w:r w:rsidRPr="007216B2">
        <w:rPr>
          <w:noProof w:val="0"/>
        </w:rPr>
        <w:t>New arrangements</w:t>
      </w:r>
    </w:p>
    <w:p w:rsidR="00522A9D" w:rsidRPr="007216B2" w:rsidRDefault="00522A9D" w:rsidP="00321341">
      <w:pPr>
        <w:pStyle w:val="Bullet1"/>
      </w:pPr>
      <w:r w:rsidRPr="007216B2">
        <w:t>Continuing with the flight delay, the flow on effect will require t</w:t>
      </w:r>
      <w:r w:rsidR="00321341" w:rsidRPr="007216B2">
        <w:t>he following new arrangements:</w:t>
      </w:r>
    </w:p>
    <w:p w:rsidR="00522A9D" w:rsidRPr="007216B2" w:rsidRDefault="00441E7E" w:rsidP="00522A9D">
      <w:pPr>
        <w:pStyle w:val="Bullet2"/>
        <w:ind w:left="717" w:hanging="360"/>
        <w:rPr>
          <w:lang w:val="en-AU"/>
        </w:rPr>
      </w:pPr>
      <w:r w:rsidRPr="007216B2">
        <w:rPr>
          <w:noProof/>
          <w:lang w:eastAsia="en-US"/>
        </w:rPr>
        <w:drawing>
          <wp:anchor distT="0" distB="0" distL="114300" distR="114300" simplePos="0" relativeHeight="251723776" behindDoc="0" locked="0" layoutInCell="1" allowOverlap="1" wp14:anchorId="518CFD7B" wp14:editId="28E54049">
            <wp:simplePos x="0" y="0"/>
            <wp:positionH relativeFrom="column">
              <wp:posOffset>3552825</wp:posOffset>
            </wp:positionH>
            <wp:positionV relativeFrom="paragraph">
              <wp:posOffset>289560</wp:posOffset>
            </wp:positionV>
            <wp:extent cx="2184400" cy="1638300"/>
            <wp:effectExtent l="0" t="0" r="635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yellow colour_85552621.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184400" cy="163830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Advising the relevant carriers: coach, cruise liner that all tour group members are delayed a</w:t>
      </w:r>
      <w:r w:rsidR="00321341" w:rsidRPr="007216B2">
        <w:rPr>
          <w:lang w:val="en-AU"/>
        </w:rPr>
        <w:t>nd have a later arrival time</w:t>
      </w:r>
    </w:p>
    <w:p w:rsidR="00522A9D" w:rsidRPr="007216B2" w:rsidRDefault="00522A9D" w:rsidP="00522A9D">
      <w:pPr>
        <w:pStyle w:val="Bullet2"/>
        <w:ind w:left="717" w:hanging="360"/>
        <w:rPr>
          <w:lang w:val="en-AU"/>
        </w:rPr>
      </w:pPr>
      <w:r w:rsidRPr="007216B2">
        <w:rPr>
          <w:lang w:val="en-AU"/>
        </w:rPr>
        <w:t>The same protocol applies to accommodation venues and restaurants and other venues such as sites, museums, art galleries part of the itinerary that will be impact</w:t>
      </w:r>
      <w:r w:rsidR="00321341" w:rsidRPr="007216B2">
        <w:rPr>
          <w:lang w:val="en-AU"/>
        </w:rPr>
        <w:t>ed by a late arrival</w:t>
      </w:r>
    </w:p>
    <w:p w:rsidR="00522A9D" w:rsidRPr="007216B2" w:rsidRDefault="00522A9D" w:rsidP="00522A9D">
      <w:pPr>
        <w:pStyle w:val="Bullet2"/>
        <w:ind w:left="717" w:hanging="360"/>
        <w:rPr>
          <w:lang w:val="en-AU"/>
        </w:rPr>
      </w:pPr>
      <w:r w:rsidRPr="007216B2">
        <w:rPr>
          <w:lang w:val="en-AU"/>
        </w:rPr>
        <w:t>Ongoing communication need to take place until the final arrival t</w:t>
      </w:r>
      <w:r w:rsidR="00321341" w:rsidRPr="007216B2">
        <w:rPr>
          <w:lang w:val="en-AU"/>
        </w:rPr>
        <w:t>ime is confirmed by the airline</w:t>
      </w:r>
    </w:p>
    <w:p w:rsidR="00522A9D" w:rsidRPr="007216B2" w:rsidRDefault="00522A9D" w:rsidP="00522A9D">
      <w:pPr>
        <w:pStyle w:val="Bullet1"/>
        <w:numPr>
          <w:ilvl w:val="0"/>
          <w:numId w:val="16"/>
        </w:numPr>
      </w:pPr>
      <w:r w:rsidRPr="007216B2">
        <w:t xml:space="preserve">Another issue could be that the tour leader/guide has been taken ill while conducting a tour overseas. As time is of the essence, your best option would be to contact your handling agent on the ground to find a replacement staff already in country able </w:t>
      </w:r>
      <w:r w:rsidR="00321341" w:rsidRPr="007216B2">
        <w:t>to fill in at very short notice.</w:t>
      </w:r>
    </w:p>
    <w:p w:rsidR="00522A9D" w:rsidRPr="007216B2" w:rsidRDefault="00522A9D" w:rsidP="00321341">
      <w:pPr>
        <w:pStyle w:val="BodyCopyBold"/>
        <w:rPr>
          <w:noProof w:val="0"/>
        </w:rPr>
      </w:pPr>
      <w:r w:rsidRPr="007216B2">
        <w:rPr>
          <w:noProof w:val="0"/>
        </w:rPr>
        <w:t xml:space="preserve">Responding to emergency events </w:t>
      </w:r>
    </w:p>
    <w:p w:rsidR="00522A9D" w:rsidRPr="007216B2" w:rsidRDefault="00522A9D" w:rsidP="00321341">
      <w:pPr>
        <w:pStyle w:val="BodyCopy"/>
        <w:rPr>
          <w:noProof w:val="0"/>
        </w:rPr>
      </w:pPr>
      <w:r w:rsidRPr="007216B2">
        <w:rPr>
          <w:noProof w:val="0"/>
        </w:rPr>
        <w:t>This topic will be covered under element 6</w:t>
      </w:r>
      <w:r w:rsidR="00675954">
        <w:rPr>
          <w:noProof w:val="0"/>
        </w:rPr>
        <w:t>.</w:t>
      </w:r>
    </w:p>
    <w:p w:rsidR="00522A9D" w:rsidRPr="007216B2" w:rsidRDefault="00522A9D" w:rsidP="00522A9D">
      <w:pPr>
        <w:pStyle w:val="Bullet3"/>
        <w:numPr>
          <w:ilvl w:val="0"/>
          <w:numId w:val="0"/>
        </w:numPr>
        <w:ind w:left="1071" w:hanging="357"/>
        <w:rPr>
          <w:lang w:val="en-AU"/>
        </w:rPr>
      </w:pPr>
    </w:p>
    <w:p w:rsidR="000A0C46" w:rsidRPr="007216B2" w:rsidRDefault="000A0C46" w:rsidP="000A0C46">
      <w:pPr>
        <w:pStyle w:val="BodyCopy"/>
        <w:rPr>
          <w:noProof w:val="0"/>
        </w:rPr>
      </w:pPr>
      <w:r w:rsidRPr="007216B2">
        <w:rPr>
          <w:noProof w:val="0"/>
          <w:lang w:eastAsia="en-AU"/>
        </w:rPr>
        <w:br w:type="page"/>
      </w:r>
    </w:p>
    <w:p w:rsidR="000A249F" w:rsidRPr="007216B2" w:rsidRDefault="000A249F" w:rsidP="000A249F">
      <w:pPr>
        <w:pStyle w:val="ActivityHead"/>
        <w:shd w:val="clear" w:color="auto" w:fill="E36C0A" w:themeFill="accent6" w:themeFillShade="BF"/>
        <w:rPr>
          <w:noProof w:val="0"/>
          <w:color w:val="FFFFFF" w:themeColor="background1"/>
        </w:rPr>
      </w:pPr>
      <w:r w:rsidRPr="007216B2">
        <w:rPr>
          <w:noProof w:val="0"/>
          <w:color w:val="FFFFFF" w:themeColor="background1"/>
        </w:rPr>
        <w:t>Work Projects</w:t>
      </w:r>
    </w:p>
    <w:p w:rsidR="000A249F" w:rsidRPr="007216B2" w:rsidRDefault="000A249F" w:rsidP="000A249F">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522A9D" w:rsidRPr="007216B2" w:rsidRDefault="00522A9D" w:rsidP="00321341">
      <w:pPr>
        <w:pStyle w:val="ActivityNumbered"/>
        <w:ind w:left="510" w:hanging="510"/>
      </w:pPr>
      <w:r w:rsidRPr="007216B2">
        <w:t>4.1</w:t>
      </w:r>
      <w:r w:rsidRPr="007216B2">
        <w:tab/>
        <w:t>Referring to your selected extended</w:t>
      </w:r>
      <w:r w:rsidR="00321341" w:rsidRPr="007216B2">
        <w:t xml:space="preserve"> tour:</w:t>
      </w:r>
    </w:p>
    <w:p w:rsidR="00522A9D" w:rsidRPr="007216B2" w:rsidRDefault="00522A9D" w:rsidP="00321341">
      <w:pPr>
        <w:pStyle w:val="ActivityBullet1"/>
      </w:pPr>
      <w:r w:rsidRPr="007216B2">
        <w:t>List the external industry colleagues you will liaise and work with to provide the tour products and service to the tour group members</w:t>
      </w:r>
      <w:r w:rsidR="00321341" w:rsidRPr="007216B2">
        <w:t>.</w:t>
      </w:r>
    </w:p>
    <w:p w:rsidR="00522A9D" w:rsidRPr="007216B2" w:rsidRDefault="00522A9D" w:rsidP="00321341">
      <w:pPr>
        <w:pStyle w:val="ActivityNumbered"/>
        <w:ind w:left="510" w:hanging="510"/>
      </w:pPr>
      <w:r w:rsidRPr="007216B2">
        <w:t>4.2.</w:t>
      </w:r>
      <w:r w:rsidRPr="007216B2">
        <w:tab/>
        <w:t>Clearly explain when, as a tour leader, you might have to request assistance from external industry colleagues. You can use an example relevant to one of the 2 tours you are working on.</w:t>
      </w:r>
    </w:p>
    <w:p w:rsidR="00522A9D" w:rsidRPr="007216B2" w:rsidRDefault="00522A9D" w:rsidP="00321341">
      <w:pPr>
        <w:pStyle w:val="ActivityNumbered"/>
        <w:ind w:left="510" w:hanging="510"/>
      </w:pPr>
      <w:r w:rsidRPr="007216B2">
        <w:t>4.3.</w:t>
      </w:r>
      <w:r w:rsidRPr="007216B2">
        <w:tab/>
        <w:t>You have just loaded the tour group on to a vehicle for an overnight country tour and a tour group member has just received a phone call: a family member is ill and he needs to go back home as soon as possible. You are able to organise a site vehicle from your company to take him back to the ci</w:t>
      </w:r>
      <w:r w:rsidR="00321341" w:rsidRPr="007216B2">
        <w:t>ty so he can go to the hospital:</w:t>
      </w:r>
    </w:p>
    <w:p w:rsidR="00522A9D" w:rsidRPr="007216B2" w:rsidRDefault="00522A9D" w:rsidP="00522A9D">
      <w:pPr>
        <w:pStyle w:val="ActivityBullet1"/>
      </w:pPr>
      <w:r w:rsidRPr="007216B2">
        <w:t>What other actions must you take in regards to the customer having left your tour?</w:t>
      </w:r>
    </w:p>
    <w:p w:rsidR="000A249F" w:rsidRPr="007216B2" w:rsidRDefault="000A249F" w:rsidP="000A249F">
      <w:pPr>
        <w:pStyle w:val="ActivityBottom"/>
        <w:rPr>
          <w:noProof w:val="0"/>
        </w:rPr>
      </w:pPr>
    </w:p>
    <w:p w:rsidR="000A249F" w:rsidRPr="007216B2" w:rsidRDefault="000A249F" w:rsidP="000A249F">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7216B2" w:rsidTr="000A249F">
        <w:trPr>
          <w:trHeight w:val="6044"/>
        </w:trPr>
        <w:tc>
          <w:tcPr>
            <w:tcW w:w="9242" w:type="dxa"/>
            <w:shd w:val="clear" w:color="auto" w:fill="F2F2F2" w:themeFill="background1" w:themeFillShade="F2"/>
          </w:tcPr>
          <w:p w:rsidR="000A249F" w:rsidRPr="007216B2" w:rsidRDefault="000A249F" w:rsidP="000A249F">
            <w:pPr>
              <w:pStyle w:val="Heading2"/>
              <w:outlineLvl w:val="1"/>
            </w:pPr>
            <w:r w:rsidRPr="007216B2">
              <w:t>Summary</w:t>
            </w:r>
          </w:p>
          <w:p w:rsidR="000A249F" w:rsidRPr="007216B2" w:rsidRDefault="000A249F" w:rsidP="00290654">
            <w:pPr>
              <w:pStyle w:val="SumaryHeading3"/>
              <w:ind w:left="0" w:firstLine="0"/>
              <w:rPr>
                <w:highlight w:val="yellow"/>
              </w:rPr>
            </w:pPr>
            <w:r w:rsidRPr="007216B2">
              <w:rPr>
                <w:highlight w:val="yellow"/>
              </w:rPr>
              <w:fldChar w:fldCharType="begin"/>
            </w:r>
            <w:r w:rsidRPr="007216B2">
              <w:rPr>
                <w:highlight w:val="yellow"/>
              </w:rPr>
              <w:instrText xml:space="preserve"> REF  Element4 </w:instrText>
            </w:r>
            <w:r w:rsidRPr="007216B2">
              <w:rPr>
                <w:highlight w:val="yellow"/>
              </w:rPr>
              <w:fldChar w:fldCharType="separate"/>
            </w:r>
            <w:sdt>
              <w:sdtPr>
                <w:rPr>
                  <w:highlight w:val="yellow"/>
                </w:rPr>
                <w:alias w:val="Element4"/>
                <w:tag w:val="Element4"/>
                <w:id w:val="-937357011"/>
                <w:placeholder>
                  <w:docPart w:val="77262955202E48749FB2B5B75642104A"/>
                </w:placeholder>
              </w:sdtPr>
              <w:sdtEndPr/>
              <w:sdtContent>
                <w:r w:rsidR="0022260F" w:rsidRPr="007216B2">
                  <w:t xml:space="preserve">Liaise with external industry colleagues throughout the tour </w:t>
                </w:r>
              </w:sdtContent>
            </w:sdt>
            <w:r w:rsidRPr="007216B2">
              <w:rPr>
                <w:highlight w:val="yellow"/>
              </w:rPr>
              <w:fldChar w:fldCharType="end"/>
            </w:r>
          </w:p>
          <w:p w:rsidR="00522A9D" w:rsidRPr="007216B2" w:rsidRDefault="00522A9D" w:rsidP="00031D12">
            <w:pPr>
              <w:pStyle w:val="TableBullet1"/>
              <w:rPr>
                <w:noProof w:val="0"/>
              </w:rPr>
            </w:pPr>
            <w:r w:rsidRPr="007216B2">
              <w:rPr>
                <w:noProof w:val="0"/>
              </w:rPr>
              <w:t>Liaise with industry personnel to facilitate tour implementation</w:t>
            </w:r>
            <w:r w:rsidR="00031D12" w:rsidRPr="007216B2">
              <w:rPr>
                <w:noProof w:val="0"/>
              </w:rPr>
              <w:t xml:space="preserve"> in regards to:</w:t>
            </w:r>
          </w:p>
          <w:p w:rsidR="00522A9D" w:rsidRPr="007216B2" w:rsidRDefault="00522A9D" w:rsidP="00031D12">
            <w:pPr>
              <w:pStyle w:val="TableBullet2"/>
              <w:rPr>
                <w:lang w:val="en-AU"/>
              </w:rPr>
            </w:pPr>
            <w:r w:rsidRPr="007216B2">
              <w:rPr>
                <w:lang w:val="en-AU"/>
              </w:rPr>
              <w:t>Enquiries</w:t>
            </w:r>
          </w:p>
          <w:p w:rsidR="00522A9D" w:rsidRPr="007216B2" w:rsidRDefault="00522A9D" w:rsidP="00031D12">
            <w:pPr>
              <w:pStyle w:val="TableBullet2"/>
              <w:rPr>
                <w:lang w:val="en-AU"/>
              </w:rPr>
            </w:pPr>
            <w:r w:rsidRPr="007216B2">
              <w:rPr>
                <w:lang w:val="en-AU"/>
              </w:rPr>
              <w:t>Bookings</w:t>
            </w:r>
          </w:p>
          <w:p w:rsidR="00522A9D" w:rsidRPr="007216B2" w:rsidRDefault="00522A9D" w:rsidP="00031D12">
            <w:pPr>
              <w:pStyle w:val="TableBullet2"/>
              <w:rPr>
                <w:lang w:val="en-AU"/>
              </w:rPr>
            </w:pPr>
            <w:r w:rsidRPr="007216B2">
              <w:rPr>
                <w:lang w:val="en-AU"/>
              </w:rPr>
              <w:t>Confirmations</w:t>
            </w:r>
          </w:p>
          <w:p w:rsidR="00522A9D" w:rsidRPr="007216B2" w:rsidRDefault="00522A9D" w:rsidP="00031D12">
            <w:pPr>
              <w:pStyle w:val="TableBullet2"/>
              <w:rPr>
                <w:lang w:val="en-AU"/>
              </w:rPr>
            </w:pPr>
            <w:r w:rsidRPr="007216B2">
              <w:rPr>
                <w:lang w:val="en-AU"/>
              </w:rPr>
              <w:t>Changes and special requests</w:t>
            </w:r>
          </w:p>
          <w:p w:rsidR="00522A9D" w:rsidRPr="007216B2" w:rsidRDefault="00522A9D" w:rsidP="00031D12">
            <w:pPr>
              <w:pStyle w:val="TableBullet1"/>
              <w:rPr>
                <w:noProof w:val="0"/>
              </w:rPr>
            </w:pPr>
            <w:r w:rsidRPr="007216B2">
              <w:rPr>
                <w:noProof w:val="0"/>
              </w:rPr>
              <w:t>Request assistance, where appropriate</w:t>
            </w:r>
            <w:r w:rsidR="00031D12" w:rsidRPr="007216B2">
              <w:rPr>
                <w:noProof w:val="0"/>
              </w:rPr>
              <w:t xml:space="preserve"> for:</w:t>
            </w:r>
          </w:p>
          <w:p w:rsidR="00522A9D" w:rsidRPr="007216B2" w:rsidRDefault="00522A9D" w:rsidP="00031D12">
            <w:pPr>
              <w:pStyle w:val="TableBullet2"/>
              <w:rPr>
                <w:lang w:val="en-AU"/>
              </w:rPr>
            </w:pPr>
            <w:r w:rsidRPr="007216B2">
              <w:rPr>
                <w:lang w:val="en-AU"/>
              </w:rPr>
              <w:t>Seeking information, advice, recommendations and suggestions</w:t>
            </w:r>
          </w:p>
          <w:p w:rsidR="00522A9D" w:rsidRPr="007216B2" w:rsidRDefault="00522A9D" w:rsidP="00031D12">
            <w:pPr>
              <w:pStyle w:val="TableBullet2"/>
              <w:rPr>
                <w:lang w:val="en-AU"/>
              </w:rPr>
            </w:pPr>
            <w:r w:rsidRPr="007216B2">
              <w:rPr>
                <w:lang w:val="en-AU"/>
              </w:rPr>
              <w:t>Negotiating changes to requirements</w:t>
            </w:r>
          </w:p>
          <w:p w:rsidR="00522A9D" w:rsidRPr="007216B2" w:rsidRDefault="00522A9D" w:rsidP="00031D12">
            <w:pPr>
              <w:pStyle w:val="TableBullet1"/>
              <w:rPr>
                <w:noProof w:val="0"/>
              </w:rPr>
            </w:pPr>
            <w:r w:rsidRPr="007216B2">
              <w:rPr>
                <w:noProof w:val="0"/>
              </w:rPr>
              <w:t>Make on tour agreements with organisations to respond to issues arising</w:t>
            </w:r>
            <w:r w:rsidR="00031D12" w:rsidRPr="007216B2">
              <w:rPr>
                <w:noProof w:val="0"/>
              </w:rPr>
              <w:t>:</w:t>
            </w:r>
          </w:p>
          <w:p w:rsidR="00522A9D" w:rsidRPr="007216B2" w:rsidRDefault="00522A9D" w:rsidP="00031D12">
            <w:pPr>
              <w:pStyle w:val="TableBullet2"/>
              <w:rPr>
                <w:lang w:val="en-AU"/>
              </w:rPr>
            </w:pPr>
            <w:r w:rsidRPr="007216B2">
              <w:rPr>
                <w:lang w:val="en-AU"/>
              </w:rPr>
              <w:t>Re-negotiating existing contractual arrangements</w:t>
            </w:r>
          </w:p>
          <w:p w:rsidR="00522A9D" w:rsidRPr="007216B2" w:rsidRDefault="00522A9D" w:rsidP="00031D12">
            <w:pPr>
              <w:pStyle w:val="TableBullet2"/>
              <w:rPr>
                <w:lang w:val="en-AU"/>
              </w:rPr>
            </w:pPr>
            <w:r w:rsidRPr="007216B2">
              <w:rPr>
                <w:lang w:val="en-AU"/>
              </w:rPr>
              <w:t>Establishing new contractual arrangements</w:t>
            </w:r>
          </w:p>
          <w:p w:rsidR="00522A9D" w:rsidRPr="007216B2" w:rsidRDefault="00522A9D" w:rsidP="00031D12">
            <w:pPr>
              <w:pStyle w:val="TableBullet2"/>
              <w:rPr>
                <w:lang w:val="en-AU"/>
              </w:rPr>
            </w:pPr>
            <w:r w:rsidRPr="007216B2">
              <w:rPr>
                <w:lang w:val="en-AU"/>
              </w:rPr>
              <w:t>If required</w:t>
            </w:r>
            <w:r w:rsidR="003426CD">
              <w:rPr>
                <w:lang w:val="en-AU"/>
              </w:rPr>
              <w:t>:</w:t>
            </w:r>
            <w:r w:rsidRPr="007216B2">
              <w:rPr>
                <w:lang w:val="en-AU"/>
              </w:rPr>
              <w:t xml:space="preserve"> organise transport and book optional activities</w:t>
            </w:r>
          </w:p>
          <w:p w:rsidR="00522A9D" w:rsidRPr="007216B2" w:rsidRDefault="00522A9D" w:rsidP="00031D12">
            <w:pPr>
              <w:pStyle w:val="TableBullet2"/>
              <w:rPr>
                <w:lang w:val="en-AU"/>
              </w:rPr>
            </w:pPr>
            <w:r w:rsidRPr="007216B2">
              <w:rPr>
                <w:lang w:val="en-AU"/>
              </w:rPr>
              <w:t>Arrange to use staff from a third party</w:t>
            </w:r>
          </w:p>
          <w:p w:rsidR="000A249F" w:rsidRPr="007216B2" w:rsidRDefault="00031D12" w:rsidP="00031D12">
            <w:pPr>
              <w:pStyle w:val="TableBullet2"/>
              <w:rPr>
                <w:lang w:val="en-AU"/>
              </w:rPr>
            </w:pPr>
            <w:r w:rsidRPr="007216B2">
              <w:rPr>
                <w:lang w:val="en-AU"/>
              </w:rPr>
              <w:t>Organise required payment.</w:t>
            </w:r>
            <w:r w:rsidRPr="007216B2">
              <w:rPr>
                <w:lang w:val="en-AU"/>
              </w:rPr>
              <w:br/>
            </w:r>
          </w:p>
        </w:tc>
      </w:tr>
    </w:tbl>
    <w:p w:rsidR="00290654" w:rsidRPr="007216B2" w:rsidRDefault="00290654" w:rsidP="002D0810">
      <w:pPr>
        <w:pStyle w:val="BodyCopy"/>
        <w:rPr>
          <w:noProof w:val="0"/>
        </w:rPr>
      </w:pPr>
    </w:p>
    <w:p w:rsidR="00E55574" w:rsidRPr="007216B2" w:rsidRDefault="00E55574" w:rsidP="002D0810">
      <w:pPr>
        <w:pStyle w:val="BodyCopy"/>
        <w:rPr>
          <w:noProof w:val="0"/>
        </w:rPr>
      </w:pPr>
    </w:p>
    <w:p w:rsidR="00290654" w:rsidRPr="007216B2" w:rsidRDefault="00290654" w:rsidP="002D0810">
      <w:pPr>
        <w:pStyle w:val="BodyCopy"/>
        <w:rPr>
          <w:noProof w:val="0"/>
        </w:rPr>
      </w:pPr>
    </w:p>
    <w:p w:rsidR="00290654" w:rsidRPr="007216B2" w:rsidRDefault="00290654" w:rsidP="002D0810">
      <w:pPr>
        <w:pStyle w:val="BodyCopy"/>
        <w:rPr>
          <w:noProof w:val="0"/>
        </w:rPr>
      </w:pPr>
    </w:p>
    <w:p w:rsidR="000A249F" w:rsidRPr="007216B2" w:rsidRDefault="000A249F">
      <w:pPr>
        <w:sectPr w:rsidR="000A249F" w:rsidRPr="007216B2" w:rsidSect="001A29DB">
          <w:headerReference w:type="even" r:id="rId85"/>
          <w:headerReference w:type="default" r:id="rId86"/>
          <w:pgSz w:w="11906" w:h="16838"/>
          <w:pgMar w:top="1440" w:right="1440" w:bottom="1440" w:left="1440" w:header="708" w:footer="324" w:gutter="0"/>
          <w:cols w:space="708"/>
          <w:docGrid w:linePitch="360"/>
        </w:sectPr>
      </w:pPr>
    </w:p>
    <w:p w:rsidR="000A249F" w:rsidRPr="007216B2" w:rsidRDefault="000A249F" w:rsidP="000A249F">
      <w:pPr>
        <w:pStyle w:val="Heading1"/>
      </w:pPr>
      <w:bookmarkStart w:id="71" w:name="_Toc370805494"/>
      <w:bookmarkStart w:id="72" w:name="_Toc423611663"/>
      <w:r w:rsidRPr="007216B2">
        <w:t>Element 5</w:t>
      </w:r>
      <w:r w:rsidR="009E5641" w:rsidRPr="007216B2">
        <w:t xml:space="preserve">: </w:t>
      </w:r>
      <w:r w:rsidRPr="007216B2">
        <w:br/>
      </w:r>
      <w:r w:rsidR="00B44993">
        <w:fldChar w:fldCharType="begin"/>
      </w:r>
      <w:r w:rsidR="00B44993">
        <w:instrText xml:space="preserve"> REF  Element5  \* MERGEFORMAT </w:instrText>
      </w:r>
      <w:r w:rsidR="00B44993">
        <w:fldChar w:fldCharType="separate"/>
      </w:r>
      <w:sdt>
        <w:sdtPr>
          <w:rPr>
            <w:highlight w:val="yellow"/>
          </w:rPr>
          <w:alias w:val="Element5"/>
          <w:tag w:val="Element5"/>
          <w:id w:val="1337107860"/>
          <w:placeholder>
            <w:docPart w:val="DF149EAB6CAD4C1B961AFD65FB8C1227"/>
          </w:placeholder>
        </w:sdtPr>
        <w:sdtEndPr/>
        <w:sdtContent>
          <w:r w:rsidR="0022260F" w:rsidRPr="0022260F">
            <w:rPr>
              <w:rStyle w:val="PlaceholderText"/>
              <w:color w:val="45545F"/>
            </w:rPr>
            <w:t>Manage on tour</w:t>
          </w:r>
          <w:r w:rsidR="0022260F" w:rsidRPr="0022260F">
            <w:rPr>
              <w:rStyle w:val="PlaceholderText"/>
            </w:rPr>
            <w:t xml:space="preserve"> </w:t>
          </w:r>
          <w:r w:rsidR="0022260F" w:rsidRPr="007216B2">
            <w:t>itinerary</w:t>
          </w:r>
        </w:sdtContent>
      </w:sdt>
      <w:bookmarkEnd w:id="71"/>
      <w:bookmarkEnd w:id="72"/>
      <w:r w:rsidR="00B44993">
        <w:rPr>
          <w:highlight w:val="yellow"/>
        </w:rPr>
        <w:fldChar w:fldCharType="end"/>
      </w:r>
    </w:p>
    <w:p w:rsidR="000A249F" w:rsidRPr="007216B2" w:rsidRDefault="000A249F" w:rsidP="003115C3">
      <w:pPr>
        <w:pStyle w:val="Heading2"/>
      </w:pPr>
      <w:r w:rsidRPr="007216B2">
        <w:t>5.1</w:t>
      </w:r>
      <w:r w:rsidRPr="007216B2">
        <w:tab/>
      </w:r>
      <w:r w:rsidRPr="007216B2">
        <w:fldChar w:fldCharType="begin"/>
      </w:r>
      <w:r w:rsidRPr="007216B2">
        <w:instrText xml:space="preserve"> REF  Criteria51 </w:instrText>
      </w:r>
      <w:r w:rsidR="003115C3" w:rsidRPr="007216B2">
        <w:instrText xml:space="preserve"> \* MERGEFORMAT </w:instrText>
      </w:r>
      <w:r w:rsidRPr="007216B2">
        <w:fldChar w:fldCharType="separate"/>
      </w:r>
      <w:sdt>
        <w:sdtPr>
          <w:alias w:val="Criteria51"/>
          <w:tag w:val="Criteria51"/>
          <w:id w:val="1063608368"/>
          <w:placeholder>
            <w:docPart w:val="0F715429745049FE91AD42A186A5A0E7"/>
          </w:placeholder>
        </w:sdtPr>
        <w:sdtEndPr/>
        <w:sdtContent>
          <w:r w:rsidR="0022260F" w:rsidRPr="0022260F">
            <w:rPr>
              <w:rStyle w:val="PlaceholderText"/>
              <w:color w:val="45545F"/>
            </w:rPr>
            <w:t xml:space="preserve">Facilitate conduct of the tour </w:t>
          </w:r>
          <w:r w:rsidR="0022260F" w:rsidRPr="007216B2">
            <w:t>schedule</w:t>
          </w:r>
        </w:sdtContent>
      </w:sdt>
      <w:r w:rsidRPr="007216B2">
        <w:fldChar w:fldCharType="end"/>
      </w:r>
    </w:p>
    <w:p w:rsidR="003115C3" w:rsidRPr="007216B2" w:rsidRDefault="003115C3" w:rsidP="00031D12">
      <w:pPr>
        <w:pStyle w:val="Heading3"/>
      </w:pPr>
      <w:r w:rsidRPr="007216B2">
        <w:t>Introduction</w:t>
      </w:r>
    </w:p>
    <w:p w:rsidR="00522A9D" w:rsidRPr="007216B2" w:rsidRDefault="00522A9D" w:rsidP="00031D12">
      <w:pPr>
        <w:pStyle w:val="BodyCopy"/>
        <w:rPr>
          <w:noProof w:val="0"/>
        </w:rPr>
      </w:pPr>
      <w:r w:rsidRPr="007216B2">
        <w:rPr>
          <w:noProof w:val="0"/>
        </w:rPr>
        <w:t>Team work and management support are essential to facilitate the tour conduct and ensure the tour runs on schedule. This is important not only for the group tour members but also for all the service providers from transport, to accommodation and venue, to ensure they are clear on when their services are required.</w:t>
      </w:r>
    </w:p>
    <w:p w:rsidR="00522A9D" w:rsidRPr="007216B2" w:rsidRDefault="00522A9D" w:rsidP="00031D12">
      <w:pPr>
        <w:pStyle w:val="Heading3"/>
      </w:pPr>
      <w:r w:rsidRPr="007216B2">
        <w:t>Office based assistance</w:t>
      </w:r>
    </w:p>
    <w:p w:rsidR="00522A9D" w:rsidRPr="007216B2" w:rsidRDefault="00522A9D" w:rsidP="00031D12">
      <w:pPr>
        <w:pStyle w:val="BodyCopy"/>
        <w:rPr>
          <w:noProof w:val="0"/>
        </w:rPr>
      </w:pPr>
      <w:r w:rsidRPr="007216B2">
        <w:rPr>
          <w:noProof w:val="0"/>
        </w:rPr>
        <w:t>Providing office based assistance to tour group leaders/guides will enable the staff on the ground to concentrate on the daily tasks, events and customer servic</w:t>
      </w:r>
      <w:r w:rsidR="00031D12" w:rsidRPr="007216B2">
        <w:rPr>
          <w:noProof w:val="0"/>
        </w:rPr>
        <w:t>e. The assistance might cover:</w:t>
      </w:r>
    </w:p>
    <w:p w:rsidR="00522A9D" w:rsidRPr="007216B2" w:rsidRDefault="00522A9D" w:rsidP="00031D12">
      <w:pPr>
        <w:pStyle w:val="BodyCopyBold"/>
        <w:rPr>
          <w:noProof w:val="0"/>
        </w:rPr>
      </w:pPr>
      <w:r w:rsidRPr="007216B2">
        <w:rPr>
          <w:noProof w:val="0"/>
        </w:rPr>
        <w:t xml:space="preserve">Tour itinerary management </w:t>
      </w:r>
    </w:p>
    <w:p w:rsidR="00522A9D" w:rsidRPr="007216B2" w:rsidRDefault="00FC02EF" w:rsidP="00031D12">
      <w:pPr>
        <w:pStyle w:val="Bullet1"/>
      </w:pPr>
      <w:r w:rsidRPr="007216B2">
        <w:rPr>
          <w:noProof/>
          <w:lang w:val="en-US"/>
        </w:rPr>
        <w:drawing>
          <wp:anchor distT="0" distB="0" distL="114300" distR="114300" simplePos="0" relativeHeight="251724800" behindDoc="0" locked="0" layoutInCell="1" allowOverlap="1" wp14:anchorId="7DDFF9DF" wp14:editId="1481D98C">
            <wp:simplePos x="0" y="0"/>
            <wp:positionH relativeFrom="column">
              <wp:posOffset>4130675</wp:posOffset>
            </wp:positionH>
            <wp:positionV relativeFrom="paragraph">
              <wp:posOffset>393700</wp:posOffset>
            </wp:positionV>
            <wp:extent cx="1587500" cy="238125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ort_plan_mouse_62303251.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587500" cy="2381250"/>
                    </a:xfrm>
                    <a:prstGeom prst="rect">
                      <a:avLst/>
                    </a:prstGeom>
                  </pic:spPr>
                </pic:pic>
              </a:graphicData>
            </a:graphic>
            <wp14:sizeRelH relativeFrom="page">
              <wp14:pctWidth>0</wp14:pctWidth>
            </wp14:sizeRelH>
            <wp14:sizeRelV relativeFrom="page">
              <wp14:pctHeight>0</wp14:pctHeight>
            </wp14:sizeRelV>
          </wp:anchor>
        </w:drawing>
      </w:r>
      <w:r w:rsidR="00522A9D" w:rsidRPr="007216B2">
        <w:t>Liaison with all suppliers to confirm they can deliver the products, service they have been contracted for in an efficient and timely manner. The dialogue must be positive and within the parameters of the contractual agreement. The latest information needs to cover:</w:t>
      </w:r>
    </w:p>
    <w:p w:rsidR="00522A9D" w:rsidRPr="007216B2" w:rsidRDefault="00522A9D" w:rsidP="00522A9D">
      <w:pPr>
        <w:pStyle w:val="Bullet2"/>
        <w:ind w:left="717" w:hanging="360"/>
        <w:rPr>
          <w:lang w:val="en-AU"/>
        </w:rPr>
      </w:pPr>
      <w:r w:rsidRPr="007216B2">
        <w:rPr>
          <w:lang w:val="en-AU"/>
        </w:rPr>
        <w:t>Number of passengers, tour group members</w:t>
      </w:r>
    </w:p>
    <w:p w:rsidR="00522A9D" w:rsidRPr="007216B2" w:rsidRDefault="00522A9D" w:rsidP="00522A9D">
      <w:pPr>
        <w:pStyle w:val="Bullet2"/>
        <w:ind w:left="717" w:hanging="360"/>
        <w:rPr>
          <w:lang w:val="en-AU"/>
        </w:rPr>
      </w:pPr>
      <w:r w:rsidRPr="007216B2">
        <w:rPr>
          <w:lang w:val="en-AU"/>
        </w:rPr>
        <w:t>Arrival and departure time for all concerned</w:t>
      </w:r>
      <w:r w:rsidR="00031D12" w:rsidRPr="007216B2">
        <w:rPr>
          <w:lang w:val="en-AU"/>
        </w:rPr>
        <w:t>:</w:t>
      </w:r>
    </w:p>
    <w:p w:rsidR="00522A9D" w:rsidRPr="007216B2" w:rsidRDefault="00522A9D" w:rsidP="00031D12">
      <w:pPr>
        <w:pStyle w:val="Bullet3"/>
        <w:rPr>
          <w:lang w:val="en-AU"/>
        </w:rPr>
      </w:pPr>
      <w:r w:rsidRPr="007216B2">
        <w:rPr>
          <w:lang w:val="en-AU"/>
        </w:rPr>
        <w:t>Transport</w:t>
      </w:r>
    </w:p>
    <w:p w:rsidR="00522A9D" w:rsidRPr="007216B2" w:rsidRDefault="00522A9D" w:rsidP="00031D12">
      <w:pPr>
        <w:pStyle w:val="Bullet3"/>
        <w:rPr>
          <w:lang w:val="en-AU"/>
        </w:rPr>
      </w:pPr>
      <w:r w:rsidRPr="007216B2">
        <w:rPr>
          <w:lang w:val="en-AU"/>
        </w:rPr>
        <w:t>Accommodation</w:t>
      </w:r>
    </w:p>
    <w:p w:rsidR="00522A9D" w:rsidRPr="007216B2" w:rsidRDefault="00522A9D" w:rsidP="00031D12">
      <w:pPr>
        <w:pStyle w:val="Bullet3"/>
        <w:rPr>
          <w:lang w:val="en-AU"/>
        </w:rPr>
      </w:pPr>
      <w:r w:rsidRPr="007216B2">
        <w:rPr>
          <w:lang w:val="en-AU"/>
        </w:rPr>
        <w:t>Catering</w:t>
      </w:r>
    </w:p>
    <w:p w:rsidR="00522A9D" w:rsidRPr="007216B2" w:rsidRDefault="00522A9D" w:rsidP="00031D12">
      <w:pPr>
        <w:pStyle w:val="Bullet3"/>
        <w:rPr>
          <w:lang w:val="en-AU"/>
        </w:rPr>
      </w:pPr>
      <w:r w:rsidRPr="007216B2">
        <w:rPr>
          <w:lang w:val="en-AU"/>
        </w:rPr>
        <w:t xml:space="preserve">Venues, attractions, special activities booked </w:t>
      </w:r>
    </w:p>
    <w:p w:rsidR="00522A9D" w:rsidRPr="007216B2" w:rsidRDefault="00522A9D" w:rsidP="00031D12">
      <w:pPr>
        <w:pStyle w:val="BodyCopy"/>
        <w:ind w:left="714"/>
        <w:rPr>
          <w:noProof w:val="0"/>
        </w:rPr>
      </w:pPr>
      <w:r w:rsidRPr="007216B2">
        <w:rPr>
          <w:noProof w:val="0"/>
        </w:rPr>
        <w:t xml:space="preserve">to ensure that, as much as possible, that the tour schedule can be adhered to. </w:t>
      </w:r>
    </w:p>
    <w:p w:rsidR="00522A9D" w:rsidRPr="007216B2" w:rsidRDefault="00522A9D" w:rsidP="00522A9D">
      <w:pPr>
        <w:pStyle w:val="Bullet2"/>
        <w:ind w:left="717" w:hanging="360"/>
        <w:rPr>
          <w:lang w:val="en-AU"/>
        </w:rPr>
      </w:pPr>
      <w:r w:rsidRPr="007216B2">
        <w:rPr>
          <w:lang w:val="en-AU"/>
        </w:rPr>
        <w:t xml:space="preserve">Confirming the delivery of all inclusions </w:t>
      </w:r>
    </w:p>
    <w:p w:rsidR="00522A9D" w:rsidRPr="007216B2" w:rsidRDefault="00522A9D" w:rsidP="00522A9D">
      <w:pPr>
        <w:pStyle w:val="Bullet2"/>
        <w:ind w:left="717" w:hanging="360"/>
        <w:rPr>
          <w:lang w:val="en-AU"/>
        </w:rPr>
      </w:pPr>
      <w:r w:rsidRPr="007216B2">
        <w:rPr>
          <w:lang w:val="en-AU"/>
        </w:rPr>
        <w:t>At all times the group tour members enjoyment of the tour must be kept in mind and if any complaints arise they must be</w:t>
      </w:r>
      <w:r w:rsidR="00031D12" w:rsidRPr="007216B2">
        <w:rPr>
          <w:lang w:val="en-AU"/>
        </w:rPr>
        <w:t xml:space="preserve"> manage quickly and efficiently.</w:t>
      </w:r>
    </w:p>
    <w:p w:rsidR="00031D12" w:rsidRPr="007216B2" w:rsidRDefault="00031D12">
      <w:pPr>
        <w:rPr>
          <w:rFonts w:ascii="Helvetica" w:eastAsia="Calibri" w:hAnsi="Helvetica" w:cs="Calibri"/>
          <w:b/>
          <w:szCs w:val="16"/>
          <w:lang w:eastAsia="ar-SA"/>
        </w:rPr>
      </w:pPr>
      <w:r w:rsidRPr="007216B2">
        <w:br w:type="page"/>
      </w:r>
    </w:p>
    <w:p w:rsidR="00522A9D" w:rsidRPr="007216B2" w:rsidRDefault="00522A9D" w:rsidP="00031D12">
      <w:pPr>
        <w:pStyle w:val="BodyCopyBold"/>
        <w:rPr>
          <w:noProof w:val="0"/>
        </w:rPr>
      </w:pPr>
      <w:r w:rsidRPr="007216B2">
        <w:rPr>
          <w:noProof w:val="0"/>
        </w:rPr>
        <w:t xml:space="preserve">Communication and information management </w:t>
      </w:r>
    </w:p>
    <w:p w:rsidR="00522A9D" w:rsidRPr="007216B2" w:rsidRDefault="00522A9D" w:rsidP="00031D12">
      <w:pPr>
        <w:pStyle w:val="BodyCopy"/>
        <w:rPr>
          <w:noProof w:val="0"/>
        </w:rPr>
      </w:pPr>
      <w:r w:rsidRPr="007216B2">
        <w:rPr>
          <w:noProof w:val="0"/>
        </w:rPr>
        <w:t xml:space="preserve">In numerous instances, the office based staff members will be communicating on behalf of the tour group leaders/guides. Communication covers all areas of the tour and to support the delivery of the itinerary, the office staff </w:t>
      </w:r>
      <w:r w:rsidR="00031D12" w:rsidRPr="007216B2">
        <w:rPr>
          <w:noProof w:val="0"/>
        </w:rPr>
        <w:t>members may as just mentioned:</w:t>
      </w:r>
    </w:p>
    <w:p w:rsidR="00522A9D" w:rsidRPr="007216B2" w:rsidRDefault="00FC02EF" w:rsidP="00031D12">
      <w:pPr>
        <w:pStyle w:val="Bullet1"/>
      </w:pPr>
      <w:r w:rsidRPr="007216B2">
        <w:rPr>
          <w:noProof/>
          <w:lang w:val="en-US"/>
        </w:rPr>
        <w:drawing>
          <wp:anchor distT="0" distB="0" distL="114300" distR="114300" simplePos="0" relativeHeight="251725824" behindDoc="0" locked="0" layoutInCell="1" allowOverlap="1" wp14:anchorId="54839B29" wp14:editId="57E462CA">
            <wp:simplePos x="0" y="0"/>
            <wp:positionH relativeFrom="column">
              <wp:posOffset>3533140</wp:posOffset>
            </wp:positionH>
            <wp:positionV relativeFrom="paragraph">
              <wp:posOffset>399415</wp:posOffset>
            </wp:positionV>
            <wp:extent cx="2170430" cy="1447800"/>
            <wp:effectExtent l="0" t="0" r="127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170430" cy="1447800"/>
                    </a:xfrm>
                    <a:prstGeom prst="rect">
                      <a:avLst/>
                    </a:prstGeom>
                  </pic:spPr>
                </pic:pic>
              </a:graphicData>
            </a:graphic>
            <wp14:sizeRelH relativeFrom="page">
              <wp14:pctWidth>0</wp14:pctWidth>
            </wp14:sizeRelH>
            <wp14:sizeRelV relativeFrom="page">
              <wp14:pctHeight>0</wp14:pctHeight>
            </wp14:sizeRelV>
          </wp:anchor>
        </w:drawing>
      </w:r>
      <w:r w:rsidR="00522A9D" w:rsidRPr="007216B2">
        <w:t>Liaise with all service suppliers to promote a positive relationship, optimum service and customer satisfaction It is recommended to:</w:t>
      </w:r>
    </w:p>
    <w:p w:rsidR="00522A9D" w:rsidRPr="007216B2" w:rsidRDefault="00522A9D" w:rsidP="00031D12">
      <w:pPr>
        <w:pStyle w:val="Bullet2"/>
        <w:rPr>
          <w:lang w:val="en-AU"/>
        </w:rPr>
      </w:pPr>
      <w:r w:rsidRPr="007216B2">
        <w:rPr>
          <w:lang w:val="en-AU"/>
        </w:rPr>
        <w:t>Check that the supplier deliver the product, service within the paramet</w:t>
      </w:r>
      <w:r w:rsidR="00031D12" w:rsidRPr="007216B2">
        <w:rPr>
          <w:lang w:val="en-AU"/>
        </w:rPr>
        <w:t>ers of the contract in terms of:</w:t>
      </w:r>
    </w:p>
    <w:p w:rsidR="00522A9D" w:rsidRPr="007216B2" w:rsidRDefault="00522A9D" w:rsidP="00522A9D">
      <w:pPr>
        <w:pStyle w:val="Bullet3"/>
        <w:rPr>
          <w:lang w:val="en-AU"/>
        </w:rPr>
      </w:pPr>
      <w:r w:rsidRPr="007216B2">
        <w:rPr>
          <w:lang w:val="en-AU"/>
        </w:rPr>
        <w:t>Standard, quality of products and services</w:t>
      </w:r>
    </w:p>
    <w:p w:rsidR="00522A9D" w:rsidRPr="007216B2" w:rsidRDefault="00522A9D" w:rsidP="00522A9D">
      <w:pPr>
        <w:pStyle w:val="Bullet3"/>
        <w:rPr>
          <w:lang w:val="en-AU"/>
        </w:rPr>
      </w:pPr>
      <w:r w:rsidRPr="007216B2">
        <w:rPr>
          <w:lang w:val="en-AU"/>
        </w:rPr>
        <w:t xml:space="preserve">Delivery time of products and service </w:t>
      </w:r>
    </w:p>
    <w:p w:rsidR="00522A9D" w:rsidRPr="007216B2" w:rsidRDefault="00522A9D" w:rsidP="00031D12">
      <w:pPr>
        <w:pStyle w:val="Bullet2"/>
        <w:rPr>
          <w:lang w:val="en-AU"/>
        </w:rPr>
      </w:pPr>
      <w:r w:rsidRPr="007216B2">
        <w:rPr>
          <w:lang w:val="en-AU"/>
        </w:rPr>
        <w:t>Foster the relationship by personal visit to meet staff face to face and</w:t>
      </w:r>
      <w:r w:rsidR="00031D12" w:rsidRPr="007216B2">
        <w:rPr>
          <w:lang w:val="en-AU"/>
        </w:rPr>
        <w:t xml:space="preserve"> discuss any issues, problems</w:t>
      </w:r>
    </w:p>
    <w:p w:rsidR="00522A9D" w:rsidRPr="007216B2" w:rsidRDefault="00522A9D" w:rsidP="00031D12">
      <w:pPr>
        <w:pStyle w:val="Bullet2"/>
        <w:rPr>
          <w:lang w:val="en-AU"/>
        </w:rPr>
      </w:pPr>
      <w:r w:rsidRPr="007216B2">
        <w:rPr>
          <w:lang w:val="en-AU"/>
        </w:rPr>
        <w:t xml:space="preserve">Making payments as required for products and services to be delivered in a timely manner </w:t>
      </w:r>
    </w:p>
    <w:p w:rsidR="00522A9D" w:rsidRPr="007216B2" w:rsidRDefault="00522A9D" w:rsidP="00031D12">
      <w:pPr>
        <w:pStyle w:val="Bullet2"/>
        <w:rPr>
          <w:lang w:val="en-AU"/>
        </w:rPr>
      </w:pPr>
      <w:r w:rsidRPr="007216B2">
        <w:rPr>
          <w:lang w:val="en-AU"/>
        </w:rPr>
        <w:t>Complaints, problems whether they are from the group tour members or the carriers, providers need to be investigated. Each enterprise, organisation s</w:t>
      </w:r>
      <w:r w:rsidR="00031D12" w:rsidRPr="007216B2">
        <w:rPr>
          <w:lang w:val="en-AU"/>
        </w:rPr>
        <w:t>hould have</w:t>
      </w:r>
      <w:r w:rsidR="003426CD">
        <w:rPr>
          <w:lang w:val="en-AU"/>
        </w:rPr>
        <w:t xml:space="preserve"> </w:t>
      </w:r>
      <w:r w:rsidR="00031D12" w:rsidRPr="007216B2">
        <w:rPr>
          <w:lang w:val="en-AU"/>
        </w:rPr>
        <w:t xml:space="preserve">dispute resolution </w:t>
      </w:r>
      <w:r w:rsidRPr="007216B2">
        <w:rPr>
          <w:lang w:val="en-AU"/>
        </w:rPr>
        <w:t>process covering:</w:t>
      </w:r>
    </w:p>
    <w:p w:rsidR="00522A9D" w:rsidRPr="007216B2" w:rsidRDefault="00522A9D" w:rsidP="00031D12">
      <w:pPr>
        <w:pStyle w:val="Bullet3"/>
        <w:rPr>
          <w:lang w:val="en-AU"/>
        </w:rPr>
      </w:pPr>
      <w:r w:rsidRPr="007216B2">
        <w:rPr>
          <w:lang w:val="en-AU"/>
        </w:rPr>
        <w:t>Problem</w:t>
      </w:r>
    </w:p>
    <w:p w:rsidR="00522A9D" w:rsidRPr="007216B2" w:rsidRDefault="00522A9D" w:rsidP="00031D12">
      <w:pPr>
        <w:pStyle w:val="Bullet3"/>
        <w:rPr>
          <w:lang w:val="en-AU"/>
        </w:rPr>
      </w:pPr>
      <w:r w:rsidRPr="007216B2">
        <w:rPr>
          <w:lang w:val="en-AU"/>
        </w:rPr>
        <w:t>Outcome desired</w:t>
      </w:r>
    </w:p>
    <w:p w:rsidR="00522A9D" w:rsidRPr="007216B2" w:rsidRDefault="00522A9D" w:rsidP="00031D12">
      <w:pPr>
        <w:pStyle w:val="Bullet3"/>
        <w:rPr>
          <w:lang w:val="en-AU"/>
        </w:rPr>
      </w:pPr>
      <w:r w:rsidRPr="007216B2">
        <w:rPr>
          <w:lang w:val="en-AU"/>
        </w:rPr>
        <w:t xml:space="preserve">How to achieve the outcome </w:t>
      </w:r>
    </w:p>
    <w:p w:rsidR="00522A9D" w:rsidRPr="007216B2" w:rsidRDefault="00522A9D" w:rsidP="00031D12">
      <w:pPr>
        <w:pStyle w:val="Bullet1"/>
      </w:pPr>
      <w:r w:rsidRPr="007216B2">
        <w:t>The tour group leaders/guides need to given provided with a data</w:t>
      </w:r>
      <w:r w:rsidR="00031D12" w:rsidRPr="007216B2">
        <w:t xml:space="preserve"> base of information containing</w:t>
      </w:r>
      <w:r w:rsidRPr="007216B2">
        <w:t>:</w:t>
      </w:r>
    </w:p>
    <w:p w:rsidR="00522A9D" w:rsidRPr="007216B2" w:rsidRDefault="00522A9D" w:rsidP="00031D12">
      <w:pPr>
        <w:pStyle w:val="Bullet2"/>
        <w:rPr>
          <w:lang w:val="en-AU"/>
        </w:rPr>
      </w:pPr>
      <w:r w:rsidRPr="007216B2">
        <w:rPr>
          <w:lang w:val="en-AU"/>
        </w:rPr>
        <w:t>D</w:t>
      </w:r>
      <w:r w:rsidR="00031D12" w:rsidRPr="007216B2">
        <w:rPr>
          <w:lang w:val="en-AU"/>
        </w:rPr>
        <w:t>estination information</w:t>
      </w:r>
      <w:r w:rsidR="003426CD">
        <w:rPr>
          <w:lang w:val="en-AU"/>
        </w:rPr>
        <w:t xml:space="preserve"> </w:t>
      </w:r>
      <w:r w:rsidR="00031D12" w:rsidRPr="007216B2">
        <w:rPr>
          <w:lang w:val="en-AU"/>
        </w:rPr>
        <w:t>such as:</w:t>
      </w:r>
    </w:p>
    <w:p w:rsidR="00522A9D" w:rsidRPr="007216B2" w:rsidRDefault="00522A9D" w:rsidP="00031D12">
      <w:pPr>
        <w:pStyle w:val="Bullet3"/>
        <w:rPr>
          <w:lang w:val="en-AU"/>
        </w:rPr>
      </w:pPr>
      <w:r w:rsidRPr="007216B2">
        <w:rPr>
          <w:lang w:val="en-AU"/>
        </w:rPr>
        <w:t>Contact names and numbers of every service supplier</w:t>
      </w:r>
      <w:r w:rsidR="003426CD">
        <w:rPr>
          <w:lang w:val="en-AU"/>
        </w:rPr>
        <w:t>:</w:t>
      </w:r>
      <w:r w:rsidRPr="007216B2">
        <w:rPr>
          <w:lang w:val="en-AU"/>
        </w:rPr>
        <w:t xml:space="preserve"> transport, accommodation, catering, venues and activities, handling agent if applicable</w:t>
      </w:r>
    </w:p>
    <w:p w:rsidR="00522A9D" w:rsidRPr="007216B2" w:rsidRDefault="00522A9D" w:rsidP="00031D12">
      <w:pPr>
        <w:pStyle w:val="Bullet3"/>
        <w:rPr>
          <w:lang w:val="en-AU"/>
        </w:rPr>
      </w:pPr>
      <w:r w:rsidRPr="007216B2">
        <w:rPr>
          <w:lang w:val="en-AU"/>
        </w:rPr>
        <w:t>Emergency contact names and numbers in case of an emergency for each supplier</w:t>
      </w:r>
    </w:p>
    <w:p w:rsidR="00522A9D" w:rsidRPr="007216B2" w:rsidRDefault="00522A9D" w:rsidP="00031D12">
      <w:pPr>
        <w:pStyle w:val="Bullet3"/>
        <w:rPr>
          <w:lang w:val="en-AU"/>
        </w:rPr>
      </w:pPr>
      <w:r w:rsidRPr="007216B2">
        <w:rPr>
          <w:lang w:val="en-AU"/>
        </w:rPr>
        <w:t xml:space="preserve">Contact names and number for local authorities such as: </w:t>
      </w:r>
    </w:p>
    <w:p w:rsidR="00522A9D" w:rsidRPr="007216B2" w:rsidRDefault="00522A9D" w:rsidP="00031D12">
      <w:pPr>
        <w:pStyle w:val="Bullet3"/>
        <w:ind w:left="1429"/>
        <w:rPr>
          <w:lang w:val="en-AU"/>
        </w:rPr>
      </w:pPr>
      <w:r w:rsidRPr="007216B2">
        <w:rPr>
          <w:lang w:val="en-AU"/>
        </w:rPr>
        <w:t>Hospital</w:t>
      </w:r>
    </w:p>
    <w:p w:rsidR="00522A9D" w:rsidRPr="007216B2" w:rsidRDefault="00522A9D" w:rsidP="00031D12">
      <w:pPr>
        <w:pStyle w:val="Bullet3"/>
        <w:ind w:left="1429"/>
        <w:rPr>
          <w:lang w:val="en-AU"/>
        </w:rPr>
      </w:pPr>
      <w:r w:rsidRPr="007216B2">
        <w:rPr>
          <w:lang w:val="en-AU"/>
        </w:rPr>
        <w:t>Police</w:t>
      </w:r>
    </w:p>
    <w:p w:rsidR="00522A9D" w:rsidRPr="007216B2" w:rsidRDefault="00522A9D" w:rsidP="00031D12">
      <w:pPr>
        <w:pStyle w:val="Bullet3"/>
        <w:ind w:left="1429"/>
        <w:rPr>
          <w:lang w:val="en-AU"/>
        </w:rPr>
      </w:pPr>
      <w:r w:rsidRPr="007216B2">
        <w:rPr>
          <w:lang w:val="en-AU"/>
        </w:rPr>
        <w:t>Fire brigade</w:t>
      </w:r>
    </w:p>
    <w:p w:rsidR="00522A9D" w:rsidRPr="007216B2" w:rsidRDefault="00522A9D" w:rsidP="00031D12">
      <w:pPr>
        <w:pStyle w:val="Bullet3"/>
        <w:ind w:left="1429"/>
        <w:rPr>
          <w:lang w:val="en-AU"/>
        </w:rPr>
      </w:pPr>
      <w:r w:rsidRPr="007216B2">
        <w:rPr>
          <w:lang w:val="en-AU"/>
        </w:rPr>
        <w:t xml:space="preserve">Local, in country agencies and representatives such as handling agent if applicable, tourist information centre, if available  </w:t>
      </w:r>
    </w:p>
    <w:p w:rsidR="00522A9D" w:rsidRPr="007216B2" w:rsidRDefault="00522A9D" w:rsidP="00031D12">
      <w:pPr>
        <w:pStyle w:val="Bullet3"/>
        <w:ind w:left="1429"/>
        <w:rPr>
          <w:lang w:val="en-AU"/>
        </w:rPr>
      </w:pPr>
      <w:r w:rsidRPr="007216B2">
        <w:rPr>
          <w:lang w:val="en-AU"/>
        </w:rPr>
        <w:t>Embassy or consulate if applicable</w:t>
      </w:r>
      <w:r w:rsidR="00031D12" w:rsidRPr="007216B2">
        <w:rPr>
          <w:lang w:val="en-AU"/>
        </w:rPr>
        <w:t>.</w:t>
      </w:r>
    </w:p>
    <w:p w:rsidR="003115C3" w:rsidRPr="007216B2" w:rsidRDefault="003115C3" w:rsidP="003115C3">
      <w:pPr>
        <w:pStyle w:val="BodyCopy"/>
        <w:rPr>
          <w:noProof w:val="0"/>
        </w:rPr>
      </w:pPr>
      <w:r w:rsidRPr="007216B2">
        <w:rPr>
          <w:noProof w:val="0"/>
          <w:lang w:eastAsia="en-AU"/>
        </w:rPr>
        <w:br w:type="page"/>
      </w:r>
    </w:p>
    <w:p w:rsidR="000A249F" w:rsidRPr="007216B2" w:rsidRDefault="000A249F" w:rsidP="003115C3">
      <w:pPr>
        <w:pStyle w:val="Heading2"/>
      </w:pPr>
      <w:r w:rsidRPr="007216B2">
        <w:t>5.2</w:t>
      </w:r>
      <w:r w:rsidRPr="007216B2">
        <w:tab/>
      </w:r>
      <w:r w:rsidRPr="007216B2">
        <w:fldChar w:fldCharType="begin"/>
      </w:r>
      <w:r w:rsidRPr="007216B2">
        <w:instrText xml:space="preserve"> REF  Criteria52 </w:instrText>
      </w:r>
      <w:r w:rsidR="003115C3" w:rsidRPr="007216B2">
        <w:instrText xml:space="preserve"> \* MERGEFORMAT </w:instrText>
      </w:r>
      <w:r w:rsidRPr="007216B2">
        <w:fldChar w:fldCharType="separate"/>
      </w:r>
      <w:sdt>
        <w:sdtPr>
          <w:alias w:val="Criteria52"/>
          <w:tag w:val="Criteria52"/>
          <w:id w:val="247087936"/>
          <w:placeholder>
            <w:docPart w:val="1D7528C106FD41B2B41639B64C6EDD1A"/>
          </w:placeholder>
        </w:sdtPr>
        <w:sdtEndPr/>
        <w:sdtContent>
          <w:r w:rsidR="0022260F" w:rsidRPr="0022260F">
            <w:rPr>
              <w:rStyle w:val="PlaceholderText"/>
              <w:color w:val="45545F"/>
            </w:rPr>
            <w:t xml:space="preserve">Advise tour staff regarding issues </w:t>
          </w:r>
          <w:r w:rsidR="0022260F" w:rsidRPr="007216B2">
            <w:t>arising</w:t>
          </w:r>
        </w:sdtContent>
      </w:sdt>
      <w:r w:rsidRPr="007216B2">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In some circumstances, the host enterprise might be aware or be made aware of issues arising before the tour staff. Nowadays, this will take place mainly when the tour is located in an area where mobile and internet communication is poor or non-existent together with a lack of a</w:t>
      </w:r>
      <w:r w:rsidR="00E55574" w:rsidRPr="007216B2">
        <w:rPr>
          <w:noProof w:val="0"/>
        </w:rPr>
        <w:t>ccess to media such as TV news.</w:t>
      </w:r>
    </w:p>
    <w:p w:rsidR="00522A9D" w:rsidRPr="007216B2" w:rsidRDefault="00E55574" w:rsidP="00031D12">
      <w:pPr>
        <w:pStyle w:val="Heading3"/>
      </w:pPr>
      <w:r w:rsidRPr="007216B2">
        <w:t>Communication strategies</w:t>
      </w:r>
    </w:p>
    <w:p w:rsidR="00522A9D" w:rsidRPr="007216B2" w:rsidRDefault="00E55574" w:rsidP="00031D12">
      <w:pPr>
        <w:pStyle w:val="BodyCopyBold"/>
        <w:rPr>
          <w:noProof w:val="0"/>
        </w:rPr>
      </w:pPr>
      <w:r w:rsidRPr="007216B2">
        <w:rPr>
          <w:noProof w:val="0"/>
        </w:rPr>
        <w:t>Advice in regards to</w:t>
      </w:r>
    </w:p>
    <w:p w:rsidR="00522A9D" w:rsidRPr="007216B2" w:rsidRDefault="00522A9D" w:rsidP="00422F95">
      <w:pPr>
        <w:pStyle w:val="BodyCopy"/>
        <w:rPr>
          <w:noProof w:val="0"/>
        </w:rPr>
      </w:pPr>
      <w:r w:rsidRPr="007216B2">
        <w:rPr>
          <w:noProof w:val="0"/>
        </w:rPr>
        <w:t>It can cover information update due to specific research or potential hazards:</w:t>
      </w:r>
    </w:p>
    <w:p w:rsidR="00522A9D" w:rsidRPr="007216B2" w:rsidRDefault="00E55574" w:rsidP="00031D12">
      <w:pPr>
        <w:pStyle w:val="Bullet1"/>
      </w:pPr>
      <w:r w:rsidRPr="007216B2">
        <w:t>Generic information:</w:t>
      </w:r>
    </w:p>
    <w:p w:rsidR="00522A9D" w:rsidRPr="007216B2" w:rsidRDefault="00522A9D" w:rsidP="00031D12">
      <w:pPr>
        <w:pStyle w:val="Bullet2"/>
        <w:rPr>
          <w:lang w:val="en-AU"/>
        </w:rPr>
      </w:pPr>
      <w:r w:rsidRPr="007216B2">
        <w:rPr>
          <w:lang w:val="en-AU"/>
        </w:rPr>
        <w:t>Potential hazard such as forecasted adverse weather conditions that will impact on the tour itinerary and the tour staff will need to action the organisation wet weather plan</w:t>
      </w:r>
    </w:p>
    <w:p w:rsidR="00522A9D" w:rsidRPr="007216B2" w:rsidRDefault="00522A9D" w:rsidP="00031D12">
      <w:pPr>
        <w:pStyle w:val="Bullet1"/>
      </w:pPr>
      <w:r w:rsidRPr="007216B2">
        <w:t>Specific issue such as an accommodation venue, in an isolated part of the country, has contacted the office staff to advise that due a double booking situation, it is not able to accommodate your tour. It has provided a couple of alternative accommodation sugges</w:t>
      </w:r>
      <w:r w:rsidR="00031D12" w:rsidRPr="007216B2">
        <w:t>tions that could house the tour</w:t>
      </w:r>
    </w:p>
    <w:p w:rsidR="00522A9D" w:rsidRPr="007216B2" w:rsidRDefault="00522A9D" w:rsidP="00031D12">
      <w:pPr>
        <w:pStyle w:val="Bullet1"/>
      </w:pPr>
      <w:r w:rsidRPr="007216B2">
        <w:t>Keep the communication channel opened and inform the tour staff of updates</w:t>
      </w:r>
      <w:r w:rsidR="00031D12" w:rsidRPr="007216B2">
        <w:t>.</w:t>
      </w:r>
    </w:p>
    <w:p w:rsidR="00522A9D" w:rsidRPr="007216B2" w:rsidRDefault="00522A9D" w:rsidP="00031D12">
      <w:pPr>
        <w:pStyle w:val="BodyCopyBold"/>
        <w:rPr>
          <w:noProof w:val="0"/>
        </w:rPr>
      </w:pPr>
      <w:r w:rsidRPr="007216B2">
        <w:rPr>
          <w:noProof w:val="0"/>
        </w:rPr>
        <w:t xml:space="preserve">Action taken </w:t>
      </w:r>
    </w:p>
    <w:p w:rsidR="00522A9D" w:rsidRPr="007216B2" w:rsidRDefault="00522A9D" w:rsidP="00031D12">
      <w:pPr>
        <w:pStyle w:val="Bullet1"/>
      </w:pPr>
      <w:r w:rsidRPr="007216B2">
        <w:t>Wet weather plan needs to be actioned by the tour staff</w:t>
      </w:r>
    </w:p>
    <w:p w:rsidR="00522A9D" w:rsidRPr="007216B2" w:rsidRDefault="00522A9D" w:rsidP="00031D12">
      <w:pPr>
        <w:pStyle w:val="Bullet1"/>
      </w:pPr>
      <w:r w:rsidRPr="007216B2">
        <w:t xml:space="preserve">The office staff needs to book the best </w:t>
      </w:r>
      <w:r w:rsidR="00031D12" w:rsidRPr="007216B2">
        <w:t>alternative accommodation venue.</w:t>
      </w:r>
    </w:p>
    <w:p w:rsidR="00522A9D" w:rsidRPr="007216B2" w:rsidRDefault="00FC02EF" w:rsidP="00031D12">
      <w:pPr>
        <w:pStyle w:val="BodyCopyBold"/>
        <w:rPr>
          <w:noProof w:val="0"/>
        </w:rPr>
      </w:pPr>
      <w:r w:rsidRPr="007216B2">
        <w:rPr>
          <w:lang w:val="en-US" w:eastAsia="en-US"/>
        </w:rPr>
        <w:drawing>
          <wp:anchor distT="0" distB="0" distL="114300" distR="114300" simplePos="0" relativeHeight="251726848" behindDoc="0" locked="0" layoutInCell="1" allowOverlap="1" wp14:anchorId="6FAEB2A0" wp14:editId="1C079CC3">
            <wp:simplePos x="0" y="0"/>
            <wp:positionH relativeFrom="column">
              <wp:posOffset>3533775</wp:posOffset>
            </wp:positionH>
            <wp:positionV relativeFrom="paragraph">
              <wp:posOffset>81915</wp:posOffset>
            </wp:positionV>
            <wp:extent cx="2205355" cy="1470025"/>
            <wp:effectExtent l="0" t="0" r="4445"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54031670.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05355" cy="147002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 xml:space="preserve">Briefing information </w:t>
      </w:r>
    </w:p>
    <w:p w:rsidR="00522A9D" w:rsidRPr="007216B2" w:rsidRDefault="00522A9D" w:rsidP="00422F95">
      <w:pPr>
        <w:pStyle w:val="BodyCopy"/>
        <w:rPr>
          <w:noProof w:val="0"/>
        </w:rPr>
      </w:pPr>
      <w:r w:rsidRPr="007216B2">
        <w:rPr>
          <w:noProof w:val="0"/>
        </w:rPr>
        <w:t>The tour group members’ interest and security must be take precedent over any other consideration, such as financial consideration.</w:t>
      </w:r>
    </w:p>
    <w:p w:rsidR="00522A9D" w:rsidRPr="007216B2" w:rsidRDefault="00522A9D" w:rsidP="00422F95">
      <w:pPr>
        <w:pStyle w:val="BodyCopy"/>
        <w:rPr>
          <w:noProof w:val="0"/>
        </w:rPr>
      </w:pPr>
      <w:r w:rsidRPr="007216B2">
        <w:rPr>
          <w:noProof w:val="0"/>
        </w:rPr>
        <w:t>The briefing information, when passed on to the tour staff, must be very clear, including all relevant details and the tour leader, guide will</w:t>
      </w:r>
      <w:r w:rsidR="004A1357">
        <w:rPr>
          <w:noProof w:val="0"/>
        </w:rPr>
        <w:t>,</w:t>
      </w:r>
      <w:r w:rsidR="00613BA4">
        <w:rPr>
          <w:noProof w:val="0"/>
        </w:rPr>
        <w:t xml:space="preserve"> </w:t>
      </w:r>
      <w:r w:rsidRPr="007216B2">
        <w:rPr>
          <w:noProof w:val="0"/>
        </w:rPr>
        <w:t xml:space="preserve">in turn, convey this information onto the group tour </w:t>
      </w:r>
      <w:r w:rsidR="00E55574" w:rsidRPr="007216B2">
        <w:rPr>
          <w:noProof w:val="0"/>
        </w:rPr>
        <w:t>members.</w:t>
      </w:r>
    </w:p>
    <w:p w:rsidR="003115C3" w:rsidRPr="007216B2" w:rsidRDefault="003115C3" w:rsidP="003115C3">
      <w:pPr>
        <w:pStyle w:val="BodyCopy"/>
        <w:rPr>
          <w:noProof w:val="0"/>
        </w:rPr>
      </w:pPr>
      <w:r w:rsidRPr="007216B2">
        <w:rPr>
          <w:noProof w:val="0"/>
          <w:lang w:eastAsia="en-AU"/>
        </w:rPr>
        <w:br w:type="page"/>
      </w:r>
    </w:p>
    <w:p w:rsidR="000A249F" w:rsidRPr="007216B2" w:rsidRDefault="000A249F" w:rsidP="003115C3">
      <w:pPr>
        <w:pStyle w:val="Heading2"/>
      </w:pPr>
      <w:r w:rsidRPr="007216B2">
        <w:t>5.3</w:t>
      </w:r>
      <w:r w:rsidRPr="007216B2">
        <w:tab/>
      </w:r>
      <w:r w:rsidRPr="007216B2">
        <w:fldChar w:fldCharType="begin"/>
      </w:r>
      <w:r w:rsidRPr="007216B2">
        <w:instrText xml:space="preserve"> REF  Criteria53 </w:instrText>
      </w:r>
      <w:r w:rsidR="003115C3" w:rsidRPr="007216B2">
        <w:instrText xml:space="preserve"> \* MERGEFORMAT </w:instrText>
      </w:r>
      <w:r w:rsidRPr="007216B2">
        <w:fldChar w:fldCharType="separate"/>
      </w:r>
      <w:sdt>
        <w:sdtPr>
          <w:alias w:val="Criteria53"/>
          <w:tag w:val="Criteria53"/>
          <w:id w:val="403413716"/>
          <w:placeholder>
            <w:docPart w:val="5D25FC10485947F68B2786248681630B"/>
          </w:placeholder>
        </w:sdtPr>
        <w:sdtEndPr>
          <w:rPr>
            <w:rStyle w:val="PlaceholderText"/>
            <w:color w:val="808080"/>
          </w:rPr>
        </w:sdtEndPr>
        <w:sdtContent>
          <w:r w:rsidR="0022260F" w:rsidRPr="0022260F">
            <w:rPr>
              <w:rStyle w:val="PlaceholderText"/>
              <w:color w:val="45545F"/>
            </w:rPr>
            <w:t>Re-plan itinerary as required</w:t>
          </w:r>
        </w:sdtContent>
      </w:sdt>
      <w:r w:rsidRPr="007216B2">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Some issues will require to re plan the itinerary. However a change in the itinerary should take place when all other avenues to resolve the issue have been explored due to the impact it will have on group tour members and staff alike. The re-planning of the itinerary will require coordination between all concerned parties: from the tour staff on the ground to the office staff, management and all products and services suppliers. The main focus should be to consider the best interest of the tour group members to ensure as little disruption as possible.</w:t>
      </w:r>
    </w:p>
    <w:p w:rsidR="00522A9D" w:rsidRPr="007216B2" w:rsidRDefault="00522A9D" w:rsidP="00031D12">
      <w:pPr>
        <w:pStyle w:val="Heading3"/>
      </w:pPr>
      <w:r w:rsidRPr="007216B2">
        <w:t xml:space="preserve">Management of issues </w:t>
      </w:r>
    </w:p>
    <w:p w:rsidR="00522A9D" w:rsidRPr="007216B2" w:rsidRDefault="00522A9D" w:rsidP="00422F95">
      <w:pPr>
        <w:pStyle w:val="BodyCopy"/>
        <w:rPr>
          <w:noProof w:val="0"/>
        </w:rPr>
      </w:pPr>
      <w:r w:rsidRPr="007216B2">
        <w:rPr>
          <w:noProof w:val="0"/>
        </w:rPr>
        <w:t>Team work together with following the organisations guidelines is pivotal to manage a change of itinerary and its va</w:t>
      </w:r>
      <w:r w:rsidR="00211F15" w:rsidRPr="007216B2">
        <w:rPr>
          <w:noProof w:val="0"/>
        </w:rPr>
        <w:t>rious aspects and consequences.</w:t>
      </w:r>
    </w:p>
    <w:p w:rsidR="00522A9D" w:rsidRPr="007216B2" w:rsidRDefault="00522A9D" w:rsidP="00522A9D">
      <w:pPr>
        <w:pStyle w:val="BodyCopyBold"/>
        <w:rPr>
          <w:b w:val="0"/>
          <w:noProof w:val="0"/>
        </w:rPr>
      </w:pPr>
      <w:r w:rsidRPr="007216B2">
        <w:rPr>
          <w:noProof w:val="0"/>
        </w:rPr>
        <w:t xml:space="preserve">Issue response: </w:t>
      </w:r>
      <w:r w:rsidRPr="007216B2">
        <w:rPr>
          <w:b w:val="0"/>
          <w:noProof w:val="0"/>
        </w:rPr>
        <w:t xml:space="preserve">different issues </w:t>
      </w:r>
      <w:r w:rsidR="00211F15" w:rsidRPr="007216B2">
        <w:rPr>
          <w:b w:val="0"/>
          <w:noProof w:val="0"/>
        </w:rPr>
        <w:t>warrant different responses.</w:t>
      </w:r>
    </w:p>
    <w:p w:rsidR="00522A9D" w:rsidRPr="007216B2" w:rsidRDefault="00522A9D" w:rsidP="00422F95">
      <w:pPr>
        <w:pStyle w:val="BodyCopy"/>
        <w:rPr>
          <w:noProof w:val="0"/>
        </w:rPr>
      </w:pPr>
      <w:r w:rsidRPr="007216B2">
        <w:rPr>
          <w:noProof w:val="0"/>
        </w:rPr>
        <w:t>Let’s look at 2 different issues: road closure and wet weather condition</w:t>
      </w:r>
      <w:r w:rsidR="00211F15" w:rsidRPr="007216B2">
        <w:rPr>
          <w:noProof w:val="0"/>
        </w:rPr>
        <w:t>.</w:t>
      </w:r>
    </w:p>
    <w:p w:rsidR="00522A9D" w:rsidRPr="007216B2" w:rsidRDefault="00211F15" w:rsidP="00522A9D">
      <w:pPr>
        <w:pStyle w:val="BodyCopyBold"/>
        <w:rPr>
          <w:noProof w:val="0"/>
        </w:rPr>
      </w:pPr>
      <w:r w:rsidRPr="007216B2">
        <w:rPr>
          <w:noProof w:val="0"/>
        </w:rPr>
        <w:t>Road closure</w:t>
      </w:r>
    </w:p>
    <w:p w:rsidR="00522A9D" w:rsidRPr="007216B2" w:rsidRDefault="00522A9D" w:rsidP="00522A9D">
      <w:pPr>
        <w:pStyle w:val="BodyCopyBold"/>
        <w:rPr>
          <w:noProof w:val="0"/>
        </w:rPr>
      </w:pPr>
      <w:r w:rsidRPr="007216B2">
        <w:rPr>
          <w:noProof w:val="0"/>
        </w:rPr>
        <w:t xml:space="preserve">Action: </w:t>
      </w:r>
    </w:p>
    <w:p w:rsidR="00522A9D" w:rsidRPr="007216B2" w:rsidRDefault="00522A9D" w:rsidP="00211F15">
      <w:pPr>
        <w:pStyle w:val="Bullet1"/>
      </w:pPr>
      <w:r w:rsidRPr="007216B2">
        <w:t>Situation: the only road leading to the accommodation booked for your tour tonight: a landmark castle turned into a hotel is closed due to a land slide. An alternative accommodation venue needs to be found and booked considering the following:</w:t>
      </w:r>
    </w:p>
    <w:p w:rsidR="00522A9D" w:rsidRPr="007216B2" w:rsidRDefault="00522A9D" w:rsidP="00211F15">
      <w:pPr>
        <w:pStyle w:val="Bullet2"/>
        <w:rPr>
          <w:lang w:val="en-AU"/>
        </w:rPr>
      </w:pPr>
      <w:r w:rsidRPr="007216B2">
        <w:rPr>
          <w:lang w:val="en-AU"/>
        </w:rPr>
        <w:t>Location</w:t>
      </w:r>
    </w:p>
    <w:p w:rsidR="00522A9D" w:rsidRPr="007216B2" w:rsidRDefault="00FC02EF" w:rsidP="00211F15">
      <w:pPr>
        <w:pStyle w:val="Bullet2"/>
        <w:rPr>
          <w:lang w:val="en-AU"/>
        </w:rPr>
      </w:pPr>
      <w:r w:rsidRPr="007216B2">
        <w:rPr>
          <w:noProof/>
          <w:lang w:eastAsia="en-US"/>
        </w:rPr>
        <w:drawing>
          <wp:anchor distT="0" distB="0" distL="114300" distR="114300" simplePos="0" relativeHeight="251727872" behindDoc="0" locked="0" layoutInCell="1" allowOverlap="1" wp14:anchorId="405C5615" wp14:editId="315F4137">
            <wp:simplePos x="0" y="0"/>
            <wp:positionH relativeFrom="column">
              <wp:posOffset>3604895</wp:posOffset>
            </wp:positionH>
            <wp:positionV relativeFrom="paragraph">
              <wp:posOffset>166370</wp:posOffset>
            </wp:positionV>
            <wp:extent cx="2122805" cy="1409700"/>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7775687.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122805" cy="140970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Standard</w:t>
      </w:r>
    </w:p>
    <w:p w:rsidR="00522A9D" w:rsidRPr="007216B2" w:rsidRDefault="00522A9D" w:rsidP="00211F15">
      <w:pPr>
        <w:pStyle w:val="Bullet2"/>
        <w:rPr>
          <w:lang w:val="en-AU"/>
        </w:rPr>
      </w:pPr>
      <w:r w:rsidRPr="007216B2">
        <w:rPr>
          <w:lang w:val="en-AU"/>
        </w:rPr>
        <w:t xml:space="preserve">Size </w:t>
      </w:r>
    </w:p>
    <w:p w:rsidR="00522A9D" w:rsidRPr="007216B2" w:rsidRDefault="00522A9D" w:rsidP="00211F15">
      <w:pPr>
        <w:pStyle w:val="Bullet2"/>
        <w:rPr>
          <w:lang w:val="en-AU"/>
        </w:rPr>
      </w:pPr>
      <w:r w:rsidRPr="007216B2">
        <w:rPr>
          <w:lang w:val="en-AU"/>
        </w:rPr>
        <w:t xml:space="preserve">Arrival and departure time </w:t>
      </w:r>
    </w:p>
    <w:p w:rsidR="00522A9D" w:rsidRPr="007216B2" w:rsidRDefault="00522A9D" w:rsidP="00211F15">
      <w:pPr>
        <w:pStyle w:val="Bullet2"/>
        <w:rPr>
          <w:lang w:val="en-AU"/>
        </w:rPr>
      </w:pPr>
      <w:r w:rsidRPr="007216B2">
        <w:rPr>
          <w:lang w:val="en-AU"/>
        </w:rPr>
        <w:t xml:space="preserve">Catering requirements if applicable </w:t>
      </w:r>
    </w:p>
    <w:p w:rsidR="00522A9D" w:rsidRPr="007216B2" w:rsidRDefault="00522A9D" w:rsidP="00211F15">
      <w:pPr>
        <w:pStyle w:val="Bullet2"/>
        <w:rPr>
          <w:lang w:val="en-AU"/>
        </w:rPr>
      </w:pPr>
      <w:r w:rsidRPr="007216B2">
        <w:rPr>
          <w:lang w:val="en-AU"/>
        </w:rPr>
        <w:t>Availability for both accommodation and catering requirements</w:t>
      </w:r>
    </w:p>
    <w:p w:rsidR="00522A9D" w:rsidRPr="007216B2" w:rsidRDefault="00522A9D" w:rsidP="00211F15">
      <w:pPr>
        <w:pStyle w:val="Bullet2"/>
        <w:rPr>
          <w:lang w:val="en-AU"/>
        </w:rPr>
      </w:pPr>
      <w:r w:rsidRPr="007216B2">
        <w:rPr>
          <w:lang w:val="en-AU"/>
        </w:rPr>
        <w:t>Payment</w:t>
      </w:r>
      <w:r w:rsidR="00211F15" w:rsidRPr="007216B2">
        <w:rPr>
          <w:lang w:val="en-AU"/>
        </w:rPr>
        <w:t>.</w:t>
      </w:r>
    </w:p>
    <w:p w:rsidR="00522A9D" w:rsidRPr="007216B2" w:rsidRDefault="00522A9D" w:rsidP="00522A9D">
      <w:pPr>
        <w:pStyle w:val="Bullet2"/>
        <w:numPr>
          <w:ilvl w:val="0"/>
          <w:numId w:val="0"/>
        </w:numPr>
        <w:rPr>
          <w:b/>
          <w:lang w:val="en-AU"/>
        </w:rPr>
      </w:pPr>
      <w:r w:rsidRPr="007216B2">
        <w:rPr>
          <w:b/>
          <w:lang w:val="en-AU"/>
        </w:rPr>
        <w:t xml:space="preserve">Wet weather </w:t>
      </w:r>
    </w:p>
    <w:p w:rsidR="00522A9D" w:rsidRPr="007216B2" w:rsidRDefault="00522A9D" w:rsidP="00211F15">
      <w:pPr>
        <w:pStyle w:val="Bullet1"/>
      </w:pPr>
      <w:r w:rsidRPr="007216B2">
        <w:t xml:space="preserve">Situation: due to ongoing torrential rain, the visit of an outdoor animal sanctuary cannot take place. Your organisation should have a vet weather plan and an </w:t>
      </w:r>
      <w:r w:rsidR="00211F15" w:rsidRPr="007216B2">
        <w:t>adequate venue lined up such as:</w:t>
      </w:r>
    </w:p>
    <w:p w:rsidR="00522A9D" w:rsidRPr="007216B2" w:rsidRDefault="00522A9D" w:rsidP="00522A9D">
      <w:pPr>
        <w:pStyle w:val="Bullet2"/>
        <w:ind w:left="717" w:hanging="360"/>
        <w:rPr>
          <w:lang w:val="en-AU"/>
        </w:rPr>
      </w:pPr>
      <w:r w:rsidRPr="007216B2">
        <w:rPr>
          <w:lang w:val="en-AU"/>
        </w:rPr>
        <w:t>A visit to a nearby museum:</w:t>
      </w:r>
    </w:p>
    <w:p w:rsidR="00522A9D" w:rsidRPr="007216B2" w:rsidRDefault="00522A9D" w:rsidP="00522A9D">
      <w:pPr>
        <w:pStyle w:val="Bullet3"/>
        <w:rPr>
          <w:lang w:val="en-AU"/>
        </w:rPr>
      </w:pPr>
      <w:r w:rsidRPr="007216B2">
        <w:rPr>
          <w:lang w:val="en-AU"/>
        </w:rPr>
        <w:t>Contact must be made with the museum to check the possibility of the organising this last minute visit</w:t>
      </w:r>
    </w:p>
    <w:p w:rsidR="00522A9D" w:rsidRPr="007216B2" w:rsidRDefault="00522A9D" w:rsidP="00522A9D">
      <w:pPr>
        <w:pStyle w:val="Bullet3"/>
        <w:rPr>
          <w:lang w:val="en-AU"/>
        </w:rPr>
      </w:pPr>
      <w:r w:rsidRPr="007216B2">
        <w:rPr>
          <w:lang w:val="en-AU"/>
        </w:rPr>
        <w:t xml:space="preserve">Negotiate time and duration, venue guide if applicable </w:t>
      </w:r>
    </w:p>
    <w:p w:rsidR="00522A9D" w:rsidRPr="007216B2" w:rsidRDefault="00522A9D" w:rsidP="00522A9D">
      <w:pPr>
        <w:pStyle w:val="Bullet3"/>
        <w:rPr>
          <w:lang w:val="en-AU"/>
        </w:rPr>
      </w:pPr>
      <w:r w:rsidRPr="007216B2">
        <w:rPr>
          <w:lang w:val="en-AU"/>
        </w:rPr>
        <w:t>Organise pa</w:t>
      </w:r>
      <w:r w:rsidR="00211F15" w:rsidRPr="007216B2">
        <w:rPr>
          <w:lang w:val="en-AU"/>
        </w:rPr>
        <w:t>yment</w:t>
      </w:r>
    </w:p>
    <w:p w:rsidR="00E55574" w:rsidRPr="007216B2" w:rsidRDefault="00E55574">
      <w:pPr>
        <w:rPr>
          <w:rFonts w:ascii="Helvetica" w:eastAsia="Times New Roman" w:hAnsi="Helvetica" w:cs="Times New Roman"/>
          <w:szCs w:val="24"/>
        </w:rPr>
      </w:pPr>
      <w:r w:rsidRPr="007216B2">
        <w:br w:type="page"/>
      </w:r>
    </w:p>
    <w:p w:rsidR="00522A9D" w:rsidRPr="007216B2" w:rsidRDefault="00522A9D" w:rsidP="00522A9D">
      <w:pPr>
        <w:pStyle w:val="Bullet2"/>
        <w:ind w:left="717" w:hanging="360"/>
        <w:rPr>
          <w:lang w:val="en-AU"/>
        </w:rPr>
      </w:pPr>
      <w:r w:rsidRPr="007216B2">
        <w:rPr>
          <w:lang w:val="en-AU"/>
        </w:rPr>
        <w:t>Organising a guest speaker to deliver a talk about the outdoor animal sanctuary by:</w:t>
      </w:r>
    </w:p>
    <w:p w:rsidR="00522A9D" w:rsidRPr="007216B2" w:rsidRDefault="00522A9D" w:rsidP="00522A9D">
      <w:pPr>
        <w:pStyle w:val="Bullet3"/>
        <w:rPr>
          <w:lang w:val="en-AU"/>
        </w:rPr>
      </w:pPr>
      <w:r w:rsidRPr="007216B2">
        <w:rPr>
          <w:lang w:val="en-AU"/>
        </w:rPr>
        <w:t>Contacting industry colleagues, your own network you might have used before</w:t>
      </w:r>
    </w:p>
    <w:p w:rsidR="00522A9D" w:rsidRPr="007216B2" w:rsidRDefault="00522A9D" w:rsidP="00522A9D">
      <w:pPr>
        <w:pStyle w:val="Bullet3"/>
        <w:rPr>
          <w:lang w:val="en-AU"/>
        </w:rPr>
      </w:pPr>
      <w:r w:rsidRPr="007216B2">
        <w:rPr>
          <w:lang w:val="en-AU"/>
        </w:rPr>
        <w:t>Organise time</w:t>
      </w:r>
      <w:r w:rsidR="004A1357">
        <w:rPr>
          <w:lang w:val="en-AU"/>
        </w:rPr>
        <w:t>,</w:t>
      </w:r>
      <w:r w:rsidR="00613BA4">
        <w:rPr>
          <w:lang w:val="en-AU"/>
        </w:rPr>
        <w:t xml:space="preserve"> </w:t>
      </w:r>
      <w:r w:rsidRPr="007216B2">
        <w:rPr>
          <w:lang w:val="en-AU"/>
        </w:rPr>
        <w:t xml:space="preserve">place and length of talk </w:t>
      </w:r>
    </w:p>
    <w:p w:rsidR="00522A9D" w:rsidRPr="007216B2" w:rsidRDefault="00522A9D" w:rsidP="00522A9D">
      <w:pPr>
        <w:pStyle w:val="Bullet3"/>
        <w:rPr>
          <w:lang w:val="en-AU"/>
        </w:rPr>
      </w:pPr>
      <w:r w:rsidRPr="007216B2">
        <w:rPr>
          <w:lang w:val="en-AU"/>
        </w:rPr>
        <w:t>Organise payment</w:t>
      </w:r>
      <w:r w:rsidR="003426CD">
        <w:rPr>
          <w:lang w:val="en-AU"/>
        </w:rPr>
        <w:t xml:space="preserve"> </w:t>
      </w:r>
      <w:r w:rsidRPr="007216B2">
        <w:rPr>
          <w:lang w:val="en-AU"/>
        </w:rPr>
        <w:t>if applicable</w:t>
      </w:r>
    </w:p>
    <w:p w:rsidR="00522A9D" w:rsidRPr="007216B2" w:rsidRDefault="00522A9D" w:rsidP="00522A9D">
      <w:pPr>
        <w:pStyle w:val="Bullet2"/>
        <w:ind w:left="717" w:hanging="360"/>
        <w:rPr>
          <w:lang w:val="en-AU"/>
        </w:rPr>
      </w:pPr>
      <w:r w:rsidRPr="007216B2">
        <w:rPr>
          <w:lang w:val="en-AU"/>
        </w:rPr>
        <w:t>The very last option is to simply cancel the visit and guide group tour member free time, however liabiliti</w:t>
      </w:r>
      <w:r w:rsidR="00211F15" w:rsidRPr="007216B2">
        <w:rPr>
          <w:lang w:val="en-AU"/>
        </w:rPr>
        <w:t>es need to be careful examined.</w:t>
      </w:r>
    </w:p>
    <w:p w:rsidR="00522A9D" w:rsidRPr="007216B2" w:rsidRDefault="00522A9D" w:rsidP="00FC02EF">
      <w:pPr>
        <w:pStyle w:val="Heading3"/>
        <w:spacing w:after="120"/>
      </w:pPr>
      <w:r w:rsidRPr="007216B2">
        <w:t>Legislation and liabilities:</w:t>
      </w:r>
    </w:p>
    <w:p w:rsidR="00522A9D" w:rsidRPr="007216B2" w:rsidRDefault="00522A9D" w:rsidP="00422F95">
      <w:pPr>
        <w:pStyle w:val="BodyCopy"/>
        <w:rPr>
          <w:noProof w:val="0"/>
        </w:rPr>
      </w:pPr>
      <w:r w:rsidRPr="007216B2">
        <w:rPr>
          <w:noProof w:val="0"/>
        </w:rPr>
        <w:t>Itinerary changes might</w:t>
      </w:r>
      <w:r w:rsidR="003426CD">
        <w:rPr>
          <w:noProof w:val="0"/>
        </w:rPr>
        <w:t xml:space="preserve"> </w:t>
      </w:r>
      <w:r w:rsidRPr="007216B2">
        <w:rPr>
          <w:noProof w:val="0"/>
        </w:rPr>
        <w:t>have financial impact on the costing of the tour and care must be taken t</w:t>
      </w:r>
      <w:r w:rsidR="00211F15" w:rsidRPr="007216B2">
        <w:rPr>
          <w:noProof w:val="0"/>
        </w:rPr>
        <w:t>o ensure that:</w:t>
      </w:r>
    </w:p>
    <w:p w:rsidR="00522A9D" w:rsidRPr="007216B2" w:rsidRDefault="00522A9D" w:rsidP="00211F15">
      <w:pPr>
        <w:pStyle w:val="Bullet1"/>
      </w:pPr>
      <w:r w:rsidRPr="007216B2">
        <w:t>The host enterprise, organisation</w:t>
      </w:r>
      <w:r w:rsidR="00211F15" w:rsidRPr="007216B2">
        <w:t xml:space="preserve"> is compliant with the relevant:</w:t>
      </w:r>
    </w:p>
    <w:p w:rsidR="00522A9D" w:rsidRPr="007216B2" w:rsidRDefault="00522A9D" w:rsidP="00211F15">
      <w:pPr>
        <w:pStyle w:val="Bullet2"/>
        <w:rPr>
          <w:lang w:val="en-AU"/>
        </w:rPr>
      </w:pPr>
      <w:r w:rsidRPr="007216B2">
        <w:rPr>
          <w:lang w:val="en-AU"/>
        </w:rPr>
        <w:t xml:space="preserve">Policies and procedures in relation to fair trading of the host country where the tour is taking place </w:t>
      </w:r>
    </w:p>
    <w:p w:rsidR="00522A9D" w:rsidRPr="007216B2" w:rsidRDefault="00522A9D" w:rsidP="00211F15">
      <w:pPr>
        <w:pStyle w:val="Bullet2"/>
        <w:rPr>
          <w:lang w:val="en-AU"/>
        </w:rPr>
      </w:pPr>
      <w:r w:rsidRPr="007216B2">
        <w:rPr>
          <w:lang w:val="en-AU"/>
        </w:rPr>
        <w:t xml:space="preserve">In line with the relevant codes of practice in regards to the issue </w:t>
      </w:r>
    </w:p>
    <w:p w:rsidR="00522A9D" w:rsidRPr="007216B2" w:rsidRDefault="00522A9D" w:rsidP="00211F15">
      <w:pPr>
        <w:pStyle w:val="Bullet2"/>
        <w:rPr>
          <w:lang w:val="en-AU"/>
        </w:rPr>
      </w:pPr>
      <w:r w:rsidRPr="007216B2">
        <w:rPr>
          <w:lang w:val="en-AU"/>
        </w:rPr>
        <w:t>In line with the company’s terms and conditions for the issue</w:t>
      </w:r>
    </w:p>
    <w:p w:rsidR="00522A9D" w:rsidRPr="007216B2" w:rsidRDefault="00522A9D" w:rsidP="00211F15">
      <w:pPr>
        <w:pStyle w:val="Bullet1"/>
      </w:pPr>
      <w:r w:rsidRPr="007216B2">
        <w:t>The host enterprise, organisation determines the cost associated to the change and</w:t>
      </w:r>
      <w:r w:rsidR="003426CD">
        <w:t xml:space="preserve"> </w:t>
      </w:r>
      <w:r w:rsidRPr="007216B2">
        <w:t xml:space="preserve">it consequence, flow on effect to the tour overall cost and bottom line </w:t>
      </w:r>
    </w:p>
    <w:p w:rsidR="00522A9D" w:rsidRPr="007216B2" w:rsidRDefault="00FC02EF" w:rsidP="00211F15">
      <w:pPr>
        <w:pStyle w:val="Bullet1"/>
      </w:pPr>
      <w:r w:rsidRPr="007216B2">
        <w:rPr>
          <w:noProof/>
          <w:lang w:val="en-US"/>
        </w:rPr>
        <w:drawing>
          <wp:anchor distT="0" distB="0" distL="114300" distR="114300" simplePos="0" relativeHeight="251728896" behindDoc="0" locked="0" layoutInCell="1" allowOverlap="1" wp14:anchorId="0D40D3AC" wp14:editId="0B051DAB">
            <wp:simplePos x="0" y="0"/>
            <wp:positionH relativeFrom="column">
              <wp:posOffset>4037330</wp:posOffset>
            </wp:positionH>
            <wp:positionV relativeFrom="paragraph">
              <wp:posOffset>449580</wp:posOffset>
            </wp:positionV>
            <wp:extent cx="1700530" cy="1485900"/>
            <wp:effectExtent l="0" t="0" r="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208393.jpg"/>
                    <pic:cNvPicPr/>
                  </pic:nvPicPr>
                  <pic:blipFill rotWithShape="1">
                    <a:blip r:embed="rId91" cstate="print">
                      <a:extLst>
                        <a:ext uri="{28A0092B-C50C-407E-A947-70E740481C1C}">
                          <a14:useLocalDpi xmlns:a14="http://schemas.microsoft.com/office/drawing/2010/main" val="0"/>
                        </a:ext>
                      </a:extLst>
                    </a:blip>
                    <a:srcRect t="4793" b="6783"/>
                    <a:stretch/>
                  </pic:blipFill>
                  <pic:spPr bwMode="auto">
                    <a:xfrm>
                      <a:off x="0" y="0"/>
                      <a:ext cx="1700530"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2A9D" w:rsidRPr="007216B2">
        <w:t>Decision must be made to pass on potential extra charges to the tour group members due to the revised arrangements. Organisations should exercise care when making this decision as it can</w:t>
      </w:r>
      <w:r w:rsidR="00211F15" w:rsidRPr="007216B2">
        <w:t xml:space="preserve"> impact on their reputation.</w:t>
      </w:r>
    </w:p>
    <w:p w:rsidR="00522A9D" w:rsidRPr="007216B2" w:rsidRDefault="00522A9D" w:rsidP="00FC02EF">
      <w:pPr>
        <w:pStyle w:val="Heading3"/>
        <w:spacing w:after="120"/>
      </w:pPr>
      <w:r w:rsidRPr="007216B2">
        <w:t>Confirmation and communication</w:t>
      </w:r>
    </w:p>
    <w:p w:rsidR="00522A9D" w:rsidRPr="007216B2" w:rsidRDefault="00522A9D" w:rsidP="00422F95">
      <w:pPr>
        <w:pStyle w:val="BodyCopy"/>
        <w:rPr>
          <w:noProof w:val="0"/>
        </w:rPr>
      </w:pPr>
      <w:r w:rsidRPr="007216B2">
        <w:rPr>
          <w:noProof w:val="0"/>
        </w:rPr>
        <w:t xml:space="preserve">All alternative </w:t>
      </w:r>
      <w:r w:rsidR="001B2B52" w:rsidRPr="007216B2">
        <w:rPr>
          <w:noProof w:val="0"/>
        </w:rPr>
        <w:t>arrangements</w:t>
      </w:r>
      <w:r w:rsidRPr="007216B2">
        <w:rPr>
          <w:noProof w:val="0"/>
        </w:rPr>
        <w:t xml:space="preserve"> need to be confi</w:t>
      </w:r>
      <w:r w:rsidR="00211F15" w:rsidRPr="007216B2">
        <w:rPr>
          <w:noProof w:val="0"/>
        </w:rPr>
        <w:t>rmed by</w:t>
      </w:r>
      <w:r w:rsidRPr="007216B2">
        <w:rPr>
          <w:noProof w:val="0"/>
        </w:rPr>
        <w:t>:</w:t>
      </w:r>
    </w:p>
    <w:p w:rsidR="00522A9D" w:rsidRPr="007216B2" w:rsidRDefault="00522A9D" w:rsidP="00211F15">
      <w:pPr>
        <w:pStyle w:val="Bullet1"/>
      </w:pPr>
      <w:r w:rsidRPr="007216B2">
        <w:t>Obtaining an official detailed confirmation</w:t>
      </w:r>
      <w:r w:rsidR="003426CD">
        <w:t xml:space="preserve"> </w:t>
      </w:r>
      <w:r w:rsidRPr="007216B2">
        <w:t>written or digital form the suppliers of products, services in rega</w:t>
      </w:r>
      <w:r w:rsidR="00211F15" w:rsidRPr="007216B2">
        <w:t>rds to the revised requirements</w:t>
      </w:r>
    </w:p>
    <w:p w:rsidR="00522A9D" w:rsidRPr="007216B2" w:rsidRDefault="00522A9D" w:rsidP="00211F15">
      <w:pPr>
        <w:pStyle w:val="Bullet1"/>
      </w:pPr>
      <w:r w:rsidRPr="007216B2">
        <w:t>As part of the ongoing communication process, notify tour group leaders, guides of the confirmation of the revised arrangements and bookings</w:t>
      </w:r>
    </w:p>
    <w:p w:rsidR="00522A9D" w:rsidRPr="007216B2" w:rsidRDefault="00522A9D" w:rsidP="00211F15">
      <w:pPr>
        <w:pStyle w:val="Bullet1"/>
      </w:pPr>
      <w:r w:rsidRPr="007216B2">
        <w:t>Prepare and forward hard copy or digital copy of the revised itinerary to al</w:t>
      </w:r>
      <w:r w:rsidR="00211F15" w:rsidRPr="007216B2">
        <w:t>l concerned suppliers, parties.</w:t>
      </w:r>
    </w:p>
    <w:p w:rsidR="00522A9D" w:rsidRPr="007216B2" w:rsidRDefault="00522A9D" w:rsidP="00FC02EF">
      <w:pPr>
        <w:pStyle w:val="Heading3"/>
        <w:spacing w:after="120"/>
      </w:pPr>
      <w:r w:rsidRPr="007216B2">
        <w:t>Customer service</w:t>
      </w:r>
    </w:p>
    <w:p w:rsidR="00522A9D" w:rsidRPr="007216B2" w:rsidRDefault="00522A9D" w:rsidP="00422F95">
      <w:pPr>
        <w:pStyle w:val="BodyCopy"/>
        <w:rPr>
          <w:noProof w:val="0"/>
        </w:rPr>
      </w:pPr>
      <w:r w:rsidRPr="007216B2">
        <w:rPr>
          <w:noProof w:val="0"/>
        </w:rPr>
        <w:t>Minimising disruption to tour group members is paramount to ensure good customer service, customers satisfaction and</w:t>
      </w:r>
      <w:r w:rsidR="004A1357">
        <w:rPr>
          <w:noProof w:val="0"/>
        </w:rPr>
        <w:t>,</w:t>
      </w:r>
      <w:r w:rsidR="00613BA4">
        <w:rPr>
          <w:noProof w:val="0"/>
        </w:rPr>
        <w:t xml:space="preserve"> </w:t>
      </w:r>
      <w:r w:rsidRPr="007216B2">
        <w:rPr>
          <w:noProof w:val="0"/>
        </w:rPr>
        <w:t xml:space="preserve">in the long run, </w:t>
      </w:r>
      <w:r w:rsidR="00211F15" w:rsidRPr="007216B2">
        <w:rPr>
          <w:noProof w:val="0"/>
        </w:rPr>
        <w:t>the organisation’s reputation.</w:t>
      </w:r>
    </w:p>
    <w:p w:rsidR="00522A9D" w:rsidRPr="007216B2" w:rsidRDefault="00522A9D" w:rsidP="00211F15">
      <w:pPr>
        <w:pStyle w:val="Bullet1"/>
      </w:pPr>
      <w:r w:rsidRPr="007216B2">
        <w:t>Advise the tour group members immediately,</w:t>
      </w:r>
      <w:r w:rsidR="003426CD">
        <w:t xml:space="preserve"> </w:t>
      </w:r>
      <w:r w:rsidRPr="007216B2">
        <w:t>in a sensitive manner, of changes the issue</w:t>
      </w:r>
      <w:r w:rsidR="004A1357">
        <w:t>,</w:t>
      </w:r>
      <w:r w:rsidR="00613BA4">
        <w:t xml:space="preserve"> </w:t>
      </w:r>
      <w:r w:rsidRPr="007216B2">
        <w:t>event has caused to the itinerary</w:t>
      </w:r>
    </w:p>
    <w:p w:rsidR="00522A9D" w:rsidRPr="007216B2" w:rsidRDefault="00522A9D" w:rsidP="00211F15">
      <w:pPr>
        <w:pStyle w:val="Bullet1"/>
      </w:pPr>
      <w:r w:rsidRPr="007216B2">
        <w:t>Explain the new schedule and itinerary</w:t>
      </w:r>
    </w:p>
    <w:p w:rsidR="00522A9D" w:rsidRPr="007216B2" w:rsidRDefault="00522A9D" w:rsidP="00211F15">
      <w:pPr>
        <w:pStyle w:val="Bullet1"/>
      </w:pPr>
      <w:r w:rsidRPr="007216B2">
        <w:t xml:space="preserve">Be positive and sell the new arrangements to the group </w:t>
      </w:r>
    </w:p>
    <w:p w:rsidR="00522A9D" w:rsidRPr="007216B2" w:rsidRDefault="00522A9D" w:rsidP="00211F15">
      <w:pPr>
        <w:pStyle w:val="Bullet1"/>
      </w:pPr>
      <w:r w:rsidRPr="007216B2">
        <w:t>Apologize for the issue if required</w:t>
      </w:r>
    </w:p>
    <w:p w:rsidR="00522A9D" w:rsidRPr="007216B2" w:rsidRDefault="00522A9D" w:rsidP="00211F15">
      <w:pPr>
        <w:pStyle w:val="Bullet1"/>
      </w:pPr>
      <w:r w:rsidRPr="007216B2">
        <w:t>Thank them for their understanding</w:t>
      </w:r>
      <w:r w:rsidR="00211F15" w:rsidRPr="007216B2">
        <w:t>.</w:t>
      </w:r>
    </w:p>
    <w:p w:rsidR="003115C3" w:rsidRPr="007216B2" w:rsidRDefault="00522A9D" w:rsidP="003115C3">
      <w:pPr>
        <w:pStyle w:val="BodyCopy"/>
        <w:rPr>
          <w:noProof w:val="0"/>
        </w:rPr>
      </w:pPr>
      <w:r w:rsidRPr="007216B2">
        <w:rPr>
          <w:noProof w:val="0"/>
        </w:rPr>
        <w:t>At all times, the organisation and tour staff need to ensure tour group needs are still met to the best extent possible</w:t>
      </w:r>
      <w:r w:rsidR="00211F15" w:rsidRPr="007216B2">
        <w:rPr>
          <w:noProof w:val="0"/>
        </w:rPr>
        <w:t>.</w:t>
      </w:r>
      <w:r w:rsidR="003115C3" w:rsidRPr="007216B2">
        <w:rPr>
          <w:noProof w:val="0"/>
          <w:lang w:eastAsia="en-AU"/>
        </w:rPr>
        <w:br w:type="page"/>
      </w:r>
    </w:p>
    <w:p w:rsidR="000A249F" w:rsidRPr="007216B2" w:rsidRDefault="000A249F" w:rsidP="003115C3">
      <w:pPr>
        <w:pStyle w:val="Heading2"/>
      </w:pPr>
      <w:r w:rsidRPr="007216B2">
        <w:t>5.4</w:t>
      </w:r>
      <w:r w:rsidRPr="007216B2">
        <w:tab/>
      </w:r>
      <w:r w:rsidR="00B44993">
        <w:fldChar w:fldCharType="begin"/>
      </w:r>
      <w:r w:rsidR="00B44993">
        <w:instrText xml:space="preserve"> REF  Criteria54  \* MERGEFORMAT </w:instrText>
      </w:r>
      <w:r w:rsidR="00B44993">
        <w:fldChar w:fldCharType="separate"/>
      </w:r>
      <w:sdt>
        <w:sdtPr>
          <w:alias w:val="Criteria54"/>
          <w:tag w:val="Criteria54"/>
          <w:id w:val="1761868547"/>
          <w:placeholder>
            <w:docPart w:val="D9D240D58A5142EABF8E20406410738A"/>
          </w:placeholder>
        </w:sdtPr>
        <w:sdtEndPr/>
        <w:sdtContent>
          <w:r w:rsidR="0022260F" w:rsidRPr="0022260F">
            <w:rPr>
              <w:rStyle w:val="PlaceholderText"/>
              <w:color w:val="45545F"/>
            </w:rPr>
            <w:t xml:space="preserve">Maintain contact with those responsible </w:t>
          </w:r>
          <w:r w:rsidR="0022260F" w:rsidRPr="007216B2">
            <w:t>for resolving on tour issues</w:t>
          </w:r>
        </w:sdtContent>
      </w:sdt>
      <w:r w:rsidR="00B44993">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 xml:space="preserve">Contact must be maintained at all times with all parties responsible to resolve the on tour issues identified. This needs to take place until the issue is resolved, and the delivery of replacement products, services has been successfully negotiated, communicated and delivered with the best outcome for all concerned.   </w:t>
      </w:r>
    </w:p>
    <w:p w:rsidR="00522A9D" w:rsidRPr="007216B2" w:rsidRDefault="00522A9D" w:rsidP="00031D12">
      <w:pPr>
        <w:pStyle w:val="Heading3"/>
      </w:pPr>
      <w:r w:rsidRPr="007216B2">
        <w:t>How to maintain contact</w:t>
      </w:r>
    </w:p>
    <w:p w:rsidR="00522A9D" w:rsidRPr="007216B2" w:rsidRDefault="00522A9D" w:rsidP="00422F95">
      <w:pPr>
        <w:pStyle w:val="BodyCopy"/>
        <w:rPr>
          <w:noProof w:val="0"/>
        </w:rPr>
      </w:pPr>
      <w:r w:rsidRPr="007216B2">
        <w:rPr>
          <w:noProof w:val="0"/>
        </w:rPr>
        <w:t>The steps will vary depending on the issue and the tour size, location and may involve:</w:t>
      </w:r>
    </w:p>
    <w:p w:rsidR="00522A9D" w:rsidRPr="007216B2" w:rsidRDefault="00422F95" w:rsidP="00522A9D">
      <w:pPr>
        <w:pStyle w:val="BodyCopyBold"/>
        <w:rPr>
          <w:noProof w:val="0"/>
        </w:rPr>
      </w:pPr>
      <w:r w:rsidRPr="007216B2">
        <w:rPr>
          <w:noProof w:val="0"/>
        </w:rPr>
        <w:t>Central contact point</w:t>
      </w:r>
    </w:p>
    <w:p w:rsidR="00522A9D" w:rsidRPr="007216B2" w:rsidRDefault="00FC02EF" w:rsidP="00422F95">
      <w:pPr>
        <w:pStyle w:val="Bullet1"/>
      </w:pPr>
      <w:r w:rsidRPr="007216B2">
        <w:rPr>
          <w:noProof/>
          <w:lang w:val="en-US"/>
        </w:rPr>
        <w:drawing>
          <wp:anchor distT="0" distB="0" distL="114300" distR="114300" simplePos="0" relativeHeight="251729920" behindDoc="0" locked="0" layoutInCell="1" allowOverlap="1" wp14:anchorId="32584396" wp14:editId="7F25AC27">
            <wp:simplePos x="0" y="0"/>
            <wp:positionH relativeFrom="column">
              <wp:posOffset>3409315</wp:posOffset>
            </wp:positionH>
            <wp:positionV relativeFrom="paragraph">
              <wp:posOffset>127635</wp:posOffset>
            </wp:positionV>
            <wp:extent cx="2314575" cy="1542415"/>
            <wp:effectExtent l="0" t="0" r="9525" b="63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4063855.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314575" cy="1542415"/>
                    </a:xfrm>
                    <a:prstGeom prst="rect">
                      <a:avLst/>
                    </a:prstGeom>
                  </pic:spPr>
                </pic:pic>
              </a:graphicData>
            </a:graphic>
            <wp14:sizeRelH relativeFrom="page">
              <wp14:pctWidth>0</wp14:pctWidth>
            </wp14:sizeRelH>
            <wp14:sizeRelV relativeFrom="page">
              <wp14:pctHeight>0</wp14:pctHeight>
            </wp14:sizeRelV>
          </wp:anchor>
        </w:drawing>
      </w:r>
      <w:r w:rsidR="00522A9D" w:rsidRPr="007216B2">
        <w:t>A contact staff member needs to be nominated to act as a central point for all communication to make sure th</w:t>
      </w:r>
      <w:r w:rsidR="009F0E58" w:rsidRPr="007216B2">
        <w:t>e information from all parties:</w:t>
      </w:r>
    </w:p>
    <w:p w:rsidR="00522A9D" w:rsidRPr="007216B2" w:rsidRDefault="00522A9D" w:rsidP="00422F95">
      <w:pPr>
        <w:pStyle w:val="Bullet2"/>
        <w:rPr>
          <w:lang w:val="en-AU"/>
        </w:rPr>
      </w:pPr>
      <w:r w:rsidRPr="007216B2">
        <w:rPr>
          <w:lang w:val="en-AU"/>
        </w:rPr>
        <w:t>Products and service suppliers</w:t>
      </w:r>
    </w:p>
    <w:p w:rsidR="00522A9D" w:rsidRPr="007216B2" w:rsidRDefault="00522A9D" w:rsidP="00422F95">
      <w:pPr>
        <w:pStyle w:val="Bullet2"/>
        <w:rPr>
          <w:lang w:val="en-AU"/>
        </w:rPr>
      </w:pPr>
      <w:r w:rsidRPr="007216B2">
        <w:rPr>
          <w:lang w:val="en-AU"/>
        </w:rPr>
        <w:t>Tour staff</w:t>
      </w:r>
    </w:p>
    <w:p w:rsidR="00522A9D" w:rsidRPr="007216B2" w:rsidRDefault="009F0E58" w:rsidP="00613BA4">
      <w:pPr>
        <w:pStyle w:val="Bullet2"/>
      </w:pPr>
      <w:r w:rsidRPr="00613BA4">
        <w:rPr>
          <w:lang w:val="en-AU"/>
        </w:rPr>
        <w:t>Organisation’s head office</w:t>
      </w:r>
      <w:r w:rsidR="00613BA4" w:rsidRPr="00613BA4">
        <w:rPr>
          <w:lang w:val="en-AU"/>
        </w:rPr>
        <w:t xml:space="preserve"> </w:t>
      </w:r>
      <w:r w:rsidR="00522A9D" w:rsidRPr="007216B2">
        <w:t xml:space="preserve">is collected, collated and disseminated as required. </w:t>
      </w:r>
      <w:r w:rsidR="00422F95" w:rsidRPr="007216B2">
        <w:t xml:space="preserve">This would be essential is the </w:t>
      </w:r>
      <w:r w:rsidR="00522A9D" w:rsidRPr="007216B2">
        <w:t>tour is in an isolated, ‘out of range’ area and contacting the staff is problematic</w:t>
      </w:r>
    </w:p>
    <w:p w:rsidR="00522A9D" w:rsidRPr="007216B2" w:rsidRDefault="00522A9D" w:rsidP="00422F95">
      <w:pPr>
        <w:pStyle w:val="Bullet1"/>
      </w:pPr>
      <w:r w:rsidRPr="007216B2">
        <w:t xml:space="preserve">Depending on the location of the tour, language might be an issue to deal with the issue with relevant authority, services suppliers whether it is for transport, accommodation, catering, and venues. It is recommended to make sure the staff dealing with the issue is fluent in the language. If not a third party might have to be </w:t>
      </w:r>
      <w:r w:rsidR="009F0E58" w:rsidRPr="007216B2">
        <w:t>employed on a short term basis.</w:t>
      </w:r>
    </w:p>
    <w:p w:rsidR="00522A9D" w:rsidRPr="007216B2" w:rsidRDefault="00522A9D" w:rsidP="00522A9D">
      <w:pPr>
        <w:pStyle w:val="BodyCopyBold"/>
        <w:rPr>
          <w:noProof w:val="0"/>
        </w:rPr>
      </w:pPr>
      <w:r w:rsidRPr="007216B2">
        <w:rPr>
          <w:noProof w:val="0"/>
        </w:rPr>
        <w:t>Progress report</w:t>
      </w:r>
    </w:p>
    <w:p w:rsidR="00522A9D" w:rsidRPr="007216B2" w:rsidRDefault="00522A9D" w:rsidP="00422F95">
      <w:pPr>
        <w:pStyle w:val="BodyCopy"/>
        <w:rPr>
          <w:noProof w:val="0"/>
        </w:rPr>
      </w:pPr>
      <w:r w:rsidRPr="007216B2">
        <w:rPr>
          <w:noProof w:val="0"/>
        </w:rPr>
        <w:t xml:space="preserve">Maintaining contact also involves: </w:t>
      </w:r>
    </w:p>
    <w:p w:rsidR="00522A9D" w:rsidRPr="007216B2" w:rsidRDefault="00522A9D" w:rsidP="00422F95">
      <w:pPr>
        <w:pStyle w:val="Bullet1"/>
      </w:pPr>
      <w:r w:rsidRPr="007216B2">
        <w:t xml:space="preserve">Organisation head office and tour staff need to regularly checking on progress of the issue resolution to: </w:t>
      </w:r>
    </w:p>
    <w:p w:rsidR="00522A9D" w:rsidRPr="007216B2" w:rsidRDefault="00522A9D" w:rsidP="00522A9D">
      <w:pPr>
        <w:pStyle w:val="Bullet2"/>
        <w:ind w:left="717" w:hanging="360"/>
        <w:rPr>
          <w:lang w:val="en-AU"/>
        </w:rPr>
      </w:pPr>
      <w:r w:rsidRPr="007216B2">
        <w:rPr>
          <w:lang w:val="en-AU"/>
        </w:rPr>
        <w:t xml:space="preserve">Know which stage the issue resolution is at </w:t>
      </w:r>
    </w:p>
    <w:p w:rsidR="00522A9D" w:rsidRPr="007216B2" w:rsidRDefault="00522A9D" w:rsidP="00522A9D">
      <w:pPr>
        <w:pStyle w:val="Bullet2"/>
        <w:ind w:left="717" w:hanging="360"/>
        <w:rPr>
          <w:lang w:val="en-AU"/>
        </w:rPr>
      </w:pPr>
      <w:r w:rsidRPr="007216B2">
        <w:rPr>
          <w:lang w:val="en-AU"/>
        </w:rPr>
        <w:t xml:space="preserve">Inform the tour group members  </w:t>
      </w:r>
    </w:p>
    <w:p w:rsidR="00522A9D" w:rsidRPr="007216B2" w:rsidRDefault="00522A9D" w:rsidP="00422F95">
      <w:pPr>
        <w:pStyle w:val="Bullet1"/>
      </w:pPr>
      <w:r w:rsidRPr="007216B2">
        <w:t xml:space="preserve">Providing supplementary information as required </w:t>
      </w:r>
    </w:p>
    <w:p w:rsidR="00522A9D" w:rsidRPr="007216B2" w:rsidRDefault="00522A9D" w:rsidP="00422F95">
      <w:pPr>
        <w:pStyle w:val="Bullet1"/>
      </w:pPr>
      <w:r w:rsidRPr="007216B2">
        <w:t>In light of this supplementary inform</w:t>
      </w:r>
      <w:r w:rsidR="00422F95" w:rsidRPr="007216B2">
        <w:t>ation, engaging in negotiations.</w:t>
      </w:r>
    </w:p>
    <w:p w:rsidR="00FC02EF" w:rsidRPr="007216B2" w:rsidRDefault="00FC02EF">
      <w:pPr>
        <w:rPr>
          <w:rFonts w:ascii="Helvetica" w:eastAsia="Calibri" w:hAnsi="Helvetica" w:cs="Calibri"/>
          <w:szCs w:val="16"/>
          <w:lang w:eastAsia="ar-SA"/>
        </w:rPr>
      </w:pPr>
      <w:r w:rsidRPr="007216B2">
        <w:br w:type="page"/>
      </w:r>
    </w:p>
    <w:p w:rsidR="00522A9D" w:rsidRPr="007216B2" w:rsidRDefault="00522A9D" w:rsidP="00422F95">
      <w:pPr>
        <w:pStyle w:val="BodyCopy"/>
        <w:rPr>
          <w:noProof w:val="0"/>
        </w:rPr>
      </w:pPr>
      <w:r w:rsidRPr="007216B2">
        <w:rPr>
          <w:noProof w:val="0"/>
        </w:rPr>
        <w:t>The following example</w:t>
      </w:r>
      <w:r w:rsidR="00A07921">
        <w:rPr>
          <w:noProof w:val="0"/>
        </w:rPr>
        <w:t xml:space="preserve"> scenario illustrates the </w:t>
      </w:r>
      <w:r w:rsidRPr="007216B2">
        <w:rPr>
          <w:noProof w:val="0"/>
        </w:rPr>
        <w:t>points just covered:</w:t>
      </w:r>
    </w:p>
    <w:p w:rsidR="00522A9D" w:rsidRPr="007216B2" w:rsidRDefault="00522A9D" w:rsidP="00422F95">
      <w:pPr>
        <w:pStyle w:val="Bullet1"/>
      </w:pPr>
      <w:r w:rsidRPr="007216B2">
        <w:t>On the way to an evening cultural show featuring local dance</w:t>
      </w:r>
      <w:r w:rsidR="009E5641">
        <w:t>r</w:t>
      </w:r>
      <w:r w:rsidRPr="007216B2">
        <w:t>s, the mini bus taking the tour group members breaks down</w:t>
      </w:r>
      <w:r w:rsidR="00422F95" w:rsidRPr="007216B2">
        <w:t>:</w:t>
      </w:r>
    </w:p>
    <w:p w:rsidR="00522A9D" w:rsidRPr="007216B2" w:rsidRDefault="00522A9D" w:rsidP="00522A9D">
      <w:pPr>
        <w:pStyle w:val="Bullet2"/>
        <w:ind w:left="717" w:hanging="360"/>
        <w:rPr>
          <w:lang w:val="en-AU"/>
        </w:rPr>
      </w:pPr>
      <w:r w:rsidRPr="007216B2">
        <w:rPr>
          <w:lang w:val="en-AU"/>
        </w:rPr>
        <w:t>Urgent alternative transport is required</w:t>
      </w:r>
    </w:p>
    <w:p w:rsidR="00522A9D" w:rsidRPr="007216B2" w:rsidRDefault="00522A9D" w:rsidP="00522A9D">
      <w:pPr>
        <w:pStyle w:val="Bullet2"/>
        <w:ind w:left="717" w:hanging="360"/>
        <w:rPr>
          <w:lang w:val="en-AU"/>
        </w:rPr>
      </w:pPr>
      <w:r w:rsidRPr="007216B2">
        <w:rPr>
          <w:lang w:val="en-AU"/>
        </w:rPr>
        <w:t>The tour leader will contact head office to organise a replacement minibus</w:t>
      </w:r>
    </w:p>
    <w:p w:rsidR="00522A9D" w:rsidRPr="007216B2" w:rsidRDefault="00522A9D" w:rsidP="00522A9D">
      <w:pPr>
        <w:pStyle w:val="Bullet2"/>
        <w:ind w:left="717" w:hanging="360"/>
        <w:rPr>
          <w:lang w:val="en-AU"/>
        </w:rPr>
      </w:pPr>
      <w:r w:rsidRPr="007216B2">
        <w:rPr>
          <w:lang w:val="en-AU"/>
        </w:rPr>
        <w:t xml:space="preserve">While head office is making call to organise the replacement minibus, regular contact must be maintained so the tour leader is kept informed on the progress of the search </w:t>
      </w:r>
    </w:p>
    <w:p w:rsidR="00522A9D" w:rsidRPr="007216B2" w:rsidRDefault="00522A9D" w:rsidP="00522A9D">
      <w:pPr>
        <w:pStyle w:val="Bullet2"/>
        <w:ind w:left="717" w:hanging="360"/>
        <w:rPr>
          <w:lang w:val="en-AU"/>
        </w:rPr>
      </w:pPr>
      <w:r w:rsidRPr="007216B2">
        <w:rPr>
          <w:lang w:val="en-AU"/>
        </w:rPr>
        <w:t>Head office informs the tour leader that there is no mini bus available in the area</w:t>
      </w:r>
      <w:r w:rsidR="003426CD">
        <w:rPr>
          <w:lang w:val="en-AU"/>
        </w:rPr>
        <w:t xml:space="preserve"> </w:t>
      </w:r>
      <w:r w:rsidRPr="007216B2">
        <w:rPr>
          <w:lang w:val="en-AU"/>
        </w:rPr>
        <w:t xml:space="preserve">and the next option is to </w:t>
      </w:r>
      <w:r w:rsidR="001B2B52" w:rsidRPr="007216B2">
        <w:rPr>
          <w:lang w:val="en-AU"/>
        </w:rPr>
        <w:t>organise</w:t>
      </w:r>
      <w:r w:rsidRPr="007216B2">
        <w:rPr>
          <w:lang w:val="en-AU"/>
        </w:rPr>
        <w:t xml:space="preserve"> taxis to take the tour group members to the show</w:t>
      </w:r>
    </w:p>
    <w:p w:rsidR="00522A9D" w:rsidRPr="007216B2" w:rsidRDefault="00522A9D" w:rsidP="00522A9D">
      <w:pPr>
        <w:pStyle w:val="Bullet2"/>
        <w:ind w:left="717" w:hanging="360"/>
        <w:rPr>
          <w:lang w:val="en-AU"/>
        </w:rPr>
      </w:pPr>
      <w:r w:rsidRPr="007216B2">
        <w:rPr>
          <w:lang w:val="en-AU"/>
        </w:rPr>
        <w:t>The tour leader might be required to confirm how many tour members required transport and how far they are, at the present time, from the show location</w:t>
      </w:r>
    </w:p>
    <w:p w:rsidR="00522A9D" w:rsidRPr="007216B2" w:rsidRDefault="00522A9D" w:rsidP="00522A9D">
      <w:pPr>
        <w:pStyle w:val="Bullet2"/>
        <w:ind w:left="717" w:hanging="360"/>
        <w:rPr>
          <w:lang w:val="en-AU"/>
        </w:rPr>
      </w:pPr>
      <w:r w:rsidRPr="007216B2">
        <w:rPr>
          <w:lang w:val="en-AU"/>
        </w:rPr>
        <w:t xml:space="preserve">The head office will liaise to confirm what time the taxis will be arriving </w:t>
      </w:r>
    </w:p>
    <w:p w:rsidR="00522A9D" w:rsidRPr="007216B2" w:rsidRDefault="00522A9D" w:rsidP="00522A9D">
      <w:pPr>
        <w:pStyle w:val="Bullet2"/>
        <w:ind w:left="717" w:hanging="360"/>
        <w:rPr>
          <w:lang w:val="en-AU"/>
        </w:rPr>
      </w:pPr>
      <w:r w:rsidRPr="007216B2">
        <w:rPr>
          <w:lang w:val="en-AU"/>
        </w:rPr>
        <w:t>Another action to take might be to ring the</w:t>
      </w:r>
      <w:r w:rsidR="00422F95" w:rsidRPr="007216B2">
        <w:rPr>
          <w:lang w:val="en-AU"/>
        </w:rPr>
        <w:t xml:space="preserve"> show organiser and advice that:</w:t>
      </w:r>
    </w:p>
    <w:p w:rsidR="00522A9D" w:rsidRPr="007216B2" w:rsidRDefault="00522A9D" w:rsidP="00522A9D">
      <w:pPr>
        <w:pStyle w:val="Bullet3"/>
        <w:rPr>
          <w:lang w:val="en-AU"/>
        </w:rPr>
      </w:pPr>
      <w:r w:rsidRPr="007216B2">
        <w:rPr>
          <w:lang w:val="en-AU"/>
        </w:rPr>
        <w:t xml:space="preserve">Your party will be delayed </w:t>
      </w:r>
    </w:p>
    <w:p w:rsidR="00522A9D" w:rsidRPr="007216B2" w:rsidRDefault="00522A9D" w:rsidP="00522A9D">
      <w:pPr>
        <w:pStyle w:val="Bullet3"/>
        <w:rPr>
          <w:lang w:val="en-AU"/>
        </w:rPr>
      </w:pPr>
      <w:r w:rsidRPr="007216B2">
        <w:rPr>
          <w:lang w:val="en-AU"/>
        </w:rPr>
        <w:t xml:space="preserve">If the show is opened to the public, not only to your organisation, investigate the possibility of attending the next show if there are a couple of sessions per night </w:t>
      </w:r>
    </w:p>
    <w:p w:rsidR="00522A9D" w:rsidRPr="007216B2" w:rsidRDefault="00522A9D" w:rsidP="00422F95">
      <w:pPr>
        <w:pStyle w:val="Bullet1"/>
      </w:pPr>
      <w:r w:rsidRPr="007216B2">
        <w:t>For any situation it is critical that all parties concerned understand the urgency of the situation such as finding alternative transport or accommodation at short notice when timing is crucial to resolving the issue</w:t>
      </w:r>
      <w:r w:rsidR="00422F95" w:rsidRPr="007216B2">
        <w:t>.</w:t>
      </w:r>
    </w:p>
    <w:p w:rsidR="00522A9D" w:rsidRPr="007216B2" w:rsidRDefault="00522A9D" w:rsidP="00422F95">
      <w:pPr>
        <w:pStyle w:val="BodyCopyBold"/>
        <w:rPr>
          <w:noProof w:val="0"/>
        </w:rPr>
      </w:pPr>
      <w:r w:rsidRPr="007216B2">
        <w:rPr>
          <w:noProof w:val="0"/>
        </w:rPr>
        <w:t xml:space="preserve">Financial settlement </w:t>
      </w:r>
    </w:p>
    <w:p w:rsidR="00522A9D" w:rsidRPr="007216B2" w:rsidRDefault="00385601" w:rsidP="00422F95">
      <w:pPr>
        <w:pStyle w:val="BodyCopy"/>
        <w:rPr>
          <w:noProof w:val="0"/>
        </w:rPr>
      </w:pPr>
      <w:r w:rsidRPr="007216B2">
        <w:rPr>
          <w:lang w:val="en-US" w:eastAsia="en-US"/>
        </w:rPr>
        <w:drawing>
          <wp:anchor distT="0" distB="0" distL="114300" distR="114300" simplePos="0" relativeHeight="251730944" behindDoc="0" locked="0" layoutInCell="1" allowOverlap="1" wp14:anchorId="634A4C20" wp14:editId="3457607C">
            <wp:simplePos x="0" y="0"/>
            <wp:positionH relativeFrom="column">
              <wp:posOffset>4257675</wp:posOffset>
            </wp:positionH>
            <wp:positionV relativeFrom="paragraph">
              <wp:posOffset>99695</wp:posOffset>
            </wp:positionV>
            <wp:extent cx="1457325" cy="1474470"/>
            <wp:effectExtent l="0" t="0" r="9525"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457325" cy="147447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Negotiations might have to take place if extra payments are required and depending on</w:t>
      </w:r>
      <w:r w:rsidR="00613BA4">
        <w:rPr>
          <w:noProof w:val="0"/>
        </w:rPr>
        <w:t>:</w:t>
      </w:r>
      <w:r w:rsidR="00522A9D" w:rsidRPr="007216B2">
        <w:rPr>
          <w:noProof w:val="0"/>
        </w:rPr>
        <w:t xml:space="preserve"> </w:t>
      </w:r>
    </w:p>
    <w:p w:rsidR="00522A9D" w:rsidRPr="007216B2" w:rsidRDefault="00522A9D" w:rsidP="00422F95">
      <w:pPr>
        <w:pStyle w:val="Bullet1"/>
      </w:pPr>
      <w:r w:rsidRPr="007216B2">
        <w:t>Who the suppl</w:t>
      </w:r>
      <w:r w:rsidR="00422F95" w:rsidRPr="007216B2">
        <w:t>ier of products and services is</w:t>
      </w:r>
      <w:r w:rsidRPr="007216B2">
        <w:t>:</w:t>
      </w:r>
    </w:p>
    <w:p w:rsidR="00522A9D" w:rsidRPr="007216B2" w:rsidRDefault="00522A9D" w:rsidP="00422F95">
      <w:pPr>
        <w:pStyle w:val="Bullet2"/>
        <w:rPr>
          <w:lang w:val="en-AU"/>
        </w:rPr>
      </w:pPr>
      <w:r w:rsidRPr="007216B2">
        <w:rPr>
          <w:lang w:val="en-AU"/>
        </w:rPr>
        <w:t>Existing supplier with an existing contractual agreement with the organisation</w:t>
      </w:r>
    </w:p>
    <w:p w:rsidR="00522A9D" w:rsidRPr="007216B2" w:rsidRDefault="00422F95" w:rsidP="00422F95">
      <w:pPr>
        <w:pStyle w:val="Bullet2"/>
        <w:rPr>
          <w:lang w:val="en-AU"/>
        </w:rPr>
      </w:pPr>
      <w:r w:rsidRPr="007216B2">
        <w:rPr>
          <w:lang w:val="en-AU"/>
        </w:rPr>
        <w:t>New supplier</w:t>
      </w:r>
      <w:r w:rsidR="00522A9D" w:rsidRPr="007216B2">
        <w:rPr>
          <w:lang w:val="en-AU"/>
        </w:rPr>
        <w:t>: a short term contract will need to</w:t>
      </w:r>
      <w:r w:rsidRPr="007216B2">
        <w:rPr>
          <w:lang w:val="en-AU"/>
        </w:rPr>
        <w:t xml:space="preserve"> be negotiated and implemented</w:t>
      </w:r>
    </w:p>
    <w:p w:rsidR="00522A9D" w:rsidRPr="007216B2" w:rsidRDefault="00522A9D" w:rsidP="00422F95">
      <w:pPr>
        <w:pStyle w:val="Bullet1"/>
      </w:pPr>
      <w:r w:rsidRPr="007216B2">
        <w:t>The agreed terms of payment such as payment stages</w:t>
      </w:r>
      <w:r w:rsidR="00422F95" w:rsidRPr="007216B2">
        <w:t>:</w:t>
      </w:r>
    </w:p>
    <w:p w:rsidR="00522A9D" w:rsidRPr="007216B2" w:rsidRDefault="00522A9D" w:rsidP="00422F95">
      <w:pPr>
        <w:pStyle w:val="Bullet2"/>
        <w:rPr>
          <w:lang w:val="en-AU"/>
        </w:rPr>
      </w:pPr>
      <w:r w:rsidRPr="007216B2">
        <w:rPr>
          <w:lang w:val="en-AU"/>
        </w:rPr>
        <w:t>Deposit</w:t>
      </w:r>
    </w:p>
    <w:p w:rsidR="00522A9D" w:rsidRPr="007216B2" w:rsidRDefault="00522A9D" w:rsidP="00422F95">
      <w:pPr>
        <w:pStyle w:val="Bullet2"/>
        <w:rPr>
          <w:lang w:val="en-AU"/>
        </w:rPr>
      </w:pPr>
      <w:r w:rsidRPr="007216B2">
        <w:rPr>
          <w:lang w:val="en-AU"/>
        </w:rPr>
        <w:t xml:space="preserve">Initial payment </w:t>
      </w:r>
    </w:p>
    <w:p w:rsidR="00522A9D" w:rsidRPr="007216B2" w:rsidRDefault="00522A9D" w:rsidP="00422F95">
      <w:pPr>
        <w:pStyle w:val="Bullet2"/>
        <w:rPr>
          <w:lang w:val="en-AU"/>
        </w:rPr>
      </w:pPr>
      <w:r w:rsidRPr="007216B2">
        <w:rPr>
          <w:lang w:val="en-AU"/>
        </w:rPr>
        <w:t xml:space="preserve">Progress payment </w:t>
      </w:r>
    </w:p>
    <w:p w:rsidR="00522A9D" w:rsidRPr="007216B2" w:rsidRDefault="00422F95" w:rsidP="00422F95">
      <w:pPr>
        <w:pStyle w:val="Bullet2"/>
        <w:rPr>
          <w:lang w:val="en-AU"/>
        </w:rPr>
      </w:pPr>
      <w:r w:rsidRPr="007216B2">
        <w:rPr>
          <w:lang w:val="en-AU"/>
        </w:rPr>
        <w:t>Final payment.</w:t>
      </w:r>
    </w:p>
    <w:p w:rsidR="00522A9D" w:rsidRPr="007216B2" w:rsidRDefault="00522A9D" w:rsidP="00422F95">
      <w:pPr>
        <w:pStyle w:val="BodyCopy"/>
        <w:rPr>
          <w:noProof w:val="0"/>
        </w:rPr>
      </w:pPr>
      <w:r w:rsidRPr="007216B2">
        <w:rPr>
          <w:noProof w:val="0"/>
        </w:rPr>
        <w:t xml:space="preserve">Using the previous examples, if taxis are used, in most cases, payment will have to </w:t>
      </w:r>
      <w:r w:rsidR="00A07921">
        <w:rPr>
          <w:noProof w:val="0"/>
        </w:rPr>
        <w:t xml:space="preserve">be </w:t>
      </w:r>
      <w:r w:rsidRPr="007216B2">
        <w:rPr>
          <w:noProof w:val="0"/>
        </w:rPr>
        <w:t>made when the service is supplied</w:t>
      </w:r>
      <w:r w:rsidR="00422F95" w:rsidRPr="007216B2">
        <w:rPr>
          <w:noProof w:val="0"/>
        </w:rPr>
        <w:t>.</w:t>
      </w:r>
    </w:p>
    <w:p w:rsidR="003115C3" w:rsidRPr="007216B2" w:rsidRDefault="003115C3" w:rsidP="003115C3">
      <w:pPr>
        <w:pStyle w:val="BodyCopy"/>
        <w:rPr>
          <w:noProof w:val="0"/>
        </w:rPr>
      </w:pPr>
      <w:r w:rsidRPr="007216B2">
        <w:rPr>
          <w:noProof w:val="0"/>
          <w:lang w:eastAsia="en-AU"/>
        </w:rPr>
        <w:br w:type="page"/>
      </w:r>
    </w:p>
    <w:p w:rsidR="000A249F" w:rsidRPr="007216B2" w:rsidRDefault="000A249F" w:rsidP="003115C3">
      <w:pPr>
        <w:pStyle w:val="Heading2"/>
      </w:pPr>
      <w:r w:rsidRPr="007216B2">
        <w:t>5.5</w:t>
      </w:r>
      <w:r w:rsidRPr="007216B2">
        <w:tab/>
      </w:r>
      <w:r w:rsidR="00B44993">
        <w:fldChar w:fldCharType="begin"/>
      </w:r>
      <w:r w:rsidR="00B44993">
        <w:instrText xml:space="preserve"> REF  Criteria55  \* MERGEFORMAT </w:instrText>
      </w:r>
      <w:r w:rsidR="00B44993">
        <w:fldChar w:fldCharType="separate"/>
      </w:r>
      <w:sdt>
        <w:sdtPr>
          <w:alias w:val="Criteria55"/>
          <w:tag w:val="Criteria55"/>
          <w:id w:val="-1437753653"/>
          <w:placeholder>
            <w:docPart w:val="B251EDCA3F39428191C3B076F2A9C6A4"/>
          </w:placeholder>
        </w:sdtPr>
        <w:sdtEndPr/>
        <w:sdtContent>
          <w:r w:rsidR="0022260F" w:rsidRPr="0022260F">
            <w:rPr>
              <w:rStyle w:val="PlaceholderText"/>
              <w:color w:val="45545F"/>
            </w:rPr>
            <w:t xml:space="preserve">Advise industry colleagues regarding tour </w:t>
          </w:r>
          <w:r w:rsidR="0022260F" w:rsidRPr="007216B2">
            <w:t>changes</w:t>
          </w:r>
        </w:sdtContent>
      </w:sdt>
      <w:r w:rsidR="00B44993">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Different issues will have different consequences and impact on the tour itself. Changes can range from a simple delay to the cancellation of an activity, the shortening of the tour or even its cancellation and all industry colleagues need to be advised when the changes affect them.</w:t>
      </w:r>
    </w:p>
    <w:p w:rsidR="00522A9D" w:rsidRPr="007216B2" w:rsidRDefault="00522A9D" w:rsidP="00031D12">
      <w:pPr>
        <w:pStyle w:val="Heading3"/>
      </w:pPr>
      <w:r w:rsidRPr="007216B2">
        <w:t>Industry colleagues liaison</w:t>
      </w:r>
    </w:p>
    <w:p w:rsidR="00522A9D" w:rsidRPr="007216B2" w:rsidRDefault="00522A9D" w:rsidP="00422F95">
      <w:pPr>
        <w:pStyle w:val="BodyCopy"/>
        <w:rPr>
          <w:noProof w:val="0"/>
        </w:rPr>
      </w:pPr>
      <w:r w:rsidRPr="007216B2">
        <w:rPr>
          <w:b/>
          <w:noProof w:val="0"/>
        </w:rPr>
        <w:t>Itinerary changes</w:t>
      </w:r>
      <w:r w:rsidRPr="007216B2">
        <w:rPr>
          <w:noProof w:val="0"/>
        </w:rPr>
        <w:t>: as previously covered, any tour alteration can have a flow on effect for the tour itinerary</w:t>
      </w:r>
      <w:r w:rsidR="00613BA4">
        <w:rPr>
          <w:noProof w:val="0"/>
        </w:rPr>
        <w:t>.</w:t>
      </w:r>
      <w:r w:rsidRPr="007216B2">
        <w:rPr>
          <w:noProof w:val="0"/>
        </w:rPr>
        <w:t xml:space="preserve"> </w:t>
      </w:r>
    </w:p>
    <w:p w:rsidR="00522A9D" w:rsidRPr="007216B2" w:rsidRDefault="00522A9D" w:rsidP="00422F95">
      <w:pPr>
        <w:pStyle w:val="BodyCopy"/>
        <w:rPr>
          <w:noProof w:val="0"/>
        </w:rPr>
      </w:pPr>
      <w:r w:rsidRPr="007216B2">
        <w:rPr>
          <w:noProof w:val="0"/>
        </w:rPr>
        <w:t>The best way to illustrate this is by an example:</w:t>
      </w:r>
    </w:p>
    <w:p w:rsidR="00522A9D" w:rsidRPr="007216B2" w:rsidRDefault="00522A9D" w:rsidP="00422F95">
      <w:pPr>
        <w:pStyle w:val="BodyCopy"/>
        <w:rPr>
          <w:noProof w:val="0"/>
        </w:rPr>
      </w:pPr>
      <w:r w:rsidRPr="007216B2">
        <w:rPr>
          <w:noProof w:val="0"/>
        </w:rPr>
        <w:t>While conducting a day tour in the country, your coach has broken down.</w:t>
      </w:r>
    </w:p>
    <w:p w:rsidR="00522A9D" w:rsidRPr="007216B2" w:rsidRDefault="00522A9D" w:rsidP="00422F95">
      <w:pPr>
        <w:pStyle w:val="BodyCopy"/>
        <w:rPr>
          <w:noProof w:val="0"/>
        </w:rPr>
      </w:pPr>
      <w:r w:rsidRPr="007216B2">
        <w:rPr>
          <w:noProof w:val="0"/>
        </w:rPr>
        <w:t xml:space="preserve">You have already made arrangement and assistance is on the way. However it could take up to an hour. </w:t>
      </w:r>
    </w:p>
    <w:p w:rsidR="00522A9D" w:rsidRPr="007216B2" w:rsidRDefault="00522A9D" w:rsidP="00422F95">
      <w:pPr>
        <w:pStyle w:val="BodyCopy"/>
        <w:rPr>
          <w:noProof w:val="0"/>
        </w:rPr>
      </w:pPr>
      <w:r w:rsidRPr="007216B2">
        <w:rPr>
          <w:noProof w:val="0"/>
        </w:rPr>
        <w:t>You</w:t>
      </w:r>
      <w:r w:rsidR="00422F95" w:rsidRPr="007216B2">
        <w:rPr>
          <w:noProof w:val="0"/>
        </w:rPr>
        <w:t>r group has:</w:t>
      </w:r>
    </w:p>
    <w:p w:rsidR="00522A9D" w:rsidRPr="007216B2" w:rsidRDefault="00522A9D" w:rsidP="00422F95">
      <w:pPr>
        <w:pStyle w:val="Bullet1"/>
      </w:pPr>
      <w:r w:rsidRPr="007216B2">
        <w:t>A lunch booking at a restaurant in 30 minutes,</w:t>
      </w:r>
      <w:r w:rsidR="00A07921">
        <w:t xml:space="preserve"> you are about 15 minutes away </w:t>
      </w:r>
      <w:r w:rsidRPr="007216B2">
        <w:t>f</w:t>
      </w:r>
      <w:r w:rsidR="00A07921">
        <w:t>rom</w:t>
      </w:r>
      <w:r w:rsidRPr="007216B2">
        <w:t xml:space="preserve"> the lunch venue by coach. The time schedule for lunch is one hour</w:t>
      </w:r>
    </w:p>
    <w:p w:rsidR="00522A9D" w:rsidRPr="007216B2" w:rsidRDefault="00522A9D" w:rsidP="00422F95">
      <w:pPr>
        <w:pStyle w:val="Bullet1"/>
      </w:pPr>
      <w:r w:rsidRPr="007216B2">
        <w:t>A visit to the local Chocolate factory booked for 2pm</w:t>
      </w:r>
      <w:r w:rsidR="00422F95" w:rsidRPr="007216B2">
        <w:t>.</w:t>
      </w:r>
    </w:p>
    <w:p w:rsidR="00522A9D" w:rsidRPr="007216B2" w:rsidRDefault="00522A9D" w:rsidP="00422F95">
      <w:pPr>
        <w:pStyle w:val="BodyCopy"/>
        <w:rPr>
          <w:noProof w:val="0"/>
        </w:rPr>
      </w:pPr>
      <w:r w:rsidRPr="007216B2">
        <w:rPr>
          <w:noProof w:val="0"/>
        </w:rPr>
        <w:t>The industry colleagues you need to liaise with are:</w:t>
      </w:r>
    </w:p>
    <w:p w:rsidR="00522A9D" w:rsidRPr="007216B2" w:rsidRDefault="00522A9D" w:rsidP="00422F95">
      <w:pPr>
        <w:pStyle w:val="Bullet1"/>
      </w:pPr>
      <w:r w:rsidRPr="007216B2">
        <w:t xml:space="preserve">The restaurant to advise of the delay in your arrival. Between the one hour wait and 15 minutes distance to cover, you envisage the tour group arrival for around 1.45pm </w:t>
      </w:r>
    </w:p>
    <w:p w:rsidR="00522A9D" w:rsidRPr="007216B2" w:rsidRDefault="00522A9D" w:rsidP="00422F95">
      <w:pPr>
        <w:pStyle w:val="Bullet1"/>
      </w:pPr>
      <w:r w:rsidRPr="007216B2">
        <w:t xml:space="preserve">In turn, the visit to the Chocolate factory will not start </w:t>
      </w:r>
      <w:r w:rsidR="00A07921">
        <w:t>at</w:t>
      </w:r>
      <w:r w:rsidRPr="007216B2">
        <w:t xml:space="preserve"> 2pm</w:t>
      </w:r>
      <w:r w:rsidR="00422F95" w:rsidRPr="007216B2">
        <w:t>.</w:t>
      </w:r>
    </w:p>
    <w:p w:rsidR="00522A9D" w:rsidRPr="007216B2" w:rsidRDefault="00522A9D" w:rsidP="00422F95">
      <w:pPr>
        <w:pStyle w:val="BodyCopy"/>
        <w:rPr>
          <w:noProof w:val="0"/>
        </w:rPr>
      </w:pPr>
      <w:r w:rsidRPr="007216B2">
        <w:rPr>
          <w:noProof w:val="0"/>
        </w:rPr>
        <w:t>You need to advise both venues and check the time changes can be accommodate</w:t>
      </w:r>
      <w:r w:rsidR="00A07921">
        <w:rPr>
          <w:noProof w:val="0"/>
        </w:rPr>
        <w:t>d. Depending on how busy those two</w:t>
      </w:r>
      <w:r w:rsidRPr="007216B2">
        <w:rPr>
          <w:noProof w:val="0"/>
        </w:rPr>
        <w:t xml:space="preserve"> venues are, you might have to alter length of time for either the lunch and visit or even both. For example, if the restaurant can accommodate your group but only for half an hour, this is turn would mean the factory visit could take place earlier. Flexibility </w:t>
      </w:r>
      <w:r w:rsidR="00385601" w:rsidRPr="007216B2">
        <w:rPr>
          <w:noProof w:val="0"/>
        </w:rPr>
        <w:t>is the key in such a situation.</w:t>
      </w:r>
    </w:p>
    <w:p w:rsidR="00522A9D" w:rsidRPr="007216B2" w:rsidRDefault="00385601" w:rsidP="00422F95">
      <w:pPr>
        <w:pStyle w:val="BodyCopyBold"/>
        <w:rPr>
          <w:noProof w:val="0"/>
        </w:rPr>
      </w:pPr>
      <w:r w:rsidRPr="007216B2">
        <w:rPr>
          <w:lang w:val="en-US" w:eastAsia="en-US"/>
        </w:rPr>
        <w:drawing>
          <wp:anchor distT="0" distB="0" distL="114300" distR="114300" simplePos="0" relativeHeight="251731968" behindDoc="0" locked="0" layoutInCell="1" allowOverlap="1" wp14:anchorId="171D4E5D" wp14:editId="5A540D0A">
            <wp:simplePos x="0" y="0"/>
            <wp:positionH relativeFrom="column">
              <wp:posOffset>3590925</wp:posOffset>
            </wp:positionH>
            <wp:positionV relativeFrom="paragraph">
              <wp:posOffset>167005</wp:posOffset>
            </wp:positionV>
            <wp:extent cx="2134235" cy="1628775"/>
            <wp:effectExtent l="0" t="0" r="0" b="952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113499.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134235" cy="1628775"/>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noProof w:val="0"/>
        </w:rPr>
        <w:t>Confirmation of numbers</w:t>
      </w:r>
    </w:p>
    <w:p w:rsidR="00522A9D" w:rsidRPr="007216B2" w:rsidRDefault="00522A9D" w:rsidP="00422F95">
      <w:pPr>
        <w:pStyle w:val="BodyCopy"/>
        <w:rPr>
          <w:noProof w:val="0"/>
        </w:rPr>
      </w:pPr>
      <w:r w:rsidRPr="007216B2">
        <w:rPr>
          <w:noProof w:val="0"/>
        </w:rPr>
        <w:t xml:space="preserve">If the issue relates for example to a </w:t>
      </w:r>
      <w:r w:rsidR="00A07921">
        <w:rPr>
          <w:noProof w:val="0"/>
        </w:rPr>
        <w:t>tour member illness or</w:t>
      </w:r>
      <w:r w:rsidRPr="007216B2">
        <w:rPr>
          <w:noProof w:val="0"/>
        </w:rPr>
        <w:t xml:space="preserve"> health issue such as flu and not be</w:t>
      </w:r>
      <w:r w:rsidR="00A07921">
        <w:rPr>
          <w:noProof w:val="0"/>
        </w:rPr>
        <w:t>ing</w:t>
      </w:r>
      <w:r w:rsidRPr="007216B2">
        <w:rPr>
          <w:noProof w:val="0"/>
        </w:rPr>
        <w:t xml:space="preserve"> able to join the tour for </w:t>
      </w:r>
      <w:r w:rsidR="00A07921">
        <w:rPr>
          <w:noProof w:val="0"/>
        </w:rPr>
        <w:t>a specific activity or maybe</w:t>
      </w:r>
      <w:r w:rsidRPr="007216B2">
        <w:rPr>
          <w:noProof w:val="0"/>
        </w:rPr>
        <w:t xml:space="preserve"> full day, all affected industry colleagues must be contacted with the final tour group members:</w:t>
      </w:r>
    </w:p>
    <w:p w:rsidR="00522A9D" w:rsidRPr="007216B2" w:rsidRDefault="00A07921" w:rsidP="00422F95">
      <w:pPr>
        <w:pStyle w:val="Bullet1"/>
      </w:pPr>
      <w:r>
        <w:t>The m</w:t>
      </w:r>
      <w:r w:rsidR="00522A9D" w:rsidRPr="007216B2">
        <w:t>useum so the establishment knows how many visitors to expect</w:t>
      </w:r>
    </w:p>
    <w:p w:rsidR="00522A9D" w:rsidRPr="007216B2" w:rsidRDefault="00A07921" w:rsidP="00422F95">
      <w:pPr>
        <w:pStyle w:val="Bullet1"/>
      </w:pPr>
      <w:r>
        <w:t>The r</w:t>
      </w:r>
      <w:r w:rsidR="00522A9D" w:rsidRPr="007216B2">
        <w:t xml:space="preserve">estaurant so </w:t>
      </w:r>
      <w:r>
        <w:t xml:space="preserve">that </w:t>
      </w:r>
      <w:r w:rsidR="00522A9D" w:rsidRPr="007216B2">
        <w:t>the meals are prepared in accordance to the number of guests</w:t>
      </w:r>
      <w:r w:rsidR="00613BA4">
        <w:t>.</w:t>
      </w:r>
    </w:p>
    <w:p w:rsidR="003115C3" w:rsidRPr="007216B2" w:rsidRDefault="003115C3" w:rsidP="003115C3">
      <w:pPr>
        <w:pStyle w:val="BodyCopy"/>
        <w:rPr>
          <w:noProof w:val="0"/>
        </w:rPr>
      </w:pPr>
      <w:r w:rsidRPr="007216B2">
        <w:rPr>
          <w:noProof w:val="0"/>
          <w:lang w:eastAsia="en-AU"/>
        </w:rPr>
        <w:br w:type="page"/>
      </w:r>
    </w:p>
    <w:p w:rsidR="000A249F" w:rsidRPr="007216B2" w:rsidRDefault="000A249F" w:rsidP="003115C3">
      <w:pPr>
        <w:pStyle w:val="Heading2"/>
      </w:pPr>
      <w:r w:rsidRPr="007216B2">
        <w:t>5.6</w:t>
      </w:r>
      <w:r w:rsidRPr="007216B2">
        <w:tab/>
      </w:r>
      <w:r w:rsidR="00B44993">
        <w:fldChar w:fldCharType="begin"/>
      </w:r>
      <w:r w:rsidR="00B44993">
        <w:instrText xml:space="preserve"> REF  Criteria56  \* MERGEFORMAT </w:instrText>
      </w:r>
      <w:r w:rsidR="00B44993">
        <w:fldChar w:fldCharType="separate"/>
      </w:r>
      <w:sdt>
        <w:sdtPr>
          <w:alias w:val="Criteria56"/>
          <w:tag w:val="Criteria56"/>
          <w:id w:val="370889175"/>
          <w:placeholder>
            <w:docPart w:val="198AE2C6606549869B3F7EE06E7E85BC"/>
          </w:placeholder>
        </w:sdtPr>
        <w:sdtEndPr/>
        <w:sdtContent>
          <w:r w:rsidR="0022260F" w:rsidRPr="0022260F">
            <w:rPr>
              <w:rStyle w:val="PlaceholderText"/>
              <w:color w:val="45545F"/>
            </w:rPr>
            <w:t xml:space="preserve">Maintain regular contact with tour </w:t>
          </w:r>
          <w:r w:rsidR="0022260F" w:rsidRPr="007216B2">
            <w:t>group</w:t>
          </w:r>
        </w:sdtContent>
      </w:sdt>
      <w:r w:rsidR="00B44993">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 xml:space="preserve">Building on from maintaining contact with those responsible for resolving on tour issues and advising industry colleagues of any changes following the issues, contact with the tour group needs to be established and maintained so that both staff and tour group members are kept informed during the various stages of the issue and its resolution. </w:t>
      </w:r>
    </w:p>
    <w:p w:rsidR="00522A9D" w:rsidRPr="007216B2" w:rsidRDefault="00522A9D" w:rsidP="00031D12">
      <w:pPr>
        <w:pStyle w:val="Heading3"/>
      </w:pPr>
      <w:r w:rsidRPr="007216B2">
        <w:t>Contact protocols</w:t>
      </w:r>
    </w:p>
    <w:p w:rsidR="00522A9D" w:rsidRPr="007216B2" w:rsidRDefault="00522A9D" w:rsidP="00422F95">
      <w:pPr>
        <w:pStyle w:val="BodyCopy"/>
        <w:rPr>
          <w:noProof w:val="0"/>
        </w:rPr>
      </w:pPr>
      <w:r w:rsidRPr="007216B2">
        <w:rPr>
          <w:noProof w:val="0"/>
        </w:rPr>
        <w:t>To maintain regu</w:t>
      </w:r>
      <w:r w:rsidR="00422F95" w:rsidRPr="007216B2">
        <w:rPr>
          <w:noProof w:val="0"/>
        </w:rPr>
        <w:t>lar contact, it is essential to:</w:t>
      </w:r>
    </w:p>
    <w:p w:rsidR="00522A9D" w:rsidRPr="007216B2" w:rsidRDefault="00522A9D" w:rsidP="00422F95">
      <w:pPr>
        <w:pStyle w:val="Bullet1"/>
      </w:pPr>
      <w:r w:rsidRPr="007216B2">
        <w:t>Establish the most efficient contact method taking into account the tour location:</w:t>
      </w:r>
    </w:p>
    <w:p w:rsidR="00522A9D" w:rsidRPr="007216B2" w:rsidRDefault="00385601" w:rsidP="00422F95">
      <w:pPr>
        <w:pStyle w:val="Bullet2"/>
        <w:rPr>
          <w:lang w:val="en-AU"/>
        </w:rPr>
      </w:pPr>
      <w:r w:rsidRPr="007216B2">
        <w:rPr>
          <w:noProof/>
          <w:lang w:eastAsia="en-US"/>
        </w:rPr>
        <w:drawing>
          <wp:anchor distT="0" distB="0" distL="114300" distR="114300" simplePos="0" relativeHeight="251732992" behindDoc="0" locked="0" layoutInCell="1" allowOverlap="1" wp14:anchorId="65852EDE" wp14:editId="4163EC9D">
            <wp:simplePos x="0" y="0"/>
            <wp:positionH relativeFrom="column">
              <wp:posOffset>3276600</wp:posOffset>
            </wp:positionH>
            <wp:positionV relativeFrom="paragraph">
              <wp:posOffset>226695</wp:posOffset>
            </wp:positionV>
            <wp:extent cx="2461260" cy="164084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282610.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61260" cy="1640840"/>
                    </a:xfrm>
                    <a:prstGeom prst="rect">
                      <a:avLst/>
                    </a:prstGeom>
                  </pic:spPr>
                </pic:pic>
              </a:graphicData>
            </a:graphic>
            <wp14:sizeRelH relativeFrom="page">
              <wp14:pctWidth>0</wp14:pctWidth>
            </wp14:sizeRelH>
            <wp14:sizeRelV relativeFrom="page">
              <wp14:pctHeight>0</wp14:pctHeight>
            </wp14:sizeRelV>
          </wp:anchor>
        </w:drawing>
      </w:r>
      <w:r w:rsidR="00522A9D" w:rsidRPr="007216B2">
        <w:rPr>
          <w:lang w:val="en-AU"/>
        </w:rPr>
        <w:t>Phone</w:t>
      </w:r>
    </w:p>
    <w:p w:rsidR="00522A9D" w:rsidRPr="007216B2" w:rsidRDefault="00522A9D" w:rsidP="00422F95">
      <w:pPr>
        <w:pStyle w:val="Bullet2"/>
        <w:rPr>
          <w:lang w:val="en-AU"/>
        </w:rPr>
      </w:pPr>
      <w:r w:rsidRPr="007216B2">
        <w:rPr>
          <w:lang w:val="en-AU"/>
        </w:rPr>
        <w:t>Internet</w:t>
      </w:r>
    </w:p>
    <w:p w:rsidR="00522A9D" w:rsidRPr="007216B2" w:rsidRDefault="00522A9D" w:rsidP="00422F95">
      <w:pPr>
        <w:pStyle w:val="Bullet2"/>
        <w:rPr>
          <w:lang w:val="en-AU"/>
        </w:rPr>
      </w:pPr>
      <w:r w:rsidRPr="007216B2">
        <w:rPr>
          <w:lang w:val="en-AU"/>
        </w:rPr>
        <w:t>M</w:t>
      </w:r>
      <w:r w:rsidR="00422F95" w:rsidRPr="007216B2">
        <w:rPr>
          <w:lang w:val="en-AU"/>
        </w:rPr>
        <w:t>essage left at a specific spot:</w:t>
      </w:r>
    </w:p>
    <w:p w:rsidR="00522A9D" w:rsidRPr="007216B2" w:rsidRDefault="00522A9D" w:rsidP="00422F95">
      <w:pPr>
        <w:pStyle w:val="Bullet3"/>
        <w:rPr>
          <w:lang w:val="en-AU"/>
        </w:rPr>
      </w:pPr>
      <w:r w:rsidRPr="007216B2">
        <w:rPr>
          <w:lang w:val="en-AU"/>
        </w:rPr>
        <w:t xml:space="preserve">Post Office </w:t>
      </w:r>
    </w:p>
    <w:p w:rsidR="00522A9D" w:rsidRPr="007216B2" w:rsidRDefault="00522A9D" w:rsidP="00422F95">
      <w:pPr>
        <w:pStyle w:val="Bullet3"/>
        <w:rPr>
          <w:lang w:val="en-AU"/>
        </w:rPr>
      </w:pPr>
      <w:r w:rsidRPr="007216B2">
        <w:rPr>
          <w:lang w:val="en-AU"/>
        </w:rPr>
        <w:t>Main store acting as the local Post Office</w:t>
      </w:r>
    </w:p>
    <w:p w:rsidR="00522A9D" w:rsidRPr="007216B2" w:rsidRDefault="00522A9D" w:rsidP="00422F95">
      <w:pPr>
        <w:pStyle w:val="Bullet3"/>
        <w:rPr>
          <w:lang w:val="en-AU"/>
        </w:rPr>
      </w:pPr>
      <w:r w:rsidRPr="007216B2">
        <w:rPr>
          <w:lang w:val="en-AU"/>
        </w:rPr>
        <w:t>Park ranger</w:t>
      </w:r>
    </w:p>
    <w:p w:rsidR="00522A9D" w:rsidRPr="007216B2" w:rsidRDefault="00522A9D" w:rsidP="00422F95">
      <w:pPr>
        <w:pStyle w:val="Bullet3"/>
        <w:rPr>
          <w:lang w:val="en-AU"/>
        </w:rPr>
      </w:pPr>
      <w:r w:rsidRPr="007216B2">
        <w:rPr>
          <w:lang w:val="en-AU"/>
        </w:rPr>
        <w:t>Official authorities such as with the Police</w:t>
      </w:r>
    </w:p>
    <w:p w:rsidR="00522A9D" w:rsidRPr="007216B2" w:rsidRDefault="00522A9D" w:rsidP="00422F95">
      <w:pPr>
        <w:pStyle w:val="Bullet1"/>
      </w:pPr>
      <w:r w:rsidRPr="007216B2">
        <w:t>Make sure the tour staff have the latest:</w:t>
      </w:r>
    </w:p>
    <w:p w:rsidR="00522A9D" w:rsidRPr="007216B2" w:rsidRDefault="00522A9D" w:rsidP="00422F95">
      <w:pPr>
        <w:pStyle w:val="Bullet2"/>
        <w:rPr>
          <w:lang w:val="en-AU"/>
        </w:rPr>
      </w:pPr>
      <w:r w:rsidRPr="007216B2">
        <w:rPr>
          <w:lang w:val="en-AU"/>
        </w:rPr>
        <w:t xml:space="preserve">Contact names, preferred contact number of all products and service suppliers </w:t>
      </w:r>
    </w:p>
    <w:p w:rsidR="00522A9D" w:rsidRPr="007216B2" w:rsidRDefault="00522A9D" w:rsidP="00422F95">
      <w:pPr>
        <w:pStyle w:val="Bullet1"/>
      </w:pPr>
      <w:r w:rsidRPr="007216B2">
        <w:t xml:space="preserve">Establish a regular contact schedule to ‘touch base’ taking into account any time, even date difference. </w:t>
      </w:r>
    </w:p>
    <w:p w:rsidR="00522A9D" w:rsidRPr="007216B2" w:rsidRDefault="00522A9D" w:rsidP="00422F95">
      <w:pPr>
        <w:pStyle w:val="BodyCopy"/>
        <w:rPr>
          <w:noProof w:val="0"/>
          <w:lang w:eastAsia="en-AU"/>
        </w:rPr>
      </w:pPr>
      <w:r w:rsidRPr="007216B2">
        <w:rPr>
          <w:noProof w:val="0"/>
        </w:rPr>
        <w:t xml:space="preserve">For example if your </w:t>
      </w:r>
      <w:r w:rsidR="00635CAF">
        <w:rPr>
          <w:noProof w:val="0"/>
        </w:rPr>
        <w:t>organisation is based in As</w:t>
      </w:r>
      <w:r w:rsidRPr="007216B2">
        <w:rPr>
          <w:noProof w:val="0"/>
        </w:rPr>
        <w:t>ia and the tour you need t</w:t>
      </w:r>
      <w:r w:rsidR="00635CAF">
        <w:rPr>
          <w:noProof w:val="0"/>
        </w:rPr>
        <w:t>o be in contact with is in Europe</w:t>
      </w:r>
      <w:r w:rsidRPr="007216B2">
        <w:rPr>
          <w:noProof w:val="0"/>
        </w:rPr>
        <w:t>, the t</w:t>
      </w:r>
      <w:r w:rsidR="00635CAF">
        <w:rPr>
          <w:noProof w:val="0"/>
        </w:rPr>
        <w:t>ime difference could be up to 7</w:t>
      </w:r>
      <w:r w:rsidRPr="007216B2">
        <w:rPr>
          <w:noProof w:val="0"/>
        </w:rPr>
        <w:t xml:space="preserve"> hours taking into account which c</w:t>
      </w:r>
      <w:r w:rsidR="00635CAF">
        <w:rPr>
          <w:noProof w:val="0"/>
        </w:rPr>
        <w:t>ountry</w:t>
      </w:r>
      <w:r w:rsidRPr="007216B2">
        <w:rPr>
          <w:noProof w:val="0"/>
        </w:rPr>
        <w:t xml:space="preserve"> </w:t>
      </w:r>
      <w:r w:rsidR="001B2B52" w:rsidRPr="007216B2">
        <w:rPr>
          <w:noProof w:val="0"/>
        </w:rPr>
        <w:t>you</w:t>
      </w:r>
      <w:r w:rsidRPr="007216B2">
        <w:rPr>
          <w:noProof w:val="0"/>
        </w:rPr>
        <w:t xml:space="preserve"> are</w:t>
      </w:r>
      <w:r w:rsidR="00635CAF">
        <w:rPr>
          <w:noProof w:val="0"/>
        </w:rPr>
        <w:t xml:space="preserve"> in</w:t>
      </w:r>
      <w:r w:rsidRPr="007216B2">
        <w:rPr>
          <w:noProof w:val="0"/>
        </w:rPr>
        <w:t xml:space="preserve">, and if the </w:t>
      </w:r>
      <w:r w:rsidR="00635CAF">
        <w:rPr>
          <w:noProof w:val="0"/>
        </w:rPr>
        <w:t>season is winter or summer, as some countries move on to “daylight saving” time in summer.</w:t>
      </w:r>
    </w:p>
    <w:p w:rsidR="003115C3" w:rsidRPr="007216B2" w:rsidRDefault="003115C3" w:rsidP="003115C3">
      <w:pPr>
        <w:pStyle w:val="BodyCopy"/>
        <w:rPr>
          <w:noProof w:val="0"/>
        </w:rPr>
      </w:pPr>
      <w:r w:rsidRPr="007216B2">
        <w:rPr>
          <w:noProof w:val="0"/>
          <w:lang w:eastAsia="en-AU"/>
        </w:rPr>
        <w:br w:type="page"/>
      </w:r>
    </w:p>
    <w:p w:rsidR="000A249F" w:rsidRPr="007216B2" w:rsidRDefault="000A249F" w:rsidP="003115C3">
      <w:pPr>
        <w:pStyle w:val="Heading2"/>
      </w:pPr>
      <w:r w:rsidRPr="007216B2">
        <w:t>5.7</w:t>
      </w:r>
      <w:r w:rsidRPr="007216B2">
        <w:tab/>
      </w:r>
      <w:r w:rsidR="00B44993">
        <w:fldChar w:fldCharType="begin"/>
      </w:r>
      <w:r w:rsidR="00B44993">
        <w:instrText xml:space="preserve"> REF  Criteria57  \*</w:instrText>
      </w:r>
      <w:r w:rsidR="00B44993">
        <w:instrText xml:space="preserve"> MERGEFORMAT </w:instrText>
      </w:r>
      <w:r w:rsidR="00B44993">
        <w:fldChar w:fldCharType="separate"/>
      </w:r>
      <w:sdt>
        <w:sdtPr>
          <w:alias w:val="Criteria57"/>
          <w:tag w:val="Criteria57"/>
          <w:id w:val="-1736774089"/>
          <w:placeholder>
            <w:docPart w:val="C6EDEDBEF7724CB6BA4102DC9D8D6DE8"/>
          </w:placeholder>
        </w:sdtPr>
        <w:sdtEndPr>
          <w:rPr>
            <w:rStyle w:val="PlaceholderText"/>
            <w:color w:val="808080"/>
          </w:rPr>
        </w:sdtEndPr>
        <w:sdtContent>
          <w:r w:rsidR="0022260F" w:rsidRPr="0022260F">
            <w:rPr>
              <w:rStyle w:val="PlaceholderText"/>
              <w:color w:val="45545F"/>
            </w:rPr>
            <w:t>Monitor the tour area</w:t>
          </w:r>
        </w:sdtContent>
      </w:sdt>
      <w:r w:rsidR="00B44993">
        <w:rPr>
          <w:rStyle w:val="PlaceholderText"/>
        </w:rPr>
        <w:fldChar w:fldCharType="end"/>
      </w:r>
    </w:p>
    <w:p w:rsidR="003115C3" w:rsidRPr="007216B2" w:rsidRDefault="003115C3" w:rsidP="00031D12">
      <w:pPr>
        <w:pStyle w:val="Heading3"/>
      </w:pPr>
      <w:r w:rsidRPr="007216B2">
        <w:t>Introduction</w:t>
      </w:r>
    </w:p>
    <w:p w:rsidR="00522A9D" w:rsidRPr="007216B2" w:rsidRDefault="00522A9D" w:rsidP="00422F95">
      <w:pPr>
        <w:pStyle w:val="BodyCopy"/>
        <w:rPr>
          <w:noProof w:val="0"/>
        </w:rPr>
      </w:pPr>
      <w:r w:rsidRPr="007216B2">
        <w:rPr>
          <w:noProof w:val="0"/>
        </w:rPr>
        <w:t xml:space="preserve">Another step to manage on tour itinerary requires a constant monitoring of all countries, regions, </w:t>
      </w:r>
      <w:r w:rsidR="00635CAF">
        <w:rPr>
          <w:noProof w:val="0"/>
        </w:rPr>
        <w:t xml:space="preserve">and </w:t>
      </w:r>
      <w:r w:rsidRPr="007216B2">
        <w:rPr>
          <w:noProof w:val="0"/>
        </w:rPr>
        <w:t>areas the tour is scheduled to be at some point in time. Both the organisation and the tour staff need to monitor the area and exercise their duty of care in keeping the group tour members safe.</w:t>
      </w:r>
    </w:p>
    <w:p w:rsidR="00522A9D" w:rsidRPr="007216B2" w:rsidRDefault="00522A9D" w:rsidP="00031D12">
      <w:pPr>
        <w:pStyle w:val="Heading3"/>
      </w:pPr>
      <w:r w:rsidRPr="007216B2">
        <w:t xml:space="preserve">Monitoring </w:t>
      </w:r>
    </w:p>
    <w:p w:rsidR="00522A9D" w:rsidRPr="007216B2" w:rsidRDefault="00522A9D" w:rsidP="00422F95">
      <w:pPr>
        <w:pStyle w:val="BodyCopy"/>
        <w:rPr>
          <w:noProof w:val="0"/>
        </w:rPr>
      </w:pPr>
      <w:r w:rsidRPr="007216B2">
        <w:rPr>
          <w:noProof w:val="0"/>
        </w:rPr>
        <w:t>The aim is to actively monitor the tour area, actively meaning exercise constant vigilance in regards to any potential problems such as:</w:t>
      </w:r>
    </w:p>
    <w:p w:rsidR="00522A9D" w:rsidRPr="007216B2" w:rsidRDefault="00522A9D" w:rsidP="00422F95">
      <w:pPr>
        <w:pStyle w:val="Bullet1"/>
      </w:pPr>
      <w:r w:rsidRPr="007216B2">
        <w:t>Weather conditions</w:t>
      </w:r>
      <w:r w:rsidR="00422F95" w:rsidRPr="007216B2">
        <w:t>:</w:t>
      </w:r>
    </w:p>
    <w:p w:rsidR="00522A9D" w:rsidRPr="007216B2" w:rsidRDefault="00522A9D" w:rsidP="00422F95">
      <w:pPr>
        <w:pStyle w:val="Bullet2"/>
        <w:rPr>
          <w:lang w:val="en-AU"/>
        </w:rPr>
      </w:pPr>
      <w:r w:rsidRPr="007216B2">
        <w:rPr>
          <w:lang w:val="en-AU"/>
        </w:rPr>
        <w:t>Worsening</w:t>
      </w:r>
      <w:r w:rsidR="00422F95" w:rsidRPr="007216B2">
        <w:rPr>
          <w:lang w:val="en-AU"/>
        </w:rPr>
        <w:t xml:space="preserve"> of weather condition involving</w:t>
      </w:r>
      <w:r w:rsidRPr="007216B2">
        <w:rPr>
          <w:lang w:val="en-AU"/>
        </w:rPr>
        <w:t>:</w:t>
      </w:r>
    </w:p>
    <w:p w:rsidR="00522A9D" w:rsidRPr="007216B2" w:rsidRDefault="00522A9D" w:rsidP="00422F95">
      <w:pPr>
        <w:pStyle w:val="Bullet3"/>
        <w:rPr>
          <w:lang w:val="en-AU"/>
        </w:rPr>
      </w:pPr>
      <w:r w:rsidRPr="007216B2">
        <w:rPr>
          <w:lang w:val="en-AU"/>
        </w:rPr>
        <w:t>Torrential rain</w:t>
      </w:r>
    </w:p>
    <w:p w:rsidR="00522A9D" w:rsidRPr="007216B2" w:rsidRDefault="00385601" w:rsidP="00422F95">
      <w:pPr>
        <w:pStyle w:val="Bullet3"/>
        <w:rPr>
          <w:lang w:val="en-AU"/>
        </w:rPr>
      </w:pPr>
      <w:r w:rsidRPr="007216B2">
        <w:rPr>
          <w:noProof/>
          <w:lang w:eastAsia="en-US"/>
        </w:rPr>
        <w:drawing>
          <wp:anchor distT="0" distB="0" distL="114300" distR="114300" simplePos="0" relativeHeight="251734016" behindDoc="0" locked="0" layoutInCell="1" allowOverlap="1" wp14:anchorId="31792771" wp14:editId="0FEADCD1">
            <wp:simplePos x="0" y="0"/>
            <wp:positionH relativeFrom="column">
              <wp:posOffset>3571875</wp:posOffset>
            </wp:positionH>
            <wp:positionV relativeFrom="paragraph">
              <wp:posOffset>128905</wp:posOffset>
            </wp:positionV>
            <wp:extent cx="2133600" cy="181356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055754.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33600" cy="1813560"/>
                    </a:xfrm>
                    <a:prstGeom prst="rect">
                      <a:avLst/>
                    </a:prstGeom>
                  </pic:spPr>
                </pic:pic>
              </a:graphicData>
            </a:graphic>
            <wp14:sizeRelH relativeFrom="page">
              <wp14:pctWidth>0</wp14:pctWidth>
            </wp14:sizeRelH>
            <wp14:sizeRelV relativeFrom="page">
              <wp14:pctHeight>0</wp14:pctHeight>
            </wp14:sizeRelV>
          </wp:anchor>
        </w:drawing>
      </w:r>
      <w:r w:rsidR="00635CAF">
        <w:rPr>
          <w:lang w:val="en-AU"/>
        </w:rPr>
        <w:t>Typhoons, cyclones</w:t>
      </w:r>
      <w:r w:rsidR="00522A9D" w:rsidRPr="007216B2">
        <w:rPr>
          <w:lang w:val="en-AU"/>
        </w:rPr>
        <w:t xml:space="preserve"> </w:t>
      </w:r>
      <w:r w:rsidR="00635CAF">
        <w:rPr>
          <w:lang w:val="en-AU"/>
        </w:rPr>
        <w:t xml:space="preserve">or other extreme </w:t>
      </w:r>
      <w:r w:rsidR="00522A9D" w:rsidRPr="007216B2">
        <w:rPr>
          <w:lang w:val="en-AU"/>
        </w:rPr>
        <w:t>weather</w:t>
      </w:r>
    </w:p>
    <w:p w:rsidR="00522A9D" w:rsidRPr="007216B2" w:rsidRDefault="00522A9D" w:rsidP="00422F95">
      <w:pPr>
        <w:pStyle w:val="Bullet3"/>
        <w:rPr>
          <w:lang w:val="en-AU"/>
        </w:rPr>
      </w:pPr>
      <w:r w:rsidRPr="007216B2">
        <w:rPr>
          <w:lang w:val="en-AU"/>
        </w:rPr>
        <w:t>Bushfires in Australia</w:t>
      </w:r>
    </w:p>
    <w:p w:rsidR="00522A9D" w:rsidRPr="007216B2" w:rsidRDefault="00522A9D" w:rsidP="00422F95">
      <w:pPr>
        <w:pStyle w:val="Bullet1"/>
      </w:pPr>
      <w:r w:rsidRPr="007216B2">
        <w:t>Transport strike</w:t>
      </w:r>
    </w:p>
    <w:p w:rsidR="00522A9D" w:rsidRPr="007216B2" w:rsidRDefault="00422F95" w:rsidP="00422F95">
      <w:pPr>
        <w:pStyle w:val="Bullet1"/>
      </w:pPr>
      <w:r w:rsidRPr="007216B2">
        <w:t>Security risk</w:t>
      </w:r>
      <w:r w:rsidR="00522A9D" w:rsidRPr="007216B2">
        <w:t>:</w:t>
      </w:r>
    </w:p>
    <w:p w:rsidR="00522A9D" w:rsidRPr="007216B2" w:rsidRDefault="00522A9D" w:rsidP="00422F95">
      <w:pPr>
        <w:pStyle w:val="Bullet2"/>
        <w:rPr>
          <w:lang w:val="en-AU"/>
        </w:rPr>
      </w:pPr>
      <w:r w:rsidRPr="007216B2">
        <w:rPr>
          <w:lang w:val="en-AU"/>
        </w:rPr>
        <w:t>Bomb threat</w:t>
      </w:r>
    </w:p>
    <w:p w:rsidR="00522A9D" w:rsidRPr="007216B2" w:rsidRDefault="00422F95" w:rsidP="00422F95">
      <w:pPr>
        <w:pStyle w:val="Bullet2"/>
        <w:rPr>
          <w:lang w:val="en-AU"/>
        </w:rPr>
      </w:pPr>
      <w:r w:rsidRPr="007216B2">
        <w:rPr>
          <w:lang w:val="en-AU"/>
        </w:rPr>
        <w:t>Terrorist threat</w:t>
      </w:r>
    </w:p>
    <w:p w:rsidR="00522A9D" w:rsidRPr="007216B2" w:rsidRDefault="00522A9D" w:rsidP="00422F95">
      <w:pPr>
        <w:pStyle w:val="Bullet1"/>
      </w:pPr>
      <w:r w:rsidRPr="007216B2">
        <w:t>Health risk:</w:t>
      </w:r>
    </w:p>
    <w:p w:rsidR="00522A9D" w:rsidRPr="007216B2" w:rsidRDefault="00422F95" w:rsidP="00422F95">
      <w:pPr>
        <w:pStyle w:val="Bullet1"/>
      </w:pPr>
      <w:r w:rsidRPr="007216B2">
        <w:t>Pandemic threat</w:t>
      </w:r>
      <w:r w:rsidR="00635CAF">
        <w:t>, such as:</w:t>
      </w:r>
    </w:p>
    <w:p w:rsidR="00522A9D" w:rsidRPr="007216B2" w:rsidRDefault="00522A9D" w:rsidP="00422F95">
      <w:pPr>
        <w:pStyle w:val="Bullet2"/>
        <w:rPr>
          <w:lang w:val="en-AU"/>
        </w:rPr>
      </w:pPr>
      <w:r w:rsidRPr="007216B2">
        <w:rPr>
          <w:lang w:val="en-AU"/>
        </w:rPr>
        <w:t>Swine flu</w:t>
      </w:r>
    </w:p>
    <w:p w:rsidR="00522A9D" w:rsidRPr="007216B2" w:rsidRDefault="00522A9D" w:rsidP="00422F95">
      <w:pPr>
        <w:pStyle w:val="Bullet2"/>
        <w:rPr>
          <w:lang w:val="en-AU"/>
        </w:rPr>
      </w:pPr>
      <w:r w:rsidRPr="007216B2">
        <w:rPr>
          <w:lang w:val="en-AU"/>
        </w:rPr>
        <w:t>Ebola</w:t>
      </w:r>
      <w:r w:rsidR="00422F95" w:rsidRPr="007216B2">
        <w:rPr>
          <w:lang w:val="en-AU"/>
        </w:rPr>
        <w:t>.</w:t>
      </w:r>
    </w:p>
    <w:p w:rsidR="00522A9D" w:rsidRPr="007216B2" w:rsidRDefault="00522A9D" w:rsidP="00422F95">
      <w:pPr>
        <w:pStyle w:val="BodyCopy"/>
        <w:rPr>
          <w:noProof w:val="0"/>
        </w:rPr>
      </w:pPr>
      <w:r w:rsidRPr="007216B2">
        <w:rPr>
          <w:noProof w:val="0"/>
        </w:rPr>
        <w:t xml:space="preserve">This can be successfully achieved by a range of measures: </w:t>
      </w:r>
    </w:p>
    <w:p w:rsidR="00522A9D" w:rsidRPr="007216B2" w:rsidRDefault="00522A9D" w:rsidP="00422F95">
      <w:pPr>
        <w:pStyle w:val="Bullet1"/>
      </w:pPr>
      <w:r w:rsidRPr="007216B2">
        <w:t>Liaising with the relevant authorities</w:t>
      </w:r>
    </w:p>
    <w:p w:rsidR="00522A9D" w:rsidRPr="007216B2" w:rsidRDefault="00522A9D" w:rsidP="00422F95">
      <w:pPr>
        <w:pStyle w:val="Bullet1"/>
      </w:pPr>
      <w:r w:rsidRPr="007216B2">
        <w:t>Keeping an eye on the weather forecast</w:t>
      </w:r>
    </w:p>
    <w:p w:rsidR="00522A9D" w:rsidRPr="007216B2" w:rsidRDefault="00522A9D" w:rsidP="00422F95">
      <w:pPr>
        <w:pStyle w:val="Bullet1"/>
      </w:pPr>
      <w:r w:rsidRPr="007216B2">
        <w:t>Liaising with a</w:t>
      </w:r>
      <w:r w:rsidR="00422F95" w:rsidRPr="007216B2">
        <w:t>ll industry colleagues</w:t>
      </w:r>
      <w:r w:rsidR="00635CAF">
        <w:t xml:space="preserve"> and </w:t>
      </w:r>
      <w:r w:rsidR="00422F95" w:rsidRPr="007216B2">
        <w:t>network</w:t>
      </w:r>
      <w:r w:rsidR="00635CAF">
        <w:t>s</w:t>
      </w:r>
      <w:r w:rsidR="00613BA4">
        <w:t>.</w:t>
      </w:r>
    </w:p>
    <w:p w:rsidR="00522A9D" w:rsidRPr="007216B2" w:rsidRDefault="00522A9D" w:rsidP="00422F95">
      <w:pPr>
        <w:pStyle w:val="BodyCopy"/>
        <w:rPr>
          <w:noProof w:val="0"/>
        </w:rPr>
      </w:pPr>
      <w:r w:rsidRPr="007216B2">
        <w:rPr>
          <w:noProof w:val="0"/>
        </w:rPr>
        <w:t>In addition the organisation</w:t>
      </w:r>
      <w:r w:rsidR="00635CAF">
        <w:rPr>
          <w:noProof w:val="0"/>
        </w:rPr>
        <w:t>’s</w:t>
      </w:r>
      <w:r w:rsidRPr="007216B2">
        <w:rPr>
          <w:noProof w:val="0"/>
        </w:rPr>
        <w:t xml:space="preserve"> staff on the ground and the tour staff need to work together as a team and establish as much as possible, ongoing contact. Which team gets the latest information, the one in the office or the one on the ground will depend on the tour location, access to information and networks. </w:t>
      </w:r>
    </w:p>
    <w:p w:rsidR="00522A9D" w:rsidRPr="007216B2" w:rsidRDefault="00522A9D" w:rsidP="00422F95">
      <w:pPr>
        <w:pStyle w:val="BodyCopy"/>
        <w:rPr>
          <w:noProof w:val="0"/>
        </w:rPr>
      </w:pPr>
      <w:r w:rsidRPr="007216B2">
        <w:rPr>
          <w:noProof w:val="0"/>
        </w:rPr>
        <w:t>This leads to how to deal with unexpected events</w:t>
      </w:r>
      <w:r w:rsidR="00613BA4">
        <w:rPr>
          <w:noProof w:val="0"/>
        </w:rPr>
        <w:t>.</w:t>
      </w:r>
    </w:p>
    <w:p w:rsidR="003115C3" w:rsidRPr="007216B2" w:rsidRDefault="003115C3" w:rsidP="003115C3">
      <w:pPr>
        <w:pStyle w:val="BodyCopy"/>
        <w:rPr>
          <w:noProof w:val="0"/>
        </w:rPr>
      </w:pPr>
      <w:r w:rsidRPr="007216B2">
        <w:rPr>
          <w:noProof w:val="0"/>
          <w:lang w:eastAsia="en-AU"/>
        </w:rPr>
        <w:br w:type="page"/>
      </w:r>
    </w:p>
    <w:p w:rsidR="003115C3" w:rsidRPr="007216B2" w:rsidRDefault="003115C3" w:rsidP="003115C3">
      <w:pPr>
        <w:pStyle w:val="ActivityHead"/>
        <w:shd w:val="clear" w:color="auto" w:fill="E36C0A" w:themeFill="accent6" w:themeFillShade="BF"/>
        <w:rPr>
          <w:noProof w:val="0"/>
          <w:color w:val="FFFFFF" w:themeColor="background1"/>
        </w:rPr>
      </w:pPr>
      <w:r w:rsidRPr="007216B2">
        <w:rPr>
          <w:noProof w:val="0"/>
          <w:color w:val="FFFFFF" w:themeColor="background1"/>
        </w:rPr>
        <w:t>Work Projects</w:t>
      </w:r>
    </w:p>
    <w:p w:rsidR="003115C3" w:rsidRPr="007216B2" w:rsidRDefault="003115C3" w:rsidP="003115C3">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522A9D" w:rsidRPr="007216B2" w:rsidRDefault="00E55574" w:rsidP="00E55574">
      <w:pPr>
        <w:pStyle w:val="ActivityNumbered"/>
      </w:pPr>
      <w:r w:rsidRPr="007216B2">
        <w:t xml:space="preserve">5.1 - 5.2 &amp; </w:t>
      </w:r>
      <w:r w:rsidR="00522A9D" w:rsidRPr="007216B2">
        <w:t>5.4</w:t>
      </w:r>
      <w:r w:rsidRPr="007216B2">
        <w:t xml:space="preserve"> - 5.7</w:t>
      </w:r>
      <w:r w:rsidRPr="007216B2">
        <w:br/>
      </w:r>
      <w:r w:rsidR="00522A9D" w:rsidRPr="007216B2">
        <w:t>With the support of your trainer, organise a visit to a tour organisation. Prepare a list of</w:t>
      </w:r>
      <w:r w:rsidRPr="007216B2">
        <w:t xml:space="preserve"> question</w:t>
      </w:r>
      <w:r w:rsidR="00635CAF">
        <w:t>s</w:t>
      </w:r>
      <w:r w:rsidRPr="007216B2">
        <w:t xml:space="preserve"> to establish how they:</w:t>
      </w:r>
    </w:p>
    <w:p w:rsidR="00522A9D" w:rsidRPr="007216B2" w:rsidRDefault="00522A9D" w:rsidP="00E55574">
      <w:pPr>
        <w:pStyle w:val="ActivityBullet1"/>
        <w:ind w:left="1378"/>
      </w:pPr>
      <w:r w:rsidRPr="007216B2">
        <w:t>Facilitate conduct of the tour schedule by providing office based assistance office</w:t>
      </w:r>
    </w:p>
    <w:p w:rsidR="00522A9D" w:rsidRPr="007216B2" w:rsidRDefault="00522A9D" w:rsidP="00E55574">
      <w:pPr>
        <w:pStyle w:val="ActivityBullet1"/>
        <w:ind w:left="1378"/>
      </w:pPr>
      <w:r w:rsidRPr="007216B2">
        <w:t>What procedures are in place to advise tour staff, on the ground</w:t>
      </w:r>
      <w:r w:rsidR="004A1357">
        <w:t>,</w:t>
      </w:r>
      <w:r w:rsidR="00613BA4">
        <w:t xml:space="preserve"> </w:t>
      </w:r>
      <w:r w:rsidRPr="007216B2">
        <w:t>of issues arising</w:t>
      </w:r>
    </w:p>
    <w:p w:rsidR="00522A9D" w:rsidRPr="007216B2" w:rsidRDefault="00522A9D" w:rsidP="00E55574">
      <w:pPr>
        <w:pStyle w:val="ActivityBullet1"/>
        <w:ind w:left="1378"/>
      </w:pPr>
      <w:r w:rsidRPr="007216B2">
        <w:t>How contact is maintained with those responsible for resolving on tour issues, from office staff to official bodies and suppliers or products and services</w:t>
      </w:r>
    </w:p>
    <w:p w:rsidR="00522A9D" w:rsidRPr="007216B2" w:rsidRDefault="00522A9D" w:rsidP="00E55574">
      <w:pPr>
        <w:pStyle w:val="ActivityBullet1"/>
        <w:ind w:left="1378"/>
      </w:pPr>
      <w:r w:rsidRPr="007216B2">
        <w:t xml:space="preserve">What procedures are in place to advise industry colleagues regarding tour changes </w:t>
      </w:r>
    </w:p>
    <w:p w:rsidR="00522A9D" w:rsidRPr="007216B2" w:rsidRDefault="00522A9D" w:rsidP="00E55574">
      <w:pPr>
        <w:pStyle w:val="ActivityBullet1"/>
        <w:ind w:left="1378"/>
      </w:pPr>
      <w:r w:rsidRPr="007216B2">
        <w:t>How regular contact is maintained with the tour group</w:t>
      </w:r>
    </w:p>
    <w:p w:rsidR="00522A9D" w:rsidRPr="007216B2" w:rsidRDefault="00522A9D" w:rsidP="00E55574">
      <w:pPr>
        <w:pStyle w:val="ActivityBullet1"/>
        <w:ind w:left="1378"/>
      </w:pPr>
      <w:r w:rsidRPr="007216B2">
        <w:t>How the tour</w:t>
      </w:r>
      <w:r w:rsidR="00E55574" w:rsidRPr="007216B2">
        <w:t xml:space="preserve"> area is constantly monitored.</w:t>
      </w:r>
    </w:p>
    <w:p w:rsidR="00522A9D" w:rsidRPr="007216B2" w:rsidRDefault="00522A9D" w:rsidP="00E55574">
      <w:pPr>
        <w:pStyle w:val="ActivityNumbered"/>
      </w:pPr>
      <w:r w:rsidRPr="007216B2">
        <w:t>5.3.</w:t>
      </w:r>
      <w:r w:rsidRPr="007216B2">
        <w:tab/>
        <w:t>Design a user friendly check list for re-planning an itinerary</w:t>
      </w:r>
      <w:r w:rsidR="00E55574" w:rsidRPr="007216B2">
        <w:t>.</w:t>
      </w:r>
    </w:p>
    <w:p w:rsidR="003115C3" w:rsidRPr="007216B2" w:rsidRDefault="003115C3" w:rsidP="003115C3">
      <w:pPr>
        <w:pStyle w:val="ActivityBottom"/>
        <w:rPr>
          <w:noProof w:val="0"/>
        </w:rPr>
      </w:pPr>
    </w:p>
    <w:p w:rsidR="003115C3" w:rsidRPr="007216B2" w:rsidRDefault="003115C3" w:rsidP="003115C3">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7216B2" w:rsidTr="00A00346">
        <w:trPr>
          <w:trHeight w:val="4201"/>
        </w:trPr>
        <w:tc>
          <w:tcPr>
            <w:tcW w:w="9242" w:type="dxa"/>
            <w:shd w:val="clear" w:color="auto" w:fill="F2F2F2" w:themeFill="background1" w:themeFillShade="F2"/>
          </w:tcPr>
          <w:p w:rsidR="003115C3" w:rsidRPr="007216B2" w:rsidRDefault="003115C3" w:rsidP="008E449A">
            <w:pPr>
              <w:pStyle w:val="Heading2"/>
              <w:outlineLvl w:val="1"/>
            </w:pPr>
            <w:r w:rsidRPr="007216B2">
              <w:t>Summary</w:t>
            </w:r>
          </w:p>
          <w:p w:rsidR="003115C3" w:rsidRPr="007216B2" w:rsidRDefault="003115C3" w:rsidP="00A00346">
            <w:pPr>
              <w:pStyle w:val="SumaryHeading3"/>
              <w:rPr>
                <w:highlight w:val="yellow"/>
              </w:rPr>
            </w:pPr>
            <w:r w:rsidRPr="007216B2">
              <w:rPr>
                <w:highlight w:val="yellow"/>
              </w:rPr>
              <w:fldChar w:fldCharType="begin"/>
            </w:r>
            <w:r w:rsidRPr="007216B2">
              <w:rPr>
                <w:highlight w:val="yellow"/>
              </w:rPr>
              <w:instrText xml:space="preserve"> REF  Element5  \* MERGEFORMAT </w:instrText>
            </w:r>
            <w:r w:rsidRPr="007216B2">
              <w:rPr>
                <w:highlight w:val="yellow"/>
              </w:rPr>
              <w:fldChar w:fldCharType="separate"/>
            </w:r>
            <w:sdt>
              <w:sdtPr>
                <w:rPr>
                  <w:highlight w:val="yellow"/>
                </w:rPr>
                <w:alias w:val="Element5"/>
                <w:tag w:val="Element5"/>
                <w:id w:val="1256326431"/>
                <w:placeholder>
                  <w:docPart w:val="9A0887EB780347268A9649EA863BFBBB"/>
                </w:placeholder>
              </w:sdtPr>
              <w:sdtEndPr/>
              <w:sdtContent>
                <w:r w:rsidR="0022260F" w:rsidRPr="0022260F">
                  <w:rPr>
                    <w:rStyle w:val="PlaceholderText"/>
                    <w:color w:val="45545F"/>
                  </w:rPr>
                  <w:t xml:space="preserve">Manage on tour </w:t>
                </w:r>
                <w:r w:rsidR="0022260F" w:rsidRPr="007216B2">
                  <w:t>itinerary</w:t>
                </w:r>
              </w:sdtContent>
            </w:sdt>
            <w:r w:rsidRPr="007216B2">
              <w:rPr>
                <w:highlight w:val="yellow"/>
              </w:rPr>
              <w:fldChar w:fldCharType="end"/>
            </w:r>
          </w:p>
          <w:p w:rsidR="00522A9D" w:rsidRPr="007216B2" w:rsidRDefault="00522A9D" w:rsidP="00E55574">
            <w:pPr>
              <w:pStyle w:val="TableText"/>
              <w:rPr>
                <w:noProof w:val="0"/>
              </w:rPr>
            </w:pPr>
            <w:r w:rsidRPr="007216B2">
              <w:rPr>
                <w:noProof w:val="0"/>
              </w:rPr>
              <w:t>Facilitate conduct of the tour schedule</w:t>
            </w:r>
            <w:r w:rsidR="002061AB" w:rsidRPr="007216B2">
              <w:rPr>
                <w:noProof w:val="0"/>
              </w:rPr>
              <w:t xml:space="preserve"> by:</w:t>
            </w:r>
          </w:p>
          <w:p w:rsidR="00522A9D" w:rsidRPr="007216B2" w:rsidRDefault="00522A9D" w:rsidP="002061AB">
            <w:pPr>
              <w:pStyle w:val="TableBullet1"/>
              <w:rPr>
                <w:noProof w:val="0"/>
              </w:rPr>
            </w:pPr>
            <w:r w:rsidRPr="007216B2">
              <w:rPr>
                <w:noProof w:val="0"/>
              </w:rPr>
              <w:t>Providing o</w:t>
            </w:r>
            <w:r w:rsidR="002061AB" w:rsidRPr="007216B2">
              <w:rPr>
                <w:noProof w:val="0"/>
              </w:rPr>
              <w:t>ffice based assistance covering:</w:t>
            </w:r>
          </w:p>
          <w:p w:rsidR="00522A9D" w:rsidRPr="007216B2" w:rsidRDefault="00522A9D" w:rsidP="002061AB">
            <w:pPr>
              <w:pStyle w:val="TableBullet2"/>
              <w:rPr>
                <w:lang w:val="en-AU"/>
              </w:rPr>
            </w:pPr>
            <w:r w:rsidRPr="007216B2">
              <w:rPr>
                <w:lang w:val="en-AU"/>
              </w:rPr>
              <w:t xml:space="preserve">Tour itinerary management to </w:t>
            </w:r>
            <w:r w:rsidR="002061AB" w:rsidRPr="007216B2">
              <w:rPr>
                <w:lang w:val="en-AU"/>
              </w:rPr>
              <w:t>optimize:</w:t>
            </w:r>
          </w:p>
          <w:p w:rsidR="00522A9D" w:rsidRPr="007216B2" w:rsidRDefault="00522A9D" w:rsidP="002061AB">
            <w:pPr>
              <w:pStyle w:val="TableBullet3"/>
              <w:rPr>
                <w:lang w:val="en-AU"/>
              </w:rPr>
            </w:pPr>
            <w:r w:rsidRPr="007216B2">
              <w:rPr>
                <w:lang w:val="en-AU"/>
              </w:rPr>
              <w:t>Inclusions of all features</w:t>
            </w:r>
          </w:p>
          <w:p w:rsidR="00522A9D" w:rsidRPr="007216B2" w:rsidRDefault="00522A9D" w:rsidP="002061AB">
            <w:pPr>
              <w:pStyle w:val="TableBullet3"/>
              <w:rPr>
                <w:lang w:val="en-AU"/>
              </w:rPr>
            </w:pPr>
            <w:r w:rsidRPr="007216B2">
              <w:rPr>
                <w:lang w:val="en-AU"/>
              </w:rPr>
              <w:t>Adherence to schedules</w:t>
            </w:r>
          </w:p>
          <w:p w:rsidR="00522A9D" w:rsidRPr="007216B2" w:rsidRDefault="00522A9D" w:rsidP="002061AB">
            <w:pPr>
              <w:pStyle w:val="TableBullet3"/>
              <w:rPr>
                <w:lang w:val="en-AU"/>
              </w:rPr>
            </w:pPr>
            <w:r w:rsidRPr="007216B2">
              <w:rPr>
                <w:lang w:val="en-AU"/>
              </w:rPr>
              <w:t>Tour group members tour enjoyment</w:t>
            </w:r>
          </w:p>
          <w:p w:rsidR="00522A9D" w:rsidRPr="007216B2" w:rsidRDefault="00522A9D" w:rsidP="002061AB">
            <w:pPr>
              <w:pStyle w:val="TableBullet3"/>
              <w:rPr>
                <w:lang w:val="en-AU"/>
              </w:rPr>
            </w:pPr>
            <w:r w:rsidRPr="007216B2">
              <w:rPr>
                <w:lang w:val="en-AU"/>
              </w:rPr>
              <w:t>Complaints resolution</w:t>
            </w:r>
          </w:p>
          <w:p w:rsidR="00522A9D" w:rsidRPr="007216B2" w:rsidRDefault="00522A9D" w:rsidP="002061AB">
            <w:pPr>
              <w:pStyle w:val="TableBullet1"/>
              <w:rPr>
                <w:noProof w:val="0"/>
              </w:rPr>
            </w:pPr>
            <w:r w:rsidRPr="007216B2">
              <w:rPr>
                <w:noProof w:val="0"/>
              </w:rPr>
              <w:t xml:space="preserve">Communication and </w:t>
            </w:r>
            <w:r w:rsidR="002061AB" w:rsidRPr="007216B2">
              <w:rPr>
                <w:noProof w:val="0"/>
              </w:rPr>
              <w:t>information management such as:</w:t>
            </w:r>
          </w:p>
          <w:p w:rsidR="00522A9D" w:rsidRPr="007216B2" w:rsidRDefault="00522A9D" w:rsidP="002061AB">
            <w:pPr>
              <w:pStyle w:val="TableBullet2"/>
              <w:rPr>
                <w:lang w:val="en-AU"/>
              </w:rPr>
            </w:pPr>
            <w:r w:rsidRPr="007216B2">
              <w:rPr>
                <w:lang w:val="en-AU"/>
              </w:rPr>
              <w:t>Acting on behalf of tour group leaders/guides</w:t>
            </w:r>
          </w:p>
          <w:p w:rsidR="00522A9D" w:rsidRPr="007216B2" w:rsidRDefault="00522A9D" w:rsidP="002061AB">
            <w:pPr>
              <w:pStyle w:val="TableBullet2"/>
              <w:rPr>
                <w:lang w:val="en-AU"/>
              </w:rPr>
            </w:pPr>
            <w:r w:rsidRPr="007216B2">
              <w:rPr>
                <w:lang w:val="en-AU"/>
              </w:rPr>
              <w:t>Supplying all requested information to assist in case of an issue or emergency</w:t>
            </w:r>
          </w:p>
          <w:p w:rsidR="00522A9D" w:rsidRPr="007216B2" w:rsidRDefault="00522A9D" w:rsidP="002061AB">
            <w:pPr>
              <w:pStyle w:val="TableBullet2"/>
              <w:rPr>
                <w:lang w:val="en-AU"/>
              </w:rPr>
            </w:pPr>
            <w:r w:rsidRPr="007216B2">
              <w:rPr>
                <w:lang w:val="en-AU"/>
              </w:rPr>
              <w:t xml:space="preserve">Make </w:t>
            </w:r>
            <w:r w:rsidR="002061AB" w:rsidRPr="007216B2">
              <w:rPr>
                <w:lang w:val="en-AU"/>
              </w:rPr>
              <w:t>payments if required.</w:t>
            </w:r>
          </w:p>
          <w:p w:rsidR="00522A9D" w:rsidRPr="007216B2" w:rsidRDefault="00522A9D" w:rsidP="00E55574">
            <w:pPr>
              <w:pStyle w:val="TableText"/>
              <w:rPr>
                <w:noProof w:val="0"/>
              </w:rPr>
            </w:pPr>
            <w:r w:rsidRPr="007216B2">
              <w:rPr>
                <w:noProof w:val="0"/>
              </w:rPr>
              <w:t xml:space="preserve">Advise tour staff regarding issues arising </w:t>
            </w:r>
            <w:r w:rsidR="002061AB" w:rsidRPr="007216B2">
              <w:rPr>
                <w:noProof w:val="0"/>
              </w:rPr>
              <w:t>by:</w:t>
            </w:r>
          </w:p>
          <w:p w:rsidR="00522A9D" w:rsidRPr="007216B2" w:rsidRDefault="00522A9D" w:rsidP="002061AB">
            <w:pPr>
              <w:pStyle w:val="TableBullet1"/>
              <w:rPr>
                <w:noProof w:val="0"/>
              </w:rPr>
            </w:pPr>
            <w:r w:rsidRPr="007216B2">
              <w:rPr>
                <w:noProof w:val="0"/>
              </w:rPr>
              <w:t>Passing on information that might be:</w:t>
            </w:r>
          </w:p>
          <w:p w:rsidR="00522A9D" w:rsidRPr="007216B2" w:rsidRDefault="00522A9D" w:rsidP="00522A9D">
            <w:pPr>
              <w:pStyle w:val="Bullet2"/>
              <w:ind w:left="717" w:hanging="360"/>
              <w:rPr>
                <w:lang w:val="en-AU"/>
              </w:rPr>
            </w:pPr>
            <w:r w:rsidRPr="007216B2">
              <w:rPr>
                <w:lang w:val="en-AU"/>
              </w:rPr>
              <w:t>Resulting specific research such as an information update</w:t>
            </w:r>
          </w:p>
          <w:p w:rsidR="00522A9D" w:rsidRPr="007216B2" w:rsidRDefault="002061AB" w:rsidP="00522A9D">
            <w:pPr>
              <w:pStyle w:val="Bullet2"/>
              <w:ind w:left="717" w:hanging="360"/>
              <w:rPr>
                <w:lang w:val="en-AU"/>
              </w:rPr>
            </w:pPr>
            <w:r w:rsidRPr="007216B2">
              <w:rPr>
                <w:lang w:val="en-AU"/>
              </w:rPr>
              <w:t>Potential hazards</w:t>
            </w:r>
          </w:p>
          <w:p w:rsidR="00522A9D" w:rsidRPr="007216B2" w:rsidRDefault="00522A9D" w:rsidP="002061AB">
            <w:pPr>
              <w:pStyle w:val="TableBullet1"/>
              <w:rPr>
                <w:noProof w:val="0"/>
              </w:rPr>
            </w:pPr>
            <w:r w:rsidRPr="007216B2">
              <w:rPr>
                <w:noProof w:val="0"/>
              </w:rPr>
              <w:t>Advising staff of action taken such as bookings made</w:t>
            </w:r>
          </w:p>
          <w:p w:rsidR="00522A9D" w:rsidRPr="007216B2" w:rsidRDefault="00522A9D" w:rsidP="002061AB">
            <w:pPr>
              <w:pStyle w:val="TableBullet1"/>
              <w:rPr>
                <w:noProof w:val="0"/>
              </w:rPr>
            </w:pPr>
            <w:r w:rsidRPr="007216B2">
              <w:rPr>
                <w:noProof w:val="0"/>
              </w:rPr>
              <w:t>Providing briefing information that the tour leaders, guides can pass on to group tour members</w:t>
            </w:r>
            <w:r w:rsidR="002061AB" w:rsidRPr="007216B2">
              <w:rPr>
                <w:noProof w:val="0"/>
              </w:rPr>
              <w:t>.</w:t>
            </w:r>
          </w:p>
          <w:p w:rsidR="00522A9D" w:rsidRPr="007216B2" w:rsidRDefault="00522A9D" w:rsidP="00E55574">
            <w:pPr>
              <w:pStyle w:val="TableText"/>
              <w:rPr>
                <w:noProof w:val="0"/>
              </w:rPr>
            </w:pPr>
            <w:r w:rsidRPr="007216B2">
              <w:rPr>
                <w:noProof w:val="0"/>
              </w:rPr>
              <w:t>Re-plan itinerary as required</w:t>
            </w:r>
            <w:r w:rsidR="002061AB" w:rsidRPr="007216B2">
              <w:rPr>
                <w:noProof w:val="0"/>
              </w:rPr>
              <w:t xml:space="preserve"> by:</w:t>
            </w:r>
          </w:p>
          <w:p w:rsidR="00522A9D" w:rsidRPr="007216B2" w:rsidRDefault="00522A9D" w:rsidP="002061AB">
            <w:pPr>
              <w:pStyle w:val="TableBullet1"/>
              <w:rPr>
                <w:noProof w:val="0"/>
              </w:rPr>
            </w:pPr>
            <w:r w:rsidRPr="007216B2">
              <w:rPr>
                <w:noProof w:val="0"/>
              </w:rPr>
              <w:t>Managing the situation and taking appropriate action such as:</w:t>
            </w:r>
          </w:p>
          <w:p w:rsidR="00522A9D" w:rsidRPr="007216B2" w:rsidRDefault="00522A9D" w:rsidP="00522A9D">
            <w:pPr>
              <w:pStyle w:val="Bullet2"/>
              <w:ind w:left="717" w:hanging="360"/>
              <w:rPr>
                <w:lang w:val="en-AU"/>
              </w:rPr>
            </w:pPr>
            <w:r w:rsidRPr="007216B2">
              <w:rPr>
                <w:lang w:val="en-AU"/>
              </w:rPr>
              <w:t>Re booking services and products</w:t>
            </w:r>
          </w:p>
          <w:p w:rsidR="00522A9D" w:rsidRPr="007216B2" w:rsidRDefault="00522A9D" w:rsidP="00522A9D">
            <w:pPr>
              <w:pStyle w:val="Bullet2"/>
              <w:ind w:left="717" w:hanging="360"/>
              <w:rPr>
                <w:lang w:val="en-AU"/>
              </w:rPr>
            </w:pPr>
            <w:r w:rsidRPr="007216B2">
              <w:rPr>
                <w:lang w:val="en-AU"/>
              </w:rPr>
              <w:t>Ensure inclusions can be accommodated as much</w:t>
            </w:r>
            <w:r w:rsidR="002061AB" w:rsidRPr="007216B2">
              <w:rPr>
                <w:lang w:val="en-AU"/>
              </w:rPr>
              <w:t xml:space="preserve"> as possible</w:t>
            </w:r>
          </w:p>
          <w:p w:rsidR="00522A9D" w:rsidRPr="007216B2" w:rsidRDefault="00522A9D" w:rsidP="00522A9D">
            <w:pPr>
              <w:pStyle w:val="Bullet2"/>
              <w:ind w:left="717" w:hanging="360"/>
              <w:rPr>
                <w:lang w:val="en-AU"/>
              </w:rPr>
            </w:pPr>
            <w:r w:rsidRPr="007216B2">
              <w:rPr>
                <w:lang w:val="en-AU"/>
              </w:rPr>
              <w:t>P</w:t>
            </w:r>
            <w:r w:rsidR="002061AB" w:rsidRPr="007216B2">
              <w:rPr>
                <w:lang w:val="en-AU"/>
              </w:rPr>
              <w:t>repare revised itinerary copies</w:t>
            </w:r>
          </w:p>
          <w:p w:rsidR="00522A9D" w:rsidRPr="007216B2" w:rsidRDefault="00522A9D" w:rsidP="002061AB">
            <w:pPr>
              <w:pStyle w:val="TableBullet1"/>
              <w:rPr>
                <w:noProof w:val="0"/>
              </w:rPr>
            </w:pPr>
            <w:r w:rsidRPr="007216B2">
              <w:rPr>
                <w:noProof w:val="0"/>
              </w:rPr>
              <w:t>Conside</w:t>
            </w:r>
            <w:r w:rsidR="002061AB" w:rsidRPr="007216B2">
              <w:rPr>
                <w:noProof w:val="0"/>
              </w:rPr>
              <w:t>r financial and legal aspect by</w:t>
            </w:r>
            <w:r w:rsidRPr="007216B2">
              <w:rPr>
                <w:noProof w:val="0"/>
              </w:rPr>
              <w:t>:</w:t>
            </w:r>
          </w:p>
          <w:p w:rsidR="00522A9D" w:rsidRPr="007216B2" w:rsidRDefault="00522A9D" w:rsidP="00A00346">
            <w:pPr>
              <w:pStyle w:val="TableBullet2"/>
              <w:rPr>
                <w:lang w:val="en-AU"/>
              </w:rPr>
            </w:pPr>
            <w:r w:rsidRPr="007216B2">
              <w:rPr>
                <w:lang w:val="en-AU"/>
              </w:rPr>
              <w:t>Determine costs a</w:t>
            </w:r>
            <w:r w:rsidR="00A00346" w:rsidRPr="007216B2">
              <w:rPr>
                <w:lang w:val="en-AU"/>
              </w:rPr>
              <w:t>ssociated with required changes</w:t>
            </w:r>
          </w:p>
          <w:p w:rsidR="00522A9D" w:rsidRPr="007216B2" w:rsidRDefault="00522A9D" w:rsidP="00522A9D">
            <w:pPr>
              <w:pStyle w:val="Bullet2"/>
              <w:ind w:left="717" w:hanging="360"/>
              <w:rPr>
                <w:lang w:val="en-AU"/>
              </w:rPr>
            </w:pPr>
            <w:r w:rsidRPr="007216B2">
              <w:rPr>
                <w:lang w:val="en-AU"/>
              </w:rPr>
              <w:t>Investigate legislation and liabilities involved</w:t>
            </w:r>
          </w:p>
          <w:p w:rsidR="00522A9D" w:rsidRPr="007216B2" w:rsidRDefault="00522A9D" w:rsidP="00522A9D">
            <w:pPr>
              <w:pStyle w:val="Bullet2"/>
              <w:ind w:left="717" w:hanging="360"/>
              <w:rPr>
                <w:lang w:val="en-AU"/>
              </w:rPr>
            </w:pPr>
            <w:r w:rsidRPr="007216B2">
              <w:rPr>
                <w:lang w:val="en-AU"/>
              </w:rPr>
              <w:t>Determine if tour group members can be charged for revised requirements</w:t>
            </w:r>
          </w:p>
          <w:p w:rsidR="00522A9D" w:rsidRPr="007216B2" w:rsidRDefault="00522A9D" w:rsidP="00522A9D">
            <w:pPr>
              <w:pStyle w:val="Bullet2"/>
              <w:ind w:left="717" w:hanging="360"/>
              <w:rPr>
                <w:lang w:val="en-AU"/>
              </w:rPr>
            </w:pPr>
            <w:r w:rsidRPr="007216B2">
              <w:rPr>
                <w:lang w:val="en-AU"/>
              </w:rPr>
              <w:t>Determine if gratuities and/or other options can be offered as compensation</w:t>
            </w:r>
          </w:p>
          <w:p w:rsidR="00522A9D" w:rsidRPr="007216B2" w:rsidRDefault="00522A9D" w:rsidP="00522A9D">
            <w:pPr>
              <w:pStyle w:val="Bullet1"/>
              <w:numPr>
                <w:ilvl w:val="0"/>
                <w:numId w:val="16"/>
              </w:numPr>
            </w:pPr>
            <w:r w:rsidRPr="007216B2">
              <w:t>Minimise disruption to tour group members and apologise if required and appropriate</w:t>
            </w:r>
            <w:r w:rsidR="00A00346" w:rsidRPr="007216B2">
              <w:t>.</w:t>
            </w:r>
          </w:p>
          <w:p w:rsidR="00522A9D" w:rsidRPr="007216B2" w:rsidRDefault="00522A9D" w:rsidP="00E55574">
            <w:pPr>
              <w:pStyle w:val="TableText"/>
              <w:rPr>
                <w:noProof w:val="0"/>
              </w:rPr>
            </w:pPr>
            <w:r w:rsidRPr="007216B2">
              <w:rPr>
                <w:noProof w:val="0"/>
              </w:rPr>
              <w:t>Maintain contact with those responsible for resolving on tour issues:</w:t>
            </w:r>
          </w:p>
          <w:p w:rsidR="00522A9D" w:rsidRPr="007216B2" w:rsidRDefault="00522A9D" w:rsidP="002061AB">
            <w:pPr>
              <w:pStyle w:val="TableBullet1"/>
              <w:rPr>
                <w:noProof w:val="0"/>
              </w:rPr>
            </w:pPr>
            <w:r w:rsidRPr="007216B2">
              <w:rPr>
                <w:noProof w:val="0"/>
              </w:rPr>
              <w:t xml:space="preserve">Organise a central contact point </w:t>
            </w:r>
          </w:p>
          <w:p w:rsidR="00522A9D" w:rsidRPr="007216B2" w:rsidRDefault="00522A9D" w:rsidP="002061AB">
            <w:pPr>
              <w:pStyle w:val="TableBullet1"/>
              <w:rPr>
                <w:noProof w:val="0"/>
              </w:rPr>
            </w:pPr>
            <w:r w:rsidRPr="007216B2">
              <w:rPr>
                <w:noProof w:val="0"/>
              </w:rPr>
              <w:t>Provide ongoing progress report with all parties concerned</w:t>
            </w:r>
          </w:p>
          <w:p w:rsidR="00522A9D" w:rsidRPr="007216B2" w:rsidRDefault="00522A9D" w:rsidP="002061AB">
            <w:pPr>
              <w:pStyle w:val="TableBullet1"/>
              <w:rPr>
                <w:noProof w:val="0"/>
              </w:rPr>
            </w:pPr>
            <w:r w:rsidRPr="007216B2">
              <w:rPr>
                <w:noProof w:val="0"/>
              </w:rPr>
              <w:t>Organise financial settlement for services rendered</w:t>
            </w:r>
            <w:r w:rsidR="00A00346" w:rsidRPr="007216B2">
              <w:rPr>
                <w:noProof w:val="0"/>
              </w:rPr>
              <w:t>.</w:t>
            </w:r>
            <w:r w:rsidR="00385601" w:rsidRPr="007216B2">
              <w:rPr>
                <w:noProof w:val="0"/>
              </w:rPr>
              <w:br/>
            </w:r>
            <w:r w:rsidR="00385601" w:rsidRPr="007216B2">
              <w:rPr>
                <w:noProof w:val="0"/>
              </w:rPr>
              <w:br/>
            </w:r>
            <w:r w:rsidR="00385601" w:rsidRPr="007216B2">
              <w:rPr>
                <w:noProof w:val="0"/>
              </w:rPr>
              <w:br/>
            </w:r>
            <w:r w:rsidR="00385601" w:rsidRPr="007216B2">
              <w:rPr>
                <w:noProof w:val="0"/>
              </w:rPr>
              <w:br/>
            </w:r>
            <w:r w:rsidR="00385601" w:rsidRPr="007216B2">
              <w:rPr>
                <w:noProof w:val="0"/>
              </w:rPr>
              <w:br/>
            </w:r>
            <w:r w:rsidR="00385601" w:rsidRPr="007216B2">
              <w:rPr>
                <w:noProof w:val="0"/>
              </w:rPr>
              <w:br/>
            </w:r>
          </w:p>
          <w:p w:rsidR="00522A9D" w:rsidRPr="007216B2" w:rsidRDefault="00522A9D" w:rsidP="00E55574">
            <w:pPr>
              <w:pStyle w:val="TableText"/>
              <w:rPr>
                <w:noProof w:val="0"/>
              </w:rPr>
            </w:pPr>
            <w:r w:rsidRPr="007216B2">
              <w:rPr>
                <w:noProof w:val="0"/>
              </w:rPr>
              <w:t>Advise industry colleagues regarding tour changes:</w:t>
            </w:r>
          </w:p>
          <w:p w:rsidR="00522A9D" w:rsidRPr="007216B2" w:rsidRDefault="00522A9D" w:rsidP="002061AB">
            <w:pPr>
              <w:pStyle w:val="TableBullet1"/>
              <w:rPr>
                <w:noProof w:val="0"/>
              </w:rPr>
            </w:pPr>
            <w:r w:rsidRPr="007216B2">
              <w:rPr>
                <w:noProof w:val="0"/>
              </w:rPr>
              <w:t>Notify colleagues affec</w:t>
            </w:r>
            <w:r w:rsidR="00A00346" w:rsidRPr="007216B2">
              <w:rPr>
                <w:noProof w:val="0"/>
              </w:rPr>
              <w:t>ted by the tour changes such as:</w:t>
            </w:r>
          </w:p>
          <w:p w:rsidR="00522A9D" w:rsidRPr="007216B2" w:rsidRDefault="00522A9D" w:rsidP="00522A9D">
            <w:pPr>
              <w:pStyle w:val="Bullet2"/>
              <w:ind w:left="717" w:hanging="360"/>
              <w:rPr>
                <w:lang w:val="en-AU"/>
              </w:rPr>
            </w:pPr>
            <w:r w:rsidRPr="007216B2">
              <w:rPr>
                <w:lang w:val="en-AU"/>
              </w:rPr>
              <w:t>Other carriers</w:t>
            </w:r>
          </w:p>
          <w:p w:rsidR="00522A9D" w:rsidRPr="007216B2" w:rsidRDefault="00522A9D" w:rsidP="00522A9D">
            <w:pPr>
              <w:pStyle w:val="Bullet2"/>
              <w:ind w:left="717" w:hanging="360"/>
              <w:rPr>
                <w:lang w:val="en-AU"/>
              </w:rPr>
            </w:pPr>
            <w:r w:rsidRPr="007216B2">
              <w:rPr>
                <w:lang w:val="en-AU"/>
              </w:rPr>
              <w:t>Accommodation</w:t>
            </w:r>
          </w:p>
          <w:p w:rsidR="00522A9D" w:rsidRPr="007216B2" w:rsidRDefault="00522A9D" w:rsidP="00522A9D">
            <w:pPr>
              <w:pStyle w:val="Bullet2"/>
              <w:ind w:left="717" w:hanging="360"/>
              <w:rPr>
                <w:lang w:val="en-AU"/>
              </w:rPr>
            </w:pPr>
            <w:r w:rsidRPr="007216B2">
              <w:rPr>
                <w:lang w:val="en-AU"/>
              </w:rPr>
              <w:t xml:space="preserve">Catering </w:t>
            </w:r>
          </w:p>
          <w:p w:rsidR="00522A9D" w:rsidRPr="007216B2" w:rsidRDefault="00522A9D" w:rsidP="00522A9D">
            <w:pPr>
              <w:pStyle w:val="Bullet2"/>
              <w:ind w:left="717" w:hanging="360"/>
              <w:rPr>
                <w:lang w:val="en-AU"/>
              </w:rPr>
            </w:pPr>
            <w:r w:rsidRPr="007216B2">
              <w:rPr>
                <w:lang w:val="en-AU"/>
              </w:rPr>
              <w:t>Venues</w:t>
            </w:r>
          </w:p>
          <w:p w:rsidR="00522A9D" w:rsidRPr="007216B2" w:rsidRDefault="00522A9D" w:rsidP="00522A9D">
            <w:pPr>
              <w:pStyle w:val="Bullet2"/>
              <w:ind w:left="717" w:hanging="360"/>
              <w:rPr>
                <w:lang w:val="en-AU"/>
              </w:rPr>
            </w:pPr>
            <w:r w:rsidRPr="007216B2">
              <w:rPr>
                <w:lang w:val="en-AU"/>
              </w:rPr>
              <w:t>Sites and attractions</w:t>
            </w:r>
          </w:p>
          <w:p w:rsidR="00522A9D" w:rsidRPr="007216B2" w:rsidRDefault="00522A9D" w:rsidP="00A00346">
            <w:pPr>
              <w:pStyle w:val="TableText"/>
              <w:ind w:left="357"/>
              <w:rPr>
                <w:noProof w:val="0"/>
              </w:rPr>
            </w:pPr>
            <w:r w:rsidRPr="007216B2">
              <w:rPr>
                <w:noProof w:val="0"/>
              </w:rPr>
              <w:t>of any</w:t>
            </w:r>
            <w:r w:rsidR="00A00346" w:rsidRPr="007216B2">
              <w:rPr>
                <w:noProof w:val="0"/>
              </w:rPr>
              <w:t xml:space="preserve"> changes</w:t>
            </w:r>
            <w:r w:rsidR="004A1357">
              <w:rPr>
                <w:noProof w:val="0"/>
              </w:rPr>
              <w:t>,</w:t>
            </w:r>
            <w:r w:rsidR="00613BA4">
              <w:rPr>
                <w:noProof w:val="0"/>
              </w:rPr>
              <w:t xml:space="preserve"> </w:t>
            </w:r>
            <w:r w:rsidR="00A00346" w:rsidRPr="007216B2">
              <w:rPr>
                <w:noProof w:val="0"/>
              </w:rPr>
              <w:t>delays, cancellation</w:t>
            </w:r>
            <w:r w:rsidR="00613BA4">
              <w:rPr>
                <w:noProof w:val="0"/>
              </w:rPr>
              <w:t>.</w:t>
            </w:r>
          </w:p>
          <w:p w:rsidR="00522A9D" w:rsidRPr="007216B2" w:rsidRDefault="00522A9D" w:rsidP="00E55574">
            <w:pPr>
              <w:pStyle w:val="TableText"/>
              <w:rPr>
                <w:noProof w:val="0"/>
              </w:rPr>
            </w:pPr>
            <w:r w:rsidRPr="007216B2">
              <w:rPr>
                <w:noProof w:val="0"/>
              </w:rPr>
              <w:t>Maintain regular contact with tour group by:</w:t>
            </w:r>
          </w:p>
          <w:p w:rsidR="00522A9D" w:rsidRPr="007216B2" w:rsidRDefault="00522A9D" w:rsidP="002061AB">
            <w:pPr>
              <w:pStyle w:val="TableBullet1"/>
              <w:rPr>
                <w:noProof w:val="0"/>
              </w:rPr>
            </w:pPr>
            <w:r w:rsidRPr="007216B2">
              <w:rPr>
                <w:noProof w:val="0"/>
              </w:rPr>
              <w:t>Identifying a mo</w:t>
            </w:r>
            <w:r w:rsidR="00A00346" w:rsidRPr="007216B2">
              <w:rPr>
                <w:noProof w:val="0"/>
              </w:rPr>
              <w:t>st efficient method of contact</w:t>
            </w:r>
          </w:p>
          <w:p w:rsidR="00522A9D" w:rsidRPr="007216B2" w:rsidRDefault="00522A9D" w:rsidP="002061AB">
            <w:pPr>
              <w:pStyle w:val="TableBullet1"/>
              <w:rPr>
                <w:noProof w:val="0"/>
              </w:rPr>
            </w:pPr>
            <w:r w:rsidRPr="007216B2">
              <w:rPr>
                <w:noProof w:val="0"/>
              </w:rPr>
              <w:t>Providing all names,</w:t>
            </w:r>
            <w:r w:rsidR="00A00346" w:rsidRPr="007216B2">
              <w:rPr>
                <w:noProof w:val="0"/>
              </w:rPr>
              <w:t xml:space="preserve"> numbers, special requirements</w:t>
            </w:r>
          </w:p>
          <w:p w:rsidR="00522A9D" w:rsidRPr="007216B2" w:rsidRDefault="00522A9D" w:rsidP="002061AB">
            <w:pPr>
              <w:pStyle w:val="TableBullet1"/>
              <w:rPr>
                <w:noProof w:val="0"/>
              </w:rPr>
            </w:pPr>
            <w:r w:rsidRPr="007216B2">
              <w:rPr>
                <w:noProof w:val="0"/>
              </w:rPr>
              <w:t>Identify best time to communicate taking time zones into account</w:t>
            </w:r>
            <w:r w:rsidR="002061AB" w:rsidRPr="007216B2">
              <w:rPr>
                <w:noProof w:val="0"/>
              </w:rPr>
              <w:t>.</w:t>
            </w:r>
          </w:p>
          <w:p w:rsidR="00522A9D" w:rsidRPr="007216B2" w:rsidRDefault="00522A9D" w:rsidP="00E55574">
            <w:pPr>
              <w:pStyle w:val="TableText"/>
              <w:rPr>
                <w:noProof w:val="0"/>
              </w:rPr>
            </w:pPr>
            <w:r w:rsidRPr="007216B2">
              <w:rPr>
                <w:noProof w:val="0"/>
              </w:rPr>
              <w:t>Monitor the tour area:</w:t>
            </w:r>
          </w:p>
          <w:p w:rsidR="00522A9D" w:rsidRPr="007216B2" w:rsidRDefault="00522A9D" w:rsidP="002061AB">
            <w:pPr>
              <w:pStyle w:val="TableBullet1"/>
              <w:rPr>
                <w:noProof w:val="0"/>
              </w:rPr>
            </w:pPr>
            <w:r w:rsidRPr="007216B2">
              <w:rPr>
                <w:noProof w:val="0"/>
              </w:rPr>
              <w:t>Actively monitor the countries, regions, destinations scheduled on the itinerary to identi</w:t>
            </w:r>
            <w:r w:rsidR="00A00346" w:rsidRPr="007216B2">
              <w:rPr>
                <w:noProof w:val="0"/>
              </w:rPr>
              <w:t>fy potential problems and risks</w:t>
            </w:r>
          </w:p>
          <w:p w:rsidR="003115C3" w:rsidRPr="007216B2" w:rsidRDefault="00522A9D" w:rsidP="00A00346">
            <w:pPr>
              <w:pStyle w:val="TableBullet1"/>
              <w:rPr>
                <w:noProof w:val="0"/>
              </w:rPr>
            </w:pPr>
            <w:r w:rsidRPr="007216B2">
              <w:rPr>
                <w:noProof w:val="0"/>
              </w:rPr>
              <w:t>Maintain contact with industry colleagues</w:t>
            </w:r>
            <w:r w:rsidR="002061AB" w:rsidRPr="007216B2">
              <w:rPr>
                <w:noProof w:val="0"/>
              </w:rPr>
              <w:t>.</w:t>
            </w:r>
            <w:r w:rsidR="00A00346" w:rsidRPr="007216B2">
              <w:rPr>
                <w:noProof w:val="0"/>
              </w:rPr>
              <w:br/>
            </w:r>
          </w:p>
        </w:tc>
      </w:tr>
    </w:tbl>
    <w:p w:rsidR="00290654" w:rsidRPr="007216B2" w:rsidRDefault="00290654" w:rsidP="003115C3">
      <w:pPr>
        <w:pStyle w:val="BodyCopy"/>
        <w:rPr>
          <w:noProof w:val="0"/>
        </w:rPr>
      </w:pPr>
    </w:p>
    <w:p w:rsidR="00290654" w:rsidRPr="007216B2" w:rsidRDefault="00290654">
      <w:pPr>
        <w:rPr>
          <w:rFonts w:ascii="Helvetica" w:eastAsia="Calibri" w:hAnsi="Helvetica" w:cs="Calibri"/>
          <w:szCs w:val="16"/>
          <w:lang w:eastAsia="ar-SA"/>
        </w:rPr>
      </w:pPr>
      <w:r w:rsidRPr="007216B2">
        <w:br w:type="page"/>
      </w:r>
    </w:p>
    <w:p w:rsidR="003115C3" w:rsidRPr="007216B2" w:rsidRDefault="003115C3" w:rsidP="003115C3">
      <w:pPr>
        <w:pStyle w:val="BodyCopy"/>
        <w:rPr>
          <w:noProof w:val="0"/>
        </w:rPr>
      </w:pPr>
    </w:p>
    <w:p w:rsidR="003115C3" w:rsidRPr="007216B2" w:rsidRDefault="003115C3" w:rsidP="003115C3"/>
    <w:p w:rsidR="00290654" w:rsidRPr="007216B2" w:rsidRDefault="00290654" w:rsidP="003115C3"/>
    <w:p w:rsidR="00290654" w:rsidRPr="007216B2" w:rsidRDefault="00290654" w:rsidP="003115C3"/>
    <w:p w:rsidR="00290654" w:rsidRPr="007216B2" w:rsidRDefault="00290654" w:rsidP="003115C3">
      <w:pPr>
        <w:sectPr w:rsidR="00290654" w:rsidRPr="007216B2" w:rsidSect="001A29DB">
          <w:headerReference w:type="even" r:id="rId97"/>
          <w:headerReference w:type="default" r:id="rId98"/>
          <w:pgSz w:w="11906" w:h="16838"/>
          <w:pgMar w:top="1440" w:right="1440" w:bottom="1440" w:left="1440" w:header="708" w:footer="324" w:gutter="0"/>
          <w:cols w:space="708"/>
          <w:docGrid w:linePitch="360"/>
        </w:sectPr>
      </w:pPr>
    </w:p>
    <w:p w:rsidR="005751C0" w:rsidRPr="007216B2" w:rsidRDefault="005751C0" w:rsidP="005751C0">
      <w:pPr>
        <w:pStyle w:val="Heading1"/>
      </w:pPr>
      <w:bookmarkStart w:id="73" w:name="_Toc370805495"/>
      <w:bookmarkStart w:id="74" w:name="_Toc423611664"/>
      <w:r w:rsidRPr="007216B2">
        <w:t>Element 6</w:t>
      </w:r>
      <w:r w:rsidR="00635CAF" w:rsidRPr="007216B2">
        <w:t xml:space="preserve">: </w:t>
      </w:r>
      <w:r w:rsidRPr="007216B2">
        <w:br/>
      </w:r>
      <w:r w:rsidR="00B44993">
        <w:fldChar w:fldCharType="begin"/>
      </w:r>
      <w:r w:rsidR="00B44993">
        <w:instrText xml:space="preserve"> REF  Element6 </w:instrText>
      </w:r>
      <w:r w:rsidR="00B44993">
        <w:fldChar w:fldCharType="separate"/>
      </w:r>
      <w:sdt>
        <w:sdtPr>
          <w:rPr>
            <w:highlight w:val="yellow"/>
          </w:rPr>
          <w:alias w:val="Element6"/>
          <w:tag w:val="Element6"/>
          <w:id w:val="1323008892"/>
          <w:placeholder>
            <w:docPart w:val="EEDF5DA255304533A645A8A15415B8E9"/>
          </w:placeholder>
        </w:sdtPr>
        <w:sdtEndPr/>
        <w:sdtContent>
          <w:r w:rsidR="0022260F" w:rsidRPr="007216B2">
            <w:t>Deal with unexpected events</w:t>
          </w:r>
        </w:sdtContent>
      </w:sdt>
      <w:bookmarkEnd w:id="73"/>
      <w:bookmarkEnd w:id="74"/>
      <w:r w:rsidR="00B44993">
        <w:rPr>
          <w:highlight w:val="yellow"/>
        </w:rPr>
        <w:fldChar w:fldCharType="end"/>
      </w:r>
    </w:p>
    <w:p w:rsidR="005751C0" w:rsidRPr="007216B2" w:rsidRDefault="005751C0" w:rsidP="005751C0">
      <w:pPr>
        <w:pStyle w:val="Heading2"/>
      </w:pPr>
      <w:r w:rsidRPr="007216B2">
        <w:t>6.1</w:t>
      </w:r>
      <w:r w:rsidRPr="007216B2">
        <w:tab/>
      </w:r>
      <w:r w:rsidR="00B44993">
        <w:fldChar w:fldCharType="begin"/>
      </w:r>
      <w:r w:rsidR="00B44993">
        <w:instrText xml:space="preserve"> REF  Criteria61  \* MERGEFORMAT </w:instrText>
      </w:r>
      <w:r w:rsidR="00B44993">
        <w:fldChar w:fldCharType="separate"/>
      </w:r>
      <w:sdt>
        <w:sdtPr>
          <w:alias w:val="Criteria61"/>
          <w:tag w:val="Criteria61"/>
          <w:id w:val="-1248882377"/>
          <w:placeholder>
            <w:docPart w:val="C023CB87BB264247B388D81A99A6A86C"/>
          </w:placeholder>
        </w:sdtPr>
        <w:sdtEndPr>
          <w:rPr>
            <w:rStyle w:val="PlaceholderText"/>
            <w:color w:val="808080"/>
          </w:rPr>
        </w:sdtEndPr>
        <w:sdtContent>
          <w:r w:rsidR="0022260F" w:rsidRPr="0022260F">
            <w:rPr>
              <w:rStyle w:val="PlaceholderText"/>
              <w:color w:val="45545F"/>
            </w:rPr>
            <w:t>Initiate contingency planning actions</w:t>
          </w:r>
        </w:sdtContent>
      </w:sdt>
      <w:r w:rsidR="00B44993">
        <w:rPr>
          <w:rStyle w:val="PlaceholderText"/>
        </w:rPr>
        <w:fldChar w:fldCharType="end"/>
      </w:r>
    </w:p>
    <w:p w:rsidR="005751C0" w:rsidRPr="007216B2" w:rsidRDefault="005751C0" w:rsidP="005751C0">
      <w:pPr>
        <w:pStyle w:val="Heading3"/>
      </w:pPr>
      <w:r w:rsidRPr="007216B2">
        <w:t>Introduction</w:t>
      </w:r>
    </w:p>
    <w:p w:rsidR="00105130" w:rsidRPr="007216B2" w:rsidRDefault="00105130" w:rsidP="00A00346">
      <w:pPr>
        <w:pStyle w:val="BodyCopy"/>
        <w:rPr>
          <w:noProof w:val="0"/>
        </w:rPr>
      </w:pPr>
      <w:r w:rsidRPr="007216B2">
        <w:rPr>
          <w:noProof w:val="0"/>
        </w:rPr>
        <w:t xml:space="preserve">When accidents and/or emergencies happen on tour the tour leader, guide and the tour </w:t>
      </w:r>
      <w:r w:rsidR="00635CAF">
        <w:rPr>
          <w:noProof w:val="0"/>
        </w:rPr>
        <w:t>staff</w:t>
      </w:r>
      <w:r w:rsidR="00635CAF" w:rsidRPr="007216B2">
        <w:rPr>
          <w:noProof w:val="0"/>
        </w:rPr>
        <w:t>, if applicable, are</w:t>
      </w:r>
      <w:r w:rsidRPr="007216B2">
        <w:rPr>
          <w:noProof w:val="0"/>
        </w:rPr>
        <w:t xml:space="preserve"> expected to respond in an appropriate manner.</w:t>
      </w:r>
    </w:p>
    <w:p w:rsidR="00105130" w:rsidRPr="007216B2" w:rsidRDefault="00105130" w:rsidP="00A00346">
      <w:pPr>
        <w:pStyle w:val="BodyCopy"/>
        <w:rPr>
          <w:noProof w:val="0"/>
        </w:rPr>
      </w:pPr>
      <w:r w:rsidRPr="007216B2">
        <w:rPr>
          <w:noProof w:val="0"/>
        </w:rPr>
        <w:t>This section examines how to deal with unexpected events</w:t>
      </w:r>
      <w:r w:rsidR="00635CAF">
        <w:rPr>
          <w:noProof w:val="0"/>
        </w:rPr>
        <w:t>. U</w:t>
      </w:r>
      <w:r w:rsidRPr="007216B2">
        <w:rPr>
          <w:noProof w:val="0"/>
        </w:rPr>
        <w:t>nexpected events can impact on the tour delivery and must be managed to minimise disruption.</w:t>
      </w:r>
    </w:p>
    <w:p w:rsidR="00105130" w:rsidRPr="007216B2" w:rsidRDefault="00105130" w:rsidP="00A00346">
      <w:pPr>
        <w:pStyle w:val="BodyCopy"/>
        <w:rPr>
          <w:noProof w:val="0"/>
        </w:rPr>
      </w:pPr>
      <w:r w:rsidRPr="007216B2">
        <w:rPr>
          <w:noProof w:val="0"/>
        </w:rPr>
        <w:t>They can include</w:t>
      </w:r>
      <w:r w:rsidR="003426CD">
        <w:rPr>
          <w:noProof w:val="0"/>
        </w:rPr>
        <w:t>:</w:t>
      </w:r>
    </w:p>
    <w:p w:rsidR="00105130" w:rsidRPr="007216B2" w:rsidRDefault="002A7BF8" w:rsidP="00A00346">
      <w:pPr>
        <w:pStyle w:val="Bullet1"/>
      </w:pPr>
      <w:r w:rsidRPr="007216B2">
        <w:rPr>
          <w:noProof/>
          <w:lang w:val="en-US"/>
        </w:rPr>
        <w:drawing>
          <wp:anchor distT="0" distB="0" distL="114300" distR="114300" simplePos="0" relativeHeight="251736064" behindDoc="0" locked="0" layoutInCell="1" allowOverlap="1" wp14:anchorId="73068AC2" wp14:editId="5D0634E7">
            <wp:simplePos x="0" y="0"/>
            <wp:positionH relativeFrom="column">
              <wp:posOffset>3935730</wp:posOffset>
            </wp:positionH>
            <wp:positionV relativeFrom="paragraph">
              <wp:posOffset>239395</wp:posOffset>
            </wp:positionV>
            <wp:extent cx="1793240" cy="1266825"/>
            <wp:effectExtent l="0" t="0" r="0" b="952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 weather.jpg"/>
                    <pic:cNvPicPr/>
                  </pic:nvPicPr>
                  <pic:blipFill>
                    <a:blip r:embed="rId99">
                      <a:extLst>
                        <a:ext uri="{28A0092B-C50C-407E-A947-70E740481C1C}">
                          <a14:useLocalDpi xmlns:a14="http://schemas.microsoft.com/office/drawing/2010/main" val="0"/>
                        </a:ext>
                      </a:extLst>
                    </a:blip>
                    <a:stretch>
                      <a:fillRect/>
                    </a:stretch>
                  </pic:blipFill>
                  <pic:spPr>
                    <a:xfrm>
                      <a:off x="0" y="0"/>
                      <a:ext cx="1793240" cy="1266825"/>
                    </a:xfrm>
                    <a:prstGeom prst="rect">
                      <a:avLst/>
                    </a:prstGeom>
                  </pic:spPr>
                </pic:pic>
              </a:graphicData>
            </a:graphic>
            <wp14:sizeRelH relativeFrom="page">
              <wp14:pctWidth>0</wp14:pctWidth>
            </wp14:sizeRelH>
            <wp14:sizeRelV relativeFrom="page">
              <wp14:pctHeight>0</wp14:pctHeight>
            </wp14:sizeRelV>
          </wp:anchor>
        </w:drawing>
      </w:r>
      <w:r w:rsidR="00105130" w:rsidRPr="007216B2">
        <w:t xml:space="preserve">Traffic accident </w:t>
      </w:r>
    </w:p>
    <w:p w:rsidR="00105130" w:rsidRPr="007216B2" w:rsidRDefault="00105130" w:rsidP="00A00346">
      <w:pPr>
        <w:pStyle w:val="Bullet1"/>
      </w:pPr>
      <w:r w:rsidRPr="007216B2">
        <w:t>Airline strike</w:t>
      </w:r>
    </w:p>
    <w:p w:rsidR="00105130" w:rsidRPr="007216B2" w:rsidRDefault="00105130" w:rsidP="00A00346">
      <w:pPr>
        <w:pStyle w:val="Bullet1"/>
      </w:pPr>
      <w:r w:rsidRPr="007216B2">
        <w:t xml:space="preserve">Venue booked suddenly unavailable due to a fire </w:t>
      </w:r>
    </w:p>
    <w:p w:rsidR="00105130" w:rsidRPr="007216B2" w:rsidRDefault="00105130" w:rsidP="00A00346">
      <w:pPr>
        <w:pStyle w:val="Bullet1"/>
      </w:pPr>
      <w:r w:rsidRPr="007216B2">
        <w:t xml:space="preserve">Medical emergency </w:t>
      </w:r>
    </w:p>
    <w:p w:rsidR="00105130" w:rsidRPr="007216B2" w:rsidRDefault="00635CAF" w:rsidP="00A00346">
      <w:pPr>
        <w:pStyle w:val="Bullet1"/>
      </w:pPr>
      <w:r>
        <w:t>Natural disaster</w:t>
      </w:r>
      <w:r w:rsidR="00613BA4">
        <w:t>.</w:t>
      </w:r>
    </w:p>
    <w:p w:rsidR="00105130" w:rsidRPr="007216B2" w:rsidRDefault="00105130" w:rsidP="00A00346">
      <w:pPr>
        <w:pStyle w:val="BodyCopy"/>
        <w:rPr>
          <w:noProof w:val="0"/>
        </w:rPr>
      </w:pPr>
      <w:r w:rsidRPr="007216B2">
        <w:rPr>
          <w:noProof w:val="0"/>
        </w:rPr>
        <w:t>Adequate response is required to effectively:</w:t>
      </w:r>
    </w:p>
    <w:p w:rsidR="00105130" w:rsidRPr="007216B2" w:rsidRDefault="00105130" w:rsidP="00A00346">
      <w:pPr>
        <w:pStyle w:val="Bullet1"/>
      </w:pPr>
      <w:r w:rsidRPr="007216B2">
        <w:t>Safeguard the tour group members</w:t>
      </w:r>
    </w:p>
    <w:p w:rsidR="00105130" w:rsidRPr="007216B2" w:rsidRDefault="00105130" w:rsidP="00A00346">
      <w:pPr>
        <w:pStyle w:val="Bullet1"/>
      </w:pPr>
      <w:r w:rsidRPr="007216B2">
        <w:t>Discharge legally imposed obligations</w:t>
      </w:r>
    </w:p>
    <w:p w:rsidR="00105130" w:rsidRPr="007216B2" w:rsidRDefault="00105130" w:rsidP="00A00346">
      <w:pPr>
        <w:pStyle w:val="Bullet1"/>
      </w:pPr>
      <w:r w:rsidRPr="007216B2">
        <w:t xml:space="preserve">Meet customer expectations </w:t>
      </w:r>
    </w:p>
    <w:p w:rsidR="00105130" w:rsidRPr="007216B2" w:rsidRDefault="00105130" w:rsidP="00A00346">
      <w:pPr>
        <w:pStyle w:val="Bullet1"/>
      </w:pPr>
      <w:r w:rsidRPr="007216B2">
        <w:t>Maintain the image, reputation of the business.</w:t>
      </w:r>
    </w:p>
    <w:p w:rsidR="00105130" w:rsidRPr="007216B2" w:rsidRDefault="00105130" w:rsidP="00A00346">
      <w:pPr>
        <w:pStyle w:val="BodyCopy"/>
        <w:rPr>
          <w:noProof w:val="0"/>
        </w:rPr>
      </w:pPr>
      <w:r w:rsidRPr="007216B2">
        <w:rPr>
          <w:noProof w:val="0"/>
        </w:rPr>
        <w:t>However, the tour leader, guide may be unable to assist as required because:</w:t>
      </w:r>
    </w:p>
    <w:p w:rsidR="00105130" w:rsidRPr="007216B2" w:rsidRDefault="00105130" w:rsidP="00A00346">
      <w:pPr>
        <w:pStyle w:val="Bullet1"/>
      </w:pPr>
      <w:r w:rsidRPr="007216B2">
        <w:t>The matter, issue could be too serious and/or beyond their scope of authority to deal with</w:t>
      </w:r>
    </w:p>
    <w:p w:rsidR="00105130" w:rsidRPr="007216B2" w:rsidRDefault="00105130" w:rsidP="00A00346">
      <w:pPr>
        <w:pStyle w:val="Bullet1"/>
      </w:pPr>
      <w:r w:rsidRPr="007216B2">
        <w:t>The guide may be incapacitated.</w:t>
      </w:r>
    </w:p>
    <w:p w:rsidR="00105130" w:rsidRPr="007216B2" w:rsidRDefault="00105130" w:rsidP="00A00346">
      <w:pPr>
        <w:pStyle w:val="BodyCopy"/>
        <w:rPr>
          <w:noProof w:val="0"/>
        </w:rPr>
      </w:pPr>
      <w:r w:rsidRPr="007216B2">
        <w:rPr>
          <w:noProof w:val="0"/>
        </w:rPr>
        <w:t>In this instance, the organisation office based team needs to take over and initiate the contingency planning action expected to address the situation</w:t>
      </w:r>
      <w:r w:rsidR="00613BA4">
        <w:rPr>
          <w:noProof w:val="0"/>
        </w:rPr>
        <w:t>.</w:t>
      </w:r>
      <w:r w:rsidRPr="007216B2">
        <w:rPr>
          <w:noProof w:val="0"/>
        </w:rPr>
        <w:t xml:space="preserve"> </w:t>
      </w:r>
    </w:p>
    <w:p w:rsidR="00105130" w:rsidRPr="007216B2" w:rsidRDefault="00105130" w:rsidP="00A00346">
      <w:pPr>
        <w:pStyle w:val="BodyCopy"/>
        <w:rPr>
          <w:noProof w:val="0"/>
        </w:rPr>
      </w:pPr>
      <w:r w:rsidRPr="007216B2">
        <w:rPr>
          <w:noProof w:val="0"/>
        </w:rPr>
        <w:t>The appropriate contingency plan initiation needs to be activated by the tour leader/guide or in collaboration with the organisation nominated emergency management team.</w:t>
      </w:r>
    </w:p>
    <w:p w:rsidR="00105130" w:rsidRPr="007216B2" w:rsidRDefault="00105130" w:rsidP="00A00346">
      <w:pPr>
        <w:pStyle w:val="BodyCopy"/>
        <w:rPr>
          <w:noProof w:val="0"/>
        </w:rPr>
      </w:pPr>
      <w:r w:rsidRPr="007216B2">
        <w:rPr>
          <w:noProof w:val="0"/>
        </w:rPr>
        <w:t xml:space="preserve">To be effective contingency planning actions need to follow a specific sequence. </w:t>
      </w:r>
    </w:p>
    <w:p w:rsidR="00105130" w:rsidRPr="007216B2" w:rsidRDefault="00105130" w:rsidP="00A00346">
      <w:pPr>
        <w:pStyle w:val="BodyCopyBold"/>
        <w:rPr>
          <w:noProof w:val="0"/>
        </w:rPr>
      </w:pPr>
      <w:r w:rsidRPr="007216B2">
        <w:rPr>
          <w:noProof w:val="0"/>
        </w:rPr>
        <w:t xml:space="preserve">Step 1: </w:t>
      </w:r>
    </w:p>
    <w:p w:rsidR="00105130" w:rsidRPr="007216B2" w:rsidRDefault="00105130" w:rsidP="00A00346">
      <w:pPr>
        <w:pStyle w:val="Bullet1"/>
      </w:pPr>
      <w:r w:rsidRPr="007216B2">
        <w:t>Identify the most appropriate contingency plan to implement by referring to the Emergency Management Plan and Standard procedures in place for responding to nominated emergencies</w:t>
      </w:r>
      <w:r w:rsidR="00613BA4">
        <w:t>.</w:t>
      </w:r>
    </w:p>
    <w:p w:rsidR="002A7BF8" w:rsidRPr="007216B2" w:rsidRDefault="002A7BF8">
      <w:pPr>
        <w:rPr>
          <w:rFonts w:ascii="Helvetica" w:eastAsia="Calibri" w:hAnsi="Helvetica" w:cs="Calibri"/>
          <w:b/>
          <w:szCs w:val="16"/>
          <w:lang w:eastAsia="ar-SA"/>
        </w:rPr>
      </w:pPr>
      <w:r w:rsidRPr="007216B2">
        <w:br w:type="page"/>
      </w:r>
    </w:p>
    <w:p w:rsidR="00105130" w:rsidRPr="007216B2" w:rsidRDefault="00105130" w:rsidP="00A00346">
      <w:pPr>
        <w:pStyle w:val="BodyCopyBold"/>
        <w:rPr>
          <w:noProof w:val="0"/>
        </w:rPr>
      </w:pPr>
      <w:r w:rsidRPr="007216B2">
        <w:rPr>
          <w:noProof w:val="0"/>
        </w:rPr>
        <w:t>Step 2:</w:t>
      </w:r>
    </w:p>
    <w:p w:rsidR="00105130" w:rsidRPr="007216B2" w:rsidRDefault="002A7BF8" w:rsidP="00A00346">
      <w:pPr>
        <w:pStyle w:val="Bullet1"/>
      </w:pPr>
      <w:r w:rsidRPr="007216B2">
        <w:rPr>
          <w:noProof/>
          <w:lang w:val="en-US"/>
        </w:rPr>
        <w:drawing>
          <wp:anchor distT="0" distB="0" distL="114300" distR="114300" simplePos="0" relativeHeight="251737088" behindDoc="0" locked="0" layoutInCell="1" allowOverlap="1" wp14:anchorId="5228687E" wp14:editId="733D9D29">
            <wp:simplePos x="0" y="0"/>
            <wp:positionH relativeFrom="column">
              <wp:posOffset>4454525</wp:posOffset>
            </wp:positionH>
            <wp:positionV relativeFrom="paragraph">
              <wp:posOffset>137795</wp:posOffset>
            </wp:positionV>
            <wp:extent cx="1266825" cy="1266825"/>
            <wp:effectExtent l="0" t="0" r="9525" b="9525"/>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first sign.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266825" cy="1266825"/>
                    </a:xfrm>
                    <a:prstGeom prst="rect">
                      <a:avLst/>
                    </a:prstGeom>
                  </pic:spPr>
                </pic:pic>
              </a:graphicData>
            </a:graphic>
            <wp14:sizeRelH relativeFrom="page">
              <wp14:pctWidth>0</wp14:pctWidth>
            </wp14:sizeRelH>
            <wp14:sizeRelV relativeFrom="page">
              <wp14:pctHeight>0</wp14:pctHeight>
            </wp14:sizeRelV>
          </wp:anchor>
        </w:drawing>
      </w:r>
      <w:r w:rsidR="00105130" w:rsidRPr="007216B2">
        <w:t xml:space="preserve">Check that the contingency plan is applicable </w:t>
      </w:r>
    </w:p>
    <w:p w:rsidR="00105130" w:rsidRPr="007216B2" w:rsidRDefault="00105130" w:rsidP="00105130">
      <w:pPr>
        <w:pStyle w:val="Bullet2"/>
        <w:ind w:left="717" w:hanging="360"/>
        <w:rPr>
          <w:lang w:val="en-AU"/>
        </w:rPr>
      </w:pPr>
      <w:r w:rsidRPr="007216B2">
        <w:rPr>
          <w:lang w:val="en-AU"/>
        </w:rPr>
        <w:t>If the contingency plan is applicable</w:t>
      </w:r>
      <w:r w:rsidR="003426CD">
        <w:rPr>
          <w:lang w:val="en-AU"/>
        </w:rPr>
        <w:t>:</w:t>
      </w:r>
      <w:r w:rsidRPr="007216B2">
        <w:rPr>
          <w:lang w:val="en-AU"/>
        </w:rPr>
        <w:t xml:space="preserve"> proceed </w:t>
      </w:r>
    </w:p>
    <w:p w:rsidR="00105130" w:rsidRPr="007216B2" w:rsidRDefault="00105130" w:rsidP="00105130">
      <w:pPr>
        <w:pStyle w:val="Bullet2"/>
        <w:ind w:left="717" w:hanging="360"/>
        <w:rPr>
          <w:lang w:val="en-AU"/>
        </w:rPr>
      </w:pPr>
      <w:r w:rsidRPr="007216B2">
        <w:rPr>
          <w:lang w:val="en-AU"/>
        </w:rPr>
        <w:t>If not develop an emergency specific response plan for emergency</w:t>
      </w:r>
      <w:r w:rsidR="00613BA4">
        <w:rPr>
          <w:lang w:val="en-AU"/>
        </w:rPr>
        <w:t>.</w:t>
      </w:r>
      <w:r w:rsidRPr="007216B2">
        <w:rPr>
          <w:lang w:val="en-AU"/>
        </w:rPr>
        <w:t xml:space="preserve"> </w:t>
      </w:r>
    </w:p>
    <w:p w:rsidR="00105130" w:rsidRPr="007216B2" w:rsidRDefault="00105130" w:rsidP="00105130">
      <w:pPr>
        <w:pStyle w:val="BodyCopyBold"/>
        <w:rPr>
          <w:noProof w:val="0"/>
        </w:rPr>
      </w:pPr>
      <w:r w:rsidRPr="007216B2">
        <w:rPr>
          <w:noProof w:val="0"/>
        </w:rPr>
        <w:t>Step 3:</w:t>
      </w:r>
    </w:p>
    <w:p w:rsidR="00105130" w:rsidRPr="007216B2" w:rsidRDefault="00105130" w:rsidP="00A00346">
      <w:pPr>
        <w:pStyle w:val="Bullet1"/>
      </w:pPr>
      <w:r w:rsidRPr="007216B2">
        <w:t>If required and possible organise external third party support to assist in a specialist capacity</w:t>
      </w:r>
      <w:r w:rsidR="00613BA4">
        <w:t>.</w:t>
      </w:r>
    </w:p>
    <w:p w:rsidR="00105130" w:rsidRPr="007216B2" w:rsidRDefault="00105130" w:rsidP="00105130">
      <w:pPr>
        <w:pStyle w:val="BodyCopyBold"/>
        <w:rPr>
          <w:noProof w:val="0"/>
        </w:rPr>
      </w:pPr>
      <w:r w:rsidRPr="007216B2">
        <w:rPr>
          <w:noProof w:val="0"/>
        </w:rPr>
        <w:t>Step 4:</w:t>
      </w:r>
    </w:p>
    <w:p w:rsidR="00105130" w:rsidRPr="007216B2" w:rsidRDefault="00105130" w:rsidP="00A00346">
      <w:pPr>
        <w:pStyle w:val="Bullet1"/>
      </w:pPr>
      <w:r w:rsidRPr="007216B2">
        <w:t>‘Make it happen’ by, proceed by</w:t>
      </w:r>
    </w:p>
    <w:p w:rsidR="00105130" w:rsidRPr="007216B2" w:rsidRDefault="00105130" w:rsidP="00105130">
      <w:pPr>
        <w:pStyle w:val="Bullet2"/>
        <w:ind w:left="717" w:hanging="360"/>
        <w:rPr>
          <w:lang w:val="en-AU"/>
        </w:rPr>
      </w:pPr>
      <w:r w:rsidRPr="007216B2">
        <w:rPr>
          <w:lang w:val="en-AU"/>
        </w:rPr>
        <w:t>Giving authorisation when required</w:t>
      </w:r>
    </w:p>
    <w:p w:rsidR="00105130" w:rsidRPr="007216B2" w:rsidRDefault="00105130" w:rsidP="00105130">
      <w:pPr>
        <w:pStyle w:val="Bullet2"/>
        <w:ind w:left="717" w:hanging="360"/>
        <w:rPr>
          <w:lang w:val="en-AU"/>
        </w:rPr>
      </w:pPr>
      <w:r w:rsidRPr="007216B2">
        <w:rPr>
          <w:lang w:val="en-AU"/>
        </w:rPr>
        <w:t>Providing payment is required. For example providing short-term cash (or purchasing capability) where cash has been lost</w:t>
      </w:r>
      <w:r w:rsidR="00613BA4">
        <w:rPr>
          <w:lang w:val="en-AU"/>
        </w:rPr>
        <w:t>.</w:t>
      </w:r>
      <w:r w:rsidRPr="007216B2">
        <w:rPr>
          <w:lang w:val="en-AU"/>
        </w:rPr>
        <w:t xml:space="preserve"> </w:t>
      </w:r>
    </w:p>
    <w:p w:rsidR="00105130" w:rsidRPr="007216B2" w:rsidRDefault="00105130" w:rsidP="00A00346">
      <w:pPr>
        <w:pStyle w:val="BodyCopy"/>
        <w:rPr>
          <w:noProof w:val="0"/>
        </w:rPr>
      </w:pPr>
      <w:r w:rsidRPr="007216B2">
        <w:rPr>
          <w:noProof w:val="0"/>
        </w:rPr>
        <w:t>A simple example would be a sick tour group member:</w:t>
      </w:r>
    </w:p>
    <w:p w:rsidR="00105130" w:rsidRPr="007216B2" w:rsidRDefault="00105130" w:rsidP="00A00346">
      <w:pPr>
        <w:pStyle w:val="Bullet1"/>
      </w:pPr>
      <w:r w:rsidRPr="007216B2">
        <w:t xml:space="preserve">After calling a doctor, the tour group member has been admitted to the local hospital with a </w:t>
      </w:r>
      <w:r w:rsidR="00A00346" w:rsidRPr="007216B2">
        <w:t>suspected case of severe flu</w:t>
      </w:r>
    </w:p>
    <w:p w:rsidR="00105130" w:rsidRPr="007216B2" w:rsidRDefault="00105130" w:rsidP="00A00346">
      <w:pPr>
        <w:pStyle w:val="Bullet1"/>
      </w:pPr>
      <w:r w:rsidRPr="007216B2">
        <w:t>Having taken care of the customer and exercised your duty of care,</w:t>
      </w:r>
      <w:r w:rsidR="00A00346" w:rsidRPr="007216B2">
        <w:t xml:space="preserve"> </w:t>
      </w:r>
      <w:r w:rsidRPr="007216B2">
        <w:t>the next step is to:</w:t>
      </w:r>
    </w:p>
    <w:p w:rsidR="00105130" w:rsidRPr="007216B2" w:rsidRDefault="00105130" w:rsidP="00A00346">
      <w:pPr>
        <w:pStyle w:val="Bullet2"/>
        <w:rPr>
          <w:lang w:val="en-AU"/>
        </w:rPr>
      </w:pPr>
      <w:r w:rsidRPr="007216B2">
        <w:rPr>
          <w:lang w:val="en-AU"/>
        </w:rPr>
        <w:t>Take care of the other tour group members to make sure they are not inconvenienced or penalised as a result of one sick person. you can achieve this by:</w:t>
      </w:r>
    </w:p>
    <w:p w:rsidR="00105130" w:rsidRPr="007216B2" w:rsidRDefault="00105130" w:rsidP="00A00346">
      <w:pPr>
        <w:pStyle w:val="Bullet3"/>
        <w:rPr>
          <w:lang w:val="en-AU"/>
        </w:rPr>
      </w:pPr>
      <w:r w:rsidRPr="007216B2">
        <w:rPr>
          <w:lang w:val="en-AU"/>
        </w:rPr>
        <w:t>As reasonably practical, make sure nothing is left out of the itinerary despite a late start of the tour. Times at places might need to be shorter with shorter breaks and quicker refreshments stops.</w:t>
      </w:r>
    </w:p>
    <w:p w:rsidR="002A7BF8" w:rsidRPr="007216B2" w:rsidRDefault="002A7BF8">
      <w:pPr>
        <w:rPr>
          <w:rFonts w:ascii="Helvetica" w:eastAsiaTheme="majorEastAsia" w:hAnsi="Helvetica" w:cstheme="majorBidi"/>
          <w:b/>
          <w:bCs/>
          <w:color w:val="45545F"/>
          <w:sz w:val="36"/>
          <w:szCs w:val="26"/>
        </w:rPr>
      </w:pPr>
      <w:r w:rsidRPr="007216B2">
        <w:br w:type="page"/>
      </w:r>
    </w:p>
    <w:p w:rsidR="005751C0" w:rsidRPr="007216B2" w:rsidRDefault="005751C0" w:rsidP="005751C0">
      <w:pPr>
        <w:pStyle w:val="Heading2"/>
      </w:pPr>
      <w:r w:rsidRPr="007216B2">
        <w:t>6.2</w:t>
      </w:r>
      <w:r w:rsidRPr="007216B2">
        <w:tab/>
      </w:r>
      <w:r w:rsidR="00B44993">
        <w:fldChar w:fldCharType="begin"/>
      </w:r>
      <w:r w:rsidR="00B44993">
        <w:instrText xml:space="preserve"> REF  Criteria62  \* ME</w:instrText>
      </w:r>
      <w:r w:rsidR="00B44993">
        <w:instrText xml:space="preserve">RGEFORMAT </w:instrText>
      </w:r>
      <w:r w:rsidR="00B44993">
        <w:fldChar w:fldCharType="separate"/>
      </w:r>
      <w:sdt>
        <w:sdtPr>
          <w:alias w:val="Criteria62"/>
          <w:tag w:val="Criteria62"/>
          <w:id w:val="894860761"/>
          <w:placeholder>
            <w:docPart w:val="29D8DB1F74244D8CAB21335D86425D7D"/>
          </w:placeholder>
        </w:sdtPr>
        <w:sdtEndPr>
          <w:rPr>
            <w:rStyle w:val="PlaceholderText"/>
            <w:color w:val="808080"/>
          </w:rPr>
        </w:sdtEndPr>
        <w:sdtContent>
          <w:r w:rsidR="0022260F" w:rsidRPr="0022260F">
            <w:rPr>
              <w:rStyle w:val="PlaceholderText"/>
              <w:color w:val="45545F"/>
            </w:rPr>
            <w:t>Support tour group leaders/guides</w:t>
          </w:r>
        </w:sdtContent>
      </w:sdt>
      <w:r w:rsidR="00B44993">
        <w:rPr>
          <w:rStyle w:val="PlaceholderText"/>
        </w:rPr>
        <w:fldChar w:fldCharType="end"/>
      </w:r>
    </w:p>
    <w:p w:rsidR="005751C0" w:rsidRPr="007216B2" w:rsidRDefault="005751C0" w:rsidP="005751C0">
      <w:pPr>
        <w:pStyle w:val="Heading3"/>
      </w:pPr>
      <w:r w:rsidRPr="007216B2">
        <w:t>Introduction</w:t>
      </w:r>
    </w:p>
    <w:p w:rsidR="00105130" w:rsidRPr="007216B2" w:rsidRDefault="00105130" w:rsidP="00A00346">
      <w:pPr>
        <w:pStyle w:val="BodyCopy"/>
        <w:rPr>
          <w:noProof w:val="0"/>
        </w:rPr>
      </w:pPr>
      <w:r w:rsidRPr="007216B2">
        <w:rPr>
          <w:noProof w:val="0"/>
        </w:rPr>
        <w:t>While dealing with unexpected events, management support and team work are again essential to ensure the best outcome for all concerned staff and group tour members.</w:t>
      </w:r>
    </w:p>
    <w:p w:rsidR="00105130" w:rsidRPr="007216B2" w:rsidRDefault="002A7BF8" w:rsidP="00105130">
      <w:pPr>
        <w:pStyle w:val="Heading3"/>
      </w:pPr>
      <w:r w:rsidRPr="007216B2">
        <w:rPr>
          <w:noProof/>
          <w:lang w:val="en-US" w:eastAsia="en-US"/>
        </w:rPr>
        <w:drawing>
          <wp:anchor distT="0" distB="0" distL="114300" distR="114300" simplePos="0" relativeHeight="251735040" behindDoc="0" locked="0" layoutInCell="1" allowOverlap="1" wp14:anchorId="1DC3239C" wp14:editId="6239D8EF">
            <wp:simplePos x="0" y="0"/>
            <wp:positionH relativeFrom="column">
              <wp:posOffset>3987165</wp:posOffset>
            </wp:positionH>
            <wp:positionV relativeFrom="paragraph">
              <wp:posOffset>205740</wp:posOffset>
            </wp:positionV>
            <wp:extent cx="1679575" cy="130302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349168.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679575" cy="1303020"/>
                    </a:xfrm>
                    <a:prstGeom prst="rect">
                      <a:avLst/>
                    </a:prstGeom>
                  </pic:spPr>
                </pic:pic>
              </a:graphicData>
            </a:graphic>
            <wp14:sizeRelH relativeFrom="page">
              <wp14:pctWidth>0</wp14:pctWidth>
            </wp14:sizeRelH>
            <wp14:sizeRelV relativeFrom="page">
              <wp14:pctHeight>0</wp14:pctHeight>
            </wp14:sizeRelV>
          </wp:anchor>
        </w:drawing>
      </w:r>
      <w:r w:rsidR="00105130" w:rsidRPr="007216B2">
        <w:t>Tour group leaders/guides support</w:t>
      </w:r>
    </w:p>
    <w:p w:rsidR="00105130" w:rsidRPr="007216B2" w:rsidRDefault="00105130" w:rsidP="00A00346">
      <w:pPr>
        <w:pStyle w:val="BodyCopy"/>
        <w:rPr>
          <w:noProof w:val="0"/>
        </w:rPr>
      </w:pPr>
      <w:r w:rsidRPr="007216B2">
        <w:rPr>
          <w:noProof w:val="0"/>
        </w:rPr>
        <w:t>The tour leader/guide is the organisation representative and the staff member on the ground dealing with the situation. The support can be provided in various ways and will depend on the type of event being dealt with and can include.</w:t>
      </w:r>
    </w:p>
    <w:p w:rsidR="00105130" w:rsidRPr="007216B2" w:rsidRDefault="00105130" w:rsidP="00A00346">
      <w:pPr>
        <w:pStyle w:val="BodyCopyBold"/>
        <w:rPr>
          <w:noProof w:val="0"/>
        </w:rPr>
      </w:pPr>
      <w:r w:rsidRPr="007216B2">
        <w:rPr>
          <w:noProof w:val="0"/>
        </w:rPr>
        <w:t>Provide suggestions and dialogue</w:t>
      </w:r>
    </w:p>
    <w:p w:rsidR="00105130" w:rsidRPr="007216B2" w:rsidRDefault="00105130" w:rsidP="00A00346">
      <w:pPr>
        <w:pStyle w:val="BodyCopy"/>
        <w:rPr>
          <w:noProof w:val="0"/>
        </w:rPr>
      </w:pPr>
      <w:r w:rsidRPr="007216B2">
        <w:rPr>
          <w:noProof w:val="0"/>
        </w:rPr>
        <w:t>In addition, the nature of the support provided can also depend on the tour, travel type an</w:t>
      </w:r>
      <w:r w:rsidR="00A00346" w:rsidRPr="007216B2">
        <w:rPr>
          <w:noProof w:val="0"/>
        </w:rPr>
        <w:t>d can include</w:t>
      </w:r>
      <w:r w:rsidRPr="007216B2">
        <w:rPr>
          <w:noProof w:val="0"/>
        </w:rPr>
        <w:t>:</w:t>
      </w:r>
    </w:p>
    <w:p w:rsidR="00105130" w:rsidRPr="007216B2" w:rsidRDefault="00105130" w:rsidP="00A00346">
      <w:pPr>
        <w:pStyle w:val="Bullet1"/>
      </w:pPr>
      <w:r w:rsidRPr="007216B2">
        <w:t>Suggest the contingency planning actions most appropria</w:t>
      </w:r>
      <w:r w:rsidR="00A00346" w:rsidRPr="007216B2">
        <w:t>te to the situation</w:t>
      </w:r>
      <w:r w:rsidR="003426CD">
        <w:t xml:space="preserve"> </w:t>
      </w:r>
      <w:r w:rsidR="00A00346" w:rsidRPr="007216B2">
        <w:t>explaining:</w:t>
      </w:r>
    </w:p>
    <w:p w:rsidR="00105130" w:rsidRPr="007216B2" w:rsidRDefault="00105130" w:rsidP="00A00346">
      <w:pPr>
        <w:pStyle w:val="Bullet2"/>
        <w:rPr>
          <w:lang w:val="en-AU"/>
        </w:rPr>
      </w:pPr>
      <w:r w:rsidRPr="007216B2">
        <w:rPr>
          <w:lang w:val="en-AU"/>
        </w:rPr>
        <w:t>Reason for choice</w:t>
      </w:r>
    </w:p>
    <w:p w:rsidR="00105130" w:rsidRPr="007216B2" w:rsidRDefault="00105130" w:rsidP="00A00346">
      <w:pPr>
        <w:pStyle w:val="Bullet2"/>
        <w:rPr>
          <w:lang w:val="en-AU"/>
        </w:rPr>
      </w:pPr>
      <w:r w:rsidRPr="007216B2">
        <w:rPr>
          <w:lang w:val="en-AU"/>
        </w:rPr>
        <w:t>Applying a two ways communication strategy as</w:t>
      </w:r>
      <w:r w:rsidR="00A00346" w:rsidRPr="007216B2">
        <w:rPr>
          <w:lang w:val="en-AU"/>
        </w:rPr>
        <w:t xml:space="preserve"> the group leaders/guides might:</w:t>
      </w:r>
    </w:p>
    <w:p w:rsidR="00105130" w:rsidRPr="007216B2" w:rsidRDefault="00105130" w:rsidP="00105130">
      <w:pPr>
        <w:pStyle w:val="Bullet3"/>
        <w:rPr>
          <w:lang w:val="en-AU"/>
        </w:rPr>
      </w:pPr>
      <w:r w:rsidRPr="007216B2">
        <w:rPr>
          <w:lang w:val="en-AU"/>
        </w:rPr>
        <w:t>Agree with the proposed course of actions</w:t>
      </w:r>
    </w:p>
    <w:p w:rsidR="00105130" w:rsidRPr="007216B2" w:rsidRDefault="00105130" w:rsidP="00105130">
      <w:pPr>
        <w:pStyle w:val="Bullet3"/>
        <w:rPr>
          <w:lang w:val="en-AU"/>
        </w:rPr>
      </w:pPr>
      <w:r w:rsidRPr="007216B2">
        <w:rPr>
          <w:lang w:val="en-AU"/>
        </w:rPr>
        <w:t>Have suggestions or concerns</w:t>
      </w:r>
      <w:r w:rsidR="00A00346" w:rsidRPr="007216B2">
        <w:rPr>
          <w:lang w:val="en-AU"/>
        </w:rPr>
        <w:t>.</w:t>
      </w:r>
    </w:p>
    <w:p w:rsidR="00105130" w:rsidRPr="007216B2" w:rsidRDefault="00105130" w:rsidP="00A00346">
      <w:pPr>
        <w:pStyle w:val="BodyCopyBold"/>
        <w:rPr>
          <w:noProof w:val="0"/>
        </w:rPr>
      </w:pPr>
      <w:r w:rsidRPr="007216B2">
        <w:rPr>
          <w:noProof w:val="0"/>
        </w:rPr>
        <w:t xml:space="preserve">On the ground support </w:t>
      </w:r>
    </w:p>
    <w:p w:rsidR="00105130" w:rsidRPr="007216B2" w:rsidRDefault="00105130" w:rsidP="00A00346">
      <w:pPr>
        <w:pStyle w:val="Bullet1"/>
      </w:pPr>
      <w:r w:rsidRPr="007216B2">
        <w:t>D</w:t>
      </w:r>
      <w:r w:rsidR="00A00346" w:rsidRPr="007216B2">
        <w:t>ecision might be taken to send:</w:t>
      </w:r>
    </w:p>
    <w:p w:rsidR="00105130" w:rsidRPr="007216B2" w:rsidRDefault="00635CAF" w:rsidP="00A00346">
      <w:pPr>
        <w:pStyle w:val="Bullet2"/>
        <w:rPr>
          <w:lang w:val="en-AU"/>
        </w:rPr>
      </w:pPr>
      <w:r>
        <w:rPr>
          <w:lang w:val="en-AU"/>
        </w:rPr>
        <w:t xml:space="preserve">A </w:t>
      </w:r>
      <w:r w:rsidR="00105130" w:rsidRPr="007216B2">
        <w:rPr>
          <w:lang w:val="en-AU"/>
        </w:rPr>
        <w:t>Crisis Management Team to the country, destination. This team may just be two people. The larger the number of travellers you have in the destination country, the bigger the team is likely to be. The Crisis Management Team may be sent from Head Office, or may be agency-based.</w:t>
      </w:r>
    </w:p>
    <w:p w:rsidR="00105130" w:rsidRPr="007216B2" w:rsidRDefault="00105130" w:rsidP="00A00346">
      <w:pPr>
        <w:pStyle w:val="Bullet2"/>
        <w:rPr>
          <w:lang w:val="en-AU"/>
        </w:rPr>
      </w:pPr>
      <w:r w:rsidRPr="007216B2">
        <w:rPr>
          <w:lang w:val="en-AU"/>
        </w:rPr>
        <w:t>A designated business</w:t>
      </w:r>
      <w:r w:rsidR="00635CAF">
        <w:rPr>
          <w:lang w:val="en-AU"/>
        </w:rPr>
        <w:t xml:space="preserve"> representative to the location</w:t>
      </w:r>
      <w:r w:rsidRPr="007216B2">
        <w:rPr>
          <w:lang w:val="en-AU"/>
        </w:rPr>
        <w:t>.</w:t>
      </w:r>
      <w:r w:rsidR="00635CAF">
        <w:rPr>
          <w:lang w:val="en-AU"/>
        </w:rPr>
        <w:t xml:space="preserve"> </w:t>
      </w:r>
      <w:r w:rsidRPr="007216B2">
        <w:rPr>
          <w:lang w:val="en-AU"/>
        </w:rPr>
        <w:t>Instead of sending a team,</w:t>
      </w:r>
      <w:r w:rsidR="003426CD">
        <w:rPr>
          <w:lang w:val="en-AU"/>
        </w:rPr>
        <w:t xml:space="preserve"> </w:t>
      </w:r>
      <w:r w:rsidRPr="007216B2">
        <w:rPr>
          <w:lang w:val="en-AU"/>
        </w:rPr>
        <w:t>one person is sent but this person will have:</w:t>
      </w:r>
    </w:p>
    <w:p w:rsidR="00105130" w:rsidRPr="007216B2" w:rsidRDefault="00105130" w:rsidP="00105130">
      <w:pPr>
        <w:pStyle w:val="Bullet3"/>
        <w:rPr>
          <w:lang w:val="en-AU"/>
        </w:rPr>
      </w:pPr>
      <w:r w:rsidRPr="007216B2">
        <w:rPr>
          <w:lang w:val="en-AU"/>
        </w:rPr>
        <w:t>Scope of authority to take whatever action is needed</w:t>
      </w:r>
    </w:p>
    <w:p w:rsidR="00105130" w:rsidRPr="007216B2" w:rsidRDefault="00105130" w:rsidP="00105130">
      <w:pPr>
        <w:pStyle w:val="Bullet3"/>
        <w:rPr>
          <w:lang w:val="en-AU"/>
        </w:rPr>
      </w:pPr>
      <w:r w:rsidRPr="007216B2">
        <w:rPr>
          <w:lang w:val="en-AU"/>
        </w:rPr>
        <w:t>Authority to act on behalf of the company</w:t>
      </w:r>
      <w:r w:rsidR="00A00346" w:rsidRPr="007216B2">
        <w:rPr>
          <w:lang w:val="en-AU"/>
        </w:rPr>
        <w:t xml:space="preserve"> such as:</w:t>
      </w:r>
    </w:p>
    <w:p w:rsidR="00105130" w:rsidRPr="007216B2" w:rsidRDefault="00105130" w:rsidP="00A00346">
      <w:pPr>
        <w:pStyle w:val="Bullet3"/>
        <w:ind w:left="1429"/>
        <w:rPr>
          <w:lang w:val="en-AU"/>
        </w:rPr>
      </w:pPr>
      <w:r w:rsidRPr="007216B2">
        <w:rPr>
          <w:lang w:val="en-AU"/>
        </w:rPr>
        <w:t>Signing rights to negotiate additional services with a supplier</w:t>
      </w:r>
    </w:p>
    <w:p w:rsidR="00105130" w:rsidRPr="007216B2" w:rsidRDefault="00105130" w:rsidP="00A00346">
      <w:pPr>
        <w:pStyle w:val="Bullet3"/>
        <w:ind w:left="1429"/>
        <w:rPr>
          <w:lang w:val="en-AU"/>
        </w:rPr>
      </w:pPr>
      <w:r w:rsidRPr="007216B2">
        <w:rPr>
          <w:lang w:val="en-AU"/>
        </w:rPr>
        <w:t>Increase in spending limit to settle additional expenses</w:t>
      </w:r>
    </w:p>
    <w:p w:rsidR="00105130" w:rsidRPr="007216B2" w:rsidRDefault="00105130" w:rsidP="00105130">
      <w:pPr>
        <w:pStyle w:val="Bullet3"/>
        <w:rPr>
          <w:lang w:val="en-AU"/>
        </w:rPr>
      </w:pPr>
      <w:r w:rsidRPr="007216B2">
        <w:rPr>
          <w:lang w:val="en-AU"/>
        </w:rPr>
        <w:t>Resources required to take appropriate, necessary action</w:t>
      </w:r>
    </w:p>
    <w:p w:rsidR="00105130" w:rsidRPr="007216B2" w:rsidRDefault="00105130" w:rsidP="00A00346">
      <w:pPr>
        <w:pStyle w:val="BodyCopy"/>
        <w:ind w:left="714"/>
        <w:rPr>
          <w:rStyle w:val="BodyCopyChar1"/>
          <w:noProof w:val="0"/>
        </w:rPr>
      </w:pPr>
      <w:r w:rsidRPr="007216B2">
        <w:rPr>
          <w:noProof w:val="0"/>
        </w:rPr>
        <w:t xml:space="preserve">Providing ‘concrete’ on the ground support will help and ease the tour staff workload </w:t>
      </w:r>
      <w:r w:rsidRPr="007216B2">
        <w:rPr>
          <w:rStyle w:val="BodyCopyChar1"/>
          <w:noProof w:val="0"/>
        </w:rPr>
        <w:t>and provide moral support as this demonstrates the staff on the ground there are not been left to deal with the emergency on their own.</w:t>
      </w:r>
    </w:p>
    <w:p w:rsidR="00105130" w:rsidRPr="007216B2" w:rsidRDefault="00105130" w:rsidP="00A00346">
      <w:pPr>
        <w:pStyle w:val="Bullet1"/>
      </w:pPr>
      <w:r w:rsidRPr="007216B2">
        <w:t>Requesting and using</w:t>
      </w:r>
      <w:r w:rsidR="003426CD">
        <w:t xml:space="preserve"> </w:t>
      </w:r>
      <w:r w:rsidRPr="007216B2">
        <w:t>local ‘in country’ agencies, services providers if available to assist with</w:t>
      </w:r>
      <w:r w:rsidR="003426CD">
        <w:t>:</w:t>
      </w:r>
    </w:p>
    <w:p w:rsidR="00105130" w:rsidRPr="007216B2" w:rsidRDefault="00105130" w:rsidP="00A00346">
      <w:pPr>
        <w:pStyle w:val="Bullet2"/>
        <w:rPr>
          <w:lang w:val="en-AU"/>
        </w:rPr>
      </w:pPr>
      <w:r w:rsidRPr="007216B2">
        <w:rPr>
          <w:lang w:val="en-AU"/>
        </w:rPr>
        <w:t>Local customs</w:t>
      </w:r>
    </w:p>
    <w:p w:rsidR="00105130" w:rsidRPr="007216B2" w:rsidRDefault="00105130" w:rsidP="00A00346">
      <w:pPr>
        <w:pStyle w:val="Bullet2"/>
        <w:rPr>
          <w:lang w:val="en-AU"/>
        </w:rPr>
      </w:pPr>
      <w:r w:rsidRPr="007216B2">
        <w:rPr>
          <w:lang w:val="en-AU"/>
        </w:rPr>
        <w:t>Customs and Immigration</w:t>
      </w:r>
    </w:p>
    <w:p w:rsidR="00105130" w:rsidRPr="007216B2" w:rsidRDefault="00105130" w:rsidP="00A00346">
      <w:pPr>
        <w:pStyle w:val="Bullet2"/>
        <w:rPr>
          <w:lang w:val="en-AU"/>
        </w:rPr>
      </w:pPr>
      <w:r w:rsidRPr="007216B2">
        <w:rPr>
          <w:lang w:val="en-AU"/>
        </w:rPr>
        <w:t>Language and communication</w:t>
      </w:r>
    </w:p>
    <w:p w:rsidR="00105130" w:rsidRPr="007216B2" w:rsidRDefault="00863BF8" w:rsidP="00A00346">
      <w:pPr>
        <w:pStyle w:val="Bullet1"/>
      </w:pPr>
      <w:r w:rsidRPr="007216B2">
        <w:rPr>
          <w:noProof/>
          <w:lang w:val="en-US"/>
        </w:rPr>
        <w:drawing>
          <wp:anchor distT="0" distB="0" distL="114300" distR="114300" simplePos="0" relativeHeight="251738112" behindDoc="0" locked="0" layoutInCell="1" allowOverlap="1" wp14:anchorId="60442AAE" wp14:editId="32263798">
            <wp:simplePos x="0" y="0"/>
            <wp:positionH relativeFrom="column">
              <wp:posOffset>3790315</wp:posOffset>
            </wp:positionH>
            <wp:positionV relativeFrom="paragraph">
              <wp:posOffset>59055</wp:posOffset>
            </wp:positionV>
            <wp:extent cx="1971675" cy="1336040"/>
            <wp:effectExtent l="0" t="0" r="9525"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6073382.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971675" cy="1336040"/>
                    </a:xfrm>
                    <a:prstGeom prst="rect">
                      <a:avLst/>
                    </a:prstGeom>
                  </pic:spPr>
                </pic:pic>
              </a:graphicData>
            </a:graphic>
            <wp14:sizeRelH relativeFrom="page">
              <wp14:pctWidth>0</wp14:pctWidth>
            </wp14:sizeRelH>
            <wp14:sizeRelV relativeFrom="page">
              <wp14:pctHeight>0</wp14:pctHeight>
            </wp14:sizeRelV>
          </wp:anchor>
        </w:drawing>
      </w:r>
      <w:r w:rsidR="00105130" w:rsidRPr="007216B2">
        <w:t>Providing necessary resources:</w:t>
      </w:r>
    </w:p>
    <w:p w:rsidR="00105130" w:rsidRPr="007216B2" w:rsidRDefault="00105130" w:rsidP="00A00346">
      <w:pPr>
        <w:pStyle w:val="Bullet2"/>
        <w:rPr>
          <w:lang w:val="en-AU"/>
        </w:rPr>
      </w:pPr>
      <w:r w:rsidRPr="007216B2">
        <w:rPr>
          <w:lang w:val="en-AU"/>
        </w:rPr>
        <w:t xml:space="preserve">Human resources as just covered </w:t>
      </w:r>
    </w:p>
    <w:p w:rsidR="00105130" w:rsidRPr="007216B2" w:rsidRDefault="00105130" w:rsidP="00A00346">
      <w:pPr>
        <w:pStyle w:val="Bullet2"/>
        <w:rPr>
          <w:lang w:val="en-AU"/>
        </w:rPr>
      </w:pPr>
      <w:r w:rsidRPr="007216B2">
        <w:rPr>
          <w:lang w:val="en-AU"/>
        </w:rPr>
        <w:t>Taking care of replacement clothing and personal items where they have been lost</w:t>
      </w:r>
    </w:p>
    <w:p w:rsidR="00105130" w:rsidRPr="007216B2" w:rsidRDefault="00105130" w:rsidP="00A00346">
      <w:pPr>
        <w:pStyle w:val="Bullet1"/>
      </w:pPr>
      <w:r w:rsidRPr="007216B2">
        <w:t xml:space="preserve">Dealing </w:t>
      </w:r>
      <w:r w:rsidR="00A00346" w:rsidRPr="007216B2">
        <w:t>with emergency services such as:</w:t>
      </w:r>
    </w:p>
    <w:p w:rsidR="00105130" w:rsidRPr="007216B2" w:rsidRDefault="00105130" w:rsidP="00A00346">
      <w:pPr>
        <w:pStyle w:val="Bullet2"/>
        <w:rPr>
          <w:lang w:val="en-AU"/>
        </w:rPr>
      </w:pPr>
      <w:r w:rsidRPr="007216B2">
        <w:rPr>
          <w:lang w:val="en-AU"/>
        </w:rPr>
        <w:t>Police</w:t>
      </w:r>
    </w:p>
    <w:p w:rsidR="00105130" w:rsidRPr="007216B2" w:rsidRDefault="00105130" w:rsidP="00A00346">
      <w:pPr>
        <w:pStyle w:val="Bullet2"/>
        <w:rPr>
          <w:lang w:val="en-AU"/>
        </w:rPr>
      </w:pPr>
      <w:r w:rsidRPr="007216B2">
        <w:rPr>
          <w:lang w:val="en-AU"/>
        </w:rPr>
        <w:t>Ambulance</w:t>
      </w:r>
    </w:p>
    <w:p w:rsidR="00105130" w:rsidRPr="007216B2" w:rsidRDefault="00105130" w:rsidP="00A00346">
      <w:pPr>
        <w:pStyle w:val="Bullet2"/>
        <w:rPr>
          <w:lang w:val="en-AU"/>
        </w:rPr>
      </w:pPr>
      <w:r w:rsidRPr="007216B2">
        <w:rPr>
          <w:lang w:val="en-AU"/>
        </w:rPr>
        <w:t>Fire brigade if applicable</w:t>
      </w:r>
      <w:r w:rsidR="00A00346" w:rsidRPr="007216B2">
        <w:rPr>
          <w:lang w:val="en-AU"/>
        </w:rPr>
        <w:t>.</w:t>
      </w:r>
    </w:p>
    <w:p w:rsidR="00105130" w:rsidRPr="007216B2" w:rsidRDefault="00105130" w:rsidP="00A00346">
      <w:pPr>
        <w:pStyle w:val="BodyCopy"/>
        <w:rPr>
          <w:noProof w:val="0"/>
        </w:rPr>
      </w:pPr>
      <w:r w:rsidRPr="007216B2">
        <w:rPr>
          <w:noProof w:val="0"/>
        </w:rPr>
        <w:t>On the ground immediate response is crucial in an emergency situation and tour leaders, guides might need to be given additional level of authority to organise services to minimise the to</w:t>
      </w:r>
      <w:r w:rsidR="00A00346" w:rsidRPr="007216B2">
        <w:rPr>
          <w:noProof w:val="0"/>
        </w:rPr>
        <w:t>ur group members’ inconvenience.</w:t>
      </w:r>
    </w:p>
    <w:p w:rsidR="005751C0" w:rsidRPr="007216B2" w:rsidRDefault="005751C0" w:rsidP="005751C0">
      <w:pPr>
        <w:pStyle w:val="BodyCopy"/>
        <w:rPr>
          <w:noProof w:val="0"/>
        </w:rPr>
      </w:pPr>
      <w:r w:rsidRPr="007216B2">
        <w:rPr>
          <w:noProof w:val="0"/>
          <w:lang w:eastAsia="en-AU"/>
        </w:rPr>
        <w:br w:type="page"/>
      </w:r>
    </w:p>
    <w:p w:rsidR="005751C0" w:rsidRPr="007216B2" w:rsidRDefault="005751C0" w:rsidP="005751C0">
      <w:pPr>
        <w:pStyle w:val="Heading2"/>
      </w:pPr>
      <w:r w:rsidRPr="007216B2">
        <w:t>6.3</w:t>
      </w:r>
      <w:r w:rsidRPr="007216B2">
        <w:tab/>
      </w:r>
      <w:r w:rsidR="00B44993">
        <w:fldChar w:fldCharType="begin"/>
      </w:r>
      <w:r w:rsidR="00B44993">
        <w:instrText xml:space="preserve"> REF  Criteria63  \* MERGEFORMAT </w:instrText>
      </w:r>
      <w:r w:rsidR="00B44993">
        <w:fldChar w:fldCharType="separate"/>
      </w:r>
      <w:sdt>
        <w:sdtPr>
          <w:alias w:val="Criteria63"/>
          <w:tag w:val="Criteria63"/>
          <w:id w:val="969857885"/>
          <w:placeholder>
            <w:docPart w:val="32AE186CFE624F8A9D9DDE83450BA27C"/>
          </w:placeholder>
        </w:sdtPr>
        <w:sdtEndPr/>
        <w:sdtContent>
          <w:r w:rsidR="0022260F" w:rsidRPr="0022260F">
            <w:rPr>
              <w:rStyle w:val="PlaceholderText"/>
              <w:color w:val="45545F"/>
            </w:rPr>
            <w:t xml:space="preserve">Research and suggest additional action </w:t>
          </w:r>
          <w:r w:rsidR="0022260F" w:rsidRPr="007216B2">
            <w:t>to be taken</w:t>
          </w:r>
        </w:sdtContent>
      </w:sdt>
      <w:r w:rsidR="00B44993">
        <w:fldChar w:fldCharType="end"/>
      </w:r>
    </w:p>
    <w:p w:rsidR="005751C0" w:rsidRPr="007216B2" w:rsidRDefault="005751C0" w:rsidP="00A00346">
      <w:pPr>
        <w:pStyle w:val="Heading3"/>
      </w:pPr>
      <w:r w:rsidRPr="007216B2">
        <w:t>Introduction</w:t>
      </w:r>
    </w:p>
    <w:p w:rsidR="00105130" w:rsidRPr="007216B2" w:rsidRDefault="00105130" w:rsidP="00A00346">
      <w:pPr>
        <w:pStyle w:val="BodyCopy"/>
        <w:rPr>
          <w:noProof w:val="0"/>
        </w:rPr>
      </w:pPr>
      <w:r w:rsidRPr="007216B2">
        <w:rPr>
          <w:noProof w:val="0"/>
        </w:rPr>
        <w:t>In the meantime, additional research and action might be appropriate to deal with the situation that has arisen</w:t>
      </w:r>
      <w:r w:rsidR="00613BA4">
        <w:rPr>
          <w:noProof w:val="0"/>
        </w:rPr>
        <w:t>.</w:t>
      </w:r>
    </w:p>
    <w:p w:rsidR="00105130" w:rsidRPr="007216B2" w:rsidRDefault="00105130" w:rsidP="00A00346">
      <w:pPr>
        <w:pStyle w:val="Heading3"/>
      </w:pPr>
      <w:r w:rsidRPr="007216B2">
        <w:t>Research and additional action</w:t>
      </w:r>
    </w:p>
    <w:p w:rsidR="00105130" w:rsidRPr="007216B2" w:rsidRDefault="00635CAF" w:rsidP="00A00346">
      <w:pPr>
        <w:pStyle w:val="BodyCopy"/>
        <w:rPr>
          <w:noProof w:val="0"/>
        </w:rPr>
      </w:pPr>
      <w:r>
        <w:rPr>
          <w:noProof w:val="0"/>
        </w:rPr>
        <w:t>D</w:t>
      </w:r>
      <w:r w:rsidR="00105130" w:rsidRPr="007216B2">
        <w:rPr>
          <w:noProof w:val="0"/>
        </w:rPr>
        <w:t>epending on the situation, research into a similar situation that already occurred and how it was dealt with will be beneficial and can be achieved by:</w:t>
      </w:r>
    </w:p>
    <w:p w:rsidR="00105130" w:rsidRPr="007216B2" w:rsidRDefault="00105130" w:rsidP="00A00346">
      <w:pPr>
        <w:pStyle w:val="BodyCopyBold"/>
        <w:rPr>
          <w:noProof w:val="0"/>
        </w:rPr>
      </w:pPr>
      <w:r w:rsidRPr="007216B2">
        <w:rPr>
          <w:noProof w:val="0"/>
        </w:rPr>
        <w:t>Desk top research</w:t>
      </w:r>
    </w:p>
    <w:p w:rsidR="00105130" w:rsidRPr="007216B2" w:rsidRDefault="00D56A16" w:rsidP="00A00346">
      <w:pPr>
        <w:pStyle w:val="BodyCopy"/>
        <w:rPr>
          <w:noProof w:val="0"/>
        </w:rPr>
      </w:pPr>
      <w:r w:rsidRPr="007216B2">
        <w:rPr>
          <w:noProof w:val="0"/>
        </w:rPr>
        <w:t>Checking dedicated</w:t>
      </w:r>
      <w:r w:rsidR="00105130" w:rsidRPr="007216B2">
        <w:rPr>
          <w:noProof w:val="0"/>
        </w:rPr>
        <w:t xml:space="preserve"> websites for more information on the support provided by some businesses to their travellers who encounter an </w:t>
      </w:r>
      <w:r w:rsidR="001B2B52" w:rsidRPr="007216B2">
        <w:rPr>
          <w:noProof w:val="0"/>
        </w:rPr>
        <w:t>emergency such</w:t>
      </w:r>
      <w:r w:rsidR="00A00346" w:rsidRPr="007216B2">
        <w:rPr>
          <w:noProof w:val="0"/>
        </w:rPr>
        <w:t xml:space="preserve"> as the following one:</w:t>
      </w:r>
    </w:p>
    <w:p w:rsidR="00105130" w:rsidRPr="007216B2" w:rsidRDefault="00B44993" w:rsidP="00A00346">
      <w:pPr>
        <w:pStyle w:val="BodyCopy"/>
        <w:rPr>
          <w:noProof w:val="0"/>
        </w:rPr>
      </w:pPr>
      <w:hyperlink r:id="rId103" w:history="1">
        <w:r w:rsidR="00105130" w:rsidRPr="007216B2">
          <w:rPr>
            <w:rStyle w:val="Hyperlink"/>
            <w:noProof w:val="0"/>
          </w:rPr>
          <w:t>http://www.carlsonwagonlit.com/en/global/emergency_assistance</w:t>
        </w:r>
      </w:hyperlink>
    </w:p>
    <w:p w:rsidR="00105130" w:rsidRPr="007216B2" w:rsidRDefault="00105130" w:rsidP="00A00346">
      <w:pPr>
        <w:pStyle w:val="BodyCopy"/>
        <w:rPr>
          <w:noProof w:val="0"/>
        </w:rPr>
      </w:pPr>
      <w:r w:rsidRPr="007216B2">
        <w:rPr>
          <w:noProof w:val="0"/>
        </w:rPr>
        <w:t>might help to make sure your organisation actions into dealing with unexpected events is in line with other industry suppliers of the same service and having</w:t>
      </w:r>
      <w:r w:rsidR="00A00346" w:rsidRPr="007216B2">
        <w:rPr>
          <w:noProof w:val="0"/>
        </w:rPr>
        <w:t xml:space="preserve"> had to face the same situation.</w:t>
      </w:r>
    </w:p>
    <w:p w:rsidR="00105130" w:rsidRPr="007216B2" w:rsidRDefault="00105130" w:rsidP="00A00346">
      <w:pPr>
        <w:pStyle w:val="BodyCopyBold"/>
        <w:rPr>
          <w:noProof w:val="0"/>
        </w:rPr>
      </w:pPr>
      <w:r w:rsidRPr="007216B2">
        <w:rPr>
          <w:noProof w:val="0"/>
        </w:rPr>
        <w:t>On the ground, experienced authorities and staff members, products and service providers and industry bodies</w:t>
      </w:r>
    </w:p>
    <w:p w:rsidR="00105130" w:rsidRPr="007216B2" w:rsidRDefault="00105130" w:rsidP="00A00346">
      <w:pPr>
        <w:pStyle w:val="BodyCopy"/>
        <w:rPr>
          <w:noProof w:val="0"/>
        </w:rPr>
      </w:pPr>
      <w:r w:rsidRPr="007216B2">
        <w:rPr>
          <w:noProof w:val="0"/>
        </w:rPr>
        <w:t>In addition to dealing with local emergency authorities if required</w:t>
      </w:r>
      <w:r w:rsidR="004A1357">
        <w:rPr>
          <w:noProof w:val="0"/>
        </w:rPr>
        <w:t>,</w:t>
      </w:r>
      <w:r w:rsidR="00613BA4">
        <w:rPr>
          <w:noProof w:val="0"/>
        </w:rPr>
        <w:t xml:space="preserve"> </w:t>
      </w:r>
      <w:r w:rsidRPr="007216B2">
        <w:rPr>
          <w:noProof w:val="0"/>
        </w:rPr>
        <w:t>organising in-country assistance can be provided by using when appropriate:</w:t>
      </w:r>
    </w:p>
    <w:p w:rsidR="00105130" w:rsidRPr="007216B2" w:rsidRDefault="00D56A16" w:rsidP="00A00346">
      <w:pPr>
        <w:pStyle w:val="Bullet1"/>
      </w:pPr>
      <w:r w:rsidRPr="007216B2">
        <w:rPr>
          <w:noProof/>
          <w:lang w:val="en-US"/>
        </w:rPr>
        <w:drawing>
          <wp:anchor distT="0" distB="0" distL="114300" distR="114300" simplePos="0" relativeHeight="251739136" behindDoc="0" locked="0" layoutInCell="1" allowOverlap="1" wp14:anchorId="0EB1A52E" wp14:editId="501A916E">
            <wp:simplePos x="0" y="0"/>
            <wp:positionH relativeFrom="column">
              <wp:posOffset>3467100</wp:posOffset>
            </wp:positionH>
            <wp:positionV relativeFrom="paragraph">
              <wp:posOffset>167005</wp:posOffset>
            </wp:positionV>
            <wp:extent cx="2251710" cy="1501140"/>
            <wp:effectExtent l="0" t="0" r="0" b="381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830980.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51710" cy="1501140"/>
                    </a:xfrm>
                    <a:prstGeom prst="rect">
                      <a:avLst/>
                    </a:prstGeom>
                  </pic:spPr>
                </pic:pic>
              </a:graphicData>
            </a:graphic>
            <wp14:sizeRelH relativeFrom="page">
              <wp14:pctWidth>0</wp14:pctWidth>
            </wp14:sizeRelH>
            <wp14:sizeRelV relativeFrom="page">
              <wp14:pctHeight>0</wp14:pctHeight>
            </wp14:sizeRelV>
          </wp:anchor>
        </w:drawing>
      </w:r>
      <w:r w:rsidR="00105130" w:rsidRPr="007216B2">
        <w:t xml:space="preserve">Government agencies such as embassy </w:t>
      </w:r>
    </w:p>
    <w:p w:rsidR="00105130" w:rsidRPr="007216B2" w:rsidRDefault="00105130" w:rsidP="00A00346">
      <w:pPr>
        <w:pStyle w:val="Bullet1"/>
      </w:pPr>
      <w:r w:rsidRPr="007216B2">
        <w:t>Local, regional authorities</w:t>
      </w:r>
    </w:p>
    <w:p w:rsidR="00105130" w:rsidRPr="007216B2" w:rsidRDefault="00105130" w:rsidP="00A00346">
      <w:pPr>
        <w:pStyle w:val="Bullet1"/>
      </w:pPr>
      <w:r w:rsidRPr="007216B2">
        <w:t xml:space="preserve">Local government </w:t>
      </w:r>
    </w:p>
    <w:p w:rsidR="00105130" w:rsidRPr="007216B2" w:rsidRDefault="00105130" w:rsidP="00A00346">
      <w:pPr>
        <w:pStyle w:val="Bullet1"/>
      </w:pPr>
      <w:r w:rsidRPr="007216B2">
        <w:t>Local agencies</w:t>
      </w:r>
    </w:p>
    <w:p w:rsidR="00105130" w:rsidRPr="007216B2" w:rsidRDefault="00105130" w:rsidP="00A00346">
      <w:pPr>
        <w:pStyle w:val="Bullet1"/>
      </w:pPr>
      <w:r w:rsidRPr="007216B2">
        <w:t>Local industry associations</w:t>
      </w:r>
    </w:p>
    <w:p w:rsidR="00105130" w:rsidRPr="007216B2" w:rsidRDefault="00105130" w:rsidP="00A00346">
      <w:pPr>
        <w:pStyle w:val="Bullet1"/>
      </w:pPr>
      <w:r w:rsidRPr="007216B2">
        <w:t xml:space="preserve">Existing local contacts </w:t>
      </w:r>
    </w:p>
    <w:p w:rsidR="00105130" w:rsidRPr="007216B2" w:rsidRDefault="00105130" w:rsidP="00A00346">
      <w:pPr>
        <w:pStyle w:val="Bullet1"/>
      </w:pPr>
      <w:r w:rsidRPr="007216B2">
        <w:t>Tour group leaders/guides associations</w:t>
      </w:r>
    </w:p>
    <w:p w:rsidR="00105130" w:rsidRPr="007216B2" w:rsidRDefault="00105130" w:rsidP="00A00346">
      <w:pPr>
        <w:pStyle w:val="Bullet1"/>
      </w:pPr>
      <w:r w:rsidRPr="007216B2">
        <w:t>Any other relevant parties</w:t>
      </w:r>
    </w:p>
    <w:p w:rsidR="00105130" w:rsidRPr="007216B2" w:rsidRDefault="00105130" w:rsidP="00A00346">
      <w:pPr>
        <w:pStyle w:val="Bullet1"/>
      </w:pPr>
      <w:r w:rsidRPr="007216B2">
        <w:t>Using local contacts, network and associations. identify and contact staff members that have been through a</w:t>
      </w:r>
      <w:r w:rsidR="003426CD">
        <w:t xml:space="preserve"> </w:t>
      </w:r>
      <w:r w:rsidRPr="007216B2">
        <w:t>similar experience in similar circumstances as they will have a better understanding of how to best deal with unexpected events based on:</w:t>
      </w:r>
    </w:p>
    <w:p w:rsidR="00105130" w:rsidRPr="007216B2" w:rsidRDefault="00105130" w:rsidP="00A00346">
      <w:pPr>
        <w:pStyle w:val="Bullet2"/>
        <w:rPr>
          <w:lang w:val="en-AU"/>
        </w:rPr>
      </w:pPr>
      <w:r w:rsidRPr="007216B2">
        <w:rPr>
          <w:lang w:val="en-AU"/>
        </w:rPr>
        <w:t>Type of event from theft to medical problem</w:t>
      </w:r>
    </w:p>
    <w:p w:rsidR="00105130" w:rsidRPr="007216B2" w:rsidRDefault="00105130" w:rsidP="00A00346">
      <w:pPr>
        <w:pStyle w:val="Bullet2"/>
        <w:rPr>
          <w:lang w:val="en-AU"/>
        </w:rPr>
      </w:pPr>
      <w:r w:rsidRPr="007216B2">
        <w:rPr>
          <w:lang w:val="en-AU"/>
        </w:rPr>
        <w:t>Best course of action to take in relation</w:t>
      </w:r>
      <w:r w:rsidR="00A00346" w:rsidRPr="007216B2">
        <w:rPr>
          <w:lang w:val="en-AU"/>
        </w:rPr>
        <w:t xml:space="preserve"> to the location of the tour</w:t>
      </w:r>
    </w:p>
    <w:p w:rsidR="00105130" w:rsidRPr="007216B2" w:rsidRDefault="00105130" w:rsidP="00A00346">
      <w:pPr>
        <w:pStyle w:val="Bullet2"/>
        <w:rPr>
          <w:lang w:val="en-AU"/>
        </w:rPr>
      </w:pPr>
      <w:r w:rsidRPr="007216B2">
        <w:rPr>
          <w:lang w:val="en-AU"/>
        </w:rPr>
        <w:t>Best course of action in relation to dealing with tour group members</w:t>
      </w:r>
      <w:r w:rsidR="00A00346" w:rsidRPr="007216B2">
        <w:rPr>
          <w:lang w:val="en-AU"/>
        </w:rPr>
        <w:t xml:space="preserve"> to minimize the inconvenience.</w:t>
      </w:r>
    </w:p>
    <w:p w:rsidR="002A7BF8" w:rsidRPr="007216B2" w:rsidRDefault="002A7BF8">
      <w:pPr>
        <w:rPr>
          <w:rFonts w:ascii="Helvetica" w:eastAsiaTheme="minorHAnsi" w:hAnsi="Helvetica"/>
          <w:b/>
          <w:lang w:eastAsia="en-US"/>
        </w:rPr>
      </w:pPr>
      <w:r w:rsidRPr="007216B2">
        <w:rPr>
          <w:b/>
        </w:rPr>
        <w:br w:type="page"/>
      </w:r>
    </w:p>
    <w:p w:rsidR="00105130" w:rsidRPr="007216B2" w:rsidRDefault="00105130" w:rsidP="00105130">
      <w:pPr>
        <w:pStyle w:val="Bullet1"/>
        <w:numPr>
          <w:ilvl w:val="0"/>
          <w:numId w:val="0"/>
        </w:numPr>
        <w:rPr>
          <w:b/>
        </w:rPr>
      </w:pPr>
      <w:r w:rsidRPr="007216B2">
        <w:rPr>
          <w:b/>
        </w:rPr>
        <w:t xml:space="preserve">Analysing options taking into account </w:t>
      </w:r>
    </w:p>
    <w:p w:rsidR="00105130" w:rsidRPr="007216B2" w:rsidRDefault="00105130" w:rsidP="00A00346">
      <w:pPr>
        <w:pStyle w:val="BodyCopy"/>
        <w:rPr>
          <w:noProof w:val="0"/>
        </w:rPr>
      </w:pPr>
      <w:r w:rsidRPr="007216B2">
        <w:rPr>
          <w:noProof w:val="0"/>
        </w:rPr>
        <w:t>Once as much information as possible been gathered in regards to most appropriate action to be taken, options need to be considered</w:t>
      </w:r>
      <w:r w:rsidR="00635CAF">
        <w:rPr>
          <w:noProof w:val="0"/>
        </w:rPr>
        <w:t>,</w:t>
      </w:r>
      <w:r w:rsidRPr="007216B2">
        <w:rPr>
          <w:noProof w:val="0"/>
        </w:rPr>
        <w:t xml:space="preserve"> and the best one selected. When </w:t>
      </w:r>
      <w:r w:rsidR="001B2B52" w:rsidRPr="007216B2">
        <w:rPr>
          <w:noProof w:val="0"/>
        </w:rPr>
        <w:t>choosing</w:t>
      </w:r>
      <w:r w:rsidRPr="007216B2">
        <w:rPr>
          <w:noProof w:val="0"/>
        </w:rPr>
        <w:t xml:space="preserve"> options, using a customer focused approach should take priority over considering str</w:t>
      </w:r>
      <w:r w:rsidR="00A00346" w:rsidRPr="007216B2">
        <w:rPr>
          <w:noProof w:val="0"/>
        </w:rPr>
        <w:t>ictly financial considerations.</w:t>
      </w:r>
    </w:p>
    <w:p w:rsidR="005751C0" w:rsidRPr="007216B2" w:rsidRDefault="005751C0" w:rsidP="005751C0">
      <w:pPr>
        <w:pStyle w:val="Heading2"/>
      </w:pPr>
      <w:r w:rsidRPr="007216B2">
        <w:t>6.4</w:t>
      </w:r>
      <w:r w:rsidRPr="007216B2">
        <w:tab/>
      </w:r>
      <w:r w:rsidR="00B44993">
        <w:fldChar w:fldCharType="begin"/>
      </w:r>
      <w:r w:rsidR="00B44993">
        <w:instrText xml:space="preserve"> REF  Criteria64  \* MERGEFORMAT </w:instrText>
      </w:r>
      <w:r w:rsidR="00B44993">
        <w:fldChar w:fldCharType="separate"/>
      </w:r>
      <w:sdt>
        <w:sdtPr>
          <w:alias w:val="Criteria64"/>
          <w:tag w:val="Criteria64"/>
          <w:id w:val="-553010128"/>
          <w:placeholder>
            <w:docPart w:val="8EF5335CD1F5474E89A869D20CF79AAB"/>
          </w:placeholder>
        </w:sdtPr>
        <w:sdtEndPr/>
        <w:sdtContent>
          <w:r w:rsidR="0022260F" w:rsidRPr="0022260F">
            <w:rPr>
              <w:rStyle w:val="PlaceholderText"/>
              <w:color w:val="45545F"/>
            </w:rPr>
            <w:t xml:space="preserve">Make arrangements in response to </w:t>
          </w:r>
          <w:r w:rsidR="0022260F" w:rsidRPr="007216B2">
            <w:t>identified emergencies</w:t>
          </w:r>
        </w:sdtContent>
      </w:sdt>
      <w:r w:rsidR="00B44993">
        <w:fldChar w:fldCharType="end"/>
      </w:r>
    </w:p>
    <w:p w:rsidR="005751C0" w:rsidRPr="007216B2" w:rsidRDefault="005751C0" w:rsidP="005751C0">
      <w:pPr>
        <w:pStyle w:val="Heading3"/>
      </w:pPr>
      <w:r w:rsidRPr="007216B2">
        <w:t>Introduction</w:t>
      </w:r>
    </w:p>
    <w:p w:rsidR="00105130" w:rsidRPr="00613BA4" w:rsidRDefault="00D91FBD" w:rsidP="00D91FBD">
      <w:pPr>
        <w:pStyle w:val="BodyCopy"/>
        <w:rPr>
          <w:b/>
          <w:noProof w:val="0"/>
        </w:rPr>
      </w:pPr>
      <w:r w:rsidRPr="00613BA4">
        <w:rPr>
          <w:b/>
          <w:noProof w:val="0"/>
        </w:rPr>
        <w:t>S</w:t>
      </w:r>
      <w:r w:rsidR="00635CAF" w:rsidRPr="00613BA4">
        <w:rPr>
          <w:b/>
          <w:noProof w:val="0"/>
        </w:rPr>
        <w:t>upport during an emergency</w:t>
      </w:r>
    </w:p>
    <w:p w:rsidR="00105130" w:rsidRPr="007216B2" w:rsidRDefault="00105130" w:rsidP="00A00346">
      <w:pPr>
        <w:pStyle w:val="BodyCopy"/>
        <w:rPr>
          <w:noProof w:val="0"/>
        </w:rPr>
      </w:pPr>
      <w:r w:rsidRPr="007216B2">
        <w:rPr>
          <w:noProof w:val="0"/>
        </w:rPr>
        <w:t>All emergency situations require action and the action will depend on the type of emergency, its scope and how many people are involved</w:t>
      </w:r>
      <w:r w:rsidR="00613BA4">
        <w:rPr>
          <w:noProof w:val="0"/>
        </w:rPr>
        <w:t>.</w:t>
      </w:r>
    </w:p>
    <w:p w:rsidR="00105130" w:rsidRPr="007216B2" w:rsidRDefault="00105130" w:rsidP="00105130">
      <w:pPr>
        <w:pStyle w:val="Heading3"/>
      </w:pPr>
      <w:r w:rsidRPr="007216B2">
        <w:t>New arrangements</w:t>
      </w:r>
    </w:p>
    <w:p w:rsidR="00105130" w:rsidRPr="007216B2" w:rsidRDefault="00613BA4" w:rsidP="00D91FBD">
      <w:pPr>
        <w:pStyle w:val="BodyCopyBold"/>
        <w:rPr>
          <w:noProof w:val="0"/>
        </w:rPr>
      </w:pPr>
      <w:r>
        <w:rPr>
          <w:noProof w:val="0"/>
        </w:rPr>
        <w:t>Confirming circumstances</w:t>
      </w:r>
    </w:p>
    <w:p w:rsidR="00105130" w:rsidRPr="007216B2" w:rsidRDefault="00105130" w:rsidP="00A00346">
      <w:pPr>
        <w:pStyle w:val="BodyCopy"/>
        <w:rPr>
          <w:noProof w:val="0"/>
        </w:rPr>
      </w:pPr>
      <w:r w:rsidRPr="007216B2">
        <w:rPr>
          <w:noProof w:val="0"/>
        </w:rPr>
        <w:t>Prior to making any changes to the tour, head office and the tour staff on the ground need to confirm that the identified emergency situation is still current. An example would be a cyclone alert for the area a tour, already started, is scheduled to go to within the next 24 hours .In light of an update confirming the change of the cyclone route, the relevant authorities have lifted the alert and the tour can take place as scheduled</w:t>
      </w:r>
      <w:r w:rsidR="00613BA4">
        <w:rPr>
          <w:noProof w:val="0"/>
        </w:rPr>
        <w:t>.</w:t>
      </w:r>
    </w:p>
    <w:p w:rsidR="00105130" w:rsidRPr="007216B2" w:rsidRDefault="00105130" w:rsidP="00D91FBD">
      <w:pPr>
        <w:pStyle w:val="BodyCopyBold"/>
        <w:rPr>
          <w:noProof w:val="0"/>
        </w:rPr>
      </w:pPr>
      <w:r w:rsidRPr="007216B2">
        <w:rPr>
          <w:noProof w:val="0"/>
        </w:rPr>
        <w:t>Tour changes</w:t>
      </w:r>
    </w:p>
    <w:p w:rsidR="00105130" w:rsidRPr="007216B2" w:rsidRDefault="00D56A16" w:rsidP="00A00346">
      <w:pPr>
        <w:pStyle w:val="BodyCopy"/>
        <w:rPr>
          <w:noProof w:val="0"/>
        </w:rPr>
      </w:pPr>
      <w:r w:rsidRPr="007216B2">
        <w:rPr>
          <w:lang w:val="en-US" w:eastAsia="en-US"/>
        </w:rPr>
        <w:drawing>
          <wp:anchor distT="0" distB="0" distL="114300" distR="114300" simplePos="0" relativeHeight="251740160" behindDoc="0" locked="0" layoutInCell="1" allowOverlap="1" wp14:anchorId="2649F9E3" wp14:editId="7F043388">
            <wp:simplePos x="0" y="0"/>
            <wp:positionH relativeFrom="column">
              <wp:posOffset>3475990</wp:posOffset>
            </wp:positionH>
            <wp:positionV relativeFrom="paragraph">
              <wp:posOffset>130810</wp:posOffset>
            </wp:positionV>
            <wp:extent cx="2270125" cy="1514475"/>
            <wp:effectExtent l="0" t="0" r="0" b="952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830980.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270125" cy="1514475"/>
                    </a:xfrm>
                    <a:prstGeom prst="rect">
                      <a:avLst/>
                    </a:prstGeom>
                  </pic:spPr>
                </pic:pic>
              </a:graphicData>
            </a:graphic>
            <wp14:sizeRelH relativeFrom="page">
              <wp14:pctWidth>0</wp14:pctWidth>
            </wp14:sizeRelH>
            <wp14:sizeRelV relativeFrom="page">
              <wp14:pctHeight>0</wp14:pctHeight>
            </wp14:sizeRelV>
          </wp:anchor>
        </w:drawing>
      </w:r>
      <w:r w:rsidR="00D91FBD" w:rsidRPr="007216B2">
        <w:rPr>
          <w:noProof w:val="0"/>
        </w:rPr>
        <w:t>They will include:</w:t>
      </w:r>
    </w:p>
    <w:p w:rsidR="00105130" w:rsidRPr="007216B2" w:rsidRDefault="00105130" w:rsidP="00D91FBD">
      <w:pPr>
        <w:pStyle w:val="Bullet1"/>
      </w:pPr>
      <w:r w:rsidRPr="007216B2">
        <w:t xml:space="preserve">Bookings changes: using the previous example of a cyclone alert, the organisation should have a backup plan; plan B to put into action. The most likely scenario would be to organise another safe location for the tour to go outside of the danger zone. This will require booking transport, accommodation and visits to the new location at short notice and will result in </w:t>
      </w:r>
    </w:p>
    <w:p w:rsidR="00105130" w:rsidRPr="007216B2" w:rsidRDefault="00105130" w:rsidP="00D91FBD">
      <w:pPr>
        <w:pStyle w:val="Bullet1"/>
      </w:pPr>
      <w:r w:rsidRPr="007216B2">
        <w:t>Itinerary changes as covered under 5.3</w:t>
      </w:r>
    </w:p>
    <w:p w:rsidR="00105130" w:rsidRPr="007216B2" w:rsidRDefault="00105130" w:rsidP="00D91FBD">
      <w:pPr>
        <w:pStyle w:val="Bullet1"/>
      </w:pPr>
      <w:r w:rsidRPr="007216B2">
        <w:t>Financial considerations: the new set of circumstances will involve making payments for the new arrangements in accordance with the new arrangements an</w:t>
      </w:r>
      <w:r w:rsidR="00D91FBD" w:rsidRPr="007216B2">
        <w:t>d your organisation procedures.</w:t>
      </w:r>
    </w:p>
    <w:p w:rsidR="00105130" w:rsidRPr="007216B2" w:rsidRDefault="00105130" w:rsidP="00D91FBD">
      <w:pPr>
        <w:pStyle w:val="BodyCopyBold"/>
        <w:rPr>
          <w:noProof w:val="0"/>
        </w:rPr>
      </w:pPr>
      <w:r w:rsidRPr="007216B2">
        <w:rPr>
          <w:noProof w:val="0"/>
        </w:rPr>
        <w:t>Tour cancellation</w:t>
      </w:r>
    </w:p>
    <w:p w:rsidR="00105130" w:rsidRPr="007216B2" w:rsidRDefault="00105130" w:rsidP="00A00346">
      <w:pPr>
        <w:pStyle w:val="BodyCopy"/>
        <w:rPr>
          <w:noProof w:val="0"/>
        </w:rPr>
      </w:pPr>
      <w:r w:rsidRPr="007216B2">
        <w:rPr>
          <w:noProof w:val="0"/>
        </w:rPr>
        <w:t xml:space="preserve">An organisation will cancel a tour only if it is established it is the safest and only course of action to take </w:t>
      </w:r>
      <w:r w:rsidR="00635CAF">
        <w:rPr>
          <w:noProof w:val="0"/>
        </w:rPr>
        <w:t>– for example in cases where serious conflict</w:t>
      </w:r>
      <w:r w:rsidRPr="007216B2">
        <w:rPr>
          <w:noProof w:val="0"/>
        </w:rPr>
        <w:t xml:space="preserve">, terrorist </w:t>
      </w:r>
      <w:r w:rsidR="00635CAF">
        <w:rPr>
          <w:noProof w:val="0"/>
        </w:rPr>
        <w:t>action or</w:t>
      </w:r>
      <w:r w:rsidRPr="007216B2">
        <w:rPr>
          <w:noProof w:val="0"/>
        </w:rPr>
        <w:t xml:space="preserve"> natural </w:t>
      </w:r>
      <w:r w:rsidR="00635CAF">
        <w:rPr>
          <w:noProof w:val="0"/>
        </w:rPr>
        <w:t>disasters happen.</w:t>
      </w:r>
      <w:r w:rsidRPr="007216B2">
        <w:rPr>
          <w:noProof w:val="0"/>
        </w:rPr>
        <w:t xml:space="preserve"> Cancelling the tour will involve:</w:t>
      </w:r>
    </w:p>
    <w:p w:rsidR="00105130" w:rsidRPr="007216B2" w:rsidRDefault="00105130" w:rsidP="00D91FBD">
      <w:pPr>
        <w:pStyle w:val="Bullet1"/>
      </w:pPr>
      <w:r w:rsidRPr="007216B2">
        <w:t>Organising the tour group repatriation in the shortest time possible, using the safest methods of tr</w:t>
      </w:r>
      <w:r w:rsidR="00D91FBD" w:rsidRPr="007216B2">
        <w:t>ansport available at the time</w:t>
      </w:r>
    </w:p>
    <w:p w:rsidR="002A7BF8" w:rsidRPr="007216B2" w:rsidRDefault="00105130" w:rsidP="00D56A16">
      <w:pPr>
        <w:pStyle w:val="Bullet1"/>
        <w:rPr>
          <w:rFonts w:eastAsia="Calibri" w:cs="Calibri"/>
          <w:b/>
          <w:szCs w:val="16"/>
          <w:lang w:eastAsia="ar-SA"/>
        </w:rPr>
      </w:pPr>
      <w:r w:rsidRPr="007216B2">
        <w:t>Liaising, as much as possible, with the suppliers of products and services t</w:t>
      </w:r>
      <w:r w:rsidR="00D91FBD" w:rsidRPr="007216B2">
        <w:t>o confirm the tour cancellation.</w:t>
      </w:r>
      <w:r w:rsidR="002A7BF8" w:rsidRPr="007216B2">
        <w:br w:type="page"/>
      </w:r>
    </w:p>
    <w:p w:rsidR="00105130" w:rsidRPr="007216B2" w:rsidRDefault="00105130" w:rsidP="00D91FBD">
      <w:pPr>
        <w:pStyle w:val="BodyCopyBold"/>
        <w:rPr>
          <w:noProof w:val="0"/>
        </w:rPr>
      </w:pPr>
      <w:r w:rsidRPr="007216B2">
        <w:rPr>
          <w:noProof w:val="0"/>
        </w:rPr>
        <w:t xml:space="preserve">Communication with families </w:t>
      </w:r>
    </w:p>
    <w:p w:rsidR="00105130" w:rsidRPr="007216B2" w:rsidRDefault="00E60F9F" w:rsidP="00635CAF">
      <w:pPr>
        <w:pStyle w:val="BodyCopy"/>
      </w:pPr>
      <w:r w:rsidRPr="007216B2">
        <w:rPr>
          <w:szCs w:val="24"/>
          <w:lang w:val="en-US" w:eastAsia="en-US"/>
        </w:rPr>
        <w:drawing>
          <wp:anchor distT="0" distB="0" distL="114300" distR="114300" simplePos="0" relativeHeight="251741184" behindDoc="0" locked="0" layoutInCell="1" allowOverlap="1" wp14:anchorId="5F39DFD7" wp14:editId="4A4D2979">
            <wp:simplePos x="0" y="0"/>
            <wp:positionH relativeFrom="column">
              <wp:posOffset>3933190</wp:posOffset>
            </wp:positionH>
            <wp:positionV relativeFrom="paragraph">
              <wp:posOffset>70485</wp:posOffset>
            </wp:positionV>
            <wp:extent cx="1781175" cy="1781175"/>
            <wp:effectExtent l="0" t="0" r="9525" b="952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logo 2.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781175" cy="1781175"/>
                    </a:xfrm>
                    <a:prstGeom prst="rect">
                      <a:avLst/>
                    </a:prstGeom>
                  </pic:spPr>
                </pic:pic>
              </a:graphicData>
            </a:graphic>
            <wp14:sizeRelH relativeFrom="page">
              <wp14:pctWidth>0</wp14:pctWidth>
            </wp14:sizeRelH>
            <wp14:sizeRelV relativeFrom="page">
              <wp14:pctHeight>0</wp14:pctHeight>
            </wp14:sizeRelV>
          </wp:anchor>
        </w:drawing>
      </w:r>
      <w:r w:rsidR="00105130" w:rsidRPr="007216B2">
        <w:rPr>
          <w:noProof w:val="0"/>
        </w:rPr>
        <w:t>This wil</w:t>
      </w:r>
      <w:r w:rsidR="00635CAF">
        <w:rPr>
          <w:noProof w:val="0"/>
        </w:rPr>
        <w:t>l involve liaising with f</w:t>
      </w:r>
      <w:r w:rsidR="00105130" w:rsidRPr="007216B2">
        <w:t>amily members of those on tour in order to provide informa</w:t>
      </w:r>
      <w:r w:rsidR="00D91FBD" w:rsidRPr="007216B2">
        <w:t>tion, updates and reassurances</w:t>
      </w:r>
      <w:r w:rsidR="00613BA4">
        <w:t>.</w:t>
      </w:r>
    </w:p>
    <w:p w:rsidR="00105130" w:rsidRPr="007216B2" w:rsidRDefault="00105130" w:rsidP="00373E7C">
      <w:pPr>
        <w:pStyle w:val="Bullet1"/>
        <w:numPr>
          <w:ilvl w:val="0"/>
          <w:numId w:val="0"/>
        </w:numPr>
        <w:ind w:left="357" w:hanging="357"/>
      </w:pPr>
      <w:r w:rsidRPr="007216B2">
        <w:t>The com</w:t>
      </w:r>
      <w:r w:rsidR="00D91FBD" w:rsidRPr="007216B2">
        <w:t>munication need to be conducted</w:t>
      </w:r>
      <w:r w:rsidR="00613BA4">
        <w:t>:</w:t>
      </w:r>
    </w:p>
    <w:p w:rsidR="00105130" w:rsidRPr="007216B2" w:rsidRDefault="00105130" w:rsidP="00D91FBD">
      <w:pPr>
        <w:pStyle w:val="Bullet1"/>
      </w:pPr>
      <w:r w:rsidRPr="007216B2">
        <w:t>On a regular basis</w:t>
      </w:r>
    </w:p>
    <w:p w:rsidR="00105130" w:rsidRPr="007216B2" w:rsidRDefault="00105130" w:rsidP="00D91FBD">
      <w:pPr>
        <w:pStyle w:val="Bullet1"/>
      </w:pPr>
      <w:r w:rsidRPr="007216B2">
        <w:t>With sensitivity and dignity</w:t>
      </w:r>
    </w:p>
    <w:p w:rsidR="00105130" w:rsidRPr="007216B2" w:rsidRDefault="00373E7C" w:rsidP="00D91FBD">
      <w:pPr>
        <w:pStyle w:val="Bullet1"/>
      </w:pPr>
      <w:r>
        <w:t>In the family’s</w:t>
      </w:r>
      <w:r w:rsidR="00D91FBD" w:rsidRPr="007216B2">
        <w:t xml:space="preserve"> language</w:t>
      </w:r>
      <w:r w:rsidR="00613BA4">
        <w:t>.</w:t>
      </w:r>
    </w:p>
    <w:p w:rsidR="00105130" w:rsidRPr="007216B2" w:rsidRDefault="00105130" w:rsidP="00373E7C">
      <w:pPr>
        <w:pStyle w:val="Bullet1"/>
        <w:numPr>
          <w:ilvl w:val="0"/>
          <w:numId w:val="0"/>
        </w:numPr>
      </w:pPr>
      <w:r w:rsidRPr="007216B2">
        <w:t>The communication channels also need to be suitable to reach the families and might includ</w:t>
      </w:r>
      <w:r w:rsidR="00D91FBD" w:rsidRPr="007216B2">
        <w:t>e face to face, Skype, phone.</w:t>
      </w:r>
    </w:p>
    <w:p w:rsidR="005751C0" w:rsidRPr="007216B2" w:rsidRDefault="005751C0" w:rsidP="005751C0">
      <w:pPr>
        <w:pStyle w:val="Heading2"/>
      </w:pPr>
      <w:r w:rsidRPr="007216B2">
        <w:t>6.5</w:t>
      </w:r>
      <w:r w:rsidRPr="007216B2">
        <w:tab/>
      </w:r>
      <w:r w:rsidR="00B44993">
        <w:fldChar w:fldCharType="begin"/>
      </w:r>
      <w:r w:rsidR="00B44993">
        <w:instrText xml:space="preserve"> REF  Criteria65  \* MERGEFORMAT </w:instrText>
      </w:r>
      <w:r w:rsidR="00B44993">
        <w:fldChar w:fldCharType="separate"/>
      </w:r>
      <w:sdt>
        <w:sdtPr>
          <w:alias w:val="Criteria65"/>
          <w:tag w:val="Criteria65"/>
          <w:id w:val="-1791124712"/>
          <w:placeholder>
            <w:docPart w:val="54D67965F56A4F4BA778D72B63052108"/>
          </w:placeholder>
        </w:sdtPr>
        <w:sdtEndPr>
          <w:rPr>
            <w:rStyle w:val="PlaceholderText"/>
            <w:color w:val="808080"/>
          </w:rPr>
        </w:sdtEndPr>
        <w:sdtContent>
          <w:r w:rsidR="0022260F" w:rsidRPr="0022260F">
            <w:rPr>
              <w:rStyle w:val="PlaceholderText"/>
              <w:color w:val="45545F"/>
            </w:rPr>
            <w:t>Handle media interest</w:t>
          </w:r>
        </w:sdtContent>
      </w:sdt>
      <w:r w:rsidR="00B44993">
        <w:rPr>
          <w:rStyle w:val="PlaceholderText"/>
        </w:rPr>
        <w:fldChar w:fldCharType="end"/>
      </w:r>
    </w:p>
    <w:p w:rsidR="005751C0" w:rsidRPr="007216B2" w:rsidRDefault="005751C0" w:rsidP="00E60F9F">
      <w:pPr>
        <w:pStyle w:val="Heading3"/>
        <w:spacing w:after="120"/>
      </w:pPr>
      <w:r w:rsidRPr="007216B2">
        <w:t>Introduction</w:t>
      </w:r>
    </w:p>
    <w:p w:rsidR="00105130" w:rsidRPr="007216B2" w:rsidRDefault="00105130" w:rsidP="00105130">
      <w:pPr>
        <w:pStyle w:val="BodyCopy"/>
        <w:rPr>
          <w:noProof w:val="0"/>
        </w:rPr>
      </w:pPr>
      <w:r w:rsidRPr="007216B2">
        <w:rPr>
          <w:noProof w:val="0"/>
        </w:rPr>
        <w:t>In some instances the media may become involved or will be notified</w:t>
      </w:r>
      <w:r w:rsidR="003426CD">
        <w:rPr>
          <w:noProof w:val="0"/>
        </w:rPr>
        <w:t xml:space="preserve"> </w:t>
      </w:r>
      <w:r w:rsidRPr="007216B2">
        <w:rPr>
          <w:noProof w:val="0"/>
        </w:rPr>
        <w:t>due to the nature of the event or emergency.</w:t>
      </w:r>
    </w:p>
    <w:p w:rsidR="00105130" w:rsidRPr="007216B2" w:rsidRDefault="00105130" w:rsidP="00E60F9F">
      <w:pPr>
        <w:pStyle w:val="Heading3"/>
        <w:spacing w:after="120"/>
        <w:ind w:left="0" w:firstLine="0"/>
      </w:pPr>
      <w:r w:rsidRPr="007216B2">
        <w:t xml:space="preserve">Media interest </w:t>
      </w:r>
    </w:p>
    <w:p w:rsidR="00105130" w:rsidRPr="007216B2" w:rsidRDefault="00105130" w:rsidP="00105130">
      <w:pPr>
        <w:pStyle w:val="BodyCopy"/>
        <w:rPr>
          <w:noProof w:val="0"/>
          <w:szCs w:val="24"/>
        </w:rPr>
      </w:pPr>
      <w:r w:rsidRPr="007216B2">
        <w:rPr>
          <w:noProof w:val="0"/>
          <w:szCs w:val="24"/>
        </w:rPr>
        <w:t>Any dealing with the media should be carefully monitored to ensure</w:t>
      </w:r>
      <w:r w:rsidR="00373E7C">
        <w:rPr>
          <w:noProof w:val="0"/>
          <w:szCs w:val="24"/>
        </w:rPr>
        <w:t xml:space="preserve"> the information disseminated is</w:t>
      </w:r>
      <w:r w:rsidRPr="007216B2">
        <w:rPr>
          <w:noProof w:val="0"/>
          <w:szCs w:val="24"/>
        </w:rPr>
        <w:t xml:space="preserve"> accurate and will be </w:t>
      </w:r>
      <w:r w:rsidR="00373E7C">
        <w:rPr>
          <w:noProof w:val="0"/>
          <w:szCs w:val="24"/>
        </w:rPr>
        <w:t xml:space="preserve">not be detrimental </w:t>
      </w:r>
      <w:r w:rsidRPr="007216B2">
        <w:rPr>
          <w:noProof w:val="0"/>
          <w:szCs w:val="24"/>
        </w:rPr>
        <w:t>to t</w:t>
      </w:r>
      <w:r w:rsidR="00373E7C">
        <w:rPr>
          <w:noProof w:val="0"/>
          <w:szCs w:val="24"/>
        </w:rPr>
        <w:t>he organisation</w:t>
      </w:r>
      <w:r w:rsidRPr="007216B2">
        <w:rPr>
          <w:noProof w:val="0"/>
          <w:szCs w:val="24"/>
        </w:rPr>
        <w:t xml:space="preserve">. Nowadays, it is important to consider </w:t>
      </w:r>
      <w:r w:rsidR="00373E7C">
        <w:rPr>
          <w:noProof w:val="0"/>
          <w:szCs w:val="24"/>
        </w:rPr>
        <w:t xml:space="preserve">all </w:t>
      </w:r>
      <w:r w:rsidRPr="007216B2">
        <w:rPr>
          <w:noProof w:val="0"/>
          <w:szCs w:val="24"/>
        </w:rPr>
        <w:t xml:space="preserve">different forms of media: conventional and </w:t>
      </w:r>
      <w:r w:rsidR="00373E7C">
        <w:rPr>
          <w:noProof w:val="0"/>
          <w:szCs w:val="24"/>
        </w:rPr>
        <w:t>social/</w:t>
      </w:r>
      <w:r w:rsidRPr="007216B2">
        <w:rPr>
          <w:noProof w:val="0"/>
          <w:szCs w:val="24"/>
        </w:rPr>
        <w:t>digital</w:t>
      </w:r>
      <w:r w:rsidR="00373E7C">
        <w:rPr>
          <w:noProof w:val="0"/>
          <w:szCs w:val="24"/>
        </w:rPr>
        <w:t>,</w:t>
      </w:r>
      <w:r w:rsidR="00D91FBD" w:rsidRPr="007216B2">
        <w:rPr>
          <w:noProof w:val="0"/>
          <w:szCs w:val="24"/>
        </w:rPr>
        <w:t xml:space="preserve"> such as Face</w:t>
      </w:r>
      <w:r w:rsidR="00373E7C">
        <w:rPr>
          <w:noProof w:val="0"/>
          <w:szCs w:val="24"/>
        </w:rPr>
        <w:t>book</w:t>
      </w:r>
      <w:r w:rsidR="00D91FBD" w:rsidRPr="007216B2">
        <w:rPr>
          <w:noProof w:val="0"/>
          <w:szCs w:val="24"/>
        </w:rPr>
        <w:t xml:space="preserve"> and Twitter.</w:t>
      </w:r>
    </w:p>
    <w:p w:rsidR="00105130" w:rsidRPr="007216B2" w:rsidRDefault="00105130" w:rsidP="00105130">
      <w:pPr>
        <w:pStyle w:val="BodyCopyBold"/>
        <w:rPr>
          <w:noProof w:val="0"/>
        </w:rPr>
      </w:pPr>
      <w:r w:rsidRPr="007216B2">
        <w:rPr>
          <w:noProof w:val="0"/>
        </w:rPr>
        <w:t xml:space="preserve">Media protocol </w:t>
      </w:r>
    </w:p>
    <w:p w:rsidR="00105130" w:rsidRPr="007216B2" w:rsidRDefault="00105130" w:rsidP="00105130">
      <w:pPr>
        <w:pStyle w:val="BodyCopyBold"/>
        <w:rPr>
          <w:b w:val="0"/>
          <w:noProof w:val="0"/>
        </w:rPr>
      </w:pPr>
      <w:r w:rsidRPr="007216B2">
        <w:rPr>
          <w:b w:val="0"/>
          <w:noProof w:val="0"/>
        </w:rPr>
        <w:t>To effectively manage their public relations, each organisation should have a define</w:t>
      </w:r>
      <w:r w:rsidR="00373E7C">
        <w:rPr>
          <w:b w:val="0"/>
          <w:noProof w:val="0"/>
        </w:rPr>
        <w:t>d</w:t>
      </w:r>
      <w:r w:rsidRPr="007216B2">
        <w:rPr>
          <w:b w:val="0"/>
          <w:noProof w:val="0"/>
        </w:rPr>
        <w:t xml:space="preserve"> policy or protocol in place in regards to liaising with the media in case of emergency, </w:t>
      </w:r>
      <w:r w:rsidR="00373E7C">
        <w:rPr>
          <w:b w:val="0"/>
          <w:noProof w:val="0"/>
        </w:rPr>
        <w:t xml:space="preserve">or </w:t>
      </w:r>
      <w:r w:rsidRPr="007216B2">
        <w:rPr>
          <w:b w:val="0"/>
          <w:noProof w:val="0"/>
        </w:rPr>
        <w:t>event</w:t>
      </w:r>
      <w:r w:rsidR="00373E7C">
        <w:rPr>
          <w:b w:val="0"/>
          <w:noProof w:val="0"/>
        </w:rPr>
        <w:t>s</w:t>
      </w:r>
      <w:r w:rsidRPr="007216B2">
        <w:rPr>
          <w:b w:val="0"/>
          <w:noProof w:val="0"/>
        </w:rPr>
        <w:t xml:space="preserve"> out of the ordinary. It should involve the following: </w:t>
      </w:r>
    </w:p>
    <w:p w:rsidR="00105130" w:rsidRPr="007216B2" w:rsidRDefault="00105130" w:rsidP="00D91FBD">
      <w:pPr>
        <w:pStyle w:val="Bullet1"/>
      </w:pPr>
      <w:r w:rsidRPr="007216B2">
        <w:t xml:space="preserve">Nominate one individual who will be responsible for </w:t>
      </w:r>
      <w:r w:rsidR="00373E7C">
        <w:t>handling all media</w:t>
      </w:r>
      <w:r w:rsidRPr="007216B2">
        <w:t>. In large size</w:t>
      </w:r>
      <w:r w:rsidR="00373E7C">
        <w:t>d</w:t>
      </w:r>
      <w:r w:rsidRPr="007216B2">
        <w:t xml:space="preserve"> organisations, it wil</w:t>
      </w:r>
      <w:r w:rsidR="00373E7C">
        <w:t>l be a public relations manager;</w:t>
      </w:r>
      <w:r w:rsidRPr="007216B2">
        <w:t xml:space="preserve"> in smaller organisation, the manager. It is important all staff direct all media matter</w:t>
      </w:r>
      <w:r w:rsidR="00373E7C">
        <w:t>s</w:t>
      </w:r>
      <w:r w:rsidRPr="007216B2">
        <w:t xml:space="preserve"> to this designated person from head office</w:t>
      </w:r>
    </w:p>
    <w:p w:rsidR="00105130" w:rsidRPr="007216B2" w:rsidRDefault="00105130" w:rsidP="00D91FBD">
      <w:pPr>
        <w:pStyle w:val="Bullet1"/>
      </w:pPr>
      <w:r w:rsidRPr="007216B2">
        <w:t>Prompt communication is crucial in case of an emergency to ensure correct informat</w:t>
      </w:r>
      <w:r w:rsidR="00373E7C">
        <w:t>ion is divulged and circulated;</w:t>
      </w:r>
      <w:r w:rsidRPr="007216B2">
        <w:t xml:space="preserve"> this includes ensuring truth, accuracy and full situation disclosure</w:t>
      </w:r>
      <w:r w:rsidR="00613BA4">
        <w:t>.</w:t>
      </w:r>
    </w:p>
    <w:p w:rsidR="00105130" w:rsidRPr="007216B2" w:rsidRDefault="00105130" w:rsidP="00613BA4">
      <w:pPr>
        <w:pStyle w:val="Bullet1"/>
      </w:pPr>
      <w:r w:rsidRPr="007216B2">
        <w:t xml:space="preserve">To </w:t>
      </w:r>
      <w:r w:rsidRPr="00613BA4">
        <w:t>this</w:t>
      </w:r>
      <w:r w:rsidRPr="007216B2">
        <w:t xml:space="preserve"> effect, media release/s must be developed as soon as possible, followed by</w:t>
      </w:r>
      <w:r w:rsidR="00373E7C">
        <w:t xml:space="preserve"> c</w:t>
      </w:r>
      <w:r w:rsidRPr="007216B2">
        <w:t xml:space="preserve">onducting interviews, </w:t>
      </w:r>
      <w:r w:rsidR="00373E7C">
        <w:t xml:space="preserve">and </w:t>
      </w:r>
      <w:r w:rsidRPr="007216B2">
        <w:t>answering question in regards to:</w:t>
      </w:r>
    </w:p>
    <w:p w:rsidR="00105130" w:rsidRPr="007216B2" w:rsidRDefault="00105130" w:rsidP="00105130">
      <w:pPr>
        <w:pStyle w:val="Bullet2"/>
        <w:ind w:left="717" w:hanging="360"/>
        <w:rPr>
          <w:lang w:val="en-AU"/>
        </w:rPr>
      </w:pPr>
      <w:r w:rsidRPr="007216B2">
        <w:rPr>
          <w:lang w:val="en-AU"/>
        </w:rPr>
        <w:t>The situation</w:t>
      </w:r>
    </w:p>
    <w:p w:rsidR="00105130" w:rsidRPr="007216B2" w:rsidRDefault="00105130" w:rsidP="00105130">
      <w:pPr>
        <w:pStyle w:val="Bullet2"/>
        <w:ind w:left="717" w:hanging="360"/>
        <w:rPr>
          <w:lang w:val="en-AU"/>
        </w:rPr>
      </w:pPr>
      <w:r w:rsidRPr="007216B2">
        <w:rPr>
          <w:lang w:val="en-AU"/>
        </w:rPr>
        <w:t xml:space="preserve">The steps the organisation has taken or is taking to </w:t>
      </w:r>
      <w:r w:rsidR="00373E7C">
        <w:rPr>
          <w:lang w:val="en-AU"/>
        </w:rPr>
        <w:t>best deal with</w:t>
      </w:r>
      <w:r w:rsidR="00D91FBD" w:rsidRPr="007216B2">
        <w:rPr>
          <w:lang w:val="en-AU"/>
        </w:rPr>
        <w:t xml:space="preserve"> the problem or the emergency</w:t>
      </w:r>
    </w:p>
    <w:p w:rsidR="00105130" w:rsidRPr="007216B2" w:rsidRDefault="00105130" w:rsidP="00D91FBD">
      <w:pPr>
        <w:pStyle w:val="Bullet1"/>
      </w:pPr>
      <w:r w:rsidRPr="007216B2">
        <w:t>Maintain ongoing communication with the media via:</w:t>
      </w:r>
    </w:p>
    <w:p w:rsidR="00105130" w:rsidRPr="007216B2" w:rsidRDefault="00105130" w:rsidP="00105130">
      <w:pPr>
        <w:pStyle w:val="Bullet2"/>
        <w:ind w:left="717" w:hanging="360"/>
        <w:rPr>
          <w:lang w:val="en-AU"/>
        </w:rPr>
      </w:pPr>
      <w:r w:rsidRPr="007216B2">
        <w:rPr>
          <w:lang w:val="en-AU"/>
        </w:rPr>
        <w:t>Organisation’s website</w:t>
      </w:r>
    </w:p>
    <w:p w:rsidR="00105130" w:rsidRPr="007216B2" w:rsidRDefault="00373E7C" w:rsidP="00105130">
      <w:pPr>
        <w:pStyle w:val="Bullet2"/>
        <w:ind w:left="717" w:hanging="360"/>
        <w:rPr>
          <w:lang w:val="en-AU"/>
        </w:rPr>
      </w:pPr>
      <w:r>
        <w:rPr>
          <w:lang w:val="en-AU"/>
        </w:rPr>
        <w:t>Organisation’s Facebook site and T</w:t>
      </w:r>
      <w:r w:rsidR="00105130" w:rsidRPr="007216B2">
        <w:rPr>
          <w:lang w:val="en-AU"/>
        </w:rPr>
        <w:t>witter if available and appropriate</w:t>
      </w:r>
    </w:p>
    <w:p w:rsidR="005751C0" w:rsidRPr="007216B2" w:rsidRDefault="00105130" w:rsidP="005751C0">
      <w:pPr>
        <w:pStyle w:val="Bullet2"/>
        <w:ind w:left="717" w:hanging="360"/>
        <w:rPr>
          <w:lang w:val="en-AU"/>
        </w:rPr>
      </w:pPr>
      <w:r w:rsidRPr="007216B2">
        <w:rPr>
          <w:lang w:val="en-AU"/>
        </w:rPr>
        <w:t>Mainstream media such as TV, radi</w:t>
      </w:r>
      <w:r w:rsidR="00D91FBD" w:rsidRPr="007216B2">
        <w:rPr>
          <w:lang w:val="en-AU"/>
        </w:rPr>
        <w:t>o and newspapers if appropriate.</w:t>
      </w:r>
      <w:r w:rsidR="005751C0" w:rsidRPr="007216B2">
        <w:rPr>
          <w:lang w:val="en-AU"/>
        </w:rPr>
        <w:br w:type="page"/>
      </w:r>
    </w:p>
    <w:p w:rsidR="005751C0" w:rsidRPr="007216B2" w:rsidRDefault="005751C0" w:rsidP="005751C0">
      <w:pPr>
        <w:pStyle w:val="Heading2"/>
      </w:pPr>
      <w:r w:rsidRPr="007216B2">
        <w:t>6.6</w:t>
      </w:r>
      <w:r w:rsidRPr="007216B2">
        <w:tab/>
      </w:r>
      <w:r w:rsidR="00B44993">
        <w:fldChar w:fldCharType="begin"/>
      </w:r>
      <w:r w:rsidR="00B44993">
        <w:instrText xml:space="preserve"> REF  Criteria66  \* MERGEFORMAT </w:instrText>
      </w:r>
      <w:r w:rsidR="00B44993">
        <w:fldChar w:fldCharType="separate"/>
      </w:r>
      <w:sdt>
        <w:sdtPr>
          <w:alias w:val="Criteria66"/>
          <w:tag w:val="Criteria66"/>
          <w:id w:val="-451401488"/>
          <w:placeholder>
            <w:docPart w:val="4834F25272864D3CA0AB1EAAA2A1DADF"/>
          </w:placeholder>
        </w:sdtPr>
        <w:sdtEndPr>
          <w:rPr>
            <w:rStyle w:val="PlaceholderText"/>
            <w:color w:val="808080"/>
          </w:rPr>
        </w:sdtEndPr>
        <w:sdtContent>
          <w:r w:rsidR="0022260F" w:rsidRPr="0022260F">
            <w:rPr>
              <w:rStyle w:val="PlaceholderText"/>
              <w:color w:val="45545F"/>
            </w:rPr>
            <w:t>Amend tour itinerary as required</w:t>
          </w:r>
        </w:sdtContent>
      </w:sdt>
      <w:r w:rsidR="00B44993">
        <w:rPr>
          <w:rStyle w:val="PlaceholderText"/>
        </w:rPr>
        <w:fldChar w:fldCharType="end"/>
      </w:r>
    </w:p>
    <w:p w:rsidR="00105130" w:rsidRPr="007216B2" w:rsidRDefault="00105130" w:rsidP="00105130">
      <w:pPr>
        <w:pStyle w:val="Heading3"/>
      </w:pPr>
      <w:r w:rsidRPr="007216B2">
        <w:t xml:space="preserve">Please refer to 5.3 </w:t>
      </w:r>
    </w:p>
    <w:p w:rsidR="00105130" w:rsidRPr="007216B2" w:rsidRDefault="00105130" w:rsidP="00105130">
      <w:pPr>
        <w:pStyle w:val="Heading3"/>
      </w:pPr>
      <w:r w:rsidRPr="007216B2">
        <w:t>Re-plan itinerary as required</w:t>
      </w:r>
    </w:p>
    <w:p w:rsidR="005751C0" w:rsidRPr="007216B2" w:rsidRDefault="005751C0" w:rsidP="005751C0">
      <w:pPr>
        <w:pStyle w:val="BodyCopy"/>
        <w:rPr>
          <w:noProof w:val="0"/>
        </w:rPr>
      </w:pPr>
      <w:r w:rsidRPr="007216B2">
        <w:rPr>
          <w:noProof w:val="0"/>
          <w:lang w:eastAsia="en-AU"/>
        </w:rPr>
        <w:br w:type="page"/>
      </w:r>
    </w:p>
    <w:p w:rsidR="005751C0" w:rsidRPr="007216B2" w:rsidRDefault="005751C0" w:rsidP="005751C0">
      <w:pPr>
        <w:pStyle w:val="ActivityHead"/>
        <w:shd w:val="clear" w:color="auto" w:fill="E36C0A" w:themeFill="accent6" w:themeFillShade="BF"/>
        <w:rPr>
          <w:noProof w:val="0"/>
          <w:color w:val="FFFFFF" w:themeColor="background1"/>
        </w:rPr>
      </w:pPr>
      <w:r w:rsidRPr="007216B2">
        <w:rPr>
          <w:noProof w:val="0"/>
          <w:color w:val="FFFFFF" w:themeColor="background1"/>
        </w:rPr>
        <w:t>Work Projects</w:t>
      </w:r>
    </w:p>
    <w:p w:rsidR="005751C0" w:rsidRPr="007216B2" w:rsidRDefault="005751C0" w:rsidP="005751C0">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105130" w:rsidRPr="007216B2" w:rsidRDefault="00105130" w:rsidP="00105130">
      <w:pPr>
        <w:pStyle w:val="ActivityNumbered"/>
      </w:pPr>
      <w:r w:rsidRPr="007216B2">
        <w:t>6.1</w:t>
      </w:r>
      <w:r w:rsidR="00D91FBD" w:rsidRPr="007216B2">
        <w:t xml:space="preserve"> - </w:t>
      </w:r>
      <w:r w:rsidRPr="007216B2">
        <w:t>6.4</w:t>
      </w:r>
      <w:r w:rsidR="00D91FBD" w:rsidRPr="007216B2">
        <w:tab/>
      </w:r>
      <w:r w:rsidRPr="007216B2">
        <w:t>You have been asked by the tour operator you work for to design a user friendly check list for tour group leaders to use when dealing with unexpected medical eme</w:t>
      </w:r>
      <w:r w:rsidR="00D91FBD" w:rsidRPr="007216B2">
        <w:t>rgencies. You need to include:</w:t>
      </w:r>
    </w:p>
    <w:p w:rsidR="00105130" w:rsidRPr="007216B2" w:rsidRDefault="00105130" w:rsidP="00D91FBD">
      <w:pPr>
        <w:pStyle w:val="ActivityBullet1"/>
        <w:ind w:left="1378"/>
      </w:pPr>
      <w:r w:rsidRPr="007216B2">
        <w:t>Steps to follow to initiate the appropriate contingency planning actions</w:t>
      </w:r>
    </w:p>
    <w:p w:rsidR="00105130" w:rsidRPr="007216B2" w:rsidRDefault="00105130" w:rsidP="00D91FBD">
      <w:pPr>
        <w:pStyle w:val="ActivityBullet1"/>
        <w:ind w:left="1378"/>
      </w:pPr>
      <w:r w:rsidRPr="007216B2">
        <w:t>Steps to follow to support tour group leaders/guides</w:t>
      </w:r>
    </w:p>
    <w:p w:rsidR="00105130" w:rsidRPr="007216B2" w:rsidRDefault="00105130" w:rsidP="00D91FBD">
      <w:pPr>
        <w:pStyle w:val="ActivityBullet1"/>
        <w:ind w:left="1378"/>
      </w:pPr>
      <w:r w:rsidRPr="007216B2">
        <w:t xml:space="preserve">How to research and suggest additional action to be taken </w:t>
      </w:r>
    </w:p>
    <w:p w:rsidR="00105130" w:rsidRPr="007216B2" w:rsidRDefault="00105130" w:rsidP="00D91FBD">
      <w:pPr>
        <w:pStyle w:val="ActivityBullet1"/>
        <w:ind w:left="1378"/>
      </w:pPr>
      <w:r w:rsidRPr="007216B2">
        <w:t>Steps to follow to make on the ground arrangements</w:t>
      </w:r>
      <w:r w:rsidR="00D91FBD" w:rsidRPr="007216B2">
        <w:t>.</w:t>
      </w:r>
    </w:p>
    <w:p w:rsidR="00105130" w:rsidRPr="007216B2" w:rsidRDefault="00105130" w:rsidP="00105130">
      <w:pPr>
        <w:pStyle w:val="ActivityNumbered"/>
      </w:pPr>
      <w:r w:rsidRPr="007216B2">
        <w:t>6.5</w:t>
      </w:r>
      <w:r w:rsidRPr="007216B2">
        <w:tab/>
        <w:t>On the internet find 2 examples illustrating how some tour companies handle media interest when unexpected events occur during one of their tours. Explain, in your opinion, which one is the better one, why?</w:t>
      </w:r>
    </w:p>
    <w:p w:rsidR="00105130" w:rsidRPr="007216B2" w:rsidRDefault="00105130" w:rsidP="00105130">
      <w:pPr>
        <w:pStyle w:val="ActivityNumbered"/>
      </w:pPr>
      <w:r w:rsidRPr="007216B2">
        <w:t>6.6</w:t>
      </w:r>
      <w:r w:rsidRPr="007216B2">
        <w:tab/>
        <w:t>Refer to work project 5.3</w:t>
      </w:r>
      <w:r w:rsidR="00D91FBD" w:rsidRPr="007216B2">
        <w:t>.</w:t>
      </w:r>
    </w:p>
    <w:p w:rsidR="005751C0" w:rsidRPr="007216B2" w:rsidRDefault="005751C0" w:rsidP="005751C0">
      <w:pPr>
        <w:pStyle w:val="ActivityBottom"/>
        <w:rPr>
          <w:noProof w:val="0"/>
        </w:rPr>
      </w:pPr>
    </w:p>
    <w:p w:rsidR="005751C0" w:rsidRPr="007216B2" w:rsidRDefault="005751C0" w:rsidP="005751C0">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5751C0" w:rsidRPr="007216B2" w:rsidTr="00C112AE">
        <w:trPr>
          <w:trHeight w:val="6044"/>
        </w:trPr>
        <w:tc>
          <w:tcPr>
            <w:tcW w:w="9242" w:type="dxa"/>
            <w:shd w:val="clear" w:color="auto" w:fill="F2F2F2" w:themeFill="background1" w:themeFillShade="F2"/>
          </w:tcPr>
          <w:p w:rsidR="005751C0" w:rsidRPr="007216B2" w:rsidRDefault="005751C0" w:rsidP="00C112AE">
            <w:pPr>
              <w:pStyle w:val="Heading2"/>
              <w:outlineLvl w:val="1"/>
            </w:pPr>
            <w:r w:rsidRPr="007216B2">
              <w:t>Summary</w:t>
            </w:r>
          </w:p>
          <w:p w:rsidR="00C112AE" w:rsidRPr="007216B2" w:rsidRDefault="00B44993" w:rsidP="00C112AE">
            <w:pPr>
              <w:pStyle w:val="SumaryHeading3"/>
            </w:pPr>
            <w:r>
              <w:fldChar w:fldCharType="begin"/>
            </w:r>
            <w:r>
              <w:instrText xml:space="preserve"> REF  Element6 </w:instrText>
            </w:r>
            <w:r>
              <w:fldChar w:fldCharType="separate"/>
            </w:r>
            <w:sdt>
              <w:sdtPr>
                <w:rPr>
                  <w:highlight w:val="yellow"/>
                </w:rPr>
                <w:alias w:val="Element6"/>
                <w:tag w:val="Element6"/>
                <w:id w:val="-1436287362"/>
                <w:placeholder>
                  <w:docPart w:val="FD5EA0D31EFB4DCC9F420658229C2B8D"/>
                </w:placeholder>
              </w:sdtPr>
              <w:sdtEndPr/>
              <w:sdtContent>
                <w:r w:rsidR="0022260F" w:rsidRPr="007216B2">
                  <w:t>Deal with unexpected events</w:t>
                </w:r>
              </w:sdtContent>
            </w:sdt>
            <w:r>
              <w:rPr>
                <w:highlight w:val="yellow"/>
              </w:rPr>
              <w:fldChar w:fldCharType="end"/>
            </w:r>
          </w:p>
          <w:p w:rsidR="00105130" w:rsidRPr="007216B2" w:rsidRDefault="00105130" w:rsidP="00D91FBD">
            <w:pPr>
              <w:pStyle w:val="TableText"/>
              <w:rPr>
                <w:noProof w:val="0"/>
              </w:rPr>
            </w:pPr>
            <w:r w:rsidRPr="007216B2">
              <w:rPr>
                <w:noProof w:val="0"/>
              </w:rPr>
              <w:t>Initiate contingency planning actions:</w:t>
            </w:r>
          </w:p>
          <w:p w:rsidR="00105130" w:rsidRPr="007216B2" w:rsidRDefault="00105130" w:rsidP="00D91FBD">
            <w:pPr>
              <w:pStyle w:val="TableBullet1"/>
              <w:rPr>
                <w:noProof w:val="0"/>
              </w:rPr>
            </w:pPr>
            <w:r w:rsidRPr="007216B2">
              <w:rPr>
                <w:noProof w:val="0"/>
              </w:rPr>
              <w:t>Identify contingency plans to be implemented</w:t>
            </w:r>
          </w:p>
          <w:p w:rsidR="00105130" w:rsidRPr="007216B2" w:rsidRDefault="00105130" w:rsidP="00D91FBD">
            <w:pPr>
              <w:pStyle w:val="TableBullet1"/>
              <w:rPr>
                <w:noProof w:val="0"/>
              </w:rPr>
            </w:pPr>
            <w:r w:rsidRPr="007216B2">
              <w:rPr>
                <w:noProof w:val="0"/>
              </w:rPr>
              <w:t>Check if the contingency plans are applicable to the actual situation</w:t>
            </w:r>
          </w:p>
          <w:p w:rsidR="00105130" w:rsidRPr="007216B2" w:rsidRDefault="00105130" w:rsidP="00D91FBD">
            <w:pPr>
              <w:pStyle w:val="TableBullet1"/>
              <w:rPr>
                <w:noProof w:val="0"/>
              </w:rPr>
            </w:pPr>
            <w:r w:rsidRPr="007216B2">
              <w:rPr>
                <w:noProof w:val="0"/>
              </w:rPr>
              <w:t>Suggest modifications to contingency plans if appropriate</w:t>
            </w:r>
          </w:p>
          <w:p w:rsidR="00105130" w:rsidRPr="007216B2" w:rsidRDefault="00105130" w:rsidP="00D91FBD">
            <w:pPr>
              <w:pStyle w:val="TableBullet1"/>
              <w:rPr>
                <w:noProof w:val="0"/>
              </w:rPr>
            </w:pPr>
            <w:r w:rsidRPr="007216B2">
              <w:rPr>
                <w:noProof w:val="0"/>
              </w:rPr>
              <w:t>Arrange for relevant external third party support</w:t>
            </w:r>
          </w:p>
          <w:p w:rsidR="00105130" w:rsidRPr="007216B2" w:rsidRDefault="00D91FBD" w:rsidP="00D91FBD">
            <w:pPr>
              <w:pStyle w:val="TableBullet1"/>
              <w:rPr>
                <w:noProof w:val="0"/>
              </w:rPr>
            </w:pPr>
            <w:r w:rsidRPr="007216B2">
              <w:rPr>
                <w:noProof w:val="0"/>
              </w:rPr>
              <w:t>Authorise necessary actions.</w:t>
            </w:r>
          </w:p>
          <w:p w:rsidR="00105130" w:rsidRPr="007216B2" w:rsidRDefault="00105130" w:rsidP="00D91FBD">
            <w:pPr>
              <w:pStyle w:val="TableText"/>
              <w:rPr>
                <w:noProof w:val="0"/>
              </w:rPr>
            </w:pPr>
            <w:r w:rsidRPr="007216B2">
              <w:rPr>
                <w:noProof w:val="0"/>
              </w:rPr>
              <w:t>Support tour group leaders/guides</w:t>
            </w:r>
            <w:r w:rsidR="00D91FBD" w:rsidRPr="007216B2">
              <w:rPr>
                <w:noProof w:val="0"/>
              </w:rPr>
              <w:t>:</w:t>
            </w:r>
          </w:p>
          <w:p w:rsidR="00105130" w:rsidRPr="007216B2" w:rsidRDefault="00105130" w:rsidP="00D91FBD">
            <w:pPr>
              <w:pStyle w:val="TableBullet1"/>
              <w:rPr>
                <w:noProof w:val="0"/>
              </w:rPr>
            </w:pPr>
            <w:r w:rsidRPr="007216B2">
              <w:rPr>
                <w:noProof w:val="0"/>
              </w:rPr>
              <w:t>Provide suggestion and dialogue</w:t>
            </w:r>
          </w:p>
          <w:p w:rsidR="00105130" w:rsidRPr="007216B2" w:rsidRDefault="00D91FBD" w:rsidP="00D91FBD">
            <w:pPr>
              <w:pStyle w:val="TableBullet1"/>
              <w:rPr>
                <w:noProof w:val="0"/>
              </w:rPr>
            </w:pPr>
            <w:r w:rsidRPr="007216B2">
              <w:rPr>
                <w:noProof w:val="0"/>
              </w:rPr>
              <w:t>Provide on the ground support</w:t>
            </w:r>
            <w:r w:rsidR="00105130" w:rsidRPr="007216B2">
              <w:rPr>
                <w:noProof w:val="0"/>
              </w:rPr>
              <w:t>: staff</w:t>
            </w:r>
            <w:r w:rsidR="004A1357">
              <w:rPr>
                <w:noProof w:val="0"/>
              </w:rPr>
              <w:t>,</w:t>
            </w:r>
            <w:r w:rsidR="00613BA4">
              <w:rPr>
                <w:noProof w:val="0"/>
              </w:rPr>
              <w:t xml:space="preserve"> </w:t>
            </w:r>
            <w:r w:rsidR="00105130" w:rsidRPr="007216B2">
              <w:rPr>
                <w:noProof w:val="0"/>
              </w:rPr>
              <w:t>resources</w:t>
            </w:r>
          </w:p>
          <w:p w:rsidR="00105130" w:rsidRPr="007216B2" w:rsidRDefault="00105130" w:rsidP="00D91FBD">
            <w:pPr>
              <w:pStyle w:val="TableBullet1"/>
              <w:rPr>
                <w:noProof w:val="0"/>
              </w:rPr>
            </w:pPr>
            <w:r w:rsidRPr="007216B2">
              <w:rPr>
                <w:noProof w:val="0"/>
              </w:rPr>
              <w:t>Liaise with emergency se</w:t>
            </w:r>
            <w:r w:rsidR="00D91FBD" w:rsidRPr="007216B2">
              <w:rPr>
                <w:noProof w:val="0"/>
              </w:rPr>
              <w:t>rvices and government agencies</w:t>
            </w:r>
          </w:p>
          <w:p w:rsidR="00105130" w:rsidRPr="007216B2" w:rsidRDefault="00105130" w:rsidP="00D91FBD">
            <w:pPr>
              <w:pStyle w:val="TableBullet1"/>
              <w:rPr>
                <w:noProof w:val="0"/>
              </w:rPr>
            </w:pPr>
            <w:r w:rsidRPr="007216B2">
              <w:rPr>
                <w:noProof w:val="0"/>
              </w:rPr>
              <w:t>Extend line of a</w:t>
            </w:r>
            <w:r w:rsidR="00D91FBD" w:rsidRPr="007216B2">
              <w:rPr>
                <w:noProof w:val="0"/>
              </w:rPr>
              <w:t>uthority and credit as required.</w:t>
            </w:r>
          </w:p>
          <w:p w:rsidR="00105130" w:rsidRPr="007216B2" w:rsidRDefault="00105130" w:rsidP="00D91FBD">
            <w:pPr>
              <w:pStyle w:val="TableText"/>
              <w:rPr>
                <w:noProof w:val="0"/>
              </w:rPr>
            </w:pPr>
            <w:r w:rsidRPr="007216B2">
              <w:rPr>
                <w:noProof w:val="0"/>
              </w:rPr>
              <w:t>Research and suggest additional action to be taken</w:t>
            </w:r>
            <w:r w:rsidR="00D91FBD" w:rsidRPr="007216B2">
              <w:rPr>
                <w:noProof w:val="0"/>
              </w:rPr>
              <w:t xml:space="preserve"> by:</w:t>
            </w:r>
          </w:p>
          <w:p w:rsidR="00105130" w:rsidRPr="007216B2" w:rsidRDefault="00105130" w:rsidP="00D91FBD">
            <w:pPr>
              <w:pStyle w:val="TableBullet1"/>
              <w:rPr>
                <w:noProof w:val="0"/>
              </w:rPr>
            </w:pPr>
            <w:r w:rsidRPr="007216B2">
              <w:rPr>
                <w:noProof w:val="0"/>
              </w:rPr>
              <w:t>Conducting desk top research</w:t>
            </w:r>
          </w:p>
          <w:p w:rsidR="00105130" w:rsidRPr="007216B2" w:rsidRDefault="00105130" w:rsidP="00D91FBD">
            <w:pPr>
              <w:pStyle w:val="TableBullet1"/>
              <w:rPr>
                <w:noProof w:val="0"/>
              </w:rPr>
            </w:pPr>
            <w:r w:rsidRPr="007216B2">
              <w:rPr>
                <w:noProof w:val="0"/>
              </w:rPr>
              <w:t>Contactin</w:t>
            </w:r>
            <w:r w:rsidR="00D91FBD" w:rsidRPr="007216B2">
              <w:rPr>
                <w:noProof w:val="0"/>
              </w:rPr>
              <w:t>g</w:t>
            </w:r>
            <w:r w:rsidRPr="007216B2">
              <w:rPr>
                <w:noProof w:val="0"/>
              </w:rPr>
              <w:t>:</w:t>
            </w:r>
          </w:p>
          <w:p w:rsidR="00105130" w:rsidRPr="007216B2" w:rsidRDefault="00105130" w:rsidP="00105130">
            <w:pPr>
              <w:pStyle w:val="Bullet2"/>
              <w:ind w:left="717" w:hanging="360"/>
              <w:rPr>
                <w:lang w:val="en-AU"/>
              </w:rPr>
            </w:pPr>
            <w:r w:rsidRPr="007216B2">
              <w:rPr>
                <w:lang w:val="en-AU"/>
              </w:rPr>
              <w:t>On the ground authorities</w:t>
            </w:r>
          </w:p>
          <w:p w:rsidR="00105130" w:rsidRPr="007216B2" w:rsidRDefault="00105130" w:rsidP="00105130">
            <w:pPr>
              <w:pStyle w:val="Bullet2"/>
              <w:ind w:left="717" w:hanging="360"/>
              <w:rPr>
                <w:lang w:val="en-AU"/>
              </w:rPr>
            </w:pPr>
            <w:r w:rsidRPr="007216B2">
              <w:rPr>
                <w:lang w:val="en-AU"/>
              </w:rPr>
              <w:t>Experienced staff</w:t>
            </w:r>
          </w:p>
          <w:p w:rsidR="00105130" w:rsidRPr="007216B2" w:rsidRDefault="00105130" w:rsidP="00105130">
            <w:pPr>
              <w:pStyle w:val="Bullet2"/>
              <w:ind w:left="717" w:hanging="360"/>
              <w:rPr>
                <w:lang w:val="en-AU"/>
              </w:rPr>
            </w:pPr>
            <w:r w:rsidRPr="007216B2">
              <w:rPr>
                <w:lang w:val="en-AU"/>
              </w:rPr>
              <w:t xml:space="preserve">Service provider </w:t>
            </w:r>
          </w:p>
          <w:p w:rsidR="00105130" w:rsidRPr="007216B2" w:rsidRDefault="00D91FBD" w:rsidP="00105130">
            <w:pPr>
              <w:pStyle w:val="Bullet2"/>
              <w:ind w:left="717" w:hanging="360"/>
              <w:rPr>
                <w:lang w:val="en-AU"/>
              </w:rPr>
            </w:pPr>
            <w:r w:rsidRPr="007216B2">
              <w:rPr>
                <w:lang w:val="en-AU"/>
              </w:rPr>
              <w:t>Industry bodies</w:t>
            </w:r>
          </w:p>
          <w:p w:rsidR="00105130" w:rsidRPr="007216B2" w:rsidRDefault="00105130" w:rsidP="00D91FBD">
            <w:pPr>
              <w:pStyle w:val="TableBullet1"/>
              <w:rPr>
                <w:noProof w:val="0"/>
              </w:rPr>
            </w:pPr>
            <w:r w:rsidRPr="007216B2">
              <w:rPr>
                <w:noProof w:val="0"/>
              </w:rPr>
              <w:t>Analysing options using a customer focused approach</w:t>
            </w:r>
          </w:p>
          <w:p w:rsidR="00105130" w:rsidRPr="007216B2" w:rsidRDefault="00105130" w:rsidP="00D91FBD">
            <w:pPr>
              <w:pStyle w:val="TableBullet1"/>
              <w:rPr>
                <w:noProof w:val="0"/>
              </w:rPr>
            </w:pPr>
            <w:r w:rsidRPr="007216B2">
              <w:rPr>
                <w:noProof w:val="0"/>
              </w:rPr>
              <w:t>Seeking updates f</w:t>
            </w:r>
            <w:r w:rsidR="00D91FBD" w:rsidRPr="007216B2">
              <w:rPr>
                <w:noProof w:val="0"/>
              </w:rPr>
              <w:t>rom all parties, stakeholders.</w:t>
            </w:r>
          </w:p>
          <w:p w:rsidR="00105130" w:rsidRPr="007216B2" w:rsidRDefault="00105130" w:rsidP="00D91FBD">
            <w:pPr>
              <w:pStyle w:val="TableText"/>
              <w:rPr>
                <w:noProof w:val="0"/>
              </w:rPr>
            </w:pPr>
            <w:r w:rsidRPr="007216B2">
              <w:rPr>
                <w:noProof w:val="0"/>
              </w:rPr>
              <w:t>Make arrangements in response to identified emergencies</w:t>
            </w:r>
            <w:r w:rsidR="00D91FBD" w:rsidRPr="007216B2">
              <w:rPr>
                <w:noProof w:val="0"/>
              </w:rPr>
              <w:t xml:space="preserve"> such as</w:t>
            </w:r>
            <w:r w:rsidRPr="007216B2">
              <w:rPr>
                <w:noProof w:val="0"/>
              </w:rPr>
              <w:t>:</w:t>
            </w:r>
          </w:p>
          <w:p w:rsidR="00105130" w:rsidRPr="007216B2" w:rsidRDefault="00105130" w:rsidP="00D91FBD">
            <w:pPr>
              <w:pStyle w:val="TableBullet1"/>
              <w:rPr>
                <w:noProof w:val="0"/>
              </w:rPr>
            </w:pPr>
            <w:r w:rsidRPr="007216B2">
              <w:rPr>
                <w:noProof w:val="0"/>
              </w:rPr>
              <w:t>Tour changes</w:t>
            </w:r>
          </w:p>
          <w:p w:rsidR="00105130" w:rsidRPr="007216B2" w:rsidRDefault="00105130" w:rsidP="00D91FBD">
            <w:pPr>
              <w:pStyle w:val="TableBullet1"/>
              <w:rPr>
                <w:noProof w:val="0"/>
              </w:rPr>
            </w:pPr>
            <w:r w:rsidRPr="007216B2">
              <w:rPr>
                <w:noProof w:val="0"/>
              </w:rPr>
              <w:t>Tour cancellation and tour group members repatriation</w:t>
            </w:r>
          </w:p>
          <w:p w:rsidR="00105130" w:rsidRPr="007216B2" w:rsidRDefault="00105130" w:rsidP="00D91FBD">
            <w:pPr>
              <w:pStyle w:val="TableBullet1"/>
              <w:rPr>
                <w:noProof w:val="0"/>
              </w:rPr>
            </w:pPr>
            <w:r w:rsidRPr="007216B2">
              <w:rPr>
                <w:noProof w:val="0"/>
              </w:rPr>
              <w:t>Communication with tour group members families</w:t>
            </w:r>
            <w:r w:rsidR="00D91FBD" w:rsidRPr="007216B2">
              <w:rPr>
                <w:noProof w:val="0"/>
              </w:rPr>
              <w:t>.</w:t>
            </w:r>
          </w:p>
          <w:p w:rsidR="00105130" w:rsidRPr="007216B2" w:rsidRDefault="00105130" w:rsidP="00D91FBD">
            <w:pPr>
              <w:pStyle w:val="TableText"/>
              <w:rPr>
                <w:noProof w:val="0"/>
              </w:rPr>
            </w:pPr>
            <w:r w:rsidRPr="007216B2">
              <w:rPr>
                <w:noProof w:val="0"/>
              </w:rPr>
              <w:t>Handle media interest</w:t>
            </w:r>
            <w:r w:rsidR="00D91FBD" w:rsidRPr="007216B2">
              <w:rPr>
                <w:noProof w:val="0"/>
              </w:rPr>
              <w:t>:</w:t>
            </w:r>
          </w:p>
          <w:p w:rsidR="00105130" w:rsidRPr="007216B2" w:rsidRDefault="00D91FBD" w:rsidP="00D91FBD">
            <w:pPr>
              <w:pStyle w:val="TableBullet1"/>
              <w:rPr>
                <w:noProof w:val="0"/>
              </w:rPr>
            </w:pPr>
            <w:r w:rsidRPr="007216B2">
              <w:rPr>
                <w:noProof w:val="0"/>
              </w:rPr>
              <w:t>Apply organisation’s protocol:</w:t>
            </w:r>
          </w:p>
          <w:p w:rsidR="00105130" w:rsidRPr="007216B2" w:rsidRDefault="00105130" w:rsidP="00105130">
            <w:pPr>
              <w:pStyle w:val="Bullet2"/>
              <w:ind w:left="717" w:hanging="360"/>
              <w:rPr>
                <w:lang w:val="en-AU"/>
              </w:rPr>
            </w:pPr>
            <w:r w:rsidRPr="007216B2">
              <w:rPr>
                <w:lang w:val="en-AU"/>
              </w:rPr>
              <w:t>Nominate one person as the organisation spokesperson</w:t>
            </w:r>
          </w:p>
          <w:p w:rsidR="00105130" w:rsidRPr="007216B2" w:rsidRDefault="00105130" w:rsidP="00105130">
            <w:pPr>
              <w:pStyle w:val="Bullet2"/>
              <w:ind w:left="717" w:hanging="360"/>
              <w:rPr>
                <w:lang w:val="en-AU"/>
              </w:rPr>
            </w:pPr>
            <w:r w:rsidRPr="007216B2">
              <w:rPr>
                <w:lang w:val="en-AU"/>
              </w:rPr>
              <w:t>Ensure prompt communication with media</w:t>
            </w:r>
          </w:p>
          <w:p w:rsidR="00105130" w:rsidRPr="007216B2" w:rsidRDefault="00105130" w:rsidP="00105130">
            <w:pPr>
              <w:pStyle w:val="Bullet2"/>
              <w:ind w:left="717" w:hanging="360"/>
              <w:rPr>
                <w:lang w:val="en-AU"/>
              </w:rPr>
            </w:pPr>
            <w:r w:rsidRPr="007216B2">
              <w:rPr>
                <w:lang w:val="en-AU"/>
              </w:rPr>
              <w:t>Develop media release and conduct media i</w:t>
            </w:r>
            <w:r w:rsidR="00D91FBD" w:rsidRPr="007216B2">
              <w:rPr>
                <w:lang w:val="en-AU"/>
              </w:rPr>
              <w:t>nterviews and make statements.</w:t>
            </w:r>
          </w:p>
          <w:p w:rsidR="005751C0" w:rsidRPr="007216B2" w:rsidRDefault="00105130" w:rsidP="00D91FBD">
            <w:pPr>
              <w:pStyle w:val="TableText"/>
              <w:rPr>
                <w:noProof w:val="0"/>
              </w:rPr>
            </w:pPr>
            <w:r w:rsidRPr="007216B2">
              <w:rPr>
                <w:noProof w:val="0"/>
              </w:rPr>
              <w:t>Amend tour itinerary as required</w:t>
            </w:r>
            <w:r w:rsidR="003426CD">
              <w:rPr>
                <w:noProof w:val="0"/>
              </w:rPr>
              <w:t>:</w:t>
            </w:r>
            <w:r w:rsidR="00D91FBD" w:rsidRPr="007216B2">
              <w:rPr>
                <w:noProof w:val="0"/>
              </w:rPr>
              <w:t xml:space="preserve"> refer to Element 5.3 </w:t>
            </w:r>
            <w:r w:rsidR="00D91FBD" w:rsidRPr="007216B2">
              <w:rPr>
                <w:noProof w:val="0"/>
              </w:rPr>
              <w:br/>
            </w:r>
          </w:p>
        </w:tc>
      </w:tr>
    </w:tbl>
    <w:p w:rsidR="005751C0" w:rsidRPr="007216B2" w:rsidRDefault="005751C0" w:rsidP="005751C0">
      <w:pPr>
        <w:pStyle w:val="BodyCopy"/>
        <w:rPr>
          <w:noProof w:val="0"/>
        </w:rPr>
      </w:pPr>
    </w:p>
    <w:p w:rsidR="005751C0" w:rsidRPr="007216B2" w:rsidRDefault="005751C0" w:rsidP="005751C0">
      <w:pPr>
        <w:sectPr w:rsidR="005751C0" w:rsidRPr="007216B2" w:rsidSect="001A29DB">
          <w:headerReference w:type="even" r:id="rId107"/>
          <w:headerReference w:type="default" r:id="rId108"/>
          <w:pgSz w:w="11906" w:h="16838"/>
          <w:pgMar w:top="1440" w:right="1440" w:bottom="1440" w:left="1440" w:header="708" w:footer="324" w:gutter="0"/>
          <w:cols w:space="708"/>
          <w:docGrid w:linePitch="360"/>
        </w:sectPr>
      </w:pPr>
    </w:p>
    <w:p w:rsidR="005751C0" w:rsidRPr="007216B2" w:rsidRDefault="00C112AE" w:rsidP="00C112AE">
      <w:pPr>
        <w:pStyle w:val="Heading1"/>
      </w:pPr>
      <w:bookmarkStart w:id="75" w:name="_Toc370805496"/>
      <w:bookmarkStart w:id="76" w:name="_Toc423611665"/>
      <w:r w:rsidRPr="007216B2">
        <w:t>Element 7</w:t>
      </w:r>
      <w:r w:rsidR="00373E7C" w:rsidRPr="007216B2">
        <w:t xml:space="preserve">: </w:t>
      </w:r>
      <w:r w:rsidRPr="007216B2">
        <w:br/>
      </w:r>
      <w:bookmarkEnd w:id="75"/>
      <w:r w:rsidR="00AC5E37" w:rsidRPr="007216B2">
        <w:fldChar w:fldCharType="begin"/>
      </w:r>
      <w:r w:rsidR="00AC5E37" w:rsidRPr="007216B2">
        <w:instrText xml:space="preserve"> REF  Element7  \* MERGEFORMAT </w:instrText>
      </w:r>
      <w:r w:rsidR="00AC5E37" w:rsidRPr="007216B2">
        <w:fldChar w:fldCharType="separate"/>
      </w:r>
      <w:sdt>
        <w:sdtPr>
          <w:alias w:val="Element7"/>
          <w:tag w:val="Element7"/>
          <w:id w:val="-685062716"/>
          <w:placeholder>
            <w:docPart w:val="741949D0C29A4B6B84D8B4E3A9DFF864"/>
          </w:placeholder>
        </w:sdtPr>
        <w:sdtEndPr/>
        <w:sdtContent>
          <w:r w:rsidR="0022260F" w:rsidRPr="007216B2">
            <w:t>Finalise tour</w:t>
          </w:r>
        </w:sdtContent>
      </w:sdt>
      <w:bookmarkEnd w:id="76"/>
      <w:r w:rsidR="00AC5E37" w:rsidRPr="007216B2">
        <w:fldChar w:fldCharType="end"/>
      </w:r>
    </w:p>
    <w:p w:rsidR="005751C0" w:rsidRPr="007216B2" w:rsidRDefault="00C112AE" w:rsidP="00C112AE">
      <w:pPr>
        <w:pStyle w:val="Heading2"/>
      </w:pPr>
      <w:r w:rsidRPr="007216B2">
        <w:t>7.1</w:t>
      </w:r>
      <w:r w:rsidRPr="007216B2">
        <w:tab/>
      </w:r>
      <w:r w:rsidR="00B44993">
        <w:fldChar w:fldCharType="begin"/>
      </w:r>
      <w:r w:rsidR="00B44993">
        <w:instrText xml:space="preserve"> REF  Criteria71  \* MERGEFORMAT </w:instrText>
      </w:r>
      <w:r w:rsidR="00B44993">
        <w:fldChar w:fldCharType="separate"/>
      </w:r>
      <w:sdt>
        <w:sdtPr>
          <w:alias w:val="Criteria71"/>
          <w:tag w:val="Criteria71"/>
          <w:id w:val="-879548206"/>
          <w:placeholder>
            <w:docPart w:val="3A87E2F0F75E4AB78BAA558168CE4536"/>
          </w:placeholder>
        </w:sdtPr>
        <w:sdtEndPr/>
        <w:sdtContent>
          <w:r w:rsidR="0022260F" w:rsidRPr="0022260F">
            <w:rPr>
              <w:rStyle w:val="PlaceholderText"/>
              <w:color w:val="45545F"/>
            </w:rPr>
            <w:t xml:space="preserve">Solicit feedback from tour group </w:t>
          </w:r>
          <w:r w:rsidR="0022260F" w:rsidRPr="007216B2">
            <w:t>members</w:t>
          </w:r>
        </w:sdtContent>
      </w:sdt>
      <w:r w:rsidR="00B44993">
        <w:fldChar w:fldCharType="end"/>
      </w:r>
    </w:p>
    <w:p w:rsidR="00917F38" w:rsidRPr="007216B2" w:rsidRDefault="00917F38" w:rsidP="00E60F9F">
      <w:pPr>
        <w:pStyle w:val="Heading3"/>
        <w:spacing w:after="120"/>
      </w:pPr>
      <w:r w:rsidRPr="007216B2">
        <w:t>Introduction</w:t>
      </w:r>
    </w:p>
    <w:p w:rsidR="00105130" w:rsidRPr="007216B2" w:rsidRDefault="00105130" w:rsidP="00D91FBD">
      <w:pPr>
        <w:pStyle w:val="BodyCopy"/>
        <w:rPr>
          <w:noProof w:val="0"/>
        </w:rPr>
      </w:pPr>
      <w:r w:rsidRPr="007216B2">
        <w:rPr>
          <w:noProof w:val="0"/>
        </w:rPr>
        <w:t>All tours will be required to comply with specific organisational procedures at the end of the tour or shortly after the completion of the tour.</w:t>
      </w:r>
    </w:p>
    <w:p w:rsidR="00105130" w:rsidRPr="007216B2" w:rsidRDefault="00105130" w:rsidP="00D91FBD">
      <w:pPr>
        <w:pStyle w:val="BodyCopy"/>
        <w:rPr>
          <w:noProof w:val="0"/>
        </w:rPr>
      </w:pPr>
      <w:r w:rsidRPr="007216B2">
        <w:rPr>
          <w:noProof w:val="0"/>
        </w:rPr>
        <w:t xml:space="preserve">A range of operational and evaluation processes needs to take place to finalise the tour and are as follows: </w:t>
      </w:r>
    </w:p>
    <w:p w:rsidR="00105130" w:rsidRPr="007216B2" w:rsidRDefault="00105130" w:rsidP="00E60F9F">
      <w:pPr>
        <w:pStyle w:val="Heading3"/>
        <w:spacing w:after="120"/>
      </w:pPr>
      <w:r w:rsidRPr="007216B2">
        <w:t>Obtain feedback from tour group members</w:t>
      </w:r>
    </w:p>
    <w:p w:rsidR="00105130" w:rsidRPr="007216B2" w:rsidRDefault="00105130" w:rsidP="00D91FBD">
      <w:pPr>
        <w:pStyle w:val="BodyCopy"/>
        <w:rPr>
          <w:noProof w:val="0"/>
        </w:rPr>
      </w:pPr>
      <w:r w:rsidRPr="007216B2">
        <w:rPr>
          <w:noProof w:val="0"/>
        </w:rPr>
        <w:t>It is useful to obtain feedback from tour group members at the conclusion of the tour. Feedback will enable managers to identify what is working and what is not working, what tour guides are doing, what customers want, hoe to meet their needs.</w:t>
      </w:r>
    </w:p>
    <w:p w:rsidR="00105130" w:rsidRPr="007216B2" w:rsidRDefault="00E60F9F" w:rsidP="00D91FBD">
      <w:pPr>
        <w:pStyle w:val="BodyCopy"/>
        <w:rPr>
          <w:noProof w:val="0"/>
        </w:rPr>
      </w:pPr>
      <w:r w:rsidRPr="007216B2">
        <w:rPr>
          <w:lang w:val="en-US" w:eastAsia="en-US"/>
        </w:rPr>
        <w:drawing>
          <wp:anchor distT="0" distB="0" distL="114300" distR="114300" simplePos="0" relativeHeight="251743232" behindDoc="0" locked="0" layoutInCell="1" allowOverlap="1" wp14:anchorId="2C0FFF62" wp14:editId="7CC50E51">
            <wp:simplePos x="0" y="0"/>
            <wp:positionH relativeFrom="column">
              <wp:posOffset>3848100</wp:posOffset>
            </wp:positionH>
            <wp:positionV relativeFrom="paragraph">
              <wp:posOffset>6985</wp:posOffset>
            </wp:positionV>
            <wp:extent cx="1866900" cy="1273175"/>
            <wp:effectExtent l="0" t="0" r="0" b="3175"/>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955519.jpg"/>
                    <pic:cNvPicPr/>
                  </pic:nvPicPr>
                  <pic:blipFill rotWithShape="1">
                    <a:blip r:embed="rId109" cstate="print">
                      <a:extLst>
                        <a:ext uri="{28A0092B-C50C-407E-A947-70E740481C1C}">
                          <a14:useLocalDpi xmlns:a14="http://schemas.microsoft.com/office/drawing/2010/main" val="0"/>
                        </a:ext>
                      </a:extLst>
                    </a:blip>
                    <a:srcRect l="7759" t="13571" r="7759"/>
                    <a:stretch/>
                  </pic:blipFill>
                  <pic:spPr bwMode="auto">
                    <a:xfrm>
                      <a:off x="0" y="0"/>
                      <a:ext cx="1866900" cy="1273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5130" w:rsidRPr="007216B2">
        <w:rPr>
          <w:noProof w:val="0"/>
        </w:rPr>
        <w:t>Feedback can be obtained in various ways:</w:t>
      </w:r>
    </w:p>
    <w:p w:rsidR="00105130" w:rsidRPr="007216B2" w:rsidRDefault="00105130" w:rsidP="00D91FBD">
      <w:pPr>
        <w:pStyle w:val="Bullet1"/>
      </w:pPr>
      <w:r w:rsidRPr="007216B2">
        <w:t xml:space="preserve">Verbal: verbal feedback is general informal. Talking to tour group members at the end of the tour is something every tour staff member should be encouraged to do as it demonstrates interest in the customer point of view. To gain useful feedback, tour guides must: </w:t>
      </w:r>
    </w:p>
    <w:p w:rsidR="00105130" w:rsidRPr="007216B2" w:rsidRDefault="00105130" w:rsidP="00D91FBD">
      <w:pPr>
        <w:pStyle w:val="Bullet2"/>
        <w:rPr>
          <w:lang w:val="en-AU"/>
        </w:rPr>
      </w:pPr>
      <w:r w:rsidRPr="007216B2">
        <w:rPr>
          <w:lang w:val="en-AU"/>
        </w:rPr>
        <w:t xml:space="preserve">Ask open questions and actively seek opinions and thoughts on the products and services offered during the tour such as: ‘For future reference, is there anything else we can do to provide a better experience for you?’ </w:t>
      </w:r>
    </w:p>
    <w:p w:rsidR="00105130" w:rsidRPr="007216B2" w:rsidRDefault="00105130" w:rsidP="00D91FBD">
      <w:pPr>
        <w:pStyle w:val="Bullet2"/>
        <w:rPr>
          <w:lang w:val="en-AU"/>
        </w:rPr>
      </w:pPr>
      <w:r w:rsidRPr="007216B2">
        <w:rPr>
          <w:lang w:val="en-AU"/>
        </w:rPr>
        <w:t>Actively listen and identify key points made and issues raised</w:t>
      </w:r>
    </w:p>
    <w:p w:rsidR="00105130" w:rsidRPr="007216B2" w:rsidRDefault="00105130" w:rsidP="00D91FBD">
      <w:pPr>
        <w:pStyle w:val="Bullet2"/>
        <w:rPr>
          <w:lang w:val="en-AU"/>
        </w:rPr>
      </w:pPr>
      <w:r w:rsidRPr="007216B2">
        <w:rPr>
          <w:lang w:val="en-AU"/>
        </w:rPr>
        <w:t>Ask follow up questions to clarify initial points, gain additional information if required</w:t>
      </w:r>
    </w:p>
    <w:p w:rsidR="00105130" w:rsidRPr="007216B2" w:rsidRDefault="00105130" w:rsidP="00D91FBD">
      <w:pPr>
        <w:pStyle w:val="Bullet2"/>
        <w:rPr>
          <w:lang w:val="en-AU"/>
        </w:rPr>
      </w:pPr>
      <w:r w:rsidRPr="007216B2">
        <w:rPr>
          <w:lang w:val="en-AU"/>
        </w:rPr>
        <w:t>Always use polity, respectful language and show genuine interest</w:t>
      </w:r>
    </w:p>
    <w:p w:rsidR="00105130" w:rsidRPr="007216B2" w:rsidRDefault="00105130" w:rsidP="00D91FBD">
      <w:pPr>
        <w:pStyle w:val="Bullet1"/>
      </w:pPr>
      <w:r w:rsidRPr="007216B2">
        <w:t>Written using</w:t>
      </w:r>
      <w:r w:rsidR="00D91FBD" w:rsidRPr="007216B2">
        <w:t>:</w:t>
      </w:r>
    </w:p>
    <w:p w:rsidR="00105130" w:rsidRPr="007216B2" w:rsidRDefault="00105130" w:rsidP="00105130">
      <w:pPr>
        <w:pStyle w:val="Bullet2"/>
        <w:ind w:left="717" w:hanging="360"/>
        <w:rPr>
          <w:lang w:val="en-AU"/>
        </w:rPr>
      </w:pPr>
      <w:r w:rsidRPr="007216B2">
        <w:rPr>
          <w:lang w:val="en-AU"/>
        </w:rPr>
        <w:t>Cust</w:t>
      </w:r>
      <w:r w:rsidR="00D91FBD" w:rsidRPr="007216B2">
        <w:rPr>
          <w:lang w:val="en-AU"/>
        </w:rPr>
        <w:t>omer comments cards that can be:</w:t>
      </w:r>
    </w:p>
    <w:p w:rsidR="00105130" w:rsidRPr="007216B2" w:rsidRDefault="00105130" w:rsidP="00105130">
      <w:pPr>
        <w:pStyle w:val="Bullet3"/>
        <w:rPr>
          <w:lang w:val="en-AU"/>
        </w:rPr>
      </w:pPr>
      <w:r w:rsidRPr="007216B2">
        <w:rPr>
          <w:lang w:val="en-AU"/>
        </w:rPr>
        <w:t xml:space="preserve">Handed out to all tour group members who should be encouraged to complete </w:t>
      </w:r>
    </w:p>
    <w:p w:rsidR="00105130" w:rsidRPr="007216B2" w:rsidRDefault="00105130" w:rsidP="00105130">
      <w:pPr>
        <w:pStyle w:val="Bullet3"/>
        <w:rPr>
          <w:lang w:val="en-AU"/>
        </w:rPr>
      </w:pPr>
      <w:r w:rsidRPr="007216B2">
        <w:rPr>
          <w:lang w:val="en-AU"/>
        </w:rPr>
        <w:t xml:space="preserve">Prominently displayed in the departure area so people can help themselves to </w:t>
      </w:r>
    </w:p>
    <w:p w:rsidR="00105130" w:rsidRPr="007216B2" w:rsidRDefault="00105130" w:rsidP="00D91FBD">
      <w:pPr>
        <w:pStyle w:val="BodyCopy"/>
        <w:ind w:left="357"/>
        <w:rPr>
          <w:noProof w:val="0"/>
        </w:rPr>
      </w:pPr>
      <w:r w:rsidRPr="007216B2">
        <w:rPr>
          <w:noProof w:val="0"/>
        </w:rPr>
        <w:t>In order for this process to be effective, the ‘return box’ should be highly visible</w:t>
      </w:r>
      <w:r w:rsidR="003426CD">
        <w:rPr>
          <w:noProof w:val="0"/>
        </w:rPr>
        <w:t xml:space="preserve"> </w:t>
      </w:r>
      <w:r w:rsidRPr="007216B2">
        <w:rPr>
          <w:noProof w:val="0"/>
        </w:rPr>
        <w:t>so that the completed cards can be returned</w:t>
      </w:r>
      <w:r w:rsidR="004E6021">
        <w:rPr>
          <w:noProof w:val="0"/>
        </w:rPr>
        <w:t>.</w:t>
      </w:r>
      <w:r w:rsidRPr="007216B2">
        <w:rPr>
          <w:noProof w:val="0"/>
        </w:rPr>
        <w:t xml:space="preserve"> </w:t>
      </w:r>
    </w:p>
    <w:p w:rsidR="00105130" w:rsidRPr="007216B2" w:rsidRDefault="00105130" w:rsidP="00105130">
      <w:pPr>
        <w:pStyle w:val="Bullet2"/>
        <w:ind w:left="717" w:hanging="360"/>
        <w:rPr>
          <w:lang w:val="en-AU"/>
        </w:rPr>
      </w:pPr>
      <w:r w:rsidRPr="007216B2">
        <w:rPr>
          <w:lang w:val="en-AU"/>
        </w:rPr>
        <w:t>Questionnaires: hard copy questionnaires contain questions on nominated topics and provide structured feedback. These questionnaires are usually develop by management</w:t>
      </w:r>
      <w:r w:rsidR="003426CD">
        <w:rPr>
          <w:lang w:val="en-AU"/>
        </w:rPr>
        <w:t xml:space="preserve"> </w:t>
      </w:r>
      <w:r w:rsidRPr="007216B2">
        <w:rPr>
          <w:lang w:val="en-AU"/>
        </w:rPr>
        <w:t>or the marketing department</w:t>
      </w:r>
    </w:p>
    <w:p w:rsidR="00105130" w:rsidRPr="007216B2" w:rsidRDefault="00105130" w:rsidP="00D91FBD">
      <w:pPr>
        <w:pStyle w:val="Bullet1"/>
      </w:pPr>
      <w:r w:rsidRPr="007216B2">
        <w:t>On line feedback: if the organisation has a web based presence, there will be a ‘Customer comment/Feedback’ option on the website. Departing tour group members should be either advised or r</w:t>
      </w:r>
      <w:r w:rsidR="00D91FBD" w:rsidRPr="007216B2">
        <w:t>eminded of this option.</w:t>
      </w:r>
    </w:p>
    <w:p w:rsidR="00917F38" w:rsidRPr="007216B2" w:rsidRDefault="00105130" w:rsidP="00917F38">
      <w:pPr>
        <w:pStyle w:val="BodyCopy"/>
        <w:rPr>
          <w:noProof w:val="0"/>
        </w:rPr>
      </w:pPr>
      <w:r w:rsidRPr="007216B2">
        <w:rPr>
          <w:noProof w:val="0"/>
        </w:rPr>
        <w:t xml:space="preserve">Industry standards usually </w:t>
      </w:r>
      <w:r w:rsidR="001B2B52" w:rsidRPr="007216B2">
        <w:rPr>
          <w:noProof w:val="0"/>
        </w:rPr>
        <w:t>favours</w:t>
      </w:r>
      <w:r w:rsidRPr="007216B2">
        <w:rPr>
          <w:noProof w:val="0"/>
        </w:rPr>
        <w:t xml:space="preserve"> individual feedback over group based feedback so that all</w:t>
      </w:r>
      <w:r w:rsidR="003426CD">
        <w:rPr>
          <w:noProof w:val="0"/>
        </w:rPr>
        <w:t xml:space="preserve"> </w:t>
      </w:r>
      <w:r w:rsidRPr="007216B2">
        <w:rPr>
          <w:noProof w:val="0"/>
        </w:rPr>
        <w:t>tour group members can give honest, genuine feedback without peer pressure.</w:t>
      </w:r>
      <w:r w:rsidR="00917F38" w:rsidRPr="007216B2">
        <w:rPr>
          <w:noProof w:val="0"/>
          <w:lang w:eastAsia="en-AU"/>
        </w:rPr>
        <w:br w:type="page"/>
      </w:r>
    </w:p>
    <w:p w:rsidR="00C112AE" w:rsidRPr="007216B2" w:rsidRDefault="00C112AE" w:rsidP="00C112AE">
      <w:pPr>
        <w:pStyle w:val="Heading2"/>
      </w:pPr>
      <w:r w:rsidRPr="007216B2">
        <w:t>7.2</w:t>
      </w:r>
      <w:r w:rsidRPr="007216B2">
        <w:tab/>
      </w:r>
      <w:r w:rsidR="00B44993">
        <w:fldChar w:fldCharType="begin"/>
      </w:r>
      <w:r w:rsidR="00B44993">
        <w:instrText xml:space="preserve"> REF  Criteria72  \* MERGEFORMAT </w:instrText>
      </w:r>
      <w:r w:rsidR="00B44993">
        <w:fldChar w:fldCharType="separate"/>
      </w:r>
      <w:sdt>
        <w:sdtPr>
          <w:alias w:val="Criteria72"/>
          <w:tag w:val="Criteria72"/>
          <w:id w:val="1867326989"/>
          <w:placeholder>
            <w:docPart w:val="CFE62DE4DBF54D23B1FEA9A1BFE92AFB"/>
          </w:placeholder>
        </w:sdtPr>
        <w:sdtEndPr/>
        <w:sdtContent>
          <w:r w:rsidR="0022260F" w:rsidRPr="0022260F">
            <w:rPr>
              <w:rStyle w:val="PlaceholderText"/>
              <w:color w:val="45545F"/>
            </w:rPr>
            <w:t>Solicit feedback from suppliers, providers</w:t>
          </w:r>
          <w:r w:rsidR="0022260F" w:rsidRPr="007216B2">
            <w:t xml:space="preserve"> and carriers</w:t>
          </w:r>
        </w:sdtContent>
      </w:sdt>
      <w:r w:rsidR="00B44993">
        <w:fldChar w:fldCharType="end"/>
      </w:r>
    </w:p>
    <w:p w:rsidR="00917F38" w:rsidRPr="007216B2" w:rsidRDefault="00917F38" w:rsidP="00917F38">
      <w:pPr>
        <w:pStyle w:val="Heading3"/>
      </w:pPr>
      <w:r w:rsidRPr="007216B2">
        <w:t>Introduction</w:t>
      </w:r>
    </w:p>
    <w:p w:rsidR="00105130" w:rsidRPr="007216B2" w:rsidRDefault="00105130" w:rsidP="00D91FBD">
      <w:pPr>
        <w:pStyle w:val="BodyCopy"/>
        <w:rPr>
          <w:noProof w:val="0"/>
        </w:rPr>
      </w:pPr>
      <w:r w:rsidRPr="007216B2">
        <w:rPr>
          <w:noProof w:val="0"/>
        </w:rPr>
        <w:t xml:space="preserve">In the same way that </w:t>
      </w:r>
      <w:r w:rsidR="00373E7C">
        <w:rPr>
          <w:noProof w:val="0"/>
        </w:rPr>
        <w:t xml:space="preserve">feedback from </w:t>
      </w:r>
      <w:r w:rsidRPr="007216B2">
        <w:rPr>
          <w:noProof w:val="0"/>
        </w:rPr>
        <w:t xml:space="preserve">group tour members </w:t>
      </w:r>
      <w:r w:rsidRPr="00373E7C">
        <w:rPr>
          <w:noProof w:val="0"/>
        </w:rPr>
        <w:t>is an</w:t>
      </w:r>
      <w:r w:rsidRPr="007216B2">
        <w:rPr>
          <w:noProof w:val="0"/>
        </w:rPr>
        <w:t xml:space="preserve"> important evaluation tool, feedback from all service providers involved in the tour is part of the quality assurance process and will help the organisatio</w:t>
      </w:r>
      <w:r w:rsidR="00373E7C">
        <w:rPr>
          <w:noProof w:val="0"/>
        </w:rPr>
        <w:t>n in the management of the tour</w:t>
      </w:r>
      <w:r w:rsidRPr="007216B2">
        <w:rPr>
          <w:noProof w:val="0"/>
        </w:rPr>
        <w:t>.</w:t>
      </w:r>
    </w:p>
    <w:p w:rsidR="00105130" w:rsidRPr="007216B2" w:rsidRDefault="00105130" w:rsidP="00105130">
      <w:pPr>
        <w:pStyle w:val="Heading3"/>
      </w:pPr>
      <w:r w:rsidRPr="007216B2">
        <w:t xml:space="preserve">Feedback from carriers, suppliers and providers </w:t>
      </w:r>
    </w:p>
    <w:p w:rsidR="00105130" w:rsidRPr="007216B2" w:rsidRDefault="00105130" w:rsidP="00D91FBD">
      <w:pPr>
        <w:pStyle w:val="BodyCopy"/>
        <w:rPr>
          <w:noProof w:val="0"/>
        </w:rPr>
      </w:pPr>
      <w:r w:rsidRPr="007216B2">
        <w:rPr>
          <w:noProof w:val="0"/>
        </w:rPr>
        <w:t>Feedback can be can be gathered either verbally or via a simple questionnaire or a website option and should cover</w:t>
      </w:r>
      <w:r w:rsidR="004E6021">
        <w:rPr>
          <w:noProof w:val="0"/>
        </w:rPr>
        <w:t>.</w:t>
      </w:r>
      <w:r w:rsidRPr="007216B2">
        <w:rPr>
          <w:noProof w:val="0"/>
        </w:rPr>
        <w:t xml:space="preserve">  </w:t>
      </w:r>
    </w:p>
    <w:p w:rsidR="00105130" w:rsidRPr="007216B2" w:rsidRDefault="00105130" w:rsidP="00105130">
      <w:pPr>
        <w:pStyle w:val="BodyCopyBold"/>
        <w:rPr>
          <w:noProof w:val="0"/>
        </w:rPr>
      </w:pPr>
      <w:r w:rsidRPr="007216B2">
        <w:rPr>
          <w:noProof w:val="0"/>
        </w:rPr>
        <w:t>Overall business arrangements satisfaction level</w:t>
      </w:r>
    </w:p>
    <w:p w:rsidR="00105130" w:rsidRPr="007216B2" w:rsidRDefault="00E60F9F" w:rsidP="00D91FBD">
      <w:pPr>
        <w:pStyle w:val="Bullet1"/>
      </w:pPr>
      <w:r w:rsidRPr="007216B2">
        <w:rPr>
          <w:noProof/>
          <w:lang w:val="en-US"/>
        </w:rPr>
        <w:drawing>
          <wp:anchor distT="0" distB="0" distL="114300" distR="114300" simplePos="0" relativeHeight="251744256" behindDoc="0" locked="0" layoutInCell="1" allowOverlap="1" wp14:anchorId="2EC330B7" wp14:editId="1130968E">
            <wp:simplePos x="0" y="0"/>
            <wp:positionH relativeFrom="column">
              <wp:posOffset>3905250</wp:posOffset>
            </wp:positionH>
            <wp:positionV relativeFrom="paragraph">
              <wp:posOffset>90170</wp:posOffset>
            </wp:positionV>
            <wp:extent cx="1888490" cy="1644650"/>
            <wp:effectExtent l="0" t="0" r="0" b="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731135.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88490" cy="1644650"/>
                    </a:xfrm>
                    <a:prstGeom prst="rect">
                      <a:avLst/>
                    </a:prstGeom>
                  </pic:spPr>
                </pic:pic>
              </a:graphicData>
            </a:graphic>
            <wp14:sizeRelH relativeFrom="page">
              <wp14:pctWidth>0</wp14:pctWidth>
            </wp14:sizeRelH>
            <wp14:sizeRelV relativeFrom="page">
              <wp14:pctHeight>0</wp14:pctHeight>
            </wp14:sizeRelV>
          </wp:anchor>
        </w:drawing>
      </w:r>
      <w:r w:rsidR="00105130" w:rsidRPr="007216B2">
        <w:t>With co</w:t>
      </w:r>
      <w:r w:rsidR="00D91FBD" w:rsidRPr="007216B2">
        <w:t>ntractual arrangements:</w:t>
      </w:r>
    </w:p>
    <w:p w:rsidR="00105130" w:rsidRPr="007216B2" w:rsidRDefault="00105130" w:rsidP="00D91FBD">
      <w:pPr>
        <w:pStyle w:val="Bullet2"/>
        <w:rPr>
          <w:lang w:val="en-AU"/>
        </w:rPr>
      </w:pPr>
      <w:r w:rsidRPr="007216B2">
        <w:rPr>
          <w:lang w:val="en-AU"/>
        </w:rPr>
        <w:t>Are the existing arrangements working</w:t>
      </w:r>
      <w:r w:rsidR="00D91FBD" w:rsidRPr="007216B2">
        <w:rPr>
          <w:lang w:val="en-AU"/>
        </w:rPr>
        <w:t>:</w:t>
      </w:r>
    </w:p>
    <w:p w:rsidR="00105130" w:rsidRPr="007216B2" w:rsidRDefault="00105130" w:rsidP="00105130">
      <w:pPr>
        <w:pStyle w:val="Bullet3"/>
        <w:rPr>
          <w:lang w:val="en-AU"/>
        </w:rPr>
      </w:pPr>
      <w:r w:rsidRPr="007216B2">
        <w:rPr>
          <w:lang w:val="en-AU"/>
        </w:rPr>
        <w:t>Are final numbers provided early enough, or even on time?</w:t>
      </w:r>
    </w:p>
    <w:p w:rsidR="00105130" w:rsidRPr="007216B2" w:rsidRDefault="00105130" w:rsidP="00105130">
      <w:pPr>
        <w:pStyle w:val="Bullet3"/>
        <w:rPr>
          <w:lang w:val="en-AU"/>
        </w:rPr>
      </w:pPr>
      <w:r w:rsidRPr="007216B2">
        <w:rPr>
          <w:lang w:val="en-AU"/>
        </w:rPr>
        <w:t xml:space="preserve">When confronted with an issue or incidents or even emergency, is prompt support, information and service provided? </w:t>
      </w:r>
    </w:p>
    <w:p w:rsidR="00105130" w:rsidRPr="007216B2" w:rsidRDefault="00105130" w:rsidP="00D91FBD">
      <w:pPr>
        <w:pStyle w:val="Bullet1"/>
      </w:pPr>
      <w:r w:rsidRPr="007216B2">
        <w:t>With financial arrangements</w:t>
      </w:r>
      <w:r w:rsidR="00D91FBD" w:rsidRPr="007216B2">
        <w:t>:</w:t>
      </w:r>
    </w:p>
    <w:p w:rsidR="00105130" w:rsidRPr="007216B2" w:rsidRDefault="00105130" w:rsidP="00D91FBD">
      <w:pPr>
        <w:pStyle w:val="Bullet2"/>
        <w:rPr>
          <w:lang w:val="en-AU"/>
        </w:rPr>
      </w:pPr>
      <w:r w:rsidRPr="007216B2">
        <w:rPr>
          <w:lang w:val="en-AU"/>
        </w:rPr>
        <w:t>Are payment terms working for both parties?</w:t>
      </w:r>
    </w:p>
    <w:p w:rsidR="00105130" w:rsidRPr="007216B2" w:rsidRDefault="00373E7C" w:rsidP="00D91FBD">
      <w:pPr>
        <w:pStyle w:val="Bullet2"/>
        <w:rPr>
          <w:lang w:val="en-AU"/>
        </w:rPr>
      </w:pPr>
      <w:r>
        <w:rPr>
          <w:lang w:val="en-AU"/>
        </w:rPr>
        <w:t xml:space="preserve">Are prices and </w:t>
      </w:r>
      <w:r w:rsidR="00105130" w:rsidRPr="007216B2">
        <w:rPr>
          <w:lang w:val="en-AU"/>
        </w:rPr>
        <w:t>cost</w:t>
      </w:r>
      <w:r>
        <w:rPr>
          <w:lang w:val="en-AU"/>
        </w:rPr>
        <w:t>s</w:t>
      </w:r>
      <w:r w:rsidR="00105130" w:rsidRPr="007216B2">
        <w:rPr>
          <w:lang w:val="en-AU"/>
        </w:rPr>
        <w:t xml:space="preserve"> in line with other carriers, suppliers, providers? </w:t>
      </w:r>
    </w:p>
    <w:p w:rsidR="00105130" w:rsidRPr="007216B2" w:rsidRDefault="00105130" w:rsidP="00105130">
      <w:pPr>
        <w:pStyle w:val="BodyCopyBold"/>
        <w:rPr>
          <w:noProof w:val="0"/>
        </w:rPr>
      </w:pPr>
      <w:r w:rsidRPr="007216B2">
        <w:rPr>
          <w:noProof w:val="0"/>
        </w:rPr>
        <w:t>Business relationship status</w:t>
      </w:r>
    </w:p>
    <w:p w:rsidR="00105130" w:rsidRPr="007216B2" w:rsidRDefault="00105130" w:rsidP="00D91FBD">
      <w:pPr>
        <w:pStyle w:val="BodyCopy"/>
        <w:rPr>
          <w:noProof w:val="0"/>
        </w:rPr>
      </w:pPr>
      <w:r w:rsidRPr="007216B2">
        <w:rPr>
          <w:noProof w:val="0"/>
        </w:rPr>
        <w:t>In order to maintain a positive relationship, an honest dialogue ne</w:t>
      </w:r>
      <w:r w:rsidR="00D91FBD" w:rsidRPr="007216B2">
        <w:rPr>
          <w:noProof w:val="0"/>
        </w:rPr>
        <w:t>eds to take place by conducting:</w:t>
      </w:r>
    </w:p>
    <w:p w:rsidR="00105130" w:rsidRPr="007216B2" w:rsidRDefault="00105130" w:rsidP="00D91FBD">
      <w:pPr>
        <w:pStyle w:val="Bullet1"/>
      </w:pPr>
      <w:r w:rsidRPr="007216B2">
        <w:t>Delivery standards and service re</w:t>
      </w:r>
      <w:r w:rsidR="00D91FBD" w:rsidRPr="007216B2">
        <w:t>view:</w:t>
      </w:r>
    </w:p>
    <w:p w:rsidR="00105130" w:rsidRPr="007216B2" w:rsidRDefault="00105130" w:rsidP="00D91FBD">
      <w:pPr>
        <w:pStyle w:val="Bullet1"/>
      </w:pPr>
      <w:r w:rsidRPr="007216B2">
        <w:t xml:space="preserve">Clearly identify problems such as </w:t>
      </w:r>
    </w:p>
    <w:p w:rsidR="00105130" w:rsidRPr="007216B2" w:rsidRDefault="00105130" w:rsidP="00D91FBD">
      <w:pPr>
        <w:pStyle w:val="Bullet2"/>
        <w:rPr>
          <w:lang w:val="en-AU"/>
        </w:rPr>
      </w:pPr>
      <w:r w:rsidRPr="007216B2">
        <w:rPr>
          <w:lang w:val="en-AU"/>
        </w:rPr>
        <w:t>Difficult tour group members constantly late or constantly wandering off</w:t>
      </w:r>
    </w:p>
    <w:p w:rsidR="00105130" w:rsidRPr="007216B2" w:rsidRDefault="00105130" w:rsidP="00D91FBD">
      <w:pPr>
        <w:pStyle w:val="Bullet2"/>
        <w:rPr>
          <w:lang w:val="en-AU"/>
        </w:rPr>
      </w:pPr>
      <w:r w:rsidRPr="007216B2">
        <w:rPr>
          <w:lang w:val="en-AU"/>
        </w:rPr>
        <w:t>Improved communication protocols: quicker ‘ turn around’ time for information sharing</w:t>
      </w:r>
      <w:r w:rsidR="004A1357">
        <w:rPr>
          <w:lang w:val="en-AU"/>
        </w:rPr>
        <w:t>,</w:t>
      </w:r>
      <w:r w:rsidR="004E6021">
        <w:rPr>
          <w:lang w:val="en-AU"/>
        </w:rPr>
        <w:t xml:space="preserve"> </w:t>
      </w:r>
      <w:r w:rsidRPr="007216B2">
        <w:rPr>
          <w:lang w:val="en-AU"/>
        </w:rPr>
        <w:t>from booking stage to last minute</w:t>
      </w:r>
      <w:r w:rsidR="00D91FBD" w:rsidRPr="007216B2">
        <w:rPr>
          <w:lang w:val="en-AU"/>
        </w:rPr>
        <w:t xml:space="preserve"> customer requirements changes</w:t>
      </w:r>
    </w:p>
    <w:p w:rsidR="00105130" w:rsidRPr="007216B2" w:rsidRDefault="00105130" w:rsidP="00D91FBD">
      <w:pPr>
        <w:pStyle w:val="Bullet2"/>
        <w:rPr>
          <w:lang w:val="en-AU"/>
        </w:rPr>
      </w:pPr>
      <w:r w:rsidRPr="007216B2">
        <w:rPr>
          <w:lang w:val="en-AU"/>
        </w:rPr>
        <w:t>Difficult tour guide confirming final numbers to suppliers of products and/or services with very short lead time for changes</w:t>
      </w:r>
      <w:r w:rsidR="004A1357">
        <w:rPr>
          <w:lang w:val="en-AU"/>
        </w:rPr>
        <w:t>,</w:t>
      </w:r>
      <w:r w:rsidR="004E6021">
        <w:rPr>
          <w:lang w:val="en-AU"/>
        </w:rPr>
        <w:t xml:space="preserve"> </w:t>
      </w:r>
      <w:r w:rsidRPr="007216B2">
        <w:rPr>
          <w:lang w:val="en-AU"/>
        </w:rPr>
        <w:t xml:space="preserve">not giving notice if running late </w:t>
      </w:r>
    </w:p>
    <w:p w:rsidR="00D91FBD" w:rsidRPr="007216B2" w:rsidRDefault="00105130" w:rsidP="00D91FBD">
      <w:pPr>
        <w:pStyle w:val="Bullet2"/>
        <w:rPr>
          <w:lang w:val="en-AU"/>
        </w:rPr>
      </w:pPr>
      <w:r w:rsidRPr="007216B2">
        <w:rPr>
          <w:lang w:val="en-AU"/>
        </w:rPr>
        <w:t>Best cours</w:t>
      </w:r>
      <w:r w:rsidR="00373E7C">
        <w:rPr>
          <w:lang w:val="en-AU"/>
        </w:rPr>
        <w:t>e of action to optimise the win/</w:t>
      </w:r>
      <w:r w:rsidRPr="007216B2">
        <w:rPr>
          <w:lang w:val="en-AU"/>
        </w:rPr>
        <w:t>win relationship such as review existing p</w:t>
      </w:r>
      <w:r w:rsidR="00D91FBD" w:rsidRPr="007216B2">
        <w:rPr>
          <w:lang w:val="en-AU"/>
        </w:rPr>
        <w:t>rotocols and establish new ones.</w:t>
      </w:r>
    </w:p>
    <w:p w:rsidR="00105130" w:rsidRPr="007216B2" w:rsidRDefault="00105130" w:rsidP="00D91FBD">
      <w:pPr>
        <w:pStyle w:val="Bullet2"/>
        <w:rPr>
          <w:lang w:val="en-AU"/>
        </w:rPr>
      </w:pPr>
      <w:r w:rsidRPr="007216B2">
        <w:rPr>
          <w:lang w:val="en-AU"/>
        </w:rPr>
        <w:br w:type="page"/>
      </w:r>
    </w:p>
    <w:p w:rsidR="00C112AE" w:rsidRPr="007216B2" w:rsidRDefault="00C112AE" w:rsidP="00E9163F">
      <w:pPr>
        <w:pStyle w:val="Heading2"/>
      </w:pPr>
      <w:r w:rsidRPr="007216B2">
        <w:t>7.3</w:t>
      </w:r>
      <w:r w:rsidRPr="007216B2">
        <w:tab/>
      </w:r>
      <w:r w:rsidR="00B44993">
        <w:fldChar w:fldCharType="begin"/>
      </w:r>
      <w:r w:rsidR="00B44993">
        <w:instrText xml:space="preserve"> REF  Criteria73  \* MERGEFORMAT </w:instrText>
      </w:r>
      <w:r w:rsidR="00B44993">
        <w:fldChar w:fldCharType="separate"/>
      </w:r>
      <w:sdt>
        <w:sdtPr>
          <w:alias w:val="Criteria73"/>
          <w:tag w:val="Criteria73"/>
          <w:id w:val="787545756"/>
          <w:placeholder>
            <w:docPart w:val="D66EBA8A285943D783514FA75BAE3434"/>
          </w:placeholder>
        </w:sdtPr>
        <w:sdtEndPr>
          <w:rPr>
            <w:rStyle w:val="PlaceholderText"/>
            <w:color w:val="808080"/>
          </w:rPr>
        </w:sdtEndPr>
        <w:sdtContent>
          <w:r w:rsidR="0022260F" w:rsidRPr="0022260F">
            <w:rPr>
              <w:rStyle w:val="PlaceholderText"/>
              <w:color w:val="45545F"/>
            </w:rPr>
            <w:t>Debrief tour staff</w:t>
          </w:r>
        </w:sdtContent>
      </w:sdt>
      <w:r w:rsidR="00B44993">
        <w:rPr>
          <w:rStyle w:val="PlaceholderText"/>
        </w:rPr>
        <w:fldChar w:fldCharType="end"/>
      </w:r>
    </w:p>
    <w:p w:rsidR="00917F38" w:rsidRPr="007216B2" w:rsidRDefault="00917F38" w:rsidP="00917F38">
      <w:pPr>
        <w:pStyle w:val="Heading3"/>
      </w:pPr>
      <w:r w:rsidRPr="007216B2">
        <w:t>Introduction</w:t>
      </w:r>
    </w:p>
    <w:p w:rsidR="00105130" w:rsidRPr="007216B2" w:rsidRDefault="00105130" w:rsidP="00D91FBD">
      <w:pPr>
        <w:pStyle w:val="BodyCopy"/>
        <w:rPr>
          <w:noProof w:val="0"/>
        </w:rPr>
      </w:pPr>
      <w:r w:rsidRPr="007216B2">
        <w:rPr>
          <w:noProof w:val="0"/>
        </w:rPr>
        <w:t>All tours, regardless of their duration and the number of tour group members, need to be reviewed on completion. The process of debriefing involves the evaluation of the tour, services provided, and of the tour guides/leaders. The debrief needs to take place shortly after the completion of the tour to avoid forgetting things as everything is still fresh in everyone’s mind.</w:t>
      </w:r>
    </w:p>
    <w:p w:rsidR="00105130" w:rsidRPr="007216B2" w:rsidRDefault="00105130" w:rsidP="00105130">
      <w:pPr>
        <w:pStyle w:val="Heading3"/>
      </w:pPr>
      <w:r w:rsidRPr="007216B2">
        <w:t xml:space="preserve">Content of debrief </w:t>
      </w:r>
    </w:p>
    <w:p w:rsidR="00105130" w:rsidRPr="007216B2" w:rsidRDefault="00105130" w:rsidP="00D91FBD">
      <w:pPr>
        <w:pStyle w:val="BodyCopy"/>
        <w:rPr>
          <w:noProof w:val="0"/>
        </w:rPr>
      </w:pPr>
      <w:r w:rsidRPr="007216B2">
        <w:rPr>
          <w:noProof w:val="0"/>
        </w:rPr>
        <w:t>Debriefing and evaluation is an important component of continuous improvement and quality control and needs to answer the following questions:</w:t>
      </w:r>
    </w:p>
    <w:p w:rsidR="00105130" w:rsidRPr="007216B2" w:rsidRDefault="00E60F9F" w:rsidP="00901893">
      <w:pPr>
        <w:pStyle w:val="BodyCopyBold"/>
        <w:rPr>
          <w:noProof w:val="0"/>
        </w:rPr>
      </w:pPr>
      <w:r w:rsidRPr="007216B2">
        <w:rPr>
          <w:lang w:val="en-US" w:eastAsia="en-US"/>
        </w:rPr>
        <w:drawing>
          <wp:anchor distT="0" distB="0" distL="114300" distR="114300" simplePos="0" relativeHeight="251742208" behindDoc="0" locked="0" layoutInCell="1" allowOverlap="1" wp14:anchorId="567D4F3E" wp14:editId="2055F38A">
            <wp:simplePos x="0" y="0"/>
            <wp:positionH relativeFrom="column">
              <wp:posOffset>3980815</wp:posOffset>
            </wp:positionH>
            <wp:positionV relativeFrom="paragraph">
              <wp:posOffset>230505</wp:posOffset>
            </wp:positionV>
            <wp:extent cx="1762125" cy="1757680"/>
            <wp:effectExtent l="0" t="0" r="9525"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 guide.jpg"/>
                    <pic:cNvPicPr/>
                  </pic:nvPicPr>
                  <pic:blipFill>
                    <a:blip r:embed="rId111">
                      <a:extLst>
                        <a:ext uri="{28A0092B-C50C-407E-A947-70E740481C1C}">
                          <a14:useLocalDpi xmlns:a14="http://schemas.microsoft.com/office/drawing/2010/main" val="0"/>
                        </a:ext>
                      </a:extLst>
                    </a:blip>
                    <a:stretch>
                      <a:fillRect/>
                    </a:stretch>
                  </pic:blipFill>
                  <pic:spPr>
                    <a:xfrm>
                      <a:off x="0" y="0"/>
                      <a:ext cx="1762125" cy="1757680"/>
                    </a:xfrm>
                    <a:prstGeom prst="rect">
                      <a:avLst/>
                    </a:prstGeom>
                  </pic:spPr>
                </pic:pic>
              </a:graphicData>
            </a:graphic>
            <wp14:sizeRelH relativeFrom="page">
              <wp14:pctWidth>0</wp14:pctWidth>
            </wp14:sizeRelH>
            <wp14:sizeRelV relativeFrom="page">
              <wp14:pctHeight>0</wp14:pctHeight>
            </wp14:sizeRelV>
          </wp:anchor>
        </w:drawing>
      </w:r>
      <w:r w:rsidR="00105130" w:rsidRPr="007216B2">
        <w:rPr>
          <w:noProof w:val="0"/>
        </w:rPr>
        <w:t>How did the tour go?</w:t>
      </w:r>
    </w:p>
    <w:p w:rsidR="00105130" w:rsidRPr="007216B2" w:rsidRDefault="00105130" w:rsidP="00901893">
      <w:pPr>
        <w:pStyle w:val="Bullet1"/>
      </w:pPr>
      <w:r w:rsidRPr="007216B2">
        <w:t>What worked well and why?</w:t>
      </w:r>
    </w:p>
    <w:p w:rsidR="00105130" w:rsidRPr="007216B2" w:rsidRDefault="00105130" w:rsidP="00901893">
      <w:pPr>
        <w:pStyle w:val="Bullet1"/>
      </w:pPr>
      <w:r w:rsidRPr="007216B2">
        <w:t>Which problems were encountered?</w:t>
      </w:r>
    </w:p>
    <w:p w:rsidR="00105130" w:rsidRPr="007216B2" w:rsidRDefault="00105130" w:rsidP="00901893">
      <w:pPr>
        <w:pStyle w:val="Bullet1"/>
      </w:pPr>
      <w:r w:rsidRPr="007216B2">
        <w:t>What action was taken to solve the problem?</w:t>
      </w:r>
    </w:p>
    <w:p w:rsidR="00105130" w:rsidRPr="007216B2" w:rsidRDefault="00105130" w:rsidP="00901893">
      <w:pPr>
        <w:pStyle w:val="Bullet1"/>
      </w:pPr>
      <w:r w:rsidRPr="007216B2">
        <w:t>What can be changed, improved to avoid the situation next time?</w:t>
      </w:r>
    </w:p>
    <w:p w:rsidR="00105130" w:rsidRPr="007216B2" w:rsidRDefault="00105130" w:rsidP="00901893">
      <w:pPr>
        <w:pStyle w:val="Bullet1"/>
      </w:pPr>
      <w:r w:rsidRPr="007216B2">
        <w:t>What services could be included in the next tour?</w:t>
      </w:r>
    </w:p>
    <w:p w:rsidR="00105130" w:rsidRPr="007216B2" w:rsidRDefault="00105130" w:rsidP="00901893">
      <w:pPr>
        <w:pStyle w:val="Bullet1"/>
      </w:pPr>
      <w:r w:rsidRPr="007216B2">
        <w:t>What products could be included in the next tour?</w:t>
      </w:r>
    </w:p>
    <w:p w:rsidR="00105130" w:rsidRPr="007216B2" w:rsidRDefault="00105130" w:rsidP="00901893">
      <w:pPr>
        <w:pStyle w:val="BodyCopyBold"/>
        <w:rPr>
          <w:noProof w:val="0"/>
        </w:rPr>
      </w:pPr>
      <w:r w:rsidRPr="007216B2">
        <w:rPr>
          <w:noProof w:val="0"/>
        </w:rPr>
        <w:t>Quality control</w:t>
      </w:r>
    </w:p>
    <w:p w:rsidR="00105130" w:rsidRPr="007216B2" w:rsidRDefault="00105130" w:rsidP="00901893">
      <w:pPr>
        <w:pStyle w:val="Bullet1"/>
      </w:pPr>
      <w:r w:rsidRPr="007216B2">
        <w:t>Where all carriers on time and within the schedule timetable?</w:t>
      </w:r>
    </w:p>
    <w:p w:rsidR="00105130" w:rsidRPr="007216B2" w:rsidRDefault="00105130" w:rsidP="00901893">
      <w:pPr>
        <w:pStyle w:val="Bullet1"/>
      </w:pPr>
      <w:r w:rsidRPr="007216B2">
        <w:t>Did the services delivered match the expected advertised standards?</w:t>
      </w:r>
    </w:p>
    <w:p w:rsidR="00105130" w:rsidRPr="007216B2" w:rsidRDefault="00105130" w:rsidP="00901893">
      <w:pPr>
        <w:pStyle w:val="Bullet1"/>
      </w:pPr>
      <w:r w:rsidRPr="007216B2">
        <w:t xml:space="preserve">Did the products match the </w:t>
      </w:r>
      <w:r w:rsidR="00901893" w:rsidRPr="007216B2">
        <w:t>expected advertised standards?</w:t>
      </w:r>
    </w:p>
    <w:p w:rsidR="00105130" w:rsidRPr="007216B2" w:rsidRDefault="00105130" w:rsidP="00901893">
      <w:pPr>
        <w:pStyle w:val="BodyCopyBold"/>
        <w:rPr>
          <w:noProof w:val="0"/>
        </w:rPr>
      </w:pPr>
      <w:r w:rsidRPr="007216B2">
        <w:rPr>
          <w:noProof w:val="0"/>
        </w:rPr>
        <w:t>Potential changes</w:t>
      </w:r>
    </w:p>
    <w:p w:rsidR="00105130" w:rsidRPr="007216B2" w:rsidRDefault="00105130" w:rsidP="00901893">
      <w:pPr>
        <w:pStyle w:val="Bullet1"/>
      </w:pPr>
      <w:r w:rsidRPr="007216B2">
        <w:t>Policies and procedures, terms and conditions:</w:t>
      </w:r>
    </w:p>
    <w:p w:rsidR="00105130" w:rsidRPr="007216B2" w:rsidRDefault="00105130" w:rsidP="00105130">
      <w:pPr>
        <w:pStyle w:val="Bullet2"/>
        <w:ind w:left="717" w:hanging="360"/>
        <w:rPr>
          <w:lang w:val="en-AU"/>
        </w:rPr>
      </w:pPr>
      <w:r w:rsidRPr="007216B2">
        <w:rPr>
          <w:lang w:val="en-AU"/>
        </w:rPr>
        <w:t>Should the deposit and full payment be required earlier, later?</w:t>
      </w:r>
    </w:p>
    <w:p w:rsidR="00105130" w:rsidRPr="007216B2" w:rsidRDefault="00105130" w:rsidP="00105130">
      <w:pPr>
        <w:pStyle w:val="Bullet2"/>
        <w:ind w:left="717" w:hanging="360"/>
        <w:rPr>
          <w:lang w:val="en-AU"/>
        </w:rPr>
      </w:pPr>
      <w:r w:rsidRPr="007216B2">
        <w:rPr>
          <w:lang w:val="en-AU"/>
        </w:rPr>
        <w:t>Should the final number of tour group member be confirmed to all service providers earlier, later?</w:t>
      </w:r>
    </w:p>
    <w:p w:rsidR="00105130" w:rsidRPr="007216B2" w:rsidRDefault="00105130" w:rsidP="00901893">
      <w:pPr>
        <w:pStyle w:val="Bullet1"/>
      </w:pPr>
      <w:r w:rsidRPr="007216B2">
        <w:t>Tour itself:</w:t>
      </w:r>
    </w:p>
    <w:p w:rsidR="00105130" w:rsidRPr="007216B2" w:rsidRDefault="00105130" w:rsidP="00105130">
      <w:pPr>
        <w:pStyle w:val="Bullet2"/>
        <w:ind w:left="717" w:hanging="360"/>
        <w:rPr>
          <w:lang w:val="en-AU"/>
        </w:rPr>
      </w:pPr>
      <w:r w:rsidRPr="007216B2">
        <w:rPr>
          <w:lang w:val="en-AU"/>
        </w:rPr>
        <w:t>Structure: is the tour too short, too long?</w:t>
      </w:r>
    </w:p>
    <w:p w:rsidR="00105130" w:rsidRPr="007216B2" w:rsidRDefault="00105130" w:rsidP="00105130">
      <w:pPr>
        <w:pStyle w:val="Bullet2"/>
        <w:ind w:left="717" w:hanging="360"/>
        <w:rPr>
          <w:lang w:val="en-AU"/>
        </w:rPr>
      </w:pPr>
      <w:r w:rsidRPr="007216B2">
        <w:rPr>
          <w:lang w:val="en-AU"/>
        </w:rPr>
        <w:t>Are they gap in the tour or is the itinerary too full?</w:t>
      </w:r>
    </w:p>
    <w:p w:rsidR="00105130" w:rsidRPr="007216B2" w:rsidRDefault="00105130" w:rsidP="00105130">
      <w:pPr>
        <w:pStyle w:val="Bullet2"/>
        <w:ind w:left="717" w:hanging="360"/>
        <w:rPr>
          <w:lang w:val="en-AU"/>
        </w:rPr>
      </w:pPr>
      <w:r w:rsidRPr="007216B2">
        <w:rPr>
          <w:lang w:val="en-AU"/>
        </w:rPr>
        <w:t xml:space="preserve">It might be better to go to B before A </w:t>
      </w:r>
    </w:p>
    <w:p w:rsidR="00105130" w:rsidRPr="007216B2" w:rsidRDefault="00105130" w:rsidP="00105130">
      <w:pPr>
        <w:pStyle w:val="Bullet2"/>
        <w:ind w:left="717" w:hanging="360"/>
        <w:rPr>
          <w:lang w:val="en-AU"/>
        </w:rPr>
      </w:pPr>
      <w:r w:rsidRPr="007216B2">
        <w:rPr>
          <w:lang w:val="en-AU"/>
        </w:rPr>
        <w:t>Activities, options should be more varied</w:t>
      </w:r>
    </w:p>
    <w:p w:rsidR="00105130" w:rsidRPr="007216B2" w:rsidRDefault="00105130" w:rsidP="00105130">
      <w:pPr>
        <w:pStyle w:val="Bullet2"/>
        <w:ind w:left="717" w:hanging="360"/>
        <w:rPr>
          <w:lang w:val="en-AU"/>
        </w:rPr>
      </w:pPr>
      <w:r w:rsidRPr="007216B2">
        <w:rPr>
          <w:lang w:val="en-AU"/>
        </w:rPr>
        <w:t>Not enough or too much free time</w:t>
      </w:r>
    </w:p>
    <w:p w:rsidR="00105130" w:rsidRPr="007216B2" w:rsidRDefault="00105130" w:rsidP="00105130">
      <w:pPr>
        <w:pStyle w:val="Bullet2"/>
        <w:ind w:left="717" w:hanging="360"/>
        <w:rPr>
          <w:lang w:val="en-AU"/>
        </w:rPr>
      </w:pPr>
      <w:r w:rsidRPr="007216B2">
        <w:rPr>
          <w:lang w:val="en-AU"/>
        </w:rPr>
        <w:t>Is the equipment used effective and useful?</w:t>
      </w:r>
    </w:p>
    <w:p w:rsidR="00105130" w:rsidRPr="007216B2" w:rsidRDefault="00105130" w:rsidP="00105130">
      <w:pPr>
        <w:pStyle w:val="Bullet2"/>
        <w:ind w:left="717" w:hanging="360"/>
        <w:rPr>
          <w:lang w:val="en-AU"/>
        </w:rPr>
      </w:pPr>
      <w:r w:rsidRPr="007216B2">
        <w:rPr>
          <w:lang w:val="en-AU"/>
        </w:rPr>
        <w:t>It might be better no</w:t>
      </w:r>
      <w:r w:rsidR="00373E7C">
        <w:rPr>
          <w:lang w:val="en-AU"/>
        </w:rPr>
        <w:t>t to offer the tour at the week</w:t>
      </w:r>
      <w:r w:rsidRPr="007216B2">
        <w:rPr>
          <w:lang w:val="en-AU"/>
        </w:rPr>
        <w:t>end due to the large crowds in some of the venues</w:t>
      </w:r>
    </w:p>
    <w:p w:rsidR="00105130" w:rsidRPr="007216B2" w:rsidRDefault="00105130" w:rsidP="00901893">
      <w:pPr>
        <w:pStyle w:val="Bullet1"/>
      </w:pPr>
      <w:r w:rsidRPr="007216B2">
        <w:t>Many tour group members have been on tour before so they might have very good suggestions on how the tour can be improved and their feedback need to be used in the debriefing session. Criticism should always be used in a constructive manner to improve the tour in any w</w:t>
      </w:r>
      <w:r w:rsidR="00901893" w:rsidRPr="007216B2">
        <w:t>ay possible.</w:t>
      </w:r>
    </w:p>
    <w:p w:rsidR="00C112AE" w:rsidRPr="007216B2" w:rsidRDefault="00C112AE" w:rsidP="00E9163F">
      <w:pPr>
        <w:pStyle w:val="Heading2"/>
      </w:pPr>
      <w:r w:rsidRPr="007216B2">
        <w:t>7.4</w:t>
      </w:r>
      <w:r w:rsidRPr="007216B2">
        <w:tab/>
      </w:r>
      <w:r w:rsidR="00B44993">
        <w:fldChar w:fldCharType="begin"/>
      </w:r>
      <w:r w:rsidR="00B44993">
        <w:instrText xml:space="preserve"> REF  Criteria74  \* ME</w:instrText>
      </w:r>
      <w:r w:rsidR="00B44993">
        <w:instrText xml:space="preserve">RGEFORMAT </w:instrText>
      </w:r>
      <w:r w:rsidR="00B44993">
        <w:fldChar w:fldCharType="separate"/>
      </w:r>
      <w:sdt>
        <w:sdtPr>
          <w:alias w:val="Criteria74"/>
          <w:tag w:val="Criteria74"/>
          <w:id w:val="-864292598"/>
          <w:placeholder>
            <w:docPart w:val="C25647E948774572907808BEDBE07FF5"/>
          </w:placeholder>
        </w:sdtPr>
        <w:sdtEndPr>
          <w:rPr>
            <w:rStyle w:val="PlaceholderText"/>
            <w:color w:val="808080"/>
          </w:rPr>
        </w:sdtEndPr>
        <w:sdtContent>
          <w:r w:rsidR="0022260F" w:rsidRPr="0022260F">
            <w:rPr>
              <w:rStyle w:val="PlaceholderText"/>
              <w:color w:val="45545F"/>
            </w:rPr>
            <w:t>Prepare tour report</w:t>
          </w:r>
        </w:sdtContent>
      </w:sdt>
      <w:r w:rsidR="00B44993">
        <w:rPr>
          <w:rStyle w:val="PlaceholderText"/>
        </w:rPr>
        <w:fldChar w:fldCharType="end"/>
      </w:r>
    </w:p>
    <w:p w:rsidR="00917F38" w:rsidRPr="007216B2" w:rsidRDefault="00917F38" w:rsidP="00917F38">
      <w:pPr>
        <w:pStyle w:val="Heading3"/>
      </w:pPr>
      <w:r w:rsidRPr="007216B2">
        <w:t>Introduction</w:t>
      </w:r>
    </w:p>
    <w:p w:rsidR="00105130" w:rsidRPr="007216B2" w:rsidRDefault="00105130" w:rsidP="00901893">
      <w:pPr>
        <w:pStyle w:val="BodyCopy"/>
        <w:rPr>
          <w:noProof w:val="0"/>
        </w:rPr>
      </w:pPr>
      <w:r w:rsidRPr="007216B2">
        <w:rPr>
          <w:noProof w:val="0"/>
        </w:rPr>
        <w:t xml:space="preserve">The tour report is a summary of the tour proceedings which includes thoughts and ideas for modifications and improvements. The style of report depends on the organisation and can vary from written form to one line template or verbal report during at a meeting. </w:t>
      </w:r>
    </w:p>
    <w:p w:rsidR="00105130" w:rsidRPr="007216B2" w:rsidRDefault="00105130" w:rsidP="00105130">
      <w:pPr>
        <w:pStyle w:val="Heading3"/>
      </w:pPr>
      <w:r w:rsidRPr="007216B2">
        <w:t>Tour report content</w:t>
      </w:r>
    </w:p>
    <w:p w:rsidR="00105130" w:rsidRPr="007216B2" w:rsidRDefault="00105130" w:rsidP="00901893">
      <w:pPr>
        <w:pStyle w:val="BodyCopy"/>
        <w:rPr>
          <w:noProof w:val="0"/>
        </w:rPr>
      </w:pPr>
      <w:r w:rsidRPr="007216B2">
        <w:rPr>
          <w:noProof w:val="0"/>
        </w:rPr>
        <w:t>A tour report may include, but is not restricted to, issues regarding:</w:t>
      </w:r>
    </w:p>
    <w:p w:rsidR="00105130" w:rsidRPr="007216B2" w:rsidRDefault="00105130" w:rsidP="00901893">
      <w:pPr>
        <w:pStyle w:val="Bullet1"/>
      </w:pPr>
      <w:r w:rsidRPr="007216B2">
        <w:t>Itineraries:</w:t>
      </w:r>
    </w:p>
    <w:p w:rsidR="00105130" w:rsidRPr="007216B2" w:rsidRDefault="00E60F9F" w:rsidP="00105130">
      <w:pPr>
        <w:pStyle w:val="Bullet2"/>
        <w:ind w:left="717" w:hanging="360"/>
        <w:rPr>
          <w:lang w:val="en-AU"/>
        </w:rPr>
      </w:pPr>
      <w:r w:rsidRPr="007216B2">
        <w:rPr>
          <w:noProof/>
          <w:lang w:eastAsia="en-US"/>
        </w:rPr>
        <w:drawing>
          <wp:anchor distT="0" distB="0" distL="114300" distR="114300" simplePos="0" relativeHeight="251745280" behindDoc="0" locked="0" layoutInCell="1" allowOverlap="1" wp14:anchorId="1C6CABD5" wp14:editId="1008D4C9">
            <wp:simplePos x="0" y="0"/>
            <wp:positionH relativeFrom="column">
              <wp:posOffset>3124200</wp:posOffset>
            </wp:positionH>
            <wp:positionV relativeFrom="paragraph">
              <wp:posOffset>24130</wp:posOffset>
            </wp:positionV>
            <wp:extent cx="2609850" cy="1739900"/>
            <wp:effectExtent l="0" t="0" r="0"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607714.jp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609850" cy="1739900"/>
                    </a:xfrm>
                    <a:prstGeom prst="rect">
                      <a:avLst/>
                    </a:prstGeom>
                  </pic:spPr>
                </pic:pic>
              </a:graphicData>
            </a:graphic>
            <wp14:sizeRelH relativeFrom="page">
              <wp14:pctWidth>0</wp14:pctWidth>
            </wp14:sizeRelH>
            <wp14:sizeRelV relativeFrom="page">
              <wp14:pctHeight>0</wp14:pctHeight>
            </wp14:sizeRelV>
          </wp:anchor>
        </w:drawing>
      </w:r>
      <w:r w:rsidR="00105130" w:rsidRPr="007216B2">
        <w:rPr>
          <w:lang w:val="en-AU"/>
        </w:rPr>
        <w:t>Too long, too short, suggestions for inclusions</w:t>
      </w:r>
    </w:p>
    <w:p w:rsidR="00105130" w:rsidRPr="007216B2" w:rsidRDefault="00105130" w:rsidP="00901893">
      <w:pPr>
        <w:pStyle w:val="Bullet1"/>
      </w:pPr>
      <w:r w:rsidRPr="007216B2">
        <w:t>Transportation:</w:t>
      </w:r>
    </w:p>
    <w:p w:rsidR="00105130" w:rsidRPr="007216B2" w:rsidRDefault="00105130" w:rsidP="00105130">
      <w:pPr>
        <w:pStyle w:val="Bullet2"/>
        <w:ind w:left="717" w:hanging="360"/>
        <w:rPr>
          <w:lang w:val="en-AU"/>
        </w:rPr>
      </w:pPr>
      <w:r w:rsidRPr="007216B2">
        <w:rPr>
          <w:lang w:val="en-AU"/>
        </w:rPr>
        <w:t>Air conditioning not working</w:t>
      </w:r>
    </w:p>
    <w:p w:rsidR="00105130" w:rsidRPr="007216B2" w:rsidRDefault="00105130" w:rsidP="00901893">
      <w:pPr>
        <w:pStyle w:val="Bullet1"/>
      </w:pPr>
      <w:r w:rsidRPr="007216B2">
        <w:t>Coach Driver:</w:t>
      </w:r>
    </w:p>
    <w:p w:rsidR="00105130" w:rsidRPr="007216B2" w:rsidRDefault="00105130" w:rsidP="00105130">
      <w:pPr>
        <w:pStyle w:val="Bullet2"/>
        <w:ind w:left="717" w:hanging="360"/>
        <w:rPr>
          <w:lang w:val="en-AU"/>
        </w:rPr>
      </w:pPr>
      <w:r w:rsidRPr="007216B2">
        <w:rPr>
          <w:lang w:val="en-AU"/>
        </w:rPr>
        <w:t>Unfriendly attitude</w:t>
      </w:r>
    </w:p>
    <w:p w:rsidR="00105130" w:rsidRPr="007216B2" w:rsidRDefault="00105130" w:rsidP="00901893">
      <w:pPr>
        <w:pStyle w:val="Bullet1"/>
      </w:pPr>
      <w:r w:rsidRPr="007216B2">
        <w:t>Activities:</w:t>
      </w:r>
    </w:p>
    <w:p w:rsidR="00105130" w:rsidRPr="007216B2" w:rsidRDefault="00105130" w:rsidP="00105130">
      <w:pPr>
        <w:pStyle w:val="Bullet2"/>
        <w:ind w:left="717" w:hanging="360"/>
        <w:rPr>
          <w:lang w:val="en-AU"/>
        </w:rPr>
      </w:pPr>
      <w:r w:rsidRPr="007216B2">
        <w:rPr>
          <w:lang w:val="en-AU"/>
        </w:rPr>
        <w:t>Rain the previous day had caused flooding in the activity area</w:t>
      </w:r>
    </w:p>
    <w:p w:rsidR="00105130" w:rsidRPr="007216B2" w:rsidRDefault="00105130" w:rsidP="00901893">
      <w:pPr>
        <w:pStyle w:val="Bullet1"/>
      </w:pPr>
      <w:r w:rsidRPr="007216B2">
        <w:t>Commentary:</w:t>
      </w:r>
    </w:p>
    <w:p w:rsidR="00105130" w:rsidRPr="007216B2" w:rsidRDefault="00105130" w:rsidP="00105130">
      <w:pPr>
        <w:pStyle w:val="Bullet2"/>
        <w:ind w:left="717" w:hanging="360"/>
        <w:rPr>
          <w:lang w:val="en-AU"/>
        </w:rPr>
      </w:pPr>
      <w:r w:rsidRPr="007216B2">
        <w:rPr>
          <w:lang w:val="en-AU"/>
        </w:rPr>
        <w:t>New information previously unknown came to light, some data now outdated</w:t>
      </w:r>
    </w:p>
    <w:p w:rsidR="00105130" w:rsidRPr="007216B2" w:rsidRDefault="00105130" w:rsidP="00901893">
      <w:pPr>
        <w:pStyle w:val="Bullet1"/>
      </w:pPr>
      <w:r w:rsidRPr="007216B2">
        <w:t>Delays, unusual events or incidents:</w:t>
      </w:r>
    </w:p>
    <w:p w:rsidR="00105130" w:rsidRPr="007216B2" w:rsidRDefault="00105130" w:rsidP="00105130">
      <w:pPr>
        <w:pStyle w:val="Bullet2"/>
        <w:ind w:left="717" w:hanging="360"/>
        <w:rPr>
          <w:lang w:val="en-AU"/>
        </w:rPr>
      </w:pPr>
      <w:r w:rsidRPr="007216B2">
        <w:rPr>
          <w:lang w:val="en-AU"/>
        </w:rPr>
        <w:t>Things that occurred which were out of the ordinary</w:t>
      </w:r>
    </w:p>
    <w:p w:rsidR="00105130" w:rsidRPr="007216B2" w:rsidRDefault="00105130" w:rsidP="00901893">
      <w:pPr>
        <w:pStyle w:val="Bullet1"/>
      </w:pPr>
      <w:r w:rsidRPr="007216B2">
        <w:t>Feedback from customers:</w:t>
      </w:r>
    </w:p>
    <w:p w:rsidR="00105130" w:rsidRPr="007216B2" w:rsidRDefault="00105130" w:rsidP="00105130">
      <w:pPr>
        <w:pStyle w:val="Bullet2"/>
        <w:ind w:left="717" w:hanging="360"/>
        <w:rPr>
          <w:lang w:val="en-AU"/>
        </w:rPr>
      </w:pPr>
      <w:r w:rsidRPr="007216B2">
        <w:rPr>
          <w:lang w:val="en-AU"/>
        </w:rPr>
        <w:t>Attach the assembled written feedback forms</w:t>
      </w:r>
    </w:p>
    <w:p w:rsidR="00105130" w:rsidRPr="007216B2" w:rsidRDefault="00105130" w:rsidP="00901893">
      <w:pPr>
        <w:pStyle w:val="Bullet1"/>
      </w:pPr>
      <w:r w:rsidRPr="007216B2">
        <w:t xml:space="preserve">If your host organization does not insist on feedback forms, you should include any verbal comments or feedback you received </w:t>
      </w:r>
    </w:p>
    <w:p w:rsidR="00105130" w:rsidRPr="007216B2" w:rsidRDefault="00105130" w:rsidP="00901893">
      <w:pPr>
        <w:pStyle w:val="Bullet1"/>
      </w:pPr>
      <w:r w:rsidRPr="007216B2">
        <w:t>General comments on the tour:</w:t>
      </w:r>
    </w:p>
    <w:p w:rsidR="00105130" w:rsidRPr="007216B2" w:rsidRDefault="00105130" w:rsidP="00105130">
      <w:pPr>
        <w:pStyle w:val="Bullet2"/>
        <w:ind w:left="717" w:hanging="360"/>
        <w:rPr>
          <w:lang w:val="en-AU"/>
        </w:rPr>
      </w:pPr>
      <w:r w:rsidRPr="007216B2">
        <w:rPr>
          <w:lang w:val="en-AU"/>
        </w:rPr>
        <w:t>This space enables you to provide general comments on your personal opinions of the tour.</w:t>
      </w:r>
    </w:p>
    <w:p w:rsidR="00105130" w:rsidRPr="007216B2" w:rsidRDefault="00105130" w:rsidP="00901893">
      <w:pPr>
        <w:pStyle w:val="BodyCopy"/>
        <w:rPr>
          <w:noProof w:val="0"/>
        </w:rPr>
      </w:pPr>
      <w:r w:rsidRPr="007216B2">
        <w:rPr>
          <w:noProof w:val="0"/>
        </w:rPr>
        <w:t>It is important to include both the positive and negative sides of the tour.</w:t>
      </w:r>
    </w:p>
    <w:p w:rsidR="00917F38" w:rsidRPr="007216B2" w:rsidRDefault="00105130" w:rsidP="00917F38">
      <w:pPr>
        <w:pStyle w:val="BodyCopy"/>
        <w:rPr>
          <w:noProof w:val="0"/>
        </w:rPr>
      </w:pPr>
      <w:r w:rsidRPr="007216B2">
        <w:rPr>
          <w:noProof w:val="0"/>
        </w:rPr>
        <w:t>The information the report contains will be passed on to relevant departments within the host organization for their consideration. The Operations Department will use the tour report to introduce changes to the itinerary or confirm that changes made previously have been accepted by the customers. The Marketing Department will use the tour report to confirm that the promotional material matches the delivered product.</w:t>
      </w:r>
      <w:r w:rsidR="00917F38" w:rsidRPr="007216B2">
        <w:rPr>
          <w:noProof w:val="0"/>
          <w:lang w:eastAsia="en-AU"/>
        </w:rPr>
        <w:br w:type="page"/>
      </w:r>
    </w:p>
    <w:p w:rsidR="00C112AE" w:rsidRPr="007216B2" w:rsidRDefault="00C112AE" w:rsidP="00C112AE">
      <w:pPr>
        <w:pStyle w:val="Heading2"/>
      </w:pPr>
      <w:r w:rsidRPr="007216B2">
        <w:t>7.5</w:t>
      </w:r>
      <w:r w:rsidRPr="007216B2">
        <w:tab/>
      </w:r>
      <w:r w:rsidR="00B44993">
        <w:fldChar w:fldCharType="begin"/>
      </w:r>
      <w:r w:rsidR="00B44993">
        <w:instrText xml:space="preserve"> REF  Criteria75  \* MERGEFORMAT </w:instrText>
      </w:r>
      <w:r w:rsidR="00B44993">
        <w:fldChar w:fldCharType="separate"/>
      </w:r>
      <w:sdt>
        <w:sdtPr>
          <w:alias w:val="Criteria75"/>
          <w:tag w:val="Criteria75"/>
          <w:id w:val="-1750808524"/>
          <w:placeholder>
            <w:docPart w:val="AA996BC3C2A54D5BAF726B872DE5BE19"/>
          </w:placeholder>
        </w:sdtPr>
        <w:sdtEndPr/>
        <w:sdtContent>
          <w:r w:rsidR="0022260F" w:rsidRPr="0022260F">
            <w:rPr>
              <w:rStyle w:val="PlaceholderText"/>
              <w:color w:val="45545F"/>
            </w:rPr>
            <w:t>Share information with suppliers, providers</w:t>
          </w:r>
          <w:r w:rsidR="0022260F" w:rsidRPr="007216B2">
            <w:t xml:space="preserve"> and carriers</w:t>
          </w:r>
        </w:sdtContent>
      </w:sdt>
      <w:r w:rsidR="00B44993">
        <w:fldChar w:fldCharType="end"/>
      </w:r>
    </w:p>
    <w:p w:rsidR="00917F38" w:rsidRPr="007216B2" w:rsidRDefault="00917F38" w:rsidP="00917F38">
      <w:pPr>
        <w:pStyle w:val="Heading3"/>
      </w:pPr>
      <w:r w:rsidRPr="007216B2">
        <w:t>Introduction</w:t>
      </w:r>
    </w:p>
    <w:p w:rsidR="00105130" w:rsidRPr="007216B2" w:rsidRDefault="00105130" w:rsidP="00901893">
      <w:pPr>
        <w:pStyle w:val="BodyCopy"/>
        <w:rPr>
          <w:noProof w:val="0"/>
        </w:rPr>
      </w:pPr>
      <w:r w:rsidRPr="007216B2">
        <w:rPr>
          <w:noProof w:val="0"/>
        </w:rPr>
        <w:t>Information, comments and suggestions should be shared with all providers of services to maintain positive relationship, improve, if required, the delivery of the next tour for all parties concerned and optimise mutual business interests.</w:t>
      </w:r>
    </w:p>
    <w:p w:rsidR="00105130" w:rsidRPr="007216B2" w:rsidRDefault="00105130" w:rsidP="00105130">
      <w:pPr>
        <w:pStyle w:val="Heading3"/>
      </w:pPr>
      <w:r w:rsidRPr="007216B2">
        <w:t>Information shared</w:t>
      </w:r>
    </w:p>
    <w:p w:rsidR="00105130" w:rsidRPr="007216B2" w:rsidRDefault="00E60F9F" w:rsidP="00901893">
      <w:pPr>
        <w:pStyle w:val="BodyCopy"/>
        <w:rPr>
          <w:noProof w:val="0"/>
        </w:rPr>
      </w:pPr>
      <w:r w:rsidRPr="007216B2">
        <w:rPr>
          <w:lang w:val="en-US" w:eastAsia="en-US"/>
        </w:rPr>
        <w:drawing>
          <wp:anchor distT="0" distB="0" distL="114300" distR="114300" simplePos="0" relativeHeight="251746304" behindDoc="0" locked="0" layoutInCell="1" allowOverlap="1" wp14:anchorId="3DD7E4A8" wp14:editId="1E6BDF5E">
            <wp:simplePos x="0" y="0"/>
            <wp:positionH relativeFrom="column">
              <wp:posOffset>3355975</wp:posOffset>
            </wp:positionH>
            <wp:positionV relativeFrom="paragraph">
              <wp:posOffset>344805</wp:posOffset>
            </wp:positionV>
            <wp:extent cx="2358390" cy="1433830"/>
            <wp:effectExtent l="0" t="0" r="381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883546.jp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358390" cy="1433830"/>
                    </a:xfrm>
                    <a:prstGeom prst="rect">
                      <a:avLst/>
                    </a:prstGeom>
                  </pic:spPr>
                </pic:pic>
              </a:graphicData>
            </a:graphic>
            <wp14:sizeRelH relativeFrom="page">
              <wp14:pctWidth>0</wp14:pctWidth>
            </wp14:sizeRelH>
            <wp14:sizeRelV relativeFrom="page">
              <wp14:pctHeight>0</wp14:pctHeight>
            </wp14:sizeRelV>
          </wp:anchor>
        </w:drawing>
      </w:r>
      <w:r w:rsidR="00105130" w:rsidRPr="007216B2">
        <w:rPr>
          <w:noProof w:val="0"/>
        </w:rPr>
        <w:t>As the information covers the whole tour, the following organisations will be involved in the information sharing process:</w:t>
      </w:r>
    </w:p>
    <w:p w:rsidR="00105130" w:rsidRPr="007216B2" w:rsidRDefault="00901893" w:rsidP="00901893">
      <w:pPr>
        <w:pStyle w:val="Bullet1"/>
      </w:pPr>
      <w:r w:rsidRPr="007216B2">
        <w:t>Carriers from airlines to coach</w:t>
      </w:r>
      <w:r w:rsidR="00105130" w:rsidRPr="007216B2">
        <w:t>, taxis, boats, cruise liners</w:t>
      </w:r>
    </w:p>
    <w:p w:rsidR="00105130" w:rsidRPr="007216B2" w:rsidRDefault="00105130" w:rsidP="00901893">
      <w:pPr>
        <w:pStyle w:val="Bullet1"/>
      </w:pPr>
      <w:r w:rsidRPr="007216B2">
        <w:t>Accommodation establishments</w:t>
      </w:r>
    </w:p>
    <w:p w:rsidR="00105130" w:rsidRPr="007216B2" w:rsidRDefault="00105130" w:rsidP="00901893">
      <w:pPr>
        <w:pStyle w:val="Bullet1"/>
      </w:pPr>
      <w:r w:rsidRPr="007216B2">
        <w:t>Restaurants</w:t>
      </w:r>
    </w:p>
    <w:p w:rsidR="00105130" w:rsidRPr="007216B2" w:rsidRDefault="00105130" w:rsidP="00901893">
      <w:pPr>
        <w:pStyle w:val="Bullet1"/>
      </w:pPr>
      <w:r w:rsidRPr="007216B2">
        <w:t>Venues such as museums, art galleries, parks</w:t>
      </w:r>
    </w:p>
    <w:p w:rsidR="00105130" w:rsidRPr="007216B2" w:rsidRDefault="00105130" w:rsidP="00901893">
      <w:pPr>
        <w:pStyle w:val="Bullet1"/>
      </w:pPr>
      <w:r w:rsidRPr="007216B2">
        <w:t>Outside contractors, if applicable, providing specialised staff for specific activities such as rock climbing, guest speakers, themed night</w:t>
      </w:r>
      <w:r w:rsidR="00901893" w:rsidRPr="007216B2">
        <w:t>.</w:t>
      </w:r>
    </w:p>
    <w:p w:rsidR="00105130" w:rsidRPr="007216B2" w:rsidRDefault="00105130" w:rsidP="00901893">
      <w:pPr>
        <w:pStyle w:val="BodyCopy"/>
        <w:rPr>
          <w:noProof w:val="0"/>
        </w:rPr>
      </w:pPr>
      <w:r w:rsidRPr="007216B2">
        <w:rPr>
          <w:noProof w:val="0"/>
        </w:rPr>
        <w:t>The information can come from different sources:</w:t>
      </w:r>
    </w:p>
    <w:p w:rsidR="00105130" w:rsidRPr="007216B2" w:rsidRDefault="00105130" w:rsidP="00901893">
      <w:pPr>
        <w:pStyle w:val="BodyCopyBold"/>
        <w:rPr>
          <w:noProof w:val="0"/>
        </w:rPr>
      </w:pPr>
      <w:r w:rsidRPr="007216B2">
        <w:rPr>
          <w:noProof w:val="0"/>
        </w:rPr>
        <w:t xml:space="preserve">Tour group members’ feedback </w:t>
      </w:r>
    </w:p>
    <w:p w:rsidR="00105130" w:rsidRPr="007216B2" w:rsidRDefault="00105130" w:rsidP="00901893">
      <w:pPr>
        <w:pStyle w:val="BodyCopy"/>
        <w:rPr>
          <w:noProof w:val="0"/>
        </w:rPr>
      </w:pPr>
      <w:r w:rsidRPr="007216B2">
        <w:rPr>
          <w:noProof w:val="0"/>
        </w:rPr>
        <w:t xml:space="preserve">Whether it </w:t>
      </w:r>
      <w:r w:rsidR="00373E7C">
        <w:rPr>
          <w:noProof w:val="0"/>
        </w:rPr>
        <w:t>is verbal or written feedback, examples:</w:t>
      </w:r>
    </w:p>
    <w:p w:rsidR="00105130" w:rsidRPr="007216B2" w:rsidRDefault="00105130" w:rsidP="00901893">
      <w:pPr>
        <w:pStyle w:val="Bullet1"/>
      </w:pPr>
      <w:r w:rsidRPr="007216B2">
        <w:t>Cruise: cabin was</w:t>
      </w:r>
      <w:r w:rsidR="003426CD">
        <w:t xml:space="preserve"> </w:t>
      </w:r>
      <w:r w:rsidRPr="007216B2">
        <w:t>very comfortable but noisy</w:t>
      </w:r>
    </w:p>
    <w:p w:rsidR="00105130" w:rsidRPr="007216B2" w:rsidRDefault="00105130" w:rsidP="00901893">
      <w:pPr>
        <w:pStyle w:val="Bullet1"/>
      </w:pPr>
      <w:r w:rsidRPr="007216B2">
        <w:t>Restaurants: main course was cold</w:t>
      </w:r>
      <w:r w:rsidR="00901893" w:rsidRPr="007216B2">
        <w:t>.</w:t>
      </w:r>
    </w:p>
    <w:p w:rsidR="00105130" w:rsidRPr="007216B2" w:rsidRDefault="00105130" w:rsidP="00901893">
      <w:pPr>
        <w:pStyle w:val="BodyCopyBold"/>
        <w:rPr>
          <w:noProof w:val="0"/>
        </w:rPr>
      </w:pPr>
      <w:r w:rsidRPr="007216B2">
        <w:rPr>
          <w:noProof w:val="0"/>
        </w:rPr>
        <w:t>Tour debrief</w:t>
      </w:r>
    </w:p>
    <w:p w:rsidR="00105130" w:rsidRPr="007216B2" w:rsidRDefault="00105130" w:rsidP="00901893">
      <w:pPr>
        <w:pStyle w:val="BodyCopy"/>
        <w:rPr>
          <w:noProof w:val="0"/>
        </w:rPr>
      </w:pPr>
      <w:r w:rsidRPr="007216B2">
        <w:rPr>
          <w:noProof w:val="0"/>
        </w:rPr>
        <w:t>The information from the tour debrief will deal more with the overall qualit</w:t>
      </w:r>
      <w:r w:rsidR="00373E7C">
        <w:rPr>
          <w:noProof w:val="0"/>
        </w:rPr>
        <w:t>y of service, products supplied; examples:</w:t>
      </w:r>
    </w:p>
    <w:p w:rsidR="00105130" w:rsidRPr="007216B2" w:rsidRDefault="00105130" w:rsidP="00901893">
      <w:pPr>
        <w:pStyle w:val="Bullet1"/>
      </w:pPr>
      <w:r w:rsidRPr="007216B2">
        <w:t>The coach arrived 20 minutes</w:t>
      </w:r>
      <w:r w:rsidR="00373E7C">
        <w:t xml:space="preserve"> late</w:t>
      </w:r>
      <w:r w:rsidR="004A1357">
        <w:t>,</w:t>
      </w:r>
      <w:r w:rsidR="004E6021">
        <w:t xml:space="preserve"> </w:t>
      </w:r>
      <w:r w:rsidR="00373E7C">
        <w:t>no valid reason and no</w:t>
      </w:r>
      <w:r w:rsidRPr="007216B2">
        <w:t xml:space="preserve"> notice, </w:t>
      </w:r>
      <w:r w:rsidR="00373E7C">
        <w:t xml:space="preserve">and too </w:t>
      </w:r>
      <w:r w:rsidRPr="007216B2">
        <w:t xml:space="preserve">late to take the tour group tour members out for </w:t>
      </w:r>
      <w:r w:rsidR="00373E7C">
        <w:t>the</w:t>
      </w:r>
      <w:r w:rsidRPr="007216B2">
        <w:t xml:space="preserve"> whole day </w:t>
      </w:r>
      <w:r w:rsidR="00373E7C">
        <w:t xml:space="preserve">of the planned </w:t>
      </w:r>
      <w:r w:rsidRPr="007216B2">
        <w:t>excursion</w:t>
      </w:r>
    </w:p>
    <w:p w:rsidR="00105130" w:rsidRPr="007216B2" w:rsidRDefault="00373E7C" w:rsidP="00901893">
      <w:pPr>
        <w:pStyle w:val="Bullet1"/>
      </w:pPr>
      <w:r>
        <w:t>Guest speaker</w:t>
      </w:r>
      <w:r w:rsidR="00105130" w:rsidRPr="007216B2">
        <w:t xml:space="preserve"> as part of an historic tour could not answer some of the tour members questions after his talk</w:t>
      </w:r>
      <w:r w:rsidR="004E6021">
        <w:t>.</w:t>
      </w:r>
    </w:p>
    <w:p w:rsidR="00105130" w:rsidRPr="007216B2" w:rsidRDefault="00105130" w:rsidP="00901893">
      <w:pPr>
        <w:pStyle w:val="BodyCopyBold"/>
        <w:rPr>
          <w:noProof w:val="0"/>
        </w:rPr>
      </w:pPr>
      <w:r w:rsidRPr="007216B2">
        <w:rPr>
          <w:noProof w:val="0"/>
        </w:rPr>
        <w:t>Tour report</w:t>
      </w:r>
    </w:p>
    <w:p w:rsidR="00105130" w:rsidRPr="007216B2" w:rsidRDefault="00105130" w:rsidP="00901893">
      <w:pPr>
        <w:pStyle w:val="BodyCopy"/>
        <w:rPr>
          <w:noProof w:val="0"/>
        </w:rPr>
      </w:pPr>
      <w:r w:rsidRPr="007216B2">
        <w:rPr>
          <w:noProof w:val="0"/>
        </w:rPr>
        <w:t>The tour report covers all aspects of the tour inclusive of</w:t>
      </w:r>
      <w:r w:rsidR="004E6021">
        <w:rPr>
          <w:noProof w:val="0"/>
        </w:rPr>
        <w:t>:</w:t>
      </w:r>
      <w:r w:rsidRPr="007216B2">
        <w:rPr>
          <w:noProof w:val="0"/>
        </w:rPr>
        <w:t xml:space="preserve"> </w:t>
      </w:r>
    </w:p>
    <w:p w:rsidR="00105130" w:rsidRPr="007216B2" w:rsidRDefault="00105130" w:rsidP="00901893">
      <w:pPr>
        <w:pStyle w:val="Bullet1"/>
      </w:pPr>
      <w:r w:rsidRPr="007216B2">
        <w:t>Tour overall structure</w:t>
      </w:r>
    </w:p>
    <w:p w:rsidR="00105130" w:rsidRPr="007216B2" w:rsidRDefault="00105130" w:rsidP="00901893">
      <w:pPr>
        <w:pStyle w:val="Bullet1"/>
      </w:pPr>
      <w:r w:rsidRPr="007216B2">
        <w:t>Routes taken</w:t>
      </w:r>
    </w:p>
    <w:p w:rsidR="00105130" w:rsidRPr="007216B2" w:rsidRDefault="00105130" w:rsidP="00901893">
      <w:pPr>
        <w:pStyle w:val="Bullet1"/>
      </w:pPr>
      <w:r w:rsidRPr="007216B2">
        <w:t>All services used</w:t>
      </w:r>
    </w:p>
    <w:p w:rsidR="00105130" w:rsidRPr="007216B2" w:rsidRDefault="00105130" w:rsidP="00901893">
      <w:pPr>
        <w:pStyle w:val="Bullet1"/>
      </w:pPr>
      <w:r w:rsidRPr="007216B2">
        <w:t>All equipment used</w:t>
      </w:r>
      <w:r w:rsidR="00901893" w:rsidRPr="007216B2">
        <w:t>.</w:t>
      </w:r>
    </w:p>
    <w:p w:rsidR="00E60F9F" w:rsidRPr="007216B2" w:rsidRDefault="00E60F9F">
      <w:pPr>
        <w:rPr>
          <w:rFonts w:ascii="Helvetica" w:eastAsia="Calibri" w:hAnsi="Helvetica" w:cs="Calibri"/>
          <w:szCs w:val="16"/>
          <w:lang w:eastAsia="ar-SA"/>
        </w:rPr>
      </w:pPr>
      <w:r w:rsidRPr="007216B2">
        <w:rPr>
          <w:b/>
        </w:rPr>
        <w:br w:type="page"/>
      </w:r>
    </w:p>
    <w:p w:rsidR="00105130" w:rsidRPr="007216B2" w:rsidRDefault="00105130" w:rsidP="00105130">
      <w:pPr>
        <w:pStyle w:val="BodyCopyBold"/>
        <w:rPr>
          <w:b w:val="0"/>
          <w:noProof w:val="0"/>
        </w:rPr>
      </w:pPr>
      <w:r w:rsidRPr="007216B2">
        <w:rPr>
          <w:b w:val="0"/>
          <w:noProof w:val="0"/>
        </w:rPr>
        <w:t>In some organisations, the report w</w:t>
      </w:r>
      <w:r w:rsidR="00901893" w:rsidRPr="007216B2">
        <w:rPr>
          <w:b w:val="0"/>
          <w:noProof w:val="0"/>
        </w:rPr>
        <w:t>ill also include sales reports.</w:t>
      </w:r>
    </w:p>
    <w:p w:rsidR="00105130" w:rsidRPr="007216B2" w:rsidRDefault="00105130" w:rsidP="00901893">
      <w:pPr>
        <w:pStyle w:val="BodyCopy"/>
        <w:rPr>
          <w:noProof w:val="0"/>
        </w:rPr>
      </w:pPr>
      <w:r w:rsidRPr="007216B2">
        <w:rPr>
          <w:noProof w:val="0"/>
        </w:rPr>
        <w:t>Those reports enable to provide all concerned parties with quantitative data to measure actual performance against original objectives and determine the profitability of the tour for example</w:t>
      </w:r>
      <w:r w:rsidR="004E6021">
        <w:rPr>
          <w:noProof w:val="0"/>
        </w:rPr>
        <w:t>.</w:t>
      </w:r>
      <w:r w:rsidRPr="007216B2">
        <w:rPr>
          <w:noProof w:val="0"/>
        </w:rPr>
        <w:t xml:space="preserve"> </w:t>
      </w:r>
    </w:p>
    <w:p w:rsidR="00105130" w:rsidRPr="007216B2" w:rsidRDefault="00105130" w:rsidP="00901893">
      <w:pPr>
        <w:pStyle w:val="BodyCopy"/>
        <w:rPr>
          <w:noProof w:val="0"/>
        </w:rPr>
      </w:pPr>
      <w:r w:rsidRPr="007216B2">
        <w:rPr>
          <w:rFonts w:eastAsia="Times New Roman" w:cs="Times New Roman"/>
          <w:noProof w:val="0"/>
          <w:szCs w:val="24"/>
          <w:lang w:eastAsia="en-AU"/>
        </w:rPr>
        <w:t>It is important to remember that negative comments, feedback, experiences are actually opportunities to improve on the tour delivery of products and services.</w:t>
      </w:r>
    </w:p>
    <w:p w:rsidR="00C112AE" w:rsidRPr="007216B2" w:rsidRDefault="00C112AE" w:rsidP="00917F38">
      <w:pPr>
        <w:pStyle w:val="Heading2"/>
      </w:pPr>
      <w:r w:rsidRPr="007216B2">
        <w:t>7.6</w:t>
      </w:r>
      <w:r w:rsidRPr="007216B2">
        <w:tab/>
      </w:r>
      <w:r w:rsidR="00B44993">
        <w:fldChar w:fldCharType="begin"/>
      </w:r>
      <w:r w:rsidR="00B44993">
        <w:instrText xml:space="preserve"> REF </w:instrText>
      </w:r>
      <w:r w:rsidR="00B44993">
        <w:instrText xml:space="preserve"> Criteria76  \* MERGEFORMAT </w:instrText>
      </w:r>
      <w:r w:rsidR="00B44993">
        <w:fldChar w:fldCharType="separate"/>
      </w:r>
      <w:sdt>
        <w:sdtPr>
          <w:alias w:val="Criteria76"/>
          <w:tag w:val="Criteria76"/>
          <w:id w:val="-182974927"/>
          <w:placeholder>
            <w:docPart w:val="7EE38748397845E088560BF948DEB797"/>
          </w:placeholder>
        </w:sdtPr>
        <w:sdtEndPr>
          <w:rPr>
            <w:rStyle w:val="PlaceholderText"/>
            <w:color w:val="808080"/>
          </w:rPr>
        </w:sdtEndPr>
        <w:sdtContent>
          <w:r w:rsidR="0022260F" w:rsidRPr="0022260F">
            <w:rPr>
              <w:rStyle w:val="PlaceholderText"/>
              <w:color w:val="45545F"/>
            </w:rPr>
            <w:t>Archive information for future reference</w:t>
          </w:r>
        </w:sdtContent>
      </w:sdt>
      <w:r w:rsidR="00B44993">
        <w:rPr>
          <w:rStyle w:val="PlaceholderText"/>
        </w:rPr>
        <w:fldChar w:fldCharType="end"/>
      </w:r>
    </w:p>
    <w:p w:rsidR="00917F38" w:rsidRPr="007216B2" w:rsidRDefault="00917F38" w:rsidP="00917F38">
      <w:pPr>
        <w:pStyle w:val="Heading3"/>
      </w:pPr>
      <w:r w:rsidRPr="007216B2">
        <w:t>Introduction</w:t>
      </w:r>
    </w:p>
    <w:p w:rsidR="00105130" w:rsidRPr="007216B2" w:rsidRDefault="00105130" w:rsidP="00901893">
      <w:pPr>
        <w:pStyle w:val="BodyCopy"/>
        <w:rPr>
          <w:noProof w:val="0"/>
        </w:rPr>
      </w:pPr>
      <w:r w:rsidRPr="007216B2">
        <w:rPr>
          <w:noProof w:val="0"/>
        </w:rPr>
        <w:t>All documentation relating to the tour must be filed and archived as per the organisation and management requirements.</w:t>
      </w:r>
    </w:p>
    <w:p w:rsidR="00105130" w:rsidRPr="007216B2" w:rsidRDefault="00105130" w:rsidP="00105130">
      <w:pPr>
        <w:pStyle w:val="Heading3"/>
      </w:pPr>
      <w:r w:rsidRPr="007216B2">
        <w:t>Archiving system</w:t>
      </w:r>
    </w:p>
    <w:p w:rsidR="00105130" w:rsidRPr="007216B2" w:rsidRDefault="007E0E94" w:rsidP="00901893">
      <w:pPr>
        <w:pStyle w:val="Bullet1"/>
      </w:pPr>
      <w:r w:rsidRPr="007216B2">
        <w:rPr>
          <w:noProof/>
          <w:lang w:val="en-US"/>
        </w:rPr>
        <w:drawing>
          <wp:anchor distT="0" distB="0" distL="114300" distR="114300" simplePos="0" relativeHeight="251747328" behindDoc="0" locked="0" layoutInCell="1" allowOverlap="1" wp14:anchorId="18DFD727" wp14:editId="5E4DA153">
            <wp:simplePos x="0" y="0"/>
            <wp:positionH relativeFrom="column">
              <wp:posOffset>4175760</wp:posOffset>
            </wp:positionH>
            <wp:positionV relativeFrom="paragraph">
              <wp:posOffset>25400</wp:posOffset>
            </wp:positionV>
            <wp:extent cx="1451610" cy="2409825"/>
            <wp:effectExtent l="0" t="0" r="0" b="952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 Cabinet.jpg"/>
                    <pic:cNvPicPr/>
                  </pic:nvPicPr>
                  <pic:blipFill>
                    <a:blip r:embed="rId114">
                      <a:extLst>
                        <a:ext uri="{28A0092B-C50C-407E-A947-70E740481C1C}">
                          <a14:useLocalDpi xmlns:a14="http://schemas.microsoft.com/office/drawing/2010/main" val="0"/>
                        </a:ext>
                      </a:extLst>
                    </a:blip>
                    <a:stretch>
                      <a:fillRect/>
                    </a:stretch>
                  </pic:blipFill>
                  <pic:spPr>
                    <a:xfrm>
                      <a:off x="0" y="0"/>
                      <a:ext cx="1451610" cy="2409825"/>
                    </a:xfrm>
                    <a:prstGeom prst="rect">
                      <a:avLst/>
                    </a:prstGeom>
                  </pic:spPr>
                </pic:pic>
              </a:graphicData>
            </a:graphic>
            <wp14:sizeRelH relativeFrom="page">
              <wp14:pctWidth>0</wp14:pctWidth>
            </wp14:sizeRelH>
            <wp14:sizeRelV relativeFrom="page">
              <wp14:pctHeight>0</wp14:pctHeight>
            </wp14:sizeRelV>
          </wp:anchor>
        </w:drawing>
      </w:r>
      <w:r w:rsidR="00105130" w:rsidRPr="007216B2">
        <w:rPr>
          <w:b/>
        </w:rPr>
        <w:t>Filing cabinet system</w:t>
      </w:r>
      <w:r w:rsidR="00105130" w:rsidRPr="007216B2">
        <w:t>: documents may be filed in a 'filing cabinet" which is a steel cabinet with a series of sliding drawers. Each drawer holds a series of paper swinging files with clearly labelled tabs to identify the content. The swinging files could be arranged in chronological order with the most recen</w:t>
      </w:r>
      <w:r w:rsidR="00901893" w:rsidRPr="007216B2">
        <w:t>t dates for tours at the front</w:t>
      </w:r>
    </w:p>
    <w:p w:rsidR="00105130" w:rsidRPr="007216B2" w:rsidRDefault="00105130" w:rsidP="00901893">
      <w:pPr>
        <w:pStyle w:val="Bullet1"/>
      </w:pPr>
      <w:r w:rsidRPr="007216B2">
        <w:rPr>
          <w:b/>
        </w:rPr>
        <w:t>Drawer system</w:t>
      </w:r>
      <w:r w:rsidRPr="007216B2">
        <w:t>: alternatively each tour leader/guide may have a drawer in which documentation for their tours are kept. This would be an appropriate way to file tour reports and customer f</w:t>
      </w:r>
      <w:r w:rsidR="00901893" w:rsidRPr="007216B2">
        <w:t>eedback forms</w:t>
      </w:r>
    </w:p>
    <w:p w:rsidR="00105130" w:rsidRPr="007216B2" w:rsidRDefault="00105130" w:rsidP="00901893">
      <w:pPr>
        <w:pStyle w:val="Bullet1"/>
      </w:pPr>
      <w:r w:rsidRPr="007216B2">
        <w:rPr>
          <w:b/>
        </w:rPr>
        <w:t>Specific filing</w:t>
      </w:r>
      <w:r w:rsidRPr="007216B2">
        <w:t>: You may be required to file particular documents in a way that all similar reports from all tours are kept in one place. Ringed binders are often used, whereby each type of report has its designated ringed binder clearly labelled. The report would generally be filed in chronological order. This would be an appropriate way to file sales reports, hazard identification checklists, the lost and found register and incident report forms. These files could be kept in a central location</w:t>
      </w:r>
      <w:r w:rsidR="00901893" w:rsidRPr="007216B2">
        <w:t xml:space="preserve"> or in the relevant departments</w:t>
      </w:r>
    </w:p>
    <w:p w:rsidR="00105130" w:rsidRPr="007216B2" w:rsidRDefault="00105130" w:rsidP="00901893">
      <w:pPr>
        <w:pStyle w:val="Bullet1"/>
      </w:pPr>
      <w:r w:rsidRPr="007216B2">
        <w:rPr>
          <w:b/>
        </w:rPr>
        <w:t>Electronic filing</w:t>
      </w:r>
      <w:r w:rsidRPr="007216B2">
        <w:t>: an electronic filing system could be used for those companies who have such a facility. There are numerous computer software systems developed for effective files storage. Some organizations create their own to cater specifically for their type of industry. You will need to become familiar with any software used by your host organization.</w:t>
      </w:r>
    </w:p>
    <w:p w:rsidR="00105130" w:rsidRPr="007216B2" w:rsidRDefault="00105130" w:rsidP="00901893">
      <w:pPr>
        <w:pStyle w:val="BodyCopy"/>
        <w:rPr>
          <w:noProof w:val="0"/>
        </w:rPr>
      </w:pPr>
      <w:r w:rsidRPr="007216B2">
        <w:rPr>
          <w:noProof w:val="0"/>
        </w:rPr>
        <w:t>It is important that you adhere to the procedures of the host organization so that all documents provided by all employees are filed in the same way. Filing and storage of documents in an organized and secure way will allow them to be found easily in the future.</w:t>
      </w:r>
    </w:p>
    <w:p w:rsidR="00105130" w:rsidRPr="007216B2" w:rsidRDefault="00105130" w:rsidP="00901893">
      <w:pPr>
        <w:pStyle w:val="BodyCopy"/>
        <w:rPr>
          <w:noProof w:val="0"/>
        </w:rPr>
      </w:pPr>
      <w:r w:rsidRPr="007216B2">
        <w:rPr>
          <w:noProof w:val="0"/>
        </w:rPr>
        <w:t>You also need to be aware of how long specific documentation is required to be kept by law as it will vary from one country to the other.</w:t>
      </w:r>
    </w:p>
    <w:p w:rsidR="00917F38" w:rsidRPr="007216B2" w:rsidRDefault="00917F38" w:rsidP="00917F38">
      <w:pPr>
        <w:pStyle w:val="BodyCopy"/>
        <w:rPr>
          <w:noProof w:val="0"/>
        </w:rPr>
      </w:pPr>
      <w:r w:rsidRPr="007216B2">
        <w:rPr>
          <w:noProof w:val="0"/>
          <w:lang w:eastAsia="en-AU"/>
        </w:rPr>
        <w:br w:type="page"/>
      </w:r>
    </w:p>
    <w:p w:rsidR="00917F38" w:rsidRPr="007216B2" w:rsidRDefault="00917F38" w:rsidP="00917F38">
      <w:pPr>
        <w:pStyle w:val="ActivityHead"/>
        <w:shd w:val="clear" w:color="auto" w:fill="E36C0A" w:themeFill="accent6" w:themeFillShade="BF"/>
        <w:rPr>
          <w:noProof w:val="0"/>
          <w:color w:val="FFFFFF" w:themeColor="background1"/>
        </w:rPr>
      </w:pPr>
      <w:r w:rsidRPr="007216B2">
        <w:rPr>
          <w:noProof w:val="0"/>
          <w:color w:val="FFFFFF" w:themeColor="background1"/>
        </w:rPr>
        <w:t>Work Projects</w:t>
      </w:r>
    </w:p>
    <w:p w:rsidR="00917F38" w:rsidRPr="007216B2" w:rsidRDefault="00917F38" w:rsidP="00917F38">
      <w:pPr>
        <w:pStyle w:val="BodyCopy"/>
        <w:rPr>
          <w:noProof w:val="0"/>
        </w:rPr>
      </w:pPr>
      <w:r w:rsidRPr="007216B2">
        <w:rPr>
          <w:noProof w:val="0"/>
        </w:rPr>
        <w:t>It is a requirement of this Unit you complete Work Projects as advised by your Trainer. You must submit documentation, suitable evidence or other relevant proof of completion of the project to your Trainer by the agreed date.</w:t>
      </w:r>
    </w:p>
    <w:p w:rsidR="00105130" w:rsidRPr="007216B2" w:rsidRDefault="00105130" w:rsidP="00901893">
      <w:pPr>
        <w:pStyle w:val="ActivityNumbered"/>
      </w:pPr>
      <w:r w:rsidRPr="007216B2">
        <w:t>7.1</w:t>
      </w:r>
      <w:r w:rsidR="00901893" w:rsidRPr="007216B2">
        <w:t xml:space="preserve"> - </w:t>
      </w:r>
      <w:r w:rsidRPr="007216B2">
        <w:t>7.2</w:t>
      </w:r>
      <w:r w:rsidRPr="007216B2">
        <w:tab/>
        <w:t>As part of finalising your ext</w:t>
      </w:r>
      <w:r w:rsidR="00901893" w:rsidRPr="007216B2">
        <w:t>ended tour, you are required to:</w:t>
      </w:r>
    </w:p>
    <w:p w:rsidR="00105130" w:rsidRPr="007216B2" w:rsidRDefault="00105130" w:rsidP="00901893">
      <w:pPr>
        <w:pStyle w:val="ActivityBullet1"/>
        <w:ind w:left="1434"/>
      </w:pPr>
      <w:r w:rsidRPr="007216B2">
        <w:t>Design a brief feedback form to be handed out to the group tour members prior to the completion of the tour</w:t>
      </w:r>
    </w:p>
    <w:p w:rsidR="00105130" w:rsidRPr="007216B2" w:rsidRDefault="00105130" w:rsidP="00901893">
      <w:pPr>
        <w:pStyle w:val="ActivityBullet1"/>
        <w:ind w:left="1434"/>
      </w:pPr>
      <w:r w:rsidRPr="007216B2">
        <w:t>Design a brief feedback form to be handed to all service and products suppliers i</w:t>
      </w:r>
      <w:r w:rsidR="00901893" w:rsidRPr="007216B2">
        <w:t>n regards to this specific tour.</w:t>
      </w:r>
    </w:p>
    <w:p w:rsidR="00105130" w:rsidRPr="007216B2" w:rsidRDefault="00105130" w:rsidP="00105130">
      <w:pPr>
        <w:pStyle w:val="ActivityNumbered"/>
      </w:pPr>
      <w:r w:rsidRPr="007216B2">
        <w:t>7.3.</w:t>
      </w:r>
      <w:r w:rsidRPr="007216B2">
        <w:tab/>
        <w:t>While visiting a tour organisation, as part of the list of questions to ask, establish their procedure to debrief staff</w:t>
      </w:r>
      <w:r w:rsidR="00901893" w:rsidRPr="007216B2">
        <w:t>.</w:t>
      </w:r>
    </w:p>
    <w:p w:rsidR="00105130" w:rsidRPr="007216B2" w:rsidRDefault="00105130" w:rsidP="00901893">
      <w:pPr>
        <w:pStyle w:val="ActivityNumbered"/>
      </w:pPr>
      <w:r w:rsidRPr="007216B2">
        <w:t>7.4</w:t>
      </w:r>
      <w:r w:rsidR="00901893" w:rsidRPr="007216B2">
        <w:t xml:space="preserve"> - 7.</w:t>
      </w:r>
      <w:r w:rsidRPr="007216B2">
        <w:t>5</w:t>
      </w:r>
      <w:r w:rsidR="00901893" w:rsidRPr="007216B2">
        <w:tab/>
      </w:r>
      <w:r w:rsidRPr="007216B2">
        <w:t>Referring to your extended tour, list the information you would like the tour staff to include in</w:t>
      </w:r>
      <w:r w:rsidR="00901893" w:rsidRPr="007216B2">
        <w:t>:</w:t>
      </w:r>
    </w:p>
    <w:p w:rsidR="00105130" w:rsidRPr="007216B2" w:rsidRDefault="00105130" w:rsidP="00901893">
      <w:pPr>
        <w:pStyle w:val="ActivityBullet1"/>
        <w:ind w:left="1434"/>
      </w:pPr>
      <w:r w:rsidRPr="007216B2">
        <w:t>Their tour report</w:t>
      </w:r>
    </w:p>
    <w:p w:rsidR="00105130" w:rsidRPr="007216B2" w:rsidRDefault="00105130" w:rsidP="00901893">
      <w:pPr>
        <w:pStyle w:val="ActivityBullet1"/>
        <w:ind w:left="1434"/>
      </w:pPr>
      <w:r w:rsidRPr="007216B2">
        <w:t>The information you will provide to the all suppliers</w:t>
      </w:r>
      <w:r w:rsidR="00901893" w:rsidRPr="007216B2">
        <w:t>.</w:t>
      </w:r>
    </w:p>
    <w:p w:rsidR="00105130" w:rsidRPr="007216B2" w:rsidRDefault="00105130" w:rsidP="00901893">
      <w:pPr>
        <w:pStyle w:val="ActivityNumbered"/>
      </w:pPr>
      <w:r w:rsidRPr="007216B2">
        <w:t>7.7</w:t>
      </w:r>
      <w:r w:rsidRPr="007216B2">
        <w:tab/>
        <w:t>Research how long you need to keep your records as per your country, state legal requirements</w:t>
      </w:r>
      <w:r w:rsidR="00901893" w:rsidRPr="007216B2">
        <w:t>.</w:t>
      </w:r>
    </w:p>
    <w:p w:rsidR="00917F38" w:rsidRPr="007216B2" w:rsidRDefault="00917F38" w:rsidP="00917F38">
      <w:pPr>
        <w:pStyle w:val="ActivityBottom"/>
        <w:rPr>
          <w:noProof w:val="0"/>
        </w:rPr>
      </w:pPr>
    </w:p>
    <w:p w:rsidR="00917F38" w:rsidRPr="007216B2" w:rsidRDefault="00917F38" w:rsidP="00917F38">
      <w:pPr>
        <w:rPr>
          <w:rFonts w:ascii="Helvetica" w:eastAsia="Calibri" w:hAnsi="Helvetica" w:cs="Calibri"/>
          <w:szCs w:val="16"/>
          <w:lang w:eastAsia="ar-SA"/>
        </w:rPr>
      </w:pPr>
      <w:r w:rsidRPr="007216B2">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17F38" w:rsidRPr="007216B2" w:rsidTr="00917F38">
        <w:trPr>
          <w:trHeight w:val="6044"/>
        </w:trPr>
        <w:tc>
          <w:tcPr>
            <w:tcW w:w="9242" w:type="dxa"/>
            <w:shd w:val="clear" w:color="auto" w:fill="F2F2F2" w:themeFill="background1" w:themeFillShade="F2"/>
          </w:tcPr>
          <w:p w:rsidR="00917F38" w:rsidRPr="007216B2" w:rsidRDefault="00917F38" w:rsidP="00917F38">
            <w:pPr>
              <w:pStyle w:val="Heading2"/>
              <w:outlineLvl w:val="1"/>
            </w:pPr>
            <w:r w:rsidRPr="007216B2">
              <w:t>Summary</w:t>
            </w:r>
          </w:p>
          <w:p w:rsidR="00917F38" w:rsidRPr="007216B2" w:rsidRDefault="00B44993" w:rsidP="00917F38">
            <w:pPr>
              <w:pStyle w:val="SumaryHeading3"/>
            </w:pPr>
            <w:r>
              <w:fldChar w:fldCharType="begin"/>
            </w:r>
            <w:r>
              <w:instrText xml:space="preserve"> REF  Element7  \* MERGEFORMAT </w:instrText>
            </w:r>
            <w:r>
              <w:fldChar w:fldCharType="separate"/>
            </w:r>
            <w:sdt>
              <w:sdtPr>
                <w:alias w:val="Element7"/>
                <w:tag w:val="Element7"/>
                <w:id w:val="-644431619"/>
                <w:placeholder>
                  <w:docPart w:val="9E78A0A5D9C04246A17BBA253FCA6889"/>
                </w:placeholder>
              </w:sdtPr>
              <w:sdtEndPr>
                <w:rPr>
                  <w:rStyle w:val="PlaceholderText"/>
                  <w:color w:val="808080"/>
                </w:rPr>
              </w:sdtEndPr>
              <w:sdtContent>
                <w:r w:rsidR="0022260F" w:rsidRPr="0022260F">
                  <w:rPr>
                    <w:rStyle w:val="PlaceholderText"/>
                    <w:color w:val="45545F"/>
                  </w:rPr>
                  <w:t>Finalise tour</w:t>
                </w:r>
              </w:sdtContent>
            </w:sdt>
            <w:r>
              <w:rPr>
                <w:rStyle w:val="PlaceholderText"/>
              </w:rPr>
              <w:fldChar w:fldCharType="end"/>
            </w:r>
          </w:p>
          <w:p w:rsidR="00105130" w:rsidRPr="007216B2" w:rsidRDefault="00105130" w:rsidP="00901893">
            <w:pPr>
              <w:pStyle w:val="TableBullet1"/>
              <w:rPr>
                <w:noProof w:val="0"/>
              </w:rPr>
            </w:pPr>
            <w:r w:rsidRPr="007216B2">
              <w:rPr>
                <w:noProof w:val="0"/>
              </w:rPr>
              <w:t>Solicit feedback from tour group members</w:t>
            </w:r>
            <w:r w:rsidR="00901893" w:rsidRPr="007216B2">
              <w:rPr>
                <w:noProof w:val="0"/>
              </w:rPr>
              <w:t xml:space="preserve"> via:</w:t>
            </w:r>
          </w:p>
          <w:p w:rsidR="00105130" w:rsidRPr="007216B2" w:rsidRDefault="00105130" w:rsidP="00901893">
            <w:pPr>
              <w:pStyle w:val="TableBullet2"/>
              <w:rPr>
                <w:lang w:val="en-AU"/>
              </w:rPr>
            </w:pPr>
            <w:r w:rsidRPr="007216B2">
              <w:rPr>
                <w:lang w:val="en-AU"/>
              </w:rPr>
              <w:t>Verbal feedback</w:t>
            </w:r>
          </w:p>
          <w:p w:rsidR="00105130" w:rsidRPr="007216B2" w:rsidRDefault="00105130" w:rsidP="00901893">
            <w:pPr>
              <w:pStyle w:val="TableBullet2"/>
              <w:rPr>
                <w:lang w:val="en-AU"/>
              </w:rPr>
            </w:pPr>
            <w:r w:rsidRPr="007216B2">
              <w:rPr>
                <w:lang w:val="en-AU"/>
              </w:rPr>
              <w:t>Written</w:t>
            </w:r>
            <w:r w:rsidR="003426CD">
              <w:rPr>
                <w:lang w:val="en-AU"/>
              </w:rPr>
              <w:t xml:space="preserve"> </w:t>
            </w:r>
            <w:r w:rsidRPr="007216B2">
              <w:rPr>
                <w:lang w:val="en-AU"/>
              </w:rPr>
              <w:t xml:space="preserve">feedback: comment cards or questionnaires </w:t>
            </w:r>
          </w:p>
          <w:p w:rsidR="00105130" w:rsidRPr="007216B2" w:rsidRDefault="00105130" w:rsidP="00901893">
            <w:pPr>
              <w:pStyle w:val="TableBullet2"/>
              <w:rPr>
                <w:lang w:val="en-AU"/>
              </w:rPr>
            </w:pPr>
            <w:r w:rsidRPr="007216B2">
              <w:rPr>
                <w:lang w:val="en-AU"/>
              </w:rPr>
              <w:t>Individual or group based</w:t>
            </w:r>
          </w:p>
          <w:p w:rsidR="00105130" w:rsidRPr="007216B2" w:rsidRDefault="00105130" w:rsidP="00901893">
            <w:pPr>
              <w:pStyle w:val="TableBullet1"/>
              <w:rPr>
                <w:noProof w:val="0"/>
              </w:rPr>
            </w:pPr>
            <w:r w:rsidRPr="007216B2">
              <w:rPr>
                <w:noProof w:val="0"/>
              </w:rPr>
              <w:t>Solicit feedback from suppliers, providers and carriers to assess:</w:t>
            </w:r>
          </w:p>
          <w:p w:rsidR="00105130" w:rsidRPr="007216B2" w:rsidRDefault="00105130" w:rsidP="00901893">
            <w:pPr>
              <w:pStyle w:val="TableBullet2"/>
              <w:rPr>
                <w:lang w:val="en-AU"/>
              </w:rPr>
            </w:pPr>
            <w:r w:rsidRPr="007216B2">
              <w:rPr>
                <w:lang w:val="en-AU"/>
              </w:rPr>
              <w:t>Overall business arrangements satisfaction level</w:t>
            </w:r>
          </w:p>
          <w:p w:rsidR="00105130" w:rsidRPr="007216B2" w:rsidRDefault="00105130" w:rsidP="00901893">
            <w:pPr>
              <w:pStyle w:val="TableBullet2"/>
              <w:rPr>
                <w:lang w:val="en-AU"/>
              </w:rPr>
            </w:pPr>
            <w:r w:rsidRPr="007216B2">
              <w:rPr>
                <w:lang w:val="en-AU"/>
              </w:rPr>
              <w:t>Overall b</w:t>
            </w:r>
            <w:r w:rsidR="004E6021">
              <w:rPr>
                <w:lang w:val="en-AU"/>
              </w:rPr>
              <w:t>usiness relationship condition</w:t>
            </w:r>
          </w:p>
          <w:p w:rsidR="00105130" w:rsidRPr="007216B2" w:rsidRDefault="00105130" w:rsidP="00901893">
            <w:pPr>
              <w:pStyle w:val="TableBullet1"/>
              <w:rPr>
                <w:noProof w:val="0"/>
              </w:rPr>
            </w:pPr>
            <w:r w:rsidRPr="007216B2">
              <w:rPr>
                <w:noProof w:val="0"/>
              </w:rPr>
              <w:t>Debrief tour staff to</w:t>
            </w:r>
            <w:r w:rsidR="00901893" w:rsidRPr="007216B2">
              <w:rPr>
                <w:noProof w:val="0"/>
              </w:rPr>
              <w:t>:</w:t>
            </w:r>
          </w:p>
          <w:p w:rsidR="00105130" w:rsidRPr="007216B2" w:rsidRDefault="00105130" w:rsidP="00901893">
            <w:pPr>
              <w:pStyle w:val="TableBullet2"/>
              <w:rPr>
                <w:lang w:val="en-AU"/>
              </w:rPr>
            </w:pPr>
            <w:r w:rsidRPr="007216B2">
              <w:rPr>
                <w:lang w:val="en-AU"/>
              </w:rPr>
              <w:t>Discuss how the tour went</w:t>
            </w:r>
            <w:r w:rsidR="00901893" w:rsidRPr="007216B2">
              <w:rPr>
                <w:lang w:val="en-AU"/>
              </w:rPr>
              <w:t>:</w:t>
            </w:r>
          </w:p>
          <w:p w:rsidR="00105130" w:rsidRPr="007216B2" w:rsidRDefault="00105130" w:rsidP="00901893">
            <w:pPr>
              <w:pStyle w:val="TableBullet3"/>
              <w:rPr>
                <w:lang w:val="en-AU"/>
              </w:rPr>
            </w:pPr>
            <w:r w:rsidRPr="007216B2">
              <w:rPr>
                <w:lang w:val="en-AU"/>
              </w:rPr>
              <w:t>Issues and were they resolved</w:t>
            </w:r>
          </w:p>
          <w:p w:rsidR="00105130" w:rsidRPr="007216B2" w:rsidRDefault="00105130" w:rsidP="00901893">
            <w:pPr>
              <w:pStyle w:val="TableBullet2"/>
              <w:rPr>
                <w:lang w:val="en-AU"/>
              </w:rPr>
            </w:pPr>
            <w:r w:rsidRPr="007216B2">
              <w:rPr>
                <w:lang w:val="en-AU"/>
              </w:rPr>
              <w:t>Discuss quality control from all service suppliers</w:t>
            </w:r>
          </w:p>
          <w:p w:rsidR="00105130" w:rsidRPr="007216B2" w:rsidRDefault="004E6021" w:rsidP="00901893">
            <w:pPr>
              <w:pStyle w:val="TableBullet2"/>
              <w:rPr>
                <w:lang w:val="en-AU"/>
              </w:rPr>
            </w:pPr>
            <w:r>
              <w:rPr>
                <w:lang w:val="en-AU"/>
              </w:rPr>
              <w:t>Potential changes</w:t>
            </w:r>
          </w:p>
          <w:p w:rsidR="00105130" w:rsidRPr="007216B2" w:rsidRDefault="00105130" w:rsidP="00901893">
            <w:pPr>
              <w:pStyle w:val="TableBullet1"/>
              <w:rPr>
                <w:noProof w:val="0"/>
              </w:rPr>
            </w:pPr>
            <w:r w:rsidRPr="007216B2">
              <w:rPr>
                <w:noProof w:val="0"/>
              </w:rPr>
              <w:t>Prepare tour report covering all positive and negati</w:t>
            </w:r>
            <w:r w:rsidR="00901893" w:rsidRPr="007216B2">
              <w:rPr>
                <w:noProof w:val="0"/>
              </w:rPr>
              <w:t>ves aspects of the tour</w:t>
            </w:r>
          </w:p>
          <w:p w:rsidR="00105130" w:rsidRPr="007216B2" w:rsidRDefault="00105130" w:rsidP="00901893">
            <w:pPr>
              <w:pStyle w:val="TableBullet1"/>
              <w:rPr>
                <w:noProof w:val="0"/>
              </w:rPr>
            </w:pPr>
            <w:r w:rsidRPr="007216B2">
              <w:rPr>
                <w:noProof w:val="0"/>
              </w:rPr>
              <w:t>Share information with suppliers, providers and carriers by</w:t>
            </w:r>
            <w:r w:rsidR="00901893" w:rsidRPr="007216B2">
              <w:rPr>
                <w:noProof w:val="0"/>
              </w:rPr>
              <w:t>:</w:t>
            </w:r>
          </w:p>
          <w:p w:rsidR="00105130" w:rsidRPr="007216B2" w:rsidRDefault="00105130" w:rsidP="00901893">
            <w:pPr>
              <w:pStyle w:val="TableBullet2"/>
              <w:rPr>
                <w:lang w:val="en-AU"/>
              </w:rPr>
            </w:pPr>
            <w:r w:rsidRPr="007216B2">
              <w:rPr>
                <w:lang w:val="en-AU"/>
              </w:rPr>
              <w:t>Sharing all qualitative and quantitative information obtained by:</w:t>
            </w:r>
          </w:p>
          <w:p w:rsidR="00105130" w:rsidRPr="007216B2" w:rsidRDefault="00105130" w:rsidP="00901893">
            <w:pPr>
              <w:pStyle w:val="TableBullet3"/>
              <w:rPr>
                <w:lang w:val="en-AU"/>
              </w:rPr>
            </w:pPr>
            <w:r w:rsidRPr="007216B2">
              <w:rPr>
                <w:lang w:val="en-AU"/>
              </w:rPr>
              <w:t>Tour group members feedback</w:t>
            </w:r>
          </w:p>
          <w:p w:rsidR="00105130" w:rsidRPr="007216B2" w:rsidRDefault="00105130" w:rsidP="00901893">
            <w:pPr>
              <w:pStyle w:val="TableBullet3"/>
              <w:rPr>
                <w:lang w:val="en-AU"/>
              </w:rPr>
            </w:pPr>
            <w:r w:rsidRPr="007216B2">
              <w:rPr>
                <w:lang w:val="en-AU"/>
              </w:rPr>
              <w:t>Tour debrief</w:t>
            </w:r>
          </w:p>
          <w:p w:rsidR="00105130" w:rsidRPr="007216B2" w:rsidRDefault="00901893" w:rsidP="00901893">
            <w:pPr>
              <w:pStyle w:val="TableBullet3"/>
              <w:rPr>
                <w:lang w:val="en-AU"/>
              </w:rPr>
            </w:pPr>
            <w:r w:rsidRPr="007216B2">
              <w:rPr>
                <w:lang w:val="en-AU"/>
              </w:rPr>
              <w:t>Tour report</w:t>
            </w:r>
          </w:p>
          <w:p w:rsidR="00105130" w:rsidRPr="007216B2" w:rsidRDefault="00105130" w:rsidP="00901893">
            <w:pPr>
              <w:pStyle w:val="TableBullet1"/>
              <w:rPr>
                <w:noProof w:val="0"/>
              </w:rPr>
            </w:pPr>
            <w:r w:rsidRPr="007216B2">
              <w:rPr>
                <w:noProof w:val="0"/>
              </w:rPr>
              <w:t>Archive information for future reference</w:t>
            </w:r>
            <w:r w:rsidR="00901893" w:rsidRPr="007216B2">
              <w:rPr>
                <w:noProof w:val="0"/>
              </w:rPr>
              <w:t>:</w:t>
            </w:r>
          </w:p>
          <w:p w:rsidR="00105130" w:rsidRPr="007216B2" w:rsidRDefault="00105130" w:rsidP="00901893">
            <w:pPr>
              <w:pStyle w:val="TableBullet2"/>
              <w:rPr>
                <w:lang w:val="en-AU"/>
              </w:rPr>
            </w:pPr>
            <w:r w:rsidRPr="007216B2">
              <w:rPr>
                <w:lang w:val="en-AU"/>
              </w:rPr>
              <w:t>Select filing system most appropriate to the organisation and the level of technology available</w:t>
            </w:r>
          </w:p>
          <w:p w:rsidR="00917F38" w:rsidRPr="007216B2" w:rsidRDefault="00105130" w:rsidP="00901893">
            <w:pPr>
              <w:pStyle w:val="TableBullet2"/>
              <w:rPr>
                <w:lang w:val="en-AU"/>
              </w:rPr>
            </w:pPr>
            <w:r w:rsidRPr="007216B2">
              <w:rPr>
                <w:lang w:val="en-AU"/>
              </w:rPr>
              <w:t>Ensure the information in archived in accordance with local legal requirements</w:t>
            </w:r>
            <w:r w:rsidR="00901893" w:rsidRPr="007216B2">
              <w:rPr>
                <w:lang w:val="en-AU"/>
              </w:rPr>
              <w:t>.</w:t>
            </w:r>
            <w:r w:rsidR="00901893" w:rsidRPr="007216B2">
              <w:rPr>
                <w:lang w:val="en-AU"/>
              </w:rPr>
              <w:br/>
            </w:r>
          </w:p>
        </w:tc>
      </w:tr>
    </w:tbl>
    <w:p w:rsidR="00917F38" w:rsidRPr="007216B2" w:rsidRDefault="00917F38" w:rsidP="00917F38">
      <w:pPr>
        <w:pStyle w:val="BodyCopy"/>
        <w:rPr>
          <w:noProof w:val="0"/>
        </w:rPr>
      </w:pPr>
    </w:p>
    <w:p w:rsidR="00917F38" w:rsidRPr="007216B2" w:rsidRDefault="00917F38" w:rsidP="00917F38">
      <w:pPr>
        <w:sectPr w:rsidR="00917F38" w:rsidRPr="007216B2" w:rsidSect="001A29DB">
          <w:headerReference w:type="even" r:id="rId115"/>
          <w:headerReference w:type="default" r:id="rId116"/>
          <w:pgSz w:w="11906" w:h="16838"/>
          <w:pgMar w:top="1440" w:right="1440" w:bottom="1440" w:left="1440" w:header="708" w:footer="324" w:gutter="0"/>
          <w:cols w:space="708"/>
          <w:docGrid w:linePitch="360"/>
        </w:sectPr>
      </w:pPr>
    </w:p>
    <w:p w:rsidR="009C6C06" w:rsidRPr="007216B2" w:rsidRDefault="009C6C06" w:rsidP="009C6C06">
      <w:pPr>
        <w:pStyle w:val="Heading1"/>
      </w:pPr>
      <w:bookmarkStart w:id="77" w:name="_Toc294862968"/>
      <w:bookmarkStart w:id="78" w:name="_Toc337029861"/>
      <w:bookmarkStart w:id="79" w:name="_Toc370805498"/>
      <w:bookmarkStart w:id="80" w:name="_Toc423611666"/>
      <w:r w:rsidRPr="007216B2">
        <w:t>Presentation of written work</w:t>
      </w:r>
      <w:bookmarkEnd w:id="77"/>
      <w:bookmarkEnd w:id="78"/>
      <w:bookmarkEnd w:id="79"/>
      <w:bookmarkEnd w:id="80"/>
    </w:p>
    <w:p w:rsidR="009C6C06" w:rsidRPr="007216B2" w:rsidRDefault="009C6C06" w:rsidP="009C6C06">
      <w:pPr>
        <w:pStyle w:val="Heading2"/>
        <w:numPr>
          <w:ilvl w:val="0"/>
          <w:numId w:val="15"/>
        </w:numPr>
        <w:ind w:left="482" w:hanging="482"/>
      </w:pPr>
      <w:r w:rsidRPr="007216B2">
        <w:t>Introduction</w:t>
      </w:r>
    </w:p>
    <w:p w:rsidR="009C6C06" w:rsidRPr="007216B2" w:rsidRDefault="009C6C06" w:rsidP="009C6C06">
      <w:pPr>
        <w:pStyle w:val="BodyCopy"/>
        <w:rPr>
          <w:noProof w:val="0"/>
        </w:rPr>
      </w:pPr>
      <w:r w:rsidRPr="007216B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7216B2" w:rsidRDefault="009C6C06" w:rsidP="009C6C06">
      <w:pPr>
        <w:pStyle w:val="Heading2"/>
        <w:numPr>
          <w:ilvl w:val="0"/>
          <w:numId w:val="15"/>
        </w:numPr>
        <w:ind w:left="482" w:hanging="482"/>
      </w:pPr>
      <w:r w:rsidRPr="007216B2">
        <w:t>Style</w:t>
      </w:r>
    </w:p>
    <w:p w:rsidR="009C6C06" w:rsidRPr="007216B2" w:rsidRDefault="009C6C06" w:rsidP="009C6C06">
      <w:pPr>
        <w:pStyle w:val="BodyCopy"/>
        <w:rPr>
          <w:noProof w:val="0"/>
        </w:rPr>
      </w:pPr>
      <w:r w:rsidRPr="007216B2">
        <w:rPr>
          <w:lang w:val="en-US" w:eastAsia="en-US"/>
        </w:rPr>
        <w:drawing>
          <wp:anchor distT="0" distB="0" distL="114300" distR="114300" simplePos="0" relativeHeight="251685888" behindDoc="0" locked="0" layoutInCell="1" allowOverlap="1" wp14:anchorId="2F10CDB3" wp14:editId="32B02AF6">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7216B2">
        <w:rPr>
          <w:lang w:val="en-US" w:eastAsia="en-US"/>
        </w:rPr>
        <w:drawing>
          <wp:anchor distT="0" distB="0" distL="114300" distR="114300" simplePos="0" relativeHeight="251684864" behindDoc="1" locked="0" layoutInCell="1" allowOverlap="1" wp14:anchorId="2B6CFE87" wp14:editId="0F6D4EBF">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7216B2">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7216B2">
        <w:rPr>
          <w:noProof w:val="0"/>
        </w:rPr>
        <w:t>s</w:t>
      </w:r>
      <w:r w:rsidRPr="007216B2">
        <w:rPr>
          <w:noProof w:val="0"/>
        </w:rPr>
        <w:t>ed. The points presented will then follow a logical sequence and be relevant. Students should frequently refer to the question asked, to keep ‘on track’. Teachers recogni</w:t>
      </w:r>
      <w:r w:rsidR="00EC72EE" w:rsidRPr="007216B2">
        <w:rPr>
          <w:noProof w:val="0"/>
        </w:rPr>
        <w:t>s</w:t>
      </w:r>
      <w:r w:rsidRPr="007216B2">
        <w:rPr>
          <w:noProof w:val="0"/>
        </w:rPr>
        <w:t>e and are critical of work that does not answer the question, or is ‘padded’ with irrelevant material. In summary, remember to:</w:t>
      </w:r>
    </w:p>
    <w:p w:rsidR="009C6C06" w:rsidRPr="007216B2" w:rsidRDefault="009C6C06" w:rsidP="009C6C06">
      <w:pPr>
        <w:pStyle w:val="Bullet1"/>
      </w:pPr>
      <w:r w:rsidRPr="007216B2">
        <w:t>Plan ahead</w:t>
      </w:r>
    </w:p>
    <w:p w:rsidR="009C6C06" w:rsidRPr="007216B2" w:rsidRDefault="009C6C06" w:rsidP="009C6C06">
      <w:pPr>
        <w:pStyle w:val="Bullet1"/>
      </w:pPr>
      <w:r w:rsidRPr="007216B2">
        <w:t>Be clear and concise</w:t>
      </w:r>
    </w:p>
    <w:p w:rsidR="009C6C06" w:rsidRPr="007216B2" w:rsidRDefault="009C6C06" w:rsidP="009C6C06">
      <w:pPr>
        <w:pStyle w:val="Bullet1"/>
      </w:pPr>
      <w:r w:rsidRPr="007216B2">
        <w:t>Answer the question</w:t>
      </w:r>
    </w:p>
    <w:p w:rsidR="009C6C06" w:rsidRPr="007216B2" w:rsidRDefault="009C6C06" w:rsidP="009C6C06">
      <w:pPr>
        <w:pStyle w:val="Bullet1"/>
      </w:pPr>
      <w:r w:rsidRPr="007216B2">
        <w:t>Proofread the final draft.</w:t>
      </w:r>
    </w:p>
    <w:p w:rsidR="009C6C06" w:rsidRPr="007216B2" w:rsidRDefault="009C6C06" w:rsidP="009C6C06">
      <w:pPr>
        <w:pStyle w:val="Heading2"/>
        <w:numPr>
          <w:ilvl w:val="0"/>
          <w:numId w:val="15"/>
        </w:numPr>
        <w:ind w:left="482" w:hanging="482"/>
      </w:pPr>
      <w:r w:rsidRPr="007216B2">
        <w:t>Presenting Written Work</w:t>
      </w:r>
    </w:p>
    <w:p w:rsidR="009C6C06" w:rsidRPr="007216B2" w:rsidRDefault="009C6C06" w:rsidP="009C6C06">
      <w:pPr>
        <w:pStyle w:val="BodyCopy"/>
        <w:rPr>
          <w:b/>
          <w:i/>
          <w:noProof w:val="0"/>
        </w:rPr>
      </w:pPr>
      <w:r w:rsidRPr="007216B2">
        <w:rPr>
          <w:b/>
          <w:i/>
          <w:noProof w:val="0"/>
        </w:rPr>
        <w:t>Types of written work</w:t>
      </w:r>
    </w:p>
    <w:p w:rsidR="009C6C06" w:rsidRPr="007216B2" w:rsidRDefault="009C6C06" w:rsidP="009C6C06">
      <w:pPr>
        <w:pStyle w:val="BodyCopy"/>
        <w:rPr>
          <w:noProof w:val="0"/>
        </w:rPr>
      </w:pPr>
      <w:r w:rsidRPr="007216B2">
        <w:rPr>
          <w:noProof w:val="0"/>
        </w:rPr>
        <w:t>Students may be asked to write:</w:t>
      </w:r>
    </w:p>
    <w:p w:rsidR="009C6C06" w:rsidRPr="007216B2" w:rsidRDefault="009C6C06" w:rsidP="009C6C06">
      <w:pPr>
        <w:pStyle w:val="Bullet1"/>
      </w:pPr>
      <w:r w:rsidRPr="007216B2">
        <w:t>Short and long reports</w:t>
      </w:r>
    </w:p>
    <w:p w:rsidR="009C6C06" w:rsidRPr="007216B2" w:rsidRDefault="009C6C06" w:rsidP="009C6C06">
      <w:pPr>
        <w:pStyle w:val="Bullet1"/>
      </w:pPr>
      <w:r w:rsidRPr="007216B2">
        <w:t>Essays</w:t>
      </w:r>
    </w:p>
    <w:p w:rsidR="009C6C06" w:rsidRPr="007216B2" w:rsidRDefault="009C6C06" w:rsidP="009C6C06">
      <w:pPr>
        <w:pStyle w:val="Bullet1"/>
      </w:pPr>
      <w:r w:rsidRPr="007216B2">
        <w:t>Records of interviews</w:t>
      </w:r>
    </w:p>
    <w:p w:rsidR="009C6C06" w:rsidRPr="007216B2" w:rsidRDefault="009C6C06" w:rsidP="009C6C06">
      <w:pPr>
        <w:pStyle w:val="Bullet1"/>
      </w:pPr>
      <w:r w:rsidRPr="007216B2">
        <w:t>Questionnaires</w:t>
      </w:r>
    </w:p>
    <w:p w:rsidR="009C6C06" w:rsidRPr="007216B2" w:rsidRDefault="009C6C06" w:rsidP="009C6C06">
      <w:pPr>
        <w:pStyle w:val="Bullet1"/>
      </w:pPr>
      <w:r w:rsidRPr="007216B2">
        <w:t>Business letters</w:t>
      </w:r>
    </w:p>
    <w:p w:rsidR="009C6C06" w:rsidRPr="007216B2" w:rsidRDefault="009C6C06" w:rsidP="009C6C06">
      <w:pPr>
        <w:pStyle w:val="Bullet1"/>
      </w:pPr>
      <w:r w:rsidRPr="007216B2">
        <w:t xml:space="preserve">Resumes. </w:t>
      </w:r>
    </w:p>
    <w:p w:rsidR="009C6C06" w:rsidRPr="007216B2" w:rsidRDefault="009C6C06" w:rsidP="009C6C06">
      <w:pPr>
        <w:pStyle w:val="BodyCopy"/>
        <w:spacing w:before="240"/>
        <w:rPr>
          <w:b/>
          <w:i/>
          <w:noProof w:val="0"/>
        </w:rPr>
      </w:pPr>
      <w:r w:rsidRPr="007216B2">
        <w:rPr>
          <w:b/>
          <w:i/>
          <w:noProof w:val="0"/>
        </w:rPr>
        <w:t>Format</w:t>
      </w:r>
    </w:p>
    <w:p w:rsidR="009C6C06" w:rsidRPr="007216B2" w:rsidRDefault="009C6C06" w:rsidP="009C6C06">
      <w:pPr>
        <w:pStyle w:val="BodyCopy"/>
        <w:rPr>
          <w:noProof w:val="0"/>
        </w:rPr>
      </w:pPr>
      <w:r w:rsidRPr="007216B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7216B2">
        <w:rPr>
          <w:noProof w:val="0"/>
        </w:rPr>
        <w:br w:type="page"/>
      </w:r>
    </w:p>
    <w:p w:rsidR="009C6C06" w:rsidRPr="007216B2" w:rsidRDefault="009C6C06" w:rsidP="009C6C06">
      <w:pPr>
        <w:pStyle w:val="BodyCopyBold"/>
        <w:rPr>
          <w:i/>
          <w:noProof w:val="0"/>
        </w:rPr>
      </w:pPr>
      <w:r w:rsidRPr="007216B2">
        <w:rPr>
          <w:i/>
          <w:noProof w:val="0"/>
        </w:rPr>
        <w:t>Cover Sheet</w:t>
      </w:r>
    </w:p>
    <w:p w:rsidR="009C6C06" w:rsidRPr="007216B2" w:rsidRDefault="009C6C06" w:rsidP="009C6C06">
      <w:pPr>
        <w:pStyle w:val="BodyCopy"/>
        <w:rPr>
          <w:noProof w:val="0"/>
        </w:rPr>
      </w:pPr>
      <w:r w:rsidRPr="007216B2">
        <w:rPr>
          <w:noProof w:val="0"/>
        </w:rPr>
        <w:t>All written work should be submitted with a cover sheet stapled to the front that contains:</w:t>
      </w:r>
    </w:p>
    <w:p w:rsidR="009C6C06" w:rsidRPr="007216B2" w:rsidRDefault="009C6C06" w:rsidP="009C6C06">
      <w:pPr>
        <w:pStyle w:val="Bullet1"/>
      </w:pPr>
      <w:r w:rsidRPr="007216B2">
        <w:t>The student’s name and student number</w:t>
      </w:r>
    </w:p>
    <w:p w:rsidR="009C6C06" w:rsidRPr="007216B2" w:rsidRDefault="009C6C06" w:rsidP="009C6C06">
      <w:pPr>
        <w:pStyle w:val="Bullet1"/>
      </w:pPr>
      <w:r w:rsidRPr="007216B2">
        <w:t>The name of the class/unit</w:t>
      </w:r>
    </w:p>
    <w:p w:rsidR="009C6C06" w:rsidRPr="007216B2" w:rsidRDefault="009C6C06" w:rsidP="009C6C06">
      <w:pPr>
        <w:pStyle w:val="Bullet1"/>
      </w:pPr>
      <w:r w:rsidRPr="007216B2">
        <w:t>The due date of the work</w:t>
      </w:r>
    </w:p>
    <w:p w:rsidR="009C6C06" w:rsidRPr="007216B2" w:rsidRDefault="009C6C06" w:rsidP="009C6C06">
      <w:pPr>
        <w:pStyle w:val="Bullet1"/>
      </w:pPr>
      <w:r w:rsidRPr="007216B2">
        <w:t>The title of the work</w:t>
      </w:r>
    </w:p>
    <w:p w:rsidR="009C6C06" w:rsidRPr="007216B2" w:rsidRDefault="009C6C06" w:rsidP="009C6C06">
      <w:pPr>
        <w:pStyle w:val="Bullet1"/>
      </w:pPr>
      <w:r w:rsidRPr="007216B2">
        <w:t>The teacher’s name</w:t>
      </w:r>
    </w:p>
    <w:p w:rsidR="009C6C06" w:rsidRPr="007216B2" w:rsidRDefault="009C6C06" w:rsidP="009C6C06">
      <w:pPr>
        <w:pStyle w:val="Bullet1"/>
      </w:pPr>
      <w:r w:rsidRPr="007216B2">
        <w:t>A signed declaration that the work does not involve plagiarism.</w:t>
      </w:r>
    </w:p>
    <w:p w:rsidR="009C6C06" w:rsidRPr="007216B2" w:rsidRDefault="009C6C06" w:rsidP="009C6C06">
      <w:pPr>
        <w:pStyle w:val="BodyCopy"/>
        <w:spacing w:before="240"/>
        <w:rPr>
          <w:b/>
          <w:i/>
          <w:noProof w:val="0"/>
        </w:rPr>
      </w:pPr>
      <w:r w:rsidRPr="007216B2">
        <w:rPr>
          <w:b/>
          <w:i/>
          <w:noProof w:val="0"/>
        </w:rPr>
        <w:t>Keeping a Copy</w:t>
      </w:r>
    </w:p>
    <w:p w:rsidR="009C6C06" w:rsidRPr="007216B2" w:rsidRDefault="009C6C06" w:rsidP="009C6C06">
      <w:pPr>
        <w:pStyle w:val="BodyCopy"/>
        <w:rPr>
          <w:noProof w:val="0"/>
        </w:rPr>
      </w:pPr>
      <w:r w:rsidRPr="007216B2">
        <w:rPr>
          <w:noProof w:val="0"/>
        </w:rPr>
        <w:t>Students must keep a copy of the written work in case it is lost. This rarely happens but it can be disastrous if a copy has not been kept.</w:t>
      </w:r>
    </w:p>
    <w:p w:rsidR="009C6C06" w:rsidRPr="007216B2" w:rsidRDefault="009C6C06" w:rsidP="009C6C06">
      <w:pPr>
        <w:pStyle w:val="BodyCopy"/>
        <w:spacing w:before="240"/>
        <w:rPr>
          <w:b/>
          <w:i/>
          <w:noProof w:val="0"/>
        </w:rPr>
      </w:pPr>
      <w:r w:rsidRPr="007216B2">
        <w:rPr>
          <w:b/>
          <w:i/>
          <w:noProof w:val="0"/>
        </w:rPr>
        <w:t>Inclusive language</w:t>
      </w:r>
    </w:p>
    <w:p w:rsidR="009C6C06" w:rsidRPr="007216B2" w:rsidRDefault="009C6C06" w:rsidP="009C6C06">
      <w:pPr>
        <w:pStyle w:val="BodyCopy"/>
        <w:rPr>
          <w:noProof w:val="0"/>
        </w:rPr>
      </w:pPr>
      <w:r w:rsidRPr="007216B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7216B2" w:rsidRDefault="009C6C06" w:rsidP="009C6C06">
      <w:pPr>
        <w:pStyle w:val="BodyCopy"/>
        <w:rPr>
          <w:noProof w:val="0"/>
        </w:rPr>
      </w:pPr>
      <w:r w:rsidRPr="007216B2">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7216B2" w:rsidTr="00F814A5">
        <w:tc>
          <w:tcPr>
            <w:tcW w:w="3969" w:type="dxa"/>
            <w:shd w:val="clear" w:color="auto" w:fill="F2F2F2" w:themeFill="background1" w:themeFillShade="F2"/>
          </w:tcPr>
          <w:p w:rsidR="009C6C06" w:rsidRPr="007216B2" w:rsidRDefault="009C6C06" w:rsidP="00F814A5">
            <w:pPr>
              <w:pStyle w:val="BodyCopy"/>
              <w:spacing w:before="120" w:after="120"/>
              <w:jc w:val="both"/>
              <w:rPr>
                <w:noProof w:val="0"/>
              </w:rPr>
            </w:pPr>
            <w:r w:rsidRPr="007216B2">
              <w:rPr>
                <w:noProof w:val="0"/>
              </w:rPr>
              <w:t>Mankind</w:t>
            </w:r>
          </w:p>
        </w:tc>
        <w:tc>
          <w:tcPr>
            <w:tcW w:w="3452" w:type="dxa"/>
            <w:shd w:val="clear" w:color="auto" w:fill="F2F2F2" w:themeFill="background1" w:themeFillShade="F2"/>
          </w:tcPr>
          <w:p w:rsidR="009C6C06" w:rsidRPr="007216B2" w:rsidRDefault="009C6C06" w:rsidP="00F814A5">
            <w:pPr>
              <w:pStyle w:val="BodyCopy"/>
              <w:spacing w:before="120" w:after="120"/>
              <w:rPr>
                <w:i/>
                <w:noProof w:val="0"/>
              </w:rPr>
            </w:pPr>
            <w:r w:rsidRPr="007216B2">
              <w:rPr>
                <w:i/>
                <w:noProof w:val="0"/>
              </w:rPr>
              <w:t>Humankind</w:t>
            </w:r>
          </w:p>
        </w:tc>
      </w:tr>
      <w:tr w:rsidR="009C6C06" w:rsidRPr="007216B2" w:rsidTr="00F814A5">
        <w:tc>
          <w:tcPr>
            <w:tcW w:w="3969" w:type="dxa"/>
            <w:shd w:val="clear" w:color="auto" w:fill="F2F2F2" w:themeFill="background1" w:themeFillShade="F2"/>
          </w:tcPr>
          <w:p w:rsidR="009C6C06" w:rsidRPr="007216B2" w:rsidRDefault="009C6C06" w:rsidP="00F814A5">
            <w:pPr>
              <w:pStyle w:val="BodyCopy"/>
              <w:spacing w:before="120" w:after="120"/>
              <w:jc w:val="both"/>
              <w:rPr>
                <w:noProof w:val="0"/>
              </w:rPr>
            </w:pPr>
            <w:r w:rsidRPr="007216B2">
              <w:rPr>
                <w:noProof w:val="0"/>
              </w:rPr>
              <w:t>Barman/maid</w:t>
            </w:r>
          </w:p>
        </w:tc>
        <w:tc>
          <w:tcPr>
            <w:tcW w:w="3452" w:type="dxa"/>
            <w:shd w:val="clear" w:color="auto" w:fill="F2F2F2" w:themeFill="background1" w:themeFillShade="F2"/>
          </w:tcPr>
          <w:p w:rsidR="009C6C06" w:rsidRPr="007216B2" w:rsidRDefault="009C6C06" w:rsidP="00F814A5">
            <w:pPr>
              <w:pStyle w:val="BodyCopy"/>
              <w:spacing w:before="120" w:after="120"/>
              <w:rPr>
                <w:i/>
                <w:noProof w:val="0"/>
              </w:rPr>
            </w:pPr>
            <w:r w:rsidRPr="007216B2">
              <w:rPr>
                <w:i/>
                <w:noProof w:val="0"/>
              </w:rPr>
              <w:t>Bar attendant</w:t>
            </w:r>
          </w:p>
        </w:tc>
      </w:tr>
      <w:tr w:rsidR="009C6C06" w:rsidRPr="007216B2" w:rsidTr="00F814A5">
        <w:tc>
          <w:tcPr>
            <w:tcW w:w="3969" w:type="dxa"/>
            <w:shd w:val="clear" w:color="auto" w:fill="F2F2F2" w:themeFill="background1" w:themeFillShade="F2"/>
          </w:tcPr>
          <w:p w:rsidR="009C6C06" w:rsidRPr="007216B2" w:rsidRDefault="009C6C06" w:rsidP="00F814A5">
            <w:pPr>
              <w:pStyle w:val="BodyCopy"/>
              <w:spacing w:before="120" w:after="120"/>
              <w:jc w:val="both"/>
              <w:rPr>
                <w:noProof w:val="0"/>
              </w:rPr>
            </w:pPr>
            <w:r w:rsidRPr="007216B2">
              <w:rPr>
                <w:noProof w:val="0"/>
              </w:rPr>
              <w:t>Host/hostess</w:t>
            </w:r>
          </w:p>
        </w:tc>
        <w:tc>
          <w:tcPr>
            <w:tcW w:w="3452" w:type="dxa"/>
            <w:shd w:val="clear" w:color="auto" w:fill="F2F2F2" w:themeFill="background1" w:themeFillShade="F2"/>
          </w:tcPr>
          <w:p w:rsidR="009C6C06" w:rsidRPr="007216B2" w:rsidRDefault="009C6C06" w:rsidP="00F814A5">
            <w:pPr>
              <w:pStyle w:val="BodyCopy"/>
              <w:spacing w:before="120" w:after="120"/>
              <w:rPr>
                <w:i/>
                <w:noProof w:val="0"/>
              </w:rPr>
            </w:pPr>
            <w:r w:rsidRPr="007216B2">
              <w:rPr>
                <w:i/>
                <w:noProof w:val="0"/>
              </w:rPr>
              <w:t>Host</w:t>
            </w:r>
          </w:p>
        </w:tc>
      </w:tr>
      <w:tr w:rsidR="009C6C06" w:rsidRPr="007216B2" w:rsidTr="00F814A5">
        <w:tc>
          <w:tcPr>
            <w:tcW w:w="3969" w:type="dxa"/>
            <w:shd w:val="clear" w:color="auto" w:fill="F2F2F2" w:themeFill="background1" w:themeFillShade="F2"/>
          </w:tcPr>
          <w:p w:rsidR="009C6C06" w:rsidRPr="007216B2" w:rsidRDefault="009C6C06" w:rsidP="00F814A5">
            <w:pPr>
              <w:pStyle w:val="BodyCopy"/>
              <w:spacing w:before="120" w:after="120"/>
              <w:jc w:val="both"/>
              <w:rPr>
                <w:noProof w:val="0"/>
              </w:rPr>
            </w:pPr>
            <w:r w:rsidRPr="007216B2">
              <w:rPr>
                <w:noProof w:val="0"/>
              </w:rPr>
              <w:t>Waiter/waitress</w:t>
            </w:r>
          </w:p>
        </w:tc>
        <w:tc>
          <w:tcPr>
            <w:tcW w:w="3452" w:type="dxa"/>
            <w:shd w:val="clear" w:color="auto" w:fill="F2F2F2" w:themeFill="background1" w:themeFillShade="F2"/>
          </w:tcPr>
          <w:p w:rsidR="009C6C06" w:rsidRPr="007216B2" w:rsidRDefault="009C6C06" w:rsidP="00F814A5">
            <w:pPr>
              <w:pStyle w:val="BodyCopy"/>
              <w:spacing w:before="120" w:after="120"/>
              <w:rPr>
                <w:i/>
                <w:noProof w:val="0"/>
              </w:rPr>
            </w:pPr>
            <w:r w:rsidRPr="007216B2">
              <w:rPr>
                <w:i/>
                <w:noProof w:val="0"/>
              </w:rPr>
              <w:t>Waiter or waiting staff</w:t>
            </w:r>
          </w:p>
        </w:tc>
      </w:tr>
    </w:tbl>
    <w:p w:rsidR="009C6C06" w:rsidRPr="007216B2" w:rsidRDefault="009C6C06" w:rsidP="009C6C06">
      <w:pPr>
        <w:pStyle w:val="BodyCopy"/>
        <w:rPr>
          <w:noProof w:val="0"/>
        </w:rPr>
        <w:sectPr w:rsidR="009C6C06" w:rsidRPr="007216B2" w:rsidSect="001A29DB">
          <w:headerReference w:type="even" r:id="rId119"/>
          <w:headerReference w:type="default" r:id="rId120"/>
          <w:pgSz w:w="11906" w:h="16838" w:code="9"/>
          <w:pgMar w:top="1440" w:right="1440" w:bottom="1440" w:left="1701" w:header="709" w:footer="335" w:gutter="0"/>
          <w:cols w:space="708"/>
          <w:docGrid w:linePitch="360"/>
        </w:sectPr>
      </w:pPr>
    </w:p>
    <w:p w:rsidR="009C6C06" w:rsidRPr="007216B2" w:rsidRDefault="009C6C06" w:rsidP="009C6C06">
      <w:pPr>
        <w:pStyle w:val="Heading1"/>
      </w:pPr>
      <w:bookmarkStart w:id="81" w:name="_Toc337029862"/>
      <w:bookmarkStart w:id="82" w:name="_Toc370805499"/>
      <w:bookmarkStart w:id="83" w:name="_Toc423611667"/>
      <w:r w:rsidRPr="007216B2">
        <w:t>Recommended reading</w:t>
      </w:r>
      <w:bookmarkEnd w:id="81"/>
      <w:bookmarkEnd w:id="82"/>
      <w:bookmarkEnd w:id="83"/>
    </w:p>
    <w:p w:rsidR="00105130" w:rsidRPr="007216B2" w:rsidRDefault="00105130" w:rsidP="00AC767E">
      <w:pPr>
        <w:pStyle w:val="BodyCopy"/>
        <w:rPr>
          <w:noProof w:val="0"/>
        </w:rPr>
      </w:pPr>
      <w:r w:rsidRPr="007216B2">
        <w:rPr>
          <w:noProof w:val="0"/>
        </w:rPr>
        <w:t xml:space="preserve">Cole, J., 2000, </w:t>
      </w:r>
      <w:r w:rsidRPr="007216B2">
        <w:rPr>
          <w:i/>
          <w:noProof w:val="0"/>
        </w:rPr>
        <w:t>Coordinating and operating a tour</w:t>
      </w:r>
      <w:r w:rsidRPr="007216B2">
        <w:rPr>
          <w:noProof w:val="0"/>
        </w:rPr>
        <w:t xml:space="preserve">, Adelaide Institute of TAFE for the Department of Education, Training </w:t>
      </w:r>
      <w:r w:rsidR="00373E7C">
        <w:rPr>
          <w:noProof w:val="0"/>
        </w:rPr>
        <w:t>and Employment, South Australia</w:t>
      </w:r>
    </w:p>
    <w:p w:rsidR="00105130" w:rsidRPr="007216B2" w:rsidRDefault="00105130" w:rsidP="00AC767E">
      <w:pPr>
        <w:pStyle w:val="BodyCopy"/>
        <w:rPr>
          <w:noProof w:val="0"/>
        </w:rPr>
      </w:pPr>
      <w:r w:rsidRPr="007216B2">
        <w:rPr>
          <w:noProof w:val="0"/>
        </w:rPr>
        <w:t xml:space="preserve">Frost, W., 2004, </w:t>
      </w:r>
      <w:r w:rsidRPr="007216B2">
        <w:rPr>
          <w:i/>
          <w:noProof w:val="0"/>
        </w:rPr>
        <w:t xml:space="preserve">Travel and tour </w:t>
      </w:r>
      <w:r w:rsidRPr="007216B2">
        <w:rPr>
          <w:noProof w:val="0"/>
        </w:rPr>
        <w:t>management, Pearson Education</w:t>
      </w:r>
      <w:r w:rsidR="00373E7C">
        <w:rPr>
          <w:noProof w:val="0"/>
        </w:rPr>
        <w:t xml:space="preserve"> Australia, Frenchs Forest, NSW</w:t>
      </w:r>
    </w:p>
    <w:p w:rsidR="00105130" w:rsidRPr="007216B2" w:rsidRDefault="00105130" w:rsidP="00AC767E">
      <w:pPr>
        <w:pStyle w:val="BodyCopy"/>
        <w:rPr>
          <w:rFonts w:cs="Helvetica"/>
          <w:noProof w:val="0"/>
          <w:sz w:val="21"/>
          <w:szCs w:val="21"/>
        </w:rPr>
      </w:pPr>
      <w:r w:rsidRPr="007216B2">
        <w:rPr>
          <w:rFonts w:cs="Helvetica"/>
          <w:noProof w:val="0"/>
          <w:sz w:val="21"/>
          <w:szCs w:val="21"/>
        </w:rPr>
        <w:t xml:space="preserve">O’Shannessy, V., 2009 (2nd ed’n), </w:t>
      </w:r>
      <w:r w:rsidRPr="007216B2">
        <w:rPr>
          <w:rFonts w:cs="Helvetica"/>
          <w:i/>
          <w:noProof w:val="0"/>
          <w:sz w:val="21"/>
          <w:szCs w:val="21"/>
        </w:rPr>
        <w:t>The road to tourism: skills for the new professional</w:t>
      </w:r>
      <w:r w:rsidRPr="007216B2">
        <w:rPr>
          <w:rFonts w:cs="Helvetica"/>
          <w:noProof w:val="0"/>
          <w:sz w:val="21"/>
          <w:szCs w:val="21"/>
        </w:rPr>
        <w:t>, Pearson</w:t>
      </w:r>
      <w:r w:rsidR="00373E7C">
        <w:rPr>
          <w:rFonts w:cs="Helvetica"/>
          <w:noProof w:val="0"/>
          <w:sz w:val="21"/>
          <w:szCs w:val="21"/>
        </w:rPr>
        <w:t xml:space="preserve"> </w:t>
      </w:r>
      <w:r w:rsidRPr="007216B2">
        <w:rPr>
          <w:rFonts w:cs="Helvetica"/>
          <w:noProof w:val="0"/>
          <w:sz w:val="21"/>
          <w:szCs w:val="21"/>
        </w:rPr>
        <w:t>Education A</w:t>
      </w:r>
      <w:r w:rsidR="004E6021">
        <w:rPr>
          <w:rFonts w:cs="Helvetica"/>
          <w:noProof w:val="0"/>
          <w:sz w:val="21"/>
          <w:szCs w:val="21"/>
        </w:rPr>
        <w:t>ustralia, Frenchs Forest, NSW</w:t>
      </w:r>
    </w:p>
    <w:p w:rsidR="00105130" w:rsidRPr="007216B2" w:rsidRDefault="00105130" w:rsidP="00AC767E">
      <w:pPr>
        <w:pStyle w:val="BodyCopy"/>
        <w:rPr>
          <w:rFonts w:cs="Helvetica"/>
          <w:noProof w:val="0"/>
        </w:rPr>
      </w:pPr>
      <w:r w:rsidRPr="007216B2">
        <w:rPr>
          <w:rFonts w:cs="Helvetica"/>
          <w:noProof w:val="0"/>
        </w:rPr>
        <w:t xml:space="preserve">Pastorelli, J., 2002, </w:t>
      </w:r>
      <w:r w:rsidRPr="007216B2">
        <w:rPr>
          <w:rFonts w:cs="Helvetica"/>
          <w:i/>
          <w:noProof w:val="0"/>
        </w:rPr>
        <w:t>Enriching the experience: an interpretive approach to tour guiding</w:t>
      </w:r>
      <w:r w:rsidRPr="007216B2">
        <w:rPr>
          <w:rFonts w:cs="Helvetica"/>
          <w:noProof w:val="0"/>
        </w:rPr>
        <w:t>, Pearson Education, Frenchs Forest, NSW</w:t>
      </w:r>
    </w:p>
    <w:p w:rsidR="00105130" w:rsidRPr="007216B2" w:rsidRDefault="00373E7C" w:rsidP="00AC767E">
      <w:pPr>
        <w:pStyle w:val="BodyCopy"/>
        <w:rPr>
          <w:noProof w:val="0"/>
        </w:rPr>
      </w:pPr>
      <w:r>
        <w:rPr>
          <w:noProof w:val="0"/>
        </w:rPr>
        <w:t>Tourism Queensland,</w:t>
      </w:r>
      <w:r w:rsidR="00105130" w:rsidRPr="007216B2">
        <w:rPr>
          <w:noProof w:val="0"/>
        </w:rPr>
        <w:t xml:space="preserve"> 2001, </w:t>
      </w:r>
      <w:r w:rsidR="00105130" w:rsidRPr="007216B2">
        <w:rPr>
          <w:i/>
          <w:noProof w:val="0"/>
        </w:rPr>
        <w:t>Tour operator tool kit</w:t>
      </w:r>
      <w:r>
        <w:rPr>
          <w:noProof w:val="0"/>
        </w:rPr>
        <w:t>, Queensland Tourism, Brisbane</w:t>
      </w:r>
    </w:p>
    <w:p w:rsidR="00105130" w:rsidRPr="007216B2" w:rsidRDefault="00105130" w:rsidP="00AC767E">
      <w:pPr>
        <w:pStyle w:val="BodyCopy"/>
        <w:rPr>
          <w:noProof w:val="0"/>
        </w:rPr>
      </w:pPr>
      <w:r w:rsidRPr="007216B2">
        <w:rPr>
          <w:rStyle w:val="contributorname"/>
          <w:noProof w:val="0"/>
        </w:rPr>
        <w:t xml:space="preserve">Van der Wagen, L 2010, </w:t>
      </w:r>
      <w:r w:rsidRPr="007216B2">
        <w:rPr>
          <w:rStyle w:val="pageheading"/>
          <w:i/>
          <w:noProof w:val="0"/>
        </w:rPr>
        <w:t xml:space="preserve">Events and Tourism Essentials, </w:t>
      </w:r>
      <w:r w:rsidRPr="007216B2">
        <w:rPr>
          <w:rStyle w:val="pageheading"/>
          <w:noProof w:val="0"/>
        </w:rPr>
        <w:t>Pearson Education Australia</w:t>
      </w:r>
    </w:p>
    <w:p w:rsidR="000A249F" w:rsidRPr="007216B2" w:rsidRDefault="000A249F" w:rsidP="000A249F">
      <w:pPr>
        <w:pStyle w:val="BodyCopy"/>
        <w:rPr>
          <w:noProof w:val="0"/>
        </w:rPr>
      </w:pPr>
      <w:r w:rsidRPr="007216B2">
        <w:rPr>
          <w:noProof w:val="0"/>
        </w:rPr>
        <w:br w:type="page"/>
      </w:r>
    </w:p>
    <w:p w:rsidR="009C6C06" w:rsidRPr="007216B2" w:rsidRDefault="009C6C06" w:rsidP="002D0810">
      <w:pPr>
        <w:pStyle w:val="BodyCopy"/>
        <w:rPr>
          <w:noProof w:val="0"/>
        </w:rPr>
      </w:pPr>
    </w:p>
    <w:p w:rsidR="009C6C06" w:rsidRPr="007216B2" w:rsidRDefault="009C6C06" w:rsidP="002D0810">
      <w:pPr>
        <w:pStyle w:val="BodyCopy"/>
        <w:rPr>
          <w:noProof w:val="0"/>
        </w:rPr>
      </w:pPr>
    </w:p>
    <w:p w:rsidR="00AC767E" w:rsidRPr="007216B2" w:rsidRDefault="00AC767E" w:rsidP="002D0810">
      <w:pPr>
        <w:pStyle w:val="BodyCopy"/>
        <w:rPr>
          <w:noProof w:val="0"/>
        </w:rPr>
      </w:pPr>
    </w:p>
    <w:p w:rsidR="00AC767E" w:rsidRPr="007216B2" w:rsidRDefault="00AC767E" w:rsidP="002D0810">
      <w:pPr>
        <w:pStyle w:val="BodyCopy"/>
        <w:rPr>
          <w:noProof w:val="0"/>
        </w:rPr>
      </w:pPr>
    </w:p>
    <w:p w:rsidR="00AC767E" w:rsidRPr="007216B2" w:rsidRDefault="00AC767E" w:rsidP="002D0810">
      <w:pPr>
        <w:pStyle w:val="BodyCopy"/>
        <w:rPr>
          <w:noProof w:val="0"/>
        </w:rPr>
        <w:sectPr w:rsidR="00AC767E" w:rsidRPr="007216B2" w:rsidSect="006F4D9B">
          <w:headerReference w:type="even" r:id="rId121"/>
          <w:headerReference w:type="default" r:id="rId122"/>
          <w:pgSz w:w="11906" w:h="16838"/>
          <w:pgMar w:top="1440" w:right="1440" w:bottom="1440" w:left="1440" w:header="708" w:footer="324" w:gutter="0"/>
          <w:cols w:space="708"/>
          <w:docGrid w:linePitch="360"/>
        </w:sectPr>
      </w:pPr>
    </w:p>
    <w:p w:rsidR="009C6C06" w:rsidRPr="007216B2" w:rsidRDefault="009C6C06" w:rsidP="009C6C06">
      <w:pPr>
        <w:pStyle w:val="Heading1"/>
      </w:pPr>
      <w:bookmarkStart w:id="84" w:name="_Toc294862969"/>
      <w:bookmarkStart w:id="85" w:name="_Toc337029863"/>
      <w:bookmarkStart w:id="86" w:name="_Toc370805500"/>
      <w:bookmarkStart w:id="87" w:name="_Toc423611668"/>
      <w:r w:rsidRPr="007216B2">
        <w:t>Trainee evaluation sheet</w:t>
      </w:r>
      <w:bookmarkEnd w:id="84"/>
      <w:bookmarkEnd w:id="85"/>
      <w:bookmarkEnd w:id="86"/>
      <w:bookmarkEnd w:id="87"/>
    </w:p>
    <w:p w:rsidR="009C6C06" w:rsidRPr="007216B2" w:rsidRDefault="00B44993" w:rsidP="009C6C06">
      <w:pPr>
        <w:pStyle w:val="Heading3"/>
      </w:pPr>
      <w:r>
        <w:fldChar w:fldCharType="begin"/>
      </w:r>
      <w:r>
        <w:instrText xml:space="preserve"> REF  UnitName  \* MERGEFORMAT </w:instrText>
      </w:r>
      <w:r>
        <w:fldChar w:fldCharType="separate"/>
      </w:r>
      <w:sdt>
        <w:sdtPr>
          <w:alias w:val="Unit name "/>
          <w:tag w:val="Unit name "/>
          <w:id w:val="858386636"/>
          <w:placeholder>
            <w:docPart w:val="AECF5637097E4185BE4E027F7AB2E2EA"/>
          </w:placeholder>
        </w:sdtPr>
        <w:sdtEndPr/>
        <w:sdtContent>
          <w:r w:rsidR="0022260F" w:rsidRPr="007216B2">
            <w:t>Manage and execute a detailed tour itinerary</w:t>
          </w:r>
        </w:sdtContent>
      </w:sdt>
      <w:r>
        <w:fldChar w:fldCharType="end"/>
      </w:r>
    </w:p>
    <w:p w:rsidR="009C6C06" w:rsidRPr="007216B2" w:rsidRDefault="009C6C06" w:rsidP="009C6C06">
      <w:pPr>
        <w:pStyle w:val="BodyCopy"/>
        <w:rPr>
          <w:noProof w:val="0"/>
        </w:rPr>
      </w:pPr>
      <w:r w:rsidRPr="007216B2">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7216B2"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7216B2" w:rsidRDefault="009C6C06" w:rsidP="00CD04D2">
            <w:pPr>
              <w:pStyle w:val="TableHeading"/>
              <w:rPr>
                <w:noProof w:val="0"/>
              </w:rPr>
            </w:pPr>
            <w:r w:rsidRPr="007216B2">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7216B2" w:rsidRDefault="009C6C06" w:rsidP="00CD04D2">
            <w:pPr>
              <w:pStyle w:val="TableHeadingCentreText"/>
              <w:rPr>
                <w:noProof w:val="0"/>
              </w:rPr>
            </w:pPr>
            <w:r w:rsidRPr="007216B2">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216B2" w:rsidRDefault="009C6C06" w:rsidP="00CD04D2">
            <w:pPr>
              <w:pStyle w:val="TableHeadingCentreText"/>
              <w:rPr>
                <w:noProof w:val="0"/>
              </w:rPr>
            </w:pPr>
            <w:r w:rsidRPr="007216B2">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216B2" w:rsidRDefault="009C6C06" w:rsidP="00CD04D2">
            <w:pPr>
              <w:pStyle w:val="TableHeadingCentreText"/>
              <w:rPr>
                <w:noProof w:val="0"/>
              </w:rPr>
            </w:pPr>
            <w:r w:rsidRPr="007216B2">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216B2" w:rsidRDefault="009C6C06" w:rsidP="00CD04D2">
            <w:pPr>
              <w:pStyle w:val="TableHeadingCentreText"/>
              <w:rPr>
                <w:noProof w:val="0"/>
              </w:rPr>
            </w:pPr>
            <w:r w:rsidRPr="007216B2">
              <w:rPr>
                <w:noProof w:val="0"/>
              </w:rPr>
              <w:t>Does Not Apply</w:t>
            </w:r>
          </w:p>
        </w:tc>
      </w:tr>
      <w:tr w:rsidR="009C6C06" w:rsidRPr="007216B2"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pStyle w:val="TrainingEval-Table"/>
              <w:spacing w:before="60" w:after="60"/>
              <w:rPr>
                <w:rFonts w:ascii="Helvetica" w:hAnsi="Helvetica"/>
                <w:sz w:val="22"/>
                <w:szCs w:val="22"/>
                <w:lang w:val="en-AU"/>
              </w:rPr>
            </w:pPr>
            <w:r w:rsidRPr="007216B2">
              <w:rPr>
                <w:rFonts w:ascii="Helvetica" w:hAnsi="Helvetica"/>
                <w:sz w:val="22"/>
                <w:szCs w:val="22"/>
                <w:lang w:val="en-AU"/>
              </w:rPr>
              <w:fldChar w:fldCharType="begin">
                <w:ffData>
                  <w:name w:val="Check1"/>
                  <w:enabled/>
                  <w:calcOnExit w:val="0"/>
                  <w:checkBox>
                    <w:sizeAuto/>
                    <w:default w:val="0"/>
                  </w:checkBox>
                </w:ffData>
              </w:fldChar>
            </w:r>
            <w:r w:rsidRPr="007216B2">
              <w:rPr>
                <w:rFonts w:ascii="Helvetica" w:hAnsi="Helvetica"/>
                <w:sz w:val="22"/>
                <w:szCs w:val="22"/>
                <w:lang w:val="en-AU"/>
              </w:rPr>
              <w:instrText xml:space="preserve"> FORMCHECKBOX </w:instrText>
            </w:r>
            <w:r w:rsidR="00B44993">
              <w:rPr>
                <w:rFonts w:ascii="Helvetica" w:hAnsi="Helvetica"/>
                <w:sz w:val="22"/>
                <w:szCs w:val="22"/>
                <w:lang w:val="en-AU"/>
              </w:rPr>
            </w:r>
            <w:r w:rsidR="00B44993">
              <w:rPr>
                <w:rFonts w:ascii="Helvetica" w:hAnsi="Helvetica"/>
                <w:sz w:val="22"/>
                <w:szCs w:val="22"/>
                <w:lang w:val="en-AU"/>
              </w:rPr>
              <w:fldChar w:fldCharType="separate"/>
            </w:r>
            <w:r w:rsidRPr="007216B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pStyle w:val="TrainingEval-Table"/>
              <w:spacing w:before="60" w:after="60"/>
              <w:rPr>
                <w:rFonts w:ascii="Helvetica" w:hAnsi="Helvetica"/>
                <w:sz w:val="22"/>
                <w:szCs w:val="22"/>
                <w:lang w:val="en-AU"/>
              </w:rPr>
            </w:pPr>
            <w:r w:rsidRPr="007216B2">
              <w:rPr>
                <w:rFonts w:ascii="Helvetica" w:hAnsi="Helvetica"/>
                <w:sz w:val="22"/>
                <w:szCs w:val="22"/>
                <w:lang w:val="en-AU"/>
              </w:rPr>
              <w:fldChar w:fldCharType="begin">
                <w:ffData>
                  <w:name w:val="Check1"/>
                  <w:enabled/>
                  <w:calcOnExit w:val="0"/>
                  <w:checkBox>
                    <w:sizeAuto/>
                    <w:default w:val="0"/>
                  </w:checkBox>
                </w:ffData>
              </w:fldChar>
            </w:r>
            <w:r w:rsidRPr="007216B2">
              <w:rPr>
                <w:rFonts w:ascii="Helvetica" w:hAnsi="Helvetica"/>
                <w:sz w:val="22"/>
                <w:szCs w:val="22"/>
                <w:lang w:val="en-AU"/>
              </w:rPr>
              <w:instrText xml:space="preserve"> FORMCHECKBOX </w:instrText>
            </w:r>
            <w:r w:rsidR="00B44993">
              <w:rPr>
                <w:rFonts w:ascii="Helvetica" w:hAnsi="Helvetica"/>
                <w:sz w:val="22"/>
                <w:szCs w:val="22"/>
                <w:lang w:val="en-AU"/>
              </w:rPr>
            </w:r>
            <w:r w:rsidR="00B44993">
              <w:rPr>
                <w:rFonts w:ascii="Helvetica" w:hAnsi="Helvetica"/>
                <w:sz w:val="22"/>
                <w:szCs w:val="22"/>
                <w:lang w:val="en-AU"/>
              </w:rPr>
              <w:fldChar w:fldCharType="separate"/>
            </w:r>
            <w:r w:rsidRPr="007216B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pStyle w:val="TrainingEval-Table"/>
              <w:spacing w:before="60" w:after="60"/>
              <w:rPr>
                <w:rFonts w:ascii="Helvetica" w:hAnsi="Helvetica"/>
                <w:sz w:val="22"/>
                <w:szCs w:val="22"/>
                <w:lang w:val="en-AU"/>
              </w:rPr>
            </w:pPr>
            <w:r w:rsidRPr="007216B2">
              <w:rPr>
                <w:rFonts w:ascii="Helvetica" w:hAnsi="Helvetica"/>
                <w:sz w:val="22"/>
                <w:szCs w:val="22"/>
                <w:lang w:val="en-AU"/>
              </w:rPr>
              <w:fldChar w:fldCharType="begin">
                <w:ffData>
                  <w:name w:val="Check1"/>
                  <w:enabled/>
                  <w:calcOnExit w:val="0"/>
                  <w:checkBox>
                    <w:sizeAuto/>
                    <w:default w:val="0"/>
                  </w:checkBox>
                </w:ffData>
              </w:fldChar>
            </w:r>
            <w:r w:rsidRPr="007216B2">
              <w:rPr>
                <w:rFonts w:ascii="Helvetica" w:hAnsi="Helvetica"/>
                <w:sz w:val="22"/>
                <w:szCs w:val="22"/>
                <w:lang w:val="en-AU"/>
              </w:rPr>
              <w:instrText xml:space="preserve"> FORMCHECKBOX </w:instrText>
            </w:r>
            <w:r w:rsidR="00B44993">
              <w:rPr>
                <w:rFonts w:ascii="Helvetica" w:hAnsi="Helvetica"/>
                <w:sz w:val="22"/>
                <w:szCs w:val="22"/>
                <w:lang w:val="en-AU"/>
              </w:rPr>
            </w:r>
            <w:r w:rsidR="00B44993">
              <w:rPr>
                <w:rFonts w:ascii="Helvetica" w:hAnsi="Helvetica"/>
                <w:sz w:val="22"/>
                <w:szCs w:val="22"/>
                <w:lang w:val="en-AU"/>
              </w:rPr>
              <w:fldChar w:fldCharType="separate"/>
            </w:r>
            <w:r w:rsidRPr="007216B2">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pStyle w:val="TrainingEval-Table"/>
              <w:spacing w:before="60" w:after="60"/>
              <w:rPr>
                <w:rFonts w:ascii="Helvetica" w:hAnsi="Helvetica"/>
                <w:sz w:val="22"/>
                <w:szCs w:val="22"/>
                <w:lang w:val="en-AU"/>
              </w:rPr>
            </w:pPr>
            <w:r w:rsidRPr="007216B2">
              <w:rPr>
                <w:rFonts w:ascii="Helvetica" w:hAnsi="Helvetica"/>
                <w:sz w:val="22"/>
                <w:szCs w:val="22"/>
                <w:lang w:val="en-AU"/>
              </w:rPr>
              <w:fldChar w:fldCharType="begin">
                <w:ffData>
                  <w:name w:val="Check1"/>
                  <w:enabled/>
                  <w:calcOnExit w:val="0"/>
                  <w:checkBox>
                    <w:sizeAuto/>
                    <w:default w:val="0"/>
                  </w:checkBox>
                </w:ffData>
              </w:fldChar>
            </w:r>
            <w:r w:rsidRPr="007216B2">
              <w:rPr>
                <w:rFonts w:ascii="Helvetica" w:hAnsi="Helvetica"/>
                <w:sz w:val="22"/>
                <w:szCs w:val="22"/>
                <w:lang w:val="en-AU"/>
              </w:rPr>
              <w:instrText xml:space="preserve"> FORMCHECKBOX </w:instrText>
            </w:r>
            <w:r w:rsidR="00B44993">
              <w:rPr>
                <w:rFonts w:ascii="Helvetica" w:hAnsi="Helvetica"/>
                <w:sz w:val="22"/>
                <w:szCs w:val="22"/>
                <w:lang w:val="en-AU"/>
              </w:rPr>
            </w:r>
            <w:r w:rsidR="00B44993">
              <w:rPr>
                <w:rFonts w:ascii="Helvetica" w:hAnsi="Helvetica"/>
                <w:sz w:val="22"/>
                <w:szCs w:val="22"/>
                <w:lang w:val="en-AU"/>
              </w:rPr>
              <w:fldChar w:fldCharType="separate"/>
            </w:r>
            <w:r w:rsidRPr="007216B2">
              <w:rPr>
                <w:rFonts w:ascii="Helvetica" w:hAnsi="Helvetica"/>
                <w:sz w:val="22"/>
                <w:szCs w:val="22"/>
                <w:lang w:val="en-AU"/>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My training was well-organi</w:t>
            </w:r>
            <w:r w:rsidR="00EC72EE" w:rsidRPr="007216B2">
              <w:rPr>
                <w:noProof w:val="0"/>
              </w:rPr>
              <w:t>s</w:t>
            </w:r>
            <w:r w:rsidRPr="007216B2">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r w:rsidR="009C6C06" w:rsidRPr="007216B2"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216B2" w:rsidRDefault="009C6C06" w:rsidP="00CD04D2">
            <w:pPr>
              <w:pStyle w:val="TableText"/>
              <w:rPr>
                <w:noProof w:val="0"/>
              </w:rPr>
            </w:pPr>
            <w:r w:rsidRPr="007216B2">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216B2" w:rsidRDefault="009C6C06" w:rsidP="00F814A5">
            <w:pPr>
              <w:jc w:val="center"/>
            </w:pPr>
            <w:r w:rsidRPr="007216B2">
              <w:rPr>
                <w:rFonts w:ascii="Helvetica" w:hAnsi="Helvetica"/>
              </w:rPr>
              <w:fldChar w:fldCharType="begin">
                <w:ffData>
                  <w:name w:val="Check1"/>
                  <w:enabled/>
                  <w:calcOnExit w:val="0"/>
                  <w:checkBox>
                    <w:sizeAuto/>
                    <w:default w:val="0"/>
                  </w:checkBox>
                </w:ffData>
              </w:fldChar>
            </w:r>
            <w:r w:rsidRPr="007216B2">
              <w:rPr>
                <w:rFonts w:ascii="Helvetica" w:hAnsi="Helvetica"/>
              </w:rPr>
              <w:instrText xml:space="preserve"> FORMCHECKBOX </w:instrText>
            </w:r>
            <w:r w:rsidR="00B44993">
              <w:rPr>
                <w:rFonts w:ascii="Helvetica" w:hAnsi="Helvetica"/>
              </w:rPr>
            </w:r>
            <w:r w:rsidR="00B44993">
              <w:rPr>
                <w:rFonts w:ascii="Helvetica" w:hAnsi="Helvetica"/>
              </w:rPr>
              <w:fldChar w:fldCharType="separate"/>
            </w:r>
            <w:r w:rsidRPr="007216B2">
              <w:rPr>
                <w:rFonts w:ascii="Helvetica" w:hAnsi="Helvetica"/>
              </w:rPr>
              <w:fldChar w:fldCharType="end"/>
            </w:r>
          </w:p>
        </w:tc>
      </w:tr>
    </w:tbl>
    <w:p w:rsidR="009C6C06" w:rsidRPr="007216B2" w:rsidRDefault="009C6C06" w:rsidP="009C6C06">
      <w:pPr>
        <w:rPr>
          <w:rFonts w:ascii="Helvetica" w:eastAsia="Calibri" w:hAnsi="Helvetica" w:cs="Calibri"/>
          <w:szCs w:val="16"/>
          <w:lang w:eastAsia="ar-SA"/>
        </w:rPr>
      </w:pPr>
      <w:r w:rsidRPr="007216B2">
        <w:br w:type="page"/>
      </w:r>
    </w:p>
    <w:p w:rsidR="009C6C06" w:rsidRPr="007216B2" w:rsidRDefault="009C6C06" w:rsidP="009C6C06">
      <w:pPr>
        <w:pStyle w:val="ActivityNumbered"/>
      </w:pPr>
      <w:r w:rsidRPr="007216B2">
        <w:t>The best things about this unit were:</w:t>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Numbered"/>
      </w:pPr>
      <w:r w:rsidRPr="007216B2">
        <w:t>The worst things about this unit were:</w:t>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Numbered"/>
      </w:pPr>
      <w:r w:rsidRPr="007216B2">
        <w:t>The things you should change in this unit are:</w:t>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RulesInsertTab"/>
        <w:ind w:left="0"/>
      </w:pPr>
      <w:r w:rsidRPr="007216B2">
        <w:tab/>
      </w:r>
    </w:p>
    <w:p w:rsidR="009C6C06" w:rsidRPr="007216B2" w:rsidRDefault="009C6C06" w:rsidP="009C6C06">
      <w:pPr>
        <w:pStyle w:val="ActivityBottom"/>
        <w:rPr>
          <w:noProof w:val="0"/>
        </w:rPr>
      </w:pPr>
    </w:p>
    <w:p w:rsidR="009C6C06" w:rsidRPr="007216B2" w:rsidRDefault="009C6C06" w:rsidP="009C6C06">
      <w:pPr>
        <w:pStyle w:val="BodyCopy"/>
        <w:rPr>
          <w:noProof w:val="0"/>
        </w:rPr>
      </w:pPr>
    </w:p>
    <w:p w:rsidR="00AD7B23" w:rsidRPr="007216B2" w:rsidRDefault="00AD7B23" w:rsidP="009C6C06">
      <w:pPr>
        <w:pStyle w:val="BodyCopy"/>
        <w:rPr>
          <w:noProof w:val="0"/>
        </w:rPr>
        <w:sectPr w:rsidR="00AD7B23" w:rsidRPr="007216B2" w:rsidSect="001A29DB">
          <w:headerReference w:type="even" r:id="rId123"/>
          <w:headerReference w:type="default" r:id="rId124"/>
          <w:pgSz w:w="11906" w:h="16838" w:code="9"/>
          <w:pgMar w:top="1440" w:right="1440" w:bottom="1440" w:left="1701" w:header="709" w:footer="326" w:gutter="0"/>
          <w:cols w:space="708"/>
          <w:docGrid w:linePitch="360"/>
        </w:sectPr>
      </w:pPr>
    </w:p>
    <w:p w:rsidR="00AD7B23" w:rsidRPr="007216B2" w:rsidRDefault="00AD7B23" w:rsidP="00AD7B23">
      <w:pPr>
        <w:pStyle w:val="Heading1"/>
        <w:spacing w:before="240" w:after="240"/>
      </w:pPr>
      <w:bookmarkStart w:id="88" w:name="_Toc374547319"/>
      <w:bookmarkStart w:id="89" w:name="_Toc378619279"/>
      <w:bookmarkStart w:id="90" w:name="_Toc423611669"/>
      <w:r w:rsidRPr="007216B2">
        <w:t>Trainee self-assessment checklist</w:t>
      </w:r>
      <w:bookmarkEnd w:id="88"/>
      <w:bookmarkEnd w:id="89"/>
      <w:bookmarkEnd w:id="90"/>
    </w:p>
    <w:p w:rsidR="00AD7B23" w:rsidRPr="007216B2" w:rsidRDefault="00AD7B23" w:rsidP="00AD7B23">
      <w:pPr>
        <w:pStyle w:val="BodyCopy"/>
        <w:spacing w:after="240"/>
        <w:rPr>
          <w:noProof w:val="0"/>
        </w:rPr>
      </w:pPr>
      <w:r w:rsidRPr="007216B2">
        <w:rPr>
          <w:noProof w:val="0"/>
        </w:rPr>
        <w:t>As an indicator to your Trainer/Assessor of your readiness for assessment in this unit please complete the following and hand to your Trainer/Assessor.</w:t>
      </w:r>
    </w:p>
    <w:p w:rsidR="00AD7B23" w:rsidRPr="007216B2" w:rsidRDefault="00B44993" w:rsidP="00A838E0">
      <w:pPr>
        <w:pStyle w:val="Heading3"/>
      </w:pPr>
      <w:r>
        <w:fldChar w:fldCharType="begin"/>
      </w:r>
      <w:r>
        <w:instrText xml:space="preserve"> REF  UnitName </w:instrText>
      </w:r>
      <w:r>
        <w:fldChar w:fldCharType="separate"/>
      </w:r>
      <w:sdt>
        <w:sdtPr>
          <w:alias w:val="Unit name "/>
          <w:tag w:val="Unit name "/>
          <w:id w:val="-1204556181"/>
          <w:placeholder>
            <w:docPart w:val="0158926CFF8B471E93B60971F759B6B0"/>
          </w:placeholder>
        </w:sdtPr>
        <w:sdtEndPr>
          <w:rPr>
            <w:highlight w:val="yellow"/>
          </w:rPr>
        </w:sdtEndPr>
        <w:sdtContent>
          <w:r w:rsidR="0022260F" w:rsidRPr="007216B2">
            <w:t>Manage and execute a detailed tour itinerary</w:t>
          </w:r>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7216B2" w:rsidTr="00AD7B23">
        <w:trPr>
          <w:tblHeader/>
        </w:trPr>
        <w:tc>
          <w:tcPr>
            <w:tcW w:w="7248" w:type="dxa"/>
            <w:gridSpan w:val="2"/>
            <w:tcBorders>
              <w:top w:val="nil"/>
              <w:left w:val="nil"/>
              <w:right w:val="single" w:sz="4" w:space="0" w:color="auto"/>
            </w:tcBorders>
            <w:shd w:val="clear" w:color="auto" w:fill="auto"/>
          </w:tcPr>
          <w:p w:rsidR="00AD7B23" w:rsidRPr="007216B2" w:rsidRDefault="00AD7B23" w:rsidP="00CD04D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7216B2" w:rsidRDefault="00AD7B23" w:rsidP="00CD04D2">
            <w:pPr>
              <w:pStyle w:val="TableHeadingCentreText"/>
              <w:rPr>
                <w:noProof w:val="0"/>
              </w:rPr>
            </w:pPr>
            <w:r w:rsidRPr="007216B2">
              <w:rPr>
                <w:noProof w:val="0"/>
              </w:rPr>
              <w:t>Yes</w:t>
            </w:r>
          </w:p>
        </w:tc>
        <w:tc>
          <w:tcPr>
            <w:tcW w:w="896" w:type="dxa"/>
            <w:shd w:val="clear" w:color="auto" w:fill="E36C0A" w:themeFill="accent6" w:themeFillShade="BF"/>
            <w:vAlign w:val="center"/>
          </w:tcPr>
          <w:p w:rsidR="00AD7B23" w:rsidRPr="007216B2" w:rsidRDefault="00AD7B23" w:rsidP="00CD04D2">
            <w:pPr>
              <w:pStyle w:val="TableHeadingCentreText"/>
              <w:rPr>
                <w:noProof w:val="0"/>
              </w:rPr>
            </w:pPr>
            <w:r w:rsidRPr="007216B2">
              <w:rPr>
                <w:noProof w:val="0"/>
              </w:rPr>
              <w:t>No</w:t>
            </w:r>
            <w:r w:rsidRPr="007216B2">
              <w:rPr>
                <w:noProof w:val="0"/>
                <w:sz w:val="24"/>
                <w:szCs w:val="24"/>
              </w:rPr>
              <w:t>*</w:t>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noProof w:val="0"/>
              </w:rPr>
            </w:pPr>
            <w:r w:rsidRPr="007216B2">
              <w:rPr>
                <w:noProof w:val="0"/>
              </w:rPr>
              <w:t xml:space="preserve">Element 1: </w:t>
            </w:r>
            <w:r w:rsidR="005402B7" w:rsidRPr="007216B2">
              <w:rPr>
                <w:noProof w:val="0"/>
              </w:rPr>
              <w:fldChar w:fldCharType="begin"/>
            </w:r>
            <w:r w:rsidR="005402B7" w:rsidRPr="007216B2">
              <w:rPr>
                <w:noProof w:val="0"/>
              </w:rPr>
              <w:instrText xml:space="preserve"> REF  Element1 </w:instrText>
            </w:r>
            <w:r w:rsidR="005402B7" w:rsidRPr="007216B2">
              <w:rPr>
                <w:noProof w:val="0"/>
              </w:rPr>
              <w:fldChar w:fldCharType="separate"/>
            </w:r>
            <w:sdt>
              <w:sdtPr>
                <w:rPr>
                  <w:highlight w:val="yellow"/>
                </w:rPr>
                <w:alias w:val="Element1"/>
                <w:tag w:val="Element1"/>
                <w:id w:val="-78291860"/>
                <w:placeholder>
                  <w:docPart w:val="FE51379466F640AEBEFCAA24FBF49302"/>
                </w:placeholder>
              </w:sdtPr>
              <w:sdtEndPr/>
              <w:sdtContent>
                <w:r w:rsidR="0022260F" w:rsidRPr="007216B2">
                  <w:t>Prepare for tour itinerary</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1.1</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Criteria11 </w:instrText>
            </w:r>
            <w:r w:rsidRPr="007216B2">
              <w:rPr>
                <w:noProof w:val="0"/>
              </w:rPr>
              <w:fldChar w:fldCharType="separate"/>
            </w:r>
            <w:sdt>
              <w:sdtPr>
                <w:rPr>
                  <w:noProof w:val="0"/>
                </w:rPr>
                <w:alias w:val="Criteria11"/>
                <w:tag w:val="Criteria11"/>
                <w:id w:val="1723485843"/>
                <w:placeholder>
                  <w:docPart w:val="00B7672DEB8A40DBABC3CC90269ACBF5"/>
                </w:placeholder>
              </w:sdtPr>
              <w:sdtEndPr/>
              <w:sdtContent>
                <w:r w:rsidR="0022260F" w:rsidRPr="007216B2">
                  <w:rPr>
                    <w:noProof w:val="0"/>
                  </w:rPr>
                  <w:t>Identify the requirements in the itinerary</w:t>
                </w:r>
              </w:sdtContent>
            </w:sdt>
            <w:r w:rsidRPr="007216B2">
              <w:rPr>
                <w:noProof w:val="0"/>
              </w:rPr>
              <w:fldChar w:fldCharType="end"/>
            </w:r>
          </w:p>
        </w:tc>
        <w:tc>
          <w:tcPr>
            <w:tcW w:w="837"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1.2</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Criteria12 </w:instrText>
            </w:r>
            <w:r w:rsidRPr="007216B2">
              <w:rPr>
                <w:noProof w:val="0"/>
              </w:rPr>
              <w:fldChar w:fldCharType="separate"/>
            </w:r>
            <w:sdt>
              <w:sdtPr>
                <w:rPr>
                  <w:noProof w:val="0"/>
                </w:rPr>
                <w:alias w:val="Criteria12"/>
                <w:tag w:val="Criteria12"/>
                <w:id w:val="-541822454"/>
                <w:placeholder>
                  <w:docPart w:val="9961EBC0738041B68D2915708139871B"/>
                </w:placeholder>
              </w:sdtPr>
              <w:sdtEndPr/>
              <w:sdtContent>
                <w:r w:rsidR="0022260F" w:rsidRPr="007216B2">
                  <w:rPr>
                    <w:noProof w:val="0"/>
                  </w:rPr>
                  <w:t>Clarify requirements relating to the itinerary</w:t>
                </w:r>
              </w:sdtContent>
            </w:sdt>
            <w:r w:rsidRPr="007216B2">
              <w:rPr>
                <w:noProof w:val="0"/>
              </w:rPr>
              <w:fldChar w:fldCharType="end"/>
            </w:r>
          </w:p>
        </w:tc>
        <w:tc>
          <w:tcPr>
            <w:tcW w:w="837"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1.3</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Criteria13 </w:instrText>
            </w:r>
            <w:r w:rsidRPr="007216B2">
              <w:rPr>
                <w:noProof w:val="0"/>
              </w:rPr>
              <w:fldChar w:fldCharType="separate"/>
            </w:r>
            <w:sdt>
              <w:sdtPr>
                <w:rPr>
                  <w:noProof w:val="0"/>
                </w:rPr>
                <w:alias w:val="Criteria13"/>
                <w:tag w:val="Criteria13"/>
                <w:id w:val="491924304"/>
                <w:placeholder>
                  <w:docPart w:val="C7F7FBAE55D04EBD803764E2BA692F1F"/>
                </w:placeholder>
              </w:sdtPr>
              <w:sdtEndPr/>
              <w:sdtContent>
                <w:r w:rsidR="0022260F" w:rsidRPr="007216B2">
                  <w:rPr>
                    <w:noProof w:val="0"/>
                  </w:rPr>
                  <w:t>Plan tour in accordance with briefing information</w:t>
                </w:r>
              </w:sdtContent>
            </w:sdt>
            <w:r w:rsidRPr="007216B2">
              <w:rPr>
                <w:noProof w:val="0"/>
              </w:rPr>
              <w:fldChar w:fldCharType="end"/>
            </w:r>
          </w:p>
        </w:tc>
        <w:tc>
          <w:tcPr>
            <w:tcW w:w="837"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1.4</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Criteria14 </w:instrText>
            </w:r>
            <w:r w:rsidRPr="007216B2">
              <w:rPr>
                <w:noProof w:val="0"/>
              </w:rPr>
              <w:fldChar w:fldCharType="separate"/>
            </w:r>
            <w:sdt>
              <w:sdtPr>
                <w:rPr>
                  <w:noProof w:val="0"/>
                </w:rPr>
                <w:alias w:val="Criteria14"/>
                <w:tag w:val="Criteria14"/>
                <w:id w:val="152953026"/>
                <w:placeholder>
                  <w:docPart w:val="85A0BC74488848F6AC0A5029B6C460DC"/>
                </w:placeholder>
              </w:sdtPr>
              <w:sdtEndPr/>
              <w:sdtContent>
                <w:r w:rsidR="0022260F" w:rsidRPr="007216B2">
                  <w:rPr>
                    <w:noProof w:val="0"/>
                  </w:rPr>
                  <w:t>Identify tour-related risks</w:t>
                </w:r>
              </w:sdtContent>
            </w:sdt>
            <w:r w:rsidRPr="007216B2">
              <w:rPr>
                <w:noProof w:val="0"/>
              </w:rPr>
              <w:fldChar w:fldCharType="end"/>
            </w:r>
          </w:p>
        </w:tc>
        <w:tc>
          <w:tcPr>
            <w:tcW w:w="837"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AD7B23" w:rsidRPr="007216B2" w:rsidRDefault="00AD7B23" w:rsidP="00EE3792">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F06B58" w:rsidRPr="007216B2" w:rsidTr="00AD7B23">
        <w:tc>
          <w:tcPr>
            <w:tcW w:w="606" w:type="dxa"/>
            <w:vAlign w:val="center"/>
          </w:tcPr>
          <w:p w:rsidR="00F06B58" w:rsidRPr="007216B2" w:rsidRDefault="00656CD3" w:rsidP="00CD04D2">
            <w:pPr>
              <w:pStyle w:val="TableText"/>
              <w:rPr>
                <w:noProof w:val="0"/>
              </w:rPr>
            </w:pPr>
            <w:r w:rsidRPr="007216B2">
              <w:rPr>
                <w:noProof w:val="0"/>
              </w:rPr>
              <w:t>1.5</w:t>
            </w:r>
          </w:p>
        </w:tc>
        <w:tc>
          <w:tcPr>
            <w:tcW w:w="6642" w:type="dxa"/>
          </w:tcPr>
          <w:p w:rsidR="00F06B58" w:rsidRPr="007216B2" w:rsidRDefault="005402B7" w:rsidP="00CD04D2">
            <w:pPr>
              <w:pStyle w:val="TableText"/>
              <w:rPr>
                <w:noProof w:val="0"/>
              </w:rPr>
            </w:pPr>
            <w:r w:rsidRPr="007216B2">
              <w:rPr>
                <w:noProof w:val="0"/>
              </w:rPr>
              <w:fldChar w:fldCharType="begin"/>
            </w:r>
            <w:r w:rsidRPr="007216B2">
              <w:rPr>
                <w:noProof w:val="0"/>
              </w:rPr>
              <w:instrText xml:space="preserve"> REF  Criteria15 </w:instrText>
            </w:r>
            <w:r w:rsidRPr="007216B2">
              <w:rPr>
                <w:noProof w:val="0"/>
              </w:rPr>
              <w:fldChar w:fldCharType="separate"/>
            </w:r>
            <w:sdt>
              <w:sdtPr>
                <w:rPr>
                  <w:noProof w:val="0"/>
                </w:rPr>
                <w:alias w:val="Criteria15"/>
                <w:tag w:val="Criteria15"/>
                <w:id w:val="392548905"/>
                <w:placeholder>
                  <w:docPart w:val="74BEF78ACE214874A4FBA7CEFF6BBE20"/>
                </w:placeholder>
              </w:sdtPr>
              <w:sdtEndPr/>
              <w:sdtContent>
                <w:r w:rsidR="0022260F" w:rsidRPr="007216B2">
                  <w:rPr>
                    <w:noProof w:val="0"/>
                  </w:rPr>
                  <w:t>Develop contingency plans for risks</w:t>
                </w:r>
              </w:sdtContent>
            </w:sdt>
            <w:r w:rsidRPr="007216B2">
              <w:rPr>
                <w:noProof w:val="0"/>
              </w:rPr>
              <w:fldChar w:fldCharType="end"/>
            </w:r>
          </w:p>
        </w:tc>
        <w:tc>
          <w:tcPr>
            <w:tcW w:w="837" w:type="dxa"/>
            <w:vAlign w:val="center"/>
          </w:tcPr>
          <w:p w:rsidR="00F06B58" w:rsidRPr="007216B2" w:rsidRDefault="00F06B58" w:rsidP="00F06B58">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F06B58" w:rsidRPr="007216B2" w:rsidRDefault="00F06B58" w:rsidP="00F06B58">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F06B58" w:rsidRPr="007216B2" w:rsidTr="00AD7B23">
        <w:tc>
          <w:tcPr>
            <w:tcW w:w="606" w:type="dxa"/>
            <w:vAlign w:val="center"/>
          </w:tcPr>
          <w:p w:rsidR="00F06B58" w:rsidRPr="007216B2" w:rsidRDefault="00656CD3" w:rsidP="00CD04D2">
            <w:pPr>
              <w:pStyle w:val="TableText"/>
              <w:rPr>
                <w:noProof w:val="0"/>
              </w:rPr>
            </w:pPr>
            <w:r w:rsidRPr="007216B2">
              <w:rPr>
                <w:noProof w:val="0"/>
              </w:rPr>
              <w:t>1.6</w:t>
            </w:r>
          </w:p>
        </w:tc>
        <w:tc>
          <w:tcPr>
            <w:tcW w:w="6642" w:type="dxa"/>
          </w:tcPr>
          <w:p w:rsidR="00F06B58" w:rsidRPr="007216B2" w:rsidRDefault="005402B7" w:rsidP="00CD04D2">
            <w:pPr>
              <w:pStyle w:val="TableText"/>
              <w:rPr>
                <w:noProof w:val="0"/>
              </w:rPr>
            </w:pPr>
            <w:r w:rsidRPr="007216B2">
              <w:rPr>
                <w:noProof w:val="0"/>
              </w:rPr>
              <w:fldChar w:fldCharType="begin"/>
            </w:r>
            <w:r w:rsidRPr="007216B2">
              <w:rPr>
                <w:noProof w:val="0"/>
              </w:rPr>
              <w:instrText xml:space="preserve"> REF  Criteria16 </w:instrText>
            </w:r>
            <w:r w:rsidRPr="007216B2">
              <w:rPr>
                <w:noProof w:val="0"/>
              </w:rPr>
              <w:fldChar w:fldCharType="separate"/>
            </w:r>
            <w:sdt>
              <w:sdtPr>
                <w:rPr>
                  <w:noProof w:val="0"/>
                </w:rPr>
                <w:alias w:val="Criteria16"/>
                <w:tag w:val="Criteria16"/>
                <w:id w:val="1267265953"/>
                <w:placeholder>
                  <w:docPart w:val="2269184270644FF599B4CC4D59120EE8"/>
                </w:placeholder>
              </w:sdtPr>
              <w:sdtEndPr/>
              <w:sdtContent>
                <w:r w:rsidR="0022260F" w:rsidRPr="007216B2">
                  <w:rPr>
                    <w:noProof w:val="0"/>
                  </w:rPr>
                  <w:t>Confirm reserved tour components</w:t>
                </w:r>
              </w:sdtContent>
            </w:sdt>
            <w:r w:rsidRPr="007216B2">
              <w:rPr>
                <w:noProof w:val="0"/>
              </w:rPr>
              <w:fldChar w:fldCharType="end"/>
            </w:r>
          </w:p>
        </w:tc>
        <w:tc>
          <w:tcPr>
            <w:tcW w:w="837" w:type="dxa"/>
            <w:vAlign w:val="center"/>
          </w:tcPr>
          <w:p w:rsidR="00F06B58" w:rsidRPr="007216B2" w:rsidRDefault="00F06B58" w:rsidP="00F06B58">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c>
          <w:tcPr>
            <w:tcW w:w="896" w:type="dxa"/>
            <w:vAlign w:val="center"/>
          </w:tcPr>
          <w:p w:rsidR="00F06B58" w:rsidRPr="007216B2" w:rsidRDefault="00F06B58" w:rsidP="00F06B58">
            <w:pPr>
              <w:pStyle w:val="TrainingEval-Table"/>
              <w:spacing w:before="120" w:after="120" w:line="240" w:lineRule="auto"/>
              <w:rPr>
                <w:rStyle w:val="TrainingEval-Tickbox"/>
                <w:lang w:val="en-AU"/>
              </w:rPr>
            </w:pPr>
            <w:r w:rsidRPr="007216B2">
              <w:rPr>
                <w:rStyle w:val="TrainingEval-Tickbox"/>
                <w:lang w:val="en-AU"/>
              </w:rPr>
              <w:fldChar w:fldCharType="begin">
                <w:ffData>
                  <w:name w:val="Check1"/>
                  <w:enabled/>
                  <w:calcOnExit w:val="0"/>
                  <w:checkBox>
                    <w:sizeAuto/>
                    <w:default w:val="0"/>
                  </w:checkBox>
                </w:ffData>
              </w:fldChar>
            </w:r>
            <w:r w:rsidRPr="007216B2">
              <w:rPr>
                <w:rStyle w:val="TrainingEval-Tickbox"/>
                <w:lang w:val="en-AU"/>
              </w:rPr>
              <w:instrText xml:space="preserve"> FORMCHECKBOX </w:instrText>
            </w:r>
            <w:r w:rsidR="00B44993">
              <w:rPr>
                <w:rStyle w:val="TrainingEval-Tickbox"/>
                <w:lang w:val="en-AU"/>
              </w:rPr>
            </w:r>
            <w:r w:rsidR="00B44993">
              <w:rPr>
                <w:rStyle w:val="TrainingEval-Tickbox"/>
                <w:lang w:val="en-AU"/>
              </w:rPr>
              <w:fldChar w:fldCharType="separate"/>
            </w:r>
            <w:r w:rsidRPr="007216B2">
              <w:rPr>
                <w:rStyle w:val="TrainingEval-Tickbox"/>
                <w:lang w:val="en-AU"/>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noProof w:val="0"/>
              </w:rPr>
            </w:pPr>
            <w:r w:rsidRPr="007216B2">
              <w:rPr>
                <w:noProof w:val="0"/>
              </w:rPr>
              <w:t xml:space="preserve">Element 2: </w:t>
            </w:r>
            <w:r w:rsidR="005402B7" w:rsidRPr="007216B2">
              <w:rPr>
                <w:noProof w:val="0"/>
              </w:rPr>
              <w:fldChar w:fldCharType="begin"/>
            </w:r>
            <w:r w:rsidR="005402B7" w:rsidRPr="007216B2">
              <w:rPr>
                <w:noProof w:val="0"/>
              </w:rPr>
              <w:instrText xml:space="preserve"> REF  Element2 </w:instrText>
            </w:r>
            <w:r w:rsidR="005402B7" w:rsidRPr="007216B2">
              <w:rPr>
                <w:noProof w:val="0"/>
              </w:rPr>
              <w:fldChar w:fldCharType="separate"/>
            </w:r>
            <w:sdt>
              <w:sdtPr>
                <w:rPr>
                  <w:highlight w:val="yellow"/>
                </w:rPr>
                <w:alias w:val="Element2"/>
                <w:tag w:val="Element2"/>
                <w:id w:val="1641158528"/>
                <w:placeholder>
                  <w:docPart w:val="E3E890509772467D9EA3EE91D021541D"/>
                </w:placeholder>
              </w:sdtPr>
              <w:sdtEndPr/>
              <w:sdtContent>
                <w:r w:rsidR="0022260F" w:rsidRPr="007216B2">
                  <w:t>Conduct departure-related activities</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2.1</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Criteria21 </w:instrText>
            </w:r>
            <w:r w:rsidRPr="007216B2">
              <w:rPr>
                <w:noProof w:val="0"/>
              </w:rPr>
              <w:fldChar w:fldCharType="separate"/>
            </w:r>
            <w:sdt>
              <w:sdtPr>
                <w:rPr>
                  <w:noProof w:val="0"/>
                </w:rPr>
                <w:alias w:val="Criteria21"/>
                <w:tag w:val="Criteria21"/>
                <w:id w:val="-446467494"/>
                <w:placeholder>
                  <w:docPart w:val="12AED6BE0C2C4F7A90E35728E9D26743"/>
                </w:placeholder>
              </w:sdtPr>
              <w:sdtEndPr/>
              <w:sdtContent>
                <w:r w:rsidR="0022260F" w:rsidRPr="007216B2">
                  <w:rPr>
                    <w:noProof w:val="0"/>
                  </w:rPr>
                  <w:t>Greet tour group members</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2.2</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Criteria22 </w:instrText>
            </w:r>
            <w:r w:rsidRPr="007216B2">
              <w:rPr>
                <w:noProof w:val="0"/>
              </w:rPr>
              <w:fldChar w:fldCharType="separate"/>
            </w:r>
            <w:sdt>
              <w:sdtPr>
                <w:rPr>
                  <w:noProof w:val="0"/>
                </w:rPr>
                <w:alias w:val="Criteria2.2"/>
                <w:tag w:val="Criteria2.2"/>
                <w:id w:val="-1017223455"/>
                <w:placeholder>
                  <w:docPart w:val="E67AF584519A4C47A99DCF0D163B037F"/>
                </w:placeholder>
              </w:sdtPr>
              <w:sdtEndPr/>
              <w:sdtContent>
                <w:r w:rsidR="0022260F" w:rsidRPr="007216B2">
                  <w:rPr>
                    <w:noProof w:val="0"/>
                  </w:rPr>
                  <w:t>Complete outstanding customer details</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2.3</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Criteria23 </w:instrText>
            </w:r>
            <w:r w:rsidRPr="007216B2">
              <w:rPr>
                <w:noProof w:val="0"/>
              </w:rPr>
              <w:fldChar w:fldCharType="separate"/>
            </w:r>
            <w:sdt>
              <w:sdtPr>
                <w:rPr>
                  <w:noProof w:val="0"/>
                </w:rPr>
                <w:alias w:val="Criteria23"/>
                <w:tag w:val="Criteria23"/>
                <w:id w:val="-1277162040"/>
                <w:placeholder>
                  <w:docPart w:val="6115A322881A4C41A3CFC42DE586CBA7"/>
                </w:placeholder>
              </w:sdtPr>
              <w:sdtEndPr/>
              <w:sdtContent>
                <w:r w:rsidR="0022260F" w:rsidRPr="007216B2">
                  <w:rPr>
                    <w:noProof w:val="0"/>
                  </w:rPr>
                  <w:t>Distribute tour-related information</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2.4</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Criteria24 </w:instrText>
            </w:r>
            <w:r w:rsidRPr="007216B2">
              <w:rPr>
                <w:noProof w:val="0"/>
              </w:rPr>
              <w:fldChar w:fldCharType="separate"/>
            </w:r>
            <w:sdt>
              <w:sdtPr>
                <w:rPr>
                  <w:noProof w:val="0"/>
                </w:rPr>
                <w:alias w:val="Criteria24"/>
                <w:tag w:val="Criteria24"/>
                <w:id w:val="-1784795077"/>
                <w:placeholder>
                  <w:docPart w:val="A558A30D6565481A9AE21F768271E032"/>
                </w:placeholder>
              </w:sdtPr>
              <w:sdtEndPr/>
              <w:sdtContent>
                <w:r w:rsidR="0022260F" w:rsidRPr="007216B2">
                  <w:rPr>
                    <w:noProof w:val="0"/>
                  </w:rPr>
                  <w:t>Provide tour briefing</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2.5</w:t>
            </w:r>
          </w:p>
        </w:tc>
        <w:tc>
          <w:tcPr>
            <w:tcW w:w="6642" w:type="dxa"/>
          </w:tcPr>
          <w:p w:rsidR="00656CD3" w:rsidRPr="007216B2" w:rsidRDefault="005402B7" w:rsidP="00CD04D2">
            <w:pPr>
              <w:pStyle w:val="TableText"/>
              <w:rPr>
                <w:noProof w:val="0"/>
              </w:rPr>
            </w:pPr>
            <w:r w:rsidRPr="007216B2">
              <w:rPr>
                <w:noProof w:val="0"/>
              </w:rPr>
              <w:fldChar w:fldCharType="begin"/>
            </w:r>
            <w:r w:rsidRPr="007216B2">
              <w:rPr>
                <w:noProof w:val="0"/>
              </w:rPr>
              <w:instrText xml:space="preserve"> REF  Criteria25 </w:instrText>
            </w:r>
            <w:r w:rsidRPr="007216B2">
              <w:rPr>
                <w:noProof w:val="0"/>
              </w:rPr>
              <w:fldChar w:fldCharType="separate"/>
            </w:r>
            <w:sdt>
              <w:sdtPr>
                <w:rPr>
                  <w:noProof w:val="0"/>
                </w:rPr>
                <w:alias w:val="Criteria25"/>
                <w:tag w:val="Criteria25"/>
                <w:id w:val="464397341"/>
                <w:placeholder>
                  <w:docPart w:val="3FEFA81C76F0417DB050EA91F2A80EB7"/>
                </w:placeholder>
              </w:sdtPr>
              <w:sdtEndPr/>
              <w:sdtContent>
                <w:r w:rsidR="0022260F" w:rsidRPr="007216B2">
                  <w:rPr>
                    <w:noProof w:val="0"/>
                  </w:rPr>
                  <w:t>Provide last-minute confirmations, payments and booking details to suppliers, providers and carriers</w:t>
                </w:r>
              </w:sdtContent>
            </w:sdt>
            <w:r w:rsidRPr="007216B2">
              <w:rPr>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noProof w:val="0"/>
              </w:rPr>
            </w:pPr>
            <w:r w:rsidRPr="007216B2">
              <w:rPr>
                <w:noProof w:val="0"/>
              </w:rPr>
              <w:t xml:space="preserve">Element 3: </w:t>
            </w:r>
            <w:r w:rsidR="005402B7" w:rsidRPr="007216B2">
              <w:rPr>
                <w:noProof w:val="0"/>
              </w:rPr>
              <w:fldChar w:fldCharType="begin"/>
            </w:r>
            <w:r w:rsidR="005402B7" w:rsidRPr="007216B2">
              <w:rPr>
                <w:noProof w:val="0"/>
              </w:rPr>
              <w:instrText xml:space="preserve"> REF  Element3 </w:instrText>
            </w:r>
            <w:r w:rsidR="005402B7" w:rsidRPr="007216B2">
              <w:rPr>
                <w:noProof w:val="0"/>
              </w:rPr>
              <w:fldChar w:fldCharType="separate"/>
            </w:r>
            <w:sdt>
              <w:sdtPr>
                <w:rPr>
                  <w:highlight w:val="yellow"/>
                </w:rPr>
                <w:alias w:val="Element3"/>
                <w:tag w:val="Element3"/>
                <w:id w:val="371498898"/>
                <w:placeholder>
                  <w:docPart w:val="F07963EAC1A74C07A45EFEE23E968E6E"/>
                </w:placeholder>
              </w:sdtPr>
              <w:sdtEndPr/>
              <w:sdtContent>
                <w:r w:rsidR="0022260F" w:rsidRPr="007216B2">
                  <w:t>Brief tour staff</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3.1</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Criteria31 </w:instrText>
            </w:r>
            <w:r w:rsidRPr="007216B2">
              <w:rPr>
                <w:noProof w:val="0"/>
              </w:rPr>
              <w:fldChar w:fldCharType="separate"/>
            </w:r>
            <w:sdt>
              <w:sdtPr>
                <w:rPr>
                  <w:noProof w:val="0"/>
                </w:rPr>
                <w:alias w:val="Criteria31"/>
                <w:tag w:val="Criteria31"/>
                <w:id w:val="1291864329"/>
                <w:placeholder>
                  <w:docPart w:val="4E849922583D4810B7DF7969BFA178E1"/>
                </w:placeholder>
              </w:sdtPr>
              <w:sdtEndPr/>
              <w:sdtContent>
                <w:r w:rsidR="0022260F" w:rsidRPr="007216B2">
                  <w:rPr>
                    <w:noProof w:val="0"/>
                  </w:rPr>
                  <w:t>Provide tour details to tour staff</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3.2</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Criteria32 </w:instrText>
            </w:r>
            <w:r w:rsidRPr="007216B2">
              <w:rPr>
                <w:noProof w:val="0"/>
              </w:rPr>
              <w:fldChar w:fldCharType="separate"/>
            </w:r>
            <w:sdt>
              <w:sdtPr>
                <w:rPr>
                  <w:noProof w:val="0"/>
                </w:rPr>
                <w:alias w:val="Criteria32"/>
                <w:tag w:val="Criteria32"/>
                <w:id w:val="-1835831636"/>
                <w:placeholder>
                  <w:docPart w:val="12921B147EB64813BB82489FA25A4633"/>
                </w:placeholder>
              </w:sdtPr>
              <w:sdtEndPr/>
              <w:sdtContent>
                <w:r w:rsidR="0022260F" w:rsidRPr="007216B2">
                  <w:rPr>
                    <w:noProof w:val="0"/>
                  </w:rPr>
                  <w:t>Provide resources to support tour</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rStyle w:val="TrainingEval-Tickbox"/>
                <w:rFonts w:ascii="Helvetica" w:hAnsi="Helvetica" w:cs="Calibri"/>
                <w:noProof w:val="0"/>
                <w:sz w:val="20"/>
              </w:rPr>
            </w:pPr>
            <w:r w:rsidRPr="007216B2">
              <w:rPr>
                <w:noProof w:val="0"/>
              </w:rPr>
              <w:t xml:space="preserve">Element 4: </w:t>
            </w:r>
            <w:r w:rsidR="005402B7" w:rsidRPr="007216B2">
              <w:rPr>
                <w:noProof w:val="0"/>
              </w:rPr>
              <w:fldChar w:fldCharType="begin"/>
            </w:r>
            <w:r w:rsidR="005402B7" w:rsidRPr="007216B2">
              <w:rPr>
                <w:noProof w:val="0"/>
              </w:rPr>
              <w:instrText xml:space="preserve"> REF  Element4 </w:instrText>
            </w:r>
            <w:r w:rsidR="005402B7" w:rsidRPr="007216B2">
              <w:rPr>
                <w:noProof w:val="0"/>
              </w:rPr>
              <w:fldChar w:fldCharType="separate"/>
            </w:r>
            <w:sdt>
              <w:sdtPr>
                <w:rPr>
                  <w:highlight w:val="yellow"/>
                </w:rPr>
                <w:alias w:val="Element4"/>
                <w:tag w:val="Element4"/>
                <w:id w:val="289632769"/>
                <w:placeholder>
                  <w:docPart w:val="CC97E34290E2438EB03235B2163D8B71"/>
                </w:placeholder>
              </w:sdtPr>
              <w:sdtEndPr/>
              <w:sdtContent>
                <w:r w:rsidR="0022260F" w:rsidRPr="007216B2">
                  <w:t xml:space="preserve">Liaise with external industry colleagues throughout the tour </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4.1</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Criteria41 </w:instrText>
            </w:r>
            <w:r w:rsidRPr="007216B2">
              <w:rPr>
                <w:rFonts w:cs="Helvetica"/>
                <w:noProof w:val="0"/>
              </w:rPr>
              <w:fldChar w:fldCharType="separate"/>
            </w:r>
            <w:sdt>
              <w:sdtPr>
                <w:rPr>
                  <w:noProof w:val="0"/>
                </w:rPr>
                <w:alias w:val="Criteria41"/>
                <w:tag w:val="Criteria41"/>
                <w:id w:val="-1743174028"/>
                <w:placeholder>
                  <w:docPart w:val="9827CA3C1EE64A29BA979F1702A6A20C"/>
                </w:placeholder>
              </w:sdtPr>
              <w:sdtEndPr/>
              <w:sdtContent>
                <w:r w:rsidR="0022260F" w:rsidRPr="007216B2">
                  <w:rPr>
                    <w:noProof w:val="0"/>
                  </w:rPr>
                  <w:t>Liaise with industry personnel to facilitate tour implementation</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4.2</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Criteria42 </w:instrText>
            </w:r>
            <w:r w:rsidRPr="007216B2">
              <w:rPr>
                <w:rFonts w:cs="Helvetica"/>
                <w:noProof w:val="0"/>
              </w:rPr>
              <w:fldChar w:fldCharType="separate"/>
            </w:r>
            <w:sdt>
              <w:sdtPr>
                <w:rPr>
                  <w:noProof w:val="0"/>
                </w:rPr>
                <w:alias w:val="Criteria42"/>
                <w:tag w:val="Criteria42"/>
                <w:id w:val="671068380"/>
                <w:placeholder>
                  <w:docPart w:val="84D65212CEED4048B431422D0611BE0C"/>
                </w:placeholder>
              </w:sdtPr>
              <w:sdtEndPr/>
              <w:sdtContent>
                <w:r w:rsidR="0022260F" w:rsidRPr="007216B2">
                  <w:rPr>
                    <w:noProof w:val="0"/>
                  </w:rPr>
                  <w:t>Request assistance, where appropriate</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4.3</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Criteria43 </w:instrText>
            </w:r>
            <w:r w:rsidRPr="007216B2">
              <w:rPr>
                <w:rFonts w:cs="Helvetica"/>
                <w:noProof w:val="0"/>
              </w:rPr>
              <w:fldChar w:fldCharType="separate"/>
            </w:r>
            <w:sdt>
              <w:sdtPr>
                <w:rPr>
                  <w:noProof w:val="0"/>
                </w:rPr>
                <w:alias w:val="Criteria43"/>
                <w:tag w:val="Criteria43"/>
                <w:id w:val="-533033200"/>
                <w:placeholder>
                  <w:docPart w:val="09979B0D832F4003AB513B4E6C1713E2"/>
                </w:placeholder>
              </w:sdtPr>
              <w:sdtEndPr/>
              <w:sdtContent>
                <w:r w:rsidR="0022260F" w:rsidRPr="007216B2">
                  <w:rPr>
                    <w:noProof w:val="0"/>
                  </w:rPr>
                  <w:t>Make on tour agreements with organisations to respond to issues arising</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4E6021">
            <w:pPr>
              <w:pStyle w:val="TableHeading"/>
              <w:keepNext/>
              <w:rPr>
                <w:rStyle w:val="TrainingEval-Tickbox"/>
                <w:rFonts w:ascii="Helvetica" w:hAnsi="Helvetica" w:cs="Calibri"/>
                <w:noProof w:val="0"/>
                <w:sz w:val="20"/>
              </w:rPr>
            </w:pPr>
            <w:r w:rsidRPr="007216B2">
              <w:rPr>
                <w:noProof w:val="0"/>
              </w:rPr>
              <w:t xml:space="preserve">Element 5: </w:t>
            </w:r>
            <w:r w:rsidR="005402B7" w:rsidRPr="007216B2">
              <w:rPr>
                <w:noProof w:val="0"/>
              </w:rPr>
              <w:fldChar w:fldCharType="begin"/>
            </w:r>
            <w:r w:rsidR="005402B7" w:rsidRPr="007216B2">
              <w:rPr>
                <w:noProof w:val="0"/>
              </w:rPr>
              <w:instrText xml:space="preserve"> REF  Element5 </w:instrText>
            </w:r>
            <w:r w:rsidR="005402B7" w:rsidRPr="007216B2">
              <w:rPr>
                <w:noProof w:val="0"/>
              </w:rPr>
              <w:fldChar w:fldCharType="separate"/>
            </w:r>
            <w:sdt>
              <w:sdtPr>
                <w:rPr>
                  <w:highlight w:val="yellow"/>
                </w:rPr>
                <w:alias w:val="Element5"/>
                <w:tag w:val="Element5"/>
                <w:id w:val="-383413942"/>
                <w:placeholder>
                  <w:docPart w:val="326DCEE96E1040A692667FF269235E29"/>
                </w:placeholder>
              </w:sdtPr>
              <w:sdtEndPr/>
              <w:sdtContent>
                <w:r w:rsidR="0022260F" w:rsidRPr="007216B2">
                  <w:t>Manage on tour itinerary</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4E6021">
            <w:pPr>
              <w:pStyle w:val="TableText"/>
              <w:keepNext/>
              <w:rPr>
                <w:noProof w:val="0"/>
              </w:rPr>
            </w:pPr>
            <w:r w:rsidRPr="007216B2">
              <w:rPr>
                <w:noProof w:val="0"/>
              </w:rPr>
              <w:t>5.1</w:t>
            </w:r>
          </w:p>
        </w:tc>
        <w:tc>
          <w:tcPr>
            <w:tcW w:w="6642" w:type="dxa"/>
          </w:tcPr>
          <w:p w:rsidR="00AD7B23" w:rsidRPr="007216B2" w:rsidRDefault="005402B7" w:rsidP="004E6021">
            <w:pPr>
              <w:pStyle w:val="TableText"/>
              <w:keepNext/>
              <w:rPr>
                <w:rFonts w:cs="Helvetica"/>
                <w:noProof w:val="0"/>
              </w:rPr>
            </w:pPr>
            <w:r w:rsidRPr="007216B2">
              <w:rPr>
                <w:rFonts w:cs="Helvetica"/>
                <w:noProof w:val="0"/>
              </w:rPr>
              <w:fldChar w:fldCharType="begin"/>
            </w:r>
            <w:r w:rsidRPr="007216B2">
              <w:rPr>
                <w:rFonts w:cs="Helvetica"/>
                <w:noProof w:val="0"/>
              </w:rPr>
              <w:instrText xml:space="preserve"> REF  Criteria51 </w:instrText>
            </w:r>
            <w:r w:rsidRPr="007216B2">
              <w:rPr>
                <w:rFonts w:cs="Helvetica"/>
                <w:noProof w:val="0"/>
              </w:rPr>
              <w:fldChar w:fldCharType="separate"/>
            </w:r>
            <w:sdt>
              <w:sdtPr>
                <w:rPr>
                  <w:noProof w:val="0"/>
                </w:rPr>
                <w:alias w:val="Criteria51"/>
                <w:tag w:val="Criteria51"/>
                <w:id w:val="1487050293"/>
                <w:placeholder>
                  <w:docPart w:val="D368AFBE0B8E4B469A367363BA1D0DF3"/>
                </w:placeholder>
              </w:sdtPr>
              <w:sdtEndPr/>
              <w:sdtContent>
                <w:r w:rsidR="0022260F" w:rsidRPr="007216B2">
                  <w:rPr>
                    <w:noProof w:val="0"/>
                  </w:rPr>
                  <w:t>Facilitate conduct of the tour schedule</w:t>
                </w:r>
              </w:sdtContent>
            </w:sdt>
            <w:r w:rsidRPr="007216B2">
              <w:rPr>
                <w:rFonts w:cs="Helvetica"/>
                <w:noProof w:val="0"/>
              </w:rPr>
              <w:fldChar w:fldCharType="end"/>
            </w:r>
          </w:p>
        </w:tc>
        <w:tc>
          <w:tcPr>
            <w:tcW w:w="837" w:type="dxa"/>
            <w:vAlign w:val="center"/>
          </w:tcPr>
          <w:p w:rsidR="00AD7B23" w:rsidRPr="007216B2" w:rsidRDefault="00AD7B23" w:rsidP="004E6021">
            <w:pPr>
              <w:pStyle w:val="TableText"/>
              <w:keepN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4E6021">
            <w:pPr>
              <w:pStyle w:val="TableText"/>
              <w:keepN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5.2</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Criteria52 </w:instrText>
            </w:r>
            <w:r w:rsidRPr="007216B2">
              <w:rPr>
                <w:rFonts w:cs="Helvetica"/>
                <w:noProof w:val="0"/>
              </w:rPr>
              <w:fldChar w:fldCharType="separate"/>
            </w:r>
            <w:sdt>
              <w:sdtPr>
                <w:rPr>
                  <w:noProof w:val="0"/>
                </w:rPr>
                <w:alias w:val="Criteria52"/>
                <w:tag w:val="Criteria52"/>
                <w:id w:val="127052123"/>
                <w:placeholder>
                  <w:docPart w:val="7AC5530B5A1242E0BE5BF59CCCDAFD73"/>
                </w:placeholder>
              </w:sdtPr>
              <w:sdtEndPr/>
              <w:sdtContent>
                <w:r w:rsidR="0022260F" w:rsidRPr="007216B2">
                  <w:rPr>
                    <w:noProof w:val="0"/>
                  </w:rPr>
                  <w:t>Advise tour staff regarding issues arising</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5.3</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Criteria53 </w:instrText>
            </w:r>
            <w:r w:rsidRPr="007216B2">
              <w:rPr>
                <w:rFonts w:cs="Helvetica"/>
                <w:noProof w:val="0"/>
              </w:rPr>
              <w:fldChar w:fldCharType="separate"/>
            </w:r>
            <w:sdt>
              <w:sdtPr>
                <w:rPr>
                  <w:noProof w:val="0"/>
                </w:rPr>
                <w:alias w:val="Criteria53"/>
                <w:tag w:val="Criteria53"/>
                <w:id w:val="-1041902664"/>
                <w:placeholder>
                  <w:docPart w:val="B82476F860034578ACB1A7BFA29A59C9"/>
                </w:placeholder>
              </w:sdtPr>
              <w:sdtEndPr/>
              <w:sdtContent>
                <w:r w:rsidR="0022260F" w:rsidRPr="007216B2">
                  <w:rPr>
                    <w:noProof w:val="0"/>
                  </w:rPr>
                  <w:t>Re-plan itinerary as required</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5.4</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Criteria54 </w:instrText>
            </w:r>
            <w:r w:rsidRPr="007216B2">
              <w:rPr>
                <w:rFonts w:cs="Helvetica"/>
                <w:noProof w:val="0"/>
              </w:rPr>
              <w:fldChar w:fldCharType="separate"/>
            </w:r>
            <w:sdt>
              <w:sdtPr>
                <w:rPr>
                  <w:noProof w:val="0"/>
                </w:rPr>
                <w:alias w:val="Criteria54"/>
                <w:tag w:val="Criteria54"/>
                <w:id w:val="-465440789"/>
                <w:placeholder>
                  <w:docPart w:val="808B7E76FFF441F6874AE7F4715F9F32"/>
                </w:placeholder>
              </w:sdtPr>
              <w:sdtEndPr/>
              <w:sdtContent>
                <w:r w:rsidR="0022260F" w:rsidRPr="007216B2">
                  <w:rPr>
                    <w:noProof w:val="0"/>
                  </w:rPr>
                  <w:t>Maintain contact with those responsible for resolving on tour issues</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5.5</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Criteria55 </w:instrText>
            </w:r>
            <w:r w:rsidRPr="007216B2">
              <w:rPr>
                <w:rFonts w:cs="Helvetica"/>
                <w:noProof w:val="0"/>
              </w:rPr>
              <w:fldChar w:fldCharType="separate"/>
            </w:r>
            <w:sdt>
              <w:sdtPr>
                <w:rPr>
                  <w:noProof w:val="0"/>
                </w:rPr>
                <w:alias w:val="Criteria55"/>
                <w:tag w:val="Criteria55"/>
                <w:id w:val="422922634"/>
                <w:placeholder>
                  <w:docPart w:val="F9DE3DB501AD4BF0B3CA34670B84AE94"/>
                </w:placeholder>
              </w:sdtPr>
              <w:sdtEndPr/>
              <w:sdtContent>
                <w:r w:rsidR="0022260F" w:rsidRPr="007216B2">
                  <w:rPr>
                    <w:noProof w:val="0"/>
                  </w:rPr>
                  <w:t>Advise industry colleagues regarding tour changes</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5.6</w:t>
            </w:r>
          </w:p>
        </w:tc>
        <w:tc>
          <w:tcPr>
            <w:tcW w:w="6642" w:type="dxa"/>
          </w:tcPr>
          <w:p w:rsidR="00656CD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Criteria56 </w:instrText>
            </w:r>
            <w:r w:rsidRPr="007216B2">
              <w:rPr>
                <w:rFonts w:cs="Helvetica"/>
                <w:noProof w:val="0"/>
              </w:rPr>
              <w:fldChar w:fldCharType="separate"/>
            </w:r>
            <w:sdt>
              <w:sdtPr>
                <w:rPr>
                  <w:noProof w:val="0"/>
                </w:rPr>
                <w:alias w:val="Criteria56"/>
                <w:tag w:val="Criteria56"/>
                <w:id w:val="-1253275766"/>
                <w:placeholder>
                  <w:docPart w:val="364D68FDDD3E4A359C6862296C51A8EF"/>
                </w:placeholder>
              </w:sdtPr>
              <w:sdtEndPr/>
              <w:sdtContent>
                <w:r w:rsidR="0022260F" w:rsidRPr="007216B2">
                  <w:rPr>
                    <w:noProof w:val="0"/>
                  </w:rPr>
                  <w:t>Maintain regular contact with tour group</w:t>
                </w:r>
              </w:sdtContent>
            </w:sdt>
            <w:r w:rsidRPr="007216B2">
              <w:rPr>
                <w:rFonts w:cs="Helvetica"/>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5.7</w:t>
            </w:r>
          </w:p>
        </w:tc>
        <w:tc>
          <w:tcPr>
            <w:tcW w:w="6642" w:type="dxa"/>
          </w:tcPr>
          <w:p w:rsidR="00656CD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Criteria57 </w:instrText>
            </w:r>
            <w:r w:rsidRPr="007216B2">
              <w:rPr>
                <w:rFonts w:cs="Helvetica"/>
                <w:noProof w:val="0"/>
              </w:rPr>
              <w:fldChar w:fldCharType="separate"/>
            </w:r>
            <w:sdt>
              <w:sdtPr>
                <w:rPr>
                  <w:noProof w:val="0"/>
                </w:rPr>
                <w:alias w:val="Criteria57"/>
                <w:tag w:val="Criteria57"/>
                <w:id w:val="-2143959807"/>
                <w:placeholder>
                  <w:docPart w:val="43223AB470CF4ADD9AB6C64AF20CB8E2"/>
                </w:placeholder>
              </w:sdtPr>
              <w:sdtEndPr/>
              <w:sdtContent>
                <w:r w:rsidR="0022260F" w:rsidRPr="007216B2">
                  <w:rPr>
                    <w:noProof w:val="0"/>
                  </w:rPr>
                  <w:t>Monitor the tour area</w:t>
                </w:r>
              </w:sdtContent>
            </w:sdt>
            <w:r w:rsidRPr="007216B2">
              <w:rPr>
                <w:rFonts w:cs="Helvetica"/>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rStyle w:val="TrainingEval-Tickbox"/>
                <w:rFonts w:ascii="Helvetica" w:hAnsi="Helvetica" w:cs="Calibri"/>
                <w:noProof w:val="0"/>
                <w:sz w:val="20"/>
              </w:rPr>
            </w:pPr>
            <w:r w:rsidRPr="007216B2">
              <w:rPr>
                <w:noProof w:val="0"/>
              </w:rPr>
              <w:t xml:space="preserve">Element 6: </w:t>
            </w:r>
            <w:r w:rsidR="005402B7" w:rsidRPr="007216B2">
              <w:rPr>
                <w:noProof w:val="0"/>
              </w:rPr>
              <w:fldChar w:fldCharType="begin"/>
            </w:r>
            <w:r w:rsidR="005402B7" w:rsidRPr="007216B2">
              <w:rPr>
                <w:noProof w:val="0"/>
              </w:rPr>
              <w:instrText xml:space="preserve"> REF  Element6 </w:instrText>
            </w:r>
            <w:r w:rsidR="005402B7" w:rsidRPr="007216B2">
              <w:rPr>
                <w:noProof w:val="0"/>
              </w:rPr>
              <w:fldChar w:fldCharType="separate"/>
            </w:r>
            <w:sdt>
              <w:sdtPr>
                <w:rPr>
                  <w:highlight w:val="yellow"/>
                </w:rPr>
                <w:alias w:val="Element6"/>
                <w:tag w:val="Element6"/>
                <w:id w:val="2090033332"/>
                <w:placeholder>
                  <w:docPart w:val="49863FFC1EF848B491CBBACB618EF99B"/>
                </w:placeholder>
              </w:sdtPr>
              <w:sdtEndPr/>
              <w:sdtContent>
                <w:r w:rsidR="0022260F" w:rsidRPr="007216B2">
                  <w:t>Deal with unexpected events</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6.1</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Criteria61 </w:instrText>
            </w:r>
            <w:r w:rsidRPr="007216B2">
              <w:rPr>
                <w:noProof w:val="0"/>
              </w:rPr>
              <w:fldChar w:fldCharType="separate"/>
            </w:r>
            <w:sdt>
              <w:sdtPr>
                <w:rPr>
                  <w:noProof w:val="0"/>
                </w:rPr>
                <w:alias w:val="Criteria61"/>
                <w:tag w:val="Criteria61"/>
                <w:id w:val="-1422710710"/>
                <w:placeholder>
                  <w:docPart w:val="136BD10284BE430888C13061BD03364F"/>
                </w:placeholder>
              </w:sdtPr>
              <w:sdtEndPr/>
              <w:sdtContent>
                <w:r w:rsidR="0022260F" w:rsidRPr="007216B2">
                  <w:rPr>
                    <w:noProof w:val="0"/>
                  </w:rPr>
                  <w:t>Initiate contingency planning actions</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6.2</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Criteria62 </w:instrText>
            </w:r>
            <w:r w:rsidRPr="007216B2">
              <w:rPr>
                <w:noProof w:val="0"/>
              </w:rPr>
              <w:fldChar w:fldCharType="separate"/>
            </w:r>
            <w:sdt>
              <w:sdtPr>
                <w:rPr>
                  <w:noProof w:val="0"/>
                </w:rPr>
                <w:alias w:val="Criteria62"/>
                <w:tag w:val="Criteria62"/>
                <w:id w:val="-1491482834"/>
                <w:placeholder>
                  <w:docPart w:val="D844DFC4640A4596A1B9C0E34EFF7BBA"/>
                </w:placeholder>
              </w:sdtPr>
              <w:sdtEndPr/>
              <w:sdtContent>
                <w:r w:rsidR="0022260F" w:rsidRPr="007216B2">
                  <w:rPr>
                    <w:noProof w:val="0"/>
                  </w:rPr>
                  <w:t>Support tour group leaders/guides</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6.3</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Criteria63 </w:instrText>
            </w:r>
            <w:r w:rsidRPr="007216B2">
              <w:rPr>
                <w:noProof w:val="0"/>
              </w:rPr>
              <w:fldChar w:fldCharType="separate"/>
            </w:r>
            <w:sdt>
              <w:sdtPr>
                <w:rPr>
                  <w:noProof w:val="0"/>
                </w:rPr>
                <w:alias w:val="Criteria63"/>
                <w:tag w:val="Criteria63"/>
                <w:id w:val="1072230262"/>
                <w:placeholder>
                  <w:docPart w:val="4FE297DBB88B4D749BEFB5359DE338B2"/>
                </w:placeholder>
              </w:sdtPr>
              <w:sdtEndPr/>
              <w:sdtContent>
                <w:r w:rsidR="0022260F" w:rsidRPr="007216B2">
                  <w:rPr>
                    <w:noProof w:val="0"/>
                  </w:rPr>
                  <w:t>Research and suggest additional action to be taken</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6.4</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Criteria64 </w:instrText>
            </w:r>
            <w:r w:rsidRPr="007216B2">
              <w:rPr>
                <w:noProof w:val="0"/>
              </w:rPr>
              <w:fldChar w:fldCharType="separate"/>
            </w:r>
            <w:sdt>
              <w:sdtPr>
                <w:rPr>
                  <w:noProof w:val="0"/>
                </w:rPr>
                <w:alias w:val="Criteria64"/>
                <w:tag w:val="Criteria64"/>
                <w:id w:val="-1761363566"/>
                <w:placeholder>
                  <w:docPart w:val="91041479574948C1BE9070DA5B7A09E7"/>
                </w:placeholder>
              </w:sdtPr>
              <w:sdtEndPr/>
              <w:sdtContent>
                <w:r w:rsidR="0022260F" w:rsidRPr="007216B2">
                  <w:rPr>
                    <w:noProof w:val="0"/>
                  </w:rPr>
                  <w:t>Make arrangements in response to identified emergencies</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6.5</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Criteria65 </w:instrText>
            </w:r>
            <w:r w:rsidRPr="007216B2">
              <w:rPr>
                <w:noProof w:val="0"/>
              </w:rPr>
              <w:fldChar w:fldCharType="separate"/>
            </w:r>
            <w:sdt>
              <w:sdtPr>
                <w:rPr>
                  <w:noProof w:val="0"/>
                </w:rPr>
                <w:alias w:val="Criteria65"/>
                <w:tag w:val="Criteria65"/>
                <w:id w:val="-501349286"/>
                <w:placeholder>
                  <w:docPart w:val="6CAC195175F147ED90F5FC7B3B5F0A02"/>
                </w:placeholder>
              </w:sdtPr>
              <w:sdtEndPr/>
              <w:sdtContent>
                <w:r w:rsidR="0022260F" w:rsidRPr="007216B2">
                  <w:rPr>
                    <w:noProof w:val="0"/>
                  </w:rPr>
                  <w:t>Handle media interest</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6.6</w:t>
            </w:r>
          </w:p>
        </w:tc>
        <w:tc>
          <w:tcPr>
            <w:tcW w:w="6642" w:type="dxa"/>
          </w:tcPr>
          <w:p w:rsidR="00656CD3" w:rsidRPr="007216B2" w:rsidRDefault="005402B7" w:rsidP="00CD04D2">
            <w:pPr>
              <w:pStyle w:val="TableText"/>
              <w:rPr>
                <w:noProof w:val="0"/>
              </w:rPr>
            </w:pPr>
            <w:r w:rsidRPr="007216B2">
              <w:rPr>
                <w:noProof w:val="0"/>
              </w:rPr>
              <w:fldChar w:fldCharType="begin"/>
            </w:r>
            <w:r w:rsidRPr="007216B2">
              <w:rPr>
                <w:noProof w:val="0"/>
              </w:rPr>
              <w:instrText xml:space="preserve"> REF  Criteria66 </w:instrText>
            </w:r>
            <w:r w:rsidRPr="007216B2">
              <w:rPr>
                <w:noProof w:val="0"/>
              </w:rPr>
              <w:fldChar w:fldCharType="separate"/>
            </w:r>
            <w:sdt>
              <w:sdtPr>
                <w:rPr>
                  <w:noProof w:val="0"/>
                </w:rPr>
                <w:alias w:val="Criteria66"/>
                <w:tag w:val="Criteria66"/>
                <w:id w:val="-1176730242"/>
                <w:placeholder>
                  <w:docPart w:val="AF1BB7E8E01543138CFB081070EFF6CC"/>
                </w:placeholder>
              </w:sdtPr>
              <w:sdtEndPr/>
              <w:sdtContent>
                <w:r w:rsidR="0022260F" w:rsidRPr="007216B2">
                  <w:rPr>
                    <w:noProof w:val="0"/>
                  </w:rPr>
                  <w:t>Amend tour itinerary as required</w:t>
                </w:r>
              </w:sdtContent>
            </w:sdt>
            <w:r w:rsidRPr="007216B2">
              <w:rPr>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8981" w:type="dxa"/>
            <w:gridSpan w:val="4"/>
            <w:shd w:val="clear" w:color="auto" w:fill="E36C0A" w:themeFill="accent6" w:themeFillShade="BF"/>
            <w:vAlign w:val="center"/>
          </w:tcPr>
          <w:p w:rsidR="00AD7B23" w:rsidRPr="007216B2" w:rsidRDefault="00AD7B23" w:rsidP="00CD04D2">
            <w:pPr>
              <w:pStyle w:val="TableHeading"/>
              <w:rPr>
                <w:rStyle w:val="TrainingEval-Tickbox"/>
                <w:rFonts w:ascii="Helvetica" w:hAnsi="Helvetica" w:cs="Calibri"/>
                <w:noProof w:val="0"/>
                <w:sz w:val="20"/>
              </w:rPr>
            </w:pPr>
            <w:r w:rsidRPr="007216B2">
              <w:rPr>
                <w:noProof w:val="0"/>
              </w:rPr>
              <w:t xml:space="preserve">Element 7: </w:t>
            </w:r>
            <w:r w:rsidR="005402B7" w:rsidRPr="007216B2">
              <w:rPr>
                <w:noProof w:val="0"/>
              </w:rPr>
              <w:fldChar w:fldCharType="begin"/>
            </w:r>
            <w:r w:rsidR="005402B7" w:rsidRPr="007216B2">
              <w:rPr>
                <w:noProof w:val="0"/>
              </w:rPr>
              <w:instrText xml:space="preserve"> REF  Element7 </w:instrText>
            </w:r>
            <w:r w:rsidR="005402B7" w:rsidRPr="007216B2">
              <w:rPr>
                <w:noProof w:val="0"/>
              </w:rPr>
              <w:fldChar w:fldCharType="separate"/>
            </w:r>
            <w:sdt>
              <w:sdtPr>
                <w:alias w:val="Element7"/>
                <w:tag w:val="Element7"/>
                <w:id w:val="1672831093"/>
                <w:placeholder>
                  <w:docPart w:val="57AB356F88C149698064BB4828E3CBB2"/>
                </w:placeholder>
              </w:sdtPr>
              <w:sdtEndPr/>
              <w:sdtContent>
                <w:r w:rsidR="0022260F" w:rsidRPr="007216B2">
                  <w:t>Finalise tour</w:t>
                </w:r>
              </w:sdtContent>
            </w:sdt>
            <w:r w:rsidR="005402B7" w:rsidRPr="007216B2">
              <w:rPr>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7.1</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Criteria71 </w:instrText>
            </w:r>
            <w:r w:rsidRPr="007216B2">
              <w:rPr>
                <w:rFonts w:cs="Helvetica"/>
                <w:noProof w:val="0"/>
              </w:rPr>
              <w:fldChar w:fldCharType="separate"/>
            </w:r>
            <w:sdt>
              <w:sdtPr>
                <w:rPr>
                  <w:noProof w:val="0"/>
                </w:rPr>
                <w:alias w:val="Criteria71"/>
                <w:tag w:val="Criteria71"/>
                <w:id w:val="1511639593"/>
                <w:placeholder>
                  <w:docPart w:val="6A11A554FC854A97BA821BDFB73B3630"/>
                </w:placeholder>
              </w:sdtPr>
              <w:sdtEndPr/>
              <w:sdtContent>
                <w:r w:rsidR="0022260F" w:rsidRPr="007216B2">
                  <w:rPr>
                    <w:noProof w:val="0"/>
                  </w:rPr>
                  <w:t>Solicit feedback from tour group members</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7.2</w:t>
            </w:r>
          </w:p>
        </w:tc>
        <w:tc>
          <w:tcPr>
            <w:tcW w:w="6642" w:type="dxa"/>
          </w:tcPr>
          <w:p w:rsidR="00AD7B2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Criteria72 </w:instrText>
            </w:r>
            <w:r w:rsidRPr="007216B2">
              <w:rPr>
                <w:rFonts w:cs="Helvetica"/>
                <w:noProof w:val="0"/>
              </w:rPr>
              <w:fldChar w:fldCharType="separate"/>
            </w:r>
            <w:sdt>
              <w:sdtPr>
                <w:rPr>
                  <w:noProof w:val="0"/>
                </w:rPr>
                <w:alias w:val="Criteria72"/>
                <w:tag w:val="Criteria72"/>
                <w:id w:val="2087414136"/>
                <w:placeholder>
                  <w:docPart w:val="3D83192B639241839DFCF60D49856E24"/>
                </w:placeholder>
              </w:sdtPr>
              <w:sdtEndPr/>
              <w:sdtContent>
                <w:r w:rsidR="0022260F" w:rsidRPr="007216B2">
                  <w:rPr>
                    <w:noProof w:val="0"/>
                  </w:rPr>
                  <w:t>Solicit feedback from suppliers, providers and carriers</w:t>
                </w:r>
              </w:sdtContent>
            </w:sdt>
            <w:r w:rsidRPr="007216B2">
              <w:rPr>
                <w:rFonts w:cs="Helvetica"/>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7.3</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Criteria73 </w:instrText>
            </w:r>
            <w:r w:rsidRPr="007216B2">
              <w:rPr>
                <w:noProof w:val="0"/>
              </w:rPr>
              <w:fldChar w:fldCharType="separate"/>
            </w:r>
            <w:sdt>
              <w:sdtPr>
                <w:rPr>
                  <w:noProof w:val="0"/>
                </w:rPr>
                <w:alias w:val="Criteria73"/>
                <w:tag w:val="Criteria73"/>
                <w:id w:val="-1791896494"/>
                <w:placeholder>
                  <w:docPart w:val="1B3571482B4D4F179F337D62931F55D6"/>
                </w:placeholder>
              </w:sdtPr>
              <w:sdtEndPr/>
              <w:sdtContent>
                <w:r w:rsidR="0022260F" w:rsidRPr="007216B2">
                  <w:rPr>
                    <w:noProof w:val="0"/>
                  </w:rPr>
                  <w:t>Debrief tour staff</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AD7B23" w:rsidRPr="007216B2" w:rsidTr="00AD7B23">
        <w:tc>
          <w:tcPr>
            <w:tcW w:w="606" w:type="dxa"/>
            <w:vAlign w:val="center"/>
          </w:tcPr>
          <w:p w:rsidR="00AD7B23" w:rsidRPr="007216B2" w:rsidRDefault="00AD7B23" w:rsidP="00CD04D2">
            <w:pPr>
              <w:pStyle w:val="TableText"/>
              <w:rPr>
                <w:noProof w:val="0"/>
              </w:rPr>
            </w:pPr>
            <w:r w:rsidRPr="007216B2">
              <w:rPr>
                <w:noProof w:val="0"/>
              </w:rPr>
              <w:t>7.4</w:t>
            </w:r>
          </w:p>
        </w:tc>
        <w:tc>
          <w:tcPr>
            <w:tcW w:w="6642" w:type="dxa"/>
          </w:tcPr>
          <w:p w:rsidR="00AD7B23" w:rsidRPr="007216B2" w:rsidRDefault="005402B7" w:rsidP="00CD04D2">
            <w:pPr>
              <w:pStyle w:val="TableText"/>
              <w:rPr>
                <w:noProof w:val="0"/>
              </w:rPr>
            </w:pPr>
            <w:r w:rsidRPr="007216B2">
              <w:rPr>
                <w:noProof w:val="0"/>
              </w:rPr>
              <w:fldChar w:fldCharType="begin"/>
            </w:r>
            <w:r w:rsidRPr="007216B2">
              <w:rPr>
                <w:noProof w:val="0"/>
              </w:rPr>
              <w:instrText xml:space="preserve"> REF  Criteria74 </w:instrText>
            </w:r>
            <w:r w:rsidRPr="007216B2">
              <w:rPr>
                <w:noProof w:val="0"/>
              </w:rPr>
              <w:fldChar w:fldCharType="separate"/>
            </w:r>
            <w:sdt>
              <w:sdtPr>
                <w:rPr>
                  <w:noProof w:val="0"/>
                </w:rPr>
                <w:alias w:val="Criteria74"/>
                <w:tag w:val="Criteria74"/>
                <w:id w:val="-715426296"/>
                <w:placeholder>
                  <w:docPart w:val="1540489DD8FD439CBADA88F479610344"/>
                </w:placeholder>
              </w:sdtPr>
              <w:sdtEndPr/>
              <w:sdtContent>
                <w:r w:rsidR="0022260F" w:rsidRPr="007216B2">
                  <w:rPr>
                    <w:noProof w:val="0"/>
                  </w:rPr>
                  <w:t>Prepare tour report</w:t>
                </w:r>
              </w:sdtContent>
            </w:sdt>
            <w:r w:rsidRPr="007216B2">
              <w:rPr>
                <w:noProof w:val="0"/>
              </w:rPr>
              <w:fldChar w:fldCharType="end"/>
            </w:r>
          </w:p>
        </w:tc>
        <w:tc>
          <w:tcPr>
            <w:tcW w:w="837"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AD7B23" w:rsidRPr="007216B2" w:rsidRDefault="00AD7B2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7.5</w:t>
            </w:r>
          </w:p>
        </w:tc>
        <w:tc>
          <w:tcPr>
            <w:tcW w:w="6642" w:type="dxa"/>
          </w:tcPr>
          <w:p w:rsidR="00656CD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Criteria75 </w:instrText>
            </w:r>
            <w:r w:rsidRPr="007216B2">
              <w:rPr>
                <w:rFonts w:cs="Helvetica"/>
                <w:noProof w:val="0"/>
              </w:rPr>
              <w:fldChar w:fldCharType="separate"/>
            </w:r>
            <w:sdt>
              <w:sdtPr>
                <w:rPr>
                  <w:noProof w:val="0"/>
                </w:rPr>
                <w:alias w:val="Criteria75"/>
                <w:tag w:val="Criteria75"/>
                <w:id w:val="-1124154041"/>
                <w:placeholder>
                  <w:docPart w:val="4F7486D418294B578034B4D25383EFFD"/>
                </w:placeholder>
              </w:sdtPr>
              <w:sdtEndPr/>
              <w:sdtContent>
                <w:r w:rsidR="0022260F" w:rsidRPr="007216B2">
                  <w:rPr>
                    <w:noProof w:val="0"/>
                  </w:rPr>
                  <w:t>Share information with suppliers, providers and carriers</w:t>
                </w:r>
              </w:sdtContent>
            </w:sdt>
            <w:r w:rsidRPr="007216B2">
              <w:rPr>
                <w:rFonts w:cs="Helvetica"/>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r w:rsidR="00656CD3" w:rsidRPr="007216B2" w:rsidTr="00AD7B23">
        <w:tc>
          <w:tcPr>
            <w:tcW w:w="606" w:type="dxa"/>
            <w:vAlign w:val="center"/>
          </w:tcPr>
          <w:p w:rsidR="00656CD3" w:rsidRPr="007216B2" w:rsidRDefault="00656CD3" w:rsidP="00CD04D2">
            <w:pPr>
              <w:pStyle w:val="TableText"/>
              <w:rPr>
                <w:noProof w:val="0"/>
              </w:rPr>
            </w:pPr>
            <w:r w:rsidRPr="007216B2">
              <w:rPr>
                <w:noProof w:val="0"/>
              </w:rPr>
              <w:t>7.6</w:t>
            </w:r>
          </w:p>
        </w:tc>
        <w:tc>
          <w:tcPr>
            <w:tcW w:w="6642" w:type="dxa"/>
          </w:tcPr>
          <w:p w:rsidR="00656CD3" w:rsidRPr="007216B2" w:rsidRDefault="005402B7" w:rsidP="00CD04D2">
            <w:pPr>
              <w:pStyle w:val="TableText"/>
              <w:rPr>
                <w:rFonts w:cs="Helvetica"/>
                <w:noProof w:val="0"/>
              </w:rPr>
            </w:pPr>
            <w:r w:rsidRPr="007216B2">
              <w:rPr>
                <w:rFonts w:cs="Helvetica"/>
                <w:noProof w:val="0"/>
              </w:rPr>
              <w:fldChar w:fldCharType="begin"/>
            </w:r>
            <w:r w:rsidRPr="007216B2">
              <w:rPr>
                <w:rFonts w:cs="Helvetica"/>
                <w:noProof w:val="0"/>
              </w:rPr>
              <w:instrText xml:space="preserve"> REF  Criteria76 </w:instrText>
            </w:r>
            <w:r w:rsidRPr="007216B2">
              <w:rPr>
                <w:rFonts w:cs="Helvetica"/>
                <w:noProof w:val="0"/>
              </w:rPr>
              <w:fldChar w:fldCharType="separate"/>
            </w:r>
            <w:sdt>
              <w:sdtPr>
                <w:rPr>
                  <w:noProof w:val="0"/>
                </w:rPr>
                <w:alias w:val="Criteria76"/>
                <w:tag w:val="Criteria76"/>
                <w:id w:val="1293089978"/>
                <w:placeholder>
                  <w:docPart w:val="833414D5F61849D6BC83A17C1FA4561C"/>
                </w:placeholder>
              </w:sdtPr>
              <w:sdtEndPr/>
              <w:sdtContent>
                <w:r w:rsidR="0022260F" w:rsidRPr="007216B2">
                  <w:rPr>
                    <w:noProof w:val="0"/>
                  </w:rPr>
                  <w:t>Archive information for future reference</w:t>
                </w:r>
              </w:sdtContent>
            </w:sdt>
            <w:r w:rsidRPr="007216B2">
              <w:rPr>
                <w:rFonts w:cs="Helvetica"/>
                <w:noProof w:val="0"/>
              </w:rPr>
              <w:fldChar w:fldCharType="end"/>
            </w:r>
          </w:p>
        </w:tc>
        <w:tc>
          <w:tcPr>
            <w:tcW w:w="837"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c>
          <w:tcPr>
            <w:tcW w:w="896" w:type="dxa"/>
            <w:vAlign w:val="center"/>
          </w:tcPr>
          <w:p w:rsidR="00656CD3" w:rsidRPr="007216B2" w:rsidRDefault="00656CD3" w:rsidP="00CD04D2">
            <w:pPr>
              <w:pStyle w:val="TableText"/>
              <w:rPr>
                <w:rStyle w:val="TrainingEval-Tickbox"/>
                <w:noProof w:val="0"/>
              </w:rPr>
            </w:pPr>
            <w:r w:rsidRPr="007216B2">
              <w:rPr>
                <w:rStyle w:val="TrainingEval-Tickbox"/>
                <w:noProof w:val="0"/>
              </w:rPr>
              <w:fldChar w:fldCharType="begin">
                <w:ffData>
                  <w:name w:val="Check1"/>
                  <w:enabled/>
                  <w:calcOnExit w:val="0"/>
                  <w:checkBox>
                    <w:sizeAuto/>
                    <w:default w:val="0"/>
                  </w:checkBox>
                </w:ffData>
              </w:fldChar>
            </w:r>
            <w:r w:rsidRPr="007216B2">
              <w:rPr>
                <w:rStyle w:val="TrainingEval-Tickbox"/>
                <w:noProof w:val="0"/>
              </w:rPr>
              <w:instrText xml:space="preserve"> FORMCHECKBOX </w:instrText>
            </w:r>
            <w:r w:rsidR="00B44993">
              <w:rPr>
                <w:rStyle w:val="TrainingEval-Tickbox"/>
                <w:noProof w:val="0"/>
              </w:rPr>
            </w:r>
            <w:r w:rsidR="00B44993">
              <w:rPr>
                <w:rStyle w:val="TrainingEval-Tickbox"/>
                <w:noProof w:val="0"/>
              </w:rPr>
              <w:fldChar w:fldCharType="separate"/>
            </w:r>
            <w:r w:rsidRPr="007216B2">
              <w:rPr>
                <w:rStyle w:val="TrainingEval-Tickbox"/>
                <w:noProof w:val="0"/>
              </w:rPr>
              <w:fldChar w:fldCharType="end"/>
            </w:r>
          </w:p>
        </w:tc>
      </w:tr>
    </w:tbl>
    <w:p w:rsidR="00F0485E" w:rsidRPr="007216B2" w:rsidRDefault="00F0485E" w:rsidP="00AD7B23">
      <w:pPr>
        <w:pStyle w:val="BodyCopyBold"/>
        <w:rPr>
          <w:noProof w:val="0"/>
          <w:szCs w:val="22"/>
        </w:rPr>
      </w:pPr>
    </w:p>
    <w:p w:rsidR="00F0485E" w:rsidRPr="007216B2" w:rsidRDefault="00F0485E">
      <w:pPr>
        <w:rPr>
          <w:rFonts w:ascii="Helvetica" w:eastAsia="Calibri" w:hAnsi="Helvetica" w:cs="Calibri"/>
          <w:b/>
          <w:lang w:eastAsia="ar-SA"/>
        </w:rPr>
      </w:pPr>
      <w:r w:rsidRPr="007216B2">
        <w:br w:type="page"/>
      </w:r>
    </w:p>
    <w:p w:rsidR="00AD7B23" w:rsidRPr="007216B2" w:rsidRDefault="00AD7B23" w:rsidP="00AD7B23">
      <w:pPr>
        <w:pStyle w:val="BodyCopyBold"/>
        <w:rPr>
          <w:b w:val="0"/>
          <w:noProof w:val="0"/>
          <w:szCs w:val="22"/>
        </w:rPr>
      </w:pPr>
      <w:r w:rsidRPr="007216B2">
        <w:rPr>
          <w:noProof w:val="0"/>
          <w:szCs w:val="22"/>
        </w:rPr>
        <w:t>Statement by Trainee:</w:t>
      </w:r>
    </w:p>
    <w:p w:rsidR="00AD7B23" w:rsidRPr="007216B2" w:rsidRDefault="00AD7B23" w:rsidP="00AD7B23">
      <w:pPr>
        <w:pStyle w:val="BodyCopy"/>
        <w:rPr>
          <w:noProof w:val="0"/>
          <w:szCs w:val="22"/>
        </w:rPr>
      </w:pPr>
      <w:r w:rsidRPr="007216B2">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7216B2" w:rsidTr="00AD7B23">
        <w:tc>
          <w:tcPr>
            <w:tcW w:w="6629" w:type="dxa"/>
          </w:tcPr>
          <w:p w:rsidR="00AD7B23" w:rsidRPr="007216B2" w:rsidRDefault="00AD7B23" w:rsidP="00AD7B23">
            <w:pPr>
              <w:pStyle w:val="BodyCopy"/>
              <w:rPr>
                <w:noProof w:val="0"/>
                <w:sz w:val="22"/>
                <w:szCs w:val="22"/>
              </w:rPr>
            </w:pPr>
          </w:p>
          <w:p w:rsidR="00AD7B23" w:rsidRPr="007216B2" w:rsidRDefault="00AD7B23" w:rsidP="00AD7B23">
            <w:pPr>
              <w:pStyle w:val="BodyCopy"/>
              <w:rPr>
                <w:noProof w:val="0"/>
                <w:sz w:val="22"/>
                <w:szCs w:val="22"/>
                <w:lang w:eastAsia="en-US"/>
              </w:rPr>
            </w:pPr>
            <w:r w:rsidRPr="007216B2">
              <w:rPr>
                <w:b/>
                <w:noProof w:val="0"/>
                <w:sz w:val="22"/>
                <w:szCs w:val="22"/>
                <w:lang w:eastAsia="en-US"/>
              </w:rPr>
              <w:t>Signed:</w:t>
            </w:r>
            <w:r w:rsidRPr="007216B2">
              <w:rPr>
                <w:noProof w:val="0"/>
                <w:sz w:val="22"/>
                <w:szCs w:val="22"/>
                <w:lang w:eastAsia="en-US"/>
              </w:rPr>
              <w:t xml:space="preserve">   _____________________________</w:t>
            </w:r>
          </w:p>
        </w:tc>
        <w:tc>
          <w:tcPr>
            <w:tcW w:w="2613" w:type="dxa"/>
          </w:tcPr>
          <w:p w:rsidR="00AD7B23" w:rsidRPr="007216B2" w:rsidRDefault="00AD7B23" w:rsidP="00AD7B23">
            <w:pPr>
              <w:pStyle w:val="BodyCopy"/>
              <w:rPr>
                <w:noProof w:val="0"/>
                <w:sz w:val="22"/>
                <w:szCs w:val="22"/>
                <w:lang w:eastAsia="en-US"/>
              </w:rPr>
            </w:pPr>
          </w:p>
          <w:p w:rsidR="00AD7B23" w:rsidRPr="007216B2" w:rsidRDefault="00AD7B23" w:rsidP="00AD7B23">
            <w:pPr>
              <w:pStyle w:val="BodyCopy"/>
              <w:rPr>
                <w:noProof w:val="0"/>
                <w:sz w:val="22"/>
                <w:szCs w:val="22"/>
                <w:lang w:eastAsia="en-US"/>
              </w:rPr>
            </w:pPr>
            <w:r w:rsidRPr="007216B2">
              <w:rPr>
                <w:b/>
                <w:noProof w:val="0"/>
                <w:sz w:val="22"/>
                <w:szCs w:val="22"/>
                <w:lang w:eastAsia="en-US"/>
              </w:rPr>
              <w:t>Date:</w:t>
            </w:r>
            <w:r w:rsidRPr="007216B2">
              <w:rPr>
                <w:noProof w:val="0"/>
                <w:sz w:val="22"/>
                <w:szCs w:val="22"/>
                <w:lang w:eastAsia="en-US"/>
              </w:rPr>
              <w:t xml:space="preserve">   ____________</w:t>
            </w:r>
          </w:p>
        </w:tc>
      </w:tr>
    </w:tbl>
    <w:p w:rsidR="00AD7B23" w:rsidRPr="007216B2" w:rsidRDefault="00AD7B23" w:rsidP="00AD7B23">
      <w:pPr>
        <w:pStyle w:val="BodyCopy"/>
        <w:rPr>
          <w:noProof w:val="0"/>
          <w:szCs w:val="22"/>
        </w:rPr>
      </w:pPr>
    </w:p>
    <w:p w:rsidR="00AD7B23" w:rsidRPr="007216B2" w:rsidRDefault="00AD7B23" w:rsidP="00AD7B23">
      <w:pPr>
        <w:pStyle w:val="BodyCopy"/>
        <w:rPr>
          <w:rFonts w:cs="Helvetica"/>
          <w:b/>
          <w:noProof w:val="0"/>
          <w:szCs w:val="22"/>
        </w:rPr>
      </w:pPr>
      <w:r w:rsidRPr="007216B2">
        <w:rPr>
          <w:rFonts w:cs="Helvetica"/>
          <w:b/>
          <w:noProof w:val="0"/>
          <w:szCs w:val="22"/>
        </w:rPr>
        <w:t>Note:</w:t>
      </w:r>
    </w:p>
    <w:p w:rsidR="00AD7B23" w:rsidRPr="007216B2" w:rsidRDefault="00AD7B23" w:rsidP="00AD7B23">
      <w:pPr>
        <w:rPr>
          <w:rFonts w:ascii="Helvetica" w:eastAsia="Calibri" w:hAnsi="Helvetica" w:cs="Calibri"/>
          <w:lang w:eastAsia="ar-SA"/>
        </w:rPr>
      </w:pPr>
      <w:r w:rsidRPr="007216B2">
        <w:rPr>
          <w:rFonts w:ascii="Helvetica" w:hAnsi="Helvetica" w:cs="Helvetica"/>
        </w:rPr>
        <w:t xml:space="preserve">For all boxes where a </w:t>
      </w:r>
      <w:r w:rsidRPr="007216B2">
        <w:rPr>
          <w:rFonts w:ascii="Helvetica" w:hAnsi="Helvetica" w:cs="Helvetica"/>
          <w:b/>
        </w:rPr>
        <w:t xml:space="preserve">No* </w:t>
      </w:r>
      <w:r w:rsidRPr="007216B2">
        <w:rPr>
          <w:rFonts w:ascii="Helvetica" w:hAnsi="Helvetica" w:cs="Helvetica"/>
        </w:rPr>
        <w:t>is ticked, please</w:t>
      </w:r>
      <w:r w:rsidRPr="007216B2">
        <w:rPr>
          <w:rFonts w:ascii="Helvetica" w:hAnsi="Helvetica" w:cs="Helvetica"/>
          <w:b/>
        </w:rPr>
        <w:t xml:space="preserve"> </w:t>
      </w:r>
      <w:r w:rsidRPr="007216B2">
        <w:rPr>
          <w:rFonts w:ascii="Helvetica" w:hAnsi="Helvetica" w:cs="Helvetica"/>
        </w:rPr>
        <w:t>provide details of the extra steps or work you need to do to become ready for assessment.</w:t>
      </w:r>
    </w:p>
    <w:p w:rsidR="00B862CC" w:rsidRPr="007216B2" w:rsidRDefault="00B862CC">
      <w:pPr>
        <w:rPr>
          <w:rFonts w:ascii="Helvetica" w:eastAsia="Calibri" w:hAnsi="Helvetica" w:cs="Calibri"/>
          <w:szCs w:val="16"/>
          <w:lang w:eastAsia="ar-SA"/>
        </w:rPr>
      </w:pPr>
      <w:r w:rsidRPr="007216B2">
        <w:br w:type="page"/>
      </w:r>
    </w:p>
    <w:p w:rsidR="00AD7B23" w:rsidRPr="007216B2" w:rsidRDefault="00AD7B23" w:rsidP="009C6C06">
      <w:pPr>
        <w:pStyle w:val="BodyCopy"/>
        <w:rPr>
          <w:noProof w:val="0"/>
        </w:rPr>
      </w:pPr>
    </w:p>
    <w:p w:rsidR="009C6C06" w:rsidRPr="007216B2" w:rsidRDefault="009C6C06" w:rsidP="009C6C06">
      <w:pPr>
        <w:sectPr w:rsidR="009C6C06" w:rsidRPr="007216B2" w:rsidSect="001A29DB">
          <w:headerReference w:type="even" r:id="rId125"/>
          <w:headerReference w:type="default" r:id="rId126"/>
          <w:pgSz w:w="11906" w:h="16838" w:code="9"/>
          <w:pgMar w:top="1440" w:right="1440" w:bottom="1440" w:left="1701" w:header="709" w:footer="326" w:gutter="0"/>
          <w:cols w:space="708"/>
          <w:docGrid w:linePitch="360"/>
        </w:sectPr>
      </w:pPr>
    </w:p>
    <w:p w:rsidR="000A0C46" w:rsidRPr="007216B2" w:rsidRDefault="000A0C46" w:rsidP="009C6C06">
      <w:pPr>
        <w:pStyle w:val="BodyCopy"/>
        <w:rPr>
          <w:noProof w:val="0"/>
        </w:rPr>
      </w:pPr>
    </w:p>
    <w:p w:rsidR="009C6C06" w:rsidRPr="007216B2" w:rsidRDefault="009C6C06" w:rsidP="009C6C06">
      <w:pPr>
        <w:pStyle w:val="BodyCopy"/>
        <w:rPr>
          <w:noProof w:val="0"/>
        </w:rPr>
      </w:pPr>
    </w:p>
    <w:p w:rsidR="009C6C06" w:rsidRPr="007216B2" w:rsidRDefault="009C6C06" w:rsidP="009C6C06">
      <w:pPr>
        <w:pStyle w:val="BodyCopy"/>
        <w:rPr>
          <w:noProof w:val="0"/>
        </w:rPr>
      </w:pPr>
    </w:p>
    <w:p w:rsidR="009C6C06" w:rsidRPr="007216B2" w:rsidRDefault="009C6C06" w:rsidP="009C6C06">
      <w:pPr>
        <w:pStyle w:val="BodyCopy"/>
        <w:rPr>
          <w:noProof w:val="0"/>
        </w:rPr>
      </w:pPr>
    </w:p>
    <w:p w:rsidR="009C6C06" w:rsidRPr="007216B2" w:rsidRDefault="009C6C06">
      <w:pPr>
        <w:rPr>
          <w:rFonts w:ascii="Helvetica" w:eastAsia="Calibri" w:hAnsi="Helvetica" w:cs="Calibri"/>
          <w:szCs w:val="16"/>
          <w:lang w:eastAsia="ar-SA"/>
        </w:rPr>
      </w:pPr>
      <w:r w:rsidRPr="007216B2">
        <w:br w:type="page"/>
      </w:r>
    </w:p>
    <w:p w:rsidR="009C6C06" w:rsidRPr="007216B2" w:rsidRDefault="009C6C06" w:rsidP="009C6C06">
      <w:pPr>
        <w:pStyle w:val="BodyCopy"/>
        <w:rPr>
          <w:noProof w:val="0"/>
        </w:rPr>
      </w:pPr>
      <w:r w:rsidRPr="007216B2">
        <w:rPr>
          <w:lang w:val="en-US" w:eastAsia="en-US"/>
        </w:rPr>
        <mc:AlternateContent>
          <mc:Choice Requires="wps">
            <w:drawing>
              <wp:anchor distT="0" distB="0" distL="114300" distR="114300" simplePos="0" relativeHeight="251686912" behindDoc="0" locked="0" layoutInCell="1" allowOverlap="1" wp14:anchorId="0A2BEF9A" wp14:editId="529394F3">
                <wp:simplePos x="0" y="0"/>
                <wp:positionH relativeFrom="column">
                  <wp:posOffset>-923925</wp:posOffset>
                </wp:positionH>
                <wp:positionV relativeFrom="paragraph">
                  <wp:posOffset>-953770</wp:posOffset>
                </wp:positionV>
                <wp:extent cx="7576185" cy="10758805"/>
                <wp:effectExtent l="0" t="0" r="24765" b="2349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1A9E4"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mc:Fallback>
        </mc:AlternateContent>
      </w:r>
    </w:p>
    <w:p w:rsidR="009C6C06" w:rsidRPr="007216B2" w:rsidRDefault="009C6C06" w:rsidP="009C6C06">
      <w:pPr>
        <w:pStyle w:val="BodyCopy"/>
        <w:rPr>
          <w:noProof w:val="0"/>
        </w:rPr>
      </w:pPr>
    </w:p>
    <w:p w:rsidR="00EB6BAC" w:rsidRPr="007216B2" w:rsidRDefault="00EB6BAC" w:rsidP="009C6C06">
      <w:pPr>
        <w:pStyle w:val="BodyCopy"/>
        <w:rPr>
          <w:noProof w:val="0"/>
        </w:rPr>
      </w:pPr>
    </w:p>
    <w:p w:rsidR="00BD2681" w:rsidRPr="007216B2" w:rsidRDefault="00AD7B23" w:rsidP="009C6C06">
      <w:pPr>
        <w:pStyle w:val="BodyCopy"/>
        <w:rPr>
          <w:noProof w:val="0"/>
        </w:rPr>
      </w:pPr>
      <w:r w:rsidRPr="007216B2">
        <w:rPr>
          <w:lang w:val="en-US" w:eastAsia="en-US"/>
        </w:rPr>
        <w:drawing>
          <wp:anchor distT="0" distB="0" distL="114300" distR="114300" simplePos="0" relativeHeight="251689984" behindDoc="0" locked="0" layoutInCell="1" allowOverlap="1" wp14:anchorId="3324036F" wp14:editId="07A48B26">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7216B2">
        <w:rPr>
          <w:lang w:val="en-US" w:eastAsia="en-US"/>
        </w:rPr>
        <w:drawing>
          <wp:anchor distT="0" distB="0" distL="114300" distR="114300" simplePos="0" relativeHeight="251691008" behindDoc="0" locked="0" layoutInCell="1" allowOverlap="1" wp14:anchorId="7EE172D2" wp14:editId="29FEE856">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8" cstate="print"/>
                    <a:stretch>
                      <a:fillRect/>
                    </a:stretch>
                  </pic:blipFill>
                  <pic:spPr>
                    <a:xfrm>
                      <a:off x="0" y="0"/>
                      <a:ext cx="2320290" cy="758825"/>
                    </a:xfrm>
                    <a:prstGeom prst="rect">
                      <a:avLst/>
                    </a:prstGeom>
                  </pic:spPr>
                </pic:pic>
              </a:graphicData>
            </a:graphic>
          </wp:anchor>
        </w:drawing>
      </w:r>
      <w:r w:rsidR="008D5AFC" w:rsidRPr="007216B2">
        <w:rPr>
          <w:lang w:val="en-US" w:eastAsia="en-US"/>
        </w:rPr>
        <w:drawing>
          <wp:anchor distT="0" distB="0" distL="114300" distR="114300" simplePos="0" relativeHeight="251688960" behindDoc="0" locked="0" layoutInCell="1" allowOverlap="1" wp14:anchorId="65FCF982" wp14:editId="34FCF094">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 cstate="print"/>
                    <a:stretch>
                      <a:fillRect/>
                    </a:stretch>
                  </pic:blipFill>
                  <pic:spPr>
                    <a:xfrm>
                      <a:off x="0" y="0"/>
                      <a:ext cx="626745" cy="646430"/>
                    </a:xfrm>
                    <a:prstGeom prst="rect">
                      <a:avLst/>
                    </a:prstGeom>
                  </pic:spPr>
                </pic:pic>
              </a:graphicData>
            </a:graphic>
          </wp:anchor>
        </w:drawing>
      </w:r>
    </w:p>
    <w:sectPr w:rsidR="00BD2681" w:rsidRPr="007216B2" w:rsidSect="00A77F3F">
      <w:headerReference w:type="even" r:id="rId129"/>
      <w:headerReference w:type="default" r:id="rId130"/>
      <w:footerReference w:type="even" r:id="rId131"/>
      <w:footerReference w:type="default" r:id="rId1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993" w:rsidRDefault="00B44993" w:rsidP="00BD2681">
      <w:pPr>
        <w:spacing w:after="0" w:line="240" w:lineRule="auto"/>
      </w:pPr>
      <w:r>
        <w:separator/>
      </w:r>
    </w:p>
  </w:endnote>
  <w:endnote w:type="continuationSeparator" w:id="0">
    <w:p w:rsidR="00B44993" w:rsidRDefault="00B44993"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1054608</wp:posOffset>
              </wp:positionH>
              <wp:positionV relativeFrom="paragraph">
                <wp:posOffset>-494919</wp:posOffset>
              </wp:positionV>
              <wp:extent cx="4090416" cy="713232"/>
              <wp:effectExtent l="0" t="0" r="0" b="0"/>
              <wp:wrapSquare wrapText="bothSides"/>
              <wp:docPr id="26" name="Group 26"/>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24D44AF3"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426CD" w:rsidTr="00F5113C">
      <w:tc>
        <w:tcPr>
          <w:tcW w:w="9242" w:type="dxa"/>
        </w:tcPr>
        <w:p w:rsidR="003426CD" w:rsidRDefault="003426CD"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B44993">
            <w:fldChar w:fldCharType="begin"/>
          </w:r>
          <w:r w:rsidR="00B44993">
            <w:instrText xml:space="preserve"> REF  UnitName </w:instrText>
          </w:r>
          <w:r w:rsidR="00B44993">
            <w:fldChar w:fldCharType="separate"/>
          </w:r>
          <w:sdt>
            <w:sdtPr>
              <w:alias w:val="Unit name "/>
              <w:tag w:val="Unit name "/>
              <w:id w:val="-1823812402"/>
              <w:placeholder>
                <w:docPart w:val="237EE21C679948BE85805BA6622F61C1"/>
              </w:placeholder>
            </w:sdtPr>
            <w:sdtEndPr>
              <w:rPr>
                <w:highlight w:val="yellow"/>
              </w:rPr>
            </w:sdtEndPr>
            <w:sdtContent>
              <w:r w:rsidR="0022260F" w:rsidRPr="007216B2">
                <w:t>Manage and execute a detailed tour itinerary</w:t>
              </w:r>
            </w:sdtContent>
          </w:sdt>
          <w:r w:rsidR="00B44993">
            <w:rPr>
              <w:highlight w:val="yellow"/>
            </w:rPr>
            <w:fldChar w:fldCharType="end"/>
          </w:r>
        </w:p>
      </w:tc>
    </w:tr>
  </w:tbl>
  <w:p w:rsidR="003426CD" w:rsidRDefault="003426CD"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426CD" w:rsidTr="00F5113C">
      <w:tc>
        <w:tcPr>
          <w:tcW w:w="9242" w:type="dxa"/>
        </w:tcPr>
        <w:p w:rsidR="003426CD" w:rsidRDefault="003426C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44993">
            <w:fldChar w:fldCharType="begin"/>
          </w:r>
          <w:r w:rsidR="00B44993">
            <w:instrText xml:space="preserve"> REF  UnitName </w:instrText>
          </w:r>
          <w:r w:rsidR="00B44993">
            <w:fldChar w:fldCharType="separate"/>
          </w:r>
          <w:sdt>
            <w:sdtPr>
              <w:alias w:val="Unit name "/>
              <w:tag w:val="Unit name "/>
              <w:id w:val="-1936890035"/>
            </w:sdtPr>
            <w:sdtEndPr>
              <w:rPr>
                <w:highlight w:val="yellow"/>
              </w:rPr>
            </w:sdtEndPr>
            <w:sdtContent>
              <w:r w:rsidR="0022260F" w:rsidRPr="007216B2">
                <w:t>Manage and execute a detailed tour itinerary</w:t>
              </w:r>
            </w:sdtContent>
          </w:sdt>
          <w:r w:rsidR="00B44993">
            <w:rPr>
              <w:highlight w:val="yellow"/>
            </w:rPr>
            <w:fldChar w:fldCharType="end"/>
          </w:r>
        </w:p>
      </w:tc>
    </w:tr>
  </w:tbl>
  <w:p w:rsidR="003426CD" w:rsidRDefault="003426CD"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426CD" w:rsidTr="00675954">
      <w:trPr>
        <w:trHeight w:hRule="exact" w:val="709"/>
      </w:trPr>
      <w:tc>
        <w:tcPr>
          <w:tcW w:w="959" w:type="dxa"/>
          <w:shd w:val="clear" w:color="auto" w:fill="45545F"/>
          <w:vAlign w:val="center"/>
        </w:tcPr>
        <w:p w:rsidR="003426CD" w:rsidRPr="00F66B06" w:rsidRDefault="003426CD"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C4CC0">
            <w:rPr>
              <w:b/>
              <w:noProof/>
              <w:color w:val="FFFFFF" w:themeColor="background1"/>
            </w:rPr>
            <w:t>44</w:t>
          </w:r>
          <w:r w:rsidRPr="00F66B06">
            <w:rPr>
              <w:b/>
              <w:color w:val="FFFFFF" w:themeColor="background1"/>
            </w:rPr>
            <w:fldChar w:fldCharType="end"/>
          </w:r>
        </w:p>
      </w:tc>
      <w:tc>
        <w:tcPr>
          <w:tcW w:w="8283" w:type="dxa"/>
        </w:tcPr>
        <w:p w:rsidR="003426CD" w:rsidRDefault="003426CD"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44993">
            <w:fldChar w:fldCharType="begin"/>
          </w:r>
          <w:r w:rsidR="00B44993">
            <w:instrText xml:space="preserve"> REF  UnitName </w:instrText>
          </w:r>
          <w:r w:rsidR="00B44993">
            <w:fldChar w:fldCharType="separate"/>
          </w:r>
          <w:sdt>
            <w:sdtPr>
              <w:alias w:val="Unit name "/>
              <w:tag w:val="Unit name "/>
              <w:id w:val="-1733293746"/>
            </w:sdtPr>
            <w:sdtEndPr>
              <w:rPr>
                <w:highlight w:val="yellow"/>
              </w:rPr>
            </w:sdtEndPr>
            <w:sdtContent>
              <w:r w:rsidR="0022260F" w:rsidRPr="007216B2">
                <w:t>Manage and execute a detailed tour itinerary</w:t>
              </w:r>
            </w:sdtContent>
          </w:sdt>
          <w:r w:rsidR="00B44993">
            <w:rPr>
              <w:highlight w:val="yellow"/>
            </w:rPr>
            <w:fldChar w:fldCharType="end"/>
          </w:r>
        </w:p>
      </w:tc>
    </w:tr>
  </w:tbl>
  <w:p w:rsidR="003426CD" w:rsidRDefault="003426CD"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426CD" w:rsidTr="00675954">
      <w:trPr>
        <w:trHeight w:hRule="exact" w:val="709"/>
      </w:trPr>
      <w:tc>
        <w:tcPr>
          <w:tcW w:w="8188" w:type="dxa"/>
        </w:tcPr>
        <w:p w:rsidR="003426CD" w:rsidRDefault="003426C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44993">
            <w:fldChar w:fldCharType="begin"/>
          </w:r>
          <w:r w:rsidR="00B44993">
            <w:instrText xml:space="preserve"> REF  UnitName </w:instrText>
          </w:r>
          <w:r w:rsidR="00B44993">
            <w:fldChar w:fldCharType="separate"/>
          </w:r>
          <w:sdt>
            <w:sdtPr>
              <w:alias w:val="Unit name "/>
              <w:tag w:val="Unit name "/>
              <w:id w:val="-1788960462"/>
            </w:sdtPr>
            <w:sdtEndPr>
              <w:rPr>
                <w:highlight w:val="yellow"/>
              </w:rPr>
            </w:sdtEndPr>
            <w:sdtContent>
              <w:r w:rsidR="0022260F" w:rsidRPr="007216B2">
                <w:t>Manage and execute a detailed tour itinerary</w:t>
              </w:r>
            </w:sdtContent>
          </w:sdt>
          <w:r w:rsidR="00B44993">
            <w:rPr>
              <w:highlight w:val="yellow"/>
            </w:rPr>
            <w:fldChar w:fldCharType="end"/>
          </w:r>
        </w:p>
      </w:tc>
      <w:tc>
        <w:tcPr>
          <w:tcW w:w="958" w:type="dxa"/>
          <w:shd w:val="clear" w:color="auto" w:fill="45545F"/>
          <w:vAlign w:val="center"/>
        </w:tcPr>
        <w:p w:rsidR="003426CD" w:rsidRPr="00F66B06" w:rsidRDefault="003426CD"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C4CC0">
            <w:rPr>
              <w:b/>
              <w:noProof/>
              <w:color w:val="FFFFFF" w:themeColor="background1"/>
            </w:rPr>
            <w:t>45</w:t>
          </w:r>
          <w:r w:rsidRPr="00F66B06">
            <w:rPr>
              <w:b/>
              <w:color w:val="FFFFFF" w:themeColor="background1"/>
            </w:rPr>
            <w:fldChar w:fldCharType="end"/>
          </w:r>
        </w:p>
      </w:tc>
    </w:tr>
  </w:tbl>
  <w:p w:rsidR="003426CD" w:rsidRPr="00F77AA8" w:rsidRDefault="003426CD"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Pr="00F77AA8" w:rsidRDefault="003426CD"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993" w:rsidRDefault="00B44993" w:rsidP="00BD2681">
      <w:pPr>
        <w:spacing w:after="0" w:line="240" w:lineRule="auto"/>
      </w:pPr>
      <w:r>
        <w:separator/>
      </w:r>
    </w:p>
  </w:footnote>
  <w:footnote w:type="continuationSeparator" w:id="0">
    <w:p w:rsidR="00B44993" w:rsidRDefault="00B44993"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3426CD" w:rsidTr="00675954">
      <w:trPr>
        <w:trHeight w:val="550"/>
      </w:trPr>
      <w:tc>
        <w:tcPr>
          <w:tcW w:w="2835" w:type="dxa"/>
          <w:shd w:val="clear" w:color="auto" w:fill="45545F"/>
          <w:vAlign w:val="center"/>
        </w:tcPr>
        <w:p w:rsidR="003426CD" w:rsidRDefault="003426CD" w:rsidP="00E83E16">
          <w:pPr>
            <w:pStyle w:val="HeaderLeft"/>
          </w:pPr>
          <w:r w:rsidRPr="004F633F">
            <w:t>Introduction</w:t>
          </w:r>
          <w:r>
            <w:t xml:space="preserve"> to trainee manual</w:t>
          </w:r>
        </w:p>
      </w:tc>
      <w:tc>
        <w:tcPr>
          <w:tcW w:w="5987" w:type="dxa"/>
        </w:tcPr>
        <w:p w:rsidR="003426CD" w:rsidRDefault="003426CD">
          <w:pPr>
            <w:pStyle w:val="Header"/>
          </w:pPr>
        </w:p>
      </w:tc>
    </w:tr>
  </w:tbl>
  <w:p w:rsidR="003426CD" w:rsidRDefault="003426CD"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3426CD" w:rsidTr="00675954">
      <w:trPr>
        <w:trHeight w:val="550"/>
      </w:trPr>
      <w:tc>
        <w:tcPr>
          <w:tcW w:w="6062" w:type="dxa"/>
        </w:tcPr>
        <w:p w:rsidR="003426CD" w:rsidRDefault="003426CD">
          <w:pPr>
            <w:pStyle w:val="Header"/>
          </w:pPr>
        </w:p>
      </w:tc>
      <w:tc>
        <w:tcPr>
          <w:tcW w:w="2835" w:type="dxa"/>
          <w:shd w:val="clear" w:color="auto" w:fill="45545F"/>
          <w:vAlign w:val="center"/>
        </w:tcPr>
        <w:p w:rsidR="003426CD" w:rsidRDefault="003426CD" w:rsidP="00E83E16">
          <w:pPr>
            <w:pStyle w:val="HeaderRight"/>
          </w:pPr>
          <w:r w:rsidRPr="004F633F">
            <w:t>Introduction</w:t>
          </w:r>
          <w:r>
            <w:t xml:space="preserve"> to trainee manual</w:t>
          </w:r>
        </w:p>
      </w:tc>
    </w:tr>
  </w:tbl>
  <w:p w:rsidR="003426CD" w:rsidRDefault="003426CD"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3426CD" w:rsidTr="00675954">
      <w:trPr>
        <w:trHeight w:val="550"/>
      </w:trPr>
      <w:tc>
        <w:tcPr>
          <w:tcW w:w="1701" w:type="dxa"/>
          <w:shd w:val="clear" w:color="auto" w:fill="45545F"/>
          <w:vAlign w:val="center"/>
        </w:tcPr>
        <w:p w:rsidR="003426CD" w:rsidRDefault="003426CD" w:rsidP="00E83E16">
          <w:pPr>
            <w:pStyle w:val="HeaderLeft"/>
          </w:pPr>
          <w:r>
            <w:t>Unit descriptor</w:t>
          </w:r>
        </w:p>
      </w:tc>
      <w:tc>
        <w:tcPr>
          <w:tcW w:w="7121" w:type="dxa"/>
        </w:tcPr>
        <w:p w:rsidR="003426CD" w:rsidRDefault="003426CD">
          <w:pPr>
            <w:pStyle w:val="Header"/>
          </w:pPr>
        </w:p>
      </w:tc>
    </w:tr>
  </w:tbl>
  <w:p w:rsidR="003426CD" w:rsidRDefault="003426CD"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3426CD" w:rsidTr="00675954">
      <w:trPr>
        <w:trHeight w:val="550"/>
      </w:trPr>
      <w:tc>
        <w:tcPr>
          <w:tcW w:w="7196" w:type="dxa"/>
        </w:tcPr>
        <w:p w:rsidR="003426CD" w:rsidRDefault="003426CD">
          <w:pPr>
            <w:pStyle w:val="Header"/>
          </w:pPr>
        </w:p>
      </w:tc>
      <w:tc>
        <w:tcPr>
          <w:tcW w:w="1701" w:type="dxa"/>
          <w:shd w:val="clear" w:color="auto" w:fill="45545F"/>
          <w:vAlign w:val="center"/>
        </w:tcPr>
        <w:p w:rsidR="003426CD" w:rsidRDefault="003426CD" w:rsidP="00E83E16">
          <w:pPr>
            <w:pStyle w:val="HeaderRight"/>
          </w:pPr>
          <w:r>
            <w:t>Unit descriptor</w:t>
          </w:r>
        </w:p>
      </w:tc>
    </w:tr>
  </w:tbl>
  <w:p w:rsidR="003426CD" w:rsidRDefault="003426CD"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3426CD" w:rsidTr="00675954">
      <w:trPr>
        <w:trHeight w:val="550"/>
      </w:trPr>
      <w:tc>
        <w:tcPr>
          <w:tcW w:w="2552" w:type="dxa"/>
          <w:shd w:val="clear" w:color="auto" w:fill="45545F"/>
          <w:vAlign w:val="center"/>
        </w:tcPr>
        <w:p w:rsidR="003426CD" w:rsidRDefault="003426CD" w:rsidP="00E83E16">
          <w:pPr>
            <w:pStyle w:val="HeaderLeft"/>
          </w:pPr>
          <w:r>
            <w:t>Assessment matrix</w:t>
          </w:r>
        </w:p>
      </w:tc>
      <w:tc>
        <w:tcPr>
          <w:tcW w:w="7121" w:type="dxa"/>
        </w:tcPr>
        <w:p w:rsidR="003426CD" w:rsidRDefault="003426CD">
          <w:pPr>
            <w:pStyle w:val="Header"/>
          </w:pPr>
        </w:p>
      </w:tc>
    </w:tr>
  </w:tbl>
  <w:p w:rsidR="003426CD" w:rsidRDefault="003426CD"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426CD" w:rsidTr="00675954">
      <w:trPr>
        <w:trHeight w:val="550"/>
      </w:trPr>
      <w:tc>
        <w:tcPr>
          <w:tcW w:w="6771" w:type="dxa"/>
        </w:tcPr>
        <w:p w:rsidR="003426CD" w:rsidRDefault="003426CD">
          <w:pPr>
            <w:pStyle w:val="Header"/>
          </w:pPr>
        </w:p>
      </w:tc>
      <w:tc>
        <w:tcPr>
          <w:tcW w:w="2268" w:type="dxa"/>
          <w:shd w:val="clear" w:color="auto" w:fill="45545F"/>
          <w:vAlign w:val="center"/>
        </w:tcPr>
        <w:p w:rsidR="003426CD" w:rsidRDefault="003426CD" w:rsidP="00E83E16">
          <w:pPr>
            <w:pStyle w:val="HeaderRight"/>
          </w:pPr>
          <w:r>
            <w:t>Assessment matrix</w:t>
          </w:r>
        </w:p>
      </w:tc>
    </w:tr>
  </w:tbl>
  <w:p w:rsidR="003426CD" w:rsidRDefault="003426CD"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3426CD" w:rsidTr="00675954">
      <w:trPr>
        <w:trHeight w:val="550"/>
      </w:trPr>
      <w:tc>
        <w:tcPr>
          <w:tcW w:w="1418" w:type="dxa"/>
          <w:shd w:val="clear" w:color="auto" w:fill="45545F"/>
          <w:vAlign w:val="center"/>
        </w:tcPr>
        <w:p w:rsidR="003426CD" w:rsidRDefault="003426CD" w:rsidP="00E83E16">
          <w:pPr>
            <w:pStyle w:val="HeaderLeft"/>
          </w:pPr>
          <w:r>
            <w:t>Glossary</w:t>
          </w:r>
        </w:p>
      </w:tc>
      <w:tc>
        <w:tcPr>
          <w:tcW w:w="7121" w:type="dxa"/>
        </w:tcPr>
        <w:p w:rsidR="003426CD" w:rsidRDefault="003426CD">
          <w:pPr>
            <w:pStyle w:val="Header"/>
          </w:pPr>
        </w:p>
      </w:tc>
    </w:tr>
  </w:tbl>
  <w:p w:rsidR="003426CD" w:rsidRDefault="003426CD"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426CD" w:rsidTr="00675954">
      <w:trPr>
        <w:trHeight w:val="550"/>
      </w:trPr>
      <w:tc>
        <w:tcPr>
          <w:tcW w:w="6771" w:type="dxa"/>
        </w:tcPr>
        <w:p w:rsidR="003426CD" w:rsidRDefault="003426CD">
          <w:pPr>
            <w:pStyle w:val="Header"/>
          </w:pPr>
        </w:p>
      </w:tc>
      <w:tc>
        <w:tcPr>
          <w:tcW w:w="1418" w:type="dxa"/>
          <w:shd w:val="clear" w:color="auto" w:fill="45545F"/>
          <w:vAlign w:val="center"/>
        </w:tcPr>
        <w:p w:rsidR="003426CD" w:rsidRDefault="003426CD" w:rsidP="00E83E16">
          <w:pPr>
            <w:pStyle w:val="HeaderRight"/>
          </w:pPr>
          <w:r>
            <w:t>Glossary</w:t>
          </w:r>
        </w:p>
      </w:tc>
    </w:tr>
  </w:tbl>
  <w:p w:rsidR="003426CD" w:rsidRDefault="003426CD"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696"/>
    </w:tblGrid>
    <w:tr w:rsidR="003426CD" w:rsidTr="00675954">
      <w:trPr>
        <w:trHeight w:val="550"/>
      </w:trPr>
      <w:tc>
        <w:tcPr>
          <w:tcW w:w="2376" w:type="dxa"/>
          <w:shd w:val="clear" w:color="auto" w:fill="45545F"/>
          <w:vAlign w:val="center"/>
        </w:tcPr>
        <w:p w:rsidR="003426CD" w:rsidRDefault="00B44993" w:rsidP="00E83E16">
          <w:pPr>
            <w:pStyle w:val="HeaderLeft"/>
          </w:pPr>
          <w:r>
            <w:fldChar w:fldCharType="begin"/>
          </w:r>
          <w:r>
            <w:instrText xml:space="preserve"> REF  Element1  \* MERGEFORMAT </w:instrText>
          </w:r>
          <w:r>
            <w:fldChar w:fldCharType="separate"/>
          </w:r>
          <w:sdt>
            <w:sdtPr>
              <w:rPr>
                <w:highlight w:val="yellow"/>
              </w:rPr>
              <w:alias w:val="Element1"/>
              <w:tag w:val="Element1"/>
              <w:id w:val="-1599091596"/>
            </w:sdtPr>
            <w:sdtEndPr/>
            <w:sdtContent>
              <w:r w:rsidR="0022260F" w:rsidRPr="007216B2">
                <w:t>Prepare for tour itinerary</w:t>
              </w:r>
            </w:sdtContent>
          </w:sdt>
          <w:r>
            <w:rPr>
              <w:highlight w:val="yellow"/>
            </w:rPr>
            <w:fldChar w:fldCharType="end"/>
          </w:r>
        </w:p>
      </w:tc>
      <w:tc>
        <w:tcPr>
          <w:tcW w:w="6696" w:type="dxa"/>
        </w:tcPr>
        <w:p w:rsidR="003426CD" w:rsidRDefault="003426CD">
          <w:pPr>
            <w:pStyle w:val="Header"/>
          </w:pPr>
        </w:p>
      </w:tc>
    </w:tr>
  </w:tbl>
  <w:p w:rsidR="003426CD" w:rsidRDefault="003426CD"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3426CD" w:rsidTr="00675954">
      <w:trPr>
        <w:trHeight w:val="550"/>
      </w:trPr>
      <w:tc>
        <w:tcPr>
          <w:tcW w:w="6771" w:type="dxa"/>
        </w:tcPr>
        <w:p w:rsidR="003426CD" w:rsidRDefault="003426CD">
          <w:pPr>
            <w:pStyle w:val="Header"/>
          </w:pPr>
        </w:p>
      </w:tc>
      <w:tc>
        <w:tcPr>
          <w:tcW w:w="2301" w:type="dxa"/>
          <w:shd w:val="clear" w:color="auto" w:fill="45545F"/>
          <w:vAlign w:val="center"/>
        </w:tcPr>
        <w:p w:rsidR="003426CD" w:rsidRDefault="00B44993" w:rsidP="00E83E16">
          <w:pPr>
            <w:pStyle w:val="HeaderRight"/>
          </w:pPr>
          <w:r>
            <w:fldChar w:fldCharType="begin"/>
          </w:r>
          <w:r>
            <w:instrText xml:space="preserve"> REF  Element1 </w:instrText>
          </w:r>
          <w:r>
            <w:fldChar w:fldCharType="separate"/>
          </w:r>
          <w:sdt>
            <w:sdtPr>
              <w:rPr>
                <w:highlight w:val="yellow"/>
              </w:rPr>
              <w:alias w:val="Element1"/>
              <w:tag w:val="Element1"/>
              <w:id w:val="-946312209"/>
            </w:sdtPr>
            <w:sdtEndPr/>
            <w:sdtContent>
              <w:r w:rsidR="0022260F" w:rsidRPr="007216B2">
                <w:t>Prepare for tour itinerary</w:t>
              </w:r>
            </w:sdtContent>
          </w:sdt>
          <w:r>
            <w:rPr>
              <w:highlight w:val="yellow"/>
            </w:rPr>
            <w:fldChar w:fldCharType="end"/>
          </w:r>
        </w:p>
      </w:tc>
    </w:tr>
  </w:tbl>
  <w:p w:rsidR="003426CD" w:rsidRDefault="003426CD"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3426CD" w:rsidTr="00675954">
      <w:trPr>
        <w:trHeight w:val="550"/>
      </w:trPr>
      <w:tc>
        <w:tcPr>
          <w:tcW w:w="3369" w:type="dxa"/>
          <w:shd w:val="clear" w:color="auto" w:fill="45545F"/>
          <w:vAlign w:val="center"/>
        </w:tcPr>
        <w:p w:rsidR="003426CD" w:rsidRDefault="00B44993" w:rsidP="00E83E16">
          <w:pPr>
            <w:pStyle w:val="HeaderLeft"/>
          </w:pPr>
          <w:r>
            <w:fldChar w:fldCharType="begin"/>
          </w:r>
          <w:r>
            <w:instrText xml:space="preserve"> REF  Element2  \* MERGEFORMAT </w:instrText>
          </w:r>
          <w:r>
            <w:fldChar w:fldCharType="separate"/>
          </w:r>
          <w:sdt>
            <w:sdtPr>
              <w:rPr>
                <w:highlight w:val="yellow"/>
              </w:rPr>
              <w:alias w:val="Element2"/>
              <w:tag w:val="Element2"/>
              <w:id w:val="-43753987"/>
            </w:sdtPr>
            <w:sdtEndPr/>
            <w:sdtContent>
              <w:r w:rsidR="0022260F" w:rsidRPr="007216B2">
                <w:t>Conduct departure-related activities</w:t>
              </w:r>
            </w:sdtContent>
          </w:sdt>
          <w:r>
            <w:rPr>
              <w:highlight w:val="yellow"/>
            </w:rPr>
            <w:fldChar w:fldCharType="end"/>
          </w:r>
        </w:p>
      </w:tc>
      <w:tc>
        <w:tcPr>
          <w:tcW w:w="5703" w:type="dxa"/>
        </w:tcPr>
        <w:p w:rsidR="003426CD" w:rsidRDefault="003426CD">
          <w:pPr>
            <w:pStyle w:val="Header"/>
          </w:pPr>
        </w:p>
      </w:tc>
    </w:tr>
  </w:tbl>
  <w:p w:rsidR="003426CD" w:rsidRDefault="003426CD"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3426CD" w:rsidTr="00675954">
      <w:trPr>
        <w:trHeight w:val="550"/>
      </w:trPr>
      <w:tc>
        <w:tcPr>
          <w:tcW w:w="5778" w:type="dxa"/>
        </w:tcPr>
        <w:p w:rsidR="003426CD" w:rsidRDefault="003426CD">
          <w:pPr>
            <w:pStyle w:val="Header"/>
          </w:pPr>
        </w:p>
      </w:tc>
      <w:tc>
        <w:tcPr>
          <w:tcW w:w="3294" w:type="dxa"/>
          <w:shd w:val="clear" w:color="auto" w:fill="45545F"/>
          <w:vAlign w:val="center"/>
        </w:tcPr>
        <w:p w:rsidR="003426CD" w:rsidRDefault="00B44993" w:rsidP="00E83E16">
          <w:pPr>
            <w:pStyle w:val="HeaderRight"/>
          </w:pPr>
          <w:r>
            <w:fldChar w:fldCharType="begin"/>
          </w:r>
          <w:r>
            <w:instrText xml:space="preserve"> REF  Element2 </w:instrText>
          </w:r>
          <w:r>
            <w:fldChar w:fldCharType="separate"/>
          </w:r>
          <w:sdt>
            <w:sdtPr>
              <w:rPr>
                <w:highlight w:val="yellow"/>
              </w:rPr>
              <w:alias w:val="Element2"/>
              <w:tag w:val="Element2"/>
              <w:id w:val="265431373"/>
            </w:sdtPr>
            <w:sdtEndPr/>
            <w:sdtContent>
              <w:r w:rsidR="0022260F" w:rsidRPr="007216B2">
                <w:t>Conduct departure-related activities</w:t>
              </w:r>
            </w:sdtContent>
          </w:sdt>
          <w:r>
            <w:rPr>
              <w:highlight w:val="yellow"/>
            </w:rPr>
            <w:fldChar w:fldCharType="end"/>
          </w:r>
        </w:p>
      </w:tc>
    </w:tr>
  </w:tbl>
  <w:p w:rsidR="003426CD" w:rsidRDefault="003426CD"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404"/>
    </w:tblGrid>
    <w:tr w:rsidR="003426CD" w:rsidTr="00675954">
      <w:trPr>
        <w:trHeight w:val="550"/>
      </w:trPr>
      <w:tc>
        <w:tcPr>
          <w:tcW w:w="1668" w:type="dxa"/>
          <w:shd w:val="clear" w:color="auto" w:fill="45545F"/>
          <w:vAlign w:val="center"/>
        </w:tcPr>
        <w:p w:rsidR="003426CD" w:rsidRDefault="00B44993" w:rsidP="00E83E16">
          <w:pPr>
            <w:pStyle w:val="HeaderLeft"/>
          </w:pPr>
          <w:r>
            <w:fldChar w:fldCharType="begin"/>
          </w:r>
          <w:r>
            <w:instrText xml:space="preserve"> REF  Element3  \* MERGEFORMAT </w:instrText>
          </w:r>
          <w:r>
            <w:fldChar w:fldCharType="separate"/>
          </w:r>
          <w:sdt>
            <w:sdtPr>
              <w:rPr>
                <w:highlight w:val="yellow"/>
              </w:rPr>
              <w:alias w:val="Element3"/>
              <w:tag w:val="Element3"/>
              <w:id w:val="1081640832"/>
            </w:sdtPr>
            <w:sdtEndPr/>
            <w:sdtContent>
              <w:r w:rsidR="0022260F" w:rsidRPr="007216B2">
                <w:t>Brief tour staff</w:t>
              </w:r>
            </w:sdtContent>
          </w:sdt>
          <w:r>
            <w:rPr>
              <w:highlight w:val="yellow"/>
            </w:rPr>
            <w:fldChar w:fldCharType="end"/>
          </w:r>
        </w:p>
      </w:tc>
      <w:tc>
        <w:tcPr>
          <w:tcW w:w="7404" w:type="dxa"/>
        </w:tcPr>
        <w:p w:rsidR="003426CD" w:rsidRDefault="003426CD">
          <w:pPr>
            <w:pStyle w:val="Header"/>
          </w:pPr>
        </w:p>
      </w:tc>
    </w:tr>
  </w:tbl>
  <w:p w:rsidR="003426CD" w:rsidRDefault="003426CD"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593"/>
    </w:tblGrid>
    <w:tr w:rsidR="003426CD" w:rsidTr="00675954">
      <w:trPr>
        <w:trHeight w:val="550"/>
      </w:trPr>
      <w:tc>
        <w:tcPr>
          <w:tcW w:w="7479" w:type="dxa"/>
        </w:tcPr>
        <w:p w:rsidR="003426CD" w:rsidRDefault="003426CD">
          <w:pPr>
            <w:pStyle w:val="Header"/>
          </w:pPr>
        </w:p>
      </w:tc>
      <w:tc>
        <w:tcPr>
          <w:tcW w:w="1593" w:type="dxa"/>
          <w:shd w:val="clear" w:color="auto" w:fill="45545F"/>
          <w:vAlign w:val="center"/>
        </w:tcPr>
        <w:p w:rsidR="003426CD" w:rsidRDefault="00B44993" w:rsidP="00E83E16">
          <w:pPr>
            <w:pStyle w:val="HeaderRight"/>
          </w:pPr>
          <w:r>
            <w:fldChar w:fldCharType="begin"/>
          </w:r>
          <w:r>
            <w:instrText xml:space="preserve"> REF  Element3 </w:instrText>
          </w:r>
          <w:r>
            <w:fldChar w:fldCharType="separate"/>
          </w:r>
          <w:sdt>
            <w:sdtPr>
              <w:rPr>
                <w:highlight w:val="yellow"/>
              </w:rPr>
              <w:alias w:val="Element3"/>
              <w:tag w:val="Element3"/>
              <w:id w:val="-1204320763"/>
            </w:sdtPr>
            <w:sdtEndPr/>
            <w:sdtContent>
              <w:r w:rsidR="0022260F" w:rsidRPr="007216B2">
                <w:t>Brief tour staff</w:t>
              </w:r>
            </w:sdtContent>
          </w:sdt>
          <w:r>
            <w:rPr>
              <w:highlight w:val="yellow"/>
            </w:rPr>
            <w:fldChar w:fldCharType="end"/>
          </w:r>
        </w:p>
      </w:tc>
    </w:tr>
  </w:tbl>
  <w:p w:rsidR="003426CD" w:rsidRDefault="003426CD"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3426CD" w:rsidTr="00675954">
      <w:trPr>
        <w:trHeight w:val="550"/>
      </w:trPr>
      <w:tc>
        <w:tcPr>
          <w:tcW w:w="4361" w:type="dxa"/>
          <w:shd w:val="clear" w:color="auto" w:fill="45545F"/>
          <w:vAlign w:val="center"/>
        </w:tcPr>
        <w:p w:rsidR="003426CD" w:rsidRDefault="00B44993" w:rsidP="00E83E16">
          <w:pPr>
            <w:pStyle w:val="HeaderLeft"/>
          </w:pPr>
          <w:r>
            <w:fldChar w:fldCharType="begin"/>
          </w:r>
          <w:r>
            <w:instrText xml:space="preserve"> REF  Element4 </w:instrText>
          </w:r>
          <w:r>
            <w:fldChar w:fldCharType="separate"/>
          </w:r>
          <w:sdt>
            <w:sdtPr>
              <w:rPr>
                <w:highlight w:val="yellow"/>
              </w:rPr>
              <w:alias w:val="Element4"/>
              <w:tag w:val="Element4"/>
              <w:id w:val="1878819677"/>
            </w:sdtPr>
            <w:sdtEndPr/>
            <w:sdtContent>
              <w:r w:rsidR="0022260F" w:rsidRPr="007216B2">
                <w:t xml:space="preserve">Liaise with external industry colleagues throughout the tour </w:t>
              </w:r>
            </w:sdtContent>
          </w:sdt>
          <w:r>
            <w:rPr>
              <w:highlight w:val="yellow"/>
            </w:rPr>
            <w:fldChar w:fldCharType="end"/>
          </w:r>
        </w:p>
      </w:tc>
      <w:tc>
        <w:tcPr>
          <w:tcW w:w="4711" w:type="dxa"/>
        </w:tcPr>
        <w:p w:rsidR="003426CD" w:rsidRDefault="003426CD">
          <w:pPr>
            <w:pStyle w:val="Header"/>
          </w:pPr>
        </w:p>
      </w:tc>
    </w:tr>
  </w:tbl>
  <w:p w:rsidR="003426CD" w:rsidRDefault="003426CD"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3426CD" w:rsidTr="00675954">
      <w:trPr>
        <w:trHeight w:val="550"/>
      </w:trPr>
      <w:tc>
        <w:tcPr>
          <w:tcW w:w="4928" w:type="dxa"/>
        </w:tcPr>
        <w:p w:rsidR="003426CD" w:rsidRDefault="003426CD">
          <w:pPr>
            <w:pStyle w:val="Header"/>
          </w:pPr>
        </w:p>
      </w:tc>
      <w:tc>
        <w:tcPr>
          <w:tcW w:w="4144" w:type="dxa"/>
          <w:shd w:val="clear" w:color="auto" w:fill="45545F"/>
          <w:vAlign w:val="center"/>
        </w:tcPr>
        <w:p w:rsidR="003426CD" w:rsidRDefault="00B44993" w:rsidP="005B7C2F">
          <w:pPr>
            <w:pStyle w:val="HeaderRight"/>
          </w:pPr>
          <w:r>
            <w:fldChar w:fldCharType="begin"/>
          </w:r>
          <w:r>
            <w:instrText xml:space="preserve"> REF  Element4 </w:instrText>
          </w:r>
          <w:r>
            <w:fldChar w:fldCharType="separate"/>
          </w:r>
          <w:sdt>
            <w:sdtPr>
              <w:rPr>
                <w:highlight w:val="yellow"/>
              </w:rPr>
              <w:alias w:val="Element4"/>
              <w:tag w:val="Element4"/>
              <w:id w:val="-95568986"/>
            </w:sdtPr>
            <w:sdtEndPr/>
            <w:sdtContent>
              <w:r w:rsidR="0022260F" w:rsidRPr="007216B2">
                <w:t xml:space="preserve">Liaise with external industry colleagues throughout the tour </w:t>
              </w:r>
            </w:sdtContent>
          </w:sdt>
          <w:r>
            <w:rPr>
              <w:highlight w:val="yellow"/>
            </w:rPr>
            <w:fldChar w:fldCharType="end"/>
          </w:r>
        </w:p>
      </w:tc>
    </w:tr>
  </w:tbl>
  <w:p w:rsidR="003426CD" w:rsidRDefault="003426CD"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3426CD" w:rsidTr="00675954">
      <w:trPr>
        <w:trHeight w:val="550"/>
      </w:trPr>
      <w:tc>
        <w:tcPr>
          <w:tcW w:w="2518" w:type="dxa"/>
          <w:shd w:val="clear" w:color="auto" w:fill="45545F"/>
          <w:vAlign w:val="center"/>
        </w:tcPr>
        <w:p w:rsidR="003426CD" w:rsidRPr="005B7C2F" w:rsidRDefault="00B44993" w:rsidP="005B7C2F">
          <w:pPr>
            <w:pStyle w:val="HeaderLeft"/>
          </w:pPr>
          <w:r>
            <w:fldChar w:fldCharType="begin"/>
          </w:r>
          <w:r>
            <w:instrText xml:space="preserve"> REF  Element5  \* MERGEFORMAT </w:instrText>
          </w:r>
          <w:r>
            <w:fldChar w:fldCharType="separate"/>
          </w:r>
          <w:sdt>
            <w:sdtPr>
              <w:rPr>
                <w:highlight w:val="yellow"/>
              </w:rPr>
              <w:alias w:val="Element5"/>
              <w:tag w:val="Element5"/>
              <w:id w:val="1110859760"/>
            </w:sdtPr>
            <w:sdtEndPr/>
            <w:sdtContent>
              <w:r w:rsidR="0022260F" w:rsidRPr="0022260F">
                <w:rPr>
                  <w:rStyle w:val="PlaceholderText"/>
                  <w:color w:val="FFFFFF" w:themeColor="background1"/>
                </w:rPr>
                <w:t>Manage on tour</w:t>
              </w:r>
              <w:r w:rsidR="0022260F" w:rsidRPr="0022260F">
                <w:rPr>
                  <w:rStyle w:val="PlaceholderText"/>
                </w:rPr>
                <w:t xml:space="preserve"> </w:t>
              </w:r>
              <w:r w:rsidR="0022260F" w:rsidRPr="007216B2">
                <w:t>itinerary</w:t>
              </w:r>
            </w:sdtContent>
          </w:sdt>
          <w:r>
            <w:rPr>
              <w:highlight w:val="yellow"/>
            </w:rPr>
            <w:fldChar w:fldCharType="end"/>
          </w:r>
        </w:p>
      </w:tc>
      <w:tc>
        <w:tcPr>
          <w:tcW w:w="6554" w:type="dxa"/>
        </w:tcPr>
        <w:p w:rsidR="003426CD" w:rsidRDefault="003426CD">
          <w:pPr>
            <w:pStyle w:val="Header"/>
          </w:pPr>
        </w:p>
      </w:tc>
    </w:tr>
  </w:tbl>
  <w:p w:rsidR="003426CD" w:rsidRDefault="003426CD"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3426CD" w:rsidTr="00675954">
      <w:trPr>
        <w:trHeight w:val="550"/>
      </w:trPr>
      <w:tc>
        <w:tcPr>
          <w:tcW w:w="6771" w:type="dxa"/>
        </w:tcPr>
        <w:p w:rsidR="003426CD" w:rsidRDefault="003426CD">
          <w:pPr>
            <w:pStyle w:val="Header"/>
          </w:pPr>
        </w:p>
      </w:tc>
      <w:tc>
        <w:tcPr>
          <w:tcW w:w="2301" w:type="dxa"/>
          <w:shd w:val="clear" w:color="auto" w:fill="45545F"/>
          <w:vAlign w:val="center"/>
        </w:tcPr>
        <w:p w:rsidR="003426CD" w:rsidRPr="00290654" w:rsidRDefault="00B44993" w:rsidP="005B7C2F">
          <w:pPr>
            <w:pStyle w:val="HeaderRight"/>
          </w:pPr>
          <w:r>
            <w:fldChar w:fldCharType="begin"/>
          </w:r>
          <w:r>
            <w:instrText xml:space="preserve"> REF  Element5  \* MERGEFORMAT </w:instrText>
          </w:r>
          <w:r>
            <w:fldChar w:fldCharType="separate"/>
          </w:r>
          <w:sdt>
            <w:sdtPr>
              <w:alias w:val="Element5"/>
              <w:tag w:val="Element5"/>
              <w:id w:val="1894082233"/>
            </w:sdtPr>
            <w:sdtEndPr/>
            <w:sdtContent>
              <w:r w:rsidR="0022260F" w:rsidRPr="0022260F">
                <w:rPr>
                  <w:rStyle w:val="PlaceholderText"/>
                  <w:color w:val="FFFFFF" w:themeColor="background1"/>
                </w:rPr>
                <w:t>Manage on tour</w:t>
              </w:r>
              <w:r w:rsidR="0022260F" w:rsidRPr="0022260F">
                <w:rPr>
                  <w:rStyle w:val="PlaceholderText"/>
                </w:rPr>
                <w:t xml:space="preserve"> </w:t>
              </w:r>
              <w:r w:rsidR="0022260F" w:rsidRPr="007216B2">
                <w:t>itinerary</w:t>
              </w:r>
            </w:sdtContent>
          </w:sdt>
          <w:r>
            <w:fldChar w:fldCharType="end"/>
          </w:r>
        </w:p>
      </w:tc>
    </w:tr>
  </w:tbl>
  <w:p w:rsidR="003426CD" w:rsidRDefault="003426CD"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412"/>
    </w:tblGrid>
    <w:tr w:rsidR="003426CD" w:rsidTr="00675954">
      <w:trPr>
        <w:trHeight w:val="550"/>
      </w:trPr>
      <w:tc>
        <w:tcPr>
          <w:tcW w:w="2660" w:type="dxa"/>
          <w:shd w:val="clear" w:color="auto" w:fill="45545F"/>
          <w:vAlign w:val="center"/>
        </w:tcPr>
        <w:p w:rsidR="003426CD" w:rsidRPr="005B7C2F" w:rsidRDefault="00B44993" w:rsidP="005B7C2F">
          <w:pPr>
            <w:pStyle w:val="HeaderLeft"/>
          </w:pPr>
          <w:r>
            <w:fldChar w:fldCharType="begin"/>
          </w:r>
          <w:r>
            <w:instrText xml:space="preserve"> REF  Element6  \* MERGEFORMAT </w:instrText>
          </w:r>
          <w:r>
            <w:fldChar w:fldCharType="separate"/>
          </w:r>
          <w:sdt>
            <w:sdtPr>
              <w:rPr>
                <w:highlight w:val="yellow"/>
              </w:rPr>
              <w:alias w:val="Element6"/>
              <w:tag w:val="Element6"/>
              <w:id w:val="-1624224912"/>
            </w:sdtPr>
            <w:sdtEndPr/>
            <w:sdtContent>
              <w:r w:rsidR="0022260F" w:rsidRPr="0022260F">
                <w:rPr>
                  <w:rStyle w:val="PlaceholderText"/>
                  <w:color w:val="FFFFFF" w:themeColor="background1"/>
                </w:rPr>
                <w:t>Deal with unexpected</w:t>
              </w:r>
              <w:r w:rsidR="0022260F" w:rsidRPr="0022260F">
                <w:rPr>
                  <w:rStyle w:val="PlaceholderText"/>
                </w:rPr>
                <w:t xml:space="preserve"> </w:t>
              </w:r>
              <w:r w:rsidR="0022260F" w:rsidRPr="007216B2">
                <w:t>events</w:t>
              </w:r>
            </w:sdtContent>
          </w:sdt>
          <w:r>
            <w:rPr>
              <w:highlight w:val="yellow"/>
            </w:rPr>
            <w:fldChar w:fldCharType="end"/>
          </w:r>
        </w:p>
      </w:tc>
      <w:tc>
        <w:tcPr>
          <w:tcW w:w="6412" w:type="dxa"/>
        </w:tcPr>
        <w:p w:rsidR="003426CD" w:rsidRDefault="003426CD">
          <w:pPr>
            <w:pStyle w:val="Header"/>
          </w:pPr>
        </w:p>
      </w:tc>
    </w:tr>
  </w:tbl>
  <w:p w:rsidR="003426CD" w:rsidRDefault="003426CD"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3426CD" w:rsidTr="00675954">
      <w:trPr>
        <w:trHeight w:val="550"/>
      </w:trPr>
      <w:tc>
        <w:tcPr>
          <w:tcW w:w="6487" w:type="dxa"/>
        </w:tcPr>
        <w:p w:rsidR="003426CD" w:rsidRDefault="003426CD">
          <w:pPr>
            <w:pStyle w:val="Header"/>
          </w:pPr>
        </w:p>
      </w:tc>
      <w:tc>
        <w:tcPr>
          <w:tcW w:w="2585" w:type="dxa"/>
          <w:shd w:val="clear" w:color="auto" w:fill="45545F"/>
          <w:vAlign w:val="center"/>
        </w:tcPr>
        <w:p w:rsidR="003426CD" w:rsidRPr="005B7C2F" w:rsidRDefault="00B44993" w:rsidP="005B7C2F">
          <w:pPr>
            <w:pStyle w:val="HeaderRight"/>
          </w:pPr>
          <w:r>
            <w:fldChar w:fldCharType="begin"/>
          </w:r>
          <w:r>
            <w:instrText xml:space="preserve"> REF  Element6  \* MERGEFORMAT </w:instrText>
          </w:r>
          <w:r>
            <w:fldChar w:fldCharType="separate"/>
          </w:r>
          <w:sdt>
            <w:sdtPr>
              <w:alias w:val="Element6"/>
              <w:tag w:val="Element6"/>
              <w:id w:val="1518739476"/>
            </w:sdtPr>
            <w:sdtEndPr/>
            <w:sdtContent>
              <w:r w:rsidR="0022260F" w:rsidRPr="0022260F">
                <w:rPr>
                  <w:rStyle w:val="PlaceholderText"/>
                  <w:color w:val="FFFFFF" w:themeColor="background1"/>
                </w:rPr>
                <w:t>Deal with unexpected</w:t>
              </w:r>
              <w:r w:rsidR="0022260F" w:rsidRPr="0022260F">
                <w:rPr>
                  <w:rStyle w:val="PlaceholderText"/>
                </w:rPr>
                <w:t xml:space="preserve"> </w:t>
              </w:r>
              <w:r w:rsidR="0022260F" w:rsidRPr="007216B2">
                <w:t>events</w:t>
              </w:r>
            </w:sdtContent>
          </w:sdt>
          <w:r>
            <w:fldChar w:fldCharType="end"/>
          </w:r>
        </w:p>
      </w:tc>
    </w:tr>
  </w:tbl>
  <w:p w:rsidR="003426CD" w:rsidRDefault="003426CD"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688"/>
    </w:tblGrid>
    <w:tr w:rsidR="003426CD" w:rsidTr="00675954">
      <w:trPr>
        <w:trHeight w:val="550"/>
      </w:trPr>
      <w:tc>
        <w:tcPr>
          <w:tcW w:w="1384" w:type="dxa"/>
          <w:shd w:val="clear" w:color="auto" w:fill="45545F"/>
          <w:vAlign w:val="center"/>
        </w:tcPr>
        <w:p w:rsidR="003426CD" w:rsidRPr="005B7C2F" w:rsidRDefault="00B44993" w:rsidP="005B7C2F">
          <w:pPr>
            <w:pStyle w:val="HeaderLeft"/>
          </w:pPr>
          <w:r>
            <w:fldChar w:fldCharType="begin"/>
          </w:r>
          <w:r>
            <w:instrText xml:space="preserve"> REF  Element7  \* MERGEFORMAT </w:instrText>
          </w:r>
          <w:r>
            <w:fldChar w:fldCharType="separate"/>
          </w:r>
          <w:sdt>
            <w:sdtPr>
              <w:alias w:val="Element7"/>
              <w:tag w:val="Element7"/>
              <w:id w:val="434791348"/>
            </w:sdtPr>
            <w:sdtEndPr>
              <w:rPr>
                <w:rStyle w:val="PlaceholderText"/>
                <w:color w:val="808080"/>
              </w:rPr>
            </w:sdtEndPr>
            <w:sdtContent>
              <w:r w:rsidR="0022260F" w:rsidRPr="0022260F">
                <w:rPr>
                  <w:rStyle w:val="PlaceholderText"/>
                  <w:color w:val="FFFFFF" w:themeColor="background1"/>
                </w:rPr>
                <w:t>Finalise tour</w:t>
              </w:r>
            </w:sdtContent>
          </w:sdt>
          <w:r>
            <w:rPr>
              <w:rStyle w:val="PlaceholderText"/>
            </w:rPr>
            <w:fldChar w:fldCharType="end"/>
          </w:r>
        </w:p>
      </w:tc>
      <w:tc>
        <w:tcPr>
          <w:tcW w:w="7688" w:type="dxa"/>
        </w:tcPr>
        <w:p w:rsidR="003426CD" w:rsidRDefault="003426CD">
          <w:pPr>
            <w:pStyle w:val="Header"/>
          </w:pPr>
        </w:p>
      </w:tc>
    </w:tr>
  </w:tbl>
  <w:p w:rsidR="003426CD" w:rsidRDefault="003426CD"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451"/>
    </w:tblGrid>
    <w:tr w:rsidR="003426CD" w:rsidTr="00675954">
      <w:trPr>
        <w:trHeight w:val="550"/>
      </w:trPr>
      <w:tc>
        <w:tcPr>
          <w:tcW w:w="7621" w:type="dxa"/>
        </w:tcPr>
        <w:p w:rsidR="003426CD" w:rsidRDefault="003426CD">
          <w:pPr>
            <w:pStyle w:val="Header"/>
          </w:pPr>
        </w:p>
      </w:tc>
      <w:tc>
        <w:tcPr>
          <w:tcW w:w="1451" w:type="dxa"/>
          <w:shd w:val="clear" w:color="auto" w:fill="45545F"/>
          <w:vAlign w:val="center"/>
        </w:tcPr>
        <w:p w:rsidR="003426CD" w:rsidRPr="005B7C2F" w:rsidRDefault="00B44993" w:rsidP="005B7C2F">
          <w:pPr>
            <w:pStyle w:val="HeaderRight"/>
          </w:pPr>
          <w:r>
            <w:fldChar w:fldCharType="begin"/>
          </w:r>
          <w:r>
            <w:instrText xml:space="preserve"> REF  Element7  \* MERGEFORMAT </w:instrText>
          </w:r>
          <w:r>
            <w:fldChar w:fldCharType="separate"/>
          </w:r>
          <w:sdt>
            <w:sdtPr>
              <w:alias w:val="Element7"/>
              <w:tag w:val="Element7"/>
              <w:id w:val="-1965184964"/>
            </w:sdtPr>
            <w:sdtEndPr>
              <w:rPr>
                <w:rStyle w:val="PlaceholderText"/>
                <w:color w:val="808080"/>
              </w:rPr>
            </w:sdtEndPr>
            <w:sdtContent>
              <w:r w:rsidR="0022260F" w:rsidRPr="0022260F">
                <w:rPr>
                  <w:rStyle w:val="PlaceholderText"/>
                  <w:color w:val="FFFFFF" w:themeColor="background1"/>
                </w:rPr>
                <w:t>Finalise tour</w:t>
              </w:r>
            </w:sdtContent>
          </w:sdt>
          <w:r>
            <w:rPr>
              <w:rStyle w:val="PlaceholderText"/>
            </w:rPr>
            <w:fldChar w:fldCharType="end"/>
          </w:r>
        </w:p>
      </w:tc>
    </w:tr>
  </w:tbl>
  <w:p w:rsidR="003426CD" w:rsidRDefault="003426CD"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3426CD" w:rsidTr="00675954">
      <w:trPr>
        <w:trHeight w:val="550"/>
      </w:trPr>
      <w:tc>
        <w:tcPr>
          <w:tcW w:w="2835" w:type="dxa"/>
          <w:shd w:val="clear" w:color="auto" w:fill="45545F"/>
          <w:vAlign w:val="center"/>
        </w:tcPr>
        <w:p w:rsidR="003426CD" w:rsidRPr="005B7C2F" w:rsidRDefault="003426CD" w:rsidP="005B7C2F">
          <w:pPr>
            <w:pStyle w:val="HeaderLeft"/>
          </w:pPr>
          <w:r>
            <w:t>Presentation of written work</w:t>
          </w:r>
        </w:p>
      </w:tc>
      <w:tc>
        <w:tcPr>
          <w:tcW w:w="6151" w:type="dxa"/>
        </w:tcPr>
        <w:p w:rsidR="003426CD" w:rsidRDefault="003426CD">
          <w:pPr>
            <w:pStyle w:val="Header"/>
          </w:pPr>
        </w:p>
      </w:tc>
    </w:tr>
  </w:tbl>
  <w:p w:rsidR="003426CD" w:rsidRDefault="003426CD"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3426CD" w:rsidTr="00675954">
      <w:trPr>
        <w:trHeight w:val="550"/>
      </w:trPr>
      <w:tc>
        <w:tcPr>
          <w:tcW w:w="6345" w:type="dxa"/>
        </w:tcPr>
        <w:p w:rsidR="003426CD" w:rsidRDefault="003426CD">
          <w:pPr>
            <w:pStyle w:val="Header"/>
          </w:pPr>
        </w:p>
      </w:tc>
      <w:tc>
        <w:tcPr>
          <w:tcW w:w="2835" w:type="dxa"/>
          <w:shd w:val="clear" w:color="auto" w:fill="45545F"/>
          <w:vAlign w:val="center"/>
        </w:tcPr>
        <w:p w:rsidR="003426CD" w:rsidRPr="00785EE9" w:rsidRDefault="003426CD" w:rsidP="00785EE9">
          <w:pPr>
            <w:pStyle w:val="HeaderRight"/>
          </w:pPr>
          <w:r>
            <w:t>Presentation of written work</w:t>
          </w:r>
        </w:p>
      </w:tc>
    </w:tr>
  </w:tbl>
  <w:p w:rsidR="003426CD" w:rsidRDefault="003426CD"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3426CD" w:rsidTr="00675954">
      <w:trPr>
        <w:trHeight w:val="550"/>
      </w:trPr>
      <w:tc>
        <w:tcPr>
          <w:tcW w:w="2268" w:type="dxa"/>
          <w:shd w:val="clear" w:color="auto" w:fill="45545F"/>
          <w:vAlign w:val="center"/>
        </w:tcPr>
        <w:p w:rsidR="003426CD" w:rsidRPr="005B7C2F" w:rsidRDefault="003426CD" w:rsidP="005B7C2F">
          <w:pPr>
            <w:pStyle w:val="HeaderLeft"/>
          </w:pPr>
          <w:r>
            <w:t>Recommended reading</w:t>
          </w:r>
        </w:p>
      </w:tc>
      <w:tc>
        <w:tcPr>
          <w:tcW w:w="6554" w:type="dxa"/>
        </w:tcPr>
        <w:p w:rsidR="003426CD" w:rsidRDefault="003426CD">
          <w:pPr>
            <w:pStyle w:val="Header"/>
          </w:pPr>
        </w:p>
      </w:tc>
    </w:tr>
  </w:tbl>
  <w:p w:rsidR="003426CD" w:rsidRDefault="003426CD"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3426CD" w:rsidTr="00675954">
      <w:trPr>
        <w:trHeight w:val="550"/>
      </w:trPr>
      <w:tc>
        <w:tcPr>
          <w:tcW w:w="6345" w:type="dxa"/>
        </w:tcPr>
        <w:p w:rsidR="003426CD" w:rsidRDefault="003426CD">
          <w:pPr>
            <w:pStyle w:val="Header"/>
          </w:pPr>
        </w:p>
      </w:tc>
      <w:tc>
        <w:tcPr>
          <w:tcW w:w="2268" w:type="dxa"/>
          <w:shd w:val="clear" w:color="auto" w:fill="45545F"/>
          <w:vAlign w:val="center"/>
        </w:tcPr>
        <w:p w:rsidR="003426CD" w:rsidRPr="00785EE9" w:rsidRDefault="003426CD" w:rsidP="00785EE9">
          <w:pPr>
            <w:pStyle w:val="HeaderRight"/>
          </w:pPr>
          <w:r>
            <w:t>Recommended reading</w:t>
          </w:r>
        </w:p>
      </w:tc>
    </w:tr>
  </w:tbl>
  <w:p w:rsidR="003426CD" w:rsidRDefault="003426CD"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3426CD" w:rsidTr="00675954">
      <w:trPr>
        <w:trHeight w:val="550"/>
      </w:trPr>
      <w:tc>
        <w:tcPr>
          <w:tcW w:w="2552" w:type="dxa"/>
          <w:shd w:val="clear" w:color="auto" w:fill="45545F"/>
          <w:vAlign w:val="center"/>
        </w:tcPr>
        <w:p w:rsidR="003426CD" w:rsidRPr="005B7C2F" w:rsidRDefault="003426CD" w:rsidP="005B7C2F">
          <w:pPr>
            <w:pStyle w:val="HeaderLeft"/>
          </w:pPr>
          <w:r>
            <w:t>Trainee evaluation sheet</w:t>
          </w:r>
        </w:p>
      </w:tc>
      <w:tc>
        <w:tcPr>
          <w:tcW w:w="6554" w:type="dxa"/>
        </w:tcPr>
        <w:p w:rsidR="003426CD" w:rsidRDefault="003426CD">
          <w:pPr>
            <w:pStyle w:val="Header"/>
          </w:pPr>
        </w:p>
      </w:tc>
    </w:tr>
  </w:tbl>
  <w:p w:rsidR="003426CD" w:rsidRDefault="003426CD"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3426CD" w:rsidTr="00675954">
      <w:trPr>
        <w:trHeight w:val="550"/>
      </w:trPr>
      <w:tc>
        <w:tcPr>
          <w:tcW w:w="6345" w:type="dxa"/>
        </w:tcPr>
        <w:p w:rsidR="003426CD" w:rsidRDefault="003426CD">
          <w:pPr>
            <w:pStyle w:val="Header"/>
          </w:pPr>
        </w:p>
      </w:tc>
      <w:tc>
        <w:tcPr>
          <w:tcW w:w="2552" w:type="dxa"/>
          <w:shd w:val="clear" w:color="auto" w:fill="45545F"/>
          <w:vAlign w:val="center"/>
        </w:tcPr>
        <w:p w:rsidR="003426CD" w:rsidRPr="00785EE9" w:rsidRDefault="003426CD" w:rsidP="00785EE9">
          <w:pPr>
            <w:pStyle w:val="HeaderRight"/>
          </w:pPr>
          <w:r>
            <w:t>Trainee evaluation sheet</w:t>
          </w:r>
        </w:p>
      </w:tc>
    </w:tr>
  </w:tbl>
  <w:p w:rsidR="003426CD" w:rsidRDefault="003426CD"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3426CD" w:rsidTr="00675954">
      <w:trPr>
        <w:trHeight w:val="550"/>
      </w:trPr>
      <w:tc>
        <w:tcPr>
          <w:tcW w:w="3402" w:type="dxa"/>
          <w:shd w:val="clear" w:color="auto" w:fill="45545F"/>
          <w:vAlign w:val="center"/>
        </w:tcPr>
        <w:p w:rsidR="003426CD" w:rsidRPr="005B7C2F" w:rsidRDefault="003426CD" w:rsidP="005B7C2F">
          <w:pPr>
            <w:pStyle w:val="HeaderLeft"/>
          </w:pPr>
          <w:r w:rsidRPr="00EB092C">
            <w:t>Trainee self-assessment checklist</w:t>
          </w:r>
        </w:p>
      </w:tc>
      <w:tc>
        <w:tcPr>
          <w:tcW w:w="6554" w:type="dxa"/>
        </w:tcPr>
        <w:p w:rsidR="003426CD" w:rsidRDefault="003426CD">
          <w:pPr>
            <w:pStyle w:val="Header"/>
          </w:pPr>
        </w:p>
      </w:tc>
    </w:tr>
  </w:tbl>
  <w:p w:rsidR="003426CD" w:rsidRDefault="003426CD" w:rsidP="00C13A31">
    <w:pPr>
      <w:pStyle w:val="Header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3426CD" w:rsidTr="00675954">
      <w:trPr>
        <w:trHeight w:val="550"/>
      </w:trPr>
      <w:tc>
        <w:tcPr>
          <w:tcW w:w="6345" w:type="dxa"/>
        </w:tcPr>
        <w:p w:rsidR="003426CD" w:rsidRDefault="003426CD">
          <w:pPr>
            <w:pStyle w:val="Header"/>
          </w:pPr>
        </w:p>
      </w:tc>
      <w:tc>
        <w:tcPr>
          <w:tcW w:w="3402" w:type="dxa"/>
          <w:shd w:val="clear" w:color="auto" w:fill="45545F"/>
          <w:vAlign w:val="center"/>
        </w:tcPr>
        <w:p w:rsidR="003426CD" w:rsidRPr="00785EE9" w:rsidRDefault="003426CD" w:rsidP="00785EE9">
          <w:pPr>
            <w:pStyle w:val="HeaderRight"/>
          </w:pPr>
          <w:r w:rsidRPr="00EB092C">
            <w:t>Trainee self-assessment checklist</w:t>
          </w:r>
        </w:p>
      </w:tc>
    </w:tr>
  </w:tbl>
  <w:p w:rsidR="003426CD" w:rsidRDefault="003426CD" w:rsidP="00C13A31">
    <w:pPr>
      <w:pStyle w:val="HeaderRigh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D" w:rsidRDefault="003426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2BAB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02651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7C90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15EA8F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DE7E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C6A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C0A1C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2A83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A204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818C1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15:restartNumberingAfterBreak="0">
    <w:nsid w:val="0C327FF1"/>
    <w:multiLevelType w:val="hybridMultilevel"/>
    <w:tmpl w:val="33FE0E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08D3399"/>
    <w:multiLevelType w:val="hybridMultilevel"/>
    <w:tmpl w:val="42FE5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1B15D84"/>
    <w:multiLevelType w:val="hybridMultilevel"/>
    <w:tmpl w:val="1F9C0532"/>
    <w:lvl w:ilvl="0" w:tplc="99BAF2A4">
      <w:numFmt w:val="bullet"/>
      <w:lvlText w:val="-"/>
      <w:lvlJc w:val="left"/>
      <w:pPr>
        <w:ind w:left="717" w:hanging="360"/>
      </w:pPr>
      <w:rPr>
        <w:rFonts w:ascii="Helvetica" w:eastAsia="Calibri" w:hAnsi="Helvetica" w:cs="Helvetica"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5" w15:restartNumberingAfterBreak="0">
    <w:nsid w:val="17C05DE1"/>
    <w:multiLevelType w:val="hybridMultilevel"/>
    <w:tmpl w:val="87F0A434"/>
    <w:lvl w:ilvl="0" w:tplc="06BCB734">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22623FF6"/>
    <w:multiLevelType w:val="multilevel"/>
    <w:tmpl w:val="0F14DD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FB081A"/>
    <w:multiLevelType w:val="hybridMultilevel"/>
    <w:tmpl w:val="016C0290"/>
    <w:lvl w:ilvl="0" w:tplc="0C09000F">
      <w:start w:val="1"/>
      <w:numFmt w:val="decimal"/>
      <w:lvlText w:val="%1."/>
      <w:lvlJc w:val="left"/>
      <w:pPr>
        <w:ind w:left="1741" w:hanging="360"/>
      </w:pPr>
    </w:lvl>
    <w:lvl w:ilvl="1" w:tplc="0C090019" w:tentative="1">
      <w:start w:val="1"/>
      <w:numFmt w:val="lowerLetter"/>
      <w:lvlText w:val="%2."/>
      <w:lvlJc w:val="left"/>
      <w:pPr>
        <w:ind w:left="2461" w:hanging="360"/>
      </w:pPr>
    </w:lvl>
    <w:lvl w:ilvl="2" w:tplc="0C09001B" w:tentative="1">
      <w:start w:val="1"/>
      <w:numFmt w:val="lowerRoman"/>
      <w:lvlText w:val="%3."/>
      <w:lvlJc w:val="right"/>
      <w:pPr>
        <w:ind w:left="3181" w:hanging="180"/>
      </w:pPr>
    </w:lvl>
    <w:lvl w:ilvl="3" w:tplc="0C09000F" w:tentative="1">
      <w:start w:val="1"/>
      <w:numFmt w:val="decimal"/>
      <w:lvlText w:val="%4."/>
      <w:lvlJc w:val="left"/>
      <w:pPr>
        <w:ind w:left="3901" w:hanging="360"/>
      </w:pPr>
    </w:lvl>
    <w:lvl w:ilvl="4" w:tplc="0C090019" w:tentative="1">
      <w:start w:val="1"/>
      <w:numFmt w:val="lowerLetter"/>
      <w:lvlText w:val="%5."/>
      <w:lvlJc w:val="left"/>
      <w:pPr>
        <w:ind w:left="4621" w:hanging="360"/>
      </w:pPr>
    </w:lvl>
    <w:lvl w:ilvl="5" w:tplc="0C09001B" w:tentative="1">
      <w:start w:val="1"/>
      <w:numFmt w:val="lowerRoman"/>
      <w:lvlText w:val="%6."/>
      <w:lvlJc w:val="right"/>
      <w:pPr>
        <w:ind w:left="5341" w:hanging="180"/>
      </w:pPr>
    </w:lvl>
    <w:lvl w:ilvl="6" w:tplc="0C09000F" w:tentative="1">
      <w:start w:val="1"/>
      <w:numFmt w:val="decimal"/>
      <w:lvlText w:val="%7."/>
      <w:lvlJc w:val="left"/>
      <w:pPr>
        <w:ind w:left="6061" w:hanging="360"/>
      </w:pPr>
    </w:lvl>
    <w:lvl w:ilvl="7" w:tplc="0C090019" w:tentative="1">
      <w:start w:val="1"/>
      <w:numFmt w:val="lowerLetter"/>
      <w:lvlText w:val="%8."/>
      <w:lvlJc w:val="left"/>
      <w:pPr>
        <w:ind w:left="6781" w:hanging="360"/>
      </w:pPr>
    </w:lvl>
    <w:lvl w:ilvl="8" w:tplc="0C09001B" w:tentative="1">
      <w:start w:val="1"/>
      <w:numFmt w:val="lowerRoman"/>
      <w:lvlText w:val="%9."/>
      <w:lvlJc w:val="right"/>
      <w:pPr>
        <w:ind w:left="7501" w:hanging="180"/>
      </w:pPr>
    </w:lvl>
  </w:abstractNum>
  <w:abstractNum w:abstractNumId="18" w15:restartNumberingAfterBreak="0">
    <w:nsid w:val="27F92332"/>
    <w:multiLevelType w:val="hybridMultilevel"/>
    <w:tmpl w:val="C5D4E18C"/>
    <w:lvl w:ilvl="0" w:tplc="C3A673D0">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28FC03C0"/>
    <w:multiLevelType w:val="hybridMultilevel"/>
    <w:tmpl w:val="1D28F94E"/>
    <w:lvl w:ilvl="0" w:tplc="FFFFFFFF">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9CD4C79"/>
    <w:multiLevelType w:val="hybridMultilevel"/>
    <w:tmpl w:val="F1A4C1F4"/>
    <w:lvl w:ilvl="0" w:tplc="A000BA48">
      <w:start w:val="1"/>
      <w:numFmt w:val="bullet"/>
      <w:lvlText w:val=""/>
      <w:lvlJc w:val="left"/>
      <w:pPr>
        <w:ind w:left="720" w:hanging="360"/>
      </w:pPr>
      <w:rPr>
        <w:rFonts w:ascii="Symbol" w:hAnsi="Symbol" w:hint="default"/>
      </w:rPr>
    </w:lvl>
    <w:lvl w:ilvl="1" w:tplc="F18413C2" w:tentative="1">
      <w:start w:val="1"/>
      <w:numFmt w:val="bullet"/>
      <w:lvlText w:val="o"/>
      <w:lvlJc w:val="left"/>
      <w:pPr>
        <w:ind w:left="1440" w:hanging="360"/>
      </w:pPr>
      <w:rPr>
        <w:rFonts w:ascii="Courier New" w:hAnsi="Courier New" w:cs="Courier New" w:hint="default"/>
      </w:rPr>
    </w:lvl>
    <w:lvl w:ilvl="2" w:tplc="70EA516C" w:tentative="1">
      <w:start w:val="1"/>
      <w:numFmt w:val="bullet"/>
      <w:lvlText w:val=""/>
      <w:lvlJc w:val="left"/>
      <w:pPr>
        <w:ind w:left="2160" w:hanging="360"/>
      </w:pPr>
      <w:rPr>
        <w:rFonts w:ascii="Wingdings" w:hAnsi="Wingdings" w:hint="default"/>
      </w:rPr>
    </w:lvl>
    <w:lvl w:ilvl="3" w:tplc="255EFF88" w:tentative="1">
      <w:start w:val="1"/>
      <w:numFmt w:val="bullet"/>
      <w:lvlText w:val=""/>
      <w:lvlJc w:val="left"/>
      <w:pPr>
        <w:ind w:left="2880" w:hanging="360"/>
      </w:pPr>
      <w:rPr>
        <w:rFonts w:ascii="Symbol" w:hAnsi="Symbol" w:hint="default"/>
      </w:rPr>
    </w:lvl>
    <w:lvl w:ilvl="4" w:tplc="D370021A" w:tentative="1">
      <w:start w:val="1"/>
      <w:numFmt w:val="bullet"/>
      <w:lvlText w:val="o"/>
      <w:lvlJc w:val="left"/>
      <w:pPr>
        <w:ind w:left="3600" w:hanging="360"/>
      </w:pPr>
      <w:rPr>
        <w:rFonts w:ascii="Courier New" w:hAnsi="Courier New" w:cs="Courier New" w:hint="default"/>
      </w:rPr>
    </w:lvl>
    <w:lvl w:ilvl="5" w:tplc="0994AF22" w:tentative="1">
      <w:start w:val="1"/>
      <w:numFmt w:val="bullet"/>
      <w:lvlText w:val=""/>
      <w:lvlJc w:val="left"/>
      <w:pPr>
        <w:ind w:left="4320" w:hanging="360"/>
      </w:pPr>
      <w:rPr>
        <w:rFonts w:ascii="Wingdings" w:hAnsi="Wingdings" w:hint="default"/>
      </w:rPr>
    </w:lvl>
    <w:lvl w:ilvl="6" w:tplc="2BB88D72" w:tentative="1">
      <w:start w:val="1"/>
      <w:numFmt w:val="bullet"/>
      <w:lvlText w:val=""/>
      <w:lvlJc w:val="left"/>
      <w:pPr>
        <w:ind w:left="5040" w:hanging="360"/>
      </w:pPr>
      <w:rPr>
        <w:rFonts w:ascii="Symbol" w:hAnsi="Symbol" w:hint="default"/>
      </w:rPr>
    </w:lvl>
    <w:lvl w:ilvl="7" w:tplc="CE9819D0" w:tentative="1">
      <w:start w:val="1"/>
      <w:numFmt w:val="bullet"/>
      <w:lvlText w:val="o"/>
      <w:lvlJc w:val="left"/>
      <w:pPr>
        <w:ind w:left="5760" w:hanging="360"/>
      </w:pPr>
      <w:rPr>
        <w:rFonts w:ascii="Courier New" w:hAnsi="Courier New" w:cs="Courier New" w:hint="default"/>
      </w:rPr>
    </w:lvl>
    <w:lvl w:ilvl="8" w:tplc="9E20E01E" w:tentative="1">
      <w:start w:val="1"/>
      <w:numFmt w:val="bullet"/>
      <w:lvlText w:val=""/>
      <w:lvlJc w:val="left"/>
      <w:pPr>
        <w:ind w:left="6480" w:hanging="360"/>
      </w:pPr>
      <w:rPr>
        <w:rFonts w:ascii="Wingdings" w:hAnsi="Wingdings" w:hint="default"/>
      </w:rPr>
    </w:lvl>
  </w:abstractNum>
  <w:abstractNum w:abstractNumId="21" w15:restartNumberingAfterBreak="0">
    <w:nsid w:val="324F3910"/>
    <w:multiLevelType w:val="hybridMultilevel"/>
    <w:tmpl w:val="D3829E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29C3C6A"/>
    <w:multiLevelType w:val="hybridMultilevel"/>
    <w:tmpl w:val="F4F01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00F525A"/>
    <w:multiLevelType w:val="hybridMultilevel"/>
    <w:tmpl w:val="417A5186"/>
    <w:lvl w:ilvl="0" w:tplc="0C09000F">
      <w:start w:val="1"/>
      <w:numFmt w:val="decimal"/>
      <w:lvlText w:val="%1."/>
      <w:lvlJc w:val="left"/>
      <w:pPr>
        <w:ind w:left="1590" w:hanging="360"/>
      </w:pPr>
    </w:lvl>
    <w:lvl w:ilvl="1" w:tplc="0C090019" w:tentative="1">
      <w:start w:val="1"/>
      <w:numFmt w:val="lowerLetter"/>
      <w:lvlText w:val="%2."/>
      <w:lvlJc w:val="left"/>
      <w:pPr>
        <w:ind w:left="2310" w:hanging="360"/>
      </w:pPr>
    </w:lvl>
    <w:lvl w:ilvl="2" w:tplc="0C09001B" w:tentative="1">
      <w:start w:val="1"/>
      <w:numFmt w:val="lowerRoman"/>
      <w:lvlText w:val="%3."/>
      <w:lvlJc w:val="right"/>
      <w:pPr>
        <w:ind w:left="3030" w:hanging="180"/>
      </w:pPr>
    </w:lvl>
    <w:lvl w:ilvl="3" w:tplc="0C09000F" w:tentative="1">
      <w:start w:val="1"/>
      <w:numFmt w:val="decimal"/>
      <w:lvlText w:val="%4."/>
      <w:lvlJc w:val="left"/>
      <w:pPr>
        <w:ind w:left="3750" w:hanging="360"/>
      </w:pPr>
    </w:lvl>
    <w:lvl w:ilvl="4" w:tplc="0C090019" w:tentative="1">
      <w:start w:val="1"/>
      <w:numFmt w:val="lowerLetter"/>
      <w:lvlText w:val="%5."/>
      <w:lvlJc w:val="left"/>
      <w:pPr>
        <w:ind w:left="4470" w:hanging="360"/>
      </w:pPr>
    </w:lvl>
    <w:lvl w:ilvl="5" w:tplc="0C09001B" w:tentative="1">
      <w:start w:val="1"/>
      <w:numFmt w:val="lowerRoman"/>
      <w:lvlText w:val="%6."/>
      <w:lvlJc w:val="right"/>
      <w:pPr>
        <w:ind w:left="5190" w:hanging="180"/>
      </w:pPr>
    </w:lvl>
    <w:lvl w:ilvl="6" w:tplc="0C09000F" w:tentative="1">
      <w:start w:val="1"/>
      <w:numFmt w:val="decimal"/>
      <w:lvlText w:val="%7."/>
      <w:lvlJc w:val="left"/>
      <w:pPr>
        <w:ind w:left="5910" w:hanging="360"/>
      </w:pPr>
    </w:lvl>
    <w:lvl w:ilvl="7" w:tplc="0C090019" w:tentative="1">
      <w:start w:val="1"/>
      <w:numFmt w:val="lowerLetter"/>
      <w:lvlText w:val="%8."/>
      <w:lvlJc w:val="left"/>
      <w:pPr>
        <w:ind w:left="6630" w:hanging="360"/>
      </w:pPr>
    </w:lvl>
    <w:lvl w:ilvl="8" w:tplc="0C09001B" w:tentative="1">
      <w:start w:val="1"/>
      <w:numFmt w:val="lowerRoman"/>
      <w:lvlText w:val="%9."/>
      <w:lvlJc w:val="right"/>
      <w:pPr>
        <w:ind w:left="7350" w:hanging="180"/>
      </w:pPr>
    </w:lvl>
  </w:abstractNum>
  <w:abstractNum w:abstractNumId="25" w15:restartNumberingAfterBreak="0">
    <w:nsid w:val="41175D85"/>
    <w:multiLevelType w:val="hybridMultilevel"/>
    <w:tmpl w:val="441A2CE2"/>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26" w15:restartNumberingAfterBreak="0">
    <w:nsid w:val="47D3408D"/>
    <w:multiLevelType w:val="hybridMultilevel"/>
    <w:tmpl w:val="31889CA2"/>
    <w:lvl w:ilvl="0" w:tplc="09AEA51C">
      <w:start w:val="1"/>
      <w:numFmt w:val="bullet"/>
      <w:pStyle w:val="ActivityBullet2"/>
      <w:lvlText w:val=""/>
      <w:lvlJc w:val="left"/>
      <w:pPr>
        <w:ind w:left="2098" w:hanging="360"/>
      </w:pPr>
      <w:rPr>
        <w:rFonts w:ascii="Wingdings" w:hAnsi="Wingdings" w:hint="default"/>
      </w:rPr>
    </w:lvl>
    <w:lvl w:ilvl="1" w:tplc="0C090003" w:tentative="1">
      <w:start w:val="1"/>
      <w:numFmt w:val="bullet"/>
      <w:lvlText w:val="o"/>
      <w:lvlJc w:val="left"/>
      <w:pPr>
        <w:ind w:left="2818" w:hanging="360"/>
      </w:pPr>
      <w:rPr>
        <w:rFonts w:ascii="Courier New" w:hAnsi="Courier New" w:cs="Courier New" w:hint="default"/>
      </w:rPr>
    </w:lvl>
    <w:lvl w:ilvl="2" w:tplc="0C090005" w:tentative="1">
      <w:start w:val="1"/>
      <w:numFmt w:val="bullet"/>
      <w:lvlText w:val=""/>
      <w:lvlJc w:val="left"/>
      <w:pPr>
        <w:ind w:left="3538" w:hanging="360"/>
      </w:pPr>
      <w:rPr>
        <w:rFonts w:ascii="Wingdings" w:hAnsi="Wingdings" w:hint="default"/>
      </w:rPr>
    </w:lvl>
    <w:lvl w:ilvl="3" w:tplc="0C090001" w:tentative="1">
      <w:start w:val="1"/>
      <w:numFmt w:val="bullet"/>
      <w:lvlText w:val=""/>
      <w:lvlJc w:val="left"/>
      <w:pPr>
        <w:ind w:left="4258" w:hanging="360"/>
      </w:pPr>
      <w:rPr>
        <w:rFonts w:ascii="Symbol" w:hAnsi="Symbol" w:hint="default"/>
      </w:rPr>
    </w:lvl>
    <w:lvl w:ilvl="4" w:tplc="0C090003" w:tentative="1">
      <w:start w:val="1"/>
      <w:numFmt w:val="bullet"/>
      <w:lvlText w:val="o"/>
      <w:lvlJc w:val="left"/>
      <w:pPr>
        <w:ind w:left="4978" w:hanging="360"/>
      </w:pPr>
      <w:rPr>
        <w:rFonts w:ascii="Courier New" w:hAnsi="Courier New" w:cs="Courier New" w:hint="default"/>
      </w:rPr>
    </w:lvl>
    <w:lvl w:ilvl="5" w:tplc="0C090005" w:tentative="1">
      <w:start w:val="1"/>
      <w:numFmt w:val="bullet"/>
      <w:lvlText w:val=""/>
      <w:lvlJc w:val="left"/>
      <w:pPr>
        <w:ind w:left="5698" w:hanging="360"/>
      </w:pPr>
      <w:rPr>
        <w:rFonts w:ascii="Wingdings" w:hAnsi="Wingdings" w:hint="default"/>
      </w:rPr>
    </w:lvl>
    <w:lvl w:ilvl="6" w:tplc="0C090001" w:tentative="1">
      <w:start w:val="1"/>
      <w:numFmt w:val="bullet"/>
      <w:lvlText w:val=""/>
      <w:lvlJc w:val="left"/>
      <w:pPr>
        <w:ind w:left="6418" w:hanging="360"/>
      </w:pPr>
      <w:rPr>
        <w:rFonts w:ascii="Symbol" w:hAnsi="Symbol" w:hint="default"/>
      </w:rPr>
    </w:lvl>
    <w:lvl w:ilvl="7" w:tplc="0C090003" w:tentative="1">
      <w:start w:val="1"/>
      <w:numFmt w:val="bullet"/>
      <w:lvlText w:val="o"/>
      <w:lvlJc w:val="left"/>
      <w:pPr>
        <w:ind w:left="7138" w:hanging="360"/>
      </w:pPr>
      <w:rPr>
        <w:rFonts w:ascii="Courier New" w:hAnsi="Courier New" w:cs="Courier New" w:hint="default"/>
      </w:rPr>
    </w:lvl>
    <w:lvl w:ilvl="8" w:tplc="0C090005" w:tentative="1">
      <w:start w:val="1"/>
      <w:numFmt w:val="bullet"/>
      <w:lvlText w:val=""/>
      <w:lvlJc w:val="left"/>
      <w:pPr>
        <w:ind w:left="7858" w:hanging="360"/>
      </w:pPr>
      <w:rPr>
        <w:rFonts w:ascii="Wingdings" w:hAnsi="Wingdings" w:hint="default"/>
      </w:rPr>
    </w:lvl>
  </w:abstractNum>
  <w:abstractNum w:abstractNumId="27" w15:restartNumberingAfterBreak="0">
    <w:nsid w:val="487E491B"/>
    <w:multiLevelType w:val="hybridMultilevel"/>
    <w:tmpl w:val="AB72B2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A747E2D"/>
    <w:multiLevelType w:val="hybridMultilevel"/>
    <w:tmpl w:val="6492A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6985619"/>
    <w:multiLevelType w:val="multilevel"/>
    <w:tmpl w:val="87A2E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D6B0D6A"/>
    <w:multiLevelType w:val="hybridMultilevel"/>
    <w:tmpl w:val="07AE074A"/>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2" w15:restartNumberingAfterBreak="0">
    <w:nsid w:val="5F7E3EC0"/>
    <w:multiLevelType w:val="hybridMultilevel"/>
    <w:tmpl w:val="AE626A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87065DA"/>
    <w:multiLevelType w:val="hybridMultilevel"/>
    <w:tmpl w:val="67EA1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15:restartNumberingAfterBreak="0">
    <w:nsid w:val="7EE43834"/>
    <w:multiLevelType w:val="hybridMultilevel"/>
    <w:tmpl w:val="A59CE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EFC683C"/>
    <w:multiLevelType w:val="hybridMultilevel"/>
    <w:tmpl w:val="B86233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F7A4CC0"/>
    <w:multiLevelType w:val="hybridMultilevel"/>
    <w:tmpl w:val="9704FB92"/>
    <w:lvl w:ilvl="0" w:tplc="BD447842">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5"/>
  </w:num>
  <w:num w:numId="2">
    <w:abstractNumId w:val="9"/>
  </w:num>
  <w:num w:numId="3">
    <w:abstractNumId w:val="7"/>
  </w:num>
  <w:num w:numId="4">
    <w:abstractNumId w:val="6"/>
  </w:num>
  <w:num w:numId="5">
    <w:abstractNumId w:val="5"/>
  </w:num>
  <w:num w:numId="6">
    <w:abstractNumId w:val="15"/>
  </w:num>
  <w:num w:numId="7">
    <w:abstractNumId w:val="11"/>
  </w:num>
  <w:num w:numId="8">
    <w:abstractNumId w:val="33"/>
  </w:num>
  <w:num w:numId="9">
    <w:abstractNumId w:val="38"/>
  </w:num>
  <w:num w:numId="10">
    <w:abstractNumId w:val="23"/>
  </w:num>
  <w:num w:numId="11">
    <w:abstractNumId w:val="29"/>
  </w:num>
  <w:num w:numId="12">
    <w:abstractNumId w:val="10"/>
  </w:num>
  <w:num w:numId="13">
    <w:abstractNumId w:val="16"/>
  </w:num>
  <w:num w:numId="14">
    <w:abstractNumId w:val="37"/>
  </w:num>
  <w:num w:numId="15">
    <w:abstractNumId w:val="30"/>
  </w:num>
  <w:num w:numId="16">
    <w:abstractNumId w:val="19"/>
  </w:num>
  <w:num w:numId="17">
    <w:abstractNumId w:val="32"/>
  </w:num>
  <w:num w:numId="18">
    <w:abstractNumId w:val="25"/>
  </w:num>
  <w:num w:numId="19">
    <w:abstractNumId w:val="13"/>
  </w:num>
  <w:num w:numId="20">
    <w:abstractNumId w:val="27"/>
  </w:num>
  <w:num w:numId="21">
    <w:abstractNumId w:val="12"/>
  </w:num>
  <w:num w:numId="22">
    <w:abstractNumId w:val="28"/>
  </w:num>
  <w:num w:numId="23">
    <w:abstractNumId w:val="24"/>
  </w:num>
  <w:num w:numId="24">
    <w:abstractNumId w:val="20"/>
  </w:num>
  <w:num w:numId="25">
    <w:abstractNumId w:val="21"/>
  </w:num>
  <w:num w:numId="26">
    <w:abstractNumId w:val="34"/>
  </w:num>
  <w:num w:numId="27">
    <w:abstractNumId w:val="36"/>
  </w:num>
  <w:num w:numId="28">
    <w:abstractNumId w:val="31"/>
  </w:num>
  <w:num w:numId="29">
    <w:abstractNumId w:val="26"/>
  </w:num>
  <w:num w:numId="30">
    <w:abstractNumId w:val="22"/>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7"/>
  </w:num>
  <w:num w:numId="38">
    <w:abstractNumId w:val="18"/>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5FA"/>
    <w:rsid w:val="0002035E"/>
    <w:rsid w:val="00031D12"/>
    <w:rsid w:val="00036292"/>
    <w:rsid w:val="00057387"/>
    <w:rsid w:val="000725FA"/>
    <w:rsid w:val="00090D6A"/>
    <w:rsid w:val="000A0C46"/>
    <w:rsid w:val="000A249F"/>
    <w:rsid w:val="000D4ACF"/>
    <w:rsid w:val="00105130"/>
    <w:rsid w:val="0012258E"/>
    <w:rsid w:val="00152557"/>
    <w:rsid w:val="0018237D"/>
    <w:rsid w:val="001A29DB"/>
    <w:rsid w:val="001B2B52"/>
    <w:rsid w:val="002061AB"/>
    <w:rsid w:val="00207D91"/>
    <w:rsid w:val="00211F15"/>
    <w:rsid w:val="00216188"/>
    <w:rsid w:val="0022260F"/>
    <w:rsid w:val="00242EB2"/>
    <w:rsid w:val="00265D3F"/>
    <w:rsid w:val="00284D8E"/>
    <w:rsid w:val="00290654"/>
    <w:rsid w:val="002A7BF8"/>
    <w:rsid w:val="002D0810"/>
    <w:rsid w:val="002D13CA"/>
    <w:rsid w:val="002E04E4"/>
    <w:rsid w:val="002E0AB6"/>
    <w:rsid w:val="002E3940"/>
    <w:rsid w:val="003115C3"/>
    <w:rsid w:val="00321341"/>
    <w:rsid w:val="0034262E"/>
    <w:rsid w:val="003426CD"/>
    <w:rsid w:val="003440FF"/>
    <w:rsid w:val="00373E7C"/>
    <w:rsid w:val="003841DE"/>
    <w:rsid w:val="00385601"/>
    <w:rsid w:val="003879BB"/>
    <w:rsid w:val="003A2B54"/>
    <w:rsid w:val="003A3225"/>
    <w:rsid w:val="003B2B44"/>
    <w:rsid w:val="003C5B1F"/>
    <w:rsid w:val="003C7CC6"/>
    <w:rsid w:val="004049CF"/>
    <w:rsid w:val="00417608"/>
    <w:rsid w:val="00422F95"/>
    <w:rsid w:val="00441E7E"/>
    <w:rsid w:val="00442B8E"/>
    <w:rsid w:val="004A0FCC"/>
    <w:rsid w:val="004A1357"/>
    <w:rsid w:val="004C19DB"/>
    <w:rsid w:val="004D391B"/>
    <w:rsid w:val="004E6021"/>
    <w:rsid w:val="00522A9D"/>
    <w:rsid w:val="005402B7"/>
    <w:rsid w:val="00564722"/>
    <w:rsid w:val="00564E5D"/>
    <w:rsid w:val="005751C0"/>
    <w:rsid w:val="005B7C2F"/>
    <w:rsid w:val="005D5084"/>
    <w:rsid w:val="005E6DAD"/>
    <w:rsid w:val="00613BA4"/>
    <w:rsid w:val="00616ABC"/>
    <w:rsid w:val="00635CAF"/>
    <w:rsid w:val="0064142D"/>
    <w:rsid w:val="00645C79"/>
    <w:rsid w:val="00656CD3"/>
    <w:rsid w:val="00671F9F"/>
    <w:rsid w:val="00675954"/>
    <w:rsid w:val="00676E09"/>
    <w:rsid w:val="006862A6"/>
    <w:rsid w:val="006A13B1"/>
    <w:rsid w:val="006D540A"/>
    <w:rsid w:val="006F4D9B"/>
    <w:rsid w:val="007031D0"/>
    <w:rsid w:val="00716863"/>
    <w:rsid w:val="007216B2"/>
    <w:rsid w:val="0073620C"/>
    <w:rsid w:val="00736FF2"/>
    <w:rsid w:val="00785EE9"/>
    <w:rsid w:val="007C1CAA"/>
    <w:rsid w:val="007E0A20"/>
    <w:rsid w:val="007E0E94"/>
    <w:rsid w:val="007E2911"/>
    <w:rsid w:val="0080028D"/>
    <w:rsid w:val="00846447"/>
    <w:rsid w:val="00851F58"/>
    <w:rsid w:val="00856A6D"/>
    <w:rsid w:val="008630B7"/>
    <w:rsid w:val="00863BF8"/>
    <w:rsid w:val="00882210"/>
    <w:rsid w:val="00883622"/>
    <w:rsid w:val="008A650C"/>
    <w:rsid w:val="008A7C8A"/>
    <w:rsid w:val="008D5AFC"/>
    <w:rsid w:val="008E449A"/>
    <w:rsid w:val="008F2D19"/>
    <w:rsid w:val="00901893"/>
    <w:rsid w:val="00913149"/>
    <w:rsid w:val="00914DC7"/>
    <w:rsid w:val="00914F73"/>
    <w:rsid w:val="00917F38"/>
    <w:rsid w:val="009343EE"/>
    <w:rsid w:val="009456E0"/>
    <w:rsid w:val="0096203C"/>
    <w:rsid w:val="00976293"/>
    <w:rsid w:val="009A13B9"/>
    <w:rsid w:val="009B2DA4"/>
    <w:rsid w:val="009C4CC0"/>
    <w:rsid w:val="009C6C06"/>
    <w:rsid w:val="009E5641"/>
    <w:rsid w:val="009F0E58"/>
    <w:rsid w:val="00A00346"/>
    <w:rsid w:val="00A07921"/>
    <w:rsid w:val="00A152E9"/>
    <w:rsid w:val="00A17452"/>
    <w:rsid w:val="00A23705"/>
    <w:rsid w:val="00A448F9"/>
    <w:rsid w:val="00A63749"/>
    <w:rsid w:val="00A6658A"/>
    <w:rsid w:val="00A77F3F"/>
    <w:rsid w:val="00A81DE8"/>
    <w:rsid w:val="00A838E0"/>
    <w:rsid w:val="00A85840"/>
    <w:rsid w:val="00AB7592"/>
    <w:rsid w:val="00AC4CCB"/>
    <w:rsid w:val="00AC5E37"/>
    <w:rsid w:val="00AC68C1"/>
    <w:rsid w:val="00AC767E"/>
    <w:rsid w:val="00AD1A89"/>
    <w:rsid w:val="00AD7B23"/>
    <w:rsid w:val="00B20E65"/>
    <w:rsid w:val="00B32C1D"/>
    <w:rsid w:val="00B34C9C"/>
    <w:rsid w:val="00B44993"/>
    <w:rsid w:val="00B47CF1"/>
    <w:rsid w:val="00B73487"/>
    <w:rsid w:val="00B8340D"/>
    <w:rsid w:val="00B862CC"/>
    <w:rsid w:val="00B87204"/>
    <w:rsid w:val="00BA6AAE"/>
    <w:rsid w:val="00BB6412"/>
    <w:rsid w:val="00BD2681"/>
    <w:rsid w:val="00C112AE"/>
    <w:rsid w:val="00C13A31"/>
    <w:rsid w:val="00C61250"/>
    <w:rsid w:val="00CB546F"/>
    <w:rsid w:val="00CC5D70"/>
    <w:rsid w:val="00CD0302"/>
    <w:rsid w:val="00CD04D2"/>
    <w:rsid w:val="00CD4176"/>
    <w:rsid w:val="00CE6040"/>
    <w:rsid w:val="00CF4A54"/>
    <w:rsid w:val="00D33919"/>
    <w:rsid w:val="00D4005D"/>
    <w:rsid w:val="00D5589C"/>
    <w:rsid w:val="00D56A16"/>
    <w:rsid w:val="00D91FBD"/>
    <w:rsid w:val="00E51760"/>
    <w:rsid w:val="00E55574"/>
    <w:rsid w:val="00E60F9F"/>
    <w:rsid w:val="00E83E16"/>
    <w:rsid w:val="00E9163F"/>
    <w:rsid w:val="00EB6BAC"/>
    <w:rsid w:val="00EC72EE"/>
    <w:rsid w:val="00ED45A6"/>
    <w:rsid w:val="00EE3792"/>
    <w:rsid w:val="00EE574B"/>
    <w:rsid w:val="00F0485E"/>
    <w:rsid w:val="00F06B58"/>
    <w:rsid w:val="00F15A93"/>
    <w:rsid w:val="00F37288"/>
    <w:rsid w:val="00F5113C"/>
    <w:rsid w:val="00F61BA5"/>
    <w:rsid w:val="00F66B06"/>
    <w:rsid w:val="00F77AA8"/>
    <w:rsid w:val="00F814A5"/>
    <w:rsid w:val="00F84543"/>
    <w:rsid w:val="00FA0C19"/>
    <w:rsid w:val="00FC02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C45089-2D8E-4AE5-9CCC-827FB2B2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42D"/>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CD04D2"/>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uiPriority w:val="39"/>
    <w:unhideWhenUsed/>
    <w:rsid w:val="00B34C9C"/>
    <w:pPr>
      <w:tabs>
        <w:tab w:val="right" w:leader="dot" w:pos="9016"/>
      </w:tabs>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CD04D2"/>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64142D"/>
    <w:pPr>
      <w:spacing w:before="240" w:after="240"/>
      <w:ind w:left="1021" w:hanging="1021"/>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CD04D2"/>
    <w:rPr>
      <w:rFonts w:ascii="Helvetica" w:eastAsia="Calibri" w:hAnsi="Helvetica" w:cs="Calibri"/>
      <w:noProof/>
      <w:sz w:val="20"/>
      <w:lang w:eastAsia="ar-SA"/>
    </w:rPr>
  </w:style>
  <w:style w:type="paragraph" w:customStyle="1" w:styleId="BodyCopyItalic">
    <w:name w:val="Body Copy Italic"/>
    <w:basedOn w:val="BodyCopy"/>
    <w:qFormat/>
    <w:rsid w:val="006D540A"/>
    <w:pPr>
      <w:spacing w:before="0" w:after="200"/>
      <w:ind w:left="1021"/>
    </w:pPr>
    <w:rPr>
      <w:rFonts w:ascii="Verdana" w:hAnsi="Verdana"/>
      <w:i/>
      <w:noProof w:val="0"/>
      <w:lang w:val="en-US"/>
    </w:rPr>
  </w:style>
  <w:style w:type="character" w:customStyle="1" w:styleId="apple-converted-space">
    <w:name w:val="apple-converted-space"/>
    <w:basedOn w:val="DefaultParagraphFont"/>
    <w:rsid w:val="006D540A"/>
  </w:style>
  <w:style w:type="character" w:styleId="Emphasis">
    <w:name w:val="Emphasis"/>
    <w:basedOn w:val="DefaultParagraphFont"/>
    <w:uiPriority w:val="20"/>
    <w:qFormat/>
    <w:rsid w:val="006D540A"/>
    <w:rPr>
      <w:i/>
      <w:iCs/>
    </w:rPr>
  </w:style>
  <w:style w:type="paragraph" w:styleId="ListParagraph">
    <w:name w:val="List Paragraph"/>
    <w:basedOn w:val="Normal"/>
    <w:uiPriority w:val="34"/>
    <w:qFormat/>
    <w:rsid w:val="00522A9D"/>
    <w:pPr>
      <w:ind w:left="720"/>
      <w:contextualSpacing/>
    </w:pPr>
  </w:style>
  <w:style w:type="paragraph" w:customStyle="1" w:styleId="BulletL1">
    <w:name w:val="Bullet L1"/>
    <w:basedOn w:val="Normal"/>
    <w:qFormat/>
    <w:rsid w:val="00105130"/>
    <w:pPr>
      <w:numPr>
        <w:numId w:val="28"/>
      </w:numPr>
      <w:spacing w:before="60" w:after="120" w:line="240" w:lineRule="auto"/>
    </w:pPr>
    <w:rPr>
      <w:rFonts w:ascii="Helvetica" w:eastAsia="Times New Roman" w:hAnsi="Helvetica" w:cs="Times New Roman"/>
      <w:lang w:val="en-SG"/>
    </w:rPr>
  </w:style>
  <w:style w:type="character" w:styleId="CommentReference">
    <w:name w:val="annotation reference"/>
    <w:basedOn w:val="DefaultParagraphFont"/>
    <w:uiPriority w:val="99"/>
    <w:semiHidden/>
    <w:unhideWhenUsed/>
    <w:rsid w:val="00105130"/>
    <w:rPr>
      <w:sz w:val="16"/>
      <w:szCs w:val="16"/>
    </w:rPr>
  </w:style>
  <w:style w:type="paragraph" w:styleId="CommentText">
    <w:name w:val="annotation text"/>
    <w:basedOn w:val="Normal"/>
    <w:link w:val="CommentTextChar"/>
    <w:uiPriority w:val="99"/>
    <w:semiHidden/>
    <w:unhideWhenUsed/>
    <w:rsid w:val="00105130"/>
    <w:pPr>
      <w:spacing w:line="240" w:lineRule="auto"/>
    </w:pPr>
    <w:rPr>
      <w:sz w:val="20"/>
      <w:szCs w:val="20"/>
    </w:rPr>
  </w:style>
  <w:style w:type="character" w:customStyle="1" w:styleId="CommentTextChar">
    <w:name w:val="Comment Text Char"/>
    <w:basedOn w:val="DefaultParagraphFont"/>
    <w:link w:val="CommentText"/>
    <w:uiPriority w:val="99"/>
    <w:semiHidden/>
    <w:rsid w:val="00105130"/>
    <w:rPr>
      <w:sz w:val="20"/>
      <w:szCs w:val="20"/>
    </w:rPr>
  </w:style>
  <w:style w:type="character" w:customStyle="1" w:styleId="contributorname">
    <w:name w:val="contributorname"/>
    <w:basedOn w:val="DefaultParagraphFont"/>
    <w:rsid w:val="00105130"/>
  </w:style>
  <w:style w:type="character" w:customStyle="1" w:styleId="pageheading">
    <w:name w:val="pageheading"/>
    <w:basedOn w:val="DefaultParagraphFont"/>
    <w:rsid w:val="00105130"/>
  </w:style>
  <w:style w:type="paragraph" w:customStyle="1" w:styleId="ActivityBullet2">
    <w:name w:val="Activity Bullet 2"/>
    <w:basedOn w:val="ActivityBullet1"/>
    <w:qFormat/>
    <w:rsid w:val="0064142D"/>
    <w:pPr>
      <w:numPr>
        <w:numId w:val="29"/>
      </w:numPr>
    </w:pPr>
  </w:style>
  <w:style w:type="paragraph" w:customStyle="1" w:styleId="TableBullet3">
    <w:name w:val="Table Bullet 3"/>
    <w:basedOn w:val="TableBullet2"/>
    <w:qFormat/>
    <w:rsid w:val="002061AB"/>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117" Type="http://schemas.openxmlformats.org/officeDocument/2006/relationships/image" Target="media/image72.jpeg"/><Relationship Id="rId21" Type="http://schemas.openxmlformats.org/officeDocument/2006/relationships/image" Target="media/image14.png"/><Relationship Id="rId42" Type="http://schemas.openxmlformats.org/officeDocument/2006/relationships/header" Target="header8.xml"/><Relationship Id="rId47" Type="http://schemas.openxmlformats.org/officeDocument/2006/relationships/image" Target="media/image20.jpeg"/><Relationship Id="rId63" Type="http://schemas.openxmlformats.org/officeDocument/2006/relationships/image" Target="media/image32.jpeg"/><Relationship Id="rId68" Type="http://schemas.openxmlformats.org/officeDocument/2006/relationships/image" Target="media/image37.jpeg"/><Relationship Id="rId84" Type="http://schemas.openxmlformats.org/officeDocument/2006/relationships/image" Target="media/image48.jpeg"/><Relationship Id="rId89" Type="http://schemas.openxmlformats.org/officeDocument/2006/relationships/image" Target="media/image51.jpeg"/><Relationship Id="rId112" Type="http://schemas.openxmlformats.org/officeDocument/2006/relationships/image" Target="media/image69.jpeg"/><Relationship Id="rId133" Type="http://schemas.openxmlformats.org/officeDocument/2006/relationships/fontTable" Target="fontTable.xml"/><Relationship Id="rId16" Type="http://schemas.openxmlformats.org/officeDocument/2006/relationships/image" Target="media/image9.jpeg"/><Relationship Id="rId107" Type="http://schemas.openxmlformats.org/officeDocument/2006/relationships/header" Target="header23.xml"/><Relationship Id="rId11" Type="http://schemas.openxmlformats.org/officeDocument/2006/relationships/image" Target="media/image4.jpeg"/><Relationship Id="rId32" Type="http://schemas.openxmlformats.org/officeDocument/2006/relationships/footer" Target="footer2.xml"/><Relationship Id="rId37" Type="http://schemas.openxmlformats.org/officeDocument/2006/relationships/header" Target="header5.xml"/><Relationship Id="rId53" Type="http://schemas.openxmlformats.org/officeDocument/2006/relationships/hyperlink" Target="http://www.thetraveller.com.au/terms.html" TargetMode="External"/><Relationship Id="rId58" Type="http://schemas.openxmlformats.org/officeDocument/2006/relationships/image" Target="media/image29.jpeg"/><Relationship Id="rId74" Type="http://schemas.openxmlformats.org/officeDocument/2006/relationships/image" Target="media/image40.jpeg"/><Relationship Id="rId79" Type="http://schemas.openxmlformats.org/officeDocument/2006/relationships/image" Target="media/image43.jpeg"/><Relationship Id="rId102" Type="http://schemas.openxmlformats.org/officeDocument/2006/relationships/image" Target="media/image62.jpeg"/><Relationship Id="rId123" Type="http://schemas.openxmlformats.org/officeDocument/2006/relationships/header" Target="header31.xml"/><Relationship Id="rId128" Type="http://schemas.openxmlformats.org/officeDocument/2006/relationships/image" Target="media/image75.png"/><Relationship Id="rId5" Type="http://schemas.openxmlformats.org/officeDocument/2006/relationships/webSettings" Target="webSettings.xml"/><Relationship Id="rId90" Type="http://schemas.openxmlformats.org/officeDocument/2006/relationships/image" Target="media/image52.jpeg"/><Relationship Id="rId95" Type="http://schemas.openxmlformats.org/officeDocument/2006/relationships/image" Target="media/image57.jpeg"/><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hyperlink" Target="http://www.asean.org" TargetMode="External"/><Relationship Id="rId30" Type="http://schemas.openxmlformats.org/officeDocument/2006/relationships/header" Target="header2.xml"/><Relationship Id="rId35" Type="http://schemas.openxmlformats.org/officeDocument/2006/relationships/footer" Target="footer3.xml"/><Relationship Id="rId43" Type="http://schemas.openxmlformats.org/officeDocument/2006/relationships/header" Target="header9.xml"/><Relationship Id="rId48" Type="http://schemas.openxmlformats.org/officeDocument/2006/relationships/image" Target="media/image21.jpeg"/><Relationship Id="rId56" Type="http://schemas.openxmlformats.org/officeDocument/2006/relationships/image" Target="media/image27.jpeg"/><Relationship Id="rId64" Type="http://schemas.openxmlformats.org/officeDocument/2006/relationships/image" Target="media/image33.jpeg"/><Relationship Id="rId69" Type="http://schemas.openxmlformats.org/officeDocument/2006/relationships/header" Target="header15.xml"/><Relationship Id="rId77" Type="http://schemas.openxmlformats.org/officeDocument/2006/relationships/header" Target="header17.xml"/><Relationship Id="rId100" Type="http://schemas.openxmlformats.org/officeDocument/2006/relationships/image" Target="media/image60.jpeg"/><Relationship Id="rId105" Type="http://schemas.openxmlformats.org/officeDocument/2006/relationships/image" Target="media/image64.jpeg"/><Relationship Id="rId113" Type="http://schemas.openxmlformats.org/officeDocument/2006/relationships/image" Target="media/image70.jpeg"/><Relationship Id="rId118" Type="http://schemas.openxmlformats.org/officeDocument/2006/relationships/image" Target="media/image73.wmf"/><Relationship Id="rId126" Type="http://schemas.openxmlformats.org/officeDocument/2006/relationships/header" Target="header34.xml"/><Relationship Id="rId134"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4.jpeg"/><Relationship Id="rId72" Type="http://schemas.openxmlformats.org/officeDocument/2006/relationships/image" Target="media/image39.jpeg"/><Relationship Id="rId80" Type="http://schemas.openxmlformats.org/officeDocument/2006/relationships/image" Target="media/image44.jpg"/><Relationship Id="rId85" Type="http://schemas.openxmlformats.org/officeDocument/2006/relationships/header" Target="header19.xml"/><Relationship Id="rId93" Type="http://schemas.openxmlformats.org/officeDocument/2006/relationships/image" Target="media/image55.jpeg"/><Relationship Id="rId98" Type="http://schemas.openxmlformats.org/officeDocument/2006/relationships/header" Target="header22.xml"/><Relationship Id="rId121" Type="http://schemas.openxmlformats.org/officeDocument/2006/relationships/header" Target="header29.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gif"/><Relationship Id="rId33" Type="http://schemas.openxmlformats.org/officeDocument/2006/relationships/header" Target="header3.xml"/><Relationship Id="rId38" Type="http://schemas.openxmlformats.org/officeDocument/2006/relationships/header" Target="header6.xml"/><Relationship Id="rId46" Type="http://schemas.openxmlformats.org/officeDocument/2006/relationships/header" Target="header12.xml"/><Relationship Id="rId59" Type="http://schemas.openxmlformats.org/officeDocument/2006/relationships/image" Target="media/image30.jpeg"/><Relationship Id="rId67" Type="http://schemas.openxmlformats.org/officeDocument/2006/relationships/image" Target="media/image36.jpeg"/><Relationship Id="rId103" Type="http://schemas.openxmlformats.org/officeDocument/2006/relationships/hyperlink" Target="http://www.carlsonwagonlit.com/en/global/emergency_assistance/" TargetMode="External"/><Relationship Id="rId108" Type="http://schemas.openxmlformats.org/officeDocument/2006/relationships/header" Target="header24.xml"/><Relationship Id="rId116" Type="http://schemas.openxmlformats.org/officeDocument/2006/relationships/header" Target="header26.xml"/><Relationship Id="rId124" Type="http://schemas.openxmlformats.org/officeDocument/2006/relationships/header" Target="header32.xml"/><Relationship Id="rId129" Type="http://schemas.openxmlformats.org/officeDocument/2006/relationships/header" Target="header35.xml"/><Relationship Id="rId20" Type="http://schemas.openxmlformats.org/officeDocument/2006/relationships/image" Target="media/image13.png"/><Relationship Id="rId41" Type="http://schemas.openxmlformats.org/officeDocument/2006/relationships/header" Target="header7.xml"/><Relationship Id="rId54" Type="http://schemas.openxmlformats.org/officeDocument/2006/relationships/image" Target="media/image26.jpeg"/><Relationship Id="rId62" Type="http://schemas.openxmlformats.org/officeDocument/2006/relationships/image" Target="media/image31.jpeg"/><Relationship Id="rId70" Type="http://schemas.openxmlformats.org/officeDocument/2006/relationships/header" Target="header16.xml"/><Relationship Id="rId75" Type="http://schemas.openxmlformats.org/officeDocument/2006/relationships/image" Target="media/image41.jpeg"/><Relationship Id="rId83" Type="http://schemas.openxmlformats.org/officeDocument/2006/relationships/image" Target="media/image47.jpeg"/><Relationship Id="rId88" Type="http://schemas.openxmlformats.org/officeDocument/2006/relationships/image" Target="media/image50.jpeg"/><Relationship Id="rId91" Type="http://schemas.openxmlformats.org/officeDocument/2006/relationships/image" Target="media/image53.jpeg"/><Relationship Id="rId96" Type="http://schemas.openxmlformats.org/officeDocument/2006/relationships/image" Target="media/image58.jpeg"/><Relationship Id="rId111" Type="http://schemas.openxmlformats.org/officeDocument/2006/relationships/image" Target="media/image68.jpg"/><Relationship Id="rId13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creativecommons.org/licenses/by/2.0/deed.en" TargetMode="External"/><Relationship Id="rId36" Type="http://schemas.openxmlformats.org/officeDocument/2006/relationships/footer" Target="footer4.xml"/><Relationship Id="rId49" Type="http://schemas.openxmlformats.org/officeDocument/2006/relationships/image" Target="media/image22.jpg"/><Relationship Id="rId57" Type="http://schemas.openxmlformats.org/officeDocument/2006/relationships/image" Target="media/image28.jpeg"/><Relationship Id="rId106" Type="http://schemas.openxmlformats.org/officeDocument/2006/relationships/image" Target="media/image65.jpeg"/><Relationship Id="rId114" Type="http://schemas.openxmlformats.org/officeDocument/2006/relationships/image" Target="media/image71.jpg"/><Relationship Id="rId119" Type="http://schemas.openxmlformats.org/officeDocument/2006/relationships/header" Target="header27.xml"/><Relationship Id="rId127" Type="http://schemas.openxmlformats.org/officeDocument/2006/relationships/image" Target="media/image74.png"/><Relationship Id="rId10" Type="http://schemas.openxmlformats.org/officeDocument/2006/relationships/image" Target="media/image3.jpeg"/><Relationship Id="rId31" Type="http://schemas.openxmlformats.org/officeDocument/2006/relationships/footer" Target="footer1.xml"/><Relationship Id="rId44" Type="http://schemas.openxmlformats.org/officeDocument/2006/relationships/header" Target="header10.xml"/><Relationship Id="rId52" Type="http://schemas.openxmlformats.org/officeDocument/2006/relationships/image" Target="media/image25.jpeg"/><Relationship Id="rId60" Type="http://schemas.openxmlformats.org/officeDocument/2006/relationships/header" Target="header13.xml"/><Relationship Id="rId65" Type="http://schemas.openxmlformats.org/officeDocument/2006/relationships/image" Target="media/image34.jpeg"/><Relationship Id="rId73" Type="http://schemas.openxmlformats.org/officeDocument/2006/relationships/hyperlink" Target="https://www.smallbusiness.wa.gov.au/TourismBoost/pricing-tools-checklists-and-templates/guide-planning-a-tour-itinerary/" TargetMode="External"/><Relationship Id="rId78" Type="http://schemas.openxmlformats.org/officeDocument/2006/relationships/header" Target="header18.xml"/><Relationship Id="rId81" Type="http://schemas.openxmlformats.org/officeDocument/2006/relationships/image" Target="media/image45.jpeg"/><Relationship Id="rId86" Type="http://schemas.openxmlformats.org/officeDocument/2006/relationships/header" Target="header20.xml"/><Relationship Id="rId94" Type="http://schemas.openxmlformats.org/officeDocument/2006/relationships/image" Target="media/image56.jpeg"/><Relationship Id="rId99" Type="http://schemas.openxmlformats.org/officeDocument/2006/relationships/image" Target="media/image59.jpg"/><Relationship Id="rId101" Type="http://schemas.openxmlformats.org/officeDocument/2006/relationships/image" Target="media/image61.jpeg"/><Relationship Id="rId122" Type="http://schemas.openxmlformats.org/officeDocument/2006/relationships/header" Target="header30.xml"/><Relationship Id="rId130" Type="http://schemas.openxmlformats.org/officeDocument/2006/relationships/header" Target="header36.xml"/><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footer" Target="footer5.xml"/><Relationship Id="rId109" Type="http://schemas.openxmlformats.org/officeDocument/2006/relationships/image" Target="media/image66.jpeg"/><Relationship Id="rId34" Type="http://schemas.openxmlformats.org/officeDocument/2006/relationships/header" Target="header4.xml"/><Relationship Id="rId50" Type="http://schemas.openxmlformats.org/officeDocument/2006/relationships/image" Target="media/image23.jpeg"/><Relationship Id="rId55" Type="http://schemas.openxmlformats.org/officeDocument/2006/relationships/hyperlink" Target="http://www.smartraveller.gov.au/" TargetMode="External"/><Relationship Id="rId76" Type="http://schemas.openxmlformats.org/officeDocument/2006/relationships/image" Target="media/image42.jpeg"/><Relationship Id="rId97" Type="http://schemas.openxmlformats.org/officeDocument/2006/relationships/header" Target="header21.xml"/><Relationship Id="rId104" Type="http://schemas.openxmlformats.org/officeDocument/2006/relationships/image" Target="media/image63.jpeg"/><Relationship Id="rId120" Type="http://schemas.openxmlformats.org/officeDocument/2006/relationships/header" Target="header28.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image" Target="media/image38.jpeg"/><Relationship Id="rId92" Type="http://schemas.openxmlformats.org/officeDocument/2006/relationships/image" Target="media/image54.jpeg"/><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image" Target="media/image17.png"/><Relationship Id="rId40" Type="http://schemas.openxmlformats.org/officeDocument/2006/relationships/footer" Target="footer6.xml"/><Relationship Id="rId45" Type="http://schemas.openxmlformats.org/officeDocument/2006/relationships/header" Target="header11.xml"/><Relationship Id="rId66" Type="http://schemas.openxmlformats.org/officeDocument/2006/relationships/image" Target="media/image35.jpeg"/><Relationship Id="rId87" Type="http://schemas.openxmlformats.org/officeDocument/2006/relationships/image" Target="media/image49.jpeg"/><Relationship Id="rId110" Type="http://schemas.openxmlformats.org/officeDocument/2006/relationships/image" Target="media/image67.jpeg"/><Relationship Id="rId115" Type="http://schemas.openxmlformats.org/officeDocument/2006/relationships/header" Target="header25.xml"/><Relationship Id="rId131" Type="http://schemas.openxmlformats.org/officeDocument/2006/relationships/footer" Target="footer7.xml"/><Relationship Id="rId61" Type="http://schemas.openxmlformats.org/officeDocument/2006/relationships/header" Target="header14.xml"/><Relationship Id="rId82" Type="http://schemas.openxmlformats.org/officeDocument/2006/relationships/image" Target="media/image46.jpg"/><Relationship Id="rId19" Type="http://schemas.openxmlformats.org/officeDocument/2006/relationships/image" Target="media/image12.jpeg"/></Relationships>
</file>

<file path=word/_rels/footer2.xml.rels><?xml version="1.0" encoding="UTF-8" standalone="yes"?>
<Relationships xmlns="http://schemas.openxmlformats.org/package/2006/relationships"><Relationship Id="rId3" Type="http://schemas.openxmlformats.org/officeDocument/2006/relationships/image" Target="media/image15.gif"/><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58.%20Manage%20and%20execute%20a%20detailed%20tour%20itinerary\TM_Tour_operation_template_25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73EEB18C23C4BE591EE581F7AD94E40"/>
        <w:category>
          <w:name w:val="General"/>
          <w:gallery w:val="placeholder"/>
        </w:category>
        <w:types>
          <w:type w:val="bbPlcHdr"/>
        </w:types>
        <w:behaviors>
          <w:behavior w:val="content"/>
        </w:behaviors>
        <w:guid w:val="{C595DE3D-02F3-4B23-A0B4-0A4BB95201D9}"/>
      </w:docPartPr>
      <w:docPartBody>
        <w:p w:rsidR="00743D4F" w:rsidRDefault="00743D4F">
          <w:pPr>
            <w:pStyle w:val="F73EEB18C23C4BE591EE581F7AD94E40"/>
          </w:pPr>
          <w:r w:rsidRPr="00BB6517">
            <w:rPr>
              <w:rStyle w:val="PlaceholderText"/>
            </w:rPr>
            <w:t>Click here to enter text.</w:t>
          </w:r>
        </w:p>
      </w:docPartBody>
    </w:docPart>
    <w:docPart>
      <w:docPartPr>
        <w:name w:val="6BF04F65D6E84F84B67130B5983AF6D7"/>
        <w:category>
          <w:name w:val="General"/>
          <w:gallery w:val="placeholder"/>
        </w:category>
        <w:types>
          <w:type w:val="bbPlcHdr"/>
        </w:types>
        <w:behaviors>
          <w:behavior w:val="content"/>
        </w:behaviors>
        <w:guid w:val="{7443B216-72F9-4826-AA9D-4F15B2B465D7}"/>
      </w:docPartPr>
      <w:docPartBody>
        <w:p w:rsidR="00743D4F" w:rsidRDefault="00743D4F" w:rsidP="00743D4F">
          <w:pPr>
            <w:pStyle w:val="6BF04F65D6E84F84B67130B5983AF6D7"/>
          </w:pPr>
          <w:r w:rsidRPr="00BB6517">
            <w:rPr>
              <w:rStyle w:val="PlaceholderText"/>
            </w:rPr>
            <w:t>Click here to enter text.</w:t>
          </w:r>
        </w:p>
      </w:docPartBody>
    </w:docPart>
    <w:docPart>
      <w:docPartPr>
        <w:name w:val="339DB6694DFE437EA9A07FEB8738FC0D"/>
        <w:category>
          <w:name w:val="General"/>
          <w:gallery w:val="placeholder"/>
        </w:category>
        <w:types>
          <w:type w:val="bbPlcHdr"/>
        </w:types>
        <w:behaviors>
          <w:behavior w:val="content"/>
        </w:behaviors>
        <w:guid w:val="{9A5E79DE-2DE7-45EE-9AD4-84B7A54EE83A}"/>
      </w:docPartPr>
      <w:docPartBody>
        <w:p w:rsidR="00743D4F" w:rsidRDefault="00743D4F" w:rsidP="00743D4F">
          <w:pPr>
            <w:pStyle w:val="339DB6694DFE437EA9A07FEB8738FC0D"/>
          </w:pPr>
          <w:r w:rsidRPr="00BB6517">
            <w:rPr>
              <w:rStyle w:val="PlaceholderText"/>
            </w:rPr>
            <w:t>Click here to enter text.</w:t>
          </w:r>
        </w:p>
      </w:docPartBody>
    </w:docPart>
    <w:docPart>
      <w:docPartPr>
        <w:name w:val="42C3A15D798C4D79B96A2FF293D454C9"/>
        <w:category>
          <w:name w:val="General"/>
          <w:gallery w:val="placeholder"/>
        </w:category>
        <w:types>
          <w:type w:val="bbPlcHdr"/>
        </w:types>
        <w:behaviors>
          <w:behavior w:val="content"/>
        </w:behaviors>
        <w:guid w:val="{43AB4F6F-9D69-4184-B28E-726ADF08CB28}"/>
      </w:docPartPr>
      <w:docPartBody>
        <w:p w:rsidR="00743D4F" w:rsidRDefault="00743D4F" w:rsidP="00743D4F">
          <w:pPr>
            <w:pStyle w:val="42C3A15D798C4D79B96A2FF293D454C9"/>
          </w:pPr>
          <w:r w:rsidRPr="00BB6517">
            <w:rPr>
              <w:rStyle w:val="PlaceholderText"/>
            </w:rPr>
            <w:t>Click here to enter text.</w:t>
          </w:r>
        </w:p>
      </w:docPartBody>
    </w:docPart>
    <w:docPart>
      <w:docPartPr>
        <w:name w:val="237EE21C679948BE85805BA6622F61C1"/>
        <w:category>
          <w:name w:val="General"/>
          <w:gallery w:val="placeholder"/>
        </w:category>
        <w:types>
          <w:type w:val="bbPlcHdr"/>
        </w:types>
        <w:behaviors>
          <w:behavior w:val="content"/>
        </w:behaviors>
        <w:guid w:val="{F8732907-DF16-4993-AE88-76E0D9E8F899}"/>
      </w:docPartPr>
      <w:docPartBody>
        <w:p w:rsidR="007D382F" w:rsidRDefault="008E238F" w:rsidP="008E238F">
          <w:pPr>
            <w:pStyle w:val="237EE21C679948BE85805BA6622F61C1"/>
          </w:pPr>
          <w:r w:rsidRPr="00BB6517">
            <w:rPr>
              <w:rStyle w:val="PlaceholderText"/>
            </w:rPr>
            <w:t>Click here to enter text.</w:t>
          </w:r>
        </w:p>
      </w:docPartBody>
    </w:docPart>
    <w:docPart>
      <w:docPartPr>
        <w:name w:val="90110161573443BC977F580973EC266B"/>
        <w:category>
          <w:name w:val="General"/>
          <w:gallery w:val="placeholder"/>
        </w:category>
        <w:types>
          <w:type w:val="bbPlcHdr"/>
        </w:types>
        <w:behaviors>
          <w:behavior w:val="content"/>
        </w:behaviors>
        <w:guid w:val="{FFE54A21-F529-44C1-9F07-6510AAE544B9}"/>
      </w:docPartPr>
      <w:docPartBody>
        <w:p w:rsidR="007D382F" w:rsidRDefault="008E238F" w:rsidP="008E238F">
          <w:pPr>
            <w:pStyle w:val="90110161573443BC977F580973EC266B"/>
          </w:pPr>
          <w:r w:rsidRPr="00BB6517">
            <w:rPr>
              <w:rStyle w:val="PlaceholderText"/>
            </w:rPr>
            <w:t>Click here to enter text.</w:t>
          </w:r>
        </w:p>
      </w:docPartBody>
    </w:docPart>
    <w:docPart>
      <w:docPartPr>
        <w:name w:val="48DE6A7CE81B4E28B5945A63DA02B850"/>
        <w:category>
          <w:name w:val="General"/>
          <w:gallery w:val="placeholder"/>
        </w:category>
        <w:types>
          <w:type w:val="bbPlcHdr"/>
        </w:types>
        <w:behaviors>
          <w:behavior w:val="content"/>
        </w:behaviors>
        <w:guid w:val="{64E252EC-C8CD-467E-A1CB-43B9FE54291D}"/>
      </w:docPartPr>
      <w:docPartBody>
        <w:p w:rsidR="007D382F" w:rsidRDefault="008E238F" w:rsidP="008E238F">
          <w:pPr>
            <w:pStyle w:val="48DE6A7CE81B4E28B5945A63DA02B850"/>
          </w:pPr>
          <w:r w:rsidRPr="00BB6517">
            <w:rPr>
              <w:rStyle w:val="PlaceholderText"/>
            </w:rPr>
            <w:t>Click here to enter text.</w:t>
          </w:r>
        </w:p>
      </w:docPartBody>
    </w:docPart>
    <w:docPart>
      <w:docPartPr>
        <w:name w:val="E3C979FD4F8840A1AE81C0668A8F5377"/>
        <w:category>
          <w:name w:val="General"/>
          <w:gallery w:val="placeholder"/>
        </w:category>
        <w:types>
          <w:type w:val="bbPlcHdr"/>
        </w:types>
        <w:behaviors>
          <w:behavior w:val="content"/>
        </w:behaviors>
        <w:guid w:val="{2E5E9D01-6F81-4ADD-A38E-D33160112E11}"/>
      </w:docPartPr>
      <w:docPartBody>
        <w:p w:rsidR="007D382F" w:rsidRDefault="008E238F" w:rsidP="008E238F">
          <w:pPr>
            <w:pStyle w:val="E3C979FD4F8840A1AE81C0668A8F5377"/>
          </w:pPr>
          <w:r w:rsidRPr="00BB6517">
            <w:rPr>
              <w:rStyle w:val="PlaceholderText"/>
            </w:rPr>
            <w:t>Click here to enter text.</w:t>
          </w:r>
        </w:p>
      </w:docPartBody>
    </w:docPart>
    <w:docPart>
      <w:docPartPr>
        <w:name w:val="00DCE16AEE984AB997522D07EAB16E00"/>
        <w:category>
          <w:name w:val="General"/>
          <w:gallery w:val="placeholder"/>
        </w:category>
        <w:types>
          <w:type w:val="bbPlcHdr"/>
        </w:types>
        <w:behaviors>
          <w:behavior w:val="content"/>
        </w:behaviors>
        <w:guid w:val="{82663556-1242-4AEE-99B2-92BC5FE95D01}"/>
      </w:docPartPr>
      <w:docPartBody>
        <w:p w:rsidR="007D382F" w:rsidRDefault="008E238F" w:rsidP="008E238F">
          <w:pPr>
            <w:pStyle w:val="00DCE16AEE984AB997522D07EAB16E00"/>
          </w:pPr>
          <w:r w:rsidRPr="00BB6517">
            <w:rPr>
              <w:rStyle w:val="PlaceholderText"/>
            </w:rPr>
            <w:t>Click here to enter text.</w:t>
          </w:r>
        </w:p>
      </w:docPartBody>
    </w:docPart>
    <w:docPart>
      <w:docPartPr>
        <w:name w:val="136C3AF7DE9947D48D1504B3B23AC59A"/>
        <w:category>
          <w:name w:val="General"/>
          <w:gallery w:val="placeholder"/>
        </w:category>
        <w:types>
          <w:type w:val="bbPlcHdr"/>
        </w:types>
        <w:behaviors>
          <w:behavior w:val="content"/>
        </w:behaviors>
        <w:guid w:val="{C51919A0-BE96-45B7-AD47-909AE9151E05}"/>
      </w:docPartPr>
      <w:docPartBody>
        <w:p w:rsidR="007D382F" w:rsidRDefault="008E238F" w:rsidP="008E238F">
          <w:pPr>
            <w:pStyle w:val="136C3AF7DE9947D48D1504B3B23AC59A"/>
          </w:pPr>
          <w:r w:rsidRPr="00BB6517">
            <w:rPr>
              <w:rStyle w:val="PlaceholderText"/>
            </w:rPr>
            <w:t>Click here to enter text.</w:t>
          </w:r>
        </w:p>
      </w:docPartBody>
    </w:docPart>
    <w:docPart>
      <w:docPartPr>
        <w:name w:val="B53EFAB623D6480D9A3CEC092B609526"/>
        <w:category>
          <w:name w:val="General"/>
          <w:gallery w:val="placeholder"/>
        </w:category>
        <w:types>
          <w:type w:val="bbPlcHdr"/>
        </w:types>
        <w:behaviors>
          <w:behavior w:val="content"/>
        </w:behaviors>
        <w:guid w:val="{BA960A9E-A6F8-449B-9048-4BDAF704C61B}"/>
      </w:docPartPr>
      <w:docPartBody>
        <w:p w:rsidR="007D382F" w:rsidRDefault="008E238F" w:rsidP="008E238F">
          <w:pPr>
            <w:pStyle w:val="B53EFAB623D6480D9A3CEC092B609526"/>
          </w:pPr>
          <w:r w:rsidRPr="00BB6517">
            <w:rPr>
              <w:rStyle w:val="PlaceholderText"/>
            </w:rPr>
            <w:t>Click here to enter text.</w:t>
          </w:r>
        </w:p>
      </w:docPartBody>
    </w:docPart>
    <w:docPart>
      <w:docPartPr>
        <w:name w:val="523B64FC1D1848E0A51E09AFDFF6E7EB"/>
        <w:category>
          <w:name w:val="General"/>
          <w:gallery w:val="placeholder"/>
        </w:category>
        <w:types>
          <w:type w:val="bbPlcHdr"/>
        </w:types>
        <w:behaviors>
          <w:behavior w:val="content"/>
        </w:behaviors>
        <w:guid w:val="{EC799D80-D8C3-40B9-95C3-C2D0E24B8CBB}"/>
      </w:docPartPr>
      <w:docPartBody>
        <w:p w:rsidR="007D382F" w:rsidRDefault="008E238F" w:rsidP="008E238F">
          <w:pPr>
            <w:pStyle w:val="523B64FC1D1848E0A51E09AFDFF6E7EB"/>
          </w:pPr>
          <w:r w:rsidRPr="00BB6517">
            <w:rPr>
              <w:rStyle w:val="PlaceholderText"/>
            </w:rPr>
            <w:t>Click here to enter text.</w:t>
          </w:r>
        </w:p>
      </w:docPartBody>
    </w:docPart>
    <w:docPart>
      <w:docPartPr>
        <w:name w:val="1CE933BA8F90416B9D17E247FDBD40E0"/>
        <w:category>
          <w:name w:val="General"/>
          <w:gallery w:val="placeholder"/>
        </w:category>
        <w:types>
          <w:type w:val="bbPlcHdr"/>
        </w:types>
        <w:behaviors>
          <w:behavior w:val="content"/>
        </w:behaviors>
        <w:guid w:val="{13672618-4AB6-4FFB-903B-7E074FBC0C75}"/>
      </w:docPartPr>
      <w:docPartBody>
        <w:p w:rsidR="007D382F" w:rsidRDefault="008E238F" w:rsidP="008E238F">
          <w:pPr>
            <w:pStyle w:val="1CE933BA8F90416B9D17E247FDBD40E0"/>
          </w:pPr>
          <w:r w:rsidRPr="00BB6517">
            <w:rPr>
              <w:rStyle w:val="PlaceholderText"/>
            </w:rPr>
            <w:t>Click here to enter text.</w:t>
          </w:r>
        </w:p>
      </w:docPartBody>
    </w:docPart>
    <w:docPart>
      <w:docPartPr>
        <w:name w:val="F359EA69053247E891E575D60635EAAF"/>
        <w:category>
          <w:name w:val="General"/>
          <w:gallery w:val="placeholder"/>
        </w:category>
        <w:types>
          <w:type w:val="bbPlcHdr"/>
        </w:types>
        <w:behaviors>
          <w:behavior w:val="content"/>
        </w:behaviors>
        <w:guid w:val="{7F3541B0-EE07-4CA3-8C90-F715354ADD0E}"/>
      </w:docPartPr>
      <w:docPartBody>
        <w:p w:rsidR="007D382F" w:rsidRDefault="008E238F" w:rsidP="008E238F">
          <w:pPr>
            <w:pStyle w:val="F359EA69053247E891E575D60635EAAF"/>
          </w:pPr>
          <w:r w:rsidRPr="00BB6517">
            <w:rPr>
              <w:rStyle w:val="PlaceholderText"/>
            </w:rPr>
            <w:t>Click here to enter text.</w:t>
          </w:r>
        </w:p>
      </w:docPartBody>
    </w:docPart>
    <w:docPart>
      <w:docPartPr>
        <w:name w:val="7BB673932E0C453B8581FB214D1A9508"/>
        <w:category>
          <w:name w:val="General"/>
          <w:gallery w:val="placeholder"/>
        </w:category>
        <w:types>
          <w:type w:val="bbPlcHdr"/>
        </w:types>
        <w:behaviors>
          <w:behavior w:val="content"/>
        </w:behaviors>
        <w:guid w:val="{FC6E3D0F-2B22-4E0C-8480-12CFFEDF9614}"/>
      </w:docPartPr>
      <w:docPartBody>
        <w:p w:rsidR="007D382F" w:rsidRDefault="008E238F" w:rsidP="008E238F">
          <w:pPr>
            <w:pStyle w:val="7BB673932E0C453B8581FB214D1A9508"/>
          </w:pPr>
          <w:r w:rsidRPr="00BB6517">
            <w:rPr>
              <w:rStyle w:val="PlaceholderText"/>
            </w:rPr>
            <w:t>Click here to enter text.</w:t>
          </w:r>
        </w:p>
      </w:docPartBody>
    </w:docPart>
    <w:docPart>
      <w:docPartPr>
        <w:name w:val="C5696674199B433FA94E157BE7581DB8"/>
        <w:category>
          <w:name w:val="General"/>
          <w:gallery w:val="placeholder"/>
        </w:category>
        <w:types>
          <w:type w:val="bbPlcHdr"/>
        </w:types>
        <w:behaviors>
          <w:behavior w:val="content"/>
        </w:behaviors>
        <w:guid w:val="{099AEAA0-A65E-497E-BC69-8D3F1D28A4D1}"/>
      </w:docPartPr>
      <w:docPartBody>
        <w:p w:rsidR="007D382F" w:rsidRDefault="008E238F" w:rsidP="008E238F">
          <w:pPr>
            <w:pStyle w:val="C5696674199B433FA94E157BE7581DB8"/>
          </w:pPr>
          <w:r w:rsidRPr="00BB6517">
            <w:rPr>
              <w:rStyle w:val="PlaceholderText"/>
            </w:rPr>
            <w:t>Click here to enter text.</w:t>
          </w:r>
        </w:p>
      </w:docPartBody>
    </w:docPart>
    <w:docPart>
      <w:docPartPr>
        <w:name w:val="A5DE933D968E44C09B59B3A77DA0B5B5"/>
        <w:category>
          <w:name w:val="General"/>
          <w:gallery w:val="placeholder"/>
        </w:category>
        <w:types>
          <w:type w:val="bbPlcHdr"/>
        </w:types>
        <w:behaviors>
          <w:behavior w:val="content"/>
        </w:behaviors>
        <w:guid w:val="{20174B62-0DF7-4F2B-94BC-4295A8A1D058}"/>
      </w:docPartPr>
      <w:docPartBody>
        <w:p w:rsidR="007D382F" w:rsidRDefault="008E238F" w:rsidP="008E238F">
          <w:pPr>
            <w:pStyle w:val="A5DE933D968E44C09B59B3A77DA0B5B5"/>
          </w:pPr>
          <w:r w:rsidRPr="00BB6517">
            <w:rPr>
              <w:rStyle w:val="PlaceholderText"/>
            </w:rPr>
            <w:t>Click here to enter text.</w:t>
          </w:r>
        </w:p>
      </w:docPartBody>
    </w:docPart>
    <w:docPart>
      <w:docPartPr>
        <w:name w:val="0C364B4A49FF4DB69197409F090E5278"/>
        <w:category>
          <w:name w:val="General"/>
          <w:gallery w:val="placeholder"/>
        </w:category>
        <w:types>
          <w:type w:val="bbPlcHdr"/>
        </w:types>
        <w:behaviors>
          <w:behavior w:val="content"/>
        </w:behaviors>
        <w:guid w:val="{42D19AF6-4A35-4E0A-8BA6-6F6AA54BCF00}"/>
      </w:docPartPr>
      <w:docPartBody>
        <w:p w:rsidR="007D382F" w:rsidRDefault="008E238F" w:rsidP="008E238F">
          <w:pPr>
            <w:pStyle w:val="0C364B4A49FF4DB69197409F090E5278"/>
          </w:pPr>
          <w:r w:rsidRPr="00BB6517">
            <w:rPr>
              <w:rStyle w:val="PlaceholderText"/>
            </w:rPr>
            <w:t>Click here to enter text.</w:t>
          </w:r>
        </w:p>
      </w:docPartBody>
    </w:docPart>
    <w:docPart>
      <w:docPartPr>
        <w:name w:val="D1529DA1516349CEBE0936856FDB6BCB"/>
        <w:category>
          <w:name w:val="General"/>
          <w:gallery w:val="placeholder"/>
        </w:category>
        <w:types>
          <w:type w:val="bbPlcHdr"/>
        </w:types>
        <w:behaviors>
          <w:behavior w:val="content"/>
        </w:behaviors>
        <w:guid w:val="{2AA2CC57-7701-4F67-B469-2D983BDFFCE2}"/>
      </w:docPartPr>
      <w:docPartBody>
        <w:p w:rsidR="007D382F" w:rsidRDefault="008E238F" w:rsidP="008E238F">
          <w:pPr>
            <w:pStyle w:val="D1529DA1516349CEBE0936856FDB6BCB"/>
          </w:pPr>
          <w:r w:rsidRPr="00BB6517">
            <w:rPr>
              <w:rStyle w:val="PlaceholderText"/>
            </w:rPr>
            <w:t>Click here to enter text.</w:t>
          </w:r>
        </w:p>
      </w:docPartBody>
    </w:docPart>
    <w:docPart>
      <w:docPartPr>
        <w:name w:val="3900089B601B40A3BCF175D030CB18A2"/>
        <w:category>
          <w:name w:val="General"/>
          <w:gallery w:val="placeholder"/>
        </w:category>
        <w:types>
          <w:type w:val="bbPlcHdr"/>
        </w:types>
        <w:behaviors>
          <w:behavior w:val="content"/>
        </w:behaviors>
        <w:guid w:val="{02258631-7951-4125-9A35-88DAE75E5EDB}"/>
      </w:docPartPr>
      <w:docPartBody>
        <w:p w:rsidR="007D382F" w:rsidRDefault="008E238F" w:rsidP="008E238F">
          <w:pPr>
            <w:pStyle w:val="3900089B601B40A3BCF175D030CB18A2"/>
          </w:pPr>
          <w:r w:rsidRPr="00BB6517">
            <w:rPr>
              <w:rStyle w:val="PlaceholderText"/>
            </w:rPr>
            <w:t>Click here to enter text.</w:t>
          </w:r>
        </w:p>
      </w:docPartBody>
    </w:docPart>
    <w:docPart>
      <w:docPartPr>
        <w:name w:val="1A72EBF5F36841B09829F649C8F5809B"/>
        <w:category>
          <w:name w:val="General"/>
          <w:gallery w:val="placeholder"/>
        </w:category>
        <w:types>
          <w:type w:val="bbPlcHdr"/>
        </w:types>
        <w:behaviors>
          <w:behavior w:val="content"/>
        </w:behaviors>
        <w:guid w:val="{BFE64F7C-984C-46FE-B645-98D39E4130FE}"/>
      </w:docPartPr>
      <w:docPartBody>
        <w:p w:rsidR="007D382F" w:rsidRDefault="008E238F" w:rsidP="008E238F">
          <w:pPr>
            <w:pStyle w:val="1A72EBF5F36841B09829F649C8F5809B"/>
          </w:pPr>
          <w:r w:rsidRPr="00BB6517">
            <w:rPr>
              <w:rStyle w:val="PlaceholderText"/>
            </w:rPr>
            <w:t>Click here to enter text.</w:t>
          </w:r>
        </w:p>
      </w:docPartBody>
    </w:docPart>
    <w:docPart>
      <w:docPartPr>
        <w:name w:val="BE43FB530E0F4595B2E138D1DD3060A1"/>
        <w:category>
          <w:name w:val="General"/>
          <w:gallery w:val="placeholder"/>
        </w:category>
        <w:types>
          <w:type w:val="bbPlcHdr"/>
        </w:types>
        <w:behaviors>
          <w:behavior w:val="content"/>
        </w:behaviors>
        <w:guid w:val="{01A972BA-6939-427D-9246-F2C861B659D0}"/>
      </w:docPartPr>
      <w:docPartBody>
        <w:p w:rsidR="007D382F" w:rsidRDefault="008E238F" w:rsidP="008E238F">
          <w:pPr>
            <w:pStyle w:val="BE43FB530E0F4595B2E138D1DD3060A1"/>
          </w:pPr>
          <w:r w:rsidRPr="00BB6517">
            <w:rPr>
              <w:rStyle w:val="PlaceholderText"/>
            </w:rPr>
            <w:t>Click here to enter text.</w:t>
          </w:r>
        </w:p>
      </w:docPartBody>
    </w:docPart>
    <w:docPart>
      <w:docPartPr>
        <w:name w:val="4254DC6C837446F098340A9693B101EC"/>
        <w:category>
          <w:name w:val="General"/>
          <w:gallery w:val="placeholder"/>
        </w:category>
        <w:types>
          <w:type w:val="bbPlcHdr"/>
        </w:types>
        <w:behaviors>
          <w:behavior w:val="content"/>
        </w:behaviors>
        <w:guid w:val="{7176B608-8A12-4DB8-BA8B-71607F1795E6}"/>
      </w:docPartPr>
      <w:docPartBody>
        <w:p w:rsidR="007D382F" w:rsidRDefault="008E238F" w:rsidP="008E238F">
          <w:pPr>
            <w:pStyle w:val="4254DC6C837446F098340A9693B101EC"/>
          </w:pPr>
          <w:r w:rsidRPr="00BB6517">
            <w:rPr>
              <w:rStyle w:val="PlaceholderText"/>
            </w:rPr>
            <w:t>Click here to enter text.</w:t>
          </w:r>
        </w:p>
      </w:docPartBody>
    </w:docPart>
    <w:docPart>
      <w:docPartPr>
        <w:name w:val="4A6D7F24A7D9496BA3FDD4D7A70FFEE9"/>
        <w:category>
          <w:name w:val="General"/>
          <w:gallery w:val="placeholder"/>
        </w:category>
        <w:types>
          <w:type w:val="bbPlcHdr"/>
        </w:types>
        <w:behaviors>
          <w:behavior w:val="content"/>
        </w:behaviors>
        <w:guid w:val="{69D67597-C63A-4364-A5B3-1C23642EF971}"/>
      </w:docPartPr>
      <w:docPartBody>
        <w:p w:rsidR="007D382F" w:rsidRDefault="008E238F" w:rsidP="008E238F">
          <w:pPr>
            <w:pStyle w:val="4A6D7F24A7D9496BA3FDD4D7A70FFEE9"/>
          </w:pPr>
          <w:r w:rsidRPr="00BB6517">
            <w:rPr>
              <w:rStyle w:val="PlaceholderText"/>
            </w:rPr>
            <w:t>Click here to enter text.</w:t>
          </w:r>
        </w:p>
      </w:docPartBody>
    </w:docPart>
    <w:docPart>
      <w:docPartPr>
        <w:name w:val="1AF9A0F4958246079E0D6B51A4F88F4D"/>
        <w:category>
          <w:name w:val="General"/>
          <w:gallery w:val="placeholder"/>
        </w:category>
        <w:types>
          <w:type w:val="bbPlcHdr"/>
        </w:types>
        <w:behaviors>
          <w:behavior w:val="content"/>
        </w:behaviors>
        <w:guid w:val="{8B8E5516-3D2C-498A-BBA1-5550F9E2D44C}"/>
      </w:docPartPr>
      <w:docPartBody>
        <w:p w:rsidR="007D382F" w:rsidRDefault="008E238F" w:rsidP="008E238F">
          <w:pPr>
            <w:pStyle w:val="1AF9A0F4958246079E0D6B51A4F88F4D"/>
          </w:pPr>
          <w:r w:rsidRPr="00BB6517">
            <w:rPr>
              <w:rStyle w:val="PlaceholderText"/>
            </w:rPr>
            <w:t>Click here to enter text.</w:t>
          </w:r>
        </w:p>
      </w:docPartBody>
    </w:docPart>
    <w:docPart>
      <w:docPartPr>
        <w:name w:val="2278B5CC5EFC4681B2A69ED383988BAB"/>
        <w:category>
          <w:name w:val="General"/>
          <w:gallery w:val="placeholder"/>
        </w:category>
        <w:types>
          <w:type w:val="bbPlcHdr"/>
        </w:types>
        <w:behaviors>
          <w:behavior w:val="content"/>
        </w:behaviors>
        <w:guid w:val="{85F1E1C0-5D27-4E5A-9F03-7ACC64083EDE}"/>
      </w:docPartPr>
      <w:docPartBody>
        <w:p w:rsidR="007D382F" w:rsidRDefault="008E238F" w:rsidP="008E238F">
          <w:pPr>
            <w:pStyle w:val="2278B5CC5EFC4681B2A69ED383988BAB"/>
          </w:pPr>
          <w:r w:rsidRPr="00BB6517">
            <w:rPr>
              <w:rStyle w:val="PlaceholderText"/>
            </w:rPr>
            <w:t>Click here to enter text.</w:t>
          </w:r>
        </w:p>
      </w:docPartBody>
    </w:docPart>
    <w:docPart>
      <w:docPartPr>
        <w:name w:val="A2CE92B7F0FE45299FD9E0C68711B619"/>
        <w:category>
          <w:name w:val="General"/>
          <w:gallery w:val="placeholder"/>
        </w:category>
        <w:types>
          <w:type w:val="bbPlcHdr"/>
        </w:types>
        <w:behaviors>
          <w:behavior w:val="content"/>
        </w:behaviors>
        <w:guid w:val="{0CAC1F5F-1719-4A35-BE8E-46169040A494}"/>
      </w:docPartPr>
      <w:docPartBody>
        <w:p w:rsidR="007D382F" w:rsidRDefault="008E238F" w:rsidP="008E238F">
          <w:pPr>
            <w:pStyle w:val="A2CE92B7F0FE45299FD9E0C68711B619"/>
          </w:pPr>
          <w:r w:rsidRPr="00BB6517">
            <w:rPr>
              <w:rStyle w:val="PlaceholderText"/>
            </w:rPr>
            <w:t>Click here to enter text.</w:t>
          </w:r>
        </w:p>
      </w:docPartBody>
    </w:docPart>
    <w:docPart>
      <w:docPartPr>
        <w:name w:val="1092E0FF405D48478B54931C64F7DD50"/>
        <w:category>
          <w:name w:val="General"/>
          <w:gallery w:val="placeholder"/>
        </w:category>
        <w:types>
          <w:type w:val="bbPlcHdr"/>
        </w:types>
        <w:behaviors>
          <w:behavior w:val="content"/>
        </w:behaviors>
        <w:guid w:val="{6619932B-B868-4263-8FA4-FA1CA37E29DE}"/>
      </w:docPartPr>
      <w:docPartBody>
        <w:p w:rsidR="007D382F" w:rsidRDefault="008E238F" w:rsidP="008E238F">
          <w:pPr>
            <w:pStyle w:val="1092E0FF405D48478B54931C64F7DD50"/>
          </w:pPr>
          <w:r w:rsidRPr="00BB6517">
            <w:rPr>
              <w:rStyle w:val="PlaceholderText"/>
            </w:rPr>
            <w:t>Click here to enter text.</w:t>
          </w:r>
        </w:p>
      </w:docPartBody>
    </w:docPart>
    <w:docPart>
      <w:docPartPr>
        <w:name w:val="A78608C4FBB3484886A5782F51B3EA39"/>
        <w:category>
          <w:name w:val="General"/>
          <w:gallery w:val="placeholder"/>
        </w:category>
        <w:types>
          <w:type w:val="bbPlcHdr"/>
        </w:types>
        <w:behaviors>
          <w:behavior w:val="content"/>
        </w:behaviors>
        <w:guid w:val="{72DE8DBB-56D5-4A1D-8DEC-D43A05E3EE11}"/>
      </w:docPartPr>
      <w:docPartBody>
        <w:p w:rsidR="007D382F" w:rsidRDefault="008E238F" w:rsidP="008E238F">
          <w:pPr>
            <w:pStyle w:val="A78608C4FBB3484886A5782F51B3EA39"/>
          </w:pPr>
          <w:r w:rsidRPr="00BB6517">
            <w:rPr>
              <w:rStyle w:val="PlaceholderText"/>
            </w:rPr>
            <w:t>Click here to enter text.</w:t>
          </w:r>
        </w:p>
      </w:docPartBody>
    </w:docPart>
    <w:docPart>
      <w:docPartPr>
        <w:name w:val="AB029B393A334E9FB53475A99B62B71D"/>
        <w:category>
          <w:name w:val="General"/>
          <w:gallery w:val="placeholder"/>
        </w:category>
        <w:types>
          <w:type w:val="bbPlcHdr"/>
        </w:types>
        <w:behaviors>
          <w:behavior w:val="content"/>
        </w:behaviors>
        <w:guid w:val="{7A71C75A-5C4E-4836-A38F-AFDB02012099}"/>
      </w:docPartPr>
      <w:docPartBody>
        <w:p w:rsidR="007D382F" w:rsidRDefault="008E238F" w:rsidP="008E238F">
          <w:pPr>
            <w:pStyle w:val="AB029B393A334E9FB53475A99B62B71D"/>
          </w:pPr>
          <w:r w:rsidRPr="00BB6517">
            <w:rPr>
              <w:rStyle w:val="PlaceholderText"/>
            </w:rPr>
            <w:t>Click here to enter text.</w:t>
          </w:r>
        </w:p>
      </w:docPartBody>
    </w:docPart>
    <w:docPart>
      <w:docPartPr>
        <w:name w:val="69773BC8D36545AAA0FAEF75664A8E1B"/>
        <w:category>
          <w:name w:val="General"/>
          <w:gallery w:val="placeholder"/>
        </w:category>
        <w:types>
          <w:type w:val="bbPlcHdr"/>
        </w:types>
        <w:behaviors>
          <w:behavior w:val="content"/>
        </w:behaviors>
        <w:guid w:val="{3AE41C5E-C875-4B84-A050-2DBCBA7A80D0}"/>
      </w:docPartPr>
      <w:docPartBody>
        <w:p w:rsidR="007D382F" w:rsidRDefault="008E238F" w:rsidP="008E238F">
          <w:pPr>
            <w:pStyle w:val="69773BC8D36545AAA0FAEF75664A8E1B"/>
          </w:pPr>
          <w:r w:rsidRPr="00BB6517">
            <w:rPr>
              <w:rStyle w:val="PlaceholderText"/>
            </w:rPr>
            <w:t>Click here to enter text.</w:t>
          </w:r>
        </w:p>
      </w:docPartBody>
    </w:docPart>
    <w:docPart>
      <w:docPartPr>
        <w:name w:val="DDD1B200C225493DBF759D131A015D86"/>
        <w:category>
          <w:name w:val="General"/>
          <w:gallery w:val="placeholder"/>
        </w:category>
        <w:types>
          <w:type w:val="bbPlcHdr"/>
        </w:types>
        <w:behaviors>
          <w:behavior w:val="content"/>
        </w:behaviors>
        <w:guid w:val="{7D6CD2F8-B077-4F95-BE0A-392FAAB972D1}"/>
      </w:docPartPr>
      <w:docPartBody>
        <w:p w:rsidR="007D382F" w:rsidRDefault="008E238F" w:rsidP="008E238F">
          <w:pPr>
            <w:pStyle w:val="DDD1B200C225493DBF759D131A015D86"/>
          </w:pPr>
          <w:r w:rsidRPr="00BB6517">
            <w:rPr>
              <w:rStyle w:val="PlaceholderText"/>
            </w:rPr>
            <w:t>Click here to enter text.</w:t>
          </w:r>
        </w:p>
      </w:docPartBody>
    </w:docPart>
    <w:docPart>
      <w:docPartPr>
        <w:name w:val="343A29C902234A8D8AF6FF617D85CC77"/>
        <w:category>
          <w:name w:val="General"/>
          <w:gallery w:val="placeholder"/>
        </w:category>
        <w:types>
          <w:type w:val="bbPlcHdr"/>
        </w:types>
        <w:behaviors>
          <w:behavior w:val="content"/>
        </w:behaviors>
        <w:guid w:val="{B5C07967-BF81-4368-90A3-69D813FA5A0A}"/>
      </w:docPartPr>
      <w:docPartBody>
        <w:p w:rsidR="007D382F" w:rsidRDefault="008E238F" w:rsidP="008E238F">
          <w:pPr>
            <w:pStyle w:val="343A29C902234A8D8AF6FF617D85CC77"/>
          </w:pPr>
          <w:r w:rsidRPr="00BB6517">
            <w:rPr>
              <w:rStyle w:val="PlaceholderText"/>
            </w:rPr>
            <w:t>Click here to enter text.</w:t>
          </w:r>
        </w:p>
      </w:docPartBody>
    </w:docPart>
    <w:docPart>
      <w:docPartPr>
        <w:name w:val="8533055D5211410EA37A9415A928BD17"/>
        <w:category>
          <w:name w:val="General"/>
          <w:gallery w:val="placeholder"/>
        </w:category>
        <w:types>
          <w:type w:val="bbPlcHdr"/>
        </w:types>
        <w:behaviors>
          <w:behavior w:val="content"/>
        </w:behaviors>
        <w:guid w:val="{33F86D5A-29B1-44C8-A500-688E0C2A46C8}"/>
      </w:docPartPr>
      <w:docPartBody>
        <w:p w:rsidR="007D382F" w:rsidRDefault="008E238F" w:rsidP="008E238F">
          <w:pPr>
            <w:pStyle w:val="8533055D5211410EA37A9415A928BD17"/>
          </w:pPr>
          <w:r w:rsidRPr="00BB6517">
            <w:rPr>
              <w:rStyle w:val="PlaceholderText"/>
            </w:rPr>
            <w:t>Click here to enter text.</w:t>
          </w:r>
        </w:p>
      </w:docPartBody>
    </w:docPart>
    <w:docPart>
      <w:docPartPr>
        <w:name w:val="459B4E2037A641EE81A524BD742DDA03"/>
        <w:category>
          <w:name w:val="General"/>
          <w:gallery w:val="placeholder"/>
        </w:category>
        <w:types>
          <w:type w:val="bbPlcHdr"/>
        </w:types>
        <w:behaviors>
          <w:behavior w:val="content"/>
        </w:behaviors>
        <w:guid w:val="{E9E167C4-8B04-4F7E-976B-DBF2E7592B00}"/>
      </w:docPartPr>
      <w:docPartBody>
        <w:p w:rsidR="007D382F" w:rsidRDefault="008E238F" w:rsidP="008E238F">
          <w:pPr>
            <w:pStyle w:val="459B4E2037A641EE81A524BD742DDA03"/>
          </w:pPr>
          <w:r w:rsidRPr="00BB6517">
            <w:rPr>
              <w:rStyle w:val="PlaceholderText"/>
            </w:rPr>
            <w:t>Click here to enter text.</w:t>
          </w:r>
        </w:p>
      </w:docPartBody>
    </w:docPart>
    <w:docPart>
      <w:docPartPr>
        <w:name w:val="6E50047A9D3546DC8713E104B986028B"/>
        <w:category>
          <w:name w:val="General"/>
          <w:gallery w:val="placeholder"/>
        </w:category>
        <w:types>
          <w:type w:val="bbPlcHdr"/>
        </w:types>
        <w:behaviors>
          <w:behavior w:val="content"/>
        </w:behaviors>
        <w:guid w:val="{1D9F0154-E5DC-4153-8A75-5FB300A8C58F}"/>
      </w:docPartPr>
      <w:docPartBody>
        <w:p w:rsidR="007D382F" w:rsidRDefault="008E238F" w:rsidP="008E238F">
          <w:pPr>
            <w:pStyle w:val="6E50047A9D3546DC8713E104B986028B"/>
          </w:pPr>
          <w:r w:rsidRPr="00BB6517">
            <w:rPr>
              <w:rStyle w:val="PlaceholderText"/>
            </w:rPr>
            <w:t>Click here to enter text.</w:t>
          </w:r>
        </w:p>
      </w:docPartBody>
    </w:docPart>
    <w:docPart>
      <w:docPartPr>
        <w:name w:val="03B39CC0059E4D2298ED5B8E5977DA77"/>
        <w:category>
          <w:name w:val="General"/>
          <w:gallery w:val="placeholder"/>
        </w:category>
        <w:types>
          <w:type w:val="bbPlcHdr"/>
        </w:types>
        <w:behaviors>
          <w:behavior w:val="content"/>
        </w:behaviors>
        <w:guid w:val="{F42CCACF-46FD-418C-A4E4-C50CAEC7131F}"/>
      </w:docPartPr>
      <w:docPartBody>
        <w:p w:rsidR="007D382F" w:rsidRDefault="008E238F" w:rsidP="008E238F">
          <w:pPr>
            <w:pStyle w:val="03B39CC0059E4D2298ED5B8E5977DA77"/>
          </w:pPr>
          <w:r w:rsidRPr="00BB6517">
            <w:rPr>
              <w:rStyle w:val="PlaceholderText"/>
            </w:rPr>
            <w:t>Click here to enter text.</w:t>
          </w:r>
        </w:p>
      </w:docPartBody>
    </w:docPart>
    <w:docPart>
      <w:docPartPr>
        <w:name w:val="2AAC864845CE4A34BEF22FC06A7E792D"/>
        <w:category>
          <w:name w:val="General"/>
          <w:gallery w:val="placeholder"/>
        </w:category>
        <w:types>
          <w:type w:val="bbPlcHdr"/>
        </w:types>
        <w:behaviors>
          <w:behavior w:val="content"/>
        </w:behaviors>
        <w:guid w:val="{1C801BB7-4CCC-43E5-B059-1322C889FD37}"/>
      </w:docPartPr>
      <w:docPartBody>
        <w:p w:rsidR="007D382F" w:rsidRDefault="008E238F" w:rsidP="008E238F">
          <w:pPr>
            <w:pStyle w:val="2AAC864845CE4A34BEF22FC06A7E792D"/>
          </w:pPr>
          <w:r w:rsidRPr="00BB6517">
            <w:rPr>
              <w:rStyle w:val="PlaceholderText"/>
            </w:rPr>
            <w:t>Click here to enter text.</w:t>
          </w:r>
        </w:p>
      </w:docPartBody>
    </w:docPart>
    <w:docPart>
      <w:docPartPr>
        <w:name w:val="5BB7BDD93AD74CC098E8331E2077425C"/>
        <w:category>
          <w:name w:val="General"/>
          <w:gallery w:val="placeholder"/>
        </w:category>
        <w:types>
          <w:type w:val="bbPlcHdr"/>
        </w:types>
        <w:behaviors>
          <w:behavior w:val="content"/>
        </w:behaviors>
        <w:guid w:val="{60D1291B-0842-466B-BB5C-DC7E01FB7993}"/>
      </w:docPartPr>
      <w:docPartBody>
        <w:p w:rsidR="007D382F" w:rsidRDefault="008E238F" w:rsidP="008E238F">
          <w:pPr>
            <w:pStyle w:val="5BB7BDD93AD74CC098E8331E2077425C"/>
          </w:pPr>
          <w:r w:rsidRPr="00BB6517">
            <w:rPr>
              <w:rStyle w:val="PlaceholderText"/>
            </w:rPr>
            <w:t>Click here to enter text.</w:t>
          </w:r>
        </w:p>
      </w:docPartBody>
    </w:docPart>
    <w:docPart>
      <w:docPartPr>
        <w:name w:val="0C8BA6EF866840779085F1BFF3DD7BB6"/>
        <w:category>
          <w:name w:val="General"/>
          <w:gallery w:val="placeholder"/>
        </w:category>
        <w:types>
          <w:type w:val="bbPlcHdr"/>
        </w:types>
        <w:behaviors>
          <w:behavior w:val="content"/>
        </w:behaviors>
        <w:guid w:val="{EAF8C794-AD78-427C-853B-155C1C347A70}"/>
      </w:docPartPr>
      <w:docPartBody>
        <w:p w:rsidR="007D382F" w:rsidRDefault="008E238F" w:rsidP="008E238F">
          <w:pPr>
            <w:pStyle w:val="0C8BA6EF866840779085F1BFF3DD7BB6"/>
          </w:pPr>
          <w:r w:rsidRPr="00BB6517">
            <w:rPr>
              <w:rStyle w:val="PlaceholderText"/>
            </w:rPr>
            <w:t>Click here to enter text.</w:t>
          </w:r>
        </w:p>
      </w:docPartBody>
    </w:docPart>
    <w:docPart>
      <w:docPartPr>
        <w:name w:val="2759E0EA1FB94474A15356FB76764FF1"/>
        <w:category>
          <w:name w:val="General"/>
          <w:gallery w:val="placeholder"/>
        </w:category>
        <w:types>
          <w:type w:val="bbPlcHdr"/>
        </w:types>
        <w:behaviors>
          <w:behavior w:val="content"/>
        </w:behaviors>
        <w:guid w:val="{918A80E2-0156-47BE-9386-8D718847B67D}"/>
      </w:docPartPr>
      <w:docPartBody>
        <w:p w:rsidR="007D382F" w:rsidRDefault="008E238F" w:rsidP="008E238F">
          <w:pPr>
            <w:pStyle w:val="2759E0EA1FB94474A15356FB76764FF1"/>
          </w:pPr>
          <w:r w:rsidRPr="00BB6517">
            <w:rPr>
              <w:rStyle w:val="PlaceholderText"/>
            </w:rPr>
            <w:t>Click here to enter text.</w:t>
          </w:r>
        </w:p>
      </w:docPartBody>
    </w:docPart>
    <w:docPart>
      <w:docPartPr>
        <w:name w:val="FB1B7DC8314948FA8C5EBAC98D6B7DA1"/>
        <w:category>
          <w:name w:val="General"/>
          <w:gallery w:val="placeholder"/>
        </w:category>
        <w:types>
          <w:type w:val="bbPlcHdr"/>
        </w:types>
        <w:behaviors>
          <w:behavior w:val="content"/>
        </w:behaviors>
        <w:guid w:val="{8FE8D6AE-F5E9-48F8-85CE-0653C5CA24F8}"/>
      </w:docPartPr>
      <w:docPartBody>
        <w:p w:rsidR="007D382F" w:rsidRDefault="008E238F" w:rsidP="008E238F">
          <w:pPr>
            <w:pStyle w:val="FB1B7DC8314948FA8C5EBAC98D6B7DA1"/>
          </w:pPr>
          <w:r w:rsidRPr="00BB6517">
            <w:rPr>
              <w:rStyle w:val="PlaceholderText"/>
            </w:rPr>
            <w:t>Click here to enter text.</w:t>
          </w:r>
        </w:p>
      </w:docPartBody>
    </w:docPart>
    <w:docPart>
      <w:docPartPr>
        <w:name w:val="5C530E8E2C1742818753D2ADFC76C803"/>
        <w:category>
          <w:name w:val="General"/>
          <w:gallery w:val="placeholder"/>
        </w:category>
        <w:types>
          <w:type w:val="bbPlcHdr"/>
        </w:types>
        <w:behaviors>
          <w:behavior w:val="content"/>
        </w:behaviors>
        <w:guid w:val="{7B384872-F0F4-4D56-AD9E-AA6E16076801}"/>
      </w:docPartPr>
      <w:docPartBody>
        <w:p w:rsidR="007D382F" w:rsidRDefault="008E238F" w:rsidP="008E238F">
          <w:pPr>
            <w:pStyle w:val="5C530E8E2C1742818753D2ADFC76C803"/>
          </w:pPr>
          <w:r w:rsidRPr="00BB6517">
            <w:rPr>
              <w:rStyle w:val="PlaceholderText"/>
            </w:rPr>
            <w:t>Click here to enter text.</w:t>
          </w:r>
        </w:p>
      </w:docPartBody>
    </w:docPart>
    <w:docPart>
      <w:docPartPr>
        <w:name w:val="F5ADFB16B0F5475BBEEDA0E99A7CEC19"/>
        <w:category>
          <w:name w:val="General"/>
          <w:gallery w:val="placeholder"/>
        </w:category>
        <w:types>
          <w:type w:val="bbPlcHdr"/>
        </w:types>
        <w:behaviors>
          <w:behavior w:val="content"/>
        </w:behaviors>
        <w:guid w:val="{0F099187-434C-457D-BBF0-DF8D7CA46269}"/>
      </w:docPartPr>
      <w:docPartBody>
        <w:p w:rsidR="007D382F" w:rsidRDefault="008E238F" w:rsidP="008E238F">
          <w:pPr>
            <w:pStyle w:val="F5ADFB16B0F5475BBEEDA0E99A7CEC19"/>
          </w:pPr>
          <w:r w:rsidRPr="00BB6517">
            <w:rPr>
              <w:rStyle w:val="PlaceholderText"/>
            </w:rPr>
            <w:t>Click here to enter text.</w:t>
          </w:r>
        </w:p>
      </w:docPartBody>
    </w:docPart>
    <w:docPart>
      <w:docPartPr>
        <w:name w:val="CC93BD74E7404E3AB33CD1868819BB61"/>
        <w:category>
          <w:name w:val="General"/>
          <w:gallery w:val="placeholder"/>
        </w:category>
        <w:types>
          <w:type w:val="bbPlcHdr"/>
        </w:types>
        <w:behaviors>
          <w:behavior w:val="content"/>
        </w:behaviors>
        <w:guid w:val="{B84D9DE5-770E-4FB6-918D-0BE6D9D104B5}"/>
      </w:docPartPr>
      <w:docPartBody>
        <w:p w:rsidR="007D382F" w:rsidRDefault="008E238F" w:rsidP="008E238F">
          <w:pPr>
            <w:pStyle w:val="CC93BD74E7404E3AB33CD1868819BB61"/>
          </w:pPr>
          <w:r w:rsidRPr="00BB6517">
            <w:rPr>
              <w:rStyle w:val="PlaceholderText"/>
            </w:rPr>
            <w:t>Click here to enter text.</w:t>
          </w:r>
        </w:p>
      </w:docPartBody>
    </w:docPart>
    <w:docPart>
      <w:docPartPr>
        <w:name w:val="EB1B1DDA8DE94FC2A2264D228DCB6606"/>
        <w:category>
          <w:name w:val="General"/>
          <w:gallery w:val="placeholder"/>
        </w:category>
        <w:types>
          <w:type w:val="bbPlcHdr"/>
        </w:types>
        <w:behaviors>
          <w:behavior w:val="content"/>
        </w:behaviors>
        <w:guid w:val="{3EDCC250-7160-4362-8878-492DD92AECA5}"/>
      </w:docPartPr>
      <w:docPartBody>
        <w:p w:rsidR="007D382F" w:rsidRDefault="008E238F" w:rsidP="008E238F">
          <w:pPr>
            <w:pStyle w:val="EB1B1DDA8DE94FC2A2264D228DCB6606"/>
          </w:pPr>
          <w:r w:rsidRPr="00BB6517">
            <w:rPr>
              <w:rStyle w:val="PlaceholderText"/>
            </w:rPr>
            <w:t>Click here to enter text.</w:t>
          </w:r>
        </w:p>
      </w:docPartBody>
    </w:docPart>
    <w:docPart>
      <w:docPartPr>
        <w:name w:val="00BC00C63E0E457BA187C34B07BF97BC"/>
        <w:category>
          <w:name w:val="General"/>
          <w:gallery w:val="placeholder"/>
        </w:category>
        <w:types>
          <w:type w:val="bbPlcHdr"/>
        </w:types>
        <w:behaviors>
          <w:behavior w:val="content"/>
        </w:behaviors>
        <w:guid w:val="{62943CB1-4A42-48CF-8316-575F009CAD77}"/>
      </w:docPartPr>
      <w:docPartBody>
        <w:p w:rsidR="007D382F" w:rsidRDefault="008E238F" w:rsidP="008E238F">
          <w:pPr>
            <w:pStyle w:val="00BC00C63E0E457BA187C34B07BF97BC"/>
          </w:pPr>
          <w:r w:rsidRPr="00BB6517">
            <w:rPr>
              <w:rStyle w:val="PlaceholderText"/>
            </w:rPr>
            <w:t>Click here to enter text.</w:t>
          </w:r>
        </w:p>
      </w:docPartBody>
    </w:docPart>
    <w:docPart>
      <w:docPartPr>
        <w:name w:val="220AE8415EB74A1E8BF42921E8F752B6"/>
        <w:category>
          <w:name w:val="General"/>
          <w:gallery w:val="placeholder"/>
        </w:category>
        <w:types>
          <w:type w:val="bbPlcHdr"/>
        </w:types>
        <w:behaviors>
          <w:behavior w:val="content"/>
        </w:behaviors>
        <w:guid w:val="{390ECA01-CA1F-47B2-80DB-8E80C07859BD}"/>
      </w:docPartPr>
      <w:docPartBody>
        <w:p w:rsidR="007D382F" w:rsidRDefault="008E238F" w:rsidP="008E238F">
          <w:pPr>
            <w:pStyle w:val="220AE8415EB74A1E8BF42921E8F752B6"/>
          </w:pPr>
          <w:r w:rsidRPr="00BB6517">
            <w:rPr>
              <w:rStyle w:val="PlaceholderText"/>
            </w:rPr>
            <w:t>Click here to enter text.</w:t>
          </w:r>
        </w:p>
      </w:docPartBody>
    </w:docPart>
    <w:docPart>
      <w:docPartPr>
        <w:name w:val="8FBEE611461147D4836853710966FD3E"/>
        <w:category>
          <w:name w:val="General"/>
          <w:gallery w:val="placeholder"/>
        </w:category>
        <w:types>
          <w:type w:val="bbPlcHdr"/>
        </w:types>
        <w:behaviors>
          <w:behavior w:val="content"/>
        </w:behaviors>
        <w:guid w:val="{F64A94AC-7BAA-45D8-9DB3-AB6E128314E4}"/>
      </w:docPartPr>
      <w:docPartBody>
        <w:p w:rsidR="007D382F" w:rsidRDefault="008E238F" w:rsidP="008E238F">
          <w:pPr>
            <w:pStyle w:val="8FBEE611461147D4836853710966FD3E"/>
          </w:pPr>
          <w:r w:rsidRPr="00BB6517">
            <w:rPr>
              <w:rStyle w:val="PlaceholderText"/>
            </w:rPr>
            <w:t>Click here to enter text.</w:t>
          </w:r>
        </w:p>
      </w:docPartBody>
    </w:docPart>
    <w:docPart>
      <w:docPartPr>
        <w:name w:val="1C8C5F7F492249E0BB159AD1FFCEA1F7"/>
        <w:category>
          <w:name w:val="General"/>
          <w:gallery w:val="placeholder"/>
        </w:category>
        <w:types>
          <w:type w:val="bbPlcHdr"/>
        </w:types>
        <w:behaviors>
          <w:behavior w:val="content"/>
        </w:behaviors>
        <w:guid w:val="{37EBC1C3-DFC0-4AF6-9A13-D1B5D8BC04DA}"/>
      </w:docPartPr>
      <w:docPartBody>
        <w:p w:rsidR="007D382F" w:rsidRDefault="008E238F" w:rsidP="008E238F">
          <w:pPr>
            <w:pStyle w:val="1C8C5F7F492249E0BB159AD1FFCEA1F7"/>
          </w:pPr>
          <w:r w:rsidRPr="00BB6517">
            <w:rPr>
              <w:rStyle w:val="PlaceholderText"/>
            </w:rPr>
            <w:t>Click here to enter text.</w:t>
          </w:r>
        </w:p>
      </w:docPartBody>
    </w:docPart>
    <w:docPart>
      <w:docPartPr>
        <w:name w:val="AC40279AFDAE4AC4A599880B7AEA9BFF"/>
        <w:category>
          <w:name w:val="General"/>
          <w:gallery w:val="placeholder"/>
        </w:category>
        <w:types>
          <w:type w:val="bbPlcHdr"/>
        </w:types>
        <w:behaviors>
          <w:behavior w:val="content"/>
        </w:behaviors>
        <w:guid w:val="{253B70AC-7BF8-4768-937A-8E2F209D8F20}"/>
      </w:docPartPr>
      <w:docPartBody>
        <w:p w:rsidR="007D382F" w:rsidRDefault="008E238F" w:rsidP="008E238F">
          <w:pPr>
            <w:pStyle w:val="AC40279AFDAE4AC4A599880B7AEA9BFF"/>
          </w:pPr>
          <w:r w:rsidRPr="00BB6517">
            <w:rPr>
              <w:rStyle w:val="PlaceholderText"/>
            </w:rPr>
            <w:t>Click here to enter text.</w:t>
          </w:r>
        </w:p>
      </w:docPartBody>
    </w:docPart>
    <w:docPart>
      <w:docPartPr>
        <w:name w:val="4A5F0085B0014D38916FD6A22B1CBDCB"/>
        <w:category>
          <w:name w:val="General"/>
          <w:gallery w:val="placeholder"/>
        </w:category>
        <w:types>
          <w:type w:val="bbPlcHdr"/>
        </w:types>
        <w:behaviors>
          <w:behavior w:val="content"/>
        </w:behaviors>
        <w:guid w:val="{7C36EE99-2AB4-40BE-8C25-A687D235261A}"/>
      </w:docPartPr>
      <w:docPartBody>
        <w:p w:rsidR="007D382F" w:rsidRDefault="008E238F" w:rsidP="008E238F">
          <w:pPr>
            <w:pStyle w:val="4A5F0085B0014D38916FD6A22B1CBDCB"/>
          </w:pPr>
          <w:r w:rsidRPr="00BB6517">
            <w:rPr>
              <w:rStyle w:val="PlaceholderText"/>
            </w:rPr>
            <w:t>Click here to enter text.</w:t>
          </w:r>
        </w:p>
      </w:docPartBody>
    </w:docPart>
    <w:docPart>
      <w:docPartPr>
        <w:name w:val="C98461037BEC4A9D8F01706B55349BC0"/>
        <w:category>
          <w:name w:val="General"/>
          <w:gallery w:val="placeholder"/>
        </w:category>
        <w:types>
          <w:type w:val="bbPlcHdr"/>
        </w:types>
        <w:behaviors>
          <w:behavior w:val="content"/>
        </w:behaviors>
        <w:guid w:val="{D16FA73D-C2AE-4A79-841D-CE0C7570011A}"/>
      </w:docPartPr>
      <w:docPartBody>
        <w:p w:rsidR="007D382F" w:rsidRDefault="008E238F" w:rsidP="008E238F">
          <w:pPr>
            <w:pStyle w:val="C98461037BEC4A9D8F01706B55349BC0"/>
          </w:pPr>
          <w:r w:rsidRPr="00BB6517">
            <w:rPr>
              <w:rStyle w:val="PlaceholderText"/>
            </w:rPr>
            <w:t>Click here to enter text.</w:t>
          </w:r>
        </w:p>
      </w:docPartBody>
    </w:docPart>
    <w:docPart>
      <w:docPartPr>
        <w:name w:val="7036FC19C005451CA939B29638BD024E"/>
        <w:category>
          <w:name w:val="General"/>
          <w:gallery w:val="placeholder"/>
        </w:category>
        <w:types>
          <w:type w:val="bbPlcHdr"/>
        </w:types>
        <w:behaviors>
          <w:behavior w:val="content"/>
        </w:behaviors>
        <w:guid w:val="{75B05C20-EB08-453C-BF14-465A3518E801}"/>
      </w:docPartPr>
      <w:docPartBody>
        <w:p w:rsidR="007D382F" w:rsidRDefault="008E238F" w:rsidP="008E238F">
          <w:pPr>
            <w:pStyle w:val="7036FC19C005451CA939B29638BD024E"/>
          </w:pPr>
          <w:r w:rsidRPr="00BB6517">
            <w:rPr>
              <w:rStyle w:val="PlaceholderText"/>
            </w:rPr>
            <w:t>Click here to enter text.</w:t>
          </w:r>
        </w:p>
      </w:docPartBody>
    </w:docPart>
    <w:docPart>
      <w:docPartPr>
        <w:name w:val="B300104500414FDC9D5C27F74AFA8C1C"/>
        <w:category>
          <w:name w:val="General"/>
          <w:gallery w:val="placeholder"/>
        </w:category>
        <w:types>
          <w:type w:val="bbPlcHdr"/>
        </w:types>
        <w:behaviors>
          <w:behavior w:val="content"/>
        </w:behaviors>
        <w:guid w:val="{1C2FC67C-C05D-4B41-A8AD-153E43730260}"/>
      </w:docPartPr>
      <w:docPartBody>
        <w:p w:rsidR="007D382F" w:rsidRDefault="008E238F" w:rsidP="008E238F">
          <w:pPr>
            <w:pStyle w:val="B300104500414FDC9D5C27F74AFA8C1C"/>
          </w:pPr>
          <w:r w:rsidRPr="00BB6517">
            <w:rPr>
              <w:rStyle w:val="PlaceholderText"/>
            </w:rPr>
            <w:t>Click here to enter text.</w:t>
          </w:r>
        </w:p>
      </w:docPartBody>
    </w:docPart>
    <w:docPart>
      <w:docPartPr>
        <w:name w:val="523321E5AFEA404F9921CBB9AEE176C1"/>
        <w:category>
          <w:name w:val="General"/>
          <w:gallery w:val="placeholder"/>
        </w:category>
        <w:types>
          <w:type w:val="bbPlcHdr"/>
        </w:types>
        <w:behaviors>
          <w:behavior w:val="content"/>
        </w:behaviors>
        <w:guid w:val="{B05578D7-9C66-42DC-8440-5EC7D8E6CB35}"/>
      </w:docPartPr>
      <w:docPartBody>
        <w:p w:rsidR="007D382F" w:rsidRDefault="008E238F" w:rsidP="008E238F">
          <w:pPr>
            <w:pStyle w:val="523321E5AFEA404F9921CBB9AEE176C1"/>
          </w:pPr>
          <w:r w:rsidRPr="00BB6517">
            <w:rPr>
              <w:rStyle w:val="PlaceholderText"/>
            </w:rPr>
            <w:t>Click here to enter text.</w:t>
          </w:r>
        </w:p>
      </w:docPartBody>
    </w:docPart>
    <w:docPart>
      <w:docPartPr>
        <w:name w:val="2280419CD1BD4A68B1546A111AB81842"/>
        <w:category>
          <w:name w:val="General"/>
          <w:gallery w:val="placeholder"/>
        </w:category>
        <w:types>
          <w:type w:val="bbPlcHdr"/>
        </w:types>
        <w:behaviors>
          <w:behavior w:val="content"/>
        </w:behaviors>
        <w:guid w:val="{A8D1C5EC-4070-4454-85F4-4006ED662247}"/>
      </w:docPartPr>
      <w:docPartBody>
        <w:p w:rsidR="007D382F" w:rsidRDefault="008E238F" w:rsidP="008E238F">
          <w:pPr>
            <w:pStyle w:val="2280419CD1BD4A68B1546A111AB81842"/>
          </w:pPr>
          <w:r w:rsidRPr="00BB6517">
            <w:rPr>
              <w:rStyle w:val="PlaceholderText"/>
            </w:rPr>
            <w:t>Click here to enter text.</w:t>
          </w:r>
        </w:p>
      </w:docPartBody>
    </w:docPart>
    <w:docPart>
      <w:docPartPr>
        <w:name w:val="032E28F8E4864720A33180F7D5968A7E"/>
        <w:category>
          <w:name w:val="General"/>
          <w:gallery w:val="placeholder"/>
        </w:category>
        <w:types>
          <w:type w:val="bbPlcHdr"/>
        </w:types>
        <w:behaviors>
          <w:behavior w:val="content"/>
        </w:behaviors>
        <w:guid w:val="{A72DB224-C93A-4677-BDE9-A6F0CD6E0832}"/>
      </w:docPartPr>
      <w:docPartBody>
        <w:p w:rsidR="007D382F" w:rsidRDefault="008E238F" w:rsidP="008E238F">
          <w:pPr>
            <w:pStyle w:val="032E28F8E4864720A33180F7D5968A7E"/>
          </w:pPr>
          <w:r w:rsidRPr="00BB6517">
            <w:rPr>
              <w:rStyle w:val="PlaceholderText"/>
            </w:rPr>
            <w:t>Click here to enter text.</w:t>
          </w:r>
        </w:p>
      </w:docPartBody>
    </w:docPart>
    <w:docPart>
      <w:docPartPr>
        <w:name w:val="66E6AB7C9590453CA2D59F7A9CD43528"/>
        <w:category>
          <w:name w:val="General"/>
          <w:gallery w:val="placeholder"/>
        </w:category>
        <w:types>
          <w:type w:val="bbPlcHdr"/>
        </w:types>
        <w:behaviors>
          <w:behavior w:val="content"/>
        </w:behaviors>
        <w:guid w:val="{3924BA26-4E33-499C-9992-62E81932E332}"/>
      </w:docPartPr>
      <w:docPartBody>
        <w:p w:rsidR="007D382F" w:rsidRDefault="008E238F" w:rsidP="008E238F">
          <w:pPr>
            <w:pStyle w:val="66E6AB7C9590453CA2D59F7A9CD43528"/>
          </w:pPr>
          <w:r w:rsidRPr="00BB6517">
            <w:rPr>
              <w:rStyle w:val="PlaceholderText"/>
            </w:rPr>
            <w:t>Click here to enter text.</w:t>
          </w:r>
        </w:p>
      </w:docPartBody>
    </w:docPart>
    <w:docPart>
      <w:docPartPr>
        <w:name w:val="5913FCC843544E0F82F5ED7A414DD6D8"/>
        <w:category>
          <w:name w:val="General"/>
          <w:gallery w:val="placeholder"/>
        </w:category>
        <w:types>
          <w:type w:val="bbPlcHdr"/>
        </w:types>
        <w:behaviors>
          <w:behavior w:val="content"/>
        </w:behaviors>
        <w:guid w:val="{F2E56F34-F3BA-4FE0-9CF0-4F399FFAC14C}"/>
      </w:docPartPr>
      <w:docPartBody>
        <w:p w:rsidR="007D382F" w:rsidRDefault="008E238F" w:rsidP="008E238F">
          <w:pPr>
            <w:pStyle w:val="5913FCC843544E0F82F5ED7A414DD6D8"/>
          </w:pPr>
          <w:r w:rsidRPr="00BB6517">
            <w:rPr>
              <w:rStyle w:val="PlaceholderText"/>
            </w:rPr>
            <w:t>Click here to enter text.</w:t>
          </w:r>
        </w:p>
      </w:docPartBody>
    </w:docPart>
    <w:docPart>
      <w:docPartPr>
        <w:name w:val="50EB9075207C4007A54429ACB751F63B"/>
        <w:category>
          <w:name w:val="General"/>
          <w:gallery w:val="placeholder"/>
        </w:category>
        <w:types>
          <w:type w:val="bbPlcHdr"/>
        </w:types>
        <w:behaviors>
          <w:behavior w:val="content"/>
        </w:behaviors>
        <w:guid w:val="{5153E175-1789-47A0-ADA7-8319122E9210}"/>
      </w:docPartPr>
      <w:docPartBody>
        <w:p w:rsidR="007D382F" w:rsidRDefault="008E238F" w:rsidP="008E238F">
          <w:pPr>
            <w:pStyle w:val="50EB9075207C4007A54429ACB751F63B"/>
          </w:pPr>
          <w:r w:rsidRPr="00BB6517">
            <w:rPr>
              <w:rStyle w:val="PlaceholderText"/>
            </w:rPr>
            <w:t>Click here to enter text.</w:t>
          </w:r>
        </w:p>
      </w:docPartBody>
    </w:docPart>
    <w:docPart>
      <w:docPartPr>
        <w:name w:val="DB86D562C9F24230A8BD0EE1AD445605"/>
        <w:category>
          <w:name w:val="General"/>
          <w:gallery w:val="placeholder"/>
        </w:category>
        <w:types>
          <w:type w:val="bbPlcHdr"/>
        </w:types>
        <w:behaviors>
          <w:behavior w:val="content"/>
        </w:behaviors>
        <w:guid w:val="{DA724409-C509-432B-ACC7-0E33371E03B7}"/>
      </w:docPartPr>
      <w:docPartBody>
        <w:p w:rsidR="007D382F" w:rsidRDefault="008E238F" w:rsidP="008E238F">
          <w:pPr>
            <w:pStyle w:val="DB86D562C9F24230A8BD0EE1AD445605"/>
          </w:pPr>
          <w:r w:rsidRPr="00BB6517">
            <w:rPr>
              <w:rStyle w:val="PlaceholderText"/>
            </w:rPr>
            <w:t>Click here to enter text.</w:t>
          </w:r>
        </w:p>
      </w:docPartBody>
    </w:docPart>
    <w:docPart>
      <w:docPartPr>
        <w:name w:val="2044F1A33EFA4CD29DA2002C85BBA26E"/>
        <w:category>
          <w:name w:val="General"/>
          <w:gallery w:val="placeholder"/>
        </w:category>
        <w:types>
          <w:type w:val="bbPlcHdr"/>
        </w:types>
        <w:behaviors>
          <w:behavior w:val="content"/>
        </w:behaviors>
        <w:guid w:val="{C310665E-A86F-402A-8E66-013F90BA7884}"/>
      </w:docPartPr>
      <w:docPartBody>
        <w:p w:rsidR="007D382F" w:rsidRDefault="008E238F" w:rsidP="008E238F">
          <w:pPr>
            <w:pStyle w:val="2044F1A33EFA4CD29DA2002C85BBA26E"/>
          </w:pPr>
          <w:r w:rsidRPr="00BB6517">
            <w:rPr>
              <w:rStyle w:val="PlaceholderText"/>
            </w:rPr>
            <w:t>Click here to enter text.</w:t>
          </w:r>
        </w:p>
      </w:docPartBody>
    </w:docPart>
    <w:docPart>
      <w:docPartPr>
        <w:name w:val="2273F7D4FD654E4DB05580838E678E24"/>
        <w:category>
          <w:name w:val="General"/>
          <w:gallery w:val="placeholder"/>
        </w:category>
        <w:types>
          <w:type w:val="bbPlcHdr"/>
        </w:types>
        <w:behaviors>
          <w:behavior w:val="content"/>
        </w:behaviors>
        <w:guid w:val="{787BFD46-4A59-4B38-A0CC-0A8CB4C2F651}"/>
      </w:docPartPr>
      <w:docPartBody>
        <w:p w:rsidR="007D382F" w:rsidRDefault="008E238F" w:rsidP="008E238F">
          <w:pPr>
            <w:pStyle w:val="2273F7D4FD654E4DB05580838E678E24"/>
          </w:pPr>
          <w:r w:rsidRPr="00BB6517">
            <w:rPr>
              <w:rStyle w:val="PlaceholderText"/>
            </w:rPr>
            <w:t>Click here to enter text.</w:t>
          </w:r>
        </w:p>
      </w:docPartBody>
    </w:docPart>
    <w:docPart>
      <w:docPartPr>
        <w:name w:val="601B2C75110743D0B47A5F6C451754B6"/>
        <w:category>
          <w:name w:val="General"/>
          <w:gallery w:val="placeholder"/>
        </w:category>
        <w:types>
          <w:type w:val="bbPlcHdr"/>
        </w:types>
        <w:behaviors>
          <w:behavior w:val="content"/>
        </w:behaviors>
        <w:guid w:val="{0B367295-6E47-4CCB-97C0-1C112CEF5FA3}"/>
      </w:docPartPr>
      <w:docPartBody>
        <w:p w:rsidR="007D382F" w:rsidRDefault="008E238F" w:rsidP="008E238F">
          <w:pPr>
            <w:pStyle w:val="601B2C75110743D0B47A5F6C451754B6"/>
          </w:pPr>
          <w:r w:rsidRPr="00BB6517">
            <w:rPr>
              <w:rStyle w:val="PlaceholderText"/>
            </w:rPr>
            <w:t>Click here to enter text.</w:t>
          </w:r>
        </w:p>
      </w:docPartBody>
    </w:docPart>
    <w:docPart>
      <w:docPartPr>
        <w:name w:val="645528724FFC4A2B92B1CC03DB5D9D30"/>
        <w:category>
          <w:name w:val="General"/>
          <w:gallery w:val="placeholder"/>
        </w:category>
        <w:types>
          <w:type w:val="bbPlcHdr"/>
        </w:types>
        <w:behaviors>
          <w:behavior w:val="content"/>
        </w:behaviors>
        <w:guid w:val="{2E6F7A4C-3212-48C1-AE80-EE83F69DAFBC}"/>
      </w:docPartPr>
      <w:docPartBody>
        <w:p w:rsidR="007D382F" w:rsidRDefault="008E238F" w:rsidP="008E238F">
          <w:pPr>
            <w:pStyle w:val="645528724FFC4A2B92B1CC03DB5D9D30"/>
          </w:pPr>
          <w:r w:rsidRPr="00BB6517">
            <w:rPr>
              <w:rStyle w:val="PlaceholderText"/>
            </w:rPr>
            <w:t>Click here to enter text.</w:t>
          </w:r>
        </w:p>
      </w:docPartBody>
    </w:docPart>
    <w:docPart>
      <w:docPartPr>
        <w:name w:val="CFDBB1A20034410FB5DF5EFB70E6BF9B"/>
        <w:category>
          <w:name w:val="General"/>
          <w:gallery w:val="placeholder"/>
        </w:category>
        <w:types>
          <w:type w:val="bbPlcHdr"/>
        </w:types>
        <w:behaviors>
          <w:behavior w:val="content"/>
        </w:behaviors>
        <w:guid w:val="{8A6087E8-6F12-493B-8958-BA284812998B}"/>
      </w:docPartPr>
      <w:docPartBody>
        <w:p w:rsidR="007D382F" w:rsidRDefault="008E238F" w:rsidP="008E238F">
          <w:pPr>
            <w:pStyle w:val="CFDBB1A20034410FB5DF5EFB70E6BF9B"/>
          </w:pPr>
          <w:r w:rsidRPr="00BB6517">
            <w:rPr>
              <w:rStyle w:val="PlaceholderText"/>
            </w:rPr>
            <w:t>Click here to enter text.</w:t>
          </w:r>
        </w:p>
      </w:docPartBody>
    </w:docPart>
    <w:docPart>
      <w:docPartPr>
        <w:name w:val="C372AC139FA34E9CA90D8E2F67D24F36"/>
        <w:category>
          <w:name w:val="General"/>
          <w:gallery w:val="placeholder"/>
        </w:category>
        <w:types>
          <w:type w:val="bbPlcHdr"/>
        </w:types>
        <w:behaviors>
          <w:behavior w:val="content"/>
        </w:behaviors>
        <w:guid w:val="{17A13975-A6A8-4A54-95F3-AAFA9B73C72C}"/>
      </w:docPartPr>
      <w:docPartBody>
        <w:p w:rsidR="007D382F" w:rsidRDefault="008E238F" w:rsidP="008E238F">
          <w:pPr>
            <w:pStyle w:val="C372AC139FA34E9CA90D8E2F67D24F36"/>
          </w:pPr>
          <w:r w:rsidRPr="00BB6517">
            <w:rPr>
              <w:rStyle w:val="PlaceholderText"/>
            </w:rPr>
            <w:t>Click here to enter text.</w:t>
          </w:r>
        </w:p>
      </w:docPartBody>
    </w:docPart>
    <w:docPart>
      <w:docPartPr>
        <w:name w:val="AD4D37504F0C4BBDA539EE7FE7AEBF59"/>
        <w:category>
          <w:name w:val="General"/>
          <w:gallery w:val="placeholder"/>
        </w:category>
        <w:types>
          <w:type w:val="bbPlcHdr"/>
        </w:types>
        <w:behaviors>
          <w:behavior w:val="content"/>
        </w:behaviors>
        <w:guid w:val="{0C6B2E39-E7EF-4FD9-A859-3E3F369C738A}"/>
      </w:docPartPr>
      <w:docPartBody>
        <w:p w:rsidR="007D382F" w:rsidRDefault="008E238F" w:rsidP="008E238F">
          <w:pPr>
            <w:pStyle w:val="AD4D37504F0C4BBDA539EE7FE7AEBF59"/>
          </w:pPr>
          <w:r w:rsidRPr="00BB6517">
            <w:rPr>
              <w:rStyle w:val="PlaceholderText"/>
            </w:rPr>
            <w:t>Click here to enter text.</w:t>
          </w:r>
        </w:p>
      </w:docPartBody>
    </w:docPart>
    <w:docPart>
      <w:docPartPr>
        <w:name w:val="BA67040B0F6D4DA9B60E1033B4E33083"/>
        <w:category>
          <w:name w:val="General"/>
          <w:gallery w:val="placeholder"/>
        </w:category>
        <w:types>
          <w:type w:val="bbPlcHdr"/>
        </w:types>
        <w:behaviors>
          <w:behavior w:val="content"/>
        </w:behaviors>
        <w:guid w:val="{9338DEB1-166D-4C6C-926B-3A7D8B8DC926}"/>
      </w:docPartPr>
      <w:docPartBody>
        <w:p w:rsidR="007D382F" w:rsidRDefault="008E238F" w:rsidP="008E238F">
          <w:pPr>
            <w:pStyle w:val="BA67040B0F6D4DA9B60E1033B4E33083"/>
          </w:pPr>
          <w:r w:rsidRPr="00BB6517">
            <w:rPr>
              <w:rStyle w:val="PlaceholderText"/>
            </w:rPr>
            <w:t>Click here to enter text.</w:t>
          </w:r>
        </w:p>
      </w:docPartBody>
    </w:docPart>
    <w:docPart>
      <w:docPartPr>
        <w:name w:val="D616419B6C804E0DAFC953479CD299DE"/>
        <w:category>
          <w:name w:val="General"/>
          <w:gallery w:val="placeholder"/>
        </w:category>
        <w:types>
          <w:type w:val="bbPlcHdr"/>
        </w:types>
        <w:behaviors>
          <w:behavior w:val="content"/>
        </w:behaviors>
        <w:guid w:val="{3A1A669E-0712-4E44-8BEF-2535162C05D4}"/>
      </w:docPartPr>
      <w:docPartBody>
        <w:p w:rsidR="007D382F" w:rsidRDefault="008E238F" w:rsidP="008E238F">
          <w:pPr>
            <w:pStyle w:val="D616419B6C804E0DAFC953479CD299DE"/>
          </w:pPr>
          <w:r w:rsidRPr="00BB6517">
            <w:rPr>
              <w:rStyle w:val="PlaceholderText"/>
            </w:rPr>
            <w:t>Click here to enter text.</w:t>
          </w:r>
        </w:p>
      </w:docPartBody>
    </w:docPart>
    <w:docPart>
      <w:docPartPr>
        <w:name w:val="819A3E8070B941C68436097EE8F1D046"/>
        <w:category>
          <w:name w:val="General"/>
          <w:gallery w:val="placeholder"/>
        </w:category>
        <w:types>
          <w:type w:val="bbPlcHdr"/>
        </w:types>
        <w:behaviors>
          <w:behavior w:val="content"/>
        </w:behaviors>
        <w:guid w:val="{4A6854F1-7C03-405A-B646-DACED9E88D82}"/>
      </w:docPartPr>
      <w:docPartBody>
        <w:p w:rsidR="007D382F" w:rsidRDefault="008E238F" w:rsidP="008E238F">
          <w:pPr>
            <w:pStyle w:val="819A3E8070B941C68436097EE8F1D046"/>
          </w:pPr>
          <w:r w:rsidRPr="00BB6517">
            <w:rPr>
              <w:rStyle w:val="PlaceholderText"/>
            </w:rPr>
            <w:t>Click here to enter text.</w:t>
          </w:r>
        </w:p>
      </w:docPartBody>
    </w:docPart>
    <w:docPart>
      <w:docPartPr>
        <w:name w:val="4F9C7B42E3C741C29DDB231AE2C6C76F"/>
        <w:category>
          <w:name w:val="General"/>
          <w:gallery w:val="placeholder"/>
        </w:category>
        <w:types>
          <w:type w:val="bbPlcHdr"/>
        </w:types>
        <w:behaviors>
          <w:behavior w:val="content"/>
        </w:behaviors>
        <w:guid w:val="{28E395BE-49BE-4E2F-9C87-7A467E72E7EF}"/>
      </w:docPartPr>
      <w:docPartBody>
        <w:p w:rsidR="007D382F" w:rsidRDefault="008E238F" w:rsidP="008E238F">
          <w:pPr>
            <w:pStyle w:val="4F9C7B42E3C741C29DDB231AE2C6C76F"/>
          </w:pPr>
          <w:r w:rsidRPr="00BB6517">
            <w:rPr>
              <w:rStyle w:val="PlaceholderText"/>
            </w:rPr>
            <w:t>Click here to enter text.</w:t>
          </w:r>
        </w:p>
      </w:docPartBody>
    </w:docPart>
    <w:docPart>
      <w:docPartPr>
        <w:name w:val="77262955202E48749FB2B5B75642104A"/>
        <w:category>
          <w:name w:val="General"/>
          <w:gallery w:val="placeholder"/>
        </w:category>
        <w:types>
          <w:type w:val="bbPlcHdr"/>
        </w:types>
        <w:behaviors>
          <w:behavior w:val="content"/>
        </w:behaviors>
        <w:guid w:val="{201C445E-AA9B-4F14-985A-30981F6E8C5B}"/>
      </w:docPartPr>
      <w:docPartBody>
        <w:p w:rsidR="007D382F" w:rsidRDefault="008E238F" w:rsidP="008E238F">
          <w:pPr>
            <w:pStyle w:val="77262955202E48749FB2B5B75642104A"/>
          </w:pPr>
          <w:r w:rsidRPr="00BB6517">
            <w:rPr>
              <w:rStyle w:val="PlaceholderText"/>
            </w:rPr>
            <w:t>Click here to enter text.</w:t>
          </w:r>
        </w:p>
      </w:docPartBody>
    </w:docPart>
    <w:docPart>
      <w:docPartPr>
        <w:name w:val="DF149EAB6CAD4C1B961AFD65FB8C1227"/>
        <w:category>
          <w:name w:val="General"/>
          <w:gallery w:val="placeholder"/>
        </w:category>
        <w:types>
          <w:type w:val="bbPlcHdr"/>
        </w:types>
        <w:behaviors>
          <w:behavior w:val="content"/>
        </w:behaviors>
        <w:guid w:val="{42FB8450-C9D9-41F0-BF81-893502D910A8}"/>
      </w:docPartPr>
      <w:docPartBody>
        <w:p w:rsidR="007D382F" w:rsidRDefault="008E238F" w:rsidP="008E238F">
          <w:pPr>
            <w:pStyle w:val="DF149EAB6CAD4C1B961AFD65FB8C1227"/>
          </w:pPr>
          <w:r w:rsidRPr="00BB6517">
            <w:rPr>
              <w:rStyle w:val="PlaceholderText"/>
            </w:rPr>
            <w:t>Click here to enter text.</w:t>
          </w:r>
        </w:p>
      </w:docPartBody>
    </w:docPart>
    <w:docPart>
      <w:docPartPr>
        <w:name w:val="0F715429745049FE91AD42A186A5A0E7"/>
        <w:category>
          <w:name w:val="General"/>
          <w:gallery w:val="placeholder"/>
        </w:category>
        <w:types>
          <w:type w:val="bbPlcHdr"/>
        </w:types>
        <w:behaviors>
          <w:behavior w:val="content"/>
        </w:behaviors>
        <w:guid w:val="{A271BC79-2ADE-4F47-B795-54AB74913E5A}"/>
      </w:docPartPr>
      <w:docPartBody>
        <w:p w:rsidR="007D382F" w:rsidRDefault="008E238F" w:rsidP="008E238F">
          <w:pPr>
            <w:pStyle w:val="0F715429745049FE91AD42A186A5A0E7"/>
          </w:pPr>
          <w:r w:rsidRPr="00BB6517">
            <w:rPr>
              <w:rStyle w:val="PlaceholderText"/>
            </w:rPr>
            <w:t>Click here to enter text.</w:t>
          </w:r>
        </w:p>
      </w:docPartBody>
    </w:docPart>
    <w:docPart>
      <w:docPartPr>
        <w:name w:val="1D7528C106FD41B2B41639B64C6EDD1A"/>
        <w:category>
          <w:name w:val="General"/>
          <w:gallery w:val="placeholder"/>
        </w:category>
        <w:types>
          <w:type w:val="bbPlcHdr"/>
        </w:types>
        <w:behaviors>
          <w:behavior w:val="content"/>
        </w:behaviors>
        <w:guid w:val="{6698B2AA-D271-4459-A93E-A366EEAD27E6}"/>
      </w:docPartPr>
      <w:docPartBody>
        <w:p w:rsidR="007D382F" w:rsidRDefault="008E238F" w:rsidP="008E238F">
          <w:pPr>
            <w:pStyle w:val="1D7528C106FD41B2B41639B64C6EDD1A"/>
          </w:pPr>
          <w:r w:rsidRPr="00BB6517">
            <w:rPr>
              <w:rStyle w:val="PlaceholderText"/>
            </w:rPr>
            <w:t>Click here to enter text.</w:t>
          </w:r>
        </w:p>
      </w:docPartBody>
    </w:docPart>
    <w:docPart>
      <w:docPartPr>
        <w:name w:val="5D25FC10485947F68B2786248681630B"/>
        <w:category>
          <w:name w:val="General"/>
          <w:gallery w:val="placeholder"/>
        </w:category>
        <w:types>
          <w:type w:val="bbPlcHdr"/>
        </w:types>
        <w:behaviors>
          <w:behavior w:val="content"/>
        </w:behaviors>
        <w:guid w:val="{F5237C02-2062-4575-AC9D-322EB7455E41}"/>
      </w:docPartPr>
      <w:docPartBody>
        <w:p w:rsidR="007D382F" w:rsidRDefault="008E238F" w:rsidP="008E238F">
          <w:pPr>
            <w:pStyle w:val="5D25FC10485947F68B2786248681630B"/>
          </w:pPr>
          <w:r w:rsidRPr="00BB6517">
            <w:rPr>
              <w:rStyle w:val="PlaceholderText"/>
            </w:rPr>
            <w:t>Click here to enter text.</w:t>
          </w:r>
        </w:p>
      </w:docPartBody>
    </w:docPart>
    <w:docPart>
      <w:docPartPr>
        <w:name w:val="D9D240D58A5142EABF8E20406410738A"/>
        <w:category>
          <w:name w:val="General"/>
          <w:gallery w:val="placeholder"/>
        </w:category>
        <w:types>
          <w:type w:val="bbPlcHdr"/>
        </w:types>
        <w:behaviors>
          <w:behavior w:val="content"/>
        </w:behaviors>
        <w:guid w:val="{9AB784F6-E9C0-48A3-B7DF-467DB99FF852}"/>
      </w:docPartPr>
      <w:docPartBody>
        <w:p w:rsidR="007D382F" w:rsidRDefault="008E238F" w:rsidP="008E238F">
          <w:pPr>
            <w:pStyle w:val="D9D240D58A5142EABF8E20406410738A"/>
          </w:pPr>
          <w:r w:rsidRPr="00BB6517">
            <w:rPr>
              <w:rStyle w:val="PlaceholderText"/>
            </w:rPr>
            <w:t>Click here to enter text.</w:t>
          </w:r>
        </w:p>
      </w:docPartBody>
    </w:docPart>
    <w:docPart>
      <w:docPartPr>
        <w:name w:val="B251EDCA3F39428191C3B076F2A9C6A4"/>
        <w:category>
          <w:name w:val="General"/>
          <w:gallery w:val="placeholder"/>
        </w:category>
        <w:types>
          <w:type w:val="bbPlcHdr"/>
        </w:types>
        <w:behaviors>
          <w:behavior w:val="content"/>
        </w:behaviors>
        <w:guid w:val="{04E29AA1-CBC1-4043-848F-083E40D9BE6E}"/>
      </w:docPartPr>
      <w:docPartBody>
        <w:p w:rsidR="007D382F" w:rsidRDefault="008E238F" w:rsidP="008E238F">
          <w:pPr>
            <w:pStyle w:val="B251EDCA3F39428191C3B076F2A9C6A4"/>
          </w:pPr>
          <w:r w:rsidRPr="00BB6517">
            <w:rPr>
              <w:rStyle w:val="PlaceholderText"/>
            </w:rPr>
            <w:t>Click here to enter text.</w:t>
          </w:r>
        </w:p>
      </w:docPartBody>
    </w:docPart>
    <w:docPart>
      <w:docPartPr>
        <w:name w:val="198AE2C6606549869B3F7EE06E7E85BC"/>
        <w:category>
          <w:name w:val="General"/>
          <w:gallery w:val="placeholder"/>
        </w:category>
        <w:types>
          <w:type w:val="bbPlcHdr"/>
        </w:types>
        <w:behaviors>
          <w:behavior w:val="content"/>
        </w:behaviors>
        <w:guid w:val="{A50CF0DB-2016-46B4-A703-68D84E4FB51A}"/>
      </w:docPartPr>
      <w:docPartBody>
        <w:p w:rsidR="007D382F" w:rsidRDefault="008E238F" w:rsidP="008E238F">
          <w:pPr>
            <w:pStyle w:val="198AE2C6606549869B3F7EE06E7E85BC"/>
          </w:pPr>
          <w:r w:rsidRPr="00BB6517">
            <w:rPr>
              <w:rStyle w:val="PlaceholderText"/>
            </w:rPr>
            <w:t>Click here to enter text.</w:t>
          </w:r>
        </w:p>
      </w:docPartBody>
    </w:docPart>
    <w:docPart>
      <w:docPartPr>
        <w:name w:val="C6EDEDBEF7724CB6BA4102DC9D8D6DE8"/>
        <w:category>
          <w:name w:val="General"/>
          <w:gallery w:val="placeholder"/>
        </w:category>
        <w:types>
          <w:type w:val="bbPlcHdr"/>
        </w:types>
        <w:behaviors>
          <w:behavior w:val="content"/>
        </w:behaviors>
        <w:guid w:val="{6CE88546-79FC-4ED4-B517-7AB441B1455E}"/>
      </w:docPartPr>
      <w:docPartBody>
        <w:p w:rsidR="007D382F" w:rsidRDefault="008E238F" w:rsidP="008E238F">
          <w:pPr>
            <w:pStyle w:val="C6EDEDBEF7724CB6BA4102DC9D8D6DE8"/>
          </w:pPr>
          <w:r w:rsidRPr="00BB6517">
            <w:rPr>
              <w:rStyle w:val="PlaceholderText"/>
            </w:rPr>
            <w:t>Click here to enter text.</w:t>
          </w:r>
        </w:p>
      </w:docPartBody>
    </w:docPart>
    <w:docPart>
      <w:docPartPr>
        <w:name w:val="9A0887EB780347268A9649EA863BFBBB"/>
        <w:category>
          <w:name w:val="General"/>
          <w:gallery w:val="placeholder"/>
        </w:category>
        <w:types>
          <w:type w:val="bbPlcHdr"/>
        </w:types>
        <w:behaviors>
          <w:behavior w:val="content"/>
        </w:behaviors>
        <w:guid w:val="{5AB4E918-0C34-4565-848A-404A14828622}"/>
      </w:docPartPr>
      <w:docPartBody>
        <w:p w:rsidR="007D382F" w:rsidRDefault="008E238F" w:rsidP="008E238F">
          <w:pPr>
            <w:pStyle w:val="9A0887EB780347268A9649EA863BFBBB"/>
          </w:pPr>
          <w:r w:rsidRPr="00BB6517">
            <w:rPr>
              <w:rStyle w:val="PlaceholderText"/>
            </w:rPr>
            <w:t>Click here to enter text.</w:t>
          </w:r>
        </w:p>
      </w:docPartBody>
    </w:docPart>
    <w:docPart>
      <w:docPartPr>
        <w:name w:val="EEDF5DA255304533A645A8A15415B8E9"/>
        <w:category>
          <w:name w:val="General"/>
          <w:gallery w:val="placeholder"/>
        </w:category>
        <w:types>
          <w:type w:val="bbPlcHdr"/>
        </w:types>
        <w:behaviors>
          <w:behavior w:val="content"/>
        </w:behaviors>
        <w:guid w:val="{0E127518-6F6F-477A-A8D3-CBFA8BA04CB8}"/>
      </w:docPartPr>
      <w:docPartBody>
        <w:p w:rsidR="007D382F" w:rsidRDefault="008E238F" w:rsidP="008E238F">
          <w:pPr>
            <w:pStyle w:val="EEDF5DA255304533A645A8A15415B8E9"/>
          </w:pPr>
          <w:r w:rsidRPr="00BB6517">
            <w:rPr>
              <w:rStyle w:val="PlaceholderText"/>
            </w:rPr>
            <w:t>Click here to enter text.</w:t>
          </w:r>
        </w:p>
      </w:docPartBody>
    </w:docPart>
    <w:docPart>
      <w:docPartPr>
        <w:name w:val="C023CB87BB264247B388D81A99A6A86C"/>
        <w:category>
          <w:name w:val="General"/>
          <w:gallery w:val="placeholder"/>
        </w:category>
        <w:types>
          <w:type w:val="bbPlcHdr"/>
        </w:types>
        <w:behaviors>
          <w:behavior w:val="content"/>
        </w:behaviors>
        <w:guid w:val="{7E999914-D10D-4059-BC8D-E542E8E8BFAC}"/>
      </w:docPartPr>
      <w:docPartBody>
        <w:p w:rsidR="007D382F" w:rsidRDefault="008E238F" w:rsidP="008E238F">
          <w:pPr>
            <w:pStyle w:val="C023CB87BB264247B388D81A99A6A86C"/>
          </w:pPr>
          <w:r w:rsidRPr="00BB6517">
            <w:rPr>
              <w:rStyle w:val="PlaceholderText"/>
            </w:rPr>
            <w:t>Click here to enter text.</w:t>
          </w:r>
        </w:p>
      </w:docPartBody>
    </w:docPart>
    <w:docPart>
      <w:docPartPr>
        <w:name w:val="29D8DB1F74244D8CAB21335D86425D7D"/>
        <w:category>
          <w:name w:val="General"/>
          <w:gallery w:val="placeholder"/>
        </w:category>
        <w:types>
          <w:type w:val="bbPlcHdr"/>
        </w:types>
        <w:behaviors>
          <w:behavior w:val="content"/>
        </w:behaviors>
        <w:guid w:val="{6499A13D-F2D5-4659-8865-39335C8EA45B}"/>
      </w:docPartPr>
      <w:docPartBody>
        <w:p w:rsidR="007D382F" w:rsidRDefault="008E238F" w:rsidP="008E238F">
          <w:pPr>
            <w:pStyle w:val="29D8DB1F74244D8CAB21335D86425D7D"/>
          </w:pPr>
          <w:r w:rsidRPr="00BB6517">
            <w:rPr>
              <w:rStyle w:val="PlaceholderText"/>
            </w:rPr>
            <w:t>Click here to enter text.</w:t>
          </w:r>
        </w:p>
      </w:docPartBody>
    </w:docPart>
    <w:docPart>
      <w:docPartPr>
        <w:name w:val="32AE186CFE624F8A9D9DDE83450BA27C"/>
        <w:category>
          <w:name w:val="General"/>
          <w:gallery w:val="placeholder"/>
        </w:category>
        <w:types>
          <w:type w:val="bbPlcHdr"/>
        </w:types>
        <w:behaviors>
          <w:behavior w:val="content"/>
        </w:behaviors>
        <w:guid w:val="{44D4BBC8-F485-4C04-B45C-23EB130218DF}"/>
      </w:docPartPr>
      <w:docPartBody>
        <w:p w:rsidR="007D382F" w:rsidRDefault="008E238F" w:rsidP="008E238F">
          <w:pPr>
            <w:pStyle w:val="32AE186CFE624F8A9D9DDE83450BA27C"/>
          </w:pPr>
          <w:r w:rsidRPr="00BB6517">
            <w:rPr>
              <w:rStyle w:val="PlaceholderText"/>
            </w:rPr>
            <w:t>Click here to enter text.</w:t>
          </w:r>
        </w:p>
      </w:docPartBody>
    </w:docPart>
    <w:docPart>
      <w:docPartPr>
        <w:name w:val="8EF5335CD1F5474E89A869D20CF79AAB"/>
        <w:category>
          <w:name w:val="General"/>
          <w:gallery w:val="placeholder"/>
        </w:category>
        <w:types>
          <w:type w:val="bbPlcHdr"/>
        </w:types>
        <w:behaviors>
          <w:behavior w:val="content"/>
        </w:behaviors>
        <w:guid w:val="{D1A7FA50-EADA-4E18-AFE3-05F4719331A1}"/>
      </w:docPartPr>
      <w:docPartBody>
        <w:p w:rsidR="007D382F" w:rsidRDefault="008E238F" w:rsidP="008E238F">
          <w:pPr>
            <w:pStyle w:val="8EF5335CD1F5474E89A869D20CF79AAB"/>
          </w:pPr>
          <w:r w:rsidRPr="00BB6517">
            <w:rPr>
              <w:rStyle w:val="PlaceholderText"/>
            </w:rPr>
            <w:t>Click here to enter text.</w:t>
          </w:r>
        </w:p>
      </w:docPartBody>
    </w:docPart>
    <w:docPart>
      <w:docPartPr>
        <w:name w:val="54D67965F56A4F4BA778D72B63052108"/>
        <w:category>
          <w:name w:val="General"/>
          <w:gallery w:val="placeholder"/>
        </w:category>
        <w:types>
          <w:type w:val="bbPlcHdr"/>
        </w:types>
        <w:behaviors>
          <w:behavior w:val="content"/>
        </w:behaviors>
        <w:guid w:val="{2A6A4635-6CD1-4F16-8C13-F44717A74BA9}"/>
      </w:docPartPr>
      <w:docPartBody>
        <w:p w:rsidR="007D382F" w:rsidRDefault="008E238F" w:rsidP="008E238F">
          <w:pPr>
            <w:pStyle w:val="54D67965F56A4F4BA778D72B63052108"/>
          </w:pPr>
          <w:r w:rsidRPr="00BB6517">
            <w:rPr>
              <w:rStyle w:val="PlaceholderText"/>
            </w:rPr>
            <w:t>Click here to enter text.</w:t>
          </w:r>
        </w:p>
      </w:docPartBody>
    </w:docPart>
    <w:docPart>
      <w:docPartPr>
        <w:name w:val="4834F25272864D3CA0AB1EAAA2A1DADF"/>
        <w:category>
          <w:name w:val="General"/>
          <w:gallery w:val="placeholder"/>
        </w:category>
        <w:types>
          <w:type w:val="bbPlcHdr"/>
        </w:types>
        <w:behaviors>
          <w:behavior w:val="content"/>
        </w:behaviors>
        <w:guid w:val="{48620887-5F61-45FE-9FB8-BA6A35662953}"/>
      </w:docPartPr>
      <w:docPartBody>
        <w:p w:rsidR="007D382F" w:rsidRDefault="008E238F" w:rsidP="008E238F">
          <w:pPr>
            <w:pStyle w:val="4834F25272864D3CA0AB1EAAA2A1DADF"/>
          </w:pPr>
          <w:r w:rsidRPr="00BB6517">
            <w:rPr>
              <w:rStyle w:val="PlaceholderText"/>
            </w:rPr>
            <w:t>Click here to enter text.</w:t>
          </w:r>
        </w:p>
      </w:docPartBody>
    </w:docPart>
    <w:docPart>
      <w:docPartPr>
        <w:name w:val="FD5EA0D31EFB4DCC9F420658229C2B8D"/>
        <w:category>
          <w:name w:val="General"/>
          <w:gallery w:val="placeholder"/>
        </w:category>
        <w:types>
          <w:type w:val="bbPlcHdr"/>
        </w:types>
        <w:behaviors>
          <w:behavior w:val="content"/>
        </w:behaviors>
        <w:guid w:val="{00FB67D9-37B5-474C-AFA6-F4B5A5B36029}"/>
      </w:docPartPr>
      <w:docPartBody>
        <w:p w:rsidR="007D382F" w:rsidRDefault="008E238F" w:rsidP="008E238F">
          <w:pPr>
            <w:pStyle w:val="FD5EA0D31EFB4DCC9F420658229C2B8D"/>
          </w:pPr>
          <w:r w:rsidRPr="00BB6517">
            <w:rPr>
              <w:rStyle w:val="PlaceholderText"/>
            </w:rPr>
            <w:t>Click here to enter text.</w:t>
          </w:r>
        </w:p>
      </w:docPartBody>
    </w:docPart>
    <w:docPart>
      <w:docPartPr>
        <w:name w:val="741949D0C29A4B6B84D8B4E3A9DFF864"/>
        <w:category>
          <w:name w:val="General"/>
          <w:gallery w:val="placeholder"/>
        </w:category>
        <w:types>
          <w:type w:val="bbPlcHdr"/>
        </w:types>
        <w:behaviors>
          <w:behavior w:val="content"/>
        </w:behaviors>
        <w:guid w:val="{6686CD92-F078-4067-9DFF-51EF75BE4DD2}"/>
      </w:docPartPr>
      <w:docPartBody>
        <w:p w:rsidR="007D382F" w:rsidRDefault="008E238F" w:rsidP="008E238F">
          <w:pPr>
            <w:pStyle w:val="741949D0C29A4B6B84D8B4E3A9DFF864"/>
          </w:pPr>
          <w:r w:rsidRPr="00BB6517">
            <w:rPr>
              <w:rStyle w:val="PlaceholderText"/>
            </w:rPr>
            <w:t>Click here to enter text.</w:t>
          </w:r>
        </w:p>
      </w:docPartBody>
    </w:docPart>
    <w:docPart>
      <w:docPartPr>
        <w:name w:val="3A87E2F0F75E4AB78BAA558168CE4536"/>
        <w:category>
          <w:name w:val="General"/>
          <w:gallery w:val="placeholder"/>
        </w:category>
        <w:types>
          <w:type w:val="bbPlcHdr"/>
        </w:types>
        <w:behaviors>
          <w:behavior w:val="content"/>
        </w:behaviors>
        <w:guid w:val="{EAAC7F25-E58B-4F8C-A734-4C1C474155C8}"/>
      </w:docPartPr>
      <w:docPartBody>
        <w:p w:rsidR="007D382F" w:rsidRDefault="008E238F" w:rsidP="008E238F">
          <w:pPr>
            <w:pStyle w:val="3A87E2F0F75E4AB78BAA558168CE4536"/>
          </w:pPr>
          <w:r w:rsidRPr="00BB6517">
            <w:rPr>
              <w:rStyle w:val="PlaceholderText"/>
            </w:rPr>
            <w:t>Click here to enter text.</w:t>
          </w:r>
        </w:p>
      </w:docPartBody>
    </w:docPart>
    <w:docPart>
      <w:docPartPr>
        <w:name w:val="CFE62DE4DBF54D23B1FEA9A1BFE92AFB"/>
        <w:category>
          <w:name w:val="General"/>
          <w:gallery w:val="placeholder"/>
        </w:category>
        <w:types>
          <w:type w:val="bbPlcHdr"/>
        </w:types>
        <w:behaviors>
          <w:behavior w:val="content"/>
        </w:behaviors>
        <w:guid w:val="{C75D73CD-2498-42A9-95E5-6A1FED5E4C2D}"/>
      </w:docPartPr>
      <w:docPartBody>
        <w:p w:rsidR="007D382F" w:rsidRDefault="008E238F" w:rsidP="008E238F">
          <w:pPr>
            <w:pStyle w:val="CFE62DE4DBF54D23B1FEA9A1BFE92AFB"/>
          </w:pPr>
          <w:r w:rsidRPr="00BB6517">
            <w:rPr>
              <w:rStyle w:val="PlaceholderText"/>
            </w:rPr>
            <w:t>Click here to enter text.</w:t>
          </w:r>
        </w:p>
      </w:docPartBody>
    </w:docPart>
    <w:docPart>
      <w:docPartPr>
        <w:name w:val="D66EBA8A285943D783514FA75BAE3434"/>
        <w:category>
          <w:name w:val="General"/>
          <w:gallery w:val="placeholder"/>
        </w:category>
        <w:types>
          <w:type w:val="bbPlcHdr"/>
        </w:types>
        <w:behaviors>
          <w:behavior w:val="content"/>
        </w:behaviors>
        <w:guid w:val="{3377D1B6-643C-4FE4-9DD6-78CB10BDE709}"/>
      </w:docPartPr>
      <w:docPartBody>
        <w:p w:rsidR="007D382F" w:rsidRDefault="008E238F" w:rsidP="008E238F">
          <w:pPr>
            <w:pStyle w:val="D66EBA8A285943D783514FA75BAE3434"/>
          </w:pPr>
          <w:r w:rsidRPr="00BB6517">
            <w:rPr>
              <w:rStyle w:val="PlaceholderText"/>
            </w:rPr>
            <w:t>Click here to enter text.</w:t>
          </w:r>
        </w:p>
      </w:docPartBody>
    </w:docPart>
    <w:docPart>
      <w:docPartPr>
        <w:name w:val="C25647E948774572907808BEDBE07FF5"/>
        <w:category>
          <w:name w:val="General"/>
          <w:gallery w:val="placeholder"/>
        </w:category>
        <w:types>
          <w:type w:val="bbPlcHdr"/>
        </w:types>
        <w:behaviors>
          <w:behavior w:val="content"/>
        </w:behaviors>
        <w:guid w:val="{45E1DA87-C08A-4201-A0F6-E460824A8496}"/>
      </w:docPartPr>
      <w:docPartBody>
        <w:p w:rsidR="007D382F" w:rsidRDefault="008E238F" w:rsidP="008E238F">
          <w:pPr>
            <w:pStyle w:val="C25647E948774572907808BEDBE07FF5"/>
          </w:pPr>
          <w:r w:rsidRPr="00BB6517">
            <w:rPr>
              <w:rStyle w:val="PlaceholderText"/>
            </w:rPr>
            <w:t>Click here to enter text.</w:t>
          </w:r>
        </w:p>
      </w:docPartBody>
    </w:docPart>
    <w:docPart>
      <w:docPartPr>
        <w:name w:val="AA996BC3C2A54D5BAF726B872DE5BE19"/>
        <w:category>
          <w:name w:val="General"/>
          <w:gallery w:val="placeholder"/>
        </w:category>
        <w:types>
          <w:type w:val="bbPlcHdr"/>
        </w:types>
        <w:behaviors>
          <w:behavior w:val="content"/>
        </w:behaviors>
        <w:guid w:val="{62E91018-44EA-44FB-9E5E-F56AB0479331}"/>
      </w:docPartPr>
      <w:docPartBody>
        <w:p w:rsidR="007D382F" w:rsidRDefault="008E238F" w:rsidP="008E238F">
          <w:pPr>
            <w:pStyle w:val="AA996BC3C2A54D5BAF726B872DE5BE19"/>
          </w:pPr>
          <w:r w:rsidRPr="00BB6517">
            <w:rPr>
              <w:rStyle w:val="PlaceholderText"/>
            </w:rPr>
            <w:t>Click here to enter text.</w:t>
          </w:r>
        </w:p>
      </w:docPartBody>
    </w:docPart>
    <w:docPart>
      <w:docPartPr>
        <w:name w:val="7EE38748397845E088560BF948DEB797"/>
        <w:category>
          <w:name w:val="General"/>
          <w:gallery w:val="placeholder"/>
        </w:category>
        <w:types>
          <w:type w:val="bbPlcHdr"/>
        </w:types>
        <w:behaviors>
          <w:behavior w:val="content"/>
        </w:behaviors>
        <w:guid w:val="{DF102610-050E-4F43-86C9-C5E1B509C35A}"/>
      </w:docPartPr>
      <w:docPartBody>
        <w:p w:rsidR="007D382F" w:rsidRDefault="008E238F" w:rsidP="008E238F">
          <w:pPr>
            <w:pStyle w:val="7EE38748397845E088560BF948DEB797"/>
          </w:pPr>
          <w:r w:rsidRPr="00BB6517">
            <w:rPr>
              <w:rStyle w:val="PlaceholderText"/>
            </w:rPr>
            <w:t>Click here to enter text.</w:t>
          </w:r>
        </w:p>
      </w:docPartBody>
    </w:docPart>
    <w:docPart>
      <w:docPartPr>
        <w:name w:val="9E78A0A5D9C04246A17BBA253FCA6889"/>
        <w:category>
          <w:name w:val="General"/>
          <w:gallery w:val="placeholder"/>
        </w:category>
        <w:types>
          <w:type w:val="bbPlcHdr"/>
        </w:types>
        <w:behaviors>
          <w:behavior w:val="content"/>
        </w:behaviors>
        <w:guid w:val="{3B6F8A34-18B9-4E45-B06C-EF1FCBB2C76A}"/>
      </w:docPartPr>
      <w:docPartBody>
        <w:p w:rsidR="007D382F" w:rsidRDefault="008E238F" w:rsidP="008E238F">
          <w:pPr>
            <w:pStyle w:val="9E78A0A5D9C04246A17BBA253FCA6889"/>
          </w:pPr>
          <w:r w:rsidRPr="00BB6517">
            <w:rPr>
              <w:rStyle w:val="PlaceholderText"/>
            </w:rPr>
            <w:t>Click here to enter text.</w:t>
          </w:r>
        </w:p>
      </w:docPartBody>
    </w:docPart>
    <w:docPart>
      <w:docPartPr>
        <w:name w:val="AECF5637097E4185BE4E027F7AB2E2EA"/>
        <w:category>
          <w:name w:val="General"/>
          <w:gallery w:val="placeholder"/>
        </w:category>
        <w:types>
          <w:type w:val="bbPlcHdr"/>
        </w:types>
        <w:behaviors>
          <w:behavior w:val="content"/>
        </w:behaviors>
        <w:guid w:val="{3A159274-1C16-40B0-BA0F-7CB4606CF171}"/>
      </w:docPartPr>
      <w:docPartBody>
        <w:p w:rsidR="007D382F" w:rsidRDefault="008E238F" w:rsidP="008E238F">
          <w:pPr>
            <w:pStyle w:val="AECF5637097E4185BE4E027F7AB2E2EA"/>
          </w:pPr>
          <w:r w:rsidRPr="00BB6517">
            <w:rPr>
              <w:rStyle w:val="PlaceholderText"/>
            </w:rPr>
            <w:t>Click here to enter text.</w:t>
          </w:r>
        </w:p>
      </w:docPartBody>
    </w:docPart>
    <w:docPart>
      <w:docPartPr>
        <w:name w:val="0158926CFF8B471E93B60971F759B6B0"/>
        <w:category>
          <w:name w:val="General"/>
          <w:gallery w:val="placeholder"/>
        </w:category>
        <w:types>
          <w:type w:val="bbPlcHdr"/>
        </w:types>
        <w:behaviors>
          <w:behavior w:val="content"/>
        </w:behaviors>
        <w:guid w:val="{9640834B-B373-4035-9475-822C469C5B8C}"/>
      </w:docPartPr>
      <w:docPartBody>
        <w:p w:rsidR="007D382F" w:rsidRDefault="008E238F" w:rsidP="008E238F">
          <w:pPr>
            <w:pStyle w:val="0158926CFF8B471E93B60971F759B6B0"/>
          </w:pPr>
          <w:r w:rsidRPr="00BB6517">
            <w:rPr>
              <w:rStyle w:val="PlaceholderText"/>
            </w:rPr>
            <w:t>Click here to enter text.</w:t>
          </w:r>
        </w:p>
      </w:docPartBody>
    </w:docPart>
    <w:docPart>
      <w:docPartPr>
        <w:name w:val="FE51379466F640AEBEFCAA24FBF49302"/>
        <w:category>
          <w:name w:val="General"/>
          <w:gallery w:val="placeholder"/>
        </w:category>
        <w:types>
          <w:type w:val="bbPlcHdr"/>
        </w:types>
        <w:behaviors>
          <w:behavior w:val="content"/>
        </w:behaviors>
        <w:guid w:val="{31DFB567-9B50-4271-B779-5B973B9DB704}"/>
      </w:docPartPr>
      <w:docPartBody>
        <w:p w:rsidR="007D382F" w:rsidRDefault="008E238F" w:rsidP="008E238F">
          <w:pPr>
            <w:pStyle w:val="FE51379466F640AEBEFCAA24FBF49302"/>
          </w:pPr>
          <w:r w:rsidRPr="00BB6517">
            <w:rPr>
              <w:rStyle w:val="PlaceholderText"/>
            </w:rPr>
            <w:t>Click here to enter text.</w:t>
          </w:r>
        </w:p>
      </w:docPartBody>
    </w:docPart>
    <w:docPart>
      <w:docPartPr>
        <w:name w:val="00B7672DEB8A40DBABC3CC90269ACBF5"/>
        <w:category>
          <w:name w:val="General"/>
          <w:gallery w:val="placeholder"/>
        </w:category>
        <w:types>
          <w:type w:val="bbPlcHdr"/>
        </w:types>
        <w:behaviors>
          <w:behavior w:val="content"/>
        </w:behaviors>
        <w:guid w:val="{1D66A4CA-BA2E-4E68-81B0-6BDD16DAB376}"/>
      </w:docPartPr>
      <w:docPartBody>
        <w:p w:rsidR="007D382F" w:rsidRDefault="008E238F" w:rsidP="008E238F">
          <w:pPr>
            <w:pStyle w:val="00B7672DEB8A40DBABC3CC90269ACBF5"/>
          </w:pPr>
          <w:r w:rsidRPr="00BB6517">
            <w:rPr>
              <w:rStyle w:val="PlaceholderText"/>
            </w:rPr>
            <w:t>Click here to enter text.</w:t>
          </w:r>
        </w:p>
      </w:docPartBody>
    </w:docPart>
    <w:docPart>
      <w:docPartPr>
        <w:name w:val="9961EBC0738041B68D2915708139871B"/>
        <w:category>
          <w:name w:val="General"/>
          <w:gallery w:val="placeholder"/>
        </w:category>
        <w:types>
          <w:type w:val="bbPlcHdr"/>
        </w:types>
        <w:behaviors>
          <w:behavior w:val="content"/>
        </w:behaviors>
        <w:guid w:val="{862D5158-FEE5-446E-87E5-2B6A4237B249}"/>
      </w:docPartPr>
      <w:docPartBody>
        <w:p w:rsidR="007D382F" w:rsidRDefault="008E238F" w:rsidP="008E238F">
          <w:pPr>
            <w:pStyle w:val="9961EBC0738041B68D2915708139871B"/>
          </w:pPr>
          <w:r w:rsidRPr="00BB6517">
            <w:rPr>
              <w:rStyle w:val="PlaceholderText"/>
            </w:rPr>
            <w:t>Click here to enter text.</w:t>
          </w:r>
        </w:p>
      </w:docPartBody>
    </w:docPart>
    <w:docPart>
      <w:docPartPr>
        <w:name w:val="C7F7FBAE55D04EBD803764E2BA692F1F"/>
        <w:category>
          <w:name w:val="General"/>
          <w:gallery w:val="placeholder"/>
        </w:category>
        <w:types>
          <w:type w:val="bbPlcHdr"/>
        </w:types>
        <w:behaviors>
          <w:behavior w:val="content"/>
        </w:behaviors>
        <w:guid w:val="{4A283625-DEF9-476C-BFDF-77801164F6C4}"/>
      </w:docPartPr>
      <w:docPartBody>
        <w:p w:rsidR="007D382F" w:rsidRDefault="008E238F" w:rsidP="008E238F">
          <w:pPr>
            <w:pStyle w:val="C7F7FBAE55D04EBD803764E2BA692F1F"/>
          </w:pPr>
          <w:r w:rsidRPr="00BB6517">
            <w:rPr>
              <w:rStyle w:val="PlaceholderText"/>
            </w:rPr>
            <w:t>Click here to enter text.</w:t>
          </w:r>
        </w:p>
      </w:docPartBody>
    </w:docPart>
    <w:docPart>
      <w:docPartPr>
        <w:name w:val="85A0BC74488848F6AC0A5029B6C460DC"/>
        <w:category>
          <w:name w:val="General"/>
          <w:gallery w:val="placeholder"/>
        </w:category>
        <w:types>
          <w:type w:val="bbPlcHdr"/>
        </w:types>
        <w:behaviors>
          <w:behavior w:val="content"/>
        </w:behaviors>
        <w:guid w:val="{8B8E40AF-6184-4EA7-AB60-59CCA6EDF1D3}"/>
      </w:docPartPr>
      <w:docPartBody>
        <w:p w:rsidR="007D382F" w:rsidRDefault="008E238F" w:rsidP="008E238F">
          <w:pPr>
            <w:pStyle w:val="85A0BC74488848F6AC0A5029B6C460DC"/>
          </w:pPr>
          <w:r w:rsidRPr="00BB6517">
            <w:rPr>
              <w:rStyle w:val="PlaceholderText"/>
            </w:rPr>
            <w:t>Click here to enter text.</w:t>
          </w:r>
        </w:p>
      </w:docPartBody>
    </w:docPart>
    <w:docPart>
      <w:docPartPr>
        <w:name w:val="74BEF78ACE214874A4FBA7CEFF6BBE20"/>
        <w:category>
          <w:name w:val="General"/>
          <w:gallery w:val="placeholder"/>
        </w:category>
        <w:types>
          <w:type w:val="bbPlcHdr"/>
        </w:types>
        <w:behaviors>
          <w:behavior w:val="content"/>
        </w:behaviors>
        <w:guid w:val="{9C1C94DB-D0C4-479E-B51E-C0D3A9389384}"/>
      </w:docPartPr>
      <w:docPartBody>
        <w:p w:rsidR="007D382F" w:rsidRDefault="008E238F" w:rsidP="008E238F">
          <w:pPr>
            <w:pStyle w:val="74BEF78ACE214874A4FBA7CEFF6BBE20"/>
          </w:pPr>
          <w:r w:rsidRPr="00BB6517">
            <w:rPr>
              <w:rStyle w:val="PlaceholderText"/>
            </w:rPr>
            <w:t>Click here to enter text.</w:t>
          </w:r>
        </w:p>
      </w:docPartBody>
    </w:docPart>
    <w:docPart>
      <w:docPartPr>
        <w:name w:val="2269184270644FF599B4CC4D59120EE8"/>
        <w:category>
          <w:name w:val="General"/>
          <w:gallery w:val="placeholder"/>
        </w:category>
        <w:types>
          <w:type w:val="bbPlcHdr"/>
        </w:types>
        <w:behaviors>
          <w:behavior w:val="content"/>
        </w:behaviors>
        <w:guid w:val="{C0A84901-415C-480C-A378-639A099ADEDA}"/>
      </w:docPartPr>
      <w:docPartBody>
        <w:p w:rsidR="007D382F" w:rsidRDefault="008E238F" w:rsidP="008E238F">
          <w:pPr>
            <w:pStyle w:val="2269184270644FF599B4CC4D59120EE8"/>
          </w:pPr>
          <w:r w:rsidRPr="00BB6517">
            <w:rPr>
              <w:rStyle w:val="PlaceholderText"/>
            </w:rPr>
            <w:t>Click here to enter text.</w:t>
          </w:r>
        </w:p>
      </w:docPartBody>
    </w:docPart>
    <w:docPart>
      <w:docPartPr>
        <w:name w:val="E3E890509772467D9EA3EE91D021541D"/>
        <w:category>
          <w:name w:val="General"/>
          <w:gallery w:val="placeholder"/>
        </w:category>
        <w:types>
          <w:type w:val="bbPlcHdr"/>
        </w:types>
        <w:behaviors>
          <w:behavior w:val="content"/>
        </w:behaviors>
        <w:guid w:val="{D1B89B0E-A44B-45F5-806A-C3143532BBD9}"/>
      </w:docPartPr>
      <w:docPartBody>
        <w:p w:rsidR="007D382F" w:rsidRDefault="008E238F" w:rsidP="008E238F">
          <w:pPr>
            <w:pStyle w:val="E3E890509772467D9EA3EE91D021541D"/>
          </w:pPr>
          <w:r w:rsidRPr="00BB6517">
            <w:rPr>
              <w:rStyle w:val="PlaceholderText"/>
            </w:rPr>
            <w:t>Click here to enter text.</w:t>
          </w:r>
        </w:p>
      </w:docPartBody>
    </w:docPart>
    <w:docPart>
      <w:docPartPr>
        <w:name w:val="12AED6BE0C2C4F7A90E35728E9D26743"/>
        <w:category>
          <w:name w:val="General"/>
          <w:gallery w:val="placeholder"/>
        </w:category>
        <w:types>
          <w:type w:val="bbPlcHdr"/>
        </w:types>
        <w:behaviors>
          <w:behavior w:val="content"/>
        </w:behaviors>
        <w:guid w:val="{CE19B5D2-BA7D-4277-A606-9C2D48D90D3B}"/>
      </w:docPartPr>
      <w:docPartBody>
        <w:p w:rsidR="007D382F" w:rsidRDefault="008E238F" w:rsidP="008E238F">
          <w:pPr>
            <w:pStyle w:val="12AED6BE0C2C4F7A90E35728E9D26743"/>
          </w:pPr>
          <w:r w:rsidRPr="00BB6517">
            <w:rPr>
              <w:rStyle w:val="PlaceholderText"/>
            </w:rPr>
            <w:t>Click here to enter text.</w:t>
          </w:r>
        </w:p>
      </w:docPartBody>
    </w:docPart>
    <w:docPart>
      <w:docPartPr>
        <w:name w:val="E67AF584519A4C47A99DCF0D163B037F"/>
        <w:category>
          <w:name w:val="General"/>
          <w:gallery w:val="placeholder"/>
        </w:category>
        <w:types>
          <w:type w:val="bbPlcHdr"/>
        </w:types>
        <w:behaviors>
          <w:behavior w:val="content"/>
        </w:behaviors>
        <w:guid w:val="{2889CE48-7859-4E75-A360-53AF79AD56B2}"/>
      </w:docPartPr>
      <w:docPartBody>
        <w:p w:rsidR="007D382F" w:rsidRDefault="008E238F" w:rsidP="008E238F">
          <w:pPr>
            <w:pStyle w:val="E67AF584519A4C47A99DCF0D163B037F"/>
          </w:pPr>
          <w:r w:rsidRPr="00BB6517">
            <w:rPr>
              <w:rStyle w:val="PlaceholderText"/>
            </w:rPr>
            <w:t>Click here to enter text.</w:t>
          </w:r>
        </w:p>
      </w:docPartBody>
    </w:docPart>
    <w:docPart>
      <w:docPartPr>
        <w:name w:val="6115A322881A4C41A3CFC42DE586CBA7"/>
        <w:category>
          <w:name w:val="General"/>
          <w:gallery w:val="placeholder"/>
        </w:category>
        <w:types>
          <w:type w:val="bbPlcHdr"/>
        </w:types>
        <w:behaviors>
          <w:behavior w:val="content"/>
        </w:behaviors>
        <w:guid w:val="{A7C37C23-88B2-4D05-BF8A-2F23F646F2D9}"/>
      </w:docPartPr>
      <w:docPartBody>
        <w:p w:rsidR="007D382F" w:rsidRDefault="008E238F" w:rsidP="008E238F">
          <w:pPr>
            <w:pStyle w:val="6115A322881A4C41A3CFC42DE586CBA7"/>
          </w:pPr>
          <w:r w:rsidRPr="00BB6517">
            <w:rPr>
              <w:rStyle w:val="PlaceholderText"/>
            </w:rPr>
            <w:t>Click here to enter text.</w:t>
          </w:r>
        </w:p>
      </w:docPartBody>
    </w:docPart>
    <w:docPart>
      <w:docPartPr>
        <w:name w:val="A558A30D6565481A9AE21F768271E032"/>
        <w:category>
          <w:name w:val="General"/>
          <w:gallery w:val="placeholder"/>
        </w:category>
        <w:types>
          <w:type w:val="bbPlcHdr"/>
        </w:types>
        <w:behaviors>
          <w:behavior w:val="content"/>
        </w:behaviors>
        <w:guid w:val="{4094867B-720B-4885-BCD4-F9EAA72623B9}"/>
      </w:docPartPr>
      <w:docPartBody>
        <w:p w:rsidR="007D382F" w:rsidRDefault="008E238F" w:rsidP="008E238F">
          <w:pPr>
            <w:pStyle w:val="A558A30D6565481A9AE21F768271E032"/>
          </w:pPr>
          <w:r w:rsidRPr="00BB6517">
            <w:rPr>
              <w:rStyle w:val="PlaceholderText"/>
            </w:rPr>
            <w:t>Click here to enter text.</w:t>
          </w:r>
        </w:p>
      </w:docPartBody>
    </w:docPart>
    <w:docPart>
      <w:docPartPr>
        <w:name w:val="3FEFA81C76F0417DB050EA91F2A80EB7"/>
        <w:category>
          <w:name w:val="General"/>
          <w:gallery w:val="placeholder"/>
        </w:category>
        <w:types>
          <w:type w:val="bbPlcHdr"/>
        </w:types>
        <w:behaviors>
          <w:behavior w:val="content"/>
        </w:behaviors>
        <w:guid w:val="{82820566-69F0-4FD4-B1B9-A4CABAD6F37B}"/>
      </w:docPartPr>
      <w:docPartBody>
        <w:p w:rsidR="007D382F" w:rsidRDefault="008E238F" w:rsidP="008E238F">
          <w:pPr>
            <w:pStyle w:val="3FEFA81C76F0417DB050EA91F2A80EB7"/>
          </w:pPr>
          <w:r w:rsidRPr="00BB6517">
            <w:rPr>
              <w:rStyle w:val="PlaceholderText"/>
            </w:rPr>
            <w:t>Click here to enter text.</w:t>
          </w:r>
        </w:p>
      </w:docPartBody>
    </w:docPart>
    <w:docPart>
      <w:docPartPr>
        <w:name w:val="F07963EAC1A74C07A45EFEE23E968E6E"/>
        <w:category>
          <w:name w:val="General"/>
          <w:gallery w:val="placeholder"/>
        </w:category>
        <w:types>
          <w:type w:val="bbPlcHdr"/>
        </w:types>
        <w:behaviors>
          <w:behavior w:val="content"/>
        </w:behaviors>
        <w:guid w:val="{C10AE903-D9E7-44FB-A8DF-FF9E84B6BF91}"/>
      </w:docPartPr>
      <w:docPartBody>
        <w:p w:rsidR="007D382F" w:rsidRDefault="008E238F" w:rsidP="008E238F">
          <w:pPr>
            <w:pStyle w:val="F07963EAC1A74C07A45EFEE23E968E6E"/>
          </w:pPr>
          <w:r w:rsidRPr="00BB6517">
            <w:rPr>
              <w:rStyle w:val="PlaceholderText"/>
            </w:rPr>
            <w:t>Click here to enter text.</w:t>
          </w:r>
        </w:p>
      </w:docPartBody>
    </w:docPart>
    <w:docPart>
      <w:docPartPr>
        <w:name w:val="4E849922583D4810B7DF7969BFA178E1"/>
        <w:category>
          <w:name w:val="General"/>
          <w:gallery w:val="placeholder"/>
        </w:category>
        <w:types>
          <w:type w:val="bbPlcHdr"/>
        </w:types>
        <w:behaviors>
          <w:behavior w:val="content"/>
        </w:behaviors>
        <w:guid w:val="{0D18294F-8C67-44F0-B4B0-A2983ED4985F}"/>
      </w:docPartPr>
      <w:docPartBody>
        <w:p w:rsidR="007D382F" w:rsidRDefault="008E238F" w:rsidP="008E238F">
          <w:pPr>
            <w:pStyle w:val="4E849922583D4810B7DF7969BFA178E1"/>
          </w:pPr>
          <w:r w:rsidRPr="00BB6517">
            <w:rPr>
              <w:rStyle w:val="PlaceholderText"/>
            </w:rPr>
            <w:t>Click here to enter text.</w:t>
          </w:r>
        </w:p>
      </w:docPartBody>
    </w:docPart>
    <w:docPart>
      <w:docPartPr>
        <w:name w:val="12921B147EB64813BB82489FA25A4633"/>
        <w:category>
          <w:name w:val="General"/>
          <w:gallery w:val="placeholder"/>
        </w:category>
        <w:types>
          <w:type w:val="bbPlcHdr"/>
        </w:types>
        <w:behaviors>
          <w:behavior w:val="content"/>
        </w:behaviors>
        <w:guid w:val="{2DFCD3A4-A416-44C4-AAF0-5D16080D75A3}"/>
      </w:docPartPr>
      <w:docPartBody>
        <w:p w:rsidR="007D382F" w:rsidRDefault="008E238F" w:rsidP="008E238F">
          <w:pPr>
            <w:pStyle w:val="12921B147EB64813BB82489FA25A4633"/>
          </w:pPr>
          <w:r w:rsidRPr="00BB6517">
            <w:rPr>
              <w:rStyle w:val="PlaceholderText"/>
            </w:rPr>
            <w:t>Click here to enter text.</w:t>
          </w:r>
        </w:p>
      </w:docPartBody>
    </w:docPart>
    <w:docPart>
      <w:docPartPr>
        <w:name w:val="CC97E34290E2438EB03235B2163D8B71"/>
        <w:category>
          <w:name w:val="General"/>
          <w:gallery w:val="placeholder"/>
        </w:category>
        <w:types>
          <w:type w:val="bbPlcHdr"/>
        </w:types>
        <w:behaviors>
          <w:behavior w:val="content"/>
        </w:behaviors>
        <w:guid w:val="{66C127C4-10A2-4077-BFC2-AE728D846CCF}"/>
      </w:docPartPr>
      <w:docPartBody>
        <w:p w:rsidR="007D382F" w:rsidRDefault="008E238F" w:rsidP="008E238F">
          <w:pPr>
            <w:pStyle w:val="CC97E34290E2438EB03235B2163D8B71"/>
          </w:pPr>
          <w:r w:rsidRPr="00BB6517">
            <w:rPr>
              <w:rStyle w:val="PlaceholderText"/>
            </w:rPr>
            <w:t>Click here to enter text.</w:t>
          </w:r>
        </w:p>
      </w:docPartBody>
    </w:docPart>
    <w:docPart>
      <w:docPartPr>
        <w:name w:val="9827CA3C1EE64A29BA979F1702A6A20C"/>
        <w:category>
          <w:name w:val="General"/>
          <w:gallery w:val="placeholder"/>
        </w:category>
        <w:types>
          <w:type w:val="bbPlcHdr"/>
        </w:types>
        <w:behaviors>
          <w:behavior w:val="content"/>
        </w:behaviors>
        <w:guid w:val="{C9DD0415-C2C4-4F7E-9981-9620874ADCD0}"/>
      </w:docPartPr>
      <w:docPartBody>
        <w:p w:rsidR="007D382F" w:rsidRDefault="008E238F" w:rsidP="008E238F">
          <w:pPr>
            <w:pStyle w:val="9827CA3C1EE64A29BA979F1702A6A20C"/>
          </w:pPr>
          <w:r w:rsidRPr="00BB6517">
            <w:rPr>
              <w:rStyle w:val="PlaceholderText"/>
            </w:rPr>
            <w:t>Click here to enter text.</w:t>
          </w:r>
        </w:p>
      </w:docPartBody>
    </w:docPart>
    <w:docPart>
      <w:docPartPr>
        <w:name w:val="84D65212CEED4048B431422D0611BE0C"/>
        <w:category>
          <w:name w:val="General"/>
          <w:gallery w:val="placeholder"/>
        </w:category>
        <w:types>
          <w:type w:val="bbPlcHdr"/>
        </w:types>
        <w:behaviors>
          <w:behavior w:val="content"/>
        </w:behaviors>
        <w:guid w:val="{13F3D670-AD6E-495D-89BD-94896645D909}"/>
      </w:docPartPr>
      <w:docPartBody>
        <w:p w:rsidR="007D382F" w:rsidRDefault="008E238F" w:rsidP="008E238F">
          <w:pPr>
            <w:pStyle w:val="84D65212CEED4048B431422D0611BE0C"/>
          </w:pPr>
          <w:r w:rsidRPr="00BB6517">
            <w:rPr>
              <w:rStyle w:val="PlaceholderText"/>
            </w:rPr>
            <w:t>Click here to enter text.</w:t>
          </w:r>
        </w:p>
      </w:docPartBody>
    </w:docPart>
    <w:docPart>
      <w:docPartPr>
        <w:name w:val="09979B0D832F4003AB513B4E6C1713E2"/>
        <w:category>
          <w:name w:val="General"/>
          <w:gallery w:val="placeholder"/>
        </w:category>
        <w:types>
          <w:type w:val="bbPlcHdr"/>
        </w:types>
        <w:behaviors>
          <w:behavior w:val="content"/>
        </w:behaviors>
        <w:guid w:val="{7B6A9A6E-9E9F-4F8C-92C0-014E85D89C03}"/>
      </w:docPartPr>
      <w:docPartBody>
        <w:p w:rsidR="007D382F" w:rsidRDefault="008E238F" w:rsidP="008E238F">
          <w:pPr>
            <w:pStyle w:val="09979B0D832F4003AB513B4E6C1713E2"/>
          </w:pPr>
          <w:r w:rsidRPr="00BB6517">
            <w:rPr>
              <w:rStyle w:val="PlaceholderText"/>
            </w:rPr>
            <w:t>Click here to enter text.</w:t>
          </w:r>
        </w:p>
      </w:docPartBody>
    </w:docPart>
    <w:docPart>
      <w:docPartPr>
        <w:name w:val="326DCEE96E1040A692667FF269235E29"/>
        <w:category>
          <w:name w:val="General"/>
          <w:gallery w:val="placeholder"/>
        </w:category>
        <w:types>
          <w:type w:val="bbPlcHdr"/>
        </w:types>
        <w:behaviors>
          <w:behavior w:val="content"/>
        </w:behaviors>
        <w:guid w:val="{B5E7BA61-CF5E-476A-A9F8-A500D51082A5}"/>
      </w:docPartPr>
      <w:docPartBody>
        <w:p w:rsidR="007D382F" w:rsidRDefault="008E238F" w:rsidP="008E238F">
          <w:pPr>
            <w:pStyle w:val="326DCEE96E1040A692667FF269235E29"/>
          </w:pPr>
          <w:r w:rsidRPr="00BB6517">
            <w:rPr>
              <w:rStyle w:val="PlaceholderText"/>
            </w:rPr>
            <w:t>Click here to enter text.</w:t>
          </w:r>
        </w:p>
      </w:docPartBody>
    </w:docPart>
    <w:docPart>
      <w:docPartPr>
        <w:name w:val="D368AFBE0B8E4B469A367363BA1D0DF3"/>
        <w:category>
          <w:name w:val="General"/>
          <w:gallery w:val="placeholder"/>
        </w:category>
        <w:types>
          <w:type w:val="bbPlcHdr"/>
        </w:types>
        <w:behaviors>
          <w:behavior w:val="content"/>
        </w:behaviors>
        <w:guid w:val="{7DA25176-160A-42C8-B05A-73510E8A11ED}"/>
      </w:docPartPr>
      <w:docPartBody>
        <w:p w:rsidR="007D382F" w:rsidRDefault="008E238F" w:rsidP="008E238F">
          <w:pPr>
            <w:pStyle w:val="D368AFBE0B8E4B469A367363BA1D0DF3"/>
          </w:pPr>
          <w:r w:rsidRPr="00BB6517">
            <w:rPr>
              <w:rStyle w:val="PlaceholderText"/>
            </w:rPr>
            <w:t>Click here to enter text.</w:t>
          </w:r>
        </w:p>
      </w:docPartBody>
    </w:docPart>
    <w:docPart>
      <w:docPartPr>
        <w:name w:val="7AC5530B5A1242E0BE5BF59CCCDAFD73"/>
        <w:category>
          <w:name w:val="General"/>
          <w:gallery w:val="placeholder"/>
        </w:category>
        <w:types>
          <w:type w:val="bbPlcHdr"/>
        </w:types>
        <w:behaviors>
          <w:behavior w:val="content"/>
        </w:behaviors>
        <w:guid w:val="{164315FE-1A19-40F3-9032-F126DDE1663B}"/>
      </w:docPartPr>
      <w:docPartBody>
        <w:p w:rsidR="007D382F" w:rsidRDefault="008E238F" w:rsidP="008E238F">
          <w:pPr>
            <w:pStyle w:val="7AC5530B5A1242E0BE5BF59CCCDAFD73"/>
          </w:pPr>
          <w:r w:rsidRPr="00BB6517">
            <w:rPr>
              <w:rStyle w:val="PlaceholderText"/>
            </w:rPr>
            <w:t>Click here to enter text.</w:t>
          </w:r>
        </w:p>
      </w:docPartBody>
    </w:docPart>
    <w:docPart>
      <w:docPartPr>
        <w:name w:val="B82476F860034578ACB1A7BFA29A59C9"/>
        <w:category>
          <w:name w:val="General"/>
          <w:gallery w:val="placeholder"/>
        </w:category>
        <w:types>
          <w:type w:val="bbPlcHdr"/>
        </w:types>
        <w:behaviors>
          <w:behavior w:val="content"/>
        </w:behaviors>
        <w:guid w:val="{827381A5-ADA0-4026-A72F-BC91DBBECE02}"/>
      </w:docPartPr>
      <w:docPartBody>
        <w:p w:rsidR="007D382F" w:rsidRDefault="008E238F" w:rsidP="008E238F">
          <w:pPr>
            <w:pStyle w:val="B82476F860034578ACB1A7BFA29A59C9"/>
          </w:pPr>
          <w:r w:rsidRPr="00BB6517">
            <w:rPr>
              <w:rStyle w:val="PlaceholderText"/>
            </w:rPr>
            <w:t>Click here to enter text.</w:t>
          </w:r>
        </w:p>
      </w:docPartBody>
    </w:docPart>
    <w:docPart>
      <w:docPartPr>
        <w:name w:val="808B7E76FFF441F6874AE7F4715F9F32"/>
        <w:category>
          <w:name w:val="General"/>
          <w:gallery w:val="placeholder"/>
        </w:category>
        <w:types>
          <w:type w:val="bbPlcHdr"/>
        </w:types>
        <w:behaviors>
          <w:behavior w:val="content"/>
        </w:behaviors>
        <w:guid w:val="{6BF63AA6-2B1B-4164-B3AF-953632BA17B7}"/>
      </w:docPartPr>
      <w:docPartBody>
        <w:p w:rsidR="007D382F" w:rsidRDefault="008E238F" w:rsidP="008E238F">
          <w:pPr>
            <w:pStyle w:val="808B7E76FFF441F6874AE7F4715F9F32"/>
          </w:pPr>
          <w:r w:rsidRPr="00BB6517">
            <w:rPr>
              <w:rStyle w:val="PlaceholderText"/>
            </w:rPr>
            <w:t>Click here to enter text.</w:t>
          </w:r>
        </w:p>
      </w:docPartBody>
    </w:docPart>
    <w:docPart>
      <w:docPartPr>
        <w:name w:val="F9DE3DB501AD4BF0B3CA34670B84AE94"/>
        <w:category>
          <w:name w:val="General"/>
          <w:gallery w:val="placeholder"/>
        </w:category>
        <w:types>
          <w:type w:val="bbPlcHdr"/>
        </w:types>
        <w:behaviors>
          <w:behavior w:val="content"/>
        </w:behaviors>
        <w:guid w:val="{EA39B594-419D-4D4F-9CB1-73A6E42DED43}"/>
      </w:docPartPr>
      <w:docPartBody>
        <w:p w:rsidR="007D382F" w:rsidRDefault="008E238F" w:rsidP="008E238F">
          <w:pPr>
            <w:pStyle w:val="F9DE3DB501AD4BF0B3CA34670B84AE94"/>
          </w:pPr>
          <w:r w:rsidRPr="00BB6517">
            <w:rPr>
              <w:rStyle w:val="PlaceholderText"/>
            </w:rPr>
            <w:t>Click here to enter text.</w:t>
          </w:r>
        </w:p>
      </w:docPartBody>
    </w:docPart>
    <w:docPart>
      <w:docPartPr>
        <w:name w:val="364D68FDDD3E4A359C6862296C51A8EF"/>
        <w:category>
          <w:name w:val="General"/>
          <w:gallery w:val="placeholder"/>
        </w:category>
        <w:types>
          <w:type w:val="bbPlcHdr"/>
        </w:types>
        <w:behaviors>
          <w:behavior w:val="content"/>
        </w:behaviors>
        <w:guid w:val="{9FD0B435-EEBE-4625-AA41-B7D98E93CFF2}"/>
      </w:docPartPr>
      <w:docPartBody>
        <w:p w:rsidR="007D382F" w:rsidRDefault="008E238F" w:rsidP="008E238F">
          <w:pPr>
            <w:pStyle w:val="364D68FDDD3E4A359C6862296C51A8EF"/>
          </w:pPr>
          <w:r w:rsidRPr="00BB6517">
            <w:rPr>
              <w:rStyle w:val="PlaceholderText"/>
            </w:rPr>
            <w:t>Click here to enter text.</w:t>
          </w:r>
        </w:p>
      </w:docPartBody>
    </w:docPart>
    <w:docPart>
      <w:docPartPr>
        <w:name w:val="43223AB470CF4ADD9AB6C64AF20CB8E2"/>
        <w:category>
          <w:name w:val="General"/>
          <w:gallery w:val="placeholder"/>
        </w:category>
        <w:types>
          <w:type w:val="bbPlcHdr"/>
        </w:types>
        <w:behaviors>
          <w:behavior w:val="content"/>
        </w:behaviors>
        <w:guid w:val="{D670957B-11ED-4ADD-9997-76842A5BB2D8}"/>
      </w:docPartPr>
      <w:docPartBody>
        <w:p w:rsidR="007D382F" w:rsidRDefault="008E238F" w:rsidP="008E238F">
          <w:pPr>
            <w:pStyle w:val="43223AB470CF4ADD9AB6C64AF20CB8E2"/>
          </w:pPr>
          <w:r w:rsidRPr="00BB6517">
            <w:rPr>
              <w:rStyle w:val="PlaceholderText"/>
            </w:rPr>
            <w:t>Click here to enter text.</w:t>
          </w:r>
        </w:p>
      </w:docPartBody>
    </w:docPart>
    <w:docPart>
      <w:docPartPr>
        <w:name w:val="49863FFC1EF848B491CBBACB618EF99B"/>
        <w:category>
          <w:name w:val="General"/>
          <w:gallery w:val="placeholder"/>
        </w:category>
        <w:types>
          <w:type w:val="bbPlcHdr"/>
        </w:types>
        <w:behaviors>
          <w:behavior w:val="content"/>
        </w:behaviors>
        <w:guid w:val="{B7B585C3-121F-4FE1-9BAD-72B8A366BC59}"/>
      </w:docPartPr>
      <w:docPartBody>
        <w:p w:rsidR="007D382F" w:rsidRDefault="008E238F" w:rsidP="008E238F">
          <w:pPr>
            <w:pStyle w:val="49863FFC1EF848B491CBBACB618EF99B"/>
          </w:pPr>
          <w:r w:rsidRPr="00BB6517">
            <w:rPr>
              <w:rStyle w:val="PlaceholderText"/>
            </w:rPr>
            <w:t>Click here to enter text.</w:t>
          </w:r>
        </w:p>
      </w:docPartBody>
    </w:docPart>
    <w:docPart>
      <w:docPartPr>
        <w:name w:val="136BD10284BE430888C13061BD03364F"/>
        <w:category>
          <w:name w:val="General"/>
          <w:gallery w:val="placeholder"/>
        </w:category>
        <w:types>
          <w:type w:val="bbPlcHdr"/>
        </w:types>
        <w:behaviors>
          <w:behavior w:val="content"/>
        </w:behaviors>
        <w:guid w:val="{1F33F16E-2571-4292-9F82-F4DB4CC05A73}"/>
      </w:docPartPr>
      <w:docPartBody>
        <w:p w:rsidR="007D382F" w:rsidRDefault="008E238F" w:rsidP="008E238F">
          <w:pPr>
            <w:pStyle w:val="136BD10284BE430888C13061BD03364F"/>
          </w:pPr>
          <w:r w:rsidRPr="00BB6517">
            <w:rPr>
              <w:rStyle w:val="PlaceholderText"/>
            </w:rPr>
            <w:t>Click here to enter text.</w:t>
          </w:r>
        </w:p>
      </w:docPartBody>
    </w:docPart>
    <w:docPart>
      <w:docPartPr>
        <w:name w:val="D844DFC4640A4596A1B9C0E34EFF7BBA"/>
        <w:category>
          <w:name w:val="General"/>
          <w:gallery w:val="placeholder"/>
        </w:category>
        <w:types>
          <w:type w:val="bbPlcHdr"/>
        </w:types>
        <w:behaviors>
          <w:behavior w:val="content"/>
        </w:behaviors>
        <w:guid w:val="{BF47BF95-4F4E-4DA6-9295-246E41ACD472}"/>
      </w:docPartPr>
      <w:docPartBody>
        <w:p w:rsidR="007D382F" w:rsidRDefault="008E238F" w:rsidP="008E238F">
          <w:pPr>
            <w:pStyle w:val="D844DFC4640A4596A1B9C0E34EFF7BBA"/>
          </w:pPr>
          <w:r w:rsidRPr="00BB6517">
            <w:rPr>
              <w:rStyle w:val="PlaceholderText"/>
            </w:rPr>
            <w:t>Click here to enter text.</w:t>
          </w:r>
        </w:p>
      </w:docPartBody>
    </w:docPart>
    <w:docPart>
      <w:docPartPr>
        <w:name w:val="4FE297DBB88B4D749BEFB5359DE338B2"/>
        <w:category>
          <w:name w:val="General"/>
          <w:gallery w:val="placeholder"/>
        </w:category>
        <w:types>
          <w:type w:val="bbPlcHdr"/>
        </w:types>
        <w:behaviors>
          <w:behavior w:val="content"/>
        </w:behaviors>
        <w:guid w:val="{8F524941-E79A-46F2-8BD5-48FD3B1B760C}"/>
      </w:docPartPr>
      <w:docPartBody>
        <w:p w:rsidR="007D382F" w:rsidRDefault="008E238F" w:rsidP="008E238F">
          <w:pPr>
            <w:pStyle w:val="4FE297DBB88B4D749BEFB5359DE338B2"/>
          </w:pPr>
          <w:r w:rsidRPr="00BB6517">
            <w:rPr>
              <w:rStyle w:val="PlaceholderText"/>
            </w:rPr>
            <w:t>Click here to enter text.</w:t>
          </w:r>
        </w:p>
      </w:docPartBody>
    </w:docPart>
    <w:docPart>
      <w:docPartPr>
        <w:name w:val="91041479574948C1BE9070DA5B7A09E7"/>
        <w:category>
          <w:name w:val="General"/>
          <w:gallery w:val="placeholder"/>
        </w:category>
        <w:types>
          <w:type w:val="bbPlcHdr"/>
        </w:types>
        <w:behaviors>
          <w:behavior w:val="content"/>
        </w:behaviors>
        <w:guid w:val="{8A012140-6305-4B58-A5DC-BA91ACA2AE9A}"/>
      </w:docPartPr>
      <w:docPartBody>
        <w:p w:rsidR="007D382F" w:rsidRDefault="008E238F" w:rsidP="008E238F">
          <w:pPr>
            <w:pStyle w:val="91041479574948C1BE9070DA5B7A09E7"/>
          </w:pPr>
          <w:r w:rsidRPr="00BB6517">
            <w:rPr>
              <w:rStyle w:val="PlaceholderText"/>
            </w:rPr>
            <w:t>Click here to enter text.</w:t>
          </w:r>
        </w:p>
      </w:docPartBody>
    </w:docPart>
    <w:docPart>
      <w:docPartPr>
        <w:name w:val="6CAC195175F147ED90F5FC7B3B5F0A02"/>
        <w:category>
          <w:name w:val="General"/>
          <w:gallery w:val="placeholder"/>
        </w:category>
        <w:types>
          <w:type w:val="bbPlcHdr"/>
        </w:types>
        <w:behaviors>
          <w:behavior w:val="content"/>
        </w:behaviors>
        <w:guid w:val="{08C4CCB2-2819-498A-9F15-BD0A2B9C611A}"/>
      </w:docPartPr>
      <w:docPartBody>
        <w:p w:rsidR="007D382F" w:rsidRDefault="008E238F" w:rsidP="008E238F">
          <w:pPr>
            <w:pStyle w:val="6CAC195175F147ED90F5FC7B3B5F0A02"/>
          </w:pPr>
          <w:r w:rsidRPr="00BB6517">
            <w:rPr>
              <w:rStyle w:val="PlaceholderText"/>
            </w:rPr>
            <w:t>Click here to enter text.</w:t>
          </w:r>
        </w:p>
      </w:docPartBody>
    </w:docPart>
    <w:docPart>
      <w:docPartPr>
        <w:name w:val="AF1BB7E8E01543138CFB081070EFF6CC"/>
        <w:category>
          <w:name w:val="General"/>
          <w:gallery w:val="placeholder"/>
        </w:category>
        <w:types>
          <w:type w:val="bbPlcHdr"/>
        </w:types>
        <w:behaviors>
          <w:behavior w:val="content"/>
        </w:behaviors>
        <w:guid w:val="{E46CB282-5F7A-4E1B-8C5F-39F3339CE035}"/>
      </w:docPartPr>
      <w:docPartBody>
        <w:p w:rsidR="007D382F" w:rsidRDefault="008E238F" w:rsidP="008E238F">
          <w:pPr>
            <w:pStyle w:val="AF1BB7E8E01543138CFB081070EFF6CC"/>
          </w:pPr>
          <w:r w:rsidRPr="00BB6517">
            <w:rPr>
              <w:rStyle w:val="PlaceholderText"/>
            </w:rPr>
            <w:t>Click here to enter text.</w:t>
          </w:r>
        </w:p>
      </w:docPartBody>
    </w:docPart>
    <w:docPart>
      <w:docPartPr>
        <w:name w:val="57AB356F88C149698064BB4828E3CBB2"/>
        <w:category>
          <w:name w:val="General"/>
          <w:gallery w:val="placeholder"/>
        </w:category>
        <w:types>
          <w:type w:val="bbPlcHdr"/>
        </w:types>
        <w:behaviors>
          <w:behavior w:val="content"/>
        </w:behaviors>
        <w:guid w:val="{7BB48BD6-ACCC-45D3-98A5-01AE9E3655E9}"/>
      </w:docPartPr>
      <w:docPartBody>
        <w:p w:rsidR="007D382F" w:rsidRDefault="008E238F" w:rsidP="008E238F">
          <w:pPr>
            <w:pStyle w:val="57AB356F88C149698064BB4828E3CBB2"/>
          </w:pPr>
          <w:r w:rsidRPr="00BB6517">
            <w:rPr>
              <w:rStyle w:val="PlaceholderText"/>
            </w:rPr>
            <w:t>Click here to enter text.</w:t>
          </w:r>
        </w:p>
      </w:docPartBody>
    </w:docPart>
    <w:docPart>
      <w:docPartPr>
        <w:name w:val="6A11A554FC854A97BA821BDFB73B3630"/>
        <w:category>
          <w:name w:val="General"/>
          <w:gallery w:val="placeholder"/>
        </w:category>
        <w:types>
          <w:type w:val="bbPlcHdr"/>
        </w:types>
        <w:behaviors>
          <w:behavior w:val="content"/>
        </w:behaviors>
        <w:guid w:val="{3C6091C4-0580-429E-A39C-FE293BAFD592}"/>
      </w:docPartPr>
      <w:docPartBody>
        <w:p w:rsidR="007D382F" w:rsidRDefault="008E238F" w:rsidP="008E238F">
          <w:pPr>
            <w:pStyle w:val="6A11A554FC854A97BA821BDFB73B3630"/>
          </w:pPr>
          <w:r w:rsidRPr="00BB6517">
            <w:rPr>
              <w:rStyle w:val="PlaceholderText"/>
            </w:rPr>
            <w:t>Click here to enter text.</w:t>
          </w:r>
        </w:p>
      </w:docPartBody>
    </w:docPart>
    <w:docPart>
      <w:docPartPr>
        <w:name w:val="3D83192B639241839DFCF60D49856E24"/>
        <w:category>
          <w:name w:val="General"/>
          <w:gallery w:val="placeholder"/>
        </w:category>
        <w:types>
          <w:type w:val="bbPlcHdr"/>
        </w:types>
        <w:behaviors>
          <w:behavior w:val="content"/>
        </w:behaviors>
        <w:guid w:val="{673ECFA0-65C4-427A-A387-A1E95567E9DF}"/>
      </w:docPartPr>
      <w:docPartBody>
        <w:p w:rsidR="007D382F" w:rsidRDefault="008E238F" w:rsidP="008E238F">
          <w:pPr>
            <w:pStyle w:val="3D83192B639241839DFCF60D49856E24"/>
          </w:pPr>
          <w:r w:rsidRPr="00BB6517">
            <w:rPr>
              <w:rStyle w:val="PlaceholderText"/>
            </w:rPr>
            <w:t>Click here to enter text.</w:t>
          </w:r>
        </w:p>
      </w:docPartBody>
    </w:docPart>
    <w:docPart>
      <w:docPartPr>
        <w:name w:val="1B3571482B4D4F179F337D62931F55D6"/>
        <w:category>
          <w:name w:val="General"/>
          <w:gallery w:val="placeholder"/>
        </w:category>
        <w:types>
          <w:type w:val="bbPlcHdr"/>
        </w:types>
        <w:behaviors>
          <w:behavior w:val="content"/>
        </w:behaviors>
        <w:guid w:val="{6B440B3B-D4F9-4BC6-8ADD-4B78F1B86475}"/>
      </w:docPartPr>
      <w:docPartBody>
        <w:p w:rsidR="007D382F" w:rsidRDefault="008E238F" w:rsidP="008E238F">
          <w:pPr>
            <w:pStyle w:val="1B3571482B4D4F179F337D62931F55D6"/>
          </w:pPr>
          <w:r w:rsidRPr="00BB6517">
            <w:rPr>
              <w:rStyle w:val="PlaceholderText"/>
            </w:rPr>
            <w:t>Click here to enter text.</w:t>
          </w:r>
        </w:p>
      </w:docPartBody>
    </w:docPart>
    <w:docPart>
      <w:docPartPr>
        <w:name w:val="1540489DD8FD439CBADA88F479610344"/>
        <w:category>
          <w:name w:val="General"/>
          <w:gallery w:val="placeholder"/>
        </w:category>
        <w:types>
          <w:type w:val="bbPlcHdr"/>
        </w:types>
        <w:behaviors>
          <w:behavior w:val="content"/>
        </w:behaviors>
        <w:guid w:val="{AA0490E6-3DB8-4274-AA96-B9BA7991A8F2}"/>
      </w:docPartPr>
      <w:docPartBody>
        <w:p w:rsidR="007D382F" w:rsidRDefault="008E238F" w:rsidP="008E238F">
          <w:pPr>
            <w:pStyle w:val="1540489DD8FD439CBADA88F479610344"/>
          </w:pPr>
          <w:r w:rsidRPr="00BB6517">
            <w:rPr>
              <w:rStyle w:val="PlaceholderText"/>
            </w:rPr>
            <w:t>Click here to enter text.</w:t>
          </w:r>
        </w:p>
      </w:docPartBody>
    </w:docPart>
    <w:docPart>
      <w:docPartPr>
        <w:name w:val="4F7486D418294B578034B4D25383EFFD"/>
        <w:category>
          <w:name w:val="General"/>
          <w:gallery w:val="placeholder"/>
        </w:category>
        <w:types>
          <w:type w:val="bbPlcHdr"/>
        </w:types>
        <w:behaviors>
          <w:behavior w:val="content"/>
        </w:behaviors>
        <w:guid w:val="{BD9B7BD9-0D89-44F2-825B-7903AEC36295}"/>
      </w:docPartPr>
      <w:docPartBody>
        <w:p w:rsidR="007D382F" w:rsidRDefault="008E238F" w:rsidP="008E238F">
          <w:pPr>
            <w:pStyle w:val="4F7486D418294B578034B4D25383EFFD"/>
          </w:pPr>
          <w:r w:rsidRPr="00BB6517">
            <w:rPr>
              <w:rStyle w:val="PlaceholderText"/>
            </w:rPr>
            <w:t>Click here to enter text.</w:t>
          </w:r>
        </w:p>
      </w:docPartBody>
    </w:docPart>
    <w:docPart>
      <w:docPartPr>
        <w:name w:val="833414D5F61849D6BC83A17C1FA4561C"/>
        <w:category>
          <w:name w:val="General"/>
          <w:gallery w:val="placeholder"/>
        </w:category>
        <w:types>
          <w:type w:val="bbPlcHdr"/>
        </w:types>
        <w:behaviors>
          <w:behavior w:val="content"/>
        </w:behaviors>
        <w:guid w:val="{25B60B0B-45C0-48E2-BC01-E2AB4972AE3E}"/>
      </w:docPartPr>
      <w:docPartBody>
        <w:p w:rsidR="007D382F" w:rsidRDefault="008E238F" w:rsidP="008E238F">
          <w:pPr>
            <w:pStyle w:val="833414D5F61849D6BC83A17C1FA4561C"/>
          </w:pPr>
          <w:r w:rsidRPr="00BB6517">
            <w:rPr>
              <w:rStyle w:val="PlaceholderText"/>
            </w:rPr>
            <w:t>Click here to enter text.</w:t>
          </w:r>
        </w:p>
      </w:docPartBody>
    </w:docPart>
    <w:docPart>
      <w:docPartPr>
        <w:name w:val="7E9BC142C8BB44C5A3EDC3C21A092680"/>
        <w:category>
          <w:name w:val="General"/>
          <w:gallery w:val="placeholder"/>
        </w:category>
        <w:types>
          <w:type w:val="bbPlcHdr"/>
        </w:types>
        <w:behaviors>
          <w:behavior w:val="content"/>
        </w:behaviors>
        <w:guid w:val="{71E654C0-F533-408E-8BD8-053BF137BB15}"/>
      </w:docPartPr>
      <w:docPartBody>
        <w:p w:rsidR="007D382F" w:rsidRDefault="008E238F" w:rsidP="008E238F">
          <w:pPr>
            <w:pStyle w:val="7E9BC142C8BB44C5A3EDC3C21A092680"/>
          </w:pPr>
          <w:r w:rsidRPr="00BB6517">
            <w:rPr>
              <w:rStyle w:val="PlaceholderText"/>
            </w:rPr>
            <w:t>Click here to enter text.</w:t>
          </w:r>
        </w:p>
      </w:docPartBody>
    </w:docPart>
    <w:docPart>
      <w:docPartPr>
        <w:name w:val="843D9621B5404FC2B6261CC0F83EF1B7"/>
        <w:category>
          <w:name w:val="General"/>
          <w:gallery w:val="placeholder"/>
        </w:category>
        <w:types>
          <w:type w:val="bbPlcHdr"/>
        </w:types>
        <w:behaviors>
          <w:behavior w:val="content"/>
        </w:behaviors>
        <w:guid w:val="{DA2B5641-EC5D-4ACC-8A4E-381E6A4F2055}"/>
      </w:docPartPr>
      <w:docPartBody>
        <w:p w:rsidR="007D382F" w:rsidRDefault="008E238F" w:rsidP="008E238F">
          <w:pPr>
            <w:pStyle w:val="843D9621B5404FC2B6261CC0F83EF1B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D4F"/>
    <w:rsid w:val="001B7D44"/>
    <w:rsid w:val="0026337A"/>
    <w:rsid w:val="00296379"/>
    <w:rsid w:val="00651664"/>
    <w:rsid w:val="00743D4F"/>
    <w:rsid w:val="007D382F"/>
    <w:rsid w:val="008E238F"/>
    <w:rsid w:val="00AB7C39"/>
    <w:rsid w:val="00AD7C7A"/>
    <w:rsid w:val="00C570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38F"/>
    <w:rPr>
      <w:color w:val="808080"/>
    </w:rPr>
  </w:style>
  <w:style w:type="paragraph" w:customStyle="1" w:styleId="F73EEB18C23C4BE591EE581F7AD94E40">
    <w:name w:val="F73EEB18C23C4BE591EE581F7AD94E40"/>
  </w:style>
  <w:style w:type="paragraph" w:customStyle="1" w:styleId="8C3FEA522BCA4A2AA4504AFD5EEDD7C8">
    <w:name w:val="8C3FEA522BCA4A2AA4504AFD5EEDD7C8"/>
  </w:style>
  <w:style w:type="paragraph" w:customStyle="1" w:styleId="E4560DC5BE644E1DBF75484749136736">
    <w:name w:val="E4560DC5BE644E1DBF75484749136736"/>
  </w:style>
  <w:style w:type="paragraph" w:customStyle="1" w:styleId="C328273558C947EB8E20EC8200226FDF">
    <w:name w:val="C328273558C947EB8E20EC8200226FDF"/>
  </w:style>
  <w:style w:type="paragraph" w:customStyle="1" w:styleId="7BAB6D0DAF654EF38F73ECC55701AD74">
    <w:name w:val="7BAB6D0DAF654EF38F73ECC55701AD74"/>
  </w:style>
  <w:style w:type="paragraph" w:customStyle="1" w:styleId="E10BCA2B3A014AABBF916FB7DEBA8EE8">
    <w:name w:val="E10BCA2B3A014AABBF916FB7DEBA8EE8"/>
  </w:style>
  <w:style w:type="paragraph" w:customStyle="1" w:styleId="09F62F3765AB441D970C089B9C1F332E">
    <w:name w:val="09F62F3765AB441D970C089B9C1F332E"/>
  </w:style>
  <w:style w:type="paragraph" w:customStyle="1" w:styleId="72240E912BEA4AC28245F37B4AC0DFD8">
    <w:name w:val="72240E912BEA4AC28245F37B4AC0DFD8"/>
  </w:style>
  <w:style w:type="paragraph" w:customStyle="1" w:styleId="08836079508A452B85A4017A127DF019">
    <w:name w:val="08836079508A452B85A4017A127DF019"/>
  </w:style>
  <w:style w:type="paragraph" w:customStyle="1" w:styleId="0427FF066D924B9EB5A9463E8E4347EF">
    <w:name w:val="0427FF066D924B9EB5A9463E8E4347EF"/>
  </w:style>
  <w:style w:type="paragraph" w:customStyle="1" w:styleId="9E599E9322E04239AEDC371151578CCA">
    <w:name w:val="9E599E9322E04239AEDC371151578CCA"/>
  </w:style>
  <w:style w:type="paragraph" w:customStyle="1" w:styleId="A05A41B6657C4DD7BCA20F269C425255">
    <w:name w:val="A05A41B6657C4DD7BCA20F269C425255"/>
  </w:style>
  <w:style w:type="paragraph" w:customStyle="1" w:styleId="A3BB7E56014148C993948036D5712FCF">
    <w:name w:val="A3BB7E56014148C993948036D5712FCF"/>
  </w:style>
  <w:style w:type="paragraph" w:customStyle="1" w:styleId="32CD070B62924899B3FD9DA7F651B8AE">
    <w:name w:val="32CD070B62924899B3FD9DA7F651B8AE"/>
  </w:style>
  <w:style w:type="paragraph" w:customStyle="1" w:styleId="162EAF33C5D9410599B6FF1522F83A6B">
    <w:name w:val="162EAF33C5D9410599B6FF1522F83A6B"/>
  </w:style>
  <w:style w:type="paragraph" w:customStyle="1" w:styleId="9CA45EB0951842048CC38C915E0477AD">
    <w:name w:val="9CA45EB0951842048CC38C915E0477AD"/>
  </w:style>
  <w:style w:type="paragraph" w:customStyle="1" w:styleId="89C34DA82DC74EA592F67366B3A5BE26">
    <w:name w:val="89C34DA82DC74EA592F67366B3A5BE26"/>
  </w:style>
  <w:style w:type="paragraph" w:customStyle="1" w:styleId="1D0AD32083D04C44A89AC6BC3285E129">
    <w:name w:val="1D0AD32083D04C44A89AC6BC3285E129"/>
  </w:style>
  <w:style w:type="paragraph" w:customStyle="1" w:styleId="6CEFD1A24B3241A59A3DDF8377DDD56B">
    <w:name w:val="6CEFD1A24B3241A59A3DDF8377DDD56B"/>
  </w:style>
  <w:style w:type="paragraph" w:customStyle="1" w:styleId="9D65F2E1273F42338DC7B421FEE5AC0A">
    <w:name w:val="9D65F2E1273F42338DC7B421FEE5AC0A"/>
  </w:style>
  <w:style w:type="paragraph" w:customStyle="1" w:styleId="6B3C5F8CC1C7486DBAB4CDBF94BB8193">
    <w:name w:val="6B3C5F8CC1C7486DBAB4CDBF94BB8193"/>
  </w:style>
  <w:style w:type="paragraph" w:customStyle="1" w:styleId="D254CD8EABD04A4C96C7A4BA85D17D24">
    <w:name w:val="D254CD8EABD04A4C96C7A4BA85D17D24"/>
  </w:style>
  <w:style w:type="paragraph" w:customStyle="1" w:styleId="406D0F9995484DFBA0298FEA9F035593">
    <w:name w:val="406D0F9995484DFBA0298FEA9F035593"/>
  </w:style>
  <w:style w:type="paragraph" w:customStyle="1" w:styleId="2CE573B6D65A4254B6DDCEF459C43218">
    <w:name w:val="2CE573B6D65A4254B6DDCEF459C43218"/>
  </w:style>
  <w:style w:type="paragraph" w:customStyle="1" w:styleId="CE5797C399F444BFA6BA94CA87B3C980">
    <w:name w:val="CE5797C399F444BFA6BA94CA87B3C980"/>
  </w:style>
  <w:style w:type="paragraph" w:customStyle="1" w:styleId="6BC2945818D2482495694732DA37D31A">
    <w:name w:val="6BC2945818D2482495694732DA37D31A"/>
  </w:style>
  <w:style w:type="paragraph" w:customStyle="1" w:styleId="F13A0A3DC1F6470392D73C8B175C6BF7">
    <w:name w:val="F13A0A3DC1F6470392D73C8B175C6BF7"/>
  </w:style>
  <w:style w:type="paragraph" w:customStyle="1" w:styleId="3C7578E2EBE74DBA987693C468AD261F">
    <w:name w:val="3C7578E2EBE74DBA987693C468AD261F"/>
  </w:style>
  <w:style w:type="paragraph" w:customStyle="1" w:styleId="71F9DE4E58954A4CABD681E6DEAD4D60">
    <w:name w:val="71F9DE4E58954A4CABD681E6DEAD4D60"/>
  </w:style>
  <w:style w:type="paragraph" w:customStyle="1" w:styleId="A28BCF1BC51C4EE9BF3BB5A05B56F1BB">
    <w:name w:val="A28BCF1BC51C4EE9BF3BB5A05B56F1BB"/>
  </w:style>
  <w:style w:type="paragraph" w:customStyle="1" w:styleId="10788D4889714D57A422684712A5E9AC">
    <w:name w:val="10788D4889714D57A422684712A5E9AC"/>
  </w:style>
  <w:style w:type="paragraph" w:customStyle="1" w:styleId="0FB3174BE50D487591F348227AEB8651">
    <w:name w:val="0FB3174BE50D487591F348227AEB8651"/>
  </w:style>
  <w:style w:type="paragraph" w:customStyle="1" w:styleId="EDCA4335BF1E4625810E7D48B0759B91">
    <w:name w:val="EDCA4335BF1E4625810E7D48B0759B91"/>
  </w:style>
  <w:style w:type="paragraph" w:customStyle="1" w:styleId="169E9C3A4B5F4476867BC3AAB8F3B31F">
    <w:name w:val="169E9C3A4B5F4476867BC3AAB8F3B31F"/>
  </w:style>
  <w:style w:type="paragraph" w:customStyle="1" w:styleId="FB58462CC917402C923CAFE10005B047">
    <w:name w:val="FB58462CC917402C923CAFE10005B047"/>
  </w:style>
  <w:style w:type="paragraph" w:customStyle="1" w:styleId="57468D96DC054CC2A04411DAE285404F">
    <w:name w:val="57468D96DC054CC2A04411DAE285404F"/>
  </w:style>
  <w:style w:type="paragraph" w:customStyle="1" w:styleId="E1AACB0DEDA74EC0A5C55CEEC5C70660">
    <w:name w:val="E1AACB0DEDA74EC0A5C55CEEC5C70660"/>
  </w:style>
  <w:style w:type="paragraph" w:customStyle="1" w:styleId="46BEC26CB481469980937570C8DE8811">
    <w:name w:val="46BEC26CB481469980937570C8DE8811"/>
  </w:style>
  <w:style w:type="paragraph" w:customStyle="1" w:styleId="4BB44AB67AD54242864C00F42EBE1B9A">
    <w:name w:val="4BB44AB67AD54242864C00F42EBE1B9A"/>
  </w:style>
  <w:style w:type="paragraph" w:customStyle="1" w:styleId="C53B2ABD21494FE7BA9A9113B2AF7D05">
    <w:name w:val="C53B2ABD21494FE7BA9A9113B2AF7D05"/>
  </w:style>
  <w:style w:type="paragraph" w:customStyle="1" w:styleId="ED88944EEC9844309F8A0D6C38D2ADD5">
    <w:name w:val="ED88944EEC9844309F8A0D6C38D2ADD5"/>
  </w:style>
  <w:style w:type="paragraph" w:customStyle="1" w:styleId="35875DA942E14F49B279DE22D78ED8BA">
    <w:name w:val="35875DA942E14F49B279DE22D78ED8BA"/>
  </w:style>
  <w:style w:type="paragraph" w:customStyle="1" w:styleId="A0F3F95E8B53462BAAA861120C70DA4B">
    <w:name w:val="A0F3F95E8B53462BAAA861120C70DA4B"/>
  </w:style>
  <w:style w:type="paragraph" w:customStyle="1" w:styleId="0B08D4E4DAA442398EA92FA7CE565679">
    <w:name w:val="0B08D4E4DAA442398EA92FA7CE565679"/>
  </w:style>
  <w:style w:type="paragraph" w:customStyle="1" w:styleId="7E68211C0C824579B708F453A4C18186">
    <w:name w:val="7E68211C0C824579B708F453A4C18186"/>
  </w:style>
  <w:style w:type="paragraph" w:customStyle="1" w:styleId="BB738CFBFB0F44E6961093C0DE621259">
    <w:name w:val="BB738CFBFB0F44E6961093C0DE621259"/>
  </w:style>
  <w:style w:type="paragraph" w:customStyle="1" w:styleId="A1CD3C6EB9FD406DA3775029C1413960">
    <w:name w:val="A1CD3C6EB9FD406DA3775029C1413960"/>
  </w:style>
  <w:style w:type="paragraph" w:customStyle="1" w:styleId="6615E98D3B3F41078682C5F7003FB6D4">
    <w:name w:val="6615E98D3B3F41078682C5F7003FB6D4"/>
  </w:style>
  <w:style w:type="paragraph" w:customStyle="1" w:styleId="4AC3286E06104DE19F21FFEC1807CACE">
    <w:name w:val="4AC3286E06104DE19F21FFEC1807CACE"/>
  </w:style>
  <w:style w:type="paragraph" w:customStyle="1" w:styleId="90492F7AF8D448F6B3649E477DE08B99">
    <w:name w:val="90492F7AF8D448F6B3649E477DE08B99"/>
  </w:style>
  <w:style w:type="paragraph" w:customStyle="1" w:styleId="9E0547E1E75A48128F71E23EFF29468A">
    <w:name w:val="9E0547E1E75A48128F71E23EFF29468A"/>
  </w:style>
  <w:style w:type="paragraph" w:customStyle="1" w:styleId="8B3945B30FE04BADB278991139C1BC28">
    <w:name w:val="8B3945B30FE04BADB278991139C1BC28"/>
  </w:style>
  <w:style w:type="paragraph" w:customStyle="1" w:styleId="AA944AC86648424CBB7015AE38E1CACB">
    <w:name w:val="AA944AC86648424CBB7015AE38E1CACB"/>
  </w:style>
  <w:style w:type="paragraph" w:customStyle="1" w:styleId="62FB7433436043029443AEC40D5CCC67">
    <w:name w:val="62FB7433436043029443AEC40D5CCC67"/>
  </w:style>
  <w:style w:type="paragraph" w:customStyle="1" w:styleId="527A506714BA42AD96FA5B75A32833E7">
    <w:name w:val="527A506714BA42AD96FA5B75A32833E7"/>
  </w:style>
  <w:style w:type="paragraph" w:customStyle="1" w:styleId="3EAE7ABAC68D4EA691E5612A311B6A58">
    <w:name w:val="3EAE7ABAC68D4EA691E5612A311B6A58"/>
  </w:style>
  <w:style w:type="paragraph" w:customStyle="1" w:styleId="63B0C172CCF44EE186BCB433990321E4">
    <w:name w:val="63B0C172CCF44EE186BCB433990321E4"/>
  </w:style>
  <w:style w:type="paragraph" w:customStyle="1" w:styleId="9DE4260F081F48EEAE5848110F857C65">
    <w:name w:val="9DE4260F081F48EEAE5848110F857C65"/>
  </w:style>
  <w:style w:type="paragraph" w:customStyle="1" w:styleId="71488266914942DAA5C7132BF0534BE4">
    <w:name w:val="71488266914942DAA5C7132BF0534BE4"/>
  </w:style>
  <w:style w:type="paragraph" w:customStyle="1" w:styleId="26E36E1AAC0F47FBA8BA2F3FBEDA3339">
    <w:name w:val="26E36E1AAC0F47FBA8BA2F3FBEDA3339"/>
  </w:style>
  <w:style w:type="paragraph" w:customStyle="1" w:styleId="DB5FD56A93CD4BF29341A7650068A854">
    <w:name w:val="DB5FD56A93CD4BF29341A7650068A854"/>
  </w:style>
  <w:style w:type="paragraph" w:customStyle="1" w:styleId="C72C1761C1CC4B2E934BD25A2580AEE3">
    <w:name w:val="C72C1761C1CC4B2E934BD25A2580AEE3"/>
  </w:style>
  <w:style w:type="paragraph" w:customStyle="1" w:styleId="C137BADC49D54F98AED49F81E57F320B">
    <w:name w:val="C137BADC49D54F98AED49F81E57F320B"/>
  </w:style>
  <w:style w:type="paragraph" w:customStyle="1" w:styleId="CAA2937E8FC14AA28AD79668C2C640F7">
    <w:name w:val="CAA2937E8FC14AA28AD79668C2C640F7"/>
  </w:style>
  <w:style w:type="paragraph" w:customStyle="1" w:styleId="D3D4B45DE3A94CFA98D86A8E0975F669">
    <w:name w:val="D3D4B45DE3A94CFA98D86A8E0975F669"/>
  </w:style>
  <w:style w:type="paragraph" w:customStyle="1" w:styleId="B6D06CC0294C4A5CBE3961C5E2FB843E">
    <w:name w:val="B6D06CC0294C4A5CBE3961C5E2FB843E"/>
  </w:style>
  <w:style w:type="paragraph" w:customStyle="1" w:styleId="98CD59A6E37B4ABEB4973C46912D0547">
    <w:name w:val="98CD59A6E37B4ABEB4973C46912D0547"/>
  </w:style>
  <w:style w:type="paragraph" w:customStyle="1" w:styleId="8D2062CA1EDA480B9E52418426588F9C">
    <w:name w:val="8D2062CA1EDA480B9E52418426588F9C"/>
  </w:style>
  <w:style w:type="paragraph" w:customStyle="1" w:styleId="DE8C2F9DC3624AEA9EDD859DB48736D5">
    <w:name w:val="DE8C2F9DC3624AEA9EDD859DB48736D5"/>
  </w:style>
  <w:style w:type="paragraph" w:customStyle="1" w:styleId="4B4AB5B94C0C4D7D94C2CA1AACC8A5CB">
    <w:name w:val="4B4AB5B94C0C4D7D94C2CA1AACC8A5CB"/>
  </w:style>
  <w:style w:type="paragraph" w:customStyle="1" w:styleId="B70B2276868D4DFDB2A56D47687C6605">
    <w:name w:val="B70B2276868D4DFDB2A56D47687C6605"/>
  </w:style>
  <w:style w:type="paragraph" w:customStyle="1" w:styleId="DA4D55FC83FF454E90B84285EF5FA264">
    <w:name w:val="DA4D55FC83FF454E90B84285EF5FA264"/>
  </w:style>
  <w:style w:type="paragraph" w:customStyle="1" w:styleId="E03C5EBD50D743B3AA0D369706721221">
    <w:name w:val="E03C5EBD50D743B3AA0D369706721221"/>
  </w:style>
  <w:style w:type="paragraph" w:customStyle="1" w:styleId="3F61F5798F764233A65737441141F87C">
    <w:name w:val="3F61F5798F764233A65737441141F87C"/>
  </w:style>
  <w:style w:type="paragraph" w:customStyle="1" w:styleId="D12E82B0BD944FED8464DAA071E23C3B">
    <w:name w:val="D12E82B0BD944FED8464DAA071E23C3B"/>
  </w:style>
  <w:style w:type="paragraph" w:customStyle="1" w:styleId="5CE0CB015F3A411A81D713212C88DB23">
    <w:name w:val="5CE0CB015F3A411A81D713212C88DB23"/>
  </w:style>
  <w:style w:type="paragraph" w:customStyle="1" w:styleId="F0DFE59CE94A4F5A9092528AF538F5CD">
    <w:name w:val="F0DFE59CE94A4F5A9092528AF538F5CD"/>
  </w:style>
  <w:style w:type="paragraph" w:customStyle="1" w:styleId="9BC8ABEF35F64D51986388D0EEFEE524">
    <w:name w:val="9BC8ABEF35F64D51986388D0EEFEE524"/>
  </w:style>
  <w:style w:type="paragraph" w:customStyle="1" w:styleId="5C04E9717B634884A0FD4A593F8FA29E">
    <w:name w:val="5C04E9717B634884A0FD4A593F8FA29E"/>
  </w:style>
  <w:style w:type="paragraph" w:customStyle="1" w:styleId="2BB16C48203747F3AFFC90684BCF457F">
    <w:name w:val="2BB16C48203747F3AFFC90684BCF457F"/>
  </w:style>
  <w:style w:type="paragraph" w:customStyle="1" w:styleId="1DBE7966E8164158A772F5817B221A80">
    <w:name w:val="1DBE7966E8164158A772F5817B221A80"/>
  </w:style>
  <w:style w:type="paragraph" w:customStyle="1" w:styleId="B403FC527E2E43129B274F4B9FC1AF8E">
    <w:name w:val="B403FC527E2E43129B274F4B9FC1AF8E"/>
  </w:style>
  <w:style w:type="paragraph" w:customStyle="1" w:styleId="9BDEF247F3E84D059A23E099FBE87B2A">
    <w:name w:val="9BDEF247F3E84D059A23E099FBE87B2A"/>
  </w:style>
  <w:style w:type="paragraph" w:customStyle="1" w:styleId="D5ACC9FFE3EE4CB78ADED828483F6D05">
    <w:name w:val="D5ACC9FFE3EE4CB78ADED828483F6D05"/>
  </w:style>
  <w:style w:type="paragraph" w:customStyle="1" w:styleId="F64994BE2B0245C4BAD0C3C3E08027FC">
    <w:name w:val="F64994BE2B0245C4BAD0C3C3E08027FC"/>
  </w:style>
  <w:style w:type="paragraph" w:customStyle="1" w:styleId="C53EDD724E104EDD849625C7AF26BA39">
    <w:name w:val="C53EDD724E104EDD849625C7AF26BA39"/>
  </w:style>
  <w:style w:type="paragraph" w:customStyle="1" w:styleId="DE04FC37E709402F8CE0BB01BDD70A84">
    <w:name w:val="DE04FC37E709402F8CE0BB01BDD70A84"/>
  </w:style>
  <w:style w:type="paragraph" w:customStyle="1" w:styleId="291C6570A2454C039EC692BAFB890CC5">
    <w:name w:val="291C6570A2454C039EC692BAFB890CC5"/>
  </w:style>
  <w:style w:type="paragraph" w:customStyle="1" w:styleId="BF65532FC53B468CA4AFF7C74D1F13C4">
    <w:name w:val="BF65532FC53B468CA4AFF7C74D1F13C4"/>
  </w:style>
  <w:style w:type="paragraph" w:customStyle="1" w:styleId="6D727B3E2E8349DCAAD92358A563597E">
    <w:name w:val="6D727B3E2E8349DCAAD92358A563597E"/>
  </w:style>
  <w:style w:type="paragraph" w:customStyle="1" w:styleId="C90AAE6BF2C04401B8164A8E678CDE93">
    <w:name w:val="C90AAE6BF2C04401B8164A8E678CDE93"/>
  </w:style>
  <w:style w:type="paragraph" w:customStyle="1" w:styleId="7CD5920173CE404584C823EB180D56FF">
    <w:name w:val="7CD5920173CE404584C823EB180D56FF"/>
  </w:style>
  <w:style w:type="paragraph" w:customStyle="1" w:styleId="A14DFB093B11471EB1D5FB816DE1539C">
    <w:name w:val="A14DFB093B11471EB1D5FB816DE1539C"/>
  </w:style>
  <w:style w:type="paragraph" w:customStyle="1" w:styleId="C85A00B5A92C42B6A7459101E036B24A">
    <w:name w:val="C85A00B5A92C42B6A7459101E036B24A"/>
  </w:style>
  <w:style w:type="paragraph" w:customStyle="1" w:styleId="77CD687D98004DE0ACA0132FD5D92CB1">
    <w:name w:val="77CD687D98004DE0ACA0132FD5D92CB1"/>
  </w:style>
  <w:style w:type="paragraph" w:customStyle="1" w:styleId="C70EB0767F6747659C82AA35D3398FC2">
    <w:name w:val="C70EB0767F6747659C82AA35D3398FC2"/>
  </w:style>
  <w:style w:type="paragraph" w:customStyle="1" w:styleId="EA0B21A8F71B48229A65628431EFE5EF">
    <w:name w:val="EA0B21A8F71B48229A65628431EFE5EF"/>
  </w:style>
  <w:style w:type="paragraph" w:customStyle="1" w:styleId="7E8654A6F77849E4B0FC1953FA13362E">
    <w:name w:val="7E8654A6F77849E4B0FC1953FA13362E"/>
  </w:style>
  <w:style w:type="paragraph" w:customStyle="1" w:styleId="644D9B628AA1457BA6206D1B24014B84">
    <w:name w:val="644D9B628AA1457BA6206D1B24014B84"/>
  </w:style>
  <w:style w:type="paragraph" w:customStyle="1" w:styleId="D1454B72C3DB474E894420B4A0AF549E">
    <w:name w:val="D1454B72C3DB474E894420B4A0AF549E"/>
  </w:style>
  <w:style w:type="paragraph" w:customStyle="1" w:styleId="EB9CF4EBAA9E42AB9092D0BC729947D8">
    <w:name w:val="EB9CF4EBAA9E42AB9092D0BC729947D8"/>
  </w:style>
  <w:style w:type="paragraph" w:customStyle="1" w:styleId="57113E1C0B9841AAA7739C919A037CA9">
    <w:name w:val="57113E1C0B9841AAA7739C919A037CA9"/>
  </w:style>
  <w:style w:type="paragraph" w:customStyle="1" w:styleId="D379E1C613A6450186661470AA3F4B74">
    <w:name w:val="D379E1C613A6450186661470AA3F4B74"/>
  </w:style>
  <w:style w:type="paragraph" w:customStyle="1" w:styleId="E33D534C0D794FC683061D9E859C3D6C">
    <w:name w:val="E33D534C0D794FC683061D9E859C3D6C"/>
  </w:style>
  <w:style w:type="paragraph" w:customStyle="1" w:styleId="F4C3FC3ED9D842D4B22B7192D30175FD">
    <w:name w:val="F4C3FC3ED9D842D4B22B7192D30175FD"/>
  </w:style>
  <w:style w:type="paragraph" w:customStyle="1" w:styleId="C4AD22678A7A488CB3C3036DB595E699">
    <w:name w:val="C4AD22678A7A488CB3C3036DB595E699"/>
  </w:style>
  <w:style w:type="paragraph" w:customStyle="1" w:styleId="E5E5B3EB08AF4497984B530EE00CEAED">
    <w:name w:val="E5E5B3EB08AF4497984B530EE00CEAED"/>
  </w:style>
  <w:style w:type="paragraph" w:customStyle="1" w:styleId="8A78D06673A54BF892C2EC546AD4E002">
    <w:name w:val="8A78D06673A54BF892C2EC546AD4E002"/>
  </w:style>
  <w:style w:type="paragraph" w:customStyle="1" w:styleId="A53164AFE7034F8284915C71F5A16056">
    <w:name w:val="A53164AFE7034F8284915C71F5A16056"/>
  </w:style>
  <w:style w:type="paragraph" w:customStyle="1" w:styleId="3A5EAE055306400BBECEC5CAEF5BD9C1">
    <w:name w:val="3A5EAE055306400BBECEC5CAEF5BD9C1"/>
  </w:style>
  <w:style w:type="paragraph" w:customStyle="1" w:styleId="1F8D14929C8F4CCDA62995E28DCD6A65">
    <w:name w:val="1F8D14929C8F4CCDA62995E28DCD6A65"/>
  </w:style>
  <w:style w:type="paragraph" w:customStyle="1" w:styleId="84B58D2F26034299AF088D24039271D2">
    <w:name w:val="84B58D2F26034299AF088D24039271D2"/>
  </w:style>
  <w:style w:type="paragraph" w:customStyle="1" w:styleId="718F4F272CD84CDFA22C0296EA2E5373">
    <w:name w:val="718F4F272CD84CDFA22C0296EA2E5373"/>
  </w:style>
  <w:style w:type="paragraph" w:customStyle="1" w:styleId="AA886FD5B29B48E084741141A602A932">
    <w:name w:val="AA886FD5B29B48E084741141A602A932"/>
  </w:style>
  <w:style w:type="paragraph" w:customStyle="1" w:styleId="BC26C7DCB5F74C3CA93207803E30832B">
    <w:name w:val="BC26C7DCB5F74C3CA93207803E30832B"/>
  </w:style>
  <w:style w:type="paragraph" w:customStyle="1" w:styleId="ECE187F60F1847289C80555C332A2DE8">
    <w:name w:val="ECE187F60F1847289C80555C332A2DE8"/>
  </w:style>
  <w:style w:type="paragraph" w:customStyle="1" w:styleId="70492F22AD7B430DADEF2E8A8FA00C18">
    <w:name w:val="70492F22AD7B430DADEF2E8A8FA00C18"/>
  </w:style>
  <w:style w:type="paragraph" w:customStyle="1" w:styleId="2C86F69F9E7740D4B6ED2CB22A7752CF">
    <w:name w:val="2C86F69F9E7740D4B6ED2CB22A7752CF"/>
  </w:style>
  <w:style w:type="paragraph" w:customStyle="1" w:styleId="0D32FDB6E134405486501D5C021C3D0A">
    <w:name w:val="0D32FDB6E134405486501D5C021C3D0A"/>
  </w:style>
  <w:style w:type="paragraph" w:customStyle="1" w:styleId="93271F7F9DAA49A18780D81E06414306">
    <w:name w:val="93271F7F9DAA49A18780D81E06414306"/>
  </w:style>
  <w:style w:type="paragraph" w:customStyle="1" w:styleId="41C8B221B0E7448C9875B6EFF6F53677">
    <w:name w:val="41C8B221B0E7448C9875B6EFF6F53677"/>
  </w:style>
  <w:style w:type="paragraph" w:customStyle="1" w:styleId="0D32015DC3604E33BDEB0AA9C13DC294">
    <w:name w:val="0D32015DC3604E33BDEB0AA9C13DC294"/>
  </w:style>
  <w:style w:type="paragraph" w:customStyle="1" w:styleId="33CA5458545B45CAA2DE0CD6961826B9">
    <w:name w:val="33CA5458545B45CAA2DE0CD6961826B9"/>
  </w:style>
  <w:style w:type="paragraph" w:customStyle="1" w:styleId="B6E4C11A4CEA43DE82812C33F8D87612">
    <w:name w:val="B6E4C11A4CEA43DE82812C33F8D87612"/>
  </w:style>
  <w:style w:type="paragraph" w:customStyle="1" w:styleId="69849C7298D1409B82903D3D1237E5EE">
    <w:name w:val="69849C7298D1409B82903D3D1237E5EE"/>
  </w:style>
  <w:style w:type="paragraph" w:customStyle="1" w:styleId="D76F108D490A47418DA2847A93C4E1C9">
    <w:name w:val="D76F108D490A47418DA2847A93C4E1C9"/>
  </w:style>
  <w:style w:type="paragraph" w:customStyle="1" w:styleId="7BEB05C5BBCC45619B49978C347A6F7E">
    <w:name w:val="7BEB05C5BBCC45619B49978C347A6F7E"/>
  </w:style>
  <w:style w:type="paragraph" w:customStyle="1" w:styleId="0700BA4625824DDA95F3100062DEA71C">
    <w:name w:val="0700BA4625824DDA95F3100062DEA71C"/>
  </w:style>
  <w:style w:type="paragraph" w:customStyle="1" w:styleId="FD957704FFC54F77861698AA7CD0171A">
    <w:name w:val="FD957704FFC54F77861698AA7CD0171A"/>
  </w:style>
  <w:style w:type="paragraph" w:customStyle="1" w:styleId="D19170BA7202455485FCF7B8630760D6">
    <w:name w:val="D19170BA7202455485FCF7B8630760D6"/>
  </w:style>
  <w:style w:type="paragraph" w:customStyle="1" w:styleId="D64AC66DB43646AF9BCF349CCE64AF66">
    <w:name w:val="D64AC66DB43646AF9BCF349CCE64AF66"/>
  </w:style>
  <w:style w:type="paragraph" w:customStyle="1" w:styleId="87D713E6B7D84B89ABD82A8E16301457">
    <w:name w:val="87D713E6B7D84B89ABD82A8E16301457"/>
  </w:style>
  <w:style w:type="paragraph" w:customStyle="1" w:styleId="80AE6D8D296D43A0964BC83EC9BD360C">
    <w:name w:val="80AE6D8D296D43A0964BC83EC9BD360C"/>
  </w:style>
  <w:style w:type="paragraph" w:customStyle="1" w:styleId="1D46A02EDC104AA9B40BE562B5F158C8">
    <w:name w:val="1D46A02EDC104AA9B40BE562B5F158C8"/>
  </w:style>
  <w:style w:type="paragraph" w:customStyle="1" w:styleId="55727959F6B74C339A0A9D247B94379F">
    <w:name w:val="55727959F6B74C339A0A9D247B94379F"/>
  </w:style>
  <w:style w:type="paragraph" w:customStyle="1" w:styleId="640C5994D96B4087B56DEA360B7F9FDC">
    <w:name w:val="640C5994D96B4087B56DEA360B7F9FDC"/>
  </w:style>
  <w:style w:type="paragraph" w:customStyle="1" w:styleId="96667F38C6BA4F9EA7BAF2476E28636B">
    <w:name w:val="96667F38C6BA4F9EA7BAF2476E28636B"/>
  </w:style>
  <w:style w:type="paragraph" w:customStyle="1" w:styleId="639CCF6E4457445E80A062D83E5D2DA1">
    <w:name w:val="639CCF6E4457445E80A062D83E5D2DA1"/>
  </w:style>
  <w:style w:type="paragraph" w:customStyle="1" w:styleId="4F141F2187354A41B90627B1CEB2A9DB">
    <w:name w:val="4F141F2187354A41B90627B1CEB2A9DB"/>
  </w:style>
  <w:style w:type="paragraph" w:customStyle="1" w:styleId="3CDD2F88FA054948963FAC05E8A4DF90">
    <w:name w:val="3CDD2F88FA054948963FAC05E8A4DF90"/>
  </w:style>
  <w:style w:type="paragraph" w:customStyle="1" w:styleId="C5B7959ABACE401693A84350B5D5A512">
    <w:name w:val="C5B7959ABACE401693A84350B5D5A512"/>
  </w:style>
  <w:style w:type="paragraph" w:customStyle="1" w:styleId="4E0153318CF0457DB62439280012FE52">
    <w:name w:val="4E0153318CF0457DB62439280012FE52"/>
  </w:style>
  <w:style w:type="paragraph" w:customStyle="1" w:styleId="6A38AAF4D37C4B19BE70D5FBDD605B2B">
    <w:name w:val="6A38AAF4D37C4B19BE70D5FBDD605B2B"/>
  </w:style>
  <w:style w:type="paragraph" w:customStyle="1" w:styleId="4BDB55D40A77495E836AA4C148FC0D14">
    <w:name w:val="4BDB55D40A77495E836AA4C148FC0D14"/>
  </w:style>
  <w:style w:type="paragraph" w:customStyle="1" w:styleId="B540A56C13E54C689B230DA6BEE7EF2C">
    <w:name w:val="B540A56C13E54C689B230DA6BEE7EF2C"/>
  </w:style>
  <w:style w:type="paragraph" w:customStyle="1" w:styleId="3AB4ADD9CBE141ACB1B39263826D5466">
    <w:name w:val="3AB4ADD9CBE141ACB1B39263826D5466"/>
  </w:style>
  <w:style w:type="paragraph" w:customStyle="1" w:styleId="3B805E4627064199B75F2309DABD835D">
    <w:name w:val="3B805E4627064199B75F2309DABD835D"/>
  </w:style>
  <w:style w:type="paragraph" w:customStyle="1" w:styleId="26DBA4EECB2D4F9F8E05F5219A2B6437">
    <w:name w:val="26DBA4EECB2D4F9F8E05F5219A2B6437"/>
  </w:style>
  <w:style w:type="paragraph" w:customStyle="1" w:styleId="A24F7CAA2B4C4CAEBA770F6D6714DE67">
    <w:name w:val="A24F7CAA2B4C4CAEBA770F6D6714DE67"/>
  </w:style>
  <w:style w:type="paragraph" w:customStyle="1" w:styleId="FC4E427A5AF54228B26D27565FF457B1">
    <w:name w:val="FC4E427A5AF54228B26D27565FF457B1"/>
  </w:style>
  <w:style w:type="paragraph" w:customStyle="1" w:styleId="F6073CAB952344C08550D09D8BF2C953">
    <w:name w:val="F6073CAB952344C08550D09D8BF2C953"/>
  </w:style>
  <w:style w:type="paragraph" w:customStyle="1" w:styleId="105838C9904D4E66A568FAFB71779E91">
    <w:name w:val="105838C9904D4E66A568FAFB71779E91"/>
  </w:style>
  <w:style w:type="paragraph" w:customStyle="1" w:styleId="63C25FB5E9934B0C866A10BF5140420A">
    <w:name w:val="63C25FB5E9934B0C866A10BF5140420A"/>
  </w:style>
  <w:style w:type="paragraph" w:customStyle="1" w:styleId="491AC4F412274752828F76B8C1C73A95">
    <w:name w:val="491AC4F412274752828F76B8C1C73A95"/>
  </w:style>
  <w:style w:type="paragraph" w:customStyle="1" w:styleId="90C8202327244E729C0E4231881CCB1F">
    <w:name w:val="90C8202327244E729C0E4231881CCB1F"/>
  </w:style>
  <w:style w:type="paragraph" w:customStyle="1" w:styleId="287FDC4019504D109F218FA9745BFC39">
    <w:name w:val="287FDC4019504D109F218FA9745BFC39"/>
  </w:style>
  <w:style w:type="paragraph" w:customStyle="1" w:styleId="A04A2573E0B346B99C0D15708AB65228">
    <w:name w:val="A04A2573E0B346B99C0D15708AB65228"/>
  </w:style>
  <w:style w:type="paragraph" w:customStyle="1" w:styleId="E75DEFBE7DD84BE592D1C78A28DEED52">
    <w:name w:val="E75DEFBE7DD84BE592D1C78A28DEED52"/>
  </w:style>
  <w:style w:type="paragraph" w:customStyle="1" w:styleId="08C0827B937249308FB3C9E6A785D80A">
    <w:name w:val="08C0827B937249308FB3C9E6A785D80A"/>
  </w:style>
  <w:style w:type="paragraph" w:customStyle="1" w:styleId="606C32A0CEC3440FA516EED8F480839F">
    <w:name w:val="606C32A0CEC3440FA516EED8F480839F"/>
  </w:style>
  <w:style w:type="paragraph" w:customStyle="1" w:styleId="D8EF26159CB24F2EB3FA21EE515FF573">
    <w:name w:val="D8EF26159CB24F2EB3FA21EE515FF573"/>
  </w:style>
  <w:style w:type="paragraph" w:customStyle="1" w:styleId="C91A0B1EB35746A7B92AAF5635CDF10F">
    <w:name w:val="C91A0B1EB35746A7B92AAF5635CDF10F"/>
  </w:style>
  <w:style w:type="paragraph" w:customStyle="1" w:styleId="3B8C77B16FCA4D5290BD18A7319D5B69">
    <w:name w:val="3B8C77B16FCA4D5290BD18A7319D5B69"/>
  </w:style>
  <w:style w:type="paragraph" w:customStyle="1" w:styleId="C6240E5BFE3E4B159F1B1721B53849F2">
    <w:name w:val="C6240E5BFE3E4B159F1B1721B53849F2"/>
  </w:style>
  <w:style w:type="paragraph" w:customStyle="1" w:styleId="DE90AD27B4FC4AE29BC5253BEBC8B21B">
    <w:name w:val="DE90AD27B4FC4AE29BC5253BEBC8B21B"/>
  </w:style>
  <w:style w:type="paragraph" w:customStyle="1" w:styleId="D88CAD3FA7CA4701B959008302989F64">
    <w:name w:val="D88CAD3FA7CA4701B959008302989F64"/>
  </w:style>
  <w:style w:type="paragraph" w:customStyle="1" w:styleId="FD291363AD9C4A68B92B8D1FF3919F5A">
    <w:name w:val="FD291363AD9C4A68B92B8D1FF3919F5A"/>
  </w:style>
  <w:style w:type="paragraph" w:customStyle="1" w:styleId="A46D57CCF113426F879292CC20845D31">
    <w:name w:val="A46D57CCF113426F879292CC20845D31"/>
  </w:style>
  <w:style w:type="paragraph" w:customStyle="1" w:styleId="DEBF8CF456094DA5A5DB46E28530927F">
    <w:name w:val="DEBF8CF456094DA5A5DB46E28530927F"/>
  </w:style>
  <w:style w:type="paragraph" w:customStyle="1" w:styleId="99D53D6C9A414140A4F976B394678C89">
    <w:name w:val="99D53D6C9A414140A4F976B394678C89"/>
  </w:style>
  <w:style w:type="paragraph" w:customStyle="1" w:styleId="621D6ED220384FE99DA50769FD08A22B">
    <w:name w:val="621D6ED220384FE99DA50769FD08A22B"/>
  </w:style>
  <w:style w:type="paragraph" w:customStyle="1" w:styleId="72F86C458FD54BC29D924E8A80A9005E">
    <w:name w:val="72F86C458FD54BC29D924E8A80A9005E"/>
  </w:style>
  <w:style w:type="paragraph" w:customStyle="1" w:styleId="1FBD12812C094CAFA21DAAC2766AD60D">
    <w:name w:val="1FBD12812C094CAFA21DAAC2766AD60D"/>
  </w:style>
  <w:style w:type="paragraph" w:customStyle="1" w:styleId="5FB60A1AC27148D688B5267C7E7DA763">
    <w:name w:val="5FB60A1AC27148D688B5267C7E7DA763"/>
  </w:style>
  <w:style w:type="paragraph" w:customStyle="1" w:styleId="428A8960905C47DE9FB556848AC6C407">
    <w:name w:val="428A8960905C47DE9FB556848AC6C407"/>
  </w:style>
  <w:style w:type="paragraph" w:customStyle="1" w:styleId="BB9E6B50B3C248CFBFFDC4F3022FD427">
    <w:name w:val="BB9E6B50B3C248CFBFFDC4F3022FD427"/>
  </w:style>
  <w:style w:type="paragraph" w:customStyle="1" w:styleId="9E20E2E61C44441AB4876E34ED188EE4">
    <w:name w:val="9E20E2E61C44441AB4876E34ED188EE4"/>
  </w:style>
  <w:style w:type="paragraph" w:customStyle="1" w:styleId="394CB652A0FA482B9873DCD0D2CD8659">
    <w:name w:val="394CB652A0FA482B9873DCD0D2CD8659"/>
  </w:style>
  <w:style w:type="paragraph" w:customStyle="1" w:styleId="52B9F781A7064BADB2DC0E73B155A640">
    <w:name w:val="52B9F781A7064BADB2DC0E73B155A640"/>
  </w:style>
  <w:style w:type="paragraph" w:customStyle="1" w:styleId="F7199C9859864FB4997E0E6A3BAD346E">
    <w:name w:val="F7199C9859864FB4997E0E6A3BAD346E"/>
  </w:style>
  <w:style w:type="paragraph" w:customStyle="1" w:styleId="97287A413CD14197A32B5D56E01E6EB8">
    <w:name w:val="97287A413CD14197A32B5D56E01E6EB8"/>
  </w:style>
  <w:style w:type="paragraph" w:customStyle="1" w:styleId="00F9449E2C43453EA69499669126E2D0">
    <w:name w:val="00F9449E2C43453EA69499669126E2D0"/>
  </w:style>
  <w:style w:type="paragraph" w:customStyle="1" w:styleId="4AC82DEAB3784A7EA7F47FAF1D340427">
    <w:name w:val="4AC82DEAB3784A7EA7F47FAF1D340427"/>
  </w:style>
  <w:style w:type="paragraph" w:customStyle="1" w:styleId="2092F733DC364D56946D51DE813E725E">
    <w:name w:val="2092F733DC364D56946D51DE813E725E"/>
  </w:style>
  <w:style w:type="paragraph" w:customStyle="1" w:styleId="A6D74DEFDFEF405F8AC0E70D674ED81A">
    <w:name w:val="A6D74DEFDFEF405F8AC0E70D674ED81A"/>
  </w:style>
  <w:style w:type="paragraph" w:customStyle="1" w:styleId="7E4A8A174E334944AD2E0928B5A3958A">
    <w:name w:val="7E4A8A174E334944AD2E0928B5A3958A"/>
  </w:style>
  <w:style w:type="paragraph" w:customStyle="1" w:styleId="74F92DAB6B4C43E7B2C3C270B4777542">
    <w:name w:val="74F92DAB6B4C43E7B2C3C270B4777542"/>
  </w:style>
  <w:style w:type="paragraph" w:customStyle="1" w:styleId="B15CC851C1E548BE975F42BA9E878B3C">
    <w:name w:val="B15CC851C1E548BE975F42BA9E878B3C"/>
  </w:style>
  <w:style w:type="paragraph" w:customStyle="1" w:styleId="443E11C6E4814BD9B0B3AFCC384501CE">
    <w:name w:val="443E11C6E4814BD9B0B3AFCC384501CE"/>
  </w:style>
  <w:style w:type="paragraph" w:customStyle="1" w:styleId="972F61D293164EA4B095159B3629DE7D">
    <w:name w:val="972F61D293164EA4B095159B3629DE7D"/>
  </w:style>
  <w:style w:type="paragraph" w:customStyle="1" w:styleId="3681E8FBDA604B01BB4FE5FEF625B429">
    <w:name w:val="3681E8FBDA604B01BB4FE5FEF625B429"/>
  </w:style>
  <w:style w:type="paragraph" w:customStyle="1" w:styleId="A2649E58E6014053966F9E78F4B18227">
    <w:name w:val="A2649E58E6014053966F9E78F4B18227"/>
  </w:style>
  <w:style w:type="paragraph" w:customStyle="1" w:styleId="F073830DF67E429E815EEC8480992C93">
    <w:name w:val="F073830DF67E429E815EEC8480992C93"/>
  </w:style>
  <w:style w:type="paragraph" w:customStyle="1" w:styleId="8E2DD885CCDC43AF816D56544BAED60F">
    <w:name w:val="8E2DD885CCDC43AF816D56544BAED60F"/>
  </w:style>
  <w:style w:type="paragraph" w:customStyle="1" w:styleId="7CCFF66E6B844B319C7A52ACFF71F3C3">
    <w:name w:val="7CCFF66E6B844B319C7A52ACFF71F3C3"/>
  </w:style>
  <w:style w:type="paragraph" w:customStyle="1" w:styleId="8540F19897E04D0092E3E75EC6B19777">
    <w:name w:val="8540F19897E04D0092E3E75EC6B19777"/>
  </w:style>
  <w:style w:type="paragraph" w:customStyle="1" w:styleId="C4F6A3C7D5F844369C491C0E25FBB619">
    <w:name w:val="C4F6A3C7D5F844369C491C0E25FBB619"/>
  </w:style>
  <w:style w:type="paragraph" w:customStyle="1" w:styleId="210F2F07781A4685BD41C4215292294F">
    <w:name w:val="210F2F07781A4685BD41C4215292294F"/>
  </w:style>
  <w:style w:type="paragraph" w:customStyle="1" w:styleId="75B5D8405F6D480BACE49C6644594AB6">
    <w:name w:val="75B5D8405F6D480BACE49C6644594AB6"/>
  </w:style>
  <w:style w:type="paragraph" w:customStyle="1" w:styleId="C0729A26D103407ABD8C3AFEBD3B7396">
    <w:name w:val="C0729A26D103407ABD8C3AFEBD3B7396"/>
  </w:style>
  <w:style w:type="paragraph" w:customStyle="1" w:styleId="4D801E6BB4874898990A3DE1F304A90A">
    <w:name w:val="4D801E6BB4874898990A3DE1F304A90A"/>
  </w:style>
  <w:style w:type="paragraph" w:customStyle="1" w:styleId="EC6D758C9E314DB1B2E6355E628913E1">
    <w:name w:val="EC6D758C9E314DB1B2E6355E628913E1"/>
  </w:style>
  <w:style w:type="paragraph" w:customStyle="1" w:styleId="CC810F9076474FB58596B6BF678F578E">
    <w:name w:val="CC810F9076474FB58596B6BF678F578E"/>
  </w:style>
  <w:style w:type="paragraph" w:customStyle="1" w:styleId="CA808C7AADF24CADABC8512462F0B865">
    <w:name w:val="CA808C7AADF24CADABC8512462F0B865"/>
  </w:style>
  <w:style w:type="paragraph" w:customStyle="1" w:styleId="CEBD1FAC9F48443F976F19F099EEC6FC">
    <w:name w:val="CEBD1FAC9F48443F976F19F099EEC6FC"/>
  </w:style>
  <w:style w:type="paragraph" w:customStyle="1" w:styleId="7E9222A164AE441CACED17BC4AB812DA">
    <w:name w:val="7E9222A164AE441CACED17BC4AB812DA"/>
  </w:style>
  <w:style w:type="paragraph" w:customStyle="1" w:styleId="AAF1860DEDED47AEAA27C1E90E29B2F1">
    <w:name w:val="AAF1860DEDED47AEAA27C1E90E29B2F1"/>
  </w:style>
  <w:style w:type="paragraph" w:customStyle="1" w:styleId="4A04EC43437340D684F15C05CF34FD3C">
    <w:name w:val="4A04EC43437340D684F15C05CF34FD3C"/>
  </w:style>
  <w:style w:type="paragraph" w:customStyle="1" w:styleId="8C8F317C19884BB5875C2C403A83260B">
    <w:name w:val="8C8F317C19884BB5875C2C403A83260B"/>
  </w:style>
  <w:style w:type="paragraph" w:customStyle="1" w:styleId="A18555BEE94344B2AB900AD99D69BF11">
    <w:name w:val="A18555BEE94344B2AB900AD99D69BF11"/>
  </w:style>
  <w:style w:type="paragraph" w:customStyle="1" w:styleId="B57E2A3E616B48EF971F531ADFACCBFE">
    <w:name w:val="B57E2A3E616B48EF971F531ADFACCBFE"/>
  </w:style>
  <w:style w:type="paragraph" w:customStyle="1" w:styleId="6CFF06275C3F432C9470E8372CB2595B">
    <w:name w:val="6CFF06275C3F432C9470E8372CB2595B"/>
  </w:style>
  <w:style w:type="paragraph" w:customStyle="1" w:styleId="2D145FF7E03546A383B2E9AEDEC12B73">
    <w:name w:val="2D145FF7E03546A383B2E9AEDEC12B73"/>
  </w:style>
  <w:style w:type="paragraph" w:customStyle="1" w:styleId="2C8A07EDCC5D42149A68916B2ED0419F">
    <w:name w:val="2C8A07EDCC5D42149A68916B2ED0419F"/>
  </w:style>
  <w:style w:type="paragraph" w:customStyle="1" w:styleId="62F13B9726F64211AA16C90D9E25F8B8">
    <w:name w:val="62F13B9726F64211AA16C90D9E25F8B8"/>
  </w:style>
  <w:style w:type="paragraph" w:customStyle="1" w:styleId="24C70F649A06435DBEC58284C339C968">
    <w:name w:val="24C70F649A06435DBEC58284C339C968"/>
  </w:style>
  <w:style w:type="paragraph" w:customStyle="1" w:styleId="053B8F8AAFF9455E9BB84C2A1072FDFA">
    <w:name w:val="053B8F8AAFF9455E9BB84C2A1072FDFA"/>
  </w:style>
  <w:style w:type="paragraph" w:customStyle="1" w:styleId="F86A29D268AE416FAC2EECDD549B2316">
    <w:name w:val="F86A29D268AE416FAC2EECDD549B2316"/>
  </w:style>
  <w:style w:type="paragraph" w:customStyle="1" w:styleId="58E381497C2349A0ADCCBB7C17371391">
    <w:name w:val="58E381497C2349A0ADCCBB7C17371391"/>
  </w:style>
  <w:style w:type="paragraph" w:customStyle="1" w:styleId="1F1463B189BD49429F7C9B39D9B16EF9">
    <w:name w:val="1F1463B189BD49429F7C9B39D9B16EF9"/>
  </w:style>
  <w:style w:type="paragraph" w:customStyle="1" w:styleId="8F91DFE9B4554546AAAF099FE30CEC13">
    <w:name w:val="8F91DFE9B4554546AAAF099FE30CEC13"/>
  </w:style>
  <w:style w:type="paragraph" w:customStyle="1" w:styleId="0E717E86D7F04370B9FA622E39BA2BB8">
    <w:name w:val="0E717E86D7F04370B9FA622E39BA2BB8"/>
  </w:style>
  <w:style w:type="paragraph" w:customStyle="1" w:styleId="B172EA858B324F219FFE1101991E9EC9">
    <w:name w:val="B172EA858B324F219FFE1101991E9EC9"/>
  </w:style>
  <w:style w:type="paragraph" w:customStyle="1" w:styleId="B41721CD4C8048A793C25E9F5F907CC1">
    <w:name w:val="B41721CD4C8048A793C25E9F5F907CC1"/>
  </w:style>
  <w:style w:type="paragraph" w:customStyle="1" w:styleId="F08074C697F843478AB9EA4E502E1C8A">
    <w:name w:val="F08074C697F843478AB9EA4E502E1C8A"/>
  </w:style>
  <w:style w:type="paragraph" w:customStyle="1" w:styleId="52EB60706AD84FDC95736FF66B10D1D8">
    <w:name w:val="52EB60706AD84FDC95736FF66B10D1D8"/>
  </w:style>
  <w:style w:type="paragraph" w:customStyle="1" w:styleId="14CDF198B1074680B5D3324524B99989">
    <w:name w:val="14CDF198B1074680B5D3324524B99989"/>
  </w:style>
  <w:style w:type="paragraph" w:customStyle="1" w:styleId="D418D29F72654757AE06E4D275C47DB1">
    <w:name w:val="D418D29F72654757AE06E4D275C47DB1"/>
  </w:style>
  <w:style w:type="paragraph" w:customStyle="1" w:styleId="7BD6978F60EC499EA363E49AAB3F03E6">
    <w:name w:val="7BD6978F60EC499EA363E49AAB3F03E6"/>
  </w:style>
  <w:style w:type="paragraph" w:customStyle="1" w:styleId="44F85920ED8E4E73BD3E0BBBFFF532A4">
    <w:name w:val="44F85920ED8E4E73BD3E0BBBFFF532A4"/>
  </w:style>
  <w:style w:type="paragraph" w:customStyle="1" w:styleId="8BAF3546061C40DB8EC2B242C2C46B1B">
    <w:name w:val="8BAF3546061C40DB8EC2B242C2C46B1B"/>
  </w:style>
  <w:style w:type="paragraph" w:customStyle="1" w:styleId="525C855E0E9C466E8B96AF00ADB40749">
    <w:name w:val="525C855E0E9C466E8B96AF00ADB40749"/>
  </w:style>
  <w:style w:type="paragraph" w:customStyle="1" w:styleId="AF28848E6EF445A8AA301A145868904A">
    <w:name w:val="AF28848E6EF445A8AA301A145868904A"/>
  </w:style>
  <w:style w:type="paragraph" w:customStyle="1" w:styleId="5608D4366F664C77962A64DAE38261B6">
    <w:name w:val="5608D4366F664C77962A64DAE38261B6"/>
  </w:style>
  <w:style w:type="paragraph" w:customStyle="1" w:styleId="FB953796071A49E39CCE935293E27972">
    <w:name w:val="FB953796071A49E39CCE935293E27972"/>
  </w:style>
  <w:style w:type="paragraph" w:customStyle="1" w:styleId="4FFDEDD8D1CA4D67A7F0C8DF7B5F9592">
    <w:name w:val="4FFDEDD8D1CA4D67A7F0C8DF7B5F9592"/>
  </w:style>
  <w:style w:type="paragraph" w:customStyle="1" w:styleId="771A3B7D6F7A4894842E3597FEF17CBE">
    <w:name w:val="771A3B7D6F7A4894842E3597FEF17CBE"/>
  </w:style>
  <w:style w:type="paragraph" w:customStyle="1" w:styleId="4E8F5FFE99444D17BB013591855EC607">
    <w:name w:val="4E8F5FFE99444D17BB013591855EC607"/>
  </w:style>
  <w:style w:type="paragraph" w:customStyle="1" w:styleId="0D3D83D3E8F94C3AAE05B7BD4DB0E4FE">
    <w:name w:val="0D3D83D3E8F94C3AAE05B7BD4DB0E4FE"/>
  </w:style>
  <w:style w:type="paragraph" w:customStyle="1" w:styleId="769DA08F77C744B2907D6A8DE6367FAA">
    <w:name w:val="769DA08F77C744B2907D6A8DE6367FAA"/>
  </w:style>
  <w:style w:type="paragraph" w:customStyle="1" w:styleId="764E9253E9E3418B8F93ED78C48A00E5">
    <w:name w:val="764E9253E9E3418B8F93ED78C48A00E5"/>
  </w:style>
  <w:style w:type="paragraph" w:customStyle="1" w:styleId="6286B7C71BF6436FA75F08D0A2409040">
    <w:name w:val="6286B7C71BF6436FA75F08D0A2409040"/>
  </w:style>
  <w:style w:type="paragraph" w:customStyle="1" w:styleId="0993E703854A456492AE6BB2990A9242">
    <w:name w:val="0993E703854A456492AE6BB2990A9242"/>
  </w:style>
  <w:style w:type="paragraph" w:customStyle="1" w:styleId="5FA6A7ADBFD04481B42A618B6B97E8E5">
    <w:name w:val="5FA6A7ADBFD04481B42A618B6B97E8E5"/>
  </w:style>
  <w:style w:type="paragraph" w:customStyle="1" w:styleId="CEE49CC8EC81439B9E08F9FDFB40D2CB">
    <w:name w:val="CEE49CC8EC81439B9E08F9FDFB40D2CB"/>
  </w:style>
  <w:style w:type="paragraph" w:customStyle="1" w:styleId="A685620BAC304C61942F543FAF7A7ECC">
    <w:name w:val="A685620BAC304C61942F543FAF7A7ECC"/>
  </w:style>
  <w:style w:type="paragraph" w:customStyle="1" w:styleId="5CA552BCF329446FABA5F490AE2C0EBF">
    <w:name w:val="5CA552BCF329446FABA5F490AE2C0EBF"/>
  </w:style>
  <w:style w:type="paragraph" w:customStyle="1" w:styleId="093A1A8CC06844AFA8DA6917D58BD8D0">
    <w:name w:val="093A1A8CC06844AFA8DA6917D58BD8D0"/>
  </w:style>
  <w:style w:type="paragraph" w:customStyle="1" w:styleId="765E9AA8F9754420977E1B84DC819DDB">
    <w:name w:val="765E9AA8F9754420977E1B84DC819DDB"/>
  </w:style>
  <w:style w:type="paragraph" w:customStyle="1" w:styleId="D02629AC1DB34A6297F8E69E4CFA6ABC">
    <w:name w:val="D02629AC1DB34A6297F8E69E4CFA6ABC"/>
  </w:style>
  <w:style w:type="paragraph" w:customStyle="1" w:styleId="366BB518EDD84D1FB17578F33EB752FD">
    <w:name w:val="366BB518EDD84D1FB17578F33EB752FD"/>
  </w:style>
  <w:style w:type="paragraph" w:customStyle="1" w:styleId="7D365CFAF55C4339AD4479D4AB55E2FD">
    <w:name w:val="7D365CFAF55C4339AD4479D4AB55E2FD"/>
  </w:style>
  <w:style w:type="paragraph" w:customStyle="1" w:styleId="46AE553684064E7C83A0D7CFEEFFCBF8">
    <w:name w:val="46AE553684064E7C83A0D7CFEEFFCBF8"/>
  </w:style>
  <w:style w:type="paragraph" w:customStyle="1" w:styleId="A435765C3E8C46FBBDB60E563FCB6419">
    <w:name w:val="A435765C3E8C46FBBDB60E563FCB6419"/>
  </w:style>
  <w:style w:type="paragraph" w:customStyle="1" w:styleId="16C53B8491CC41978784881EF36A1CBE">
    <w:name w:val="16C53B8491CC41978784881EF36A1CBE"/>
  </w:style>
  <w:style w:type="paragraph" w:customStyle="1" w:styleId="C1DD0966ECE04927A9FF2D53506E1A21">
    <w:name w:val="C1DD0966ECE04927A9FF2D53506E1A21"/>
  </w:style>
  <w:style w:type="paragraph" w:customStyle="1" w:styleId="9E13CDF206F14EF2B80337272576F6BF">
    <w:name w:val="9E13CDF206F14EF2B80337272576F6BF"/>
  </w:style>
  <w:style w:type="paragraph" w:customStyle="1" w:styleId="A6FF0BB349F44DA0BC8E58E6FBA2B032">
    <w:name w:val="A6FF0BB349F44DA0BC8E58E6FBA2B032"/>
  </w:style>
  <w:style w:type="paragraph" w:customStyle="1" w:styleId="F901AF04347E49E5AD86A98E3E6D120B">
    <w:name w:val="F901AF04347E49E5AD86A98E3E6D120B"/>
  </w:style>
  <w:style w:type="paragraph" w:customStyle="1" w:styleId="3F649A26BB6748949C6636516FC0D6E3">
    <w:name w:val="3F649A26BB6748949C6636516FC0D6E3"/>
  </w:style>
  <w:style w:type="paragraph" w:customStyle="1" w:styleId="67FDAEEF1D0A4A499A99A13DFDE6154C">
    <w:name w:val="67FDAEEF1D0A4A499A99A13DFDE6154C"/>
  </w:style>
  <w:style w:type="paragraph" w:customStyle="1" w:styleId="D2007F585C6D447D99B9AA636DAB5E7B">
    <w:name w:val="D2007F585C6D447D99B9AA636DAB5E7B"/>
  </w:style>
  <w:style w:type="paragraph" w:customStyle="1" w:styleId="FE8F4B953F2949B486F83B4AD468B425">
    <w:name w:val="FE8F4B953F2949B486F83B4AD468B425"/>
  </w:style>
  <w:style w:type="paragraph" w:customStyle="1" w:styleId="146C9CB7F8454A44BA9CF15237026305">
    <w:name w:val="146C9CB7F8454A44BA9CF15237026305"/>
  </w:style>
  <w:style w:type="paragraph" w:customStyle="1" w:styleId="2C59A31E549347F78CD6C056AA7DE22C">
    <w:name w:val="2C59A31E549347F78CD6C056AA7DE22C"/>
  </w:style>
  <w:style w:type="paragraph" w:customStyle="1" w:styleId="6C7F3887EA3746DA8F8873AB4F02F5FF">
    <w:name w:val="6C7F3887EA3746DA8F8873AB4F02F5FF"/>
  </w:style>
  <w:style w:type="paragraph" w:customStyle="1" w:styleId="25D2694B20B144FF8BF49363DFA37ADE">
    <w:name w:val="25D2694B20B144FF8BF49363DFA37ADE"/>
  </w:style>
  <w:style w:type="paragraph" w:customStyle="1" w:styleId="3743FE91E0E0498181561649491B7A00">
    <w:name w:val="3743FE91E0E0498181561649491B7A00"/>
  </w:style>
  <w:style w:type="paragraph" w:customStyle="1" w:styleId="D831B37276EF43DDA9694437BDE39CF5">
    <w:name w:val="D831B37276EF43DDA9694437BDE39CF5"/>
  </w:style>
  <w:style w:type="paragraph" w:customStyle="1" w:styleId="D713C9706CEA4CED811BFDFAF541C619">
    <w:name w:val="D713C9706CEA4CED811BFDFAF541C619"/>
  </w:style>
  <w:style w:type="paragraph" w:customStyle="1" w:styleId="11FEF1A44C1745D1B5D394F050F701B5">
    <w:name w:val="11FEF1A44C1745D1B5D394F050F701B5"/>
  </w:style>
  <w:style w:type="paragraph" w:customStyle="1" w:styleId="3B4DF74713A340318A172364A17A4A9C">
    <w:name w:val="3B4DF74713A340318A172364A17A4A9C"/>
  </w:style>
  <w:style w:type="paragraph" w:customStyle="1" w:styleId="713223E978AF41448485BEC366CA9A99">
    <w:name w:val="713223E978AF41448485BEC366CA9A99"/>
  </w:style>
  <w:style w:type="paragraph" w:customStyle="1" w:styleId="3B1303AA8C864C03ADDF699BC7D58447">
    <w:name w:val="3B1303AA8C864C03ADDF699BC7D58447"/>
  </w:style>
  <w:style w:type="paragraph" w:customStyle="1" w:styleId="66116D664D684349A97F1FFCC27A9805">
    <w:name w:val="66116D664D684349A97F1FFCC27A9805"/>
  </w:style>
  <w:style w:type="paragraph" w:customStyle="1" w:styleId="DB6D9A62D20A4DC9991AB6C2D6A2B742">
    <w:name w:val="DB6D9A62D20A4DC9991AB6C2D6A2B742"/>
  </w:style>
  <w:style w:type="paragraph" w:customStyle="1" w:styleId="574DA035898E47CBB425FF613B6EC5A9">
    <w:name w:val="574DA035898E47CBB425FF613B6EC5A9"/>
  </w:style>
  <w:style w:type="paragraph" w:customStyle="1" w:styleId="B74697A24A444A6597193CD90ABD149C">
    <w:name w:val="B74697A24A444A6597193CD90ABD149C"/>
  </w:style>
  <w:style w:type="paragraph" w:customStyle="1" w:styleId="65EB32DD5A3A415187A447DA67911989">
    <w:name w:val="65EB32DD5A3A415187A447DA67911989"/>
  </w:style>
  <w:style w:type="paragraph" w:customStyle="1" w:styleId="AB2162B2EB54465FB0CAE8CE5EA8D110">
    <w:name w:val="AB2162B2EB54465FB0CAE8CE5EA8D110"/>
  </w:style>
  <w:style w:type="paragraph" w:customStyle="1" w:styleId="501ABA78C8C244D0B74AB1B1B6B30BD5">
    <w:name w:val="501ABA78C8C244D0B74AB1B1B6B30BD5"/>
  </w:style>
  <w:style w:type="paragraph" w:customStyle="1" w:styleId="318BBD1F916B4074B84F23DEE336FE13">
    <w:name w:val="318BBD1F916B4074B84F23DEE336FE13"/>
    <w:rsid w:val="00743D4F"/>
  </w:style>
  <w:style w:type="paragraph" w:customStyle="1" w:styleId="D28A5B1C582D4141A85C06CBBE5C7D8E">
    <w:name w:val="D28A5B1C582D4141A85C06CBBE5C7D8E"/>
    <w:rsid w:val="00743D4F"/>
  </w:style>
  <w:style w:type="paragraph" w:customStyle="1" w:styleId="751F9AE40CAC4B3AB557471664BE1889">
    <w:name w:val="751F9AE40CAC4B3AB557471664BE1889"/>
    <w:rsid w:val="00743D4F"/>
  </w:style>
  <w:style w:type="paragraph" w:customStyle="1" w:styleId="1774976FE2164F08B233269C0F939413">
    <w:name w:val="1774976FE2164F08B233269C0F939413"/>
    <w:rsid w:val="00743D4F"/>
  </w:style>
  <w:style w:type="paragraph" w:customStyle="1" w:styleId="216839C7B31D4AF09D873BE3B9D9B69F">
    <w:name w:val="216839C7B31D4AF09D873BE3B9D9B69F"/>
    <w:rsid w:val="00743D4F"/>
  </w:style>
  <w:style w:type="paragraph" w:customStyle="1" w:styleId="E2E0FAA4B8EA40F6B9A73D895099D641">
    <w:name w:val="E2E0FAA4B8EA40F6B9A73D895099D641"/>
    <w:rsid w:val="00743D4F"/>
  </w:style>
  <w:style w:type="paragraph" w:customStyle="1" w:styleId="AB5968510FDF451AB2A6AA393A9AF654">
    <w:name w:val="AB5968510FDF451AB2A6AA393A9AF654"/>
    <w:rsid w:val="00743D4F"/>
  </w:style>
  <w:style w:type="paragraph" w:customStyle="1" w:styleId="993B1AABEF2F436095F8C0E5F70DC23B">
    <w:name w:val="993B1AABEF2F436095F8C0E5F70DC23B"/>
    <w:rsid w:val="00743D4F"/>
  </w:style>
  <w:style w:type="paragraph" w:customStyle="1" w:styleId="C05FF64D5404433EA7A66AE3569550D2">
    <w:name w:val="C05FF64D5404433EA7A66AE3569550D2"/>
    <w:rsid w:val="00743D4F"/>
  </w:style>
  <w:style w:type="paragraph" w:customStyle="1" w:styleId="209410B36CCA49DA9BA72C8FD285A612">
    <w:name w:val="209410B36CCA49DA9BA72C8FD285A612"/>
    <w:rsid w:val="00743D4F"/>
  </w:style>
  <w:style w:type="paragraph" w:customStyle="1" w:styleId="BA8A75F931FD4F51924CA7B717220480">
    <w:name w:val="BA8A75F931FD4F51924CA7B717220480"/>
    <w:rsid w:val="00743D4F"/>
  </w:style>
  <w:style w:type="paragraph" w:customStyle="1" w:styleId="B7AEF49AD16D42DABF425FAD5F78A149">
    <w:name w:val="B7AEF49AD16D42DABF425FAD5F78A149"/>
    <w:rsid w:val="00743D4F"/>
  </w:style>
  <w:style w:type="paragraph" w:customStyle="1" w:styleId="8961836154DF47AEA2DFE8567FE80EE1">
    <w:name w:val="8961836154DF47AEA2DFE8567FE80EE1"/>
    <w:rsid w:val="00743D4F"/>
  </w:style>
  <w:style w:type="paragraph" w:customStyle="1" w:styleId="25708238E9D94DD79CD59A65BB670854">
    <w:name w:val="25708238E9D94DD79CD59A65BB670854"/>
    <w:rsid w:val="00743D4F"/>
  </w:style>
  <w:style w:type="paragraph" w:customStyle="1" w:styleId="20D3ABF3E4DC470CA3288F742BC9559C">
    <w:name w:val="20D3ABF3E4DC470CA3288F742BC9559C"/>
    <w:rsid w:val="00743D4F"/>
  </w:style>
  <w:style w:type="paragraph" w:customStyle="1" w:styleId="31EF86CC637D447AA669F62E56BFC5F7">
    <w:name w:val="31EF86CC637D447AA669F62E56BFC5F7"/>
    <w:rsid w:val="00743D4F"/>
  </w:style>
  <w:style w:type="paragraph" w:customStyle="1" w:styleId="B880C930A3934A1585E76EB10E158562">
    <w:name w:val="B880C930A3934A1585E76EB10E158562"/>
    <w:rsid w:val="00743D4F"/>
  </w:style>
  <w:style w:type="paragraph" w:customStyle="1" w:styleId="AB0B03CC05A84416BEA79363611EBEBE">
    <w:name w:val="AB0B03CC05A84416BEA79363611EBEBE"/>
    <w:rsid w:val="00743D4F"/>
  </w:style>
  <w:style w:type="paragraph" w:customStyle="1" w:styleId="8A7DF6D0194E4447B7616D8521AFFC1F">
    <w:name w:val="8A7DF6D0194E4447B7616D8521AFFC1F"/>
    <w:rsid w:val="00743D4F"/>
  </w:style>
  <w:style w:type="paragraph" w:customStyle="1" w:styleId="CA17D95B4CE3487B9EC4A350B008B2F4">
    <w:name w:val="CA17D95B4CE3487B9EC4A350B008B2F4"/>
    <w:rsid w:val="00743D4F"/>
  </w:style>
  <w:style w:type="paragraph" w:customStyle="1" w:styleId="F399E5F4436C4F729AE49264272BF251">
    <w:name w:val="F399E5F4436C4F729AE49264272BF251"/>
    <w:rsid w:val="00743D4F"/>
  </w:style>
  <w:style w:type="paragraph" w:customStyle="1" w:styleId="40EC52A184474130947AA65EA70AD3E4">
    <w:name w:val="40EC52A184474130947AA65EA70AD3E4"/>
    <w:rsid w:val="00743D4F"/>
  </w:style>
  <w:style w:type="paragraph" w:customStyle="1" w:styleId="DCA8A96953B14792A3F6BF33097C408C">
    <w:name w:val="DCA8A96953B14792A3F6BF33097C408C"/>
    <w:rsid w:val="00743D4F"/>
  </w:style>
  <w:style w:type="paragraph" w:customStyle="1" w:styleId="6A1331492EF6490DAA577FF66EA6B11C">
    <w:name w:val="6A1331492EF6490DAA577FF66EA6B11C"/>
    <w:rsid w:val="00743D4F"/>
  </w:style>
  <w:style w:type="paragraph" w:customStyle="1" w:styleId="EBA441E2875E44C4A69466B529C5752B">
    <w:name w:val="EBA441E2875E44C4A69466B529C5752B"/>
    <w:rsid w:val="00743D4F"/>
  </w:style>
  <w:style w:type="paragraph" w:customStyle="1" w:styleId="511EF3D8932F42C18AF5E4A6FC348541">
    <w:name w:val="511EF3D8932F42C18AF5E4A6FC348541"/>
    <w:rsid w:val="00743D4F"/>
  </w:style>
  <w:style w:type="paragraph" w:customStyle="1" w:styleId="A38DBC924EFA436D9F7FCA7151BD50C8">
    <w:name w:val="A38DBC924EFA436D9F7FCA7151BD50C8"/>
    <w:rsid w:val="00743D4F"/>
  </w:style>
  <w:style w:type="paragraph" w:customStyle="1" w:styleId="7AB2353D7BEF458ABDBD5CB04B060471">
    <w:name w:val="7AB2353D7BEF458ABDBD5CB04B060471"/>
    <w:rsid w:val="00743D4F"/>
  </w:style>
  <w:style w:type="paragraph" w:customStyle="1" w:styleId="EC40EF6548C649C3807C72326A6323A1">
    <w:name w:val="EC40EF6548C649C3807C72326A6323A1"/>
    <w:rsid w:val="00743D4F"/>
  </w:style>
  <w:style w:type="paragraph" w:customStyle="1" w:styleId="9ABDCEA7C3374C6AA86B3E295BA9D63A">
    <w:name w:val="9ABDCEA7C3374C6AA86B3E295BA9D63A"/>
    <w:rsid w:val="00743D4F"/>
  </w:style>
  <w:style w:type="paragraph" w:customStyle="1" w:styleId="C4CB747005374C9CB85A04CB9A27B3F1">
    <w:name w:val="C4CB747005374C9CB85A04CB9A27B3F1"/>
    <w:rsid w:val="00743D4F"/>
  </w:style>
  <w:style w:type="paragraph" w:customStyle="1" w:styleId="2155D32061C44DC9A82E15F5A485492D">
    <w:name w:val="2155D32061C44DC9A82E15F5A485492D"/>
    <w:rsid w:val="00743D4F"/>
  </w:style>
  <w:style w:type="paragraph" w:customStyle="1" w:styleId="C131D2B66D02416E82FE35B700483FD7">
    <w:name w:val="C131D2B66D02416E82FE35B700483FD7"/>
    <w:rsid w:val="00743D4F"/>
  </w:style>
  <w:style w:type="paragraph" w:customStyle="1" w:styleId="C9472E6920AF47FBA55B83FC15E7DA2B">
    <w:name w:val="C9472E6920AF47FBA55B83FC15E7DA2B"/>
    <w:rsid w:val="00743D4F"/>
  </w:style>
  <w:style w:type="paragraph" w:customStyle="1" w:styleId="CF66DEF22A024138BA0284450A2AAF3E">
    <w:name w:val="CF66DEF22A024138BA0284450A2AAF3E"/>
    <w:rsid w:val="00743D4F"/>
  </w:style>
  <w:style w:type="paragraph" w:customStyle="1" w:styleId="E860F7A99C534A1A82E161EE668C2457">
    <w:name w:val="E860F7A99C534A1A82E161EE668C2457"/>
    <w:rsid w:val="00743D4F"/>
  </w:style>
  <w:style w:type="paragraph" w:customStyle="1" w:styleId="4721A587560841BDB133BAC09F23C746">
    <w:name w:val="4721A587560841BDB133BAC09F23C746"/>
    <w:rsid w:val="00743D4F"/>
  </w:style>
  <w:style w:type="paragraph" w:customStyle="1" w:styleId="4DB2B667F9ED46B5BF92A178E0704A27">
    <w:name w:val="4DB2B667F9ED46B5BF92A178E0704A27"/>
    <w:rsid w:val="00743D4F"/>
  </w:style>
  <w:style w:type="paragraph" w:customStyle="1" w:styleId="9E71E33FE22247A2AA697C3C9380DD63">
    <w:name w:val="9E71E33FE22247A2AA697C3C9380DD63"/>
    <w:rsid w:val="00743D4F"/>
  </w:style>
  <w:style w:type="paragraph" w:customStyle="1" w:styleId="4E890B65422E4627B61B4D3CB3B8E0CA">
    <w:name w:val="4E890B65422E4627B61B4D3CB3B8E0CA"/>
    <w:rsid w:val="00743D4F"/>
  </w:style>
  <w:style w:type="paragraph" w:customStyle="1" w:styleId="9D2300AC45714EE9BDC7F2265262941E">
    <w:name w:val="9D2300AC45714EE9BDC7F2265262941E"/>
    <w:rsid w:val="00743D4F"/>
  </w:style>
  <w:style w:type="paragraph" w:customStyle="1" w:styleId="56248695C9BE47F5A18B19DD9B28CE8F">
    <w:name w:val="56248695C9BE47F5A18B19DD9B28CE8F"/>
    <w:rsid w:val="00743D4F"/>
  </w:style>
  <w:style w:type="paragraph" w:customStyle="1" w:styleId="9533C12DE0AD4928B3C8F596061A9CA9">
    <w:name w:val="9533C12DE0AD4928B3C8F596061A9CA9"/>
    <w:rsid w:val="00743D4F"/>
  </w:style>
  <w:style w:type="paragraph" w:customStyle="1" w:styleId="ED729A8E16D34E368B30FEB51F66ADEC">
    <w:name w:val="ED729A8E16D34E368B30FEB51F66ADEC"/>
    <w:rsid w:val="00743D4F"/>
  </w:style>
  <w:style w:type="paragraph" w:customStyle="1" w:styleId="9237B9B38E8C45C4ADABDC1C4919E203">
    <w:name w:val="9237B9B38E8C45C4ADABDC1C4919E203"/>
    <w:rsid w:val="00743D4F"/>
  </w:style>
  <w:style w:type="paragraph" w:customStyle="1" w:styleId="D4C4AE5A0C9642CE87F1D340493608FC">
    <w:name w:val="D4C4AE5A0C9642CE87F1D340493608FC"/>
    <w:rsid w:val="00743D4F"/>
  </w:style>
  <w:style w:type="paragraph" w:customStyle="1" w:styleId="78FE4235E7D7455DA28B48D697344358">
    <w:name w:val="78FE4235E7D7455DA28B48D697344358"/>
    <w:rsid w:val="00743D4F"/>
  </w:style>
  <w:style w:type="paragraph" w:customStyle="1" w:styleId="E6690896F18140BDADFDBF3DB48B6957">
    <w:name w:val="E6690896F18140BDADFDBF3DB48B6957"/>
    <w:rsid w:val="00743D4F"/>
  </w:style>
  <w:style w:type="paragraph" w:customStyle="1" w:styleId="656E112065814499BD3E0888E4D3A6FF">
    <w:name w:val="656E112065814499BD3E0888E4D3A6FF"/>
    <w:rsid w:val="00743D4F"/>
  </w:style>
  <w:style w:type="paragraph" w:customStyle="1" w:styleId="0D630FB7360841AFADA85CBFFA9745D1">
    <w:name w:val="0D630FB7360841AFADA85CBFFA9745D1"/>
    <w:rsid w:val="00743D4F"/>
  </w:style>
  <w:style w:type="paragraph" w:customStyle="1" w:styleId="102EC357A5104DAC8AE1B0A9ED102A25">
    <w:name w:val="102EC357A5104DAC8AE1B0A9ED102A25"/>
    <w:rsid w:val="00743D4F"/>
  </w:style>
  <w:style w:type="paragraph" w:customStyle="1" w:styleId="8CDF2D25E9B14C6786A7728D1EE234C6">
    <w:name w:val="8CDF2D25E9B14C6786A7728D1EE234C6"/>
    <w:rsid w:val="00743D4F"/>
  </w:style>
  <w:style w:type="paragraph" w:customStyle="1" w:styleId="49665F6B5E6F410AA882555DC6D76A86">
    <w:name w:val="49665F6B5E6F410AA882555DC6D76A86"/>
    <w:rsid w:val="00743D4F"/>
  </w:style>
  <w:style w:type="paragraph" w:customStyle="1" w:styleId="7CCE9E75DD4949DAAF126F0DC337F944">
    <w:name w:val="7CCE9E75DD4949DAAF126F0DC337F944"/>
    <w:rsid w:val="00743D4F"/>
  </w:style>
  <w:style w:type="paragraph" w:customStyle="1" w:styleId="9E06F70C3E9D4F4CA0E496E51CE0883F">
    <w:name w:val="9E06F70C3E9D4F4CA0E496E51CE0883F"/>
    <w:rsid w:val="00743D4F"/>
  </w:style>
  <w:style w:type="paragraph" w:customStyle="1" w:styleId="2EB1CCF7312C4897B8E25388262C9ECD">
    <w:name w:val="2EB1CCF7312C4897B8E25388262C9ECD"/>
    <w:rsid w:val="00743D4F"/>
  </w:style>
  <w:style w:type="paragraph" w:customStyle="1" w:styleId="3BED058D95F34D7EA00B6C80F4ABE0B5">
    <w:name w:val="3BED058D95F34D7EA00B6C80F4ABE0B5"/>
    <w:rsid w:val="00743D4F"/>
  </w:style>
  <w:style w:type="paragraph" w:customStyle="1" w:styleId="BEF9DBEB6D254B1AADC244D6C0767887">
    <w:name w:val="BEF9DBEB6D254B1AADC244D6C0767887"/>
    <w:rsid w:val="00743D4F"/>
  </w:style>
  <w:style w:type="paragraph" w:customStyle="1" w:styleId="857272B25835497A99DEC864876393B1">
    <w:name w:val="857272B25835497A99DEC864876393B1"/>
    <w:rsid w:val="00743D4F"/>
  </w:style>
  <w:style w:type="paragraph" w:customStyle="1" w:styleId="4DD0F2A6B0DA4495930FBB00A3E00D50">
    <w:name w:val="4DD0F2A6B0DA4495930FBB00A3E00D50"/>
    <w:rsid w:val="00743D4F"/>
  </w:style>
  <w:style w:type="paragraph" w:customStyle="1" w:styleId="C1C5321A7F8D40318C1C6AF27FB435C4">
    <w:name w:val="C1C5321A7F8D40318C1C6AF27FB435C4"/>
    <w:rsid w:val="00743D4F"/>
  </w:style>
  <w:style w:type="paragraph" w:customStyle="1" w:styleId="0F5B957A80754BA6873ABB83E2CB836C">
    <w:name w:val="0F5B957A80754BA6873ABB83E2CB836C"/>
    <w:rsid w:val="00743D4F"/>
  </w:style>
  <w:style w:type="paragraph" w:customStyle="1" w:styleId="31706BBA9A4C417FBD4FF95CA7B41BE5">
    <w:name w:val="31706BBA9A4C417FBD4FF95CA7B41BE5"/>
    <w:rsid w:val="00743D4F"/>
  </w:style>
  <w:style w:type="paragraph" w:customStyle="1" w:styleId="61A624DE33D8455599DF24463DFD3568">
    <w:name w:val="61A624DE33D8455599DF24463DFD3568"/>
    <w:rsid w:val="00743D4F"/>
  </w:style>
  <w:style w:type="paragraph" w:customStyle="1" w:styleId="D55BFEC232CE4710BF3EAB41A80A12D0">
    <w:name w:val="D55BFEC232CE4710BF3EAB41A80A12D0"/>
    <w:rsid w:val="00743D4F"/>
  </w:style>
  <w:style w:type="paragraph" w:customStyle="1" w:styleId="254D11ED01C647CDB8C42A296B38955E">
    <w:name w:val="254D11ED01C647CDB8C42A296B38955E"/>
    <w:rsid w:val="00743D4F"/>
  </w:style>
  <w:style w:type="paragraph" w:customStyle="1" w:styleId="1A3355400F7F4B72835BF95755F140A9">
    <w:name w:val="1A3355400F7F4B72835BF95755F140A9"/>
    <w:rsid w:val="00743D4F"/>
  </w:style>
  <w:style w:type="paragraph" w:customStyle="1" w:styleId="63F9C841C0B547B19F44B7A6EB10E203">
    <w:name w:val="63F9C841C0B547B19F44B7A6EB10E203"/>
    <w:rsid w:val="00743D4F"/>
  </w:style>
  <w:style w:type="paragraph" w:customStyle="1" w:styleId="BCB4F8D7CE334864B59A0F28AE74F6E2">
    <w:name w:val="BCB4F8D7CE334864B59A0F28AE74F6E2"/>
    <w:rsid w:val="00743D4F"/>
  </w:style>
  <w:style w:type="paragraph" w:customStyle="1" w:styleId="AD1BEFF33A414927AD230AB5C42F0188">
    <w:name w:val="AD1BEFF33A414927AD230AB5C42F0188"/>
    <w:rsid w:val="00743D4F"/>
  </w:style>
  <w:style w:type="paragraph" w:customStyle="1" w:styleId="9F9C8C79B8254491B8C96475D0D6C57B">
    <w:name w:val="9F9C8C79B8254491B8C96475D0D6C57B"/>
    <w:rsid w:val="00743D4F"/>
  </w:style>
  <w:style w:type="paragraph" w:customStyle="1" w:styleId="A4C9F3E5107B47D7A4BA2F3BDE6CD350">
    <w:name w:val="A4C9F3E5107B47D7A4BA2F3BDE6CD350"/>
    <w:rsid w:val="00743D4F"/>
  </w:style>
  <w:style w:type="paragraph" w:customStyle="1" w:styleId="545D557EB08D4C0495D08D5D1FD04C48">
    <w:name w:val="545D557EB08D4C0495D08D5D1FD04C48"/>
    <w:rsid w:val="00743D4F"/>
  </w:style>
  <w:style w:type="paragraph" w:customStyle="1" w:styleId="0018D5461FA243728BCDE23261987184">
    <w:name w:val="0018D5461FA243728BCDE23261987184"/>
    <w:rsid w:val="00743D4F"/>
  </w:style>
  <w:style w:type="paragraph" w:customStyle="1" w:styleId="DF873E5D4CF444C7B2FC42F32D085F17">
    <w:name w:val="DF873E5D4CF444C7B2FC42F32D085F17"/>
    <w:rsid w:val="00743D4F"/>
  </w:style>
  <w:style w:type="paragraph" w:customStyle="1" w:styleId="175357874DD5435FBA6E873C9C8BED58">
    <w:name w:val="175357874DD5435FBA6E873C9C8BED58"/>
    <w:rsid w:val="00743D4F"/>
  </w:style>
  <w:style w:type="paragraph" w:customStyle="1" w:styleId="AF62D92E4995459B938D0B2CFC0E1170">
    <w:name w:val="AF62D92E4995459B938D0B2CFC0E1170"/>
    <w:rsid w:val="00743D4F"/>
  </w:style>
  <w:style w:type="paragraph" w:customStyle="1" w:styleId="182557AE51C64456A58BE80304087850">
    <w:name w:val="182557AE51C64456A58BE80304087850"/>
    <w:rsid w:val="00743D4F"/>
  </w:style>
  <w:style w:type="paragraph" w:customStyle="1" w:styleId="4546B9D8A08049F7B5C4CB5CC484120A">
    <w:name w:val="4546B9D8A08049F7B5C4CB5CC484120A"/>
    <w:rsid w:val="00743D4F"/>
  </w:style>
  <w:style w:type="paragraph" w:customStyle="1" w:styleId="AF9A9FA20B8B4CEC95BABB0FBF53BEB5">
    <w:name w:val="AF9A9FA20B8B4CEC95BABB0FBF53BEB5"/>
    <w:rsid w:val="00743D4F"/>
  </w:style>
  <w:style w:type="paragraph" w:customStyle="1" w:styleId="F8C7A75DF8CA4FC193FCC44AA4D28788">
    <w:name w:val="F8C7A75DF8CA4FC193FCC44AA4D28788"/>
    <w:rsid w:val="00743D4F"/>
  </w:style>
  <w:style w:type="paragraph" w:customStyle="1" w:styleId="4519AF89FB3A4FA4BB478E9F56E89888">
    <w:name w:val="4519AF89FB3A4FA4BB478E9F56E89888"/>
    <w:rsid w:val="00743D4F"/>
  </w:style>
  <w:style w:type="paragraph" w:customStyle="1" w:styleId="5382BD6A6EAD473FBC2BB3DC885DBFEE">
    <w:name w:val="5382BD6A6EAD473FBC2BB3DC885DBFEE"/>
    <w:rsid w:val="00743D4F"/>
  </w:style>
  <w:style w:type="paragraph" w:customStyle="1" w:styleId="D2DC9790D2C44B93BFBA1CF946E2C8CC">
    <w:name w:val="D2DC9790D2C44B93BFBA1CF946E2C8CC"/>
    <w:rsid w:val="00743D4F"/>
  </w:style>
  <w:style w:type="paragraph" w:customStyle="1" w:styleId="4B5E513BBD894144A12BC211817D1A44">
    <w:name w:val="4B5E513BBD894144A12BC211817D1A44"/>
    <w:rsid w:val="00743D4F"/>
  </w:style>
  <w:style w:type="paragraph" w:customStyle="1" w:styleId="23A3FCEAACF240CA8A394F7F523C9831">
    <w:name w:val="23A3FCEAACF240CA8A394F7F523C9831"/>
    <w:rsid w:val="00743D4F"/>
  </w:style>
  <w:style w:type="paragraph" w:customStyle="1" w:styleId="D2732FE22F714AD99696F867C88C70A3">
    <w:name w:val="D2732FE22F714AD99696F867C88C70A3"/>
    <w:rsid w:val="00743D4F"/>
  </w:style>
  <w:style w:type="paragraph" w:customStyle="1" w:styleId="5930586686DA47448A77905F70DD8529">
    <w:name w:val="5930586686DA47448A77905F70DD8529"/>
    <w:rsid w:val="00743D4F"/>
  </w:style>
  <w:style w:type="paragraph" w:customStyle="1" w:styleId="FACE90E0D5594F0E82413EF02304F075">
    <w:name w:val="FACE90E0D5594F0E82413EF02304F075"/>
    <w:rsid w:val="00743D4F"/>
  </w:style>
  <w:style w:type="paragraph" w:customStyle="1" w:styleId="DF882CDB0F18468ABFB503B67F5F8703">
    <w:name w:val="DF882CDB0F18468ABFB503B67F5F8703"/>
    <w:rsid w:val="00743D4F"/>
  </w:style>
  <w:style w:type="paragraph" w:customStyle="1" w:styleId="A44E4F30155F40768E5D6E174C5F5A90">
    <w:name w:val="A44E4F30155F40768E5D6E174C5F5A90"/>
    <w:rsid w:val="00743D4F"/>
  </w:style>
  <w:style w:type="paragraph" w:customStyle="1" w:styleId="691E89A4E14F4EE494A780C6D0AD3D5D">
    <w:name w:val="691E89A4E14F4EE494A780C6D0AD3D5D"/>
    <w:rsid w:val="00743D4F"/>
  </w:style>
  <w:style w:type="paragraph" w:customStyle="1" w:styleId="056C0AC8A2A140AA972F82A9C5251B92">
    <w:name w:val="056C0AC8A2A140AA972F82A9C5251B92"/>
    <w:rsid w:val="00743D4F"/>
  </w:style>
  <w:style w:type="paragraph" w:customStyle="1" w:styleId="683F04FA62B245EAA8032FA9603CBED1">
    <w:name w:val="683F04FA62B245EAA8032FA9603CBED1"/>
    <w:rsid w:val="00743D4F"/>
  </w:style>
  <w:style w:type="paragraph" w:customStyle="1" w:styleId="067182D039E14C72AE9E87403A7C8CB5">
    <w:name w:val="067182D039E14C72AE9E87403A7C8CB5"/>
    <w:rsid w:val="00743D4F"/>
  </w:style>
  <w:style w:type="paragraph" w:customStyle="1" w:styleId="2C1D0836FDF5451EA750D8875FAAB182">
    <w:name w:val="2C1D0836FDF5451EA750D8875FAAB182"/>
    <w:rsid w:val="00743D4F"/>
  </w:style>
  <w:style w:type="paragraph" w:customStyle="1" w:styleId="3A0024F4A55E4FF3A1E1C717EC9CAEDC">
    <w:name w:val="3A0024F4A55E4FF3A1E1C717EC9CAEDC"/>
    <w:rsid w:val="00743D4F"/>
  </w:style>
  <w:style w:type="paragraph" w:customStyle="1" w:styleId="B5A2EDA9D3904315B9137D9AC2A3A4BB">
    <w:name w:val="B5A2EDA9D3904315B9137D9AC2A3A4BB"/>
    <w:rsid w:val="00743D4F"/>
  </w:style>
  <w:style w:type="paragraph" w:customStyle="1" w:styleId="FC6AA42AD7614830B308D231BE15BDEA">
    <w:name w:val="FC6AA42AD7614830B308D231BE15BDEA"/>
    <w:rsid w:val="00743D4F"/>
  </w:style>
  <w:style w:type="paragraph" w:customStyle="1" w:styleId="216BE33090244FB4867C42A4B472D050">
    <w:name w:val="216BE33090244FB4867C42A4B472D050"/>
    <w:rsid w:val="00743D4F"/>
  </w:style>
  <w:style w:type="paragraph" w:customStyle="1" w:styleId="0C18A0AD1EA7444D931DF10DEBFF2C88">
    <w:name w:val="0C18A0AD1EA7444D931DF10DEBFF2C88"/>
    <w:rsid w:val="00743D4F"/>
  </w:style>
  <w:style w:type="paragraph" w:customStyle="1" w:styleId="C63490B3D7FC40DC9B97EDF3088EDE34">
    <w:name w:val="C63490B3D7FC40DC9B97EDF3088EDE34"/>
    <w:rsid w:val="00743D4F"/>
  </w:style>
  <w:style w:type="paragraph" w:customStyle="1" w:styleId="9F340C44C5D141C0A9CFA6004E15C55A">
    <w:name w:val="9F340C44C5D141C0A9CFA6004E15C55A"/>
    <w:rsid w:val="00743D4F"/>
  </w:style>
  <w:style w:type="paragraph" w:customStyle="1" w:styleId="E370381F3BF540E6B5AC78B12F37320E">
    <w:name w:val="E370381F3BF540E6B5AC78B12F37320E"/>
    <w:rsid w:val="00743D4F"/>
  </w:style>
  <w:style w:type="paragraph" w:customStyle="1" w:styleId="79C8FE5A0CEA489086A7F4AD870EA529">
    <w:name w:val="79C8FE5A0CEA489086A7F4AD870EA529"/>
    <w:rsid w:val="00743D4F"/>
  </w:style>
  <w:style w:type="paragraph" w:customStyle="1" w:styleId="7ED8D7AE425846F2A5D108A379B1350F">
    <w:name w:val="7ED8D7AE425846F2A5D108A379B1350F"/>
    <w:rsid w:val="00743D4F"/>
  </w:style>
  <w:style w:type="paragraph" w:customStyle="1" w:styleId="AA45BE1DB7C547309B3488B7ACFC7EA4">
    <w:name w:val="AA45BE1DB7C547309B3488B7ACFC7EA4"/>
    <w:rsid w:val="00743D4F"/>
  </w:style>
  <w:style w:type="paragraph" w:customStyle="1" w:styleId="876A8554C2E2486288BA7B04E0F15AA7">
    <w:name w:val="876A8554C2E2486288BA7B04E0F15AA7"/>
    <w:rsid w:val="00743D4F"/>
  </w:style>
  <w:style w:type="paragraph" w:customStyle="1" w:styleId="36370D8BA33C4826ABE0AEA3C0DFFDEF">
    <w:name w:val="36370D8BA33C4826ABE0AEA3C0DFFDEF"/>
    <w:rsid w:val="00743D4F"/>
  </w:style>
  <w:style w:type="paragraph" w:customStyle="1" w:styleId="109368BF34A34A53AA49C5C13C404FB4">
    <w:name w:val="109368BF34A34A53AA49C5C13C404FB4"/>
    <w:rsid w:val="00743D4F"/>
  </w:style>
  <w:style w:type="paragraph" w:customStyle="1" w:styleId="B9DD8AC36B8344BBA440864C11DB9AC4">
    <w:name w:val="B9DD8AC36B8344BBA440864C11DB9AC4"/>
    <w:rsid w:val="00743D4F"/>
  </w:style>
  <w:style w:type="paragraph" w:customStyle="1" w:styleId="BC8417C494D142489F06567EBC21B1B0">
    <w:name w:val="BC8417C494D142489F06567EBC21B1B0"/>
    <w:rsid w:val="00743D4F"/>
  </w:style>
  <w:style w:type="paragraph" w:customStyle="1" w:styleId="6F0F00B66AD74668B4F2C7B210C6B68C">
    <w:name w:val="6F0F00B66AD74668B4F2C7B210C6B68C"/>
    <w:rsid w:val="00743D4F"/>
  </w:style>
  <w:style w:type="paragraph" w:customStyle="1" w:styleId="87E78466C4304F8192F875F0F504C805">
    <w:name w:val="87E78466C4304F8192F875F0F504C805"/>
    <w:rsid w:val="00743D4F"/>
  </w:style>
  <w:style w:type="paragraph" w:customStyle="1" w:styleId="C4CC4C68359F47039926F6A387937364">
    <w:name w:val="C4CC4C68359F47039926F6A387937364"/>
    <w:rsid w:val="00743D4F"/>
  </w:style>
  <w:style w:type="paragraph" w:customStyle="1" w:styleId="30893CC8658449EE88C8A456C84749C5">
    <w:name w:val="30893CC8658449EE88C8A456C84749C5"/>
    <w:rsid w:val="00743D4F"/>
  </w:style>
  <w:style w:type="paragraph" w:customStyle="1" w:styleId="51EAF00ABAEB4A9495042396D0292075">
    <w:name w:val="51EAF00ABAEB4A9495042396D0292075"/>
    <w:rsid w:val="00743D4F"/>
  </w:style>
  <w:style w:type="paragraph" w:customStyle="1" w:styleId="EE507CBABEC14F958CB50B04156C0D20">
    <w:name w:val="EE507CBABEC14F958CB50B04156C0D20"/>
    <w:rsid w:val="00743D4F"/>
  </w:style>
  <w:style w:type="paragraph" w:customStyle="1" w:styleId="0D4A4345CA9D450AB46574A875CF25A7">
    <w:name w:val="0D4A4345CA9D450AB46574A875CF25A7"/>
    <w:rsid w:val="00743D4F"/>
  </w:style>
  <w:style w:type="paragraph" w:customStyle="1" w:styleId="470833C24F3349049B6C7718ACF1D01F">
    <w:name w:val="470833C24F3349049B6C7718ACF1D01F"/>
    <w:rsid w:val="00743D4F"/>
  </w:style>
  <w:style w:type="paragraph" w:customStyle="1" w:styleId="2041E7DB1EBB479B9C45851475E55F85">
    <w:name w:val="2041E7DB1EBB479B9C45851475E55F85"/>
    <w:rsid w:val="00743D4F"/>
  </w:style>
  <w:style w:type="paragraph" w:customStyle="1" w:styleId="627C735845D14D85A8E66D74560F23A7">
    <w:name w:val="627C735845D14D85A8E66D74560F23A7"/>
    <w:rsid w:val="00743D4F"/>
  </w:style>
  <w:style w:type="paragraph" w:customStyle="1" w:styleId="00A3E8C8C8134B42B5E7668B15992792">
    <w:name w:val="00A3E8C8C8134B42B5E7668B15992792"/>
    <w:rsid w:val="00743D4F"/>
  </w:style>
  <w:style w:type="paragraph" w:customStyle="1" w:styleId="BE2699D9FDC84288A170C24EE18C92F5">
    <w:name w:val="BE2699D9FDC84288A170C24EE18C92F5"/>
    <w:rsid w:val="00743D4F"/>
  </w:style>
  <w:style w:type="paragraph" w:customStyle="1" w:styleId="74AE4BB2B1DC424B9E8467D06E09334B">
    <w:name w:val="74AE4BB2B1DC424B9E8467D06E09334B"/>
    <w:rsid w:val="00743D4F"/>
  </w:style>
  <w:style w:type="paragraph" w:customStyle="1" w:styleId="6C082EAC101844E9A5098B07BCD68DB7">
    <w:name w:val="6C082EAC101844E9A5098B07BCD68DB7"/>
    <w:rsid w:val="00743D4F"/>
  </w:style>
  <w:style w:type="paragraph" w:customStyle="1" w:styleId="12EBE5997224402D90441F6D62C95904">
    <w:name w:val="12EBE5997224402D90441F6D62C95904"/>
    <w:rsid w:val="00743D4F"/>
  </w:style>
  <w:style w:type="paragraph" w:customStyle="1" w:styleId="2AC05CDB49934A22B65A46B8112B2FBB">
    <w:name w:val="2AC05CDB49934A22B65A46B8112B2FBB"/>
    <w:rsid w:val="00743D4F"/>
  </w:style>
  <w:style w:type="paragraph" w:customStyle="1" w:styleId="19A1A18267B24B33AA6EC40E4D380D1C">
    <w:name w:val="19A1A18267B24B33AA6EC40E4D380D1C"/>
    <w:rsid w:val="00743D4F"/>
  </w:style>
  <w:style w:type="paragraph" w:customStyle="1" w:styleId="FE2584530D664CE6AF5119078261A09F">
    <w:name w:val="FE2584530D664CE6AF5119078261A09F"/>
    <w:rsid w:val="00743D4F"/>
  </w:style>
  <w:style w:type="paragraph" w:customStyle="1" w:styleId="089FEEA7C7B04D05AC21026A1A45B803">
    <w:name w:val="089FEEA7C7B04D05AC21026A1A45B803"/>
    <w:rsid w:val="00743D4F"/>
  </w:style>
  <w:style w:type="paragraph" w:customStyle="1" w:styleId="05ED580DF09F463E8C0C909F36C23052">
    <w:name w:val="05ED580DF09F463E8C0C909F36C23052"/>
    <w:rsid w:val="00743D4F"/>
  </w:style>
  <w:style w:type="paragraph" w:customStyle="1" w:styleId="60D4E74ECADF4BAA9886CDD13CE979D5">
    <w:name w:val="60D4E74ECADF4BAA9886CDD13CE979D5"/>
    <w:rsid w:val="00743D4F"/>
  </w:style>
  <w:style w:type="paragraph" w:customStyle="1" w:styleId="F562A8A908BE4AC8BEAA424269292207">
    <w:name w:val="F562A8A908BE4AC8BEAA424269292207"/>
    <w:rsid w:val="00743D4F"/>
  </w:style>
  <w:style w:type="paragraph" w:customStyle="1" w:styleId="59F4963B68D042A293CDE20209D713FD">
    <w:name w:val="59F4963B68D042A293CDE20209D713FD"/>
    <w:rsid w:val="00743D4F"/>
  </w:style>
  <w:style w:type="paragraph" w:customStyle="1" w:styleId="DC239A50B745409D9FA2BD87DFAFCCF3">
    <w:name w:val="DC239A50B745409D9FA2BD87DFAFCCF3"/>
    <w:rsid w:val="00743D4F"/>
  </w:style>
  <w:style w:type="paragraph" w:customStyle="1" w:styleId="99BA217CAAD94A9E958C754506398A03">
    <w:name w:val="99BA217CAAD94A9E958C754506398A03"/>
    <w:rsid w:val="00743D4F"/>
  </w:style>
  <w:style w:type="paragraph" w:customStyle="1" w:styleId="14C8FA11295942EF90191DD1E660BC01">
    <w:name w:val="14C8FA11295942EF90191DD1E660BC01"/>
    <w:rsid w:val="00743D4F"/>
  </w:style>
  <w:style w:type="paragraph" w:customStyle="1" w:styleId="AE952207A95F494487837F6BD85E13E4">
    <w:name w:val="AE952207A95F494487837F6BD85E13E4"/>
    <w:rsid w:val="00743D4F"/>
  </w:style>
  <w:style w:type="paragraph" w:customStyle="1" w:styleId="C0B3108213CD4E028E76D95E14D66269">
    <w:name w:val="C0B3108213CD4E028E76D95E14D66269"/>
    <w:rsid w:val="00743D4F"/>
  </w:style>
  <w:style w:type="paragraph" w:customStyle="1" w:styleId="F9B4AB8BDB8D43A29B577D9C4A324EB6">
    <w:name w:val="F9B4AB8BDB8D43A29B577D9C4A324EB6"/>
    <w:rsid w:val="00743D4F"/>
  </w:style>
  <w:style w:type="paragraph" w:customStyle="1" w:styleId="E889A91FC9214AF9A1C1EAB85BCB14EB">
    <w:name w:val="E889A91FC9214AF9A1C1EAB85BCB14EB"/>
    <w:rsid w:val="00743D4F"/>
  </w:style>
  <w:style w:type="paragraph" w:customStyle="1" w:styleId="A9AFFBF32E5F4020A8D65AC23DDC3C2A">
    <w:name w:val="A9AFFBF32E5F4020A8D65AC23DDC3C2A"/>
    <w:rsid w:val="00743D4F"/>
  </w:style>
  <w:style w:type="paragraph" w:customStyle="1" w:styleId="883BF814A0944BAAA801D250D72C4F1F">
    <w:name w:val="883BF814A0944BAAA801D250D72C4F1F"/>
    <w:rsid w:val="00743D4F"/>
  </w:style>
  <w:style w:type="paragraph" w:customStyle="1" w:styleId="59B35DC773D14B04A164884D378F82DC">
    <w:name w:val="59B35DC773D14B04A164884D378F82DC"/>
    <w:rsid w:val="00743D4F"/>
  </w:style>
  <w:style w:type="paragraph" w:customStyle="1" w:styleId="0526C2A87DC049AD9A525BC604844C97">
    <w:name w:val="0526C2A87DC049AD9A525BC604844C97"/>
    <w:rsid w:val="00743D4F"/>
  </w:style>
  <w:style w:type="paragraph" w:customStyle="1" w:styleId="63861D243D26486AAB024C23A95B75A9">
    <w:name w:val="63861D243D26486AAB024C23A95B75A9"/>
    <w:rsid w:val="00743D4F"/>
  </w:style>
  <w:style w:type="paragraph" w:customStyle="1" w:styleId="220CE735C0B54F45A88E48D9817446AB">
    <w:name w:val="220CE735C0B54F45A88E48D9817446AB"/>
    <w:rsid w:val="00743D4F"/>
  </w:style>
  <w:style w:type="paragraph" w:customStyle="1" w:styleId="5EBE1C9D8EBF4903B0D0B44320685E80">
    <w:name w:val="5EBE1C9D8EBF4903B0D0B44320685E80"/>
    <w:rsid w:val="00743D4F"/>
  </w:style>
  <w:style w:type="paragraph" w:customStyle="1" w:styleId="A436A797442E4848946933AAE9493FBD">
    <w:name w:val="A436A797442E4848946933AAE9493FBD"/>
    <w:rsid w:val="00743D4F"/>
  </w:style>
  <w:style w:type="paragraph" w:customStyle="1" w:styleId="AF65BC5F0222474BBB924744162B6156">
    <w:name w:val="AF65BC5F0222474BBB924744162B6156"/>
    <w:rsid w:val="00743D4F"/>
  </w:style>
  <w:style w:type="paragraph" w:customStyle="1" w:styleId="7A9A23582BD74D8B84929F18D93CE9E9">
    <w:name w:val="7A9A23582BD74D8B84929F18D93CE9E9"/>
    <w:rsid w:val="00743D4F"/>
  </w:style>
  <w:style w:type="paragraph" w:customStyle="1" w:styleId="2E7A421A4B464E9CBBB538EA4B5B1166">
    <w:name w:val="2E7A421A4B464E9CBBB538EA4B5B1166"/>
    <w:rsid w:val="00743D4F"/>
  </w:style>
  <w:style w:type="paragraph" w:customStyle="1" w:styleId="5D36CB7D9CC043C3B4E85DC32129FF45">
    <w:name w:val="5D36CB7D9CC043C3B4E85DC32129FF45"/>
    <w:rsid w:val="00743D4F"/>
  </w:style>
  <w:style w:type="paragraph" w:customStyle="1" w:styleId="A75E58FA686C480183C9532A97F9D116">
    <w:name w:val="A75E58FA686C480183C9532A97F9D116"/>
    <w:rsid w:val="00743D4F"/>
  </w:style>
  <w:style w:type="paragraph" w:customStyle="1" w:styleId="8EBAB142FB0F47E69E5284A697A82635">
    <w:name w:val="8EBAB142FB0F47E69E5284A697A82635"/>
    <w:rsid w:val="00743D4F"/>
  </w:style>
  <w:style w:type="paragraph" w:customStyle="1" w:styleId="958C45F6BDC44A3FAE7722A884DB8BAA">
    <w:name w:val="958C45F6BDC44A3FAE7722A884DB8BAA"/>
    <w:rsid w:val="00743D4F"/>
  </w:style>
  <w:style w:type="paragraph" w:customStyle="1" w:styleId="A908035399194FABA2B30FB30B31901C">
    <w:name w:val="A908035399194FABA2B30FB30B31901C"/>
    <w:rsid w:val="00743D4F"/>
  </w:style>
  <w:style w:type="paragraph" w:customStyle="1" w:styleId="A29313F6EDF24595ADF2396A62C47E97">
    <w:name w:val="A29313F6EDF24595ADF2396A62C47E97"/>
    <w:rsid w:val="00743D4F"/>
  </w:style>
  <w:style w:type="paragraph" w:customStyle="1" w:styleId="5E68D10F9B6B4DC3A872C52520B8CCF6">
    <w:name w:val="5E68D10F9B6B4DC3A872C52520B8CCF6"/>
    <w:rsid w:val="00743D4F"/>
  </w:style>
  <w:style w:type="paragraph" w:customStyle="1" w:styleId="997C30B86F6A4634A374E27AF0D64600">
    <w:name w:val="997C30B86F6A4634A374E27AF0D64600"/>
    <w:rsid w:val="00743D4F"/>
  </w:style>
  <w:style w:type="paragraph" w:customStyle="1" w:styleId="9CB1F47B633048559B34A2347143A347">
    <w:name w:val="9CB1F47B633048559B34A2347143A347"/>
    <w:rsid w:val="00743D4F"/>
  </w:style>
  <w:style w:type="paragraph" w:customStyle="1" w:styleId="5EB427F01645435F8423FA39311B883D">
    <w:name w:val="5EB427F01645435F8423FA39311B883D"/>
    <w:rsid w:val="00743D4F"/>
  </w:style>
  <w:style w:type="paragraph" w:customStyle="1" w:styleId="DD13464D674F4FA19BA8DC73F66D0EC7">
    <w:name w:val="DD13464D674F4FA19BA8DC73F66D0EC7"/>
    <w:rsid w:val="00743D4F"/>
  </w:style>
  <w:style w:type="paragraph" w:customStyle="1" w:styleId="BAA03DA18B34448A8749D12CFFF3595D">
    <w:name w:val="BAA03DA18B34448A8749D12CFFF3595D"/>
    <w:rsid w:val="00743D4F"/>
  </w:style>
  <w:style w:type="paragraph" w:customStyle="1" w:styleId="5466F48350144D389C244CF840BAEE42">
    <w:name w:val="5466F48350144D389C244CF840BAEE42"/>
    <w:rsid w:val="00743D4F"/>
  </w:style>
  <w:style w:type="paragraph" w:customStyle="1" w:styleId="E9D339CFA4FF4C9CA10A55E82D99B5EB">
    <w:name w:val="E9D339CFA4FF4C9CA10A55E82D99B5EB"/>
    <w:rsid w:val="00743D4F"/>
  </w:style>
  <w:style w:type="paragraph" w:customStyle="1" w:styleId="4A3A4C6A544649DDBBE390BD2E9FFC0E">
    <w:name w:val="4A3A4C6A544649DDBBE390BD2E9FFC0E"/>
    <w:rsid w:val="00743D4F"/>
  </w:style>
  <w:style w:type="paragraph" w:customStyle="1" w:styleId="8B83A742BA5043FA95CFAB9408E3DA33">
    <w:name w:val="8B83A742BA5043FA95CFAB9408E3DA33"/>
    <w:rsid w:val="00743D4F"/>
  </w:style>
  <w:style w:type="paragraph" w:customStyle="1" w:styleId="D263D9F109C743B7B107E48650CE7620">
    <w:name w:val="D263D9F109C743B7B107E48650CE7620"/>
    <w:rsid w:val="00743D4F"/>
  </w:style>
  <w:style w:type="paragraph" w:customStyle="1" w:styleId="B2F88801A56A4FCD93F6BE5DA0511EB2">
    <w:name w:val="B2F88801A56A4FCD93F6BE5DA0511EB2"/>
    <w:rsid w:val="00743D4F"/>
  </w:style>
  <w:style w:type="paragraph" w:customStyle="1" w:styleId="93194E039B7246849FA86766C6928F41">
    <w:name w:val="93194E039B7246849FA86766C6928F41"/>
    <w:rsid w:val="00743D4F"/>
  </w:style>
  <w:style w:type="paragraph" w:customStyle="1" w:styleId="414619C2E79C4293923A9ACD1B584970">
    <w:name w:val="414619C2E79C4293923A9ACD1B584970"/>
    <w:rsid w:val="00743D4F"/>
  </w:style>
  <w:style w:type="paragraph" w:customStyle="1" w:styleId="856E38613DD04B95850CE3595F8E51B0">
    <w:name w:val="856E38613DD04B95850CE3595F8E51B0"/>
    <w:rsid w:val="00743D4F"/>
  </w:style>
  <w:style w:type="paragraph" w:customStyle="1" w:styleId="2ABAC2DE5A1F412F89C52021D71E446D">
    <w:name w:val="2ABAC2DE5A1F412F89C52021D71E446D"/>
    <w:rsid w:val="00743D4F"/>
  </w:style>
  <w:style w:type="paragraph" w:customStyle="1" w:styleId="4ED0F17E469249D7B9E6502CD5134A63">
    <w:name w:val="4ED0F17E469249D7B9E6502CD5134A63"/>
    <w:rsid w:val="00743D4F"/>
  </w:style>
  <w:style w:type="paragraph" w:customStyle="1" w:styleId="D1F2BE52E73944398AEE65E2939A0B84">
    <w:name w:val="D1F2BE52E73944398AEE65E2939A0B84"/>
    <w:rsid w:val="00743D4F"/>
  </w:style>
  <w:style w:type="paragraph" w:customStyle="1" w:styleId="122EBAA611C645BCA0341B404FE32269">
    <w:name w:val="122EBAA611C645BCA0341B404FE32269"/>
    <w:rsid w:val="00743D4F"/>
  </w:style>
  <w:style w:type="paragraph" w:customStyle="1" w:styleId="299D29B4AFB74BE49187D94E8C20C235">
    <w:name w:val="299D29B4AFB74BE49187D94E8C20C235"/>
    <w:rsid w:val="00743D4F"/>
  </w:style>
  <w:style w:type="paragraph" w:customStyle="1" w:styleId="BE6744923BEB46A0B801A355EC6735A1">
    <w:name w:val="BE6744923BEB46A0B801A355EC6735A1"/>
    <w:rsid w:val="00743D4F"/>
  </w:style>
  <w:style w:type="paragraph" w:customStyle="1" w:styleId="559381E2391744C7B8B645C37DCA8C20">
    <w:name w:val="559381E2391744C7B8B645C37DCA8C20"/>
    <w:rsid w:val="00743D4F"/>
  </w:style>
  <w:style w:type="paragraph" w:customStyle="1" w:styleId="7E21D2760AE8438E966A069CC4745901">
    <w:name w:val="7E21D2760AE8438E966A069CC4745901"/>
    <w:rsid w:val="00743D4F"/>
  </w:style>
  <w:style w:type="paragraph" w:customStyle="1" w:styleId="9D2725B094724E0C8FA63F696A10E3C6">
    <w:name w:val="9D2725B094724E0C8FA63F696A10E3C6"/>
    <w:rsid w:val="00743D4F"/>
  </w:style>
  <w:style w:type="paragraph" w:customStyle="1" w:styleId="705A9AFFDD9F40B583F99FA24327CB07">
    <w:name w:val="705A9AFFDD9F40B583F99FA24327CB07"/>
    <w:rsid w:val="00743D4F"/>
  </w:style>
  <w:style w:type="paragraph" w:customStyle="1" w:styleId="FED0472F0EDD4F318AA4CF2F6AA27287">
    <w:name w:val="FED0472F0EDD4F318AA4CF2F6AA27287"/>
    <w:rsid w:val="00743D4F"/>
  </w:style>
  <w:style w:type="paragraph" w:customStyle="1" w:styleId="D4CEAA5646AD4CFE9496DF040BF4CE18">
    <w:name w:val="D4CEAA5646AD4CFE9496DF040BF4CE18"/>
    <w:rsid w:val="00743D4F"/>
  </w:style>
  <w:style w:type="paragraph" w:customStyle="1" w:styleId="78ABFC142BA54A44BA253718942E6745">
    <w:name w:val="78ABFC142BA54A44BA253718942E6745"/>
    <w:rsid w:val="00743D4F"/>
  </w:style>
  <w:style w:type="paragraph" w:customStyle="1" w:styleId="4B09B5BDD00D448791E37B3484965416">
    <w:name w:val="4B09B5BDD00D448791E37B3484965416"/>
    <w:rsid w:val="00743D4F"/>
  </w:style>
  <w:style w:type="paragraph" w:customStyle="1" w:styleId="BBE0088395154C2BB6513217AE8B05D5">
    <w:name w:val="BBE0088395154C2BB6513217AE8B05D5"/>
    <w:rsid w:val="00743D4F"/>
  </w:style>
  <w:style w:type="paragraph" w:customStyle="1" w:styleId="30B1EDC96E6A426EBAF85865816D39E5">
    <w:name w:val="30B1EDC96E6A426EBAF85865816D39E5"/>
    <w:rsid w:val="00743D4F"/>
  </w:style>
  <w:style w:type="paragraph" w:customStyle="1" w:styleId="50E14C75BD874606BCF69DE01C583E4B">
    <w:name w:val="50E14C75BD874606BCF69DE01C583E4B"/>
    <w:rsid w:val="00743D4F"/>
  </w:style>
  <w:style w:type="paragraph" w:customStyle="1" w:styleId="74193653265740A29115295FBDC1A7B4">
    <w:name w:val="74193653265740A29115295FBDC1A7B4"/>
    <w:rsid w:val="00743D4F"/>
  </w:style>
  <w:style w:type="paragraph" w:customStyle="1" w:styleId="0EBB0FE669A2428F9D1CBF08A870708C">
    <w:name w:val="0EBB0FE669A2428F9D1CBF08A870708C"/>
    <w:rsid w:val="00743D4F"/>
  </w:style>
  <w:style w:type="paragraph" w:customStyle="1" w:styleId="1A24AB57A9494153A4D98F8D4F626F99">
    <w:name w:val="1A24AB57A9494153A4D98F8D4F626F99"/>
    <w:rsid w:val="00743D4F"/>
  </w:style>
  <w:style w:type="paragraph" w:customStyle="1" w:styleId="BFF69F4E467545C79212B032454FBA32">
    <w:name w:val="BFF69F4E467545C79212B032454FBA32"/>
    <w:rsid w:val="00743D4F"/>
  </w:style>
  <w:style w:type="paragraph" w:customStyle="1" w:styleId="E2C075EB4E114EB1B93E03514EC54848">
    <w:name w:val="E2C075EB4E114EB1B93E03514EC54848"/>
    <w:rsid w:val="00743D4F"/>
  </w:style>
  <w:style w:type="paragraph" w:customStyle="1" w:styleId="81538B2362E14DD7812BC720867B646A">
    <w:name w:val="81538B2362E14DD7812BC720867B646A"/>
    <w:rsid w:val="00743D4F"/>
  </w:style>
  <w:style w:type="paragraph" w:customStyle="1" w:styleId="BDB55540867B4EB69B19F3C4C82BD8B6">
    <w:name w:val="BDB55540867B4EB69B19F3C4C82BD8B6"/>
    <w:rsid w:val="00743D4F"/>
  </w:style>
  <w:style w:type="paragraph" w:customStyle="1" w:styleId="FF98563EB8AF40C2A75AB1AC496AF5A1">
    <w:name w:val="FF98563EB8AF40C2A75AB1AC496AF5A1"/>
    <w:rsid w:val="00743D4F"/>
  </w:style>
  <w:style w:type="paragraph" w:customStyle="1" w:styleId="359A0C40C02545FA928C18F4D2F34E3C">
    <w:name w:val="359A0C40C02545FA928C18F4D2F34E3C"/>
    <w:rsid w:val="00743D4F"/>
  </w:style>
  <w:style w:type="paragraph" w:customStyle="1" w:styleId="A43FC1882B804F828FDC50A318115999">
    <w:name w:val="A43FC1882B804F828FDC50A318115999"/>
    <w:rsid w:val="00743D4F"/>
  </w:style>
  <w:style w:type="paragraph" w:customStyle="1" w:styleId="4E213A34463D409ABFE08B9D38DD1BD1">
    <w:name w:val="4E213A34463D409ABFE08B9D38DD1BD1"/>
    <w:rsid w:val="00743D4F"/>
  </w:style>
  <w:style w:type="paragraph" w:customStyle="1" w:styleId="61EB72F5CA774789889850F3A7735EB1">
    <w:name w:val="61EB72F5CA774789889850F3A7735EB1"/>
    <w:rsid w:val="00743D4F"/>
  </w:style>
  <w:style w:type="paragraph" w:customStyle="1" w:styleId="05107DE1B4FD4546B5365A2E889FC55B">
    <w:name w:val="05107DE1B4FD4546B5365A2E889FC55B"/>
    <w:rsid w:val="00743D4F"/>
  </w:style>
  <w:style w:type="paragraph" w:customStyle="1" w:styleId="A103F49442CA475E8F4A340B88677D6B">
    <w:name w:val="A103F49442CA475E8F4A340B88677D6B"/>
    <w:rsid w:val="00743D4F"/>
  </w:style>
  <w:style w:type="paragraph" w:customStyle="1" w:styleId="E5F424827C8B4ABD8C9017F944866965">
    <w:name w:val="E5F424827C8B4ABD8C9017F944866965"/>
    <w:rsid w:val="00743D4F"/>
  </w:style>
  <w:style w:type="paragraph" w:customStyle="1" w:styleId="FA199CD9F085413DA310C74B52C3D2FA">
    <w:name w:val="FA199CD9F085413DA310C74B52C3D2FA"/>
    <w:rsid w:val="00743D4F"/>
  </w:style>
  <w:style w:type="paragraph" w:customStyle="1" w:styleId="D23DE1106B954BF3BFAF2F52731327CC">
    <w:name w:val="D23DE1106B954BF3BFAF2F52731327CC"/>
    <w:rsid w:val="00743D4F"/>
  </w:style>
  <w:style w:type="paragraph" w:customStyle="1" w:styleId="9A61803DC45D494D8A66CF91452EE2CE">
    <w:name w:val="9A61803DC45D494D8A66CF91452EE2CE"/>
    <w:rsid w:val="00743D4F"/>
  </w:style>
  <w:style w:type="paragraph" w:customStyle="1" w:styleId="77158A2550B24E32BC28EA291B62E66F">
    <w:name w:val="77158A2550B24E32BC28EA291B62E66F"/>
    <w:rsid w:val="00743D4F"/>
  </w:style>
  <w:style w:type="paragraph" w:customStyle="1" w:styleId="2305B3F13A314DF6BC5BE375F0E30D3E">
    <w:name w:val="2305B3F13A314DF6BC5BE375F0E30D3E"/>
    <w:rsid w:val="00743D4F"/>
  </w:style>
  <w:style w:type="paragraph" w:customStyle="1" w:styleId="D6CC22EF8F53457B93F3BB3B78884536">
    <w:name w:val="D6CC22EF8F53457B93F3BB3B78884536"/>
    <w:rsid w:val="00743D4F"/>
  </w:style>
  <w:style w:type="paragraph" w:customStyle="1" w:styleId="3C33482E02E6446286EA64EB4E141E38">
    <w:name w:val="3C33482E02E6446286EA64EB4E141E38"/>
    <w:rsid w:val="00743D4F"/>
  </w:style>
  <w:style w:type="paragraph" w:customStyle="1" w:styleId="255DEB47958143BDB7F4EE95BBCF14B5">
    <w:name w:val="255DEB47958143BDB7F4EE95BBCF14B5"/>
    <w:rsid w:val="00743D4F"/>
  </w:style>
  <w:style w:type="paragraph" w:customStyle="1" w:styleId="4DDB84A3E02A4268BD74876F49123BD4">
    <w:name w:val="4DDB84A3E02A4268BD74876F49123BD4"/>
    <w:rsid w:val="00743D4F"/>
  </w:style>
  <w:style w:type="paragraph" w:customStyle="1" w:styleId="BC537F0961AD40B3A2BC75BE4EE6782D">
    <w:name w:val="BC537F0961AD40B3A2BC75BE4EE6782D"/>
    <w:rsid w:val="00743D4F"/>
  </w:style>
  <w:style w:type="paragraph" w:customStyle="1" w:styleId="ED529630350E49ADB7A7F5E10E88CA62">
    <w:name w:val="ED529630350E49ADB7A7F5E10E88CA62"/>
    <w:rsid w:val="00743D4F"/>
  </w:style>
  <w:style w:type="paragraph" w:customStyle="1" w:styleId="75F0517A80C14A059F6260F0AD5C144C">
    <w:name w:val="75F0517A80C14A059F6260F0AD5C144C"/>
    <w:rsid w:val="00743D4F"/>
  </w:style>
  <w:style w:type="paragraph" w:customStyle="1" w:styleId="6B9E1A15CA4947748AEC8817068F253F">
    <w:name w:val="6B9E1A15CA4947748AEC8817068F253F"/>
    <w:rsid w:val="00743D4F"/>
  </w:style>
  <w:style w:type="paragraph" w:customStyle="1" w:styleId="BC7C4FE65DC34528A980EACEEFB63396">
    <w:name w:val="BC7C4FE65DC34528A980EACEEFB63396"/>
    <w:rsid w:val="00743D4F"/>
  </w:style>
  <w:style w:type="paragraph" w:customStyle="1" w:styleId="42B02994574241FE86D83177195968F2">
    <w:name w:val="42B02994574241FE86D83177195968F2"/>
    <w:rsid w:val="00743D4F"/>
  </w:style>
  <w:style w:type="paragraph" w:customStyle="1" w:styleId="C5C929D1E5B4479DAF11A9BDEED8CC5D">
    <w:name w:val="C5C929D1E5B4479DAF11A9BDEED8CC5D"/>
    <w:rsid w:val="00743D4F"/>
  </w:style>
  <w:style w:type="paragraph" w:customStyle="1" w:styleId="2BB8C07CABBA49588F5288936C0E4BC0">
    <w:name w:val="2BB8C07CABBA49588F5288936C0E4BC0"/>
    <w:rsid w:val="00743D4F"/>
  </w:style>
  <w:style w:type="paragraph" w:customStyle="1" w:styleId="E588A21EA0084F42A9C781D221691C58">
    <w:name w:val="E588A21EA0084F42A9C781D221691C58"/>
    <w:rsid w:val="00743D4F"/>
  </w:style>
  <w:style w:type="paragraph" w:customStyle="1" w:styleId="522658EEAC034A35BC398B66AF07A8CE">
    <w:name w:val="522658EEAC034A35BC398B66AF07A8CE"/>
    <w:rsid w:val="00743D4F"/>
  </w:style>
  <w:style w:type="paragraph" w:customStyle="1" w:styleId="F3FDAC76AA484C3EADE2B5E9E7B6C416">
    <w:name w:val="F3FDAC76AA484C3EADE2B5E9E7B6C416"/>
    <w:rsid w:val="00743D4F"/>
  </w:style>
  <w:style w:type="paragraph" w:customStyle="1" w:styleId="3984ACB785D145A7BB4614A594430342">
    <w:name w:val="3984ACB785D145A7BB4614A594430342"/>
    <w:rsid w:val="00743D4F"/>
  </w:style>
  <w:style w:type="paragraph" w:customStyle="1" w:styleId="6942E5EC738746B6A4AAFE30CDDA37A3">
    <w:name w:val="6942E5EC738746B6A4AAFE30CDDA37A3"/>
    <w:rsid w:val="00743D4F"/>
  </w:style>
  <w:style w:type="paragraph" w:customStyle="1" w:styleId="37B6EC2FC1EA4E28944C6C5FA5703BAD">
    <w:name w:val="37B6EC2FC1EA4E28944C6C5FA5703BAD"/>
    <w:rsid w:val="00743D4F"/>
  </w:style>
  <w:style w:type="paragraph" w:customStyle="1" w:styleId="9C3D193EEFE3463E99D67006C89760B0">
    <w:name w:val="9C3D193EEFE3463E99D67006C89760B0"/>
    <w:rsid w:val="00743D4F"/>
  </w:style>
  <w:style w:type="paragraph" w:customStyle="1" w:styleId="3A15AD7F305F43EABFFDB979349E8B5C">
    <w:name w:val="3A15AD7F305F43EABFFDB979349E8B5C"/>
    <w:rsid w:val="00743D4F"/>
  </w:style>
  <w:style w:type="paragraph" w:customStyle="1" w:styleId="A034AFA3DF27413B86F6DD5989D76FB8">
    <w:name w:val="A034AFA3DF27413B86F6DD5989D76FB8"/>
    <w:rsid w:val="00743D4F"/>
  </w:style>
  <w:style w:type="paragraph" w:customStyle="1" w:styleId="89260FD146B144AB97147A36DDFE4B51">
    <w:name w:val="89260FD146B144AB97147A36DDFE4B51"/>
    <w:rsid w:val="00743D4F"/>
  </w:style>
  <w:style w:type="paragraph" w:customStyle="1" w:styleId="8BE9046B0087418BB44E64C7033FFC7E">
    <w:name w:val="8BE9046B0087418BB44E64C7033FFC7E"/>
    <w:rsid w:val="00743D4F"/>
  </w:style>
  <w:style w:type="paragraph" w:customStyle="1" w:styleId="23F22585C0874737A9FC9FDA8C1AD07E">
    <w:name w:val="23F22585C0874737A9FC9FDA8C1AD07E"/>
    <w:rsid w:val="00743D4F"/>
  </w:style>
  <w:style w:type="paragraph" w:customStyle="1" w:styleId="BEDF055356BF48B7A1AC6E147A22E9EA">
    <w:name w:val="BEDF055356BF48B7A1AC6E147A22E9EA"/>
    <w:rsid w:val="00743D4F"/>
  </w:style>
  <w:style w:type="paragraph" w:customStyle="1" w:styleId="42FFA9C8EE4A4AD8B6E2A8EBA6871962">
    <w:name w:val="42FFA9C8EE4A4AD8B6E2A8EBA6871962"/>
    <w:rsid w:val="00743D4F"/>
  </w:style>
  <w:style w:type="paragraph" w:customStyle="1" w:styleId="67A9B35CBACD4C2DB0A609D345F991D2">
    <w:name w:val="67A9B35CBACD4C2DB0A609D345F991D2"/>
    <w:rsid w:val="00743D4F"/>
  </w:style>
  <w:style w:type="paragraph" w:customStyle="1" w:styleId="3FB4672B0502419BAD704D450EC9A9B3">
    <w:name w:val="3FB4672B0502419BAD704D450EC9A9B3"/>
    <w:rsid w:val="00743D4F"/>
  </w:style>
  <w:style w:type="paragraph" w:customStyle="1" w:styleId="7D5CE40A30714C1385B77F7472CF44D2">
    <w:name w:val="7D5CE40A30714C1385B77F7472CF44D2"/>
    <w:rsid w:val="00743D4F"/>
  </w:style>
  <w:style w:type="paragraph" w:customStyle="1" w:styleId="31888E5B7B8A4BBD8FD33E5E9621AC10">
    <w:name w:val="31888E5B7B8A4BBD8FD33E5E9621AC10"/>
    <w:rsid w:val="00743D4F"/>
  </w:style>
  <w:style w:type="paragraph" w:customStyle="1" w:styleId="1311D2E4B2534E5080C99FA871E8B84D">
    <w:name w:val="1311D2E4B2534E5080C99FA871E8B84D"/>
    <w:rsid w:val="00743D4F"/>
  </w:style>
  <w:style w:type="paragraph" w:customStyle="1" w:styleId="816E00E197B04199828ECB8DD560EEDE">
    <w:name w:val="816E00E197B04199828ECB8DD560EEDE"/>
    <w:rsid w:val="00743D4F"/>
  </w:style>
  <w:style w:type="paragraph" w:customStyle="1" w:styleId="BC093EBBD04D4E3FA109FEBD1F216EF0">
    <w:name w:val="BC093EBBD04D4E3FA109FEBD1F216EF0"/>
    <w:rsid w:val="00743D4F"/>
  </w:style>
  <w:style w:type="paragraph" w:customStyle="1" w:styleId="889624E322264F418770D40E17780670">
    <w:name w:val="889624E322264F418770D40E17780670"/>
    <w:rsid w:val="00743D4F"/>
  </w:style>
  <w:style w:type="paragraph" w:customStyle="1" w:styleId="E02CD2455228428CBCCB24BCFC8B3964">
    <w:name w:val="E02CD2455228428CBCCB24BCFC8B3964"/>
    <w:rsid w:val="00743D4F"/>
  </w:style>
  <w:style w:type="paragraph" w:customStyle="1" w:styleId="0FF1326093CA440C80781265A99EFFF3">
    <w:name w:val="0FF1326093CA440C80781265A99EFFF3"/>
    <w:rsid w:val="00743D4F"/>
  </w:style>
  <w:style w:type="paragraph" w:customStyle="1" w:styleId="AE7017D784D64D4296D7A1E98814F01E">
    <w:name w:val="AE7017D784D64D4296D7A1E98814F01E"/>
    <w:rsid w:val="00743D4F"/>
  </w:style>
  <w:style w:type="paragraph" w:customStyle="1" w:styleId="75FF3CE8A5B34C60814D9EA59B0F43E3">
    <w:name w:val="75FF3CE8A5B34C60814D9EA59B0F43E3"/>
    <w:rsid w:val="00743D4F"/>
  </w:style>
  <w:style w:type="paragraph" w:customStyle="1" w:styleId="3E9D7A8F5C75459C96F5070B8899E027">
    <w:name w:val="3E9D7A8F5C75459C96F5070B8899E027"/>
    <w:rsid w:val="00743D4F"/>
  </w:style>
  <w:style w:type="paragraph" w:customStyle="1" w:styleId="759DCC3CE0384EA29C02985749CDD21E">
    <w:name w:val="759DCC3CE0384EA29C02985749CDD21E"/>
    <w:rsid w:val="00743D4F"/>
  </w:style>
  <w:style w:type="paragraph" w:customStyle="1" w:styleId="F1FBBF5B166B4BA9BA927725BDB0C540">
    <w:name w:val="F1FBBF5B166B4BA9BA927725BDB0C540"/>
    <w:rsid w:val="00743D4F"/>
  </w:style>
  <w:style w:type="paragraph" w:customStyle="1" w:styleId="5C832877238543D18E02E4A0BFE36EF2">
    <w:name w:val="5C832877238543D18E02E4A0BFE36EF2"/>
    <w:rsid w:val="00743D4F"/>
  </w:style>
  <w:style w:type="paragraph" w:customStyle="1" w:styleId="C466BB8BEDD342F3899923875E6D60F8">
    <w:name w:val="C466BB8BEDD342F3899923875E6D60F8"/>
    <w:rsid w:val="00743D4F"/>
  </w:style>
  <w:style w:type="paragraph" w:customStyle="1" w:styleId="4425E11B1E98464BAEC9EE580DFF3F6D">
    <w:name w:val="4425E11B1E98464BAEC9EE580DFF3F6D"/>
    <w:rsid w:val="00743D4F"/>
  </w:style>
  <w:style w:type="paragraph" w:customStyle="1" w:styleId="8D2C1575BB8A4157B48ABB204CDFE41C">
    <w:name w:val="8D2C1575BB8A4157B48ABB204CDFE41C"/>
    <w:rsid w:val="00743D4F"/>
  </w:style>
  <w:style w:type="paragraph" w:customStyle="1" w:styleId="B7CC6859F78A4E5480DE6E529CFE43EA">
    <w:name w:val="B7CC6859F78A4E5480DE6E529CFE43EA"/>
    <w:rsid w:val="00743D4F"/>
  </w:style>
  <w:style w:type="paragraph" w:customStyle="1" w:styleId="CE56B11FDEAC439CA541AEDB96C38788">
    <w:name w:val="CE56B11FDEAC439CA541AEDB96C38788"/>
    <w:rsid w:val="00743D4F"/>
  </w:style>
  <w:style w:type="paragraph" w:customStyle="1" w:styleId="1EE78B1CAEEA4CB6892AC2C964333919">
    <w:name w:val="1EE78B1CAEEA4CB6892AC2C964333919"/>
    <w:rsid w:val="00743D4F"/>
  </w:style>
  <w:style w:type="paragraph" w:customStyle="1" w:styleId="D156D92FB2934A3FA3F0840813C0F612">
    <w:name w:val="D156D92FB2934A3FA3F0840813C0F612"/>
    <w:rsid w:val="00743D4F"/>
  </w:style>
  <w:style w:type="paragraph" w:customStyle="1" w:styleId="217F1AA4746D421297E80F7865AE4AEA">
    <w:name w:val="217F1AA4746D421297E80F7865AE4AEA"/>
    <w:rsid w:val="00743D4F"/>
  </w:style>
  <w:style w:type="paragraph" w:customStyle="1" w:styleId="7ABAE2089092469A9F2FFB60C9F5FD59">
    <w:name w:val="7ABAE2089092469A9F2FFB60C9F5FD59"/>
    <w:rsid w:val="00743D4F"/>
  </w:style>
  <w:style w:type="paragraph" w:customStyle="1" w:styleId="DF7D845FCF614261B484CA8D54A66860">
    <w:name w:val="DF7D845FCF614261B484CA8D54A66860"/>
    <w:rsid w:val="00743D4F"/>
  </w:style>
  <w:style w:type="paragraph" w:customStyle="1" w:styleId="ECEC3F05EB154DAB8D3925B86FF3FB87">
    <w:name w:val="ECEC3F05EB154DAB8D3925B86FF3FB87"/>
    <w:rsid w:val="00743D4F"/>
  </w:style>
  <w:style w:type="paragraph" w:customStyle="1" w:styleId="22261F3C62864E03A2479E70A7B82D6A">
    <w:name w:val="22261F3C62864E03A2479E70A7B82D6A"/>
    <w:rsid w:val="00743D4F"/>
  </w:style>
  <w:style w:type="paragraph" w:customStyle="1" w:styleId="90A02F801AE14F5CAB333CA392171E98">
    <w:name w:val="90A02F801AE14F5CAB333CA392171E98"/>
    <w:rsid w:val="00743D4F"/>
  </w:style>
  <w:style w:type="paragraph" w:customStyle="1" w:styleId="14DB17500BD549F4AA0CAC193BF80A61">
    <w:name w:val="14DB17500BD549F4AA0CAC193BF80A61"/>
    <w:rsid w:val="00743D4F"/>
  </w:style>
  <w:style w:type="paragraph" w:customStyle="1" w:styleId="A7D9855307B3439F87DAD7D690B70577">
    <w:name w:val="A7D9855307B3439F87DAD7D690B70577"/>
    <w:rsid w:val="00743D4F"/>
  </w:style>
  <w:style w:type="paragraph" w:customStyle="1" w:styleId="2228C6B8AEA14DCEAB1AEE2EC6305788">
    <w:name w:val="2228C6B8AEA14DCEAB1AEE2EC6305788"/>
    <w:rsid w:val="00743D4F"/>
  </w:style>
  <w:style w:type="paragraph" w:customStyle="1" w:styleId="3666CA531F4F4ADB8714DF863A623F93">
    <w:name w:val="3666CA531F4F4ADB8714DF863A623F93"/>
    <w:rsid w:val="00743D4F"/>
  </w:style>
  <w:style w:type="paragraph" w:customStyle="1" w:styleId="EDD3538222A840E182340BFCE04E90C7">
    <w:name w:val="EDD3538222A840E182340BFCE04E90C7"/>
    <w:rsid w:val="00743D4F"/>
  </w:style>
  <w:style w:type="paragraph" w:customStyle="1" w:styleId="D0BA921E90FC4DA1B6884FD63BB9FCC1">
    <w:name w:val="D0BA921E90FC4DA1B6884FD63BB9FCC1"/>
    <w:rsid w:val="00743D4F"/>
  </w:style>
  <w:style w:type="paragraph" w:customStyle="1" w:styleId="D0DE3AE1D7A241B49E74119DCC3784BE">
    <w:name w:val="D0DE3AE1D7A241B49E74119DCC3784BE"/>
    <w:rsid w:val="00743D4F"/>
  </w:style>
  <w:style w:type="paragraph" w:customStyle="1" w:styleId="02CBDB55E4EB48479A522883736E2C57">
    <w:name w:val="02CBDB55E4EB48479A522883736E2C57"/>
    <w:rsid w:val="00743D4F"/>
  </w:style>
  <w:style w:type="paragraph" w:customStyle="1" w:styleId="C4A62E1CBAC94BC1981D9612EA5C6449">
    <w:name w:val="C4A62E1CBAC94BC1981D9612EA5C6449"/>
    <w:rsid w:val="00743D4F"/>
  </w:style>
  <w:style w:type="paragraph" w:customStyle="1" w:styleId="64C0AC613B0447E1B10751555700A44F">
    <w:name w:val="64C0AC613B0447E1B10751555700A44F"/>
    <w:rsid w:val="00743D4F"/>
  </w:style>
  <w:style w:type="paragraph" w:customStyle="1" w:styleId="4AF74B2F14E44966BF9F97245414C90F">
    <w:name w:val="4AF74B2F14E44966BF9F97245414C90F"/>
    <w:rsid w:val="00743D4F"/>
  </w:style>
  <w:style w:type="paragraph" w:customStyle="1" w:styleId="B022403741544D8C8F030C0417052BAD">
    <w:name w:val="B022403741544D8C8F030C0417052BAD"/>
    <w:rsid w:val="00743D4F"/>
  </w:style>
  <w:style w:type="paragraph" w:customStyle="1" w:styleId="2A880523733841C09FD4E9EC3DA973F0">
    <w:name w:val="2A880523733841C09FD4E9EC3DA973F0"/>
    <w:rsid w:val="00743D4F"/>
  </w:style>
  <w:style w:type="paragraph" w:customStyle="1" w:styleId="8B22EA0DC2114F19B30D5C4558547DCA">
    <w:name w:val="8B22EA0DC2114F19B30D5C4558547DCA"/>
    <w:rsid w:val="00743D4F"/>
  </w:style>
  <w:style w:type="paragraph" w:customStyle="1" w:styleId="5916DB7440B448EA89230B30A96A57D9">
    <w:name w:val="5916DB7440B448EA89230B30A96A57D9"/>
    <w:rsid w:val="00743D4F"/>
  </w:style>
  <w:style w:type="paragraph" w:customStyle="1" w:styleId="388E6783E8FC4740AB8D315AC2680235">
    <w:name w:val="388E6783E8FC4740AB8D315AC2680235"/>
    <w:rsid w:val="00743D4F"/>
  </w:style>
  <w:style w:type="paragraph" w:customStyle="1" w:styleId="FB079B4F69244E6A95D9A49DD8DEAC56">
    <w:name w:val="FB079B4F69244E6A95D9A49DD8DEAC56"/>
    <w:rsid w:val="00743D4F"/>
  </w:style>
  <w:style w:type="paragraph" w:customStyle="1" w:styleId="C33EA231F4F042C58C7D1C132C4EFD46">
    <w:name w:val="C33EA231F4F042C58C7D1C132C4EFD46"/>
    <w:rsid w:val="00743D4F"/>
  </w:style>
  <w:style w:type="paragraph" w:customStyle="1" w:styleId="724189795330425EB2CB0FE87B500054">
    <w:name w:val="724189795330425EB2CB0FE87B500054"/>
    <w:rsid w:val="00743D4F"/>
  </w:style>
  <w:style w:type="paragraph" w:customStyle="1" w:styleId="5FE55683F5C84D758837649C3975B436">
    <w:name w:val="5FE55683F5C84D758837649C3975B436"/>
    <w:rsid w:val="00743D4F"/>
  </w:style>
  <w:style w:type="paragraph" w:customStyle="1" w:styleId="51DB46D0480845B8B26FDBE49874DC93">
    <w:name w:val="51DB46D0480845B8B26FDBE49874DC93"/>
    <w:rsid w:val="00743D4F"/>
  </w:style>
  <w:style w:type="paragraph" w:customStyle="1" w:styleId="1A299DAD81AA4CB7A19B3FDF29B5D50D">
    <w:name w:val="1A299DAD81AA4CB7A19B3FDF29B5D50D"/>
    <w:rsid w:val="00743D4F"/>
  </w:style>
  <w:style w:type="paragraph" w:customStyle="1" w:styleId="9FD8CCDF09EE49DB8AC16B2DB9C79CAC">
    <w:name w:val="9FD8CCDF09EE49DB8AC16B2DB9C79CAC"/>
    <w:rsid w:val="00743D4F"/>
  </w:style>
  <w:style w:type="paragraph" w:customStyle="1" w:styleId="92F73173638C4BECB5BF1A7491E02BF3">
    <w:name w:val="92F73173638C4BECB5BF1A7491E02BF3"/>
    <w:rsid w:val="00743D4F"/>
  </w:style>
  <w:style w:type="paragraph" w:customStyle="1" w:styleId="CFFF54FAD93A4A4C851ABC1CDC24D905">
    <w:name w:val="CFFF54FAD93A4A4C851ABC1CDC24D905"/>
    <w:rsid w:val="00743D4F"/>
  </w:style>
  <w:style w:type="paragraph" w:customStyle="1" w:styleId="9E27C3ED810D49D096905E2E9014388C">
    <w:name w:val="9E27C3ED810D49D096905E2E9014388C"/>
    <w:rsid w:val="00743D4F"/>
  </w:style>
  <w:style w:type="paragraph" w:customStyle="1" w:styleId="642FEE71BCDA4669A72BC4DB0FC82ED2">
    <w:name w:val="642FEE71BCDA4669A72BC4DB0FC82ED2"/>
    <w:rsid w:val="00743D4F"/>
  </w:style>
  <w:style w:type="paragraph" w:customStyle="1" w:styleId="35E127797CC04F058241A7500750633E">
    <w:name w:val="35E127797CC04F058241A7500750633E"/>
    <w:rsid w:val="00743D4F"/>
  </w:style>
  <w:style w:type="paragraph" w:customStyle="1" w:styleId="9E1AA9C4649445CE98444CBF07FA2E43">
    <w:name w:val="9E1AA9C4649445CE98444CBF07FA2E43"/>
    <w:rsid w:val="00743D4F"/>
  </w:style>
  <w:style w:type="paragraph" w:customStyle="1" w:styleId="D89CD32E9D534866B424C61E15347BD2">
    <w:name w:val="D89CD32E9D534866B424C61E15347BD2"/>
    <w:rsid w:val="00743D4F"/>
  </w:style>
  <w:style w:type="paragraph" w:customStyle="1" w:styleId="6FD9FCE631B44BC59D3B99754845B60D">
    <w:name w:val="6FD9FCE631B44BC59D3B99754845B60D"/>
    <w:rsid w:val="00743D4F"/>
  </w:style>
  <w:style w:type="paragraph" w:customStyle="1" w:styleId="7C86D657E3B84AB1A061B538576B39C4">
    <w:name w:val="7C86D657E3B84AB1A061B538576B39C4"/>
    <w:rsid w:val="00743D4F"/>
  </w:style>
  <w:style w:type="paragraph" w:customStyle="1" w:styleId="AE3C1E1212F246CFB63211E9B3648BD9">
    <w:name w:val="AE3C1E1212F246CFB63211E9B3648BD9"/>
    <w:rsid w:val="00743D4F"/>
  </w:style>
  <w:style w:type="paragraph" w:customStyle="1" w:styleId="156B8C28A7734AD7BCBD21BF3663A1AD">
    <w:name w:val="156B8C28A7734AD7BCBD21BF3663A1AD"/>
    <w:rsid w:val="00743D4F"/>
  </w:style>
  <w:style w:type="paragraph" w:customStyle="1" w:styleId="F9DB13709AF24808857FCBEFC6B062D1">
    <w:name w:val="F9DB13709AF24808857FCBEFC6B062D1"/>
    <w:rsid w:val="00743D4F"/>
  </w:style>
  <w:style w:type="paragraph" w:customStyle="1" w:styleId="1D7A0C7315CF403ABDC423B6C302603C">
    <w:name w:val="1D7A0C7315CF403ABDC423B6C302603C"/>
    <w:rsid w:val="00743D4F"/>
  </w:style>
  <w:style w:type="paragraph" w:customStyle="1" w:styleId="0A5071BA0B3A482DAF29F85466D7D089">
    <w:name w:val="0A5071BA0B3A482DAF29F85466D7D089"/>
    <w:rsid w:val="00743D4F"/>
  </w:style>
  <w:style w:type="paragraph" w:customStyle="1" w:styleId="AA724725F0404ECA9FCD7BFDA62547B6">
    <w:name w:val="AA724725F0404ECA9FCD7BFDA62547B6"/>
    <w:rsid w:val="00743D4F"/>
  </w:style>
  <w:style w:type="paragraph" w:customStyle="1" w:styleId="79458F6881264AF8A2C77FD65D1A9EA1">
    <w:name w:val="79458F6881264AF8A2C77FD65D1A9EA1"/>
    <w:rsid w:val="00743D4F"/>
  </w:style>
  <w:style w:type="paragraph" w:customStyle="1" w:styleId="618AE9C5FFA7407BBCD5760E68FA5100">
    <w:name w:val="618AE9C5FFA7407BBCD5760E68FA5100"/>
    <w:rsid w:val="00743D4F"/>
  </w:style>
  <w:style w:type="paragraph" w:customStyle="1" w:styleId="3F89810F75AE47B19D07511DB878B8E1">
    <w:name w:val="3F89810F75AE47B19D07511DB878B8E1"/>
    <w:rsid w:val="00743D4F"/>
  </w:style>
  <w:style w:type="paragraph" w:customStyle="1" w:styleId="74E8F909968042938D7BFB7012B36E4B">
    <w:name w:val="74E8F909968042938D7BFB7012B36E4B"/>
    <w:rsid w:val="00743D4F"/>
  </w:style>
  <w:style w:type="paragraph" w:customStyle="1" w:styleId="F951EAF53F824D6A92AE6BB450BD57BF">
    <w:name w:val="F951EAF53F824D6A92AE6BB450BD57BF"/>
    <w:rsid w:val="00743D4F"/>
  </w:style>
  <w:style w:type="paragraph" w:customStyle="1" w:styleId="9CC60D7109AD4B5A91204DB1FBF5DCE9">
    <w:name w:val="9CC60D7109AD4B5A91204DB1FBF5DCE9"/>
    <w:rsid w:val="00743D4F"/>
  </w:style>
  <w:style w:type="paragraph" w:customStyle="1" w:styleId="097CF5D3FB9E47CBA498EDC736D05825">
    <w:name w:val="097CF5D3FB9E47CBA498EDC736D05825"/>
    <w:rsid w:val="00743D4F"/>
  </w:style>
  <w:style w:type="paragraph" w:customStyle="1" w:styleId="64E92CD191784EE6AF6954C6A74DA451">
    <w:name w:val="64E92CD191784EE6AF6954C6A74DA451"/>
    <w:rsid w:val="00743D4F"/>
  </w:style>
  <w:style w:type="paragraph" w:customStyle="1" w:styleId="82F50980CB8B4D168F8B36A54D82FF1F">
    <w:name w:val="82F50980CB8B4D168F8B36A54D82FF1F"/>
    <w:rsid w:val="00743D4F"/>
  </w:style>
  <w:style w:type="paragraph" w:customStyle="1" w:styleId="D81D060E48C547258B24E26069DD86CA">
    <w:name w:val="D81D060E48C547258B24E26069DD86CA"/>
    <w:rsid w:val="00743D4F"/>
  </w:style>
  <w:style w:type="paragraph" w:customStyle="1" w:styleId="12223B536B6342DCA0193D26D7765C78">
    <w:name w:val="12223B536B6342DCA0193D26D7765C78"/>
    <w:rsid w:val="00743D4F"/>
  </w:style>
  <w:style w:type="paragraph" w:customStyle="1" w:styleId="FE82146C513B4BDA82E22051572E58B5">
    <w:name w:val="FE82146C513B4BDA82E22051572E58B5"/>
    <w:rsid w:val="00743D4F"/>
  </w:style>
  <w:style w:type="paragraph" w:customStyle="1" w:styleId="955AA9EEDAD74F169FADD2859573E2F0">
    <w:name w:val="955AA9EEDAD74F169FADD2859573E2F0"/>
    <w:rsid w:val="00743D4F"/>
  </w:style>
  <w:style w:type="paragraph" w:customStyle="1" w:styleId="893C245CE6AE404499DBB8C98B81AA74">
    <w:name w:val="893C245CE6AE404499DBB8C98B81AA74"/>
    <w:rsid w:val="00743D4F"/>
  </w:style>
  <w:style w:type="paragraph" w:customStyle="1" w:styleId="6F85FE7200B541D38C72AEEA788EC05D">
    <w:name w:val="6F85FE7200B541D38C72AEEA788EC05D"/>
    <w:rsid w:val="00743D4F"/>
  </w:style>
  <w:style w:type="paragraph" w:customStyle="1" w:styleId="B9A147925E494B1AA45E5C9B6EFCD88E">
    <w:name w:val="B9A147925E494B1AA45E5C9B6EFCD88E"/>
    <w:rsid w:val="00743D4F"/>
  </w:style>
  <w:style w:type="paragraph" w:customStyle="1" w:styleId="24732527EB74434C8A26A0C70E954F4B">
    <w:name w:val="24732527EB74434C8A26A0C70E954F4B"/>
    <w:rsid w:val="00743D4F"/>
  </w:style>
  <w:style w:type="paragraph" w:customStyle="1" w:styleId="5FED734AF33741449D83F63261633BEA">
    <w:name w:val="5FED734AF33741449D83F63261633BEA"/>
    <w:rsid w:val="00743D4F"/>
  </w:style>
  <w:style w:type="paragraph" w:customStyle="1" w:styleId="1D444550C12E41BB9A4D723293AAEDF4">
    <w:name w:val="1D444550C12E41BB9A4D723293AAEDF4"/>
    <w:rsid w:val="00743D4F"/>
  </w:style>
  <w:style w:type="paragraph" w:customStyle="1" w:styleId="D53C2CB530FA499691D401CCEF1806CD">
    <w:name w:val="D53C2CB530FA499691D401CCEF1806CD"/>
    <w:rsid w:val="00743D4F"/>
  </w:style>
  <w:style w:type="paragraph" w:customStyle="1" w:styleId="03A3F12B8BFA47C1AD2D6AE2EF66920D">
    <w:name w:val="03A3F12B8BFA47C1AD2D6AE2EF66920D"/>
    <w:rsid w:val="00743D4F"/>
  </w:style>
  <w:style w:type="paragraph" w:customStyle="1" w:styleId="C4C910ABAB9A4074802010517C5DE3D6">
    <w:name w:val="C4C910ABAB9A4074802010517C5DE3D6"/>
    <w:rsid w:val="00743D4F"/>
  </w:style>
  <w:style w:type="paragraph" w:customStyle="1" w:styleId="35C81ABFCD0F4BB7B79841FA650A9ED6">
    <w:name w:val="35C81ABFCD0F4BB7B79841FA650A9ED6"/>
    <w:rsid w:val="00743D4F"/>
  </w:style>
  <w:style w:type="paragraph" w:customStyle="1" w:styleId="614A3F6EE9DD4C48B0E59675241CD059">
    <w:name w:val="614A3F6EE9DD4C48B0E59675241CD059"/>
    <w:rsid w:val="00743D4F"/>
  </w:style>
  <w:style w:type="paragraph" w:customStyle="1" w:styleId="1C61512D2D254E458BA495566E96B4D8">
    <w:name w:val="1C61512D2D254E458BA495566E96B4D8"/>
    <w:rsid w:val="00743D4F"/>
  </w:style>
  <w:style w:type="paragraph" w:customStyle="1" w:styleId="0B2DF32BCC474B5EBD61BF6E2E6DB889">
    <w:name w:val="0B2DF32BCC474B5EBD61BF6E2E6DB889"/>
    <w:rsid w:val="00743D4F"/>
  </w:style>
  <w:style w:type="paragraph" w:customStyle="1" w:styleId="338BC4E91C2E423DA9D83991E01F3622">
    <w:name w:val="338BC4E91C2E423DA9D83991E01F3622"/>
    <w:rsid w:val="00743D4F"/>
  </w:style>
  <w:style w:type="paragraph" w:customStyle="1" w:styleId="2CF335C2E92A4AF5B687C96CD5C92FCE">
    <w:name w:val="2CF335C2E92A4AF5B687C96CD5C92FCE"/>
    <w:rsid w:val="00743D4F"/>
  </w:style>
  <w:style w:type="paragraph" w:customStyle="1" w:styleId="B43AA0A9907D47DF8B92FEC5A8593476">
    <w:name w:val="B43AA0A9907D47DF8B92FEC5A8593476"/>
    <w:rsid w:val="00743D4F"/>
  </w:style>
  <w:style w:type="paragraph" w:customStyle="1" w:styleId="5658D8E22C2B496282E826C90800A385">
    <w:name w:val="5658D8E22C2B496282E826C90800A385"/>
    <w:rsid w:val="00743D4F"/>
  </w:style>
  <w:style w:type="paragraph" w:customStyle="1" w:styleId="9731664FA58041B5841C83AEF4939BEF">
    <w:name w:val="9731664FA58041B5841C83AEF4939BEF"/>
    <w:rsid w:val="00743D4F"/>
  </w:style>
  <w:style w:type="paragraph" w:customStyle="1" w:styleId="D810F92D5A384BD5BC3015B0EB5544B8">
    <w:name w:val="D810F92D5A384BD5BC3015B0EB5544B8"/>
    <w:rsid w:val="00743D4F"/>
  </w:style>
  <w:style w:type="paragraph" w:customStyle="1" w:styleId="B05E8D6DF54E4DA99EDFE69482028178">
    <w:name w:val="B05E8D6DF54E4DA99EDFE69482028178"/>
    <w:rsid w:val="00743D4F"/>
  </w:style>
  <w:style w:type="paragraph" w:customStyle="1" w:styleId="461316F8674F422896132939D47384C4">
    <w:name w:val="461316F8674F422896132939D47384C4"/>
    <w:rsid w:val="00743D4F"/>
  </w:style>
  <w:style w:type="paragraph" w:customStyle="1" w:styleId="83924E28253A4D36A86B811B43DA4EB2">
    <w:name w:val="83924E28253A4D36A86B811B43DA4EB2"/>
    <w:rsid w:val="00743D4F"/>
  </w:style>
  <w:style w:type="paragraph" w:customStyle="1" w:styleId="D235B4E1BBBC437A80E755030386CCA7">
    <w:name w:val="D235B4E1BBBC437A80E755030386CCA7"/>
    <w:rsid w:val="00743D4F"/>
  </w:style>
  <w:style w:type="paragraph" w:customStyle="1" w:styleId="3AA564680A0144CC9D697F3ADE6CA76E">
    <w:name w:val="3AA564680A0144CC9D697F3ADE6CA76E"/>
    <w:rsid w:val="00743D4F"/>
  </w:style>
  <w:style w:type="paragraph" w:customStyle="1" w:styleId="0C6160610EDA450F80458FFC88F1A2F2">
    <w:name w:val="0C6160610EDA450F80458FFC88F1A2F2"/>
    <w:rsid w:val="00743D4F"/>
  </w:style>
  <w:style w:type="paragraph" w:customStyle="1" w:styleId="5FFA36E713844800A96A715D072E2C8A">
    <w:name w:val="5FFA36E713844800A96A715D072E2C8A"/>
    <w:rsid w:val="00743D4F"/>
  </w:style>
  <w:style w:type="paragraph" w:customStyle="1" w:styleId="CD514E3CDF024327B2253BFA8E7D0DA1">
    <w:name w:val="CD514E3CDF024327B2253BFA8E7D0DA1"/>
    <w:rsid w:val="00743D4F"/>
  </w:style>
  <w:style w:type="paragraph" w:customStyle="1" w:styleId="328FBD5E7E454E2D830AADDAF2A72A5A">
    <w:name w:val="328FBD5E7E454E2D830AADDAF2A72A5A"/>
    <w:rsid w:val="00743D4F"/>
  </w:style>
  <w:style w:type="paragraph" w:customStyle="1" w:styleId="FD4402FF58CD4F079EAF29B29B186E07">
    <w:name w:val="FD4402FF58CD4F079EAF29B29B186E07"/>
    <w:rsid w:val="00743D4F"/>
  </w:style>
  <w:style w:type="paragraph" w:customStyle="1" w:styleId="BE84681D39274083ABA022D5CB602FB8">
    <w:name w:val="BE84681D39274083ABA022D5CB602FB8"/>
    <w:rsid w:val="00743D4F"/>
  </w:style>
  <w:style w:type="paragraph" w:customStyle="1" w:styleId="9D05AD8498BB44289336F7B2F5E354D4">
    <w:name w:val="9D05AD8498BB44289336F7B2F5E354D4"/>
    <w:rsid w:val="00743D4F"/>
  </w:style>
  <w:style w:type="paragraph" w:customStyle="1" w:styleId="336854C33ADD4A979338048086C33AC0">
    <w:name w:val="336854C33ADD4A979338048086C33AC0"/>
    <w:rsid w:val="00743D4F"/>
  </w:style>
  <w:style w:type="paragraph" w:customStyle="1" w:styleId="ECEB2193D94649F5896BA5B2C7324D00">
    <w:name w:val="ECEB2193D94649F5896BA5B2C7324D00"/>
    <w:rsid w:val="00743D4F"/>
  </w:style>
  <w:style w:type="paragraph" w:customStyle="1" w:styleId="735D4B11A646497595E1CE7E9B7807B9">
    <w:name w:val="735D4B11A646497595E1CE7E9B7807B9"/>
    <w:rsid w:val="00743D4F"/>
  </w:style>
  <w:style w:type="paragraph" w:customStyle="1" w:styleId="377F56E794AE4A739AB8AFC6237FF979">
    <w:name w:val="377F56E794AE4A739AB8AFC6237FF979"/>
    <w:rsid w:val="00743D4F"/>
  </w:style>
  <w:style w:type="paragraph" w:customStyle="1" w:styleId="62B1A08BCDE747C08DA00897A543CA37">
    <w:name w:val="62B1A08BCDE747C08DA00897A543CA37"/>
    <w:rsid w:val="00743D4F"/>
  </w:style>
  <w:style w:type="paragraph" w:customStyle="1" w:styleId="2BD4C13ACC1E485F816AA1FC5F866775">
    <w:name w:val="2BD4C13ACC1E485F816AA1FC5F866775"/>
    <w:rsid w:val="00743D4F"/>
  </w:style>
  <w:style w:type="paragraph" w:customStyle="1" w:styleId="6EACFFF6C5C9432CB39106E0973F8088">
    <w:name w:val="6EACFFF6C5C9432CB39106E0973F8088"/>
    <w:rsid w:val="00743D4F"/>
  </w:style>
  <w:style w:type="paragraph" w:customStyle="1" w:styleId="7D2FA0D2AE274FCDA23D1235F1C70B42">
    <w:name w:val="7D2FA0D2AE274FCDA23D1235F1C70B42"/>
    <w:rsid w:val="00743D4F"/>
  </w:style>
  <w:style w:type="paragraph" w:customStyle="1" w:styleId="A679C20BCA9947FE8F3FC2B4B24B6EBA">
    <w:name w:val="A679C20BCA9947FE8F3FC2B4B24B6EBA"/>
    <w:rsid w:val="00743D4F"/>
  </w:style>
  <w:style w:type="paragraph" w:customStyle="1" w:styleId="55939B967C524C4A953960919C5F93A9">
    <w:name w:val="55939B967C524C4A953960919C5F93A9"/>
    <w:rsid w:val="00743D4F"/>
  </w:style>
  <w:style w:type="paragraph" w:customStyle="1" w:styleId="4C5C464F8C454AA4809E3BA8E8E3D599">
    <w:name w:val="4C5C464F8C454AA4809E3BA8E8E3D599"/>
    <w:rsid w:val="00743D4F"/>
  </w:style>
  <w:style w:type="paragraph" w:customStyle="1" w:styleId="4E3F80CBC2BA48E6BCD8E91F00369FA3">
    <w:name w:val="4E3F80CBC2BA48E6BCD8E91F00369FA3"/>
    <w:rsid w:val="00743D4F"/>
  </w:style>
  <w:style w:type="paragraph" w:customStyle="1" w:styleId="4322715D13E142E6BE26C1A22348662C">
    <w:name w:val="4322715D13E142E6BE26C1A22348662C"/>
    <w:rsid w:val="00743D4F"/>
  </w:style>
  <w:style w:type="paragraph" w:customStyle="1" w:styleId="A573E127678D4A2EA860EF89A8EE37A0">
    <w:name w:val="A573E127678D4A2EA860EF89A8EE37A0"/>
    <w:rsid w:val="00743D4F"/>
  </w:style>
  <w:style w:type="paragraph" w:customStyle="1" w:styleId="AFBC6D57E3C5483EBD4AB54806676BA4">
    <w:name w:val="AFBC6D57E3C5483EBD4AB54806676BA4"/>
    <w:rsid w:val="00743D4F"/>
  </w:style>
  <w:style w:type="paragraph" w:customStyle="1" w:styleId="DD9E9E74E2284AD6BFDC62648B18F8F1">
    <w:name w:val="DD9E9E74E2284AD6BFDC62648B18F8F1"/>
    <w:rsid w:val="00743D4F"/>
  </w:style>
  <w:style w:type="paragraph" w:customStyle="1" w:styleId="144DB6875E8542CBA0A495D0967F76F6">
    <w:name w:val="144DB6875E8542CBA0A495D0967F76F6"/>
    <w:rsid w:val="00743D4F"/>
  </w:style>
  <w:style w:type="paragraph" w:customStyle="1" w:styleId="FD77A53BCC984C0E8283DB33D2CB1798">
    <w:name w:val="FD77A53BCC984C0E8283DB33D2CB1798"/>
    <w:rsid w:val="00743D4F"/>
  </w:style>
  <w:style w:type="paragraph" w:customStyle="1" w:styleId="B7F61E33BF62443A90D796C12AB86930">
    <w:name w:val="B7F61E33BF62443A90D796C12AB86930"/>
    <w:rsid w:val="00743D4F"/>
  </w:style>
  <w:style w:type="paragraph" w:customStyle="1" w:styleId="A7BCE272FF1A407482133A420B19CF81">
    <w:name w:val="A7BCE272FF1A407482133A420B19CF81"/>
    <w:rsid w:val="00743D4F"/>
  </w:style>
  <w:style w:type="paragraph" w:customStyle="1" w:styleId="679E01868B2448DAA6D13D272CA8EEF7">
    <w:name w:val="679E01868B2448DAA6D13D272CA8EEF7"/>
    <w:rsid w:val="00743D4F"/>
  </w:style>
  <w:style w:type="paragraph" w:customStyle="1" w:styleId="6AF11FAD8AD94B589922505816853754">
    <w:name w:val="6AF11FAD8AD94B589922505816853754"/>
    <w:rsid w:val="00743D4F"/>
  </w:style>
  <w:style w:type="paragraph" w:customStyle="1" w:styleId="E17E62E8D2B741DC93F79C597C17FA3A">
    <w:name w:val="E17E62E8D2B741DC93F79C597C17FA3A"/>
    <w:rsid w:val="00743D4F"/>
  </w:style>
  <w:style w:type="paragraph" w:customStyle="1" w:styleId="57D4AB0A75384E569C8EAC61911527E6">
    <w:name w:val="57D4AB0A75384E569C8EAC61911527E6"/>
    <w:rsid w:val="00743D4F"/>
  </w:style>
  <w:style w:type="paragraph" w:customStyle="1" w:styleId="26A2228D7E7E4B38B7D2DD287BF9ED95">
    <w:name w:val="26A2228D7E7E4B38B7D2DD287BF9ED95"/>
    <w:rsid w:val="00743D4F"/>
  </w:style>
  <w:style w:type="paragraph" w:customStyle="1" w:styleId="40ECA46ECDB94055863B9CEA3BFFAE63">
    <w:name w:val="40ECA46ECDB94055863B9CEA3BFFAE63"/>
    <w:rsid w:val="00743D4F"/>
  </w:style>
  <w:style w:type="paragraph" w:customStyle="1" w:styleId="A1503CE3FF4945A787BA4875BD3A7C5B">
    <w:name w:val="A1503CE3FF4945A787BA4875BD3A7C5B"/>
    <w:rsid w:val="00743D4F"/>
  </w:style>
  <w:style w:type="paragraph" w:customStyle="1" w:styleId="384D98A840044D9C9361E05950D71C9D">
    <w:name w:val="384D98A840044D9C9361E05950D71C9D"/>
    <w:rsid w:val="00743D4F"/>
  </w:style>
  <w:style w:type="paragraph" w:customStyle="1" w:styleId="09319172B1C74F7B84946221B6C98310">
    <w:name w:val="09319172B1C74F7B84946221B6C98310"/>
    <w:rsid w:val="00743D4F"/>
  </w:style>
  <w:style w:type="paragraph" w:customStyle="1" w:styleId="52E7520173104F069202225F6F78BB00">
    <w:name w:val="52E7520173104F069202225F6F78BB00"/>
    <w:rsid w:val="00743D4F"/>
  </w:style>
  <w:style w:type="paragraph" w:customStyle="1" w:styleId="7F07B8F36EDB4440B5BC360E4E6D47B8">
    <w:name w:val="7F07B8F36EDB4440B5BC360E4E6D47B8"/>
    <w:rsid w:val="00743D4F"/>
  </w:style>
  <w:style w:type="paragraph" w:customStyle="1" w:styleId="70305CF2B11C4DD9B453095D86DF9474">
    <w:name w:val="70305CF2B11C4DD9B453095D86DF9474"/>
    <w:rsid w:val="00743D4F"/>
  </w:style>
  <w:style w:type="paragraph" w:customStyle="1" w:styleId="D7BAB2574C5D4EE48288BDD4DFDC72D0">
    <w:name w:val="D7BAB2574C5D4EE48288BDD4DFDC72D0"/>
    <w:rsid w:val="00743D4F"/>
  </w:style>
  <w:style w:type="paragraph" w:customStyle="1" w:styleId="B39ECBFF47F64B53AA64CCFFDD9CC6D0">
    <w:name w:val="B39ECBFF47F64B53AA64CCFFDD9CC6D0"/>
    <w:rsid w:val="00743D4F"/>
  </w:style>
  <w:style w:type="paragraph" w:customStyle="1" w:styleId="E799CADBC86947AABF69ADEE64A3D6A0">
    <w:name w:val="E799CADBC86947AABF69ADEE64A3D6A0"/>
    <w:rsid w:val="00743D4F"/>
  </w:style>
  <w:style w:type="paragraph" w:customStyle="1" w:styleId="85BEBAF0984A42619100394C371C4174">
    <w:name w:val="85BEBAF0984A42619100394C371C4174"/>
    <w:rsid w:val="00743D4F"/>
  </w:style>
  <w:style w:type="paragraph" w:customStyle="1" w:styleId="934C07E7D4D94D9DA1423A948B990F8A">
    <w:name w:val="934C07E7D4D94D9DA1423A948B990F8A"/>
    <w:rsid w:val="00743D4F"/>
  </w:style>
  <w:style w:type="paragraph" w:customStyle="1" w:styleId="607DADB638B44BA4A76F6BD0D2AEF470">
    <w:name w:val="607DADB638B44BA4A76F6BD0D2AEF470"/>
    <w:rsid w:val="00743D4F"/>
  </w:style>
  <w:style w:type="paragraph" w:customStyle="1" w:styleId="4063A3D2DAA146BCAA09B5834E763046">
    <w:name w:val="4063A3D2DAA146BCAA09B5834E763046"/>
    <w:rsid w:val="00743D4F"/>
  </w:style>
  <w:style w:type="paragraph" w:customStyle="1" w:styleId="A9C6ED78C0A34374B7675AA388FF5C4C">
    <w:name w:val="A9C6ED78C0A34374B7675AA388FF5C4C"/>
    <w:rsid w:val="00743D4F"/>
  </w:style>
  <w:style w:type="paragraph" w:customStyle="1" w:styleId="C3FFAE739DE949D0BE228079254731CF">
    <w:name w:val="C3FFAE739DE949D0BE228079254731CF"/>
    <w:rsid w:val="00743D4F"/>
  </w:style>
  <w:style w:type="paragraph" w:customStyle="1" w:styleId="61B15D489ED94DE489485BFC4D219BA1">
    <w:name w:val="61B15D489ED94DE489485BFC4D219BA1"/>
    <w:rsid w:val="00743D4F"/>
  </w:style>
  <w:style w:type="paragraph" w:customStyle="1" w:styleId="E2C072423A3C46B380788ECE2C97B6F0">
    <w:name w:val="E2C072423A3C46B380788ECE2C97B6F0"/>
    <w:rsid w:val="00743D4F"/>
  </w:style>
  <w:style w:type="paragraph" w:customStyle="1" w:styleId="64B6B592DA864C7B9A9AE3C10DFECF20">
    <w:name w:val="64B6B592DA864C7B9A9AE3C10DFECF20"/>
    <w:rsid w:val="00743D4F"/>
  </w:style>
  <w:style w:type="paragraph" w:customStyle="1" w:styleId="006ED8C1A1CF4E75BF4FA4E2833B65F2">
    <w:name w:val="006ED8C1A1CF4E75BF4FA4E2833B65F2"/>
    <w:rsid w:val="00743D4F"/>
  </w:style>
  <w:style w:type="paragraph" w:customStyle="1" w:styleId="798F0F2CC5C94E41AF82A4378D498990">
    <w:name w:val="798F0F2CC5C94E41AF82A4378D498990"/>
    <w:rsid w:val="00743D4F"/>
  </w:style>
  <w:style w:type="paragraph" w:customStyle="1" w:styleId="E718027775AF4657A2FF4C7864245A52">
    <w:name w:val="E718027775AF4657A2FF4C7864245A52"/>
    <w:rsid w:val="00743D4F"/>
  </w:style>
  <w:style w:type="paragraph" w:customStyle="1" w:styleId="F49862C911EB4242B2B2846F493B9928">
    <w:name w:val="F49862C911EB4242B2B2846F493B9928"/>
    <w:rsid w:val="00743D4F"/>
  </w:style>
  <w:style w:type="paragraph" w:customStyle="1" w:styleId="17A2B39EB3E34BC7A01E531981F99DD0">
    <w:name w:val="17A2B39EB3E34BC7A01E531981F99DD0"/>
    <w:rsid w:val="00743D4F"/>
  </w:style>
  <w:style w:type="paragraph" w:customStyle="1" w:styleId="6E91B5B127B541CBA7A9F96ACA1E6555">
    <w:name w:val="6E91B5B127B541CBA7A9F96ACA1E6555"/>
    <w:rsid w:val="00743D4F"/>
  </w:style>
  <w:style w:type="paragraph" w:customStyle="1" w:styleId="199E80275DBA4F94B5389DA0FE512030">
    <w:name w:val="199E80275DBA4F94B5389DA0FE512030"/>
    <w:rsid w:val="00743D4F"/>
  </w:style>
  <w:style w:type="paragraph" w:customStyle="1" w:styleId="372DC3DB4A494CB0B4F4903E428C0348">
    <w:name w:val="372DC3DB4A494CB0B4F4903E428C0348"/>
    <w:rsid w:val="00743D4F"/>
  </w:style>
  <w:style w:type="paragraph" w:customStyle="1" w:styleId="FB7E14A112AA41A1B6B294693718C5BC">
    <w:name w:val="FB7E14A112AA41A1B6B294693718C5BC"/>
    <w:rsid w:val="00743D4F"/>
  </w:style>
  <w:style w:type="paragraph" w:customStyle="1" w:styleId="FFABFAC3624E49B995AC913AC7E2B9F9">
    <w:name w:val="FFABFAC3624E49B995AC913AC7E2B9F9"/>
    <w:rsid w:val="00743D4F"/>
  </w:style>
  <w:style w:type="paragraph" w:customStyle="1" w:styleId="C4DB37C89E1F44C6BA1EDC262DB4C87B">
    <w:name w:val="C4DB37C89E1F44C6BA1EDC262DB4C87B"/>
    <w:rsid w:val="00743D4F"/>
  </w:style>
  <w:style w:type="paragraph" w:customStyle="1" w:styleId="A66EC318526840F4BE3D7F775C772173">
    <w:name w:val="A66EC318526840F4BE3D7F775C772173"/>
    <w:rsid w:val="00743D4F"/>
  </w:style>
  <w:style w:type="paragraph" w:customStyle="1" w:styleId="D31D278AA3614D30962E15AB25EE92B0">
    <w:name w:val="D31D278AA3614D30962E15AB25EE92B0"/>
    <w:rsid w:val="00743D4F"/>
  </w:style>
  <w:style w:type="paragraph" w:customStyle="1" w:styleId="0963CF38820D481B9AC5E7D85580ED19">
    <w:name w:val="0963CF38820D481B9AC5E7D85580ED19"/>
    <w:rsid w:val="00743D4F"/>
  </w:style>
  <w:style w:type="paragraph" w:customStyle="1" w:styleId="59245A135BDF42D29242573F9AB6ECEE">
    <w:name w:val="59245A135BDF42D29242573F9AB6ECEE"/>
    <w:rsid w:val="00743D4F"/>
  </w:style>
  <w:style w:type="paragraph" w:customStyle="1" w:styleId="125FBEEC45FD4687A519D0D2EBFE3E20">
    <w:name w:val="125FBEEC45FD4687A519D0D2EBFE3E20"/>
    <w:rsid w:val="00743D4F"/>
  </w:style>
  <w:style w:type="paragraph" w:customStyle="1" w:styleId="C171838FD7214F25B00385C8D009E6F2">
    <w:name w:val="C171838FD7214F25B00385C8D009E6F2"/>
    <w:rsid w:val="00743D4F"/>
  </w:style>
  <w:style w:type="paragraph" w:customStyle="1" w:styleId="ACA4ED9CADCB47489D3498112BC8306C">
    <w:name w:val="ACA4ED9CADCB47489D3498112BC8306C"/>
    <w:rsid w:val="00743D4F"/>
  </w:style>
  <w:style w:type="paragraph" w:customStyle="1" w:styleId="B31AC84A335F48359C0DCEDACF3D3C4C">
    <w:name w:val="B31AC84A335F48359C0DCEDACF3D3C4C"/>
    <w:rsid w:val="00743D4F"/>
  </w:style>
  <w:style w:type="paragraph" w:customStyle="1" w:styleId="7159E9EC1C394E8E9FEB5EF0E3F92527">
    <w:name w:val="7159E9EC1C394E8E9FEB5EF0E3F92527"/>
    <w:rsid w:val="00743D4F"/>
  </w:style>
  <w:style w:type="paragraph" w:customStyle="1" w:styleId="28F4018A217940AFACD34FAC8C4D786A">
    <w:name w:val="28F4018A217940AFACD34FAC8C4D786A"/>
    <w:rsid w:val="00743D4F"/>
  </w:style>
  <w:style w:type="paragraph" w:customStyle="1" w:styleId="F7821365D44D439688C5D569F69052AC">
    <w:name w:val="F7821365D44D439688C5D569F69052AC"/>
    <w:rsid w:val="00743D4F"/>
  </w:style>
  <w:style w:type="paragraph" w:customStyle="1" w:styleId="73B676992F6E4D43918EF9B3113C263E">
    <w:name w:val="73B676992F6E4D43918EF9B3113C263E"/>
    <w:rsid w:val="00743D4F"/>
  </w:style>
  <w:style w:type="paragraph" w:customStyle="1" w:styleId="2D9586673AA14298BE5F65231F0DDD70">
    <w:name w:val="2D9586673AA14298BE5F65231F0DDD70"/>
    <w:rsid w:val="00743D4F"/>
  </w:style>
  <w:style w:type="paragraph" w:customStyle="1" w:styleId="9F20113035C543BDB01E9801889588B4">
    <w:name w:val="9F20113035C543BDB01E9801889588B4"/>
    <w:rsid w:val="00743D4F"/>
  </w:style>
  <w:style w:type="paragraph" w:customStyle="1" w:styleId="DB12BEF412DA4D0DA69C6987F06D1420">
    <w:name w:val="DB12BEF412DA4D0DA69C6987F06D1420"/>
    <w:rsid w:val="00743D4F"/>
  </w:style>
  <w:style w:type="paragraph" w:customStyle="1" w:styleId="AB82874A6DE4427A8BB494EA70AED854">
    <w:name w:val="AB82874A6DE4427A8BB494EA70AED854"/>
    <w:rsid w:val="00743D4F"/>
  </w:style>
  <w:style w:type="paragraph" w:customStyle="1" w:styleId="C76AC0EA32A24D8AABDF6E2132791696">
    <w:name w:val="C76AC0EA32A24D8AABDF6E2132791696"/>
    <w:rsid w:val="00743D4F"/>
  </w:style>
  <w:style w:type="paragraph" w:customStyle="1" w:styleId="36165A0AD6814C84A59C6BF3B0011A5C">
    <w:name w:val="36165A0AD6814C84A59C6BF3B0011A5C"/>
    <w:rsid w:val="00743D4F"/>
  </w:style>
  <w:style w:type="paragraph" w:customStyle="1" w:styleId="B71D3ACFE34343999DF6A24484346964">
    <w:name w:val="B71D3ACFE34343999DF6A24484346964"/>
    <w:rsid w:val="00743D4F"/>
  </w:style>
  <w:style w:type="paragraph" w:customStyle="1" w:styleId="53C3DDC268044AC8AF22A18DDF71B44A">
    <w:name w:val="53C3DDC268044AC8AF22A18DDF71B44A"/>
    <w:rsid w:val="00743D4F"/>
  </w:style>
  <w:style w:type="paragraph" w:customStyle="1" w:styleId="B4B1287A88E7466B9D4204C8DB39F36E">
    <w:name w:val="B4B1287A88E7466B9D4204C8DB39F36E"/>
    <w:rsid w:val="00743D4F"/>
  </w:style>
  <w:style w:type="paragraph" w:customStyle="1" w:styleId="A6D52DBBBF014FB3951B6523AEE0AB9F">
    <w:name w:val="A6D52DBBBF014FB3951B6523AEE0AB9F"/>
    <w:rsid w:val="00743D4F"/>
  </w:style>
  <w:style w:type="paragraph" w:customStyle="1" w:styleId="589F2A03D35D4DFE8D28552C5C1DA000">
    <w:name w:val="589F2A03D35D4DFE8D28552C5C1DA000"/>
    <w:rsid w:val="00743D4F"/>
  </w:style>
  <w:style w:type="paragraph" w:customStyle="1" w:styleId="0F9D20C690B24EA486B61813B078B605">
    <w:name w:val="0F9D20C690B24EA486B61813B078B605"/>
    <w:rsid w:val="00743D4F"/>
  </w:style>
  <w:style w:type="paragraph" w:customStyle="1" w:styleId="6C13BCAEFEFD4250B1DF56445D824245">
    <w:name w:val="6C13BCAEFEFD4250B1DF56445D824245"/>
    <w:rsid w:val="00743D4F"/>
  </w:style>
  <w:style w:type="paragraph" w:customStyle="1" w:styleId="D71853CB82E0466B9EA28BBB0D81B744">
    <w:name w:val="D71853CB82E0466B9EA28BBB0D81B744"/>
    <w:rsid w:val="00743D4F"/>
  </w:style>
  <w:style w:type="paragraph" w:customStyle="1" w:styleId="61B7A6473E1F4F918DC597458EF78E2D">
    <w:name w:val="61B7A6473E1F4F918DC597458EF78E2D"/>
    <w:rsid w:val="00743D4F"/>
  </w:style>
  <w:style w:type="paragraph" w:customStyle="1" w:styleId="A33A1D62D9F641DEB8BCEFF4280D907B">
    <w:name w:val="A33A1D62D9F641DEB8BCEFF4280D907B"/>
    <w:rsid w:val="00743D4F"/>
  </w:style>
  <w:style w:type="paragraph" w:customStyle="1" w:styleId="CCBC20056E63457095FBE23E22FA3E28">
    <w:name w:val="CCBC20056E63457095FBE23E22FA3E28"/>
    <w:rsid w:val="00743D4F"/>
  </w:style>
  <w:style w:type="paragraph" w:customStyle="1" w:styleId="ED19F65920394C5FB213743A985933B6">
    <w:name w:val="ED19F65920394C5FB213743A985933B6"/>
    <w:rsid w:val="00743D4F"/>
  </w:style>
  <w:style w:type="paragraph" w:customStyle="1" w:styleId="8D831377DF2741C8ABAFBE7A5B004A42">
    <w:name w:val="8D831377DF2741C8ABAFBE7A5B004A42"/>
    <w:rsid w:val="00743D4F"/>
  </w:style>
  <w:style w:type="paragraph" w:customStyle="1" w:styleId="C91E3821EE7744A2A9AAB9FC5C973EE7">
    <w:name w:val="C91E3821EE7744A2A9AAB9FC5C973EE7"/>
    <w:rsid w:val="00743D4F"/>
  </w:style>
  <w:style w:type="paragraph" w:customStyle="1" w:styleId="5F6EC42501C24E4EA8121E5205C3877B">
    <w:name w:val="5F6EC42501C24E4EA8121E5205C3877B"/>
    <w:rsid w:val="00743D4F"/>
  </w:style>
  <w:style w:type="paragraph" w:customStyle="1" w:styleId="7A9D1B2CAB1F434D96EF0FE5E81F75C3">
    <w:name w:val="7A9D1B2CAB1F434D96EF0FE5E81F75C3"/>
    <w:rsid w:val="00743D4F"/>
  </w:style>
  <w:style w:type="paragraph" w:customStyle="1" w:styleId="FF57BCFCCABD43029FDEB7DBB53AAFCB">
    <w:name w:val="FF57BCFCCABD43029FDEB7DBB53AAFCB"/>
    <w:rsid w:val="00743D4F"/>
  </w:style>
  <w:style w:type="paragraph" w:customStyle="1" w:styleId="0A68BB432F4D43DCA37C8E6D86F363EC">
    <w:name w:val="0A68BB432F4D43DCA37C8E6D86F363EC"/>
    <w:rsid w:val="00743D4F"/>
  </w:style>
  <w:style w:type="paragraph" w:customStyle="1" w:styleId="2D115F04E03F4B608E4BDC446E3A5C51">
    <w:name w:val="2D115F04E03F4B608E4BDC446E3A5C51"/>
    <w:rsid w:val="00743D4F"/>
  </w:style>
  <w:style w:type="paragraph" w:customStyle="1" w:styleId="1A4F76B713CD479489353173592F6642">
    <w:name w:val="1A4F76B713CD479489353173592F6642"/>
    <w:rsid w:val="00743D4F"/>
  </w:style>
  <w:style w:type="paragraph" w:customStyle="1" w:styleId="4FC00C8189B6407ABFEF7C51A5CA45EA">
    <w:name w:val="4FC00C8189B6407ABFEF7C51A5CA45EA"/>
    <w:rsid w:val="00743D4F"/>
  </w:style>
  <w:style w:type="paragraph" w:customStyle="1" w:styleId="E3699068157E476A9FA7C22A7503BE7A">
    <w:name w:val="E3699068157E476A9FA7C22A7503BE7A"/>
    <w:rsid w:val="00743D4F"/>
  </w:style>
  <w:style w:type="paragraph" w:customStyle="1" w:styleId="5EAA3AEE0D414423913639AD5D2210DD">
    <w:name w:val="5EAA3AEE0D414423913639AD5D2210DD"/>
    <w:rsid w:val="00743D4F"/>
  </w:style>
  <w:style w:type="paragraph" w:customStyle="1" w:styleId="5EDC013CDB584352B6C0DC3621ADE803">
    <w:name w:val="5EDC013CDB584352B6C0DC3621ADE803"/>
    <w:rsid w:val="00743D4F"/>
  </w:style>
  <w:style w:type="paragraph" w:customStyle="1" w:styleId="00B57AC3DD2A47B99DA359C39F0D2F30">
    <w:name w:val="00B57AC3DD2A47B99DA359C39F0D2F30"/>
    <w:rsid w:val="00743D4F"/>
  </w:style>
  <w:style w:type="paragraph" w:customStyle="1" w:styleId="563992715BB4470EB36BE8BB92A38043">
    <w:name w:val="563992715BB4470EB36BE8BB92A38043"/>
    <w:rsid w:val="00743D4F"/>
  </w:style>
  <w:style w:type="paragraph" w:customStyle="1" w:styleId="6FBBD70B5E1E46B082A5A33DC1C658B2">
    <w:name w:val="6FBBD70B5E1E46B082A5A33DC1C658B2"/>
    <w:rsid w:val="00743D4F"/>
  </w:style>
  <w:style w:type="paragraph" w:customStyle="1" w:styleId="E9327EA9F55841FDB1ACBAEAB4DC02B6">
    <w:name w:val="E9327EA9F55841FDB1ACBAEAB4DC02B6"/>
    <w:rsid w:val="00743D4F"/>
  </w:style>
  <w:style w:type="paragraph" w:customStyle="1" w:styleId="1A99085A7E654CDBA2308D2431D2B895">
    <w:name w:val="1A99085A7E654CDBA2308D2431D2B895"/>
    <w:rsid w:val="00743D4F"/>
  </w:style>
  <w:style w:type="paragraph" w:customStyle="1" w:styleId="AF3B917545A54488984BC50EDBB5CE21">
    <w:name w:val="AF3B917545A54488984BC50EDBB5CE21"/>
    <w:rsid w:val="00743D4F"/>
  </w:style>
  <w:style w:type="paragraph" w:customStyle="1" w:styleId="5E78C1AE10164A3F84C4ED6472A7F54B">
    <w:name w:val="5E78C1AE10164A3F84C4ED6472A7F54B"/>
    <w:rsid w:val="00743D4F"/>
  </w:style>
  <w:style w:type="paragraph" w:customStyle="1" w:styleId="8CD3C2E225D343C186668EF29F7BFFC7">
    <w:name w:val="8CD3C2E225D343C186668EF29F7BFFC7"/>
    <w:rsid w:val="00743D4F"/>
  </w:style>
  <w:style w:type="paragraph" w:customStyle="1" w:styleId="E032DCD6AB2B4389AE869710B959D33D">
    <w:name w:val="E032DCD6AB2B4389AE869710B959D33D"/>
    <w:rsid w:val="00743D4F"/>
  </w:style>
  <w:style w:type="paragraph" w:customStyle="1" w:styleId="C916F12D11A6408CBD9D7BF07C44E8C2">
    <w:name w:val="C916F12D11A6408CBD9D7BF07C44E8C2"/>
    <w:rsid w:val="00743D4F"/>
  </w:style>
  <w:style w:type="paragraph" w:customStyle="1" w:styleId="28F3B222987A4E409BCB5044D376ABF5">
    <w:name w:val="28F3B222987A4E409BCB5044D376ABF5"/>
    <w:rsid w:val="00743D4F"/>
  </w:style>
  <w:style w:type="paragraph" w:customStyle="1" w:styleId="888A3C88E58C4722987C6EE20EE8CC20">
    <w:name w:val="888A3C88E58C4722987C6EE20EE8CC20"/>
    <w:rsid w:val="00743D4F"/>
  </w:style>
  <w:style w:type="paragraph" w:customStyle="1" w:styleId="7371370839A249D2921040494381C892">
    <w:name w:val="7371370839A249D2921040494381C892"/>
    <w:rsid w:val="00743D4F"/>
  </w:style>
  <w:style w:type="paragraph" w:customStyle="1" w:styleId="8D154F769CAD4718AC99F8365C8ADCA5">
    <w:name w:val="8D154F769CAD4718AC99F8365C8ADCA5"/>
    <w:rsid w:val="00743D4F"/>
  </w:style>
  <w:style w:type="paragraph" w:customStyle="1" w:styleId="72A2C051E7564A8995ED021D642DD357">
    <w:name w:val="72A2C051E7564A8995ED021D642DD357"/>
    <w:rsid w:val="00743D4F"/>
  </w:style>
  <w:style w:type="paragraph" w:customStyle="1" w:styleId="C66C35DD33D945A7ACEA9DA4A78EE215">
    <w:name w:val="C66C35DD33D945A7ACEA9DA4A78EE215"/>
    <w:rsid w:val="00743D4F"/>
  </w:style>
  <w:style w:type="paragraph" w:customStyle="1" w:styleId="CCDE87BAD8C947449CA136ADCBBCD405">
    <w:name w:val="CCDE87BAD8C947449CA136ADCBBCD405"/>
    <w:rsid w:val="00743D4F"/>
  </w:style>
  <w:style w:type="paragraph" w:customStyle="1" w:styleId="1867FA8F2CC049B19C00D0A9476B227B">
    <w:name w:val="1867FA8F2CC049B19C00D0A9476B227B"/>
    <w:rsid w:val="00743D4F"/>
  </w:style>
  <w:style w:type="paragraph" w:customStyle="1" w:styleId="EC63984AE5A940E29A1D1294402E3AEE">
    <w:name w:val="EC63984AE5A940E29A1D1294402E3AEE"/>
    <w:rsid w:val="00743D4F"/>
  </w:style>
  <w:style w:type="paragraph" w:customStyle="1" w:styleId="6318665D56134D3AB273F16A26FD6BD8">
    <w:name w:val="6318665D56134D3AB273F16A26FD6BD8"/>
    <w:rsid w:val="00743D4F"/>
  </w:style>
  <w:style w:type="paragraph" w:customStyle="1" w:styleId="9E20AA6A54884E1693B12AA2697332ED">
    <w:name w:val="9E20AA6A54884E1693B12AA2697332ED"/>
    <w:rsid w:val="00743D4F"/>
  </w:style>
  <w:style w:type="paragraph" w:customStyle="1" w:styleId="B5CB63101A6247149C6302DA3398E3B6">
    <w:name w:val="B5CB63101A6247149C6302DA3398E3B6"/>
    <w:rsid w:val="00743D4F"/>
  </w:style>
  <w:style w:type="paragraph" w:customStyle="1" w:styleId="DBE5D043BCF4441E9CA0D2455CC8B345">
    <w:name w:val="DBE5D043BCF4441E9CA0D2455CC8B345"/>
    <w:rsid w:val="00743D4F"/>
  </w:style>
  <w:style w:type="paragraph" w:customStyle="1" w:styleId="351A9F008F1F4D4FBD23C98AEB0487DC">
    <w:name w:val="351A9F008F1F4D4FBD23C98AEB0487DC"/>
    <w:rsid w:val="00743D4F"/>
  </w:style>
  <w:style w:type="paragraph" w:customStyle="1" w:styleId="D8FA76804D204E24B0253EA2B1F63EA0">
    <w:name w:val="D8FA76804D204E24B0253EA2B1F63EA0"/>
    <w:rsid w:val="00743D4F"/>
  </w:style>
  <w:style w:type="paragraph" w:customStyle="1" w:styleId="FBF0CD685811489EAB96F1E75BCF6DFE">
    <w:name w:val="FBF0CD685811489EAB96F1E75BCF6DFE"/>
    <w:rsid w:val="00743D4F"/>
  </w:style>
  <w:style w:type="paragraph" w:customStyle="1" w:styleId="76A51E1584A946A4811EBC5590BA2461">
    <w:name w:val="76A51E1584A946A4811EBC5590BA2461"/>
    <w:rsid w:val="00743D4F"/>
  </w:style>
  <w:style w:type="paragraph" w:customStyle="1" w:styleId="A86555CBC1FC4DE893BD1D8931C50C67">
    <w:name w:val="A86555CBC1FC4DE893BD1D8931C50C67"/>
    <w:rsid w:val="00743D4F"/>
  </w:style>
  <w:style w:type="paragraph" w:customStyle="1" w:styleId="0427B34170E74FC396DB81E9B4E1D47F">
    <w:name w:val="0427B34170E74FC396DB81E9B4E1D47F"/>
    <w:rsid w:val="00743D4F"/>
  </w:style>
  <w:style w:type="paragraph" w:customStyle="1" w:styleId="359DB13A87D14C1B835B3752D89C9C57">
    <w:name w:val="359DB13A87D14C1B835B3752D89C9C57"/>
    <w:rsid w:val="00743D4F"/>
  </w:style>
  <w:style w:type="paragraph" w:customStyle="1" w:styleId="5E940219D30A4700811CE8995DE87B44">
    <w:name w:val="5E940219D30A4700811CE8995DE87B44"/>
    <w:rsid w:val="00743D4F"/>
  </w:style>
  <w:style w:type="paragraph" w:customStyle="1" w:styleId="DC710ABEE3444DF7AC038E0D829CA6C2">
    <w:name w:val="DC710ABEE3444DF7AC038E0D829CA6C2"/>
    <w:rsid w:val="00743D4F"/>
  </w:style>
  <w:style w:type="paragraph" w:customStyle="1" w:styleId="1AEB86F843524FD98CD9D65FAFE27468">
    <w:name w:val="1AEB86F843524FD98CD9D65FAFE27468"/>
    <w:rsid w:val="00743D4F"/>
  </w:style>
  <w:style w:type="paragraph" w:customStyle="1" w:styleId="665D33B44879460784C2376C18ECCBB6">
    <w:name w:val="665D33B44879460784C2376C18ECCBB6"/>
    <w:rsid w:val="00743D4F"/>
  </w:style>
  <w:style w:type="paragraph" w:customStyle="1" w:styleId="84DDF48C5E644DDD8D2B8D82E479D0CD">
    <w:name w:val="84DDF48C5E644DDD8D2B8D82E479D0CD"/>
    <w:rsid w:val="00743D4F"/>
  </w:style>
  <w:style w:type="paragraph" w:customStyle="1" w:styleId="B8C50414B2314F5ABE43D0C21CFC15FE">
    <w:name w:val="B8C50414B2314F5ABE43D0C21CFC15FE"/>
    <w:rsid w:val="00743D4F"/>
  </w:style>
  <w:style w:type="paragraph" w:customStyle="1" w:styleId="18EA58BDFCB44051AE9712D0FC1427AC">
    <w:name w:val="18EA58BDFCB44051AE9712D0FC1427AC"/>
    <w:rsid w:val="00743D4F"/>
  </w:style>
  <w:style w:type="paragraph" w:customStyle="1" w:styleId="10C3DBF69DE4456FA495703EC8ED81D5">
    <w:name w:val="10C3DBF69DE4456FA495703EC8ED81D5"/>
    <w:rsid w:val="00743D4F"/>
  </w:style>
  <w:style w:type="paragraph" w:customStyle="1" w:styleId="3842FAB776E84D12B5E68982B85B47A2">
    <w:name w:val="3842FAB776E84D12B5E68982B85B47A2"/>
    <w:rsid w:val="00743D4F"/>
  </w:style>
  <w:style w:type="paragraph" w:customStyle="1" w:styleId="E00D533D8AC14C828A092F6C22397464">
    <w:name w:val="E00D533D8AC14C828A092F6C22397464"/>
    <w:rsid w:val="00743D4F"/>
  </w:style>
  <w:style w:type="paragraph" w:customStyle="1" w:styleId="E3AE6E753E60403485D6E543FA87B7D5">
    <w:name w:val="E3AE6E753E60403485D6E543FA87B7D5"/>
    <w:rsid w:val="00743D4F"/>
  </w:style>
  <w:style w:type="paragraph" w:customStyle="1" w:styleId="AA76623D5D22493B858DFE9EF8F4D83D">
    <w:name w:val="AA76623D5D22493B858DFE9EF8F4D83D"/>
    <w:rsid w:val="00743D4F"/>
  </w:style>
  <w:style w:type="paragraph" w:customStyle="1" w:styleId="CB50B08785FA4EB8A464C48CCF09792D">
    <w:name w:val="CB50B08785FA4EB8A464C48CCF09792D"/>
    <w:rsid w:val="00743D4F"/>
  </w:style>
  <w:style w:type="paragraph" w:customStyle="1" w:styleId="440A80A6FB0C47659BBB3C5834E84F69">
    <w:name w:val="440A80A6FB0C47659BBB3C5834E84F69"/>
    <w:rsid w:val="00743D4F"/>
  </w:style>
  <w:style w:type="paragraph" w:customStyle="1" w:styleId="50A86D13D43D4AD8AADC0419DC535DBF">
    <w:name w:val="50A86D13D43D4AD8AADC0419DC535DBF"/>
    <w:rsid w:val="00743D4F"/>
  </w:style>
  <w:style w:type="paragraph" w:customStyle="1" w:styleId="5358E640A6614CD6B7E72D6DF9661A13">
    <w:name w:val="5358E640A6614CD6B7E72D6DF9661A13"/>
    <w:rsid w:val="00743D4F"/>
  </w:style>
  <w:style w:type="paragraph" w:customStyle="1" w:styleId="AD8EED116AD842BCAA68D68112639E6B">
    <w:name w:val="AD8EED116AD842BCAA68D68112639E6B"/>
    <w:rsid w:val="00743D4F"/>
  </w:style>
  <w:style w:type="paragraph" w:customStyle="1" w:styleId="7EC09F96660B466380FDF7F0BF489239">
    <w:name w:val="7EC09F96660B466380FDF7F0BF489239"/>
    <w:rsid w:val="00743D4F"/>
  </w:style>
  <w:style w:type="paragraph" w:customStyle="1" w:styleId="5DE5FA2CB5854F518D65A711E17CDA4B">
    <w:name w:val="5DE5FA2CB5854F518D65A711E17CDA4B"/>
    <w:rsid w:val="00743D4F"/>
  </w:style>
  <w:style w:type="paragraph" w:customStyle="1" w:styleId="15E0D90C535C41BFADDA405F885365B4">
    <w:name w:val="15E0D90C535C41BFADDA405F885365B4"/>
    <w:rsid w:val="00743D4F"/>
  </w:style>
  <w:style w:type="paragraph" w:customStyle="1" w:styleId="5EF331C89BE348F8935DFE7282241AFC">
    <w:name w:val="5EF331C89BE348F8935DFE7282241AFC"/>
    <w:rsid w:val="00743D4F"/>
  </w:style>
  <w:style w:type="paragraph" w:customStyle="1" w:styleId="3E7349346C5441D4A6B8B26BB04D0F5B">
    <w:name w:val="3E7349346C5441D4A6B8B26BB04D0F5B"/>
    <w:rsid w:val="00743D4F"/>
  </w:style>
  <w:style w:type="paragraph" w:customStyle="1" w:styleId="4A99DBD75F4444CC849401EC6A3978B8">
    <w:name w:val="4A99DBD75F4444CC849401EC6A3978B8"/>
    <w:rsid w:val="00743D4F"/>
  </w:style>
  <w:style w:type="paragraph" w:customStyle="1" w:styleId="6B23AC71F95245329846C37ABB41AC5C">
    <w:name w:val="6B23AC71F95245329846C37ABB41AC5C"/>
    <w:rsid w:val="00743D4F"/>
  </w:style>
  <w:style w:type="paragraph" w:customStyle="1" w:styleId="38EF748E8D294595AB6CE881456BD95A">
    <w:name w:val="38EF748E8D294595AB6CE881456BD95A"/>
    <w:rsid w:val="00743D4F"/>
  </w:style>
  <w:style w:type="paragraph" w:customStyle="1" w:styleId="40FE9AE84F9A40E3886CC47FDC99B3DA">
    <w:name w:val="40FE9AE84F9A40E3886CC47FDC99B3DA"/>
    <w:rsid w:val="00743D4F"/>
  </w:style>
  <w:style w:type="paragraph" w:customStyle="1" w:styleId="9AD48703200D4F87B569D0BE431C7074">
    <w:name w:val="9AD48703200D4F87B569D0BE431C7074"/>
    <w:rsid w:val="00743D4F"/>
  </w:style>
  <w:style w:type="paragraph" w:customStyle="1" w:styleId="8F241A005BB142569A877008742B5796">
    <w:name w:val="8F241A005BB142569A877008742B5796"/>
    <w:rsid w:val="00743D4F"/>
  </w:style>
  <w:style w:type="paragraph" w:customStyle="1" w:styleId="EC52311D234F4410BF77FF72D6AA2815">
    <w:name w:val="EC52311D234F4410BF77FF72D6AA2815"/>
    <w:rsid w:val="00743D4F"/>
  </w:style>
  <w:style w:type="paragraph" w:customStyle="1" w:styleId="07F2206101AF494480AD73420D8BE18C">
    <w:name w:val="07F2206101AF494480AD73420D8BE18C"/>
    <w:rsid w:val="00743D4F"/>
  </w:style>
  <w:style w:type="paragraph" w:customStyle="1" w:styleId="73DE8372025442939E3A87200263A896">
    <w:name w:val="73DE8372025442939E3A87200263A896"/>
    <w:rsid w:val="00743D4F"/>
  </w:style>
  <w:style w:type="paragraph" w:customStyle="1" w:styleId="0321A55F0F214071BB3CCF4BE0FDB9D5">
    <w:name w:val="0321A55F0F214071BB3CCF4BE0FDB9D5"/>
    <w:rsid w:val="00743D4F"/>
  </w:style>
  <w:style w:type="paragraph" w:customStyle="1" w:styleId="3EA0D35296E3413F8C9A0CEF830E3D71">
    <w:name w:val="3EA0D35296E3413F8C9A0CEF830E3D71"/>
    <w:rsid w:val="00743D4F"/>
  </w:style>
  <w:style w:type="paragraph" w:customStyle="1" w:styleId="05EEC2A1180043C786DFDB7B1693BB6A">
    <w:name w:val="05EEC2A1180043C786DFDB7B1693BB6A"/>
    <w:rsid w:val="00743D4F"/>
  </w:style>
  <w:style w:type="paragraph" w:customStyle="1" w:styleId="DC582D9979BE4A64936F2F9BFEC46EE1">
    <w:name w:val="DC582D9979BE4A64936F2F9BFEC46EE1"/>
    <w:rsid w:val="00743D4F"/>
  </w:style>
  <w:style w:type="paragraph" w:customStyle="1" w:styleId="4A8A7E735560416B858B22E08A6BAA74">
    <w:name w:val="4A8A7E735560416B858B22E08A6BAA74"/>
    <w:rsid w:val="00743D4F"/>
  </w:style>
  <w:style w:type="paragraph" w:customStyle="1" w:styleId="CC2D0D56AFAD465CBDE0A16408C78583">
    <w:name w:val="CC2D0D56AFAD465CBDE0A16408C78583"/>
    <w:rsid w:val="00743D4F"/>
  </w:style>
  <w:style w:type="paragraph" w:customStyle="1" w:styleId="A69CD6CBA8644DC4A21321C4D6B829B5">
    <w:name w:val="A69CD6CBA8644DC4A21321C4D6B829B5"/>
    <w:rsid w:val="00743D4F"/>
  </w:style>
  <w:style w:type="paragraph" w:customStyle="1" w:styleId="D7B995A1FE3C4B62BF87E72AC1F3A7DE">
    <w:name w:val="D7B995A1FE3C4B62BF87E72AC1F3A7DE"/>
    <w:rsid w:val="00743D4F"/>
  </w:style>
  <w:style w:type="paragraph" w:customStyle="1" w:styleId="28640ADDADF741129E2C560871D5F6FC">
    <w:name w:val="28640ADDADF741129E2C560871D5F6FC"/>
    <w:rsid w:val="00743D4F"/>
  </w:style>
  <w:style w:type="paragraph" w:customStyle="1" w:styleId="D2B23CB8A58547568E7A646D049019B6">
    <w:name w:val="D2B23CB8A58547568E7A646D049019B6"/>
    <w:rsid w:val="00743D4F"/>
  </w:style>
  <w:style w:type="paragraph" w:customStyle="1" w:styleId="F43B86C2FA3841F5AF01BF3FA165EBE7">
    <w:name w:val="F43B86C2FA3841F5AF01BF3FA165EBE7"/>
    <w:rsid w:val="00743D4F"/>
  </w:style>
  <w:style w:type="paragraph" w:customStyle="1" w:styleId="8A82639DA5004A11BD9CFCBBB7D94033">
    <w:name w:val="8A82639DA5004A11BD9CFCBBB7D94033"/>
    <w:rsid w:val="00743D4F"/>
  </w:style>
  <w:style w:type="paragraph" w:customStyle="1" w:styleId="6CCCD0EC47BC470C9A2A2B0F9873F29E">
    <w:name w:val="6CCCD0EC47BC470C9A2A2B0F9873F29E"/>
    <w:rsid w:val="00743D4F"/>
  </w:style>
  <w:style w:type="paragraph" w:customStyle="1" w:styleId="3C38A76E266C4EB088ADF43E53DA61DA">
    <w:name w:val="3C38A76E266C4EB088ADF43E53DA61DA"/>
    <w:rsid w:val="00743D4F"/>
  </w:style>
  <w:style w:type="paragraph" w:customStyle="1" w:styleId="026A3E3CD8AD46D49622C93667DDE6E0">
    <w:name w:val="026A3E3CD8AD46D49622C93667DDE6E0"/>
    <w:rsid w:val="00743D4F"/>
  </w:style>
  <w:style w:type="paragraph" w:customStyle="1" w:styleId="B788F1B1608B4DC8BC82D131BACDE4C5">
    <w:name w:val="B788F1B1608B4DC8BC82D131BACDE4C5"/>
    <w:rsid w:val="00743D4F"/>
  </w:style>
  <w:style w:type="paragraph" w:customStyle="1" w:styleId="0A247C773C834F9BA21B6994EB78A5DA">
    <w:name w:val="0A247C773C834F9BA21B6994EB78A5DA"/>
    <w:rsid w:val="00743D4F"/>
  </w:style>
  <w:style w:type="paragraph" w:customStyle="1" w:styleId="166E57678C00412C80140919446FD371">
    <w:name w:val="166E57678C00412C80140919446FD371"/>
    <w:rsid w:val="00743D4F"/>
  </w:style>
  <w:style w:type="paragraph" w:customStyle="1" w:styleId="8319B5C66B094D01BEB288CCCD274A8F">
    <w:name w:val="8319B5C66B094D01BEB288CCCD274A8F"/>
    <w:rsid w:val="00743D4F"/>
  </w:style>
  <w:style w:type="paragraph" w:customStyle="1" w:styleId="2F3A8067053A4BC59DD94C085234879B">
    <w:name w:val="2F3A8067053A4BC59DD94C085234879B"/>
    <w:rsid w:val="00743D4F"/>
  </w:style>
  <w:style w:type="paragraph" w:customStyle="1" w:styleId="0079B3F9B2314A7688541DC53B234C35">
    <w:name w:val="0079B3F9B2314A7688541DC53B234C35"/>
    <w:rsid w:val="00743D4F"/>
  </w:style>
  <w:style w:type="paragraph" w:customStyle="1" w:styleId="B80C289364A942B09A54F4D5231CC7BC">
    <w:name w:val="B80C289364A942B09A54F4D5231CC7BC"/>
    <w:rsid w:val="00743D4F"/>
  </w:style>
  <w:style w:type="paragraph" w:customStyle="1" w:styleId="0DDB2942A8C34BD591D9E53B787DBE08">
    <w:name w:val="0DDB2942A8C34BD591D9E53B787DBE08"/>
    <w:rsid w:val="00743D4F"/>
  </w:style>
  <w:style w:type="paragraph" w:customStyle="1" w:styleId="AD26339C9133470B86D80BDB060C2AE0">
    <w:name w:val="AD26339C9133470B86D80BDB060C2AE0"/>
    <w:rsid w:val="00743D4F"/>
  </w:style>
  <w:style w:type="paragraph" w:customStyle="1" w:styleId="FAA8C744383948C4A3BA8A64EA7DA6A7">
    <w:name w:val="FAA8C744383948C4A3BA8A64EA7DA6A7"/>
    <w:rsid w:val="00743D4F"/>
  </w:style>
  <w:style w:type="paragraph" w:customStyle="1" w:styleId="9C7D88467B794CE3AC025834416243CB">
    <w:name w:val="9C7D88467B794CE3AC025834416243CB"/>
    <w:rsid w:val="00743D4F"/>
  </w:style>
  <w:style w:type="paragraph" w:customStyle="1" w:styleId="14C2EFEBFA684871957BC02924044309">
    <w:name w:val="14C2EFEBFA684871957BC02924044309"/>
    <w:rsid w:val="00743D4F"/>
  </w:style>
  <w:style w:type="paragraph" w:customStyle="1" w:styleId="4936D34541164D0E91315E9E516EE9B3">
    <w:name w:val="4936D34541164D0E91315E9E516EE9B3"/>
    <w:rsid w:val="00743D4F"/>
  </w:style>
  <w:style w:type="paragraph" w:customStyle="1" w:styleId="161F5285B69D4287B72245F87743E6AA">
    <w:name w:val="161F5285B69D4287B72245F87743E6AA"/>
    <w:rsid w:val="00743D4F"/>
  </w:style>
  <w:style w:type="paragraph" w:customStyle="1" w:styleId="E504C5A3FAFC47BC85AE84F24F16C53D">
    <w:name w:val="E504C5A3FAFC47BC85AE84F24F16C53D"/>
    <w:rsid w:val="00743D4F"/>
  </w:style>
  <w:style w:type="paragraph" w:customStyle="1" w:styleId="AB3382092AAD40A99F40010ED9150AAF">
    <w:name w:val="AB3382092AAD40A99F40010ED9150AAF"/>
    <w:rsid w:val="00743D4F"/>
  </w:style>
  <w:style w:type="paragraph" w:customStyle="1" w:styleId="16636DF0F6714C7690C4667EEB41C352">
    <w:name w:val="16636DF0F6714C7690C4667EEB41C352"/>
    <w:rsid w:val="00743D4F"/>
  </w:style>
  <w:style w:type="paragraph" w:customStyle="1" w:styleId="AA55988554654BEF98D6CF9CE1E9C332">
    <w:name w:val="AA55988554654BEF98D6CF9CE1E9C332"/>
    <w:rsid w:val="00743D4F"/>
  </w:style>
  <w:style w:type="paragraph" w:customStyle="1" w:styleId="59E1A0A8D6594DF99819A32ABF66132C">
    <w:name w:val="59E1A0A8D6594DF99819A32ABF66132C"/>
    <w:rsid w:val="00743D4F"/>
  </w:style>
  <w:style w:type="paragraph" w:customStyle="1" w:styleId="D5D27EBA295C4A408229B4F1FA001580">
    <w:name w:val="D5D27EBA295C4A408229B4F1FA001580"/>
    <w:rsid w:val="00743D4F"/>
  </w:style>
  <w:style w:type="paragraph" w:customStyle="1" w:styleId="ABF59CE6C89C48119FC4CFCF0B0C3DBC">
    <w:name w:val="ABF59CE6C89C48119FC4CFCF0B0C3DBC"/>
    <w:rsid w:val="00743D4F"/>
  </w:style>
  <w:style w:type="paragraph" w:customStyle="1" w:styleId="E574EACB5BA54F05BD107C911F58024D">
    <w:name w:val="E574EACB5BA54F05BD107C911F58024D"/>
    <w:rsid w:val="00743D4F"/>
  </w:style>
  <w:style w:type="paragraph" w:customStyle="1" w:styleId="85F057CDCE2F4562ADCC917D3EBAEFCD">
    <w:name w:val="85F057CDCE2F4562ADCC917D3EBAEFCD"/>
    <w:rsid w:val="00743D4F"/>
  </w:style>
  <w:style w:type="paragraph" w:customStyle="1" w:styleId="BD04C5F3F7B340D48D1F876C8D1D7687">
    <w:name w:val="BD04C5F3F7B340D48D1F876C8D1D7687"/>
    <w:rsid w:val="00743D4F"/>
  </w:style>
  <w:style w:type="paragraph" w:customStyle="1" w:styleId="FD66861689734A4A943BDDE884EC8486">
    <w:name w:val="FD66861689734A4A943BDDE884EC8486"/>
    <w:rsid w:val="00743D4F"/>
  </w:style>
  <w:style w:type="paragraph" w:customStyle="1" w:styleId="F576BEE54D5441C0B58453809023CA1B">
    <w:name w:val="F576BEE54D5441C0B58453809023CA1B"/>
    <w:rsid w:val="00743D4F"/>
  </w:style>
  <w:style w:type="paragraph" w:customStyle="1" w:styleId="47541154B9D844E88001B93029A09CDE">
    <w:name w:val="47541154B9D844E88001B93029A09CDE"/>
    <w:rsid w:val="00743D4F"/>
  </w:style>
  <w:style w:type="paragraph" w:customStyle="1" w:styleId="31F41BDACCE14D5697D79BA2F90EF0D0">
    <w:name w:val="31F41BDACCE14D5697D79BA2F90EF0D0"/>
    <w:rsid w:val="00743D4F"/>
  </w:style>
  <w:style w:type="paragraph" w:customStyle="1" w:styleId="5718718F9C0747249A6D8FFA3D7893E3">
    <w:name w:val="5718718F9C0747249A6D8FFA3D7893E3"/>
    <w:rsid w:val="00743D4F"/>
  </w:style>
  <w:style w:type="paragraph" w:customStyle="1" w:styleId="2A3EC29047D948BC8A47484AD8D33D91">
    <w:name w:val="2A3EC29047D948BC8A47484AD8D33D91"/>
    <w:rsid w:val="00743D4F"/>
  </w:style>
  <w:style w:type="paragraph" w:customStyle="1" w:styleId="5A07BB2CF2004382B0757FAC7BC654BB">
    <w:name w:val="5A07BB2CF2004382B0757FAC7BC654BB"/>
    <w:rsid w:val="00743D4F"/>
  </w:style>
  <w:style w:type="paragraph" w:customStyle="1" w:styleId="9E5391BE5B5440A3A3A46A1276CFBB28">
    <w:name w:val="9E5391BE5B5440A3A3A46A1276CFBB28"/>
    <w:rsid w:val="00743D4F"/>
  </w:style>
  <w:style w:type="paragraph" w:customStyle="1" w:styleId="0AE14DE5087B43BAB3C9F411153F6293">
    <w:name w:val="0AE14DE5087B43BAB3C9F411153F6293"/>
    <w:rsid w:val="00743D4F"/>
  </w:style>
  <w:style w:type="paragraph" w:customStyle="1" w:styleId="9D1611638D4D486CBF950EBC841C86E1">
    <w:name w:val="9D1611638D4D486CBF950EBC841C86E1"/>
    <w:rsid w:val="00743D4F"/>
  </w:style>
  <w:style w:type="paragraph" w:customStyle="1" w:styleId="919EF88D03EA44C3BB96BCAAD92F3221">
    <w:name w:val="919EF88D03EA44C3BB96BCAAD92F3221"/>
    <w:rsid w:val="00743D4F"/>
  </w:style>
  <w:style w:type="paragraph" w:customStyle="1" w:styleId="07F8167FA3D343DE9892397A392BF124">
    <w:name w:val="07F8167FA3D343DE9892397A392BF124"/>
    <w:rsid w:val="00743D4F"/>
  </w:style>
  <w:style w:type="paragraph" w:customStyle="1" w:styleId="75DF079527754154BBC77FE0F97E08BD">
    <w:name w:val="75DF079527754154BBC77FE0F97E08BD"/>
    <w:rsid w:val="00743D4F"/>
  </w:style>
  <w:style w:type="paragraph" w:customStyle="1" w:styleId="D4CE695DC380427D9129E473198FB843">
    <w:name w:val="D4CE695DC380427D9129E473198FB843"/>
    <w:rsid w:val="00743D4F"/>
  </w:style>
  <w:style w:type="paragraph" w:customStyle="1" w:styleId="BB24E500CA214B1EB9B28201706F60FE">
    <w:name w:val="BB24E500CA214B1EB9B28201706F60FE"/>
    <w:rsid w:val="00743D4F"/>
  </w:style>
  <w:style w:type="paragraph" w:customStyle="1" w:styleId="72268233D65F49FF87E5EE099AFDD097">
    <w:name w:val="72268233D65F49FF87E5EE099AFDD097"/>
    <w:rsid w:val="00743D4F"/>
  </w:style>
  <w:style w:type="paragraph" w:customStyle="1" w:styleId="650D23EAA437471E8563592BBFF23BC8">
    <w:name w:val="650D23EAA437471E8563592BBFF23BC8"/>
    <w:rsid w:val="00743D4F"/>
  </w:style>
  <w:style w:type="paragraph" w:customStyle="1" w:styleId="841B8E2A28AE429BAD5616CE95080698">
    <w:name w:val="841B8E2A28AE429BAD5616CE95080698"/>
    <w:rsid w:val="00743D4F"/>
  </w:style>
  <w:style w:type="paragraph" w:customStyle="1" w:styleId="15184B327A5D4C1999F5858BC6177030">
    <w:name w:val="15184B327A5D4C1999F5858BC6177030"/>
    <w:rsid w:val="00743D4F"/>
  </w:style>
  <w:style w:type="paragraph" w:customStyle="1" w:styleId="89DF5BEEF4B6465D9795EB2D2C737A92">
    <w:name w:val="89DF5BEEF4B6465D9795EB2D2C737A92"/>
    <w:rsid w:val="00743D4F"/>
  </w:style>
  <w:style w:type="paragraph" w:customStyle="1" w:styleId="76169C4F12BE4BDD9E7A06C30E392B54">
    <w:name w:val="76169C4F12BE4BDD9E7A06C30E392B54"/>
    <w:rsid w:val="00743D4F"/>
  </w:style>
  <w:style w:type="paragraph" w:customStyle="1" w:styleId="4F39E4D464F244B992577B72696096AD">
    <w:name w:val="4F39E4D464F244B992577B72696096AD"/>
    <w:rsid w:val="00743D4F"/>
  </w:style>
  <w:style w:type="paragraph" w:customStyle="1" w:styleId="8B4F65B4A1704B7F932467E7DEF88255">
    <w:name w:val="8B4F65B4A1704B7F932467E7DEF88255"/>
    <w:rsid w:val="00743D4F"/>
  </w:style>
  <w:style w:type="paragraph" w:customStyle="1" w:styleId="9C65AC5D7AD545A78591BB32DB2BA4EF">
    <w:name w:val="9C65AC5D7AD545A78591BB32DB2BA4EF"/>
    <w:rsid w:val="00743D4F"/>
  </w:style>
  <w:style w:type="paragraph" w:customStyle="1" w:styleId="D7FD33F47CC24D148BA108708847B18C">
    <w:name w:val="D7FD33F47CC24D148BA108708847B18C"/>
    <w:rsid w:val="00743D4F"/>
  </w:style>
  <w:style w:type="paragraph" w:customStyle="1" w:styleId="B8F7C7CE44FA48D98EE62AD90D938308">
    <w:name w:val="B8F7C7CE44FA48D98EE62AD90D938308"/>
    <w:rsid w:val="00743D4F"/>
  </w:style>
  <w:style w:type="paragraph" w:customStyle="1" w:styleId="5CB82BCEF5F344618BE7192B09A00BB4">
    <w:name w:val="5CB82BCEF5F344618BE7192B09A00BB4"/>
    <w:rsid w:val="00743D4F"/>
  </w:style>
  <w:style w:type="paragraph" w:customStyle="1" w:styleId="0D852FDC2CE845848B1D4643FFF3A102">
    <w:name w:val="0D852FDC2CE845848B1D4643FFF3A102"/>
    <w:rsid w:val="00743D4F"/>
  </w:style>
  <w:style w:type="paragraph" w:customStyle="1" w:styleId="65DB5BD0680341ECA39DA88427362CA2">
    <w:name w:val="65DB5BD0680341ECA39DA88427362CA2"/>
    <w:rsid w:val="00743D4F"/>
  </w:style>
  <w:style w:type="paragraph" w:customStyle="1" w:styleId="94670BBCE7EB421AB766E43DCD754944">
    <w:name w:val="94670BBCE7EB421AB766E43DCD754944"/>
    <w:rsid w:val="00743D4F"/>
  </w:style>
  <w:style w:type="paragraph" w:customStyle="1" w:styleId="CC6A1BB37EAF42C395FA9AD994FDEBCA">
    <w:name w:val="CC6A1BB37EAF42C395FA9AD994FDEBCA"/>
    <w:rsid w:val="00743D4F"/>
  </w:style>
  <w:style w:type="paragraph" w:customStyle="1" w:styleId="CD8A70E034444EAD9BF842E6D2671D92">
    <w:name w:val="CD8A70E034444EAD9BF842E6D2671D92"/>
    <w:rsid w:val="00743D4F"/>
  </w:style>
  <w:style w:type="paragraph" w:customStyle="1" w:styleId="C12F0FE5F0E54066A051F30511F01678">
    <w:name w:val="C12F0FE5F0E54066A051F30511F01678"/>
    <w:rsid w:val="00743D4F"/>
  </w:style>
  <w:style w:type="paragraph" w:customStyle="1" w:styleId="EB16332ADA194CED937BCCF0BF21323E">
    <w:name w:val="EB16332ADA194CED937BCCF0BF21323E"/>
    <w:rsid w:val="00743D4F"/>
  </w:style>
  <w:style w:type="paragraph" w:customStyle="1" w:styleId="BE1F2F88317640408C017D32078379C5">
    <w:name w:val="BE1F2F88317640408C017D32078379C5"/>
    <w:rsid w:val="00743D4F"/>
  </w:style>
  <w:style w:type="paragraph" w:customStyle="1" w:styleId="32AC65BD6B754DDF900359AAE717F9F3">
    <w:name w:val="32AC65BD6B754DDF900359AAE717F9F3"/>
    <w:rsid w:val="00743D4F"/>
  </w:style>
  <w:style w:type="paragraph" w:customStyle="1" w:styleId="8032E99E69C24C06B481A2A3419F537E">
    <w:name w:val="8032E99E69C24C06B481A2A3419F537E"/>
    <w:rsid w:val="00743D4F"/>
  </w:style>
  <w:style w:type="paragraph" w:customStyle="1" w:styleId="9DDB7A404D0645A6BABD0C8779FAFD02">
    <w:name w:val="9DDB7A404D0645A6BABD0C8779FAFD02"/>
    <w:rsid w:val="00743D4F"/>
  </w:style>
  <w:style w:type="paragraph" w:customStyle="1" w:styleId="D48C42CA013849688D3ADD9E3A8CED7A">
    <w:name w:val="D48C42CA013849688D3ADD9E3A8CED7A"/>
    <w:rsid w:val="00743D4F"/>
  </w:style>
  <w:style w:type="paragraph" w:customStyle="1" w:styleId="7D19F8713B8845A08AAD5A4A12A399F1">
    <w:name w:val="7D19F8713B8845A08AAD5A4A12A399F1"/>
    <w:rsid w:val="00743D4F"/>
  </w:style>
  <w:style w:type="paragraph" w:customStyle="1" w:styleId="3B814AFFDF8D48B7B6F9D384D96BEAF1">
    <w:name w:val="3B814AFFDF8D48B7B6F9D384D96BEAF1"/>
    <w:rsid w:val="00743D4F"/>
  </w:style>
  <w:style w:type="paragraph" w:customStyle="1" w:styleId="AC8BF848F1A743D1BBB6EBF008C4C860">
    <w:name w:val="AC8BF848F1A743D1BBB6EBF008C4C860"/>
    <w:rsid w:val="00743D4F"/>
  </w:style>
  <w:style w:type="paragraph" w:customStyle="1" w:styleId="01E726D11D294D0AA7F2C79F48201155">
    <w:name w:val="01E726D11D294D0AA7F2C79F48201155"/>
    <w:rsid w:val="00743D4F"/>
  </w:style>
  <w:style w:type="paragraph" w:customStyle="1" w:styleId="BB11845E0C99454DBE84A9767EC0EDC0">
    <w:name w:val="BB11845E0C99454DBE84A9767EC0EDC0"/>
    <w:rsid w:val="00743D4F"/>
  </w:style>
  <w:style w:type="paragraph" w:customStyle="1" w:styleId="6BF04F65D6E84F84B67130B5983AF6D7">
    <w:name w:val="6BF04F65D6E84F84B67130B5983AF6D7"/>
    <w:rsid w:val="00743D4F"/>
  </w:style>
  <w:style w:type="paragraph" w:customStyle="1" w:styleId="F1A0CAC061CE48A69122FB0F7B915CFE">
    <w:name w:val="F1A0CAC061CE48A69122FB0F7B915CFE"/>
    <w:rsid w:val="00743D4F"/>
  </w:style>
  <w:style w:type="paragraph" w:customStyle="1" w:styleId="339DB6694DFE437EA9A07FEB8738FC0D">
    <w:name w:val="339DB6694DFE437EA9A07FEB8738FC0D"/>
    <w:rsid w:val="00743D4F"/>
  </w:style>
  <w:style w:type="paragraph" w:customStyle="1" w:styleId="3E128653F1BF4268B915B30100E47474">
    <w:name w:val="3E128653F1BF4268B915B30100E47474"/>
    <w:rsid w:val="00743D4F"/>
  </w:style>
  <w:style w:type="paragraph" w:customStyle="1" w:styleId="42C3A15D798C4D79B96A2FF293D454C9">
    <w:name w:val="42C3A15D798C4D79B96A2FF293D454C9"/>
    <w:rsid w:val="00743D4F"/>
  </w:style>
  <w:style w:type="paragraph" w:customStyle="1" w:styleId="A05FDFACE39444909CCF0CBA20DC9302">
    <w:name w:val="A05FDFACE39444909CCF0CBA20DC9302"/>
    <w:rsid w:val="00743D4F"/>
  </w:style>
  <w:style w:type="paragraph" w:customStyle="1" w:styleId="2BD1B2E3DE8642709FBB839AA7A0167E">
    <w:name w:val="2BD1B2E3DE8642709FBB839AA7A0167E"/>
    <w:rsid w:val="00743D4F"/>
  </w:style>
  <w:style w:type="paragraph" w:customStyle="1" w:styleId="C983EDE18F3545C99BC52061D359840D">
    <w:name w:val="C983EDE18F3545C99BC52061D359840D"/>
    <w:rsid w:val="00743D4F"/>
  </w:style>
  <w:style w:type="paragraph" w:customStyle="1" w:styleId="058D0CEABD5C4647B6C57222E581FF79">
    <w:name w:val="058D0CEABD5C4647B6C57222E581FF79"/>
    <w:rsid w:val="00743D4F"/>
  </w:style>
  <w:style w:type="paragraph" w:customStyle="1" w:styleId="F352BDA5E0674559805307B28B61C806">
    <w:name w:val="F352BDA5E0674559805307B28B61C806"/>
    <w:rsid w:val="00743D4F"/>
  </w:style>
  <w:style w:type="paragraph" w:customStyle="1" w:styleId="463582A1984846C889B5BA9B5533DB16">
    <w:name w:val="463582A1984846C889B5BA9B5533DB16"/>
    <w:rsid w:val="00743D4F"/>
  </w:style>
  <w:style w:type="paragraph" w:customStyle="1" w:styleId="B11F4FC2677647409A6B405DC9EA983E">
    <w:name w:val="B11F4FC2677647409A6B405DC9EA983E"/>
    <w:rsid w:val="00743D4F"/>
  </w:style>
  <w:style w:type="paragraph" w:customStyle="1" w:styleId="8CA4A7A5813046F3A146728CB5D522A1">
    <w:name w:val="8CA4A7A5813046F3A146728CB5D522A1"/>
    <w:rsid w:val="00743D4F"/>
  </w:style>
  <w:style w:type="paragraph" w:customStyle="1" w:styleId="26A58BAC11F74C8AB99BF2B667E48B13">
    <w:name w:val="26A58BAC11F74C8AB99BF2B667E48B13"/>
    <w:rsid w:val="00743D4F"/>
  </w:style>
  <w:style w:type="paragraph" w:customStyle="1" w:styleId="A4E73E7DF42D43D28A314EAB1CCECF12">
    <w:name w:val="A4E73E7DF42D43D28A314EAB1CCECF12"/>
    <w:rsid w:val="00743D4F"/>
  </w:style>
  <w:style w:type="paragraph" w:customStyle="1" w:styleId="33801D6BA2D14968A7F6B12092099FD3">
    <w:name w:val="33801D6BA2D14968A7F6B12092099FD3"/>
    <w:rsid w:val="00743D4F"/>
  </w:style>
  <w:style w:type="paragraph" w:customStyle="1" w:styleId="B041C90F5E7148589523E4F62D7850AE">
    <w:name w:val="B041C90F5E7148589523E4F62D7850AE"/>
    <w:rsid w:val="00743D4F"/>
  </w:style>
  <w:style w:type="paragraph" w:customStyle="1" w:styleId="ED634F94DE684BBEBA7AB085E8753186">
    <w:name w:val="ED634F94DE684BBEBA7AB085E8753186"/>
    <w:rsid w:val="00743D4F"/>
  </w:style>
  <w:style w:type="paragraph" w:customStyle="1" w:styleId="4260730A71DA48BD8809260A98DC7F4B">
    <w:name w:val="4260730A71DA48BD8809260A98DC7F4B"/>
    <w:rsid w:val="00743D4F"/>
  </w:style>
  <w:style w:type="paragraph" w:customStyle="1" w:styleId="40063334B749410193DDB3716147881A">
    <w:name w:val="40063334B749410193DDB3716147881A"/>
    <w:rsid w:val="00743D4F"/>
  </w:style>
  <w:style w:type="paragraph" w:customStyle="1" w:styleId="8ECAEFE49DBB474183CEA2C5C712B943">
    <w:name w:val="8ECAEFE49DBB474183CEA2C5C712B943"/>
    <w:rsid w:val="00743D4F"/>
  </w:style>
  <w:style w:type="paragraph" w:customStyle="1" w:styleId="16670EDB82E84AEFBA9BD98AE4F5C1DB">
    <w:name w:val="16670EDB82E84AEFBA9BD98AE4F5C1DB"/>
    <w:rsid w:val="00743D4F"/>
  </w:style>
  <w:style w:type="paragraph" w:customStyle="1" w:styleId="AA5D1EDF03BF4BF5AC3C10C3EDE877CD">
    <w:name w:val="AA5D1EDF03BF4BF5AC3C10C3EDE877CD"/>
    <w:rsid w:val="00743D4F"/>
  </w:style>
  <w:style w:type="paragraph" w:customStyle="1" w:styleId="613D769769C04BA6B70E2004D89E09C5">
    <w:name w:val="613D769769C04BA6B70E2004D89E09C5"/>
    <w:rsid w:val="00743D4F"/>
  </w:style>
  <w:style w:type="paragraph" w:customStyle="1" w:styleId="81D83A5C55BB4BEE933B82279F3FF113">
    <w:name w:val="81D83A5C55BB4BEE933B82279F3FF113"/>
    <w:rsid w:val="00743D4F"/>
  </w:style>
  <w:style w:type="paragraph" w:customStyle="1" w:styleId="F186270D37554A3BA4D89EC7BCC2270E">
    <w:name w:val="F186270D37554A3BA4D89EC7BCC2270E"/>
    <w:rsid w:val="00743D4F"/>
  </w:style>
  <w:style w:type="paragraph" w:customStyle="1" w:styleId="F93729E7574F4423ADBED06373FA13D8">
    <w:name w:val="F93729E7574F4423ADBED06373FA13D8"/>
    <w:rsid w:val="00743D4F"/>
  </w:style>
  <w:style w:type="paragraph" w:customStyle="1" w:styleId="AEC6A5E506544736B69C85F2C3459CB4">
    <w:name w:val="AEC6A5E506544736B69C85F2C3459CB4"/>
    <w:rsid w:val="00743D4F"/>
  </w:style>
  <w:style w:type="paragraph" w:customStyle="1" w:styleId="577CBB2C9E9345F09370012E2D8AAD17">
    <w:name w:val="577CBB2C9E9345F09370012E2D8AAD17"/>
    <w:rsid w:val="00743D4F"/>
  </w:style>
  <w:style w:type="paragraph" w:customStyle="1" w:styleId="DE6E029AF2AA4C6780364D60F41133BA">
    <w:name w:val="DE6E029AF2AA4C6780364D60F41133BA"/>
    <w:rsid w:val="00743D4F"/>
  </w:style>
  <w:style w:type="paragraph" w:customStyle="1" w:styleId="9E13D407259D4F8BBCEDB7A7F5B2ECFF">
    <w:name w:val="9E13D407259D4F8BBCEDB7A7F5B2ECFF"/>
    <w:rsid w:val="00743D4F"/>
  </w:style>
  <w:style w:type="paragraph" w:customStyle="1" w:styleId="F11EF2F108A7490EA743167AF35091B7">
    <w:name w:val="F11EF2F108A7490EA743167AF35091B7"/>
    <w:rsid w:val="00743D4F"/>
  </w:style>
  <w:style w:type="paragraph" w:customStyle="1" w:styleId="EADDB2E04AE4440C8FB2CA83A7C0580E">
    <w:name w:val="EADDB2E04AE4440C8FB2CA83A7C0580E"/>
    <w:rsid w:val="00743D4F"/>
  </w:style>
  <w:style w:type="paragraph" w:customStyle="1" w:styleId="BF6FF0EA78DE497E9C733B795C80832B">
    <w:name w:val="BF6FF0EA78DE497E9C733B795C80832B"/>
    <w:rsid w:val="00743D4F"/>
  </w:style>
  <w:style w:type="paragraph" w:customStyle="1" w:styleId="E3D4B711CE35462F990B9BE355C739D3">
    <w:name w:val="E3D4B711CE35462F990B9BE355C739D3"/>
    <w:rsid w:val="00743D4F"/>
  </w:style>
  <w:style w:type="paragraph" w:customStyle="1" w:styleId="B06F1FE235154F72B110B16A290E94B3">
    <w:name w:val="B06F1FE235154F72B110B16A290E94B3"/>
    <w:rsid w:val="00743D4F"/>
  </w:style>
  <w:style w:type="paragraph" w:customStyle="1" w:styleId="8C482F6E857F414582E585F7767CDA8D">
    <w:name w:val="8C482F6E857F414582E585F7767CDA8D"/>
    <w:rsid w:val="00743D4F"/>
  </w:style>
  <w:style w:type="paragraph" w:customStyle="1" w:styleId="72E35EA0EC9947D3B00240043CA1ABD2">
    <w:name w:val="72E35EA0EC9947D3B00240043CA1ABD2"/>
    <w:rsid w:val="00743D4F"/>
  </w:style>
  <w:style w:type="paragraph" w:customStyle="1" w:styleId="ECB2D5BB30C743E79D8C120FE151D51E">
    <w:name w:val="ECB2D5BB30C743E79D8C120FE151D51E"/>
    <w:rsid w:val="00743D4F"/>
  </w:style>
  <w:style w:type="paragraph" w:customStyle="1" w:styleId="C604666B44C04F038F777A891AECAAE6">
    <w:name w:val="C604666B44C04F038F777A891AECAAE6"/>
    <w:rsid w:val="00743D4F"/>
  </w:style>
  <w:style w:type="paragraph" w:customStyle="1" w:styleId="359A2F98A43D4176BC2E0895AB08D0D4">
    <w:name w:val="359A2F98A43D4176BC2E0895AB08D0D4"/>
    <w:rsid w:val="00743D4F"/>
  </w:style>
  <w:style w:type="paragraph" w:customStyle="1" w:styleId="5816BACD06A8441B9004B9AD0961CC4C">
    <w:name w:val="5816BACD06A8441B9004B9AD0961CC4C"/>
    <w:rsid w:val="00743D4F"/>
  </w:style>
  <w:style w:type="paragraph" w:customStyle="1" w:styleId="9EAF83F4475A4FE3994645BE73C40A37">
    <w:name w:val="9EAF83F4475A4FE3994645BE73C40A37"/>
    <w:rsid w:val="00743D4F"/>
  </w:style>
  <w:style w:type="paragraph" w:customStyle="1" w:styleId="A4D688E017EE4485B164E6F3D8C95CF3">
    <w:name w:val="A4D688E017EE4485B164E6F3D8C95CF3"/>
    <w:rsid w:val="00743D4F"/>
  </w:style>
  <w:style w:type="paragraph" w:customStyle="1" w:styleId="E7CCA09202C14C9EA12CD264C1282FA7">
    <w:name w:val="E7CCA09202C14C9EA12CD264C1282FA7"/>
    <w:rsid w:val="00743D4F"/>
  </w:style>
  <w:style w:type="paragraph" w:customStyle="1" w:styleId="A8836E570BA94DC8AE06F9447B2C2CA8">
    <w:name w:val="A8836E570BA94DC8AE06F9447B2C2CA8"/>
    <w:rsid w:val="00743D4F"/>
  </w:style>
  <w:style w:type="paragraph" w:customStyle="1" w:styleId="162D5A4176D5422EAE949CBF710DAAE8">
    <w:name w:val="162D5A4176D5422EAE949CBF710DAAE8"/>
    <w:rsid w:val="00743D4F"/>
  </w:style>
  <w:style w:type="paragraph" w:customStyle="1" w:styleId="5AFB57B2F1E7472FBEF2191629325028">
    <w:name w:val="5AFB57B2F1E7472FBEF2191629325028"/>
    <w:rsid w:val="00743D4F"/>
  </w:style>
  <w:style w:type="paragraph" w:customStyle="1" w:styleId="96F789CCA6004EA58228F6DED3460677">
    <w:name w:val="96F789CCA6004EA58228F6DED3460677"/>
    <w:rsid w:val="00743D4F"/>
  </w:style>
  <w:style w:type="paragraph" w:customStyle="1" w:styleId="1295FFFC9E4B41959C5C0A46C19EB9C3">
    <w:name w:val="1295FFFC9E4B41959C5C0A46C19EB9C3"/>
    <w:rsid w:val="00743D4F"/>
  </w:style>
  <w:style w:type="paragraph" w:customStyle="1" w:styleId="7F47D5C25F41492C814082E20E04C86E">
    <w:name w:val="7F47D5C25F41492C814082E20E04C86E"/>
    <w:rsid w:val="00743D4F"/>
  </w:style>
  <w:style w:type="paragraph" w:customStyle="1" w:styleId="604CA53DE6984ADD824D5E7DE91E35CD">
    <w:name w:val="604CA53DE6984ADD824D5E7DE91E35CD"/>
    <w:rsid w:val="00743D4F"/>
  </w:style>
  <w:style w:type="paragraph" w:customStyle="1" w:styleId="48F8E531EB6B4CF6836085E3F5F6394D">
    <w:name w:val="48F8E531EB6B4CF6836085E3F5F6394D"/>
    <w:rsid w:val="00743D4F"/>
  </w:style>
  <w:style w:type="paragraph" w:customStyle="1" w:styleId="87DB925F9625486FACE9734E728257C2">
    <w:name w:val="87DB925F9625486FACE9734E728257C2"/>
    <w:rsid w:val="00743D4F"/>
  </w:style>
  <w:style w:type="paragraph" w:customStyle="1" w:styleId="3F4EEE1005B34FC492AD9321021B90AE">
    <w:name w:val="3F4EEE1005B34FC492AD9321021B90AE"/>
    <w:rsid w:val="00743D4F"/>
  </w:style>
  <w:style w:type="paragraph" w:customStyle="1" w:styleId="724EA69628A94425932B151E7B0D0DE9">
    <w:name w:val="724EA69628A94425932B151E7B0D0DE9"/>
    <w:rsid w:val="00743D4F"/>
  </w:style>
  <w:style w:type="paragraph" w:customStyle="1" w:styleId="7FF401F9AA344DEB8D9ABD2514AAD5F8">
    <w:name w:val="7FF401F9AA344DEB8D9ABD2514AAD5F8"/>
    <w:rsid w:val="00743D4F"/>
  </w:style>
  <w:style w:type="paragraph" w:customStyle="1" w:styleId="2695E8813FA44AAE90455C6EA8F9A29A">
    <w:name w:val="2695E8813FA44AAE90455C6EA8F9A29A"/>
    <w:rsid w:val="00743D4F"/>
  </w:style>
  <w:style w:type="paragraph" w:customStyle="1" w:styleId="465A526B964C4ABBB4F62F3B5DA4E355">
    <w:name w:val="465A526B964C4ABBB4F62F3B5DA4E355"/>
    <w:rsid w:val="00743D4F"/>
  </w:style>
  <w:style w:type="paragraph" w:customStyle="1" w:styleId="F61A48F8326D47F98678F9A134735B3F">
    <w:name w:val="F61A48F8326D47F98678F9A134735B3F"/>
    <w:rsid w:val="00743D4F"/>
  </w:style>
  <w:style w:type="paragraph" w:customStyle="1" w:styleId="28DBCE8E4E734AED9DD1CEE975F4C5CF">
    <w:name w:val="28DBCE8E4E734AED9DD1CEE975F4C5CF"/>
    <w:rsid w:val="00743D4F"/>
  </w:style>
  <w:style w:type="paragraph" w:customStyle="1" w:styleId="1EECE97156DD476784A54A5EC8FEA253">
    <w:name w:val="1EECE97156DD476784A54A5EC8FEA253"/>
    <w:rsid w:val="00743D4F"/>
  </w:style>
  <w:style w:type="paragraph" w:customStyle="1" w:styleId="818E5339CC7F41C099D7489EB8652293">
    <w:name w:val="818E5339CC7F41C099D7489EB8652293"/>
    <w:rsid w:val="00743D4F"/>
  </w:style>
  <w:style w:type="paragraph" w:customStyle="1" w:styleId="27A9FCFC31D74FBE91AE40CAD390C6B7">
    <w:name w:val="27A9FCFC31D74FBE91AE40CAD390C6B7"/>
    <w:rsid w:val="00743D4F"/>
  </w:style>
  <w:style w:type="paragraph" w:customStyle="1" w:styleId="DB70115228C640EF9DE247E4E0DB704F">
    <w:name w:val="DB70115228C640EF9DE247E4E0DB704F"/>
    <w:rsid w:val="00743D4F"/>
  </w:style>
  <w:style w:type="paragraph" w:customStyle="1" w:styleId="C9AB5F1D4F774057B1E8669B64F83695">
    <w:name w:val="C9AB5F1D4F774057B1E8669B64F83695"/>
    <w:rsid w:val="00743D4F"/>
  </w:style>
  <w:style w:type="paragraph" w:customStyle="1" w:styleId="529EF98F5B61475E8C70D8B69BC9B55C">
    <w:name w:val="529EF98F5B61475E8C70D8B69BC9B55C"/>
    <w:rsid w:val="00743D4F"/>
  </w:style>
  <w:style w:type="paragraph" w:customStyle="1" w:styleId="A6F4DE0F6A6F4C22B264FF45A1D5CC47">
    <w:name w:val="A6F4DE0F6A6F4C22B264FF45A1D5CC47"/>
    <w:rsid w:val="00743D4F"/>
  </w:style>
  <w:style w:type="paragraph" w:customStyle="1" w:styleId="7787934C32734009982C254AC971C703">
    <w:name w:val="7787934C32734009982C254AC971C703"/>
    <w:rsid w:val="00743D4F"/>
  </w:style>
  <w:style w:type="paragraph" w:customStyle="1" w:styleId="5A8E1EDF8129452B8A4040A1E9444243">
    <w:name w:val="5A8E1EDF8129452B8A4040A1E9444243"/>
    <w:rsid w:val="00743D4F"/>
  </w:style>
  <w:style w:type="paragraph" w:customStyle="1" w:styleId="85CE6F8F0AA8462C9D6F49EA43F38A65">
    <w:name w:val="85CE6F8F0AA8462C9D6F49EA43F38A65"/>
    <w:rsid w:val="00743D4F"/>
  </w:style>
  <w:style w:type="paragraph" w:customStyle="1" w:styleId="E341A37925EC48BC93AF0F09C2D7EF7B">
    <w:name w:val="E341A37925EC48BC93AF0F09C2D7EF7B"/>
    <w:rsid w:val="00743D4F"/>
  </w:style>
  <w:style w:type="paragraph" w:customStyle="1" w:styleId="06B84312E51D4DBD81D670B2A3BA101C">
    <w:name w:val="06B84312E51D4DBD81D670B2A3BA101C"/>
    <w:rsid w:val="00743D4F"/>
  </w:style>
  <w:style w:type="paragraph" w:customStyle="1" w:styleId="EE7212E92D8C44C993838217A1D3573A">
    <w:name w:val="EE7212E92D8C44C993838217A1D3573A"/>
    <w:rsid w:val="00743D4F"/>
  </w:style>
  <w:style w:type="paragraph" w:customStyle="1" w:styleId="8B91EA02331B4E40A98F13B5BBD5E1E4">
    <w:name w:val="8B91EA02331B4E40A98F13B5BBD5E1E4"/>
    <w:rsid w:val="00743D4F"/>
  </w:style>
  <w:style w:type="paragraph" w:customStyle="1" w:styleId="7C2922D8EA6749CDB9F5F84F60A1D700">
    <w:name w:val="7C2922D8EA6749CDB9F5F84F60A1D700"/>
    <w:rsid w:val="00743D4F"/>
  </w:style>
  <w:style w:type="paragraph" w:customStyle="1" w:styleId="0CC4B907F5D040879D0B2608FDBD50FB">
    <w:name w:val="0CC4B907F5D040879D0B2608FDBD50FB"/>
    <w:rsid w:val="00743D4F"/>
  </w:style>
  <w:style w:type="paragraph" w:customStyle="1" w:styleId="9BED0D9D30274157807A066E2BA6A7B9">
    <w:name w:val="9BED0D9D30274157807A066E2BA6A7B9"/>
    <w:rsid w:val="00743D4F"/>
  </w:style>
  <w:style w:type="paragraph" w:customStyle="1" w:styleId="345E7E18CF7C4FEBA1C3EF81AF8EA195">
    <w:name w:val="345E7E18CF7C4FEBA1C3EF81AF8EA195"/>
    <w:rsid w:val="00743D4F"/>
  </w:style>
  <w:style w:type="paragraph" w:customStyle="1" w:styleId="5751C4FFDA3E495F99C6F8DBF9D0DDA8">
    <w:name w:val="5751C4FFDA3E495F99C6F8DBF9D0DDA8"/>
    <w:rsid w:val="00743D4F"/>
  </w:style>
  <w:style w:type="paragraph" w:customStyle="1" w:styleId="A8AB81C3ACFB47CEA5BCE0B6B5F7A0B8">
    <w:name w:val="A8AB81C3ACFB47CEA5BCE0B6B5F7A0B8"/>
    <w:rsid w:val="00743D4F"/>
  </w:style>
  <w:style w:type="paragraph" w:customStyle="1" w:styleId="B879A9566F914B62B87B4224AAADE8ED">
    <w:name w:val="B879A9566F914B62B87B4224AAADE8ED"/>
    <w:rsid w:val="00743D4F"/>
  </w:style>
  <w:style w:type="paragraph" w:customStyle="1" w:styleId="FAB10F4BB5A145A3B7DE30EEDC31DCCC">
    <w:name w:val="FAB10F4BB5A145A3B7DE30EEDC31DCCC"/>
    <w:rsid w:val="00743D4F"/>
  </w:style>
  <w:style w:type="paragraph" w:customStyle="1" w:styleId="7A8D220A18324AE7A57457DA16C23C90">
    <w:name w:val="7A8D220A18324AE7A57457DA16C23C90"/>
    <w:rsid w:val="00743D4F"/>
  </w:style>
  <w:style w:type="paragraph" w:customStyle="1" w:styleId="BE766A98C5CB4844995DF2B688974347">
    <w:name w:val="BE766A98C5CB4844995DF2B688974347"/>
    <w:rsid w:val="00743D4F"/>
  </w:style>
  <w:style w:type="paragraph" w:customStyle="1" w:styleId="82ED162BA45D452FBEBC5474DA4111D7">
    <w:name w:val="82ED162BA45D452FBEBC5474DA4111D7"/>
    <w:rsid w:val="00743D4F"/>
  </w:style>
  <w:style w:type="paragraph" w:customStyle="1" w:styleId="206E9243D32447688AB1DAA14A0E33F4">
    <w:name w:val="206E9243D32447688AB1DAA14A0E33F4"/>
    <w:rsid w:val="00743D4F"/>
  </w:style>
  <w:style w:type="paragraph" w:customStyle="1" w:styleId="DED3AD70021C434083B2311EF0E12F37">
    <w:name w:val="DED3AD70021C434083B2311EF0E12F37"/>
    <w:rsid w:val="00743D4F"/>
  </w:style>
  <w:style w:type="paragraph" w:customStyle="1" w:styleId="DFA212CD7DE940F49D71E013AB85DCA7">
    <w:name w:val="DFA212CD7DE940F49D71E013AB85DCA7"/>
    <w:rsid w:val="00743D4F"/>
  </w:style>
  <w:style w:type="paragraph" w:customStyle="1" w:styleId="93BFB702CCBD48E0809900EC86F7347F">
    <w:name w:val="93BFB702CCBD48E0809900EC86F7347F"/>
    <w:rsid w:val="00743D4F"/>
  </w:style>
  <w:style w:type="paragraph" w:customStyle="1" w:styleId="46E978F226A84C3A82DA80E2FCE6658F">
    <w:name w:val="46E978F226A84C3A82DA80E2FCE6658F"/>
    <w:rsid w:val="00743D4F"/>
  </w:style>
  <w:style w:type="paragraph" w:customStyle="1" w:styleId="1878B188CA064715B337F522FC8400CB">
    <w:name w:val="1878B188CA064715B337F522FC8400CB"/>
    <w:rsid w:val="00743D4F"/>
  </w:style>
  <w:style w:type="paragraph" w:customStyle="1" w:styleId="2D0A43BBBDEC426792AD33FD756A9E7C">
    <w:name w:val="2D0A43BBBDEC426792AD33FD756A9E7C"/>
    <w:rsid w:val="00743D4F"/>
  </w:style>
  <w:style w:type="paragraph" w:customStyle="1" w:styleId="C9FB5454107D496AB66ADFDE236B7590">
    <w:name w:val="C9FB5454107D496AB66ADFDE236B7590"/>
    <w:rsid w:val="00743D4F"/>
  </w:style>
  <w:style w:type="paragraph" w:customStyle="1" w:styleId="A69CCF6B79C548BD967AC6702D53DA68">
    <w:name w:val="A69CCF6B79C548BD967AC6702D53DA68"/>
    <w:rsid w:val="00743D4F"/>
  </w:style>
  <w:style w:type="paragraph" w:customStyle="1" w:styleId="FD5C9D8719C7447F9446E3C10DCECE10">
    <w:name w:val="FD5C9D8719C7447F9446E3C10DCECE10"/>
    <w:rsid w:val="00743D4F"/>
  </w:style>
  <w:style w:type="paragraph" w:customStyle="1" w:styleId="68682FF30B7A43F589423AD031F0A334">
    <w:name w:val="68682FF30B7A43F589423AD031F0A334"/>
    <w:rsid w:val="00743D4F"/>
  </w:style>
  <w:style w:type="paragraph" w:customStyle="1" w:styleId="B358F9A7470E46C585FE8A85EC768565">
    <w:name w:val="B358F9A7470E46C585FE8A85EC768565"/>
    <w:rsid w:val="00743D4F"/>
  </w:style>
  <w:style w:type="paragraph" w:customStyle="1" w:styleId="5B9A410D0F124DC8B54E2190605EB7D0">
    <w:name w:val="5B9A410D0F124DC8B54E2190605EB7D0"/>
    <w:rsid w:val="00743D4F"/>
  </w:style>
  <w:style w:type="paragraph" w:customStyle="1" w:styleId="1969DB6608D94397AF49515BC27C4388">
    <w:name w:val="1969DB6608D94397AF49515BC27C4388"/>
    <w:rsid w:val="00743D4F"/>
  </w:style>
  <w:style w:type="paragraph" w:customStyle="1" w:styleId="8037220D661F4F3CA70479583BC8738C">
    <w:name w:val="8037220D661F4F3CA70479583BC8738C"/>
    <w:rsid w:val="00743D4F"/>
  </w:style>
  <w:style w:type="paragraph" w:customStyle="1" w:styleId="C3BF2B76FEAE4CB9BE7C24CCFC3D2C39">
    <w:name w:val="C3BF2B76FEAE4CB9BE7C24CCFC3D2C39"/>
    <w:rsid w:val="00743D4F"/>
  </w:style>
  <w:style w:type="paragraph" w:customStyle="1" w:styleId="FDA8A48965104FEDB9C0592C39360559">
    <w:name w:val="FDA8A48965104FEDB9C0592C39360559"/>
    <w:rsid w:val="00743D4F"/>
  </w:style>
  <w:style w:type="paragraph" w:customStyle="1" w:styleId="1F5C1EEA603F40008782BAAD38FE660D">
    <w:name w:val="1F5C1EEA603F40008782BAAD38FE660D"/>
    <w:rsid w:val="00743D4F"/>
  </w:style>
  <w:style w:type="paragraph" w:customStyle="1" w:styleId="7B86EA4B91584F32856A4304584371C1">
    <w:name w:val="7B86EA4B91584F32856A4304584371C1"/>
    <w:rsid w:val="00743D4F"/>
  </w:style>
  <w:style w:type="paragraph" w:customStyle="1" w:styleId="DC21C2B048874BDA98DBEDC5A9F09819">
    <w:name w:val="DC21C2B048874BDA98DBEDC5A9F09819"/>
    <w:rsid w:val="00743D4F"/>
  </w:style>
  <w:style w:type="paragraph" w:customStyle="1" w:styleId="568F47D483E54B5CBFBB3EE9DE661CF4">
    <w:name w:val="568F47D483E54B5CBFBB3EE9DE661CF4"/>
    <w:rsid w:val="00743D4F"/>
  </w:style>
  <w:style w:type="paragraph" w:customStyle="1" w:styleId="82331763E7214DC892E8552473BCAE69">
    <w:name w:val="82331763E7214DC892E8552473BCAE69"/>
    <w:rsid w:val="00743D4F"/>
  </w:style>
  <w:style w:type="paragraph" w:customStyle="1" w:styleId="02E451012677410EAE636BF939A61BC6">
    <w:name w:val="02E451012677410EAE636BF939A61BC6"/>
    <w:rsid w:val="00743D4F"/>
  </w:style>
  <w:style w:type="paragraph" w:customStyle="1" w:styleId="FA21FD3C63194348B001A52603850D30">
    <w:name w:val="FA21FD3C63194348B001A52603850D30"/>
    <w:rsid w:val="00743D4F"/>
  </w:style>
  <w:style w:type="paragraph" w:customStyle="1" w:styleId="D7871AFE153843BA8446FE0D8BDBE94D">
    <w:name w:val="D7871AFE153843BA8446FE0D8BDBE94D"/>
    <w:rsid w:val="00743D4F"/>
  </w:style>
  <w:style w:type="paragraph" w:customStyle="1" w:styleId="A8EDBB865BA44083873AA907759F62C6">
    <w:name w:val="A8EDBB865BA44083873AA907759F62C6"/>
    <w:rsid w:val="00743D4F"/>
  </w:style>
  <w:style w:type="paragraph" w:customStyle="1" w:styleId="109844BA5EFB425990FCA6A2DB0C23CD">
    <w:name w:val="109844BA5EFB425990FCA6A2DB0C23CD"/>
    <w:rsid w:val="00743D4F"/>
  </w:style>
  <w:style w:type="paragraph" w:customStyle="1" w:styleId="C2D0954BD32C4890B51958E816566EB2">
    <w:name w:val="C2D0954BD32C4890B51958E816566EB2"/>
    <w:rsid w:val="00743D4F"/>
  </w:style>
  <w:style w:type="paragraph" w:customStyle="1" w:styleId="A3652F954A6B4E3FB2B3C2E14EE1FAC8">
    <w:name w:val="A3652F954A6B4E3FB2B3C2E14EE1FAC8"/>
    <w:rsid w:val="00743D4F"/>
  </w:style>
  <w:style w:type="paragraph" w:customStyle="1" w:styleId="452AEA024C9E47388D0310FF4BDC07E0">
    <w:name w:val="452AEA024C9E47388D0310FF4BDC07E0"/>
    <w:rsid w:val="00743D4F"/>
  </w:style>
  <w:style w:type="paragraph" w:customStyle="1" w:styleId="95122F9E9290494897C1B760186DA0AA">
    <w:name w:val="95122F9E9290494897C1B760186DA0AA"/>
    <w:rsid w:val="00743D4F"/>
  </w:style>
  <w:style w:type="paragraph" w:customStyle="1" w:styleId="C5F73B71EAC74640BC938D10CCF763F0">
    <w:name w:val="C5F73B71EAC74640BC938D10CCF763F0"/>
    <w:rsid w:val="00743D4F"/>
  </w:style>
  <w:style w:type="paragraph" w:customStyle="1" w:styleId="15A497BC582541DC9F2D113CD0606E0E">
    <w:name w:val="15A497BC582541DC9F2D113CD0606E0E"/>
    <w:rsid w:val="00743D4F"/>
  </w:style>
  <w:style w:type="paragraph" w:customStyle="1" w:styleId="8391E1F48D6E4A3A83DBA85592FA36A2">
    <w:name w:val="8391E1F48D6E4A3A83DBA85592FA36A2"/>
    <w:rsid w:val="00743D4F"/>
  </w:style>
  <w:style w:type="paragraph" w:customStyle="1" w:styleId="613B991DCB9C4F0689F6116E027EB411">
    <w:name w:val="613B991DCB9C4F0689F6116E027EB411"/>
    <w:rsid w:val="00743D4F"/>
  </w:style>
  <w:style w:type="paragraph" w:customStyle="1" w:styleId="EC0BFE6C2FF944AEB9C6557E8732D5AD">
    <w:name w:val="EC0BFE6C2FF944AEB9C6557E8732D5AD"/>
    <w:rsid w:val="00743D4F"/>
  </w:style>
  <w:style w:type="paragraph" w:customStyle="1" w:styleId="4F686EE25CA14F9084524DD55FB4BFBE">
    <w:name w:val="4F686EE25CA14F9084524DD55FB4BFBE"/>
    <w:rsid w:val="00743D4F"/>
  </w:style>
  <w:style w:type="paragraph" w:customStyle="1" w:styleId="034D6590BA36471AB8D424D4775B0E16">
    <w:name w:val="034D6590BA36471AB8D424D4775B0E16"/>
    <w:rsid w:val="00743D4F"/>
  </w:style>
  <w:style w:type="paragraph" w:customStyle="1" w:styleId="7023DB5C5C594DAD95F854E3F27ECFEC">
    <w:name w:val="7023DB5C5C594DAD95F854E3F27ECFEC"/>
    <w:rsid w:val="00743D4F"/>
  </w:style>
  <w:style w:type="paragraph" w:customStyle="1" w:styleId="228BE9DF93C54F5FA47837D14264DC41">
    <w:name w:val="228BE9DF93C54F5FA47837D14264DC41"/>
    <w:rsid w:val="00743D4F"/>
  </w:style>
  <w:style w:type="paragraph" w:customStyle="1" w:styleId="8436B6C9A75942DEA8334A5181C38454">
    <w:name w:val="8436B6C9A75942DEA8334A5181C38454"/>
    <w:rsid w:val="00743D4F"/>
  </w:style>
  <w:style w:type="paragraph" w:customStyle="1" w:styleId="1EE262EB69234171859B69FED3172F64">
    <w:name w:val="1EE262EB69234171859B69FED3172F64"/>
    <w:rsid w:val="00743D4F"/>
  </w:style>
  <w:style w:type="paragraph" w:customStyle="1" w:styleId="485C773833A84DD0974B4305291A8697">
    <w:name w:val="485C773833A84DD0974B4305291A8697"/>
    <w:rsid w:val="00743D4F"/>
  </w:style>
  <w:style w:type="paragraph" w:customStyle="1" w:styleId="C1BE844760A74249B33DC9F44EDB97CA">
    <w:name w:val="C1BE844760A74249B33DC9F44EDB97CA"/>
    <w:rsid w:val="00743D4F"/>
  </w:style>
  <w:style w:type="paragraph" w:customStyle="1" w:styleId="222B60AF599A43DF8B0E9ECCD0893723">
    <w:name w:val="222B60AF599A43DF8B0E9ECCD0893723"/>
    <w:rsid w:val="00743D4F"/>
  </w:style>
  <w:style w:type="paragraph" w:customStyle="1" w:styleId="1E3EFDE6B368428497BFE33F335C0A5D">
    <w:name w:val="1E3EFDE6B368428497BFE33F335C0A5D"/>
    <w:rsid w:val="00743D4F"/>
  </w:style>
  <w:style w:type="paragraph" w:customStyle="1" w:styleId="E721EDE0372640F7981026212418AA85">
    <w:name w:val="E721EDE0372640F7981026212418AA85"/>
    <w:rsid w:val="00743D4F"/>
  </w:style>
  <w:style w:type="paragraph" w:customStyle="1" w:styleId="38E9D0FA34DC4DA1A5166D7C3A137584">
    <w:name w:val="38E9D0FA34DC4DA1A5166D7C3A137584"/>
    <w:rsid w:val="00743D4F"/>
  </w:style>
  <w:style w:type="paragraph" w:customStyle="1" w:styleId="E980CF68A37640D98001D64343C1731F">
    <w:name w:val="E980CF68A37640D98001D64343C1731F"/>
    <w:rsid w:val="00743D4F"/>
  </w:style>
  <w:style w:type="paragraph" w:customStyle="1" w:styleId="11175AE81E504EA2928069E4AE742F2C">
    <w:name w:val="11175AE81E504EA2928069E4AE742F2C"/>
    <w:rsid w:val="00743D4F"/>
  </w:style>
  <w:style w:type="paragraph" w:customStyle="1" w:styleId="4AB9C2A66BC64DDAB19E7FB6D6DBC3D8">
    <w:name w:val="4AB9C2A66BC64DDAB19E7FB6D6DBC3D8"/>
    <w:rsid w:val="00743D4F"/>
  </w:style>
  <w:style w:type="paragraph" w:customStyle="1" w:styleId="11CD102A0FB14036BD55E6DA2E01E81D">
    <w:name w:val="11CD102A0FB14036BD55E6DA2E01E81D"/>
    <w:rsid w:val="00743D4F"/>
  </w:style>
  <w:style w:type="paragraph" w:customStyle="1" w:styleId="F05593DFA9EA40408824BD327FDCC353">
    <w:name w:val="F05593DFA9EA40408824BD327FDCC353"/>
    <w:rsid w:val="00743D4F"/>
  </w:style>
  <w:style w:type="paragraph" w:customStyle="1" w:styleId="88EB76F41F254FE7B7E330A6E74CBE67">
    <w:name w:val="88EB76F41F254FE7B7E330A6E74CBE67"/>
    <w:rsid w:val="00743D4F"/>
  </w:style>
  <w:style w:type="paragraph" w:customStyle="1" w:styleId="E8517DADDF5A471E8149EB756AF7AC41">
    <w:name w:val="E8517DADDF5A471E8149EB756AF7AC41"/>
    <w:rsid w:val="00743D4F"/>
  </w:style>
  <w:style w:type="paragraph" w:customStyle="1" w:styleId="7AF0436C4B1A476FAF0A32A076AC1269">
    <w:name w:val="7AF0436C4B1A476FAF0A32A076AC1269"/>
    <w:rsid w:val="00743D4F"/>
  </w:style>
  <w:style w:type="paragraph" w:customStyle="1" w:styleId="F9F2C6B9B6AB44B58CD4BE706E71CB81">
    <w:name w:val="F9F2C6B9B6AB44B58CD4BE706E71CB81"/>
    <w:rsid w:val="00743D4F"/>
  </w:style>
  <w:style w:type="paragraph" w:customStyle="1" w:styleId="06E48EE1C36A414C8CAF8648D086F59F">
    <w:name w:val="06E48EE1C36A414C8CAF8648D086F59F"/>
    <w:rsid w:val="00743D4F"/>
  </w:style>
  <w:style w:type="paragraph" w:customStyle="1" w:styleId="8013141DE43F4FA58D97FFF578E53567">
    <w:name w:val="8013141DE43F4FA58D97FFF578E53567"/>
    <w:rsid w:val="00743D4F"/>
  </w:style>
  <w:style w:type="paragraph" w:customStyle="1" w:styleId="FB9ABFF475CB45DFA23F3BC5D21349E4">
    <w:name w:val="FB9ABFF475CB45DFA23F3BC5D21349E4"/>
    <w:rsid w:val="00743D4F"/>
  </w:style>
  <w:style w:type="paragraph" w:customStyle="1" w:styleId="D9CD73694B784F17B890EAC62C65094B">
    <w:name w:val="D9CD73694B784F17B890EAC62C65094B"/>
    <w:rsid w:val="00743D4F"/>
  </w:style>
  <w:style w:type="paragraph" w:customStyle="1" w:styleId="CE972DACED834B729EEBCD878A196999">
    <w:name w:val="CE972DACED834B729EEBCD878A196999"/>
    <w:rsid w:val="00743D4F"/>
  </w:style>
  <w:style w:type="paragraph" w:customStyle="1" w:styleId="186BC38F641A4449922D591BDFF828EA">
    <w:name w:val="186BC38F641A4449922D591BDFF828EA"/>
    <w:rsid w:val="00743D4F"/>
  </w:style>
  <w:style w:type="paragraph" w:customStyle="1" w:styleId="9A56F222A0F44FB89D365BD8945BA5F0">
    <w:name w:val="9A56F222A0F44FB89D365BD8945BA5F0"/>
    <w:rsid w:val="00743D4F"/>
  </w:style>
  <w:style w:type="paragraph" w:customStyle="1" w:styleId="C4F7B3955E12469C8BC1178C3DEB3044">
    <w:name w:val="C4F7B3955E12469C8BC1178C3DEB3044"/>
    <w:rsid w:val="00743D4F"/>
  </w:style>
  <w:style w:type="paragraph" w:customStyle="1" w:styleId="9199FE7BE2614A0BAB3E3827B87C839E">
    <w:name w:val="9199FE7BE2614A0BAB3E3827B87C839E"/>
    <w:rsid w:val="00743D4F"/>
  </w:style>
  <w:style w:type="paragraph" w:customStyle="1" w:styleId="23870314DDB9466B8E8096D0C6FD3298">
    <w:name w:val="23870314DDB9466B8E8096D0C6FD3298"/>
    <w:rsid w:val="00743D4F"/>
  </w:style>
  <w:style w:type="paragraph" w:customStyle="1" w:styleId="7F3BBB036C4E4ED6870C701DBBF74F69">
    <w:name w:val="7F3BBB036C4E4ED6870C701DBBF74F69"/>
    <w:rsid w:val="00743D4F"/>
  </w:style>
  <w:style w:type="paragraph" w:customStyle="1" w:styleId="E4DD6F1149B84CA0B9CCDD34BD8113F4">
    <w:name w:val="E4DD6F1149B84CA0B9CCDD34BD8113F4"/>
    <w:rsid w:val="00743D4F"/>
  </w:style>
  <w:style w:type="paragraph" w:customStyle="1" w:styleId="EC39463FF0EB4996B070120097211B98">
    <w:name w:val="EC39463FF0EB4996B070120097211B98"/>
    <w:rsid w:val="00743D4F"/>
  </w:style>
  <w:style w:type="paragraph" w:customStyle="1" w:styleId="79FD465A1B57477BA4501228D20FF08A">
    <w:name w:val="79FD465A1B57477BA4501228D20FF08A"/>
    <w:rsid w:val="00743D4F"/>
  </w:style>
  <w:style w:type="paragraph" w:customStyle="1" w:styleId="474A1807369940F7977515187321EB67">
    <w:name w:val="474A1807369940F7977515187321EB67"/>
    <w:rsid w:val="00743D4F"/>
  </w:style>
  <w:style w:type="paragraph" w:customStyle="1" w:styleId="EA212ACB6A0646C8B9AB5FC066A5135F">
    <w:name w:val="EA212ACB6A0646C8B9AB5FC066A5135F"/>
    <w:rsid w:val="00743D4F"/>
  </w:style>
  <w:style w:type="paragraph" w:customStyle="1" w:styleId="09DFB0FFF1C24E4E811D6876BCC2CE77">
    <w:name w:val="09DFB0FFF1C24E4E811D6876BCC2CE77"/>
    <w:rsid w:val="00743D4F"/>
  </w:style>
  <w:style w:type="paragraph" w:customStyle="1" w:styleId="0E74D2539AA7492894AA0D52F48AF40D">
    <w:name w:val="0E74D2539AA7492894AA0D52F48AF40D"/>
    <w:rsid w:val="00743D4F"/>
  </w:style>
  <w:style w:type="paragraph" w:customStyle="1" w:styleId="F9503F29EFDE4CB88F7428B3AD6F7B49">
    <w:name w:val="F9503F29EFDE4CB88F7428B3AD6F7B49"/>
    <w:rsid w:val="00743D4F"/>
  </w:style>
  <w:style w:type="paragraph" w:customStyle="1" w:styleId="4AAB2A54734E4A0B97B4913C9724BC9C">
    <w:name w:val="4AAB2A54734E4A0B97B4913C9724BC9C"/>
    <w:rsid w:val="00743D4F"/>
  </w:style>
  <w:style w:type="paragraph" w:customStyle="1" w:styleId="6742C5F66FEE46128E374631B109F13D">
    <w:name w:val="6742C5F66FEE46128E374631B109F13D"/>
    <w:rsid w:val="00743D4F"/>
  </w:style>
  <w:style w:type="paragraph" w:customStyle="1" w:styleId="20F6BB6F7B174E3CBDD45F7173AA68A8">
    <w:name w:val="20F6BB6F7B174E3CBDD45F7173AA68A8"/>
    <w:rsid w:val="00743D4F"/>
  </w:style>
  <w:style w:type="paragraph" w:customStyle="1" w:styleId="5318B8AEE5324251909CD9394C3AC07B">
    <w:name w:val="5318B8AEE5324251909CD9394C3AC07B"/>
    <w:rsid w:val="00743D4F"/>
  </w:style>
  <w:style w:type="paragraph" w:customStyle="1" w:styleId="B850822472BD46BB85D4A3BD308C148A">
    <w:name w:val="B850822472BD46BB85D4A3BD308C148A"/>
    <w:rsid w:val="00743D4F"/>
  </w:style>
  <w:style w:type="paragraph" w:customStyle="1" w:styleId="BE99C6491D5A44A1BD8294BACA2AB3D8">
    <w:name w:val="BE99C6491D5A44A1BD8294BACA2AB3D8"/>
    <w:rsid w:val="00743D4F"/>
  </w:style>
  <w:style w:type="paragraph" w:customStyle="1" w:styleId="F7FBF27044484DBC9D0A6442C5E6CBEF">
    <w:name w:val="F7FBF27044484DBC9D0A6442C5E6CBEF"/>
    <w:rsid w:val="00743D4F"/>
  </w:style>
  <w:style w:type="paragraph" w:customStyle="1" w:styleId="B23BA6794146414885947BAA0C31F467">
    <w:name w:val="B23BA6794146414885947BAA0C31F467"/>
    <w:rsid w:val="00743D4F"/>
  </w:style>
  <w:style w:type="paragraph" w:customStyle="1" w:styleId="D8BF8B2326214F7BBDE7C3816BA93B87">
    <w:name w:val="D8BF8B2326214F7BBDE7C3816BA93B87"/>
    <w:rsid w:val="00743D4F"/>
  </w:style>
  <w:style w:type="paragraph" w:customStyle="1" w:styleId="C7ACEAC932C344B29BC5A70D41191BFF">
    <w:name w:val="C7ACEAC932C344B29BC5A70D41191BFF"/>
    <w:rsid w:val="00743D4F"/>
  </w:style>
  <w:style w:type="paragraph" w:customStyle="1" w:styleId="4E8D16B52404485F8119D7E29B6FBAB8">
    <w:name w:val="4E8D16B52404485F8119D7E29B6FBAB8"/>
    <w:rsid w:val="00743D4F"/>
  </w:style>
  <w:style w:type="paragraph" w:customStyle="1" w:styleId="ABB18AFF07A24728B4D8A6F41C26855B">
    <w:name w:val="ABB18AFF07A24728B4D8A6F41C26855B"/>
    <w:rsid w:val="00743D4F"/>
  </w:style>
  <w:style w:type="paragraph" w:customStyle="1" w:styleId="D7639BA5D28847419624651E64BFB190">
    <w:name w:val="D7639BA5D28847419624651E64BFB190"/>
    <w:rsid w:val="00743D4F"/>
  </w:style>
  <w:style w:type="paragraph" w:customStyle="1" w:styleId="60E213C73BE6469CB317B891ABFB5F64">
    <w:name w:val="60E213C73BE6469CB317B891ABFB5F64"/>
    <w:rsid w:val="00743D4F"/>
  </w:style>
  <w:style w:type="paragraph" w:customStyle="1" w:styleId="BB88DE2F52B2453CBBAC287B40AFB98C">
    <w:name w:val="BB88DE2F52B2453CBBAC287B40AFB98C"/>
    <w:rsid w:val="00743D4F"/>
  </w:style>
  <w:style w:type="paragraph" w:customStyle="1" w:styleId="00AEE86552DD41A59DAD74318D6EDE54">
    <w:name w:val="00AEE86552DD41A59DAD74318D6EDE54"/>
    <w:rsid w:val="00743D4F"/>
  </w:style>
  <w:style w:type="paragraph" w:customStyle="1" w:styleId="F65DFB84862B48DA9800AAF0CA990FE8">
    <w:name w:val="F65DFB84862B48DA9800AAF0CA990FE8"/>
    <w:rsid w:val="00743D4F"/>
  </w:style>
  <w:style w:type="paragraph" w:customStyle="1" w:styleId="41B6376441864BDAA0FBFE5D715408F3">
    <w:name w:val="41B6376441864BDAA0FBFE5D715408F3"/>
    <w:rsid w:val="00743D4F"/>
  </w:style>
  <w:style w:type="paragraph" w:customStyle="1" w:styleId="4F2D3B5A99154DD4B4E5BD12188E7925">
    <w:name w:val="4F2D3B5A99154DD4B4E5BD12188E7925"/>
    <w:rsid w:val="00743D4F"/>
  </w:style>
  <w:style w:type="paragraph" w:customStyle="1" w:styleId="E19BB2300F9E4395AE966C2BFFB8173D">
    <w:name w:val="E19BB2300F9E4395AE966C2BFFB8173D"/>
    <w:rsid w:val="00743D4F"/>
  </w:style>
  <w:style w:type="paragraph" w:customStyle="1" w:styleId="0CE1C8D0F5024E21A2D39E7023A45B94">
    <w:name w:val="0CE1C8D0F5024E21A2D39E7023A45B94"/>
    <w:rsid w:val="00743D4F"/>
  </w:style>
  <w:style w:type="paragraph" w:customStyle="1" w:styleId="1228AEB7B243444EADAFF3768DA9782B">
    <w:name w:val="1228AEB7B243444EADAFF3768DA9782B"/>
    <w:rsid w:val="00743D4F"/>
  </w:style>
  <w:style w:type="paragraph" w:customStyle="1" w:styleId="C4F5DEBA229648848D81AA6303F7B1F8">
    <w:name w:val="C4F5DEBA229648848D81AA6303F7B1F8"/>
    <w:rsid w:val="00743D4F"/>
  </w:style>
  <w:style w:type="paragraph" w:customStyle="1" w:styleId="64137F08C2B5481184E6364E0F6798DC">
    <w:name w:val="64137F08C2B5481184E6364E0F6798DC"/>
    <w:rsid w:val="00743D4F"/>
  </w:style>
  <w:style w:type="paragraph" w:customStyle="1" w:styleId="6074E00059D844918AE8B5CF39762EEF">
    <w:name w:val="6074E00059D844918AE8B5CF39762EEF"/>
    <w:rsid w:val="00743D4F"/>
  </w:style>
  <w:style w:type="paragraph" w:customStyle="1" w:styleId="A3B6F8686A264278B8FA450D4A002C7B">
    <w:name w:val="A3B6F8686A264278B8FA450D4A002C7B"/>
    <w:rsid w:val="00743D4F"/>
  </w:style>
  <w:style w:type="paragraph" w:customStyle="1" w:styleId="F5A960A96D6644A8AE5CD70D871D4377">
    <w:name w:val="F5A960A96D6644A8AE5CD70D871D4377"/>
    <w:rsid w:val="00743D4F"/>
  </w:style>
  <w:style w:type="paragraph" w:customStyle="1" w:styleId="F28F481901F34614B64B15B42DD5B57B">
    <w:name w:val="F28F481901F34614B64B15B42DD5B57B"/>
    <w:rsid w:val="00743D4F"/>
  </w:style>
  <w:style w:type="paragraph" w:customStyle="1" w:styleId="E0C072D44AC44864BA71EA4A3B650B5D">
    <w:name w:val="E0C072D44AC44864BA71EA4A3B650B5D"/>
    <w:rsid w:val="00743D4F"/>
  </w:style>
  <w:style w:type="paragraph" w:customStyle="1" w:styleId="6E1E5756D74A40C8AFE67F12323D7D65">
    <w:name w:val="6E1E5756D74A40C8AFE67F12323D7D65"/>
    <w:rsid w:val="00743D4F"/>
  </w:style>
  <w:style w:type="paragraph" w:customStyle="1" w:styleId="90DFDBAFD958408BB296473596812A77">
    <w:name w:val="90DFDBAFD958408BB296473596812A77"/>
    <w:rsid w:val="00743D4F"/>
  </w:style>
  <w:style w:type="paragraph" w:customStyle="1" w:styleId="9AF43C799A294F3D90F9AE4A88BEFB0A">
    <w:name w:val="9AF43C799A294F3D90F9AE4A88BEFB0A"/>
    <w:rsid w:val="00743D4F"/>
  </w:style>
  <w:style w:type="paragraph" w:customStyle="1" w:styleId="7D753E5D93AE4C30BD6E352C8ECA0B32">
    <w:name w:val="7D753E5D93AE4C30BD6E352C8ECA0B32"/>
    <w:rsid w:val="00743D4F"/>
  </w:style>
  <w:style w:type="paragraph" w:customStyle="1" w:styleId="33196FF0F2414EFF85BFADFB4AD61210">
    <w:name w:val="33196FF0F2414EFF85BFADFB4AD61210"/>
    <w:rsid w:val="00743D4F"/>
  </w:style>
  <w:style w:type="paragraph" w:customStyle="1" w:styleId="ADCD7EE7B1A94D38A9325EFF9F2B4837">
    <w:name w:val="ADCD7EE7B1A94D38A9325EFF9F2B4837"/>
    <w:rsid w:val="00743D4F"/>
  </w:style>
  <w:style w:type="paragraph" w:customStyle="1" w:styleId="64148E3548F442D58C202B6D6776B001">
    <w:name w:val="64148E3548F442D58C202B6D6776B001"/>
    <w:rsid w:val="00743D4F"/>
  </w:style>
  <w:style w:type="paragraph" w:customStyle="1" w:styleId="E6B9CBA01B7F4E3B885F9E5D982420A1">
    <w:name w:val="E6B9CBA01B7F4E3B885F9E5D982420A1"/>
    <w:rsid w:val="00743D4F"/>
  </w:style>
  <w:style w:type="paragraph" w:customStyle="1" w:styleId="F1645412BE464F9D817F3CA85A078B5D">
    <w:name w:val="F1645412BE464F9D817F3CA85A078B5D"/>
    <w:rsid w:val="00743D4F"/>
  </w:style>
  <w:style w:type="paragraph" w:customStyle="1" w:styleId="1D30DA3E63654ABFA17235319013CAB0">
    <w:name w:val="1D30DA3E63654ABFA17235319013CAB0"/>
    <w:rsid w:val="00743D4F"/>
  </w:style>
  <w:style w:type="paragraph" w:customStyle="1" w:styleId="C9FB515E1AA84C969717591F4138B925">
    <w:name w:val="C9FB515E1AA84C969717591F4138B925"/>
    <w:rsid w:val="00743D4F"/>
  </w:style>
  <w:style w:type="paragraph" w:customStyle="1" w:styleId="BE10D0AA4E364266AAF569579C3970D4">
    <w:name w:val="BE10D0AA4E364266AAF569579C3970D4"/>
    <w:rsid w:val="00743D4F"/>
  </w:style>
  <w:style w:type="paragraph" w:customStyle="1" w:styleId="E2B2143A24414A178C77161741BAB628">
    <w:name w:val="E2B2143A24414A178C77161741BAB628"/>
    <w:rsid w:val="00743D4F"/>
  </w:style>
  <w:style w:type="paragraph" w:customStyle="1" w:styleId="F69A37D4D4DA428F8817E3892AEB1BF6">
    <w:name w:val="F69A37D4D4DA428F8817E3892AEB1BF6"/>
    <w:rsid w:val="00743D4F"/>
  </w:style>
  <w:style w:type="paragraph" w:customStyle="1" w:styleId="9F9B9D4B6FED4FA99A1756A4FC6B1DC1">
    <w:name w:val="9F9B9D4B6FED4FA99A1756A4FC6B1DC1"/>
    <w:rsid w:val="00743D4F"/>
  </w:style>
  <w:style w:type="paragraph" w:customStyle="1" w:styleId="DFEA224B369348EE94A01FB97BCF6877">
    <w:name w:val="DFEA224B369348EE94A01FB97BCF6877"/>
    <w:rsid w:val="00743D4F"/>
  </w:style>
  <w:style w:type="paragraph" w:customStyle="1" w:styleId="340E24D22FC64C5194F0E3B66F95E8F2">
    <w:name w:val="340E24D22FC64C5194F0E3B66F95E8F2"/>
    <w:rsid w:val="00743D4F"/>
  </w:style>
  <w:style w:type="paragraph" w:customStyle="1" w:styleId="D012354FCB8F43BD9A26BDADBC108809">
    <w:name w:val="D012354FCB8F43BD9A26BDADBC108809"/>
    <w:rsid w:val="00743D4F"/>
  </w:style>
  <w:style w:type="paragraph" w:customStyle="1" w:styleId="A87216535EF9411981D37689F2B7BC3F">
    <w:name w:val="A87216535EF9411981D37689F2B7BC3F"/>
    <w:rsid w:val="00743D4F"/>
  </w:style>
  <w:style w:type="paragraph" w:customStyle="1" w:styleId="0DEDB8CC73DF4467887B8C4D9591D7B4">
    <w:name w:val="0DEDB8CC73DF4467887B8C4D9591D7B4"/>
    <w:rsid w:val="00743D4F"/>
  </w:style>
  <w:style w:type="paragraph" w:customStyle="1" w:styleId="915D325FADB64E059F1CB7A2C7AD762A">
    <w:name w:val="915D325FADB64E059F1CB7A2C7AD762A"/>
    <w:rsid w:val="00743D4F"/>
  </w:style>
  <w:style w:type="paragraph" w:customStyle="1" w:styleId="58B6395C6F314D41B6598FE7461A9E36">
    <w:name w:val="58B6395C6F314D41B6598FE7461A9E36"/>
    <w:rsid w:val="00743D4F"/>
  </w:style>
  <w:style w:type="paragraph" w:customStyle="1" w:styleId="EE7A9DD67EFD435685B9EA732CD90E72">
    <w:name w:val="EE7A9DD67EFD435685B9EA732CD90E72"/>
    <w:rsid w:val="00743D4F"/>
  </w:style>
  <w:style w:type="paragraph" w:customStyle="1" w:styleId="F4BBBE0874F64EF28CD993F244D0CC9B">
    <w:name w:val="F4BBBE0874F64EF28CD993F244D0CC9B"/>
    <w:rsid w:val="00743D4F"/>
  </w:style>
  <w:style w:type="paragraph" w:customStyle="1" w:styleId="9F68A9C8C82A494FA37B903AF734A802">
    <w:name w:val="9F68A9C8C82A494FA37B903AF734A802"/>
    <w:rsid w:val="00743D4F"/>
  </w:style>
  <w:style w:type="paragraph" w:customStyle="1" w:styleId="0526290780A9497BBDB569FBF43DE09B">
    <w:name w:val="0526290780A9497BBDB569FBF43DE09B"/>
    <w:rsid w:val="00743D4F"/>
  </w:style>
  <w:style w:type="paragraph" w:customStyle="1" w:styleId="98A03EE5D6864396A11F9ADB42492701">
    <w:name w:val="98A03EE5D6864396A11F9ADB42492701"/>
    <w:rsid w:val="00743D4F"/>
  </w:style>
  <w:style w:type="paragraph" w:customStyle="1" w:styleId="F9CE05B8E8454505A34B251D522AC918">
    <w:name w:val="F9CE05B8E8454505A34B251D522AC918"/>
    <w:rsid w:val="00743D4F"/>
  </w:style>
  <w:style w:type="paragraph" w:customStyle="1" w:styleId="FF52A87101164813B0465C67082D236A">
    <w:name w:val="FF52A87101164813B0465C67082D236A"/>
    <w:rsid w:val="00743D4F"/>
  </w:style>
  <w:style w:type="paragraph" w:customStyle="1" w:styleId="445D779C4EA74B7087741C2795B3475E">
    <w:name w:val="445D779C4EA74B7087741C2795B3475E"/>
    <w:rsid w:val="00743D4F"/>
  </w:style>
  <w:style w:type="paragraph" w:customStyle="1" w:styleId="B482CF21C4D14D65A52EC1D90206C0D9">
    <w:name w:val="B482CF21C4D14D65A52EC1D90206C0D9"/>
    <w:rsid w:val="00743D4F"/>
  </w:style>
  <w:style w:type="paragraph" w:customStyle="1" w:styleId="EFA621EEF955491BA55E9CB2E56E4490">
    <w:name w:val="EFA621EEF955491BA55E9CB2E56E4490"/>
    <w:rsid w:val="00743D4F"/>
  </w:style>
  <w:style w:type="paragraph" w:customStyle="1" w:styleId="2157024D414D40F68017126C0B5A1CC0">
    <w:name w:val="2157024D414D40F68017126C0B5A1CC0"/>
    <w:rsid w:val="00743D4F"/>
  </w:style>
  <w:style w:type="paragraph" w:customStyle="1" w:styleId="C758B8753BAC467DA812609E6220B33B">
    <w:name w:val="C758B8753BAC467DA812609E6220B33B"/>
    <w:rsid w:val="00743D4F"/>
  </w:style>
  <w:style w:type="paragraph" w:customStyle="1" w:styleId="7BD61C3E92F841EFA8A91770154ECA36">
    <w:name w:val="7BD61C3E92F841EFA8A91770154ECA36"/>
    <w:rsid w:val="00743D4F"/>
  </w:style>
  <w:style w:type="paragraph" w:customStyle="1" w:styleId="C1D85CD7CCBE42DE80B676A4673B8CC3">
    <w:name w:val="C1D85CD7CCBE42DE80B676A4673B8CC3"/>
    <w:rsid w:val="00743D4F"/>
  </w:style>
  <w:style w:type="paragraph" w:customStyle="1" w:styleId="3978CCF0F72249B1892065EB41A734E9">
    <w:name w:val="3978CCF0F72249B1892065EB41A734E9"/>
    <w:rsid w:val="00743D4F"/>
  </w:style>
  <w:style w:type="paragraph" w:customStyle="1" w:styleId="618A4C5EFF5B4CF6AD9BFD3DA94D5492">
    <w:name w:val="618A4C5EFF5B4CF6AD9BFD3DA94D5492"/>
    <w:rsid w:val="00743D4F"/>
  </w:style>
  <w:style w:type="paragraph" w:customStyle="1" w:styleId="62EF5FD011554C5EA003850E6CAAB285">
    <w:name w:val="62EF5FD011554C5EA003850E6CAAB285"/>
    <w:rsid w:val="00743D4F"/>
  </w:style>
  <w:style w:type="paragraph" w:customStyle="1" w:styleId="E8F45158CE2948A9810B28A402FAA551">
    <w:name w:val="E8F45158CE2948A9810B28A402FAA551"/>
    <w:rsid w:val="00743D4F"/>
  </w:style>
  <w:style w:type="paragraph" w:customStyle="1" w:styleId="363D505526F6459EA32DB3288FF74A22">
    <w:name w:val="363D505526F6459EA32DB3288FF74A22"/>
    <w:rsid w:val="00743D4F"/>
  </w:style>
  <w:style w:type="paragraph" w:customStyle="1" w:styleId="8CC5E5927DE54602B34827DB0A98ED01">
    <w:name w:val="8CC5E5927DE54602B34827DB0A98ED01"/>
    <w:rsid w:val="00743D4F"/>
  </w:style>
  <w:style w:type="paragraph" w:customStyle="1" w:styleId="426DA4670E404250B495B4D48A45D8C6">
    <w:name w:val="426DA4670E404250B495B4D48A45D8C6"/>
    <w:rsid w:val="00743D4F"/>
  </w:style>
  <w:style w:type="paragraph" w:customStyle="1" w:styleId="DFF7EACA2C6043A3A23B6A1EC5F1E608">
    <w:name w:val="DFF7EACA2C6043A3A23B6A1EC5F1E608"/>
    <w:rsid w:val="00743D4F"/>
  </w:style>
  <w:style w:type="paragraph" w:customStyle="1" w:styleId="800053C70D97458EA8DC750196573E08">
    <w:name w:val="800053C70D97458EA8DC750196573E08"/>
    <w:rsid w:val="00743D4F"/>
  </w:style>
  <w:style w:type="paragraph" w:customStyle="1" w:styleId="68874F5A45564E739EFF20E42F561628">
    <w:name w:val="68874F5A45564E739EFF20E42F561628"/>
    <w:rsid w:val="00743D4F"/>
  </w:style>
  <w:style w:type="paragraph" w:customStyle="1" w:styleId="12E983A6131B4ED1B6AFA1F3538F6509">
    <w:name w:val="12E983A6131B4ED1B6AFA1F3538F6509"/>
    <w:rsid w:val="00743D4F"/>
  </w:style>
  <w:style w:type="paragraph" w:customStyle="1" w:styleId="903993E40F624B46990725915B11BD4D">
    <w:name w:val="903993E40F624B46990725915B11BD4D"/>
    <w:rsid w:val="00743D4F"/>
  </w:style>
  <w:style w:type="paragraph" w:customStyle="1" w:styleId="BB10B3C70CB14C008019D5C14C097207">
    <w:name w:val="BB10B3C70CB14C008019D5C14C097207"/>
    <w:rsid w:val="00743D4F"/>
  </w:style>
  <w:style w:type="paragraph" w:customStyle="1" w:styleId="E13386FC31224AC8A281F80BB1685265">
    <w:name w:val="E13386FC31224AC8A281F80BB1685265"/>
    <w:rsid w:val="00743D4F"/>
  </w:style>
  <w:style w:type="paragraph" w:customStyle="1" w:styleId="5A75EA6CAA284059AB6CF743A95D9B24">
    <w:name w:val="5A75EA6CAA284059AB6CF743A95D9B24"/>
    <w:rsid w:val="00743D4F"/>
  </w:style>
  <w:style w:type="paragraph" w:customStyle="1" w:styleId="FDFDE233290B407D90C75FF7792451B9">
    <w:name w:val="FDFDE233290B407D90C75FF7792451B9"/>
    <w:rsid w:val="00743D4F"/>
  </w:style>
  <w:style w:type="paragraph" w:customStyle="1" w:styleId="549499532E074A9ABADBCEE0A0E21545">
    <w:name w:val="549499532E074A9ABADBCEE0A0E21545"/>
    <w:rsid w:val="00743D4F"/>
  </w:style>
  <w:style w:type="paragraph" w:customStyle="1" w:styleId="385B5506A59443EEA90CBCDA0A7331BA">
    <w:name w:val="385B5506A59443EEA90CBCDA0A7331BA"/>
    <w:rsid w:val="00743D4F"/>
  </w:style>
  <w:style w:type="paragraph" w:customStyle="1" w:styleId="824869DB05E34E0FA8B1FB9788054143">
    <w:name w:val="824869DB05E34E0FA8B1FB9788054143"/>
    <w:rsid w:val="00743D4F"/>
  </w:style>
  <w:style w:type="paragraph" w:customStyle="1" w:styleId="572E01EF453147D6846D59369FA53AD2">
    <w:name w:val="572E01EF453147D6846D59369FA53AD2"/>
    <w:rsid w:val="00743D4F"/>
  </w:style>
  <w:style w:type="paragraph" w:customStyle="1" w:styleId="C94BBA30BC7742A3B29395DA8FD841FF">
    <w:name w:val="C94BBA30BC7742A3B29395DA8FD841FF"/>
    <w:rsid w:val="00743D4F"/>
  </w:style>
  <w:style w:type="paragraph" w:customStyle="1" w:styleId="08AC144EF95D4B1D8171FD8296BD514F">
    <w:name w:val="08AC144EF95D4B1D8171FD8296BD514F"/>
    <w:rsid w:val="00743D4F"/>
  </w:style>
  <w:style w:type="paragraph" w:customStyle="1" w:styleId="3396CB0078684AB2AEE9843E7B6140BF">
    <w:name w:val="3396CB0078684AB2AEE9843E7B6140BF"/>
    <w:rsid w:val="00743D4F"/>
  </w:style>
  <w:style w:type="paragraph" w:customStyle="1" w:styleId="A231184567A148A8842DDAFC79D27534">
    <w:name w:val="A231184567A148A8842DDAFC79D27534"/>
    <w:rsid w:val="00743D4F"/>
  </w:style>
  <w:style w:type="paragraph" w:customStyle="1" w:styleId="C78DF6CDAD224FBE946751D0DA806A4E">
    <w:name w:val="C78DF6CDAD224FBE946751D0DA806A4E"/>
    <w:rsid w:val="00743D4F"/>
  </w:style>
  <w:style w:type="paragraph" w:customStyle="1" w:styleId="6EBB05765B0B42B6B8E4279FCFF07BBD">
    <w:name w:val="6EBB05765B0B42B6B8E4279FCFF07BBD"/>
    <w:rsid w:val="00743D4F"/>
  </w:style>
  <w:style w:type="paragraph" w:customStyle="1" w:styleId="BF6C0B4F87E44A4FA408E7374623415F">
    <w:name w:val="BF6C0B4F87E44A4FA408E7374623415F"/>
    <w:rsid w:val="00743D4F"/>
  </w:style>
  <w:style w:type="paragraph" w:customStyle="1" w:styleId="7EE8E89E9E14420BABD3EBB79692458D">
    <w:name w:val="7EE8E89E9E14420BABD3EBB79692458D"/>
    <w:rsid w:val="00743D4F"/>
  </w:style>
  <w:style w:type="paragraph" w:customStyle="1" w:styleId="B346C8988D5048349838EF31FE3B17A8">
    <w:name w:val="B346C8988D5048349838EF31FE3B17A8"/>
    <w:rsid w:val="00743D4F"/>
  </w:style>
  <w:style w:type="paragraph" w:customStyle="1" w:styleId="81544A2EFC4B4A6C9F91B8D3F888C722">
    <w:name w:val="81544A2EFC4B4A6C9F91B8D3F888C722"/>
    <w:rsid w:val="00743D4F"/>
  </w:style>
  <w:style w:type="paragraph" w:customStyle="1" w:styleId="56A50E5E2684467E8DA218E624202938">
    <w:name w:val="56A50E5E2684467E8DA218E624202938"/>
    <w:rsid w:val="00743D4F"/>
  </w:style>
  <w:style w:type="paragraph" w:customStyle="1" w:styleId="728173F9515246AD87527FC42EEE6667">
    <w:name w:val="728173F9515246AD87527FC42EEE6667"/>
    <w:rsid w:val="00743D4F"/>
  </w:style>
  <w:style w:type="paragraph" w:customStyle="1" w:styleId="B13D65BF699042838530EDCDD6566E28">
    <w:name w:val="B13D65BF699042838530EDCDD6566E28"/>
    <w:rsid w:val="00743D4F"/>
  </w:style>
  <w:style w:type="paragraph" w:customStyle="1" w:styleId="39F431FF24374A26ADC450024EFC6C47">
    <w:name w:val="39F431FF24374A26ADC450024EFC6C47"/>
    <w:rsid w:val="00743D4F"/>
  </w:style>
  <w:style w:type="paragraph" w:customStyle="1" w:styleId="41005ACD7DCD4FBAAD58B07866D8BAB0">
    <w:name w:val="41005ACD7DCD4FBAAD58B07866D8BAB0"/>
    <w:rsid w:val="00743D4F"/>
  </w:style>
  <w:style w:type="paragraph" w:customStyle="1" w:styleId="6A61C2EB14734D28A520C3549625FF0C">
    <w:name w:val="6A61C2EB14734D28A520C3549625FF0C"/>
    <w:rsid w:val="00743D4F"/>
  </w:style>
  <w:style w:type="paragraph" w:customStyle="1" w:styleId="F21896610A4E4212B1EE196C59F440C7">
    <w:name w:val="F21896610A4E4212B1EE196C59F440C7"/>
    <w:rsid w:val="00743D4F"/>
  </w:style>
  <w:style w:type="paragraph" w:customStyle="1" w:styleId="D6187D01A9CF4D0CA33EC00A3732597E">
    <w:name w:val="D6187D01A9CF4D0CA33EC00A3732597E"/>
    <w:rsid w:val="00743D4F"/>
  </w:style>
  <w:style w:type="paragraph" w:customStyle="1" w:styleId="DD93CA523B6E4FD3A9A7E6F2BF00FAEA">
    <w:name w:val="DD93CA523B6E4FD3A9A7E6F2BF00FAEA"/>
    <w:rsid w:val="00743D4F"/>
  </w:style>
  <w:style w:type="paragraph" w:customStyle="1" w:styleId="37C7C2C0D88546BEA2E7DCE089B43235">
    <w:name w:val="37C7C2C0D88546BEA2E7DCE089B43235"/>
    <w:rsid w:val="00743D4F"/>
  </w:style>
  <w:style w:type="paragraph" w:customStyle="1" w:styleId="FE9ECEFAA1AC4F73AB968D519F2ACAAF">
    <w:name w:val="FE9ECEFAA1AC4F73AB968D519F2ACAAF"/>
    <w:rsid w:val="00743D4F"/>
  </w:style>
  <w:style w:type="paragraph" w:customStyle="1" w:styleId="E8D0337F213A4F91AD60BF53D239F4E3">
    <w:name w:val="E8D0337F213A4F91AD60BF53D239F4E3"/>
    <w:rsid w:val="00743D4F"/>
  </w:style>
  <w:style w:type="paragraph" w:customStyle="1" w:styleId="9680BE124CB0435DBB43CDCC706B21E8">
    <w:name w:val="9680BE124CB0435DBB43CDCC706B21E8"/>
    <w:rsid w:val="00743D4F"/>
  </w:style>
  <w:style w:type="paragraph" w:customStyle="1" w:styleId="1C71D5F420D4442AA5039CDE360266AD">
    <w:name w:val="1C71D5F420D4442AA5039CDE360266AD"/>
    <w:rsid w:val="00743D4F"/>
  </w:style>
  <w:style w:type="paragraph" w:customStyle="1" w:styleId="0154EA4037594A75A3689509B08BACB6">
    <w:name w:val="0154EA4037594A75A3689509B08BACB6"/>
    <w:rsid w:val="00743D4F"/>
  </w:style>
  <w:style w:type="paragraph" w:customStyle="1" w:styleId="C70555985676456BB228C00353239BA0">
    <w:name w:val="C70555985676456BB228C00353239BA0"/>
    <w:rsid w:val="00743D4F"/>
  </w:style>
  <w:style w:type="paragraph" w:customStyle="1" w:styleId="2D3ECB25F1E944E193DDEEE1C7740D3E">
    <w:name w:val="2D3ECB25F1E944E193DDEEE1C7740D3E"/>
    <w:rsid w:val="00743D4F"/>
  </w:style>
  <w:style w:type="paragraph" w:customStyle="1" w:styleId="CA257BE98CD64F8FB3FE1A8D090D55EF">
    <w:name w:val="CA257BE98CD64F8FB3FE1A8D090D55EF"/>
    <w:rsid w:val="00AB7C39"/>
  </w:style>
  <w:style w:type="paragraph" w:customStyle="1" w:styleId="88854A26F00349738E7FCE626009F042">
    <w:name w:val="88854A26F00349738E7FCE626009F042"/>
    <w:rsid w:val="00AB7C39"/>
  </w:style>
  <w:style w:type="paragraph" w:customStyle="1" w:styleId="F7464B7BF3C742B99D7459AD63980C38">
    <w:name w:val="F7464B7BF3C742B99D7459AD63980C38"/>
    <w:rsid w:val="00AB7C39"/>
  </w:style>
  <w:style w:type="paragraph" w:customStyle="1" w:styleId="609100ADE8014C5D92776DD2BC261DE7">
    <w:name w:val="609100ADE8014C5D92776DD2BC261DE7"/>
    <w:rsid w:val="00AB7C39"/>
  </w:style>
  <w:style w:type="paragraph" w:customStyle="1" w:styleId="46A9B386724947F7B89D81E46662880C">
    <w:name w:val="46A9B386724947F7B89D81E46662880C"/>
    <w:rsid w:val="00AB7C39"/>
  </w:style>
  <w:style w:type="paragraph" w:customStyle="1" w:styleId="D9731B26F3EE43D29B066E8078C02415">
    <w:name w:val="D9731B26F3EE43D29B066E8078C02415"/>
    <w:rsid w:val="00AB7C39"/>
  </w:style>
  <w:style w:type="paragraph" w:customStyle="1" w:styleId="23D28AE3317B4BF38639F4F22C40BD7A">
    <w:name w:val="23D28AE3317B4BF38639F4F22C40BD7A"/>
    <w:rsid w:val="00AB7C39"/>
  </w:style>
  <w:style w:type="paragraph" w:customStyle="1" w:styleId="80E75285D03449FD912B0D46AFCE65EE">
    <w:name w:val="80E75285D03449FD912B0D46AFCE65EE"/>
    <w:rsid w:val="00AB7C39"/>
  </w:style>
  <w:style w:type="paragraph" w:customStyle="1" w:styleId="F8525FDA58004771A33C52170C34ECE6">
    <w:name w:val="F8525FDA58004771A33C52170C34ECE6"/>
    <w:rsid w:val="00AB7C39"/>
  </w:style>
  <w:style w:type="paragraph" w:customStyle="1" w:styleId="0866222843DE4D4781ED0BD0AF11ECBE">
    <w:name w:val="0866222843DE4D4781ED0BD0AF11ECBE"/>
    <w:rsid w:val="00AB7C39"/>
  </w:style>
  <w:style w:type="paragraph" w:customStyle="1" w:styleId="CB9F8358B2BB4B07A509D8A3CC09A0B1">
    <w:name w:val="CB9F8358B2BB4B07A509D8A3CC09A0B1"/>
    <w:rsid w:val="00AB7C39"/>
  </w:style>
  <w:style w:type="paragraph" w:customStyle="1" w:styleId="D5E57746115741E4AF98AA8856100CC3">
    <w:name w:val="D5E57746115741E4AF98AA8856100CC3"/>
    <w:rsid w:val="00AB7C39"/>
  </w:style>
  <w:style w:type="paragraph" w:customStyle="1" w:styleId="BC90D2F214B24F878D1E34B53C158B14">
    <w:name w:val="BC90D2F214B24F878D1E34B53C158B14"/>
    <w:rsid w:val="00AB7C39"/>
  </w:style>
  <w:style w:type="paragraph" w:customStyle="1" w:styleId="E2F8011FE0AC471898E513AB97D76E03">
    <w:name w:val="E2F8011FE0AC471898E513AB97D76E03"/>
    <w:rsid w:val="00AB7C39"/>
  </w:style>
  <w:style w:type="paragraph" w:customStyle="1" w:styleId="F9477CCC099D497B9D9F194D353A9D46">
    <w:name w:val="F9477CCC099D497B9D9F194D353A9D46"/>
    <w:rsid w:val="00AB7C39"/>
  </w:style>
  <w:style w:type="paragraph" w:customStyle="1" w:styleId="63A6579AB519409396299A31EB3C18FF">
    <w:name w:val="63A6579AB519409396299A31EB3C18FF"/>
    <w:rsid w:val="00AB7C39"/>
  </w:style>
  <w:style w:type="paragraph" w:customStyle="1" w:styleId="6806DCA7E71241D0BDFD6F25C5A04942">
    <w:name w:val="6806DCA7E71241D0BDFD6F25C5A04942"/>
    <w:rsid w:val="00AB7C39"/>
  </w:style>
  <w:style w:type="paragraph" w:customStyle="1" w:styleId="C75892A4604F4B049A5EDD1AD99990E8">
    <w:name w:val="C75892A4604F4B049A5EDD1AD99990E8"/>
    <w:rsid w:val="00AB7C39"/>
  </w:style>
  <w:style w:type="paragraph" w:customStyle="1" w:styleId="A532D361E84949E9B468195DC3CA22D9">
    <w:name w:val="A532D361E84949E9B468195DC3CA22D9"/>
    <w:rsid w:val="00AB7C39"/>
  </w:style>
  <w:style w:type="paragraph" w:customStyle="1" w:styleId="E568C7B30F1D4CD9B4A6BF3F419B460D">
    <w:name w:val="E568C7B30F1D4CD9B4A6BF3F419B460D"/>
    <w:rsid w:val="00AB7C39"/>
  </w:style>
  <w:style w:type="paragraph" w:customStyle="1" w:styleId="47176155BE05495CAD2B118D7984C484">
    <w:name w:val="47176155BE05495CAD2B118D7984C484"/>
    <w:rsid w:val="00AB7C39"/>
  </w:style>
  <w:style w:type="paragraph" w:customStyle="1" w:styleId="D27038AFE0DF4F7BBAB7AD41E3A1A46C">
    <w:name w:val="D27038AFE0DF4F7BBAB7AD41E3A1A46C"/>
    <w:rsid w:val="00AB7C39"/>
  </w:style>
  <w:style w:type="paragraph" w:customStyle="1" w:styleId="3F19BE48FD12415FB710880A8DB20909">
    <w:name w:val="3F19BE48FD12415FB710880A8DB20909"/>
    <w:rsid w:val="00AB7C39"/>
  </w:style>
  <w:style w:type="paragraph" w:customStyle="1" w:styleId="CBCB69699A114EC498E63D0F6A988133">
    <w:name w:val="CBCB69699A114EC498E63D0F6A988133"/>
    <w:rsid w:val="00AB7C39"/>
  </w:style>
  <w:style w:type="paragraph" w:customStyle="1" w:styleId="098AD763A7534761B17875AF0615B1B4">
    <w:name w:val="098AD763A7534761B17875AF0615B1B4"/>
    <w:rsid w:val="00AB7C39"/>
  </w:style>
  <w:style w:type="paragraph" w:customStyle="1" w:styleId="BFD916C02ADC4EFBB75E126C2987B5CE">
    <w:name w:val="BFD916C02ADC4EFBB75E126C2987B5CE"/>
    <w:rsid w:val="00AB7C39"/>
  </w:style>
  <w:style w:type="paragraph" w:customStyle="1" w:styleId="9E6170865EA4400983B65FCD8D74B955">
    <w:name w:val="9E6170865EA4400983B65FCD8D74B955"/>
    <w:rsid w:val="00AB7C39"/>
  </w:style>
  <w:style w:type="paragraph" w:customStyle="1" w:styleId="44B42D4C71C8471D9F5092AF4B5A8CE3">
    <w:name w:val="44B42D4C71C8471D9F5092AF4B5A8CE3"/>
    <w:rsid w:val="00AB7C39"/>
  </w:style>
  <w:style w:type="paragraph" w:customStyle="1" w:styleId="5C983F6EB9E342549F84A3DAA91EF9D7">
    <w:name w:val="5C983F6EB9E342549F84A3DAA91EF9D7"/>
    <w:rsid w:val="00AB7C39"/>
  </w:style>
  <w:style w:type="paragraph" w:customStyle="1" w:styleId="73593CEC610844C6B37F7FDCB23F9195">
    <w:name w:val="73593CEC610844C6B37F7FDCB23F9195"/>
    <w:rsid w:val="00AB7C39"/>
  </w:style>
  <w:style w:type="paragraph" w:customStyle="1" w:styleId="9BB35F393A8F4B82831B45B03ECA12B3">
    <w:name w:val="9BB35F393A8F4B82831B45B03ECA12B3"/>
    <w:rsid w:val="00AB7C39"/>
  </w:style>
  <w:style w:type="paragraph" w:customStyle="1" w:styleId="D7697001A27244D9905B8CECFEB14BF8">
    <w:name w:val="D7697001A27244D9905B8CECFEB14BF8"/>
    <w:rsid w:val="00AB7C39"/>
  </w:style>
  <w:style w:type="paragraph" w:customStyle="1" w:styleId="1045EBBFAB1C4CC0805D281F6F439114">
    <w:name w:val="1045EBBFAB1C4CC0805D281F6F439114"/>
    <w:rsid w:val="00AB7C39"/>
  </w:style>
  <w:style w:type="paragraph" w:customStyle="1" w:styleId="13DE424D0B3E45A7AAF163EB3F0F8BF6">
    <w:name w:val="13DE424D0B3E45A7AAF163EB3F0F8BF6"/>
    <w:rsid w:val="00AB7C39"/>
  </w:style>
  <w:style w:type="paragraph" w:customStyle="1" w:styleId="30A381B2F8E6484FAA6BB30B3314269B">
    <w:name w:val="30A381B2F8E6484FAA6BB30B3314269B"/>
    <w:rsid w:val="00AB7C39"/>
  </w:style>
  <w:style w:type="paragraph" w:customStyle="1" w:styleId="42F722838A25441FA55D0B21BBF7EFFD">
    <w:name w:val="42F722838A25441FA55D0B21BBF7EFFD"/>
    <w:rsid w:val="00AB7C39"/>
  </w:style>
  <w:style w:type="paragraph" w:customStyle="1" w:styleId="5F7386A076CA4D4B9FDF5E6C3A22EF60">
    <w:name w:val="5F7386A076CA4D4B9FDF5E6C3A22EF60"/>
    <w:rsid w:val="00AB7C39"/>
  </w:style>
  <w:style w:type="paragraph" w:customStyle="1" w:styleId="4B7F22FC0B0F40B0AA929EA97E9A33DF">
    <w:name w:val="4B7F22FC0B0F40B0AA929EA97E9A33DF"/>
    <w:rsid w:val="00AB7C39"/>
  </w:style>
  <w:style w:type="paragraph" w:customStyle="1" w:styleId="5AA3046B15BC4166B1C25191F78EF673">
    <w:name w:val="5AA3046B15BC4166B1C25191F78EF673"/>
    <w:rsid w:val="00AB7C39"/>
  </w:style>
  <w:style w:type="paragraph" w:customStyle="1" w:styleId="5C95DF500D984970AF6C55250C13D2C0">
    <w:name w:val="5C95DF500D984970AF6C55250C13D2C0"/>
    <w:rsid w:val="00AB7C39"/>
  </w:style>
  <w:style w:type="paragraph" w:customStyle="1" w:styleId="5E161C8B99804296A6885817A0EE141A">
    <w:name w:val="5E161C8B99804296A6885817A0EE141A"/>
    <w:rsid w:val="00AB7C39"/>
  </w:style>
  <w:style w:type="paragraph" w:customStyle="1" w:styleId="6697FAED3B3B40BCB8489B42334C045A">
    <w:name w:val="6697FAED3B3B40BCB8489B42334C045A"/>
    <w:rsid w:val="00AB7C39"/>
  </w:style>
  <w:style w:type="paragraph" w:customStyle="1" w:styleId="C58DDC73292B498C95302A809D8B168F">
    <w:name w:val="C58DDC73292B498C95302A809D8B168F"/>
    <w:rsid w:val="00AB7C39"/>
  </w:style>
  <w:style w:type="paragraph" w:customStyle="1" w:styleId="5A46C7E0B9B640CDBAC5DE9DC5B5DAA5">
    <w:name w:val="5A46C7E0B9B640CDBAC5DE9DC5B5DAA5"/>
    <w:rsid w:val="00AB7C39"/>
  </w:style>
  <w:style w:type="paragraph" w:customStyle="1" w:styleId="A6797419340F4885877909A654B2932A">
    <w:name w:val="A6797419340F4885877909A654B2932A"/>
    <w:rsid w:val="00AB7C39"/>
  </w:style>
  <w:style w:type="paragraph" w:customStyle="1" w:styleId="5A55FE964EA6458781D44390D1B79EE2">
    <w:name w:val="5A55FE964EA6458781D44390D1B79EE2"/>
    <w:rsid w:val="00AB7C39"/>
  </w:style>
  <w:style w:type="paragraph" w:customStyle="1" w:styleId="407864715743487CBE2D8F5D143A14D0">
    <w:name w:val="407864715743487CBE2D8F5D143A14D0"/>
    <w:rsid w:val="00AB7C39"/>
  </w:style>
  <w:style w:type="paragraph" w:customStyle="1" w:styleId="F51489C21DC94FF58D097CF85A3BAA60">
    <w:name w:val="F51489C21DC94FF58D097CF85A3BAA60"/>
    <w:rsid w:val="00AB7C39"/>
  </w:style>
  <w:style w:type="paragraph" w:customStyle="1" w:styleId="03F616522EE4487C89ED69F55D29E398">
    <w:name w:val="03F616522EE4487C89ED69F55D29E398"/>
    <w:rsid w:val="00AB7C39"/>
  </w:style>
  <w:style w:type="paragraph" w:customStyle="1" w:styleId="2822E0B654A54617927B45D24F8A855C">
    <w:name w:val="2822E0B654A54617927B45D24F8A855C"/>
    <w:rsid w:val="00AB7C39"/>
  </w:style>
  <w:style w:type="paragraph" w:customStyle="1" w:styleId="FFDFEB205AFA43E89962DE0FBF2B47E7">
    <w:name w:val="FFDFEB205AFA43E89962DE0FBF2B47E7"/>
    <w:rsid w:val="00AB7C39"/>
  </w:style>
  <w:style w:type="paragraph" w:customStyle="1" w:styleId="158A1E0E4F6942A4A27A49416DA51B38">
    <w:name w:val="158A1E0E4F6942A4A27A49416DA51B38"/>
    <w:rsid w:val="00AB7C39"/>
  </w:style>
  <w:style w:type="paragraph" w:customStyle="1" w:styleId="2CBF8C7BAE8B4012A322F93C356C83F9">
    <w:name w:val="2CBF8C7BAE8B4012A322F93C356C83F9"/>
    <w:rsid w:val="00AB7C39"/>
  </w:style>
  <w:style w:type="paragraph" w:customStyle="1" w:styleId="905AB076844D4D25B16DAC98F0AE0E76">
    <w:name w:val="905AB076844D4D25B16DAC98F0AE0E76"/>
    <w:rsid w:val="00AB7C39"/>
  </w:style>
  <w:style w:type="paragraph" w:customStyle="1" w:styleId="A667A5E0C40444ED85D3BEC9A44942DA">
    <w:name w:val="A667A5E0C40444ED85D3BEC9A44942DA"/>
    <w:rsid w:val="00AB7C39"/>
  </w:style>
  <w:style w:type="paragraph" w:customStyle="1" w:styleId="8BF90C1F8CF14F75AC4C5DBADAE2B437">
    <w:name w:val="8BF90C1F8CF14F75AC4C5DBADAE2B437"/>
    <w:rsid w:val="00AB7C39"/>
  </w:style>
  <w:style w:type="paragraph" w:customStyle="1" w:styleId="CFA1672F20AE4682A5CA167AE56FB0E5">
    <w:name w:val="CFA1672F20AE4682A5CA167AE56FB0E5"/>
    <w:rsid w:val="00AB7C39"/>
  </w:style>
  <w:style w:type="paragraph" w:customStyle="1" w:styleId="51A15D2D4479480B916F1DD2C0BB3104">
    <w:name w:val="51A15D2D4479480B916F1DD2C0BB3104"/>
    <w:rsid w:val="00AB7C39"/>
  </w:style>
  <w:style w:type="paragraph" w:customStyle="1" w:styleId="FE5B6C2FD68B43B1B68DFB9C0E607928">
    <w:name w:val="FE5B6C2FD68B43B1B68DFB9C0E607928"/>
    <w:rsid w:val="00AB7C39"/>
  </w:style>
  <w:style w:type="paragraph" w:customStyle="1" w:styleId="D7020115F3F44923BCF71F48453B9BFE">
    <w:name w:val="D7020115F3F44923BCF71F48453B9BFE"/>
    <w:rsid w:val="00AB7C39"/>
  </w:style>
  <w:style w:type="paragraph" w:customStyle="1" w:styleId="20889E6DD6A44D359255560A5DFEA1A6">
    <w:name w:val="20889E6DD6A44D359255560A5DFEA1A6"/>
    <w:rsid w:val="00AB7C39"/>
  </w:style>
  <w:style w:type="paragraph" w:customStyle="1" w:styleId="94A0C5360A9D446F9575C5519CE209A8">
    <w:name w:val="94A0C5360A9D446F9575C5519CE209A8"/>
    <w:rsid w:val="00AB7C39"/>
  </w:style>
  <w:style w:type="paragraph" w:customStyle="1" w:styleId="B00C3E86A7A94DC9BDAB7367A9107EFF">
    <w:name w:val="B00C3E86A7A94DC9BDAB7367A9107EFF"/>
    <w:rsid w:val="00AB7C39"/>
  </w:style>
  <w:style w:type="paragraph" w:customStyle="1" w:styleId="4A7CFF13B5B14734935F1013CF23B8C2">
    <w:name w:val="4A7CFF13B5B14734935F1013CF23B8C2"/>
    <w:rsid w:val="00AB7C39"/>
  </w:style>
  <w:style w:type="paragraph" w:customStyle="1" w:styleId="A731410E95D442DC8A4E3EC3E7B567DA">
    <w:name w:val="A731410E95D442DC8A4E3EC3E7B567DA"/>
    <w:rsid w:val="00AB7C39"/>
  </w:style>
  <w:style w:type="paragraph" w:customStyle="1" w:styleId="0B976C554E1649D5AF5FF0907B7635AF">
    <w:name w:val="0B976C554E1649D5AF5FF0907B7635AF"/>
    <w:rsid w:val="00AB7C39"/>
  </w:style>
  <w:style w:type="paragraph" w:customStyle="1" w:styleId="24AC14200AF14CA494947A7C3C6D28C9">
    <w:name w:val="24AC14200AF14CA494947A7C3C6D28C9"/>
    <w:rsid w:val="00AB7C39"/>
  </w:style>
  <w:style w:type="paragraph" w:customStyle="1" w:styleId="263D4FDB291C4BA3A9FF40113316E3FA">
    <w:name w:val="263D4FDB291C4BA3A9FF40113316E3FA"/>
    <w:rsid w:val="00AB7C39"/>
  </w:style>
  <w:style w:type="paragraph" w:customStyle="1" w:styleId="10252DE995894B1DB1CF4C1CA531643A">
    <w:name w:val="10252DE995894B1DB1CF4C1CA531643A"/>
    <w:rsid w:val="00AB7C39"/>
  </w:style>
  <w:style w:type="paragraph" w:customStyle="1" w:styleId="BEF6FDC26DC044D387F9080217FDFEDC">
    <w:name w:val="BEF6FDC26DC044D387F9080217FDFEDC"/>
    <w:rsid w:val="00AB7C39"/>
  </w:style>
  <w:style w:type="paragraph" w:customStyle="1" w:styleId="BC545FA57AAD4A889045AA33531874DB">
    <w:name w:val="BC545FA57AAD4A889045AA33531874DB"/>
    <w:rsid w:val="00AB7C39"/>
  </w:style>
  <w:style w:type="paragraph" w:customStyle="1" w:styleId="9AB0F128DB0B490CB62A64257685DB10">
    <w:name w:val="9AB0F128DB0B490CB62A64257685DB10"/>
    <w:rsid w:val="00AB7C39"/>
  </w:style>
  <w:style w:type="paragraph" w:customStyle="1" w:styleId="DF0BF1547796469A94B74665B00A4444">
    <w:name w:val="DF0BF1547796469A94B74665B00A4444"/>
    <w:rsid w:val="00AB7C39"/>
  </w:style>
  <w:style w:type="paragraph" w:customStyle="1" w:styleId="CFAC28CCD6E04BF4B36B7B617ABEBD2C">
    <w:name w:val="CFAC28CCD6E04BF4B36B7B617ABEBD2C"/>
    <w:rsid w:val="00AB7C39"/>
  </w:style>
  <w:style w:type="paragraph" w:customStyle="1" w:styleId="9E9CE6C0138D4BBA92CA39635B2E5492">
    <w:name w:val="9E9CE6C0138D4BBA92CA39635B2E5492"/>
    <w:rsid w:val="00AB7C39"/>
  </w:style>
  <w:style w:type="paragraph" w:customStyle="1" w:styleId="DB37F4C2A6E645BD915D0D3E88784CA8">
    <w:name w:val="DB37F4C2A6E645BD915D0D3E88784CA8"/>
    <w:rsid w:val="00AB7C39"/>
  </w:style>
  <w:style w:type="paragraph" w:customStyle="1" w:styleId="BCD8826DCCDC4C8B82AE52374C4283C0">
    <w:name w:val="BCD8826DCCDC4C8B82AE52374C4283C0"/>
    <w:rsid w:val="00AB7C39"/>
  </w:style>
  <w:style w:type="paragraph" w:customStyle="1" w:styleId="1C4B1387457B4545B00B8BEA5EF7C96D">
    <w:name w:val="1C4B1387457B4545B00B8BEA5EF7C96D"/>
    <w:rsid w:val="00AB7C39"/>
  </w:style>
  <w:style w:type="paragraph" w:customStyle="1" w:styleId="D4555894F7C24736AE53A0670186BA32">
    <w:name w:val="D4555894F7C24736AE53A0670186BA32"/>
    <w:rsid w:val="00AB7C39"/>
  </w:style>
  <w:style w:type="paragraph" w:customStyle="1" w:styleId="9771B05C1AB0486EA359B3F2575B16B0">
    <w:name w:val="9771B05C1AB0486EA359B3F2575B16B0"/>
    <w:rsid w:val="00AB7C39"/>
  </w:style>
  <w:style w:type="paragraph" w:customStyle="1" w:styleId="36276382F529474CB1EC7EE6B3D06C8E">
    <w:name w:val="36276382F529474CB1EC7EE6B3D06C8E"/>
    <w:rsid w:val="00AB7C39"/>
  </w:style>
  <w:style w:type="paragraph" w:customStyle="1" w:styleId="4EC8394DAD75481CBAE7317010C6946B">
    <w:name w:val="4EC8394DAD75481CBAE7317010C6946B"/>
    <w:rsid w:val="00AB7C39"/>
  </w:style>
  <w:style w:type="paragraph" w:customStyle="1" w:styleId="BBD309A83E0F43AEA86474975C6BB961">
    <w:name w:val="BBD309A83E0F43AEA86474975C6BB961"/>
    <w:rsid w:val="00AB7C39"/>
  </w:style>
  <w:style w:type="paragraph" w:customStyle="1" w:styleId="5B1E9714470C4BA3B0CB944E6E958A1A">
    <w:name w:val="5B1E9714470C4BA3B0CB944E6E958A1A"/>
    <w:rsid w:val="00AB7C39"/>
  </w:style>
  <w:style w:type="paragraph" w:customStyle="1" w:styleId="23F69813F7DE4FC0BF722BE095291CAF">
    <w:name w:val="23F69813F7DE4FC0BF722BE095291CAF"/>
    <w:rsid w:val="00AB7C39"/>
  </w:style>
  <w:style w:type="paragraph" w:customStyle="1" w:styleId="1A426A9F0E294F5083BE08F20F36CCD5">
    <w:name w:val="1A426A9F0E294F5083BE08F20F36CCD5"/>
    <w:rsid w:val="00AB7C39"/>
  </w:style>
  <w:style w:type="paragraph" w:customStyle="1" w:styleId="E4A988FF2F074B2DBA57D50544A3116E">
    <w:name w:val="E4A988FF2F074B2DBA57D50544A3116E"/>
    <w:rsid w:val="00AB7C39"/>
  </w:style>
  <w:style w:type="paragraph" w:customStyle="1" w:styleId="AFE4A06B7E44471DA034F9C22D3CA37B">
    <w:name w:val="AFE4A06B7E44471DA034F9C22D3CA37B"/>
    <w:rsid w:val="00AB7C39"/>
  </w:style>
  <w:style w:type="paragraph" w:customStyle="1" w:styleId="799216C6EFD54F59B4F476A68D9107CA">
    <w:name w:val="799216C6EFD54F59B4F476A68D9107CA"/>
    <w:rsid w:val="00AB7C39"/>
  </w:style>
  <w:style w:type="paragraph" w:customStyle="1" w:styleId="A09E4675306B4D96BD57D911E7B5BF16">
    <w:name w:val="A09E4675306B4D96BD57D911E7B5BF16"/>
    <w:rsid w:val="00AB7C39"/>
  </w:style>
  <w:style w:type="paragraph" w:customStyle="1" w:styleId="E488F31790764319A56F8E90F4F6FB31">
    <w:name w:val="E488F31790764319A56F8E90F4F6FB31"/>
    <w:rsid w:val="00AB7C39"/>
  </w:style>
  <w:style w:type="paragraph" w:customStyle="1" w:styleId="D66E8F8AA2654FB7A3202C40C0D1EA41">
    <w:name w:val="D66E8F8AA2654FB7A3202C40C0D1EA41"/>
    <w:rsid w:val="00AB7C39"/>
  </w:style>
  <w:style w:type="paragraph" w:customStyle="1" w:styleId="3A1DE5FF644B482A9AE87CCFE8452DF7">
    <w:name w:val="3A1DE5FF644B482A9AE87CCFE8452DF7"/>
    <w:rsid w:val="00AB7C39"/>
  </w:style>
  <w:style w:type="paragraph" w:customStyle="1" w:styleId="8E78EB67D42F4C9DBD89DE5C41C46AAE">
    <w:name w:val="8E78EB67D42F4C9DBD89DE5C41C46AAE"/>
    <w:rsid w:val="00AB7C39"/>
  </w:style>
  <w:style w:type="paragraph" w:customStyle="1" w:styleId="A512DB479981472289293106B278188F">
    <w:name w:val="A512DB479981472289293106B278188F"/>
    <w:rsid w:val="00AB7C39"/>
  </w:style>
  <w:style w:type="paragraph" w:customStyle="1" w:styleId="994B5360C80A43358D5DFB20E2867677">
    <w:name w:val="994B5360C80A43358D5DFB20E2867677"/>
    <w:rsid w:val="00AB7C39"/>
  </w:style>
  <w:style w:type="paragraph" w:customStyle="1" w:styleId="8CB370B341E645728B38E0447765324C">
    <w:name w:val="8CB370B341E645728B38E0447765324C"/>
    <w:rsid w:val="00AB7C39"/>
  </w:style>
  <w:style w:type="paragraph" w:customStyle="1" w:styleId="2503F126058540D480E228697618D332">
    <w:name w:val="2503F126058540D480E228697618D332"/>
    <w:rsid w:val="00AB7C39"/>
  </w:style>
  <w:style w:type="paragraph" w:customStyle="1" w:styleId="9963D524ADA64E4A9460DFF6AE8D6176">
    <w:name w:val="9963D524ADA64E4A9460DFF6AE8D6176"/>
    <w:rsid w:val="00AB7C39"/>
  </w:style>
  <w:style w:type="paragraph" w:customStyle="1" w:styleId="7F249E98C531428CAF4E69F6B60B5526">
    <w:name w:val="7F249E98C531428CAF4E69F6B60B5526"/>
    <w:rsid w:val="00AB7C39"/>
  </w:style>
  <w:style w:type="paragraph" w:customStyle="1" w:styleId="A3F4991AC87D446DBECF4E0B72922F29">
    <w:name w:val="A3F4991AC87D446DBECF4E0B72922F29"/>
    <w:rsid w:val="00AB7C39"/>
  </w:style>
  <w:style w:type="paragraph" w:customStyle="1" w:styleId="D72092E058604A0695D6A1D1B52833FF">
    <w:name w:val="D72092E058604A0695D6A1D1B52833FF"/>
    <w:rsid w:val="00AB7C39"/>
  </w:style>
  <w:style w:type="paragraph" w:customStyle="1" w:styleId="8243BFEEFB8445A18393A4FEEF037992">
    <w:name w:val="8243BFEEFB8445A18393A4FEEF037992"/>
    <w:rsid w:val="00AB7C39"/>
  </w:style>
  <w:style w:type="paragraph" w:customStyle="1" w:styleId="F45BBC4B4AF4411CB1768D229E10FFFB">
    <w:name w:val="F45BBC4B4AF4411CB1768D229E10FFFB"/>
    <w:rsid w:val="00AB7C39"/>
  </w:style>
  <w:style w:type="paragraph" w:customStyle="1" w:styleId="954D394D7C7042709ABD0C60EB6E65FD">
    <w:name w:val="954D394D7C7042709ABD0C60EB6E65FD"/>
    <w:rsid w:val="00AB7C39"/>
  </w:style>
  <w:style w:type="paragraph" w:customStyle="1" w:styleId="EE4413900B0E408381E9F9DEAE9D9A05">
    <w:name w:val="EE4413900B0E408381E9F9DEAE9D9A05"/>
    <w:rsid w:val="00AB7C39"/>
  </w:style>
  <w:style w:type="paragraph" w:customStyle="1" w:styleId="15411C66C8214C5CA768CEDCE356EF71">
    <w:name w:val="15411C66C8214C5CA768CEDCE356EF71"/>
    <w:rsid w:val="00AB7C39"/>
  </w:style>
  <w:style w:type="paragraph" w:customStyle="1" w:styleId="69F9503E9BEE4572AFC9D4A235A1ADBD">
    <w:name w:val="69F9503E9BEE4572AFC9D4A235A1ADBD"/>
    <w:rsid w:val="00AB7C39"/>
  </w:style>
  <w:style w:type="paragraph" w:customStyle="1" w:styleId="8A4216F7860D415F8B99807A042AA2D2">
    <w:name w:val="8A4216F7860D415F8B99807A042AA2D2"/>
    <w:rsid w:val="00AB7C39"/>
  </w:style>
  <w:style w:type="paragraph" w:customStyle="1" w:styleId="70B2D74218AF4E2480D1F04AB5741627">
    <w:name w:val="70B2D74218AF4E2480D1F04AB5741627"/>
    <w:rsid w:val="00AB7C39"/>
  </w:style>
  <w:style w:type="paragraph" w:customStyle="1" w:styleId="E83D6831E112468C9BF8044AAC1337C0">
    <w:name w:val="E83D6831E112468C9BF8044AAC1337C0"/>
    <w:rsid w:val="00AB7C39"/>
  </w:style>
  <w:style w:type="paragraph" w:customStyle="1" w:styleId="8DC6F2E6B38A4B5889B79DE3FBD11D15">
    <w:name w:val="8DC6F2E6B38A4B5889B79DE3FBD11D15"/>
    <w:rsid w:val="00AB7C39"/>
  </w:style>
  <w:style w:type="paragraph" w:customStyle="1" w:styleId="679ACF94E4F943C88F159883F16BCADC">
    <w:name w:val="679ACF94E4F943C88F159883F16BCADC"/>
    <w:rsid w:val="00AB7C39"/>
  </w:style>
  <w:style w:type="paragraph" w:customStyle="1" w:styleId="AB225CB7F82844DDADC3B297C3AB712A">
    <w:name w:val="AB225CB7F82844DDADC3B297C3AB712A"/>
    <w:rsid w:val="00AB7C39"/>
  </w:style>
  <w:style w:type="paragraph" w:customStyle="1" w:styleId="EE9FCCE6BEAA4A23A862BBC7B9F6A2E5">
    <w:name w:val="EE9FCCE6BEAA4A23A862BBC7B9F6A2E5"/>
    <w:rsid w:val="00AB7C39"/>
  </w:style>
  <w:style w:type="paragraph" w:customStyle="1" w:styleId="C7114D53B1E54F82962A4B17E375538E">
    <w:name w:val="C7114D53B1E54F82962A4B17E375538E"/>
    <w:rsid w:val="00AB7C39"/>
  </w:style>
  <w:style w:type="paragraph" w:customStyle="1" w:styleId="DDC8F7406E4140A6912205FCE0F8F515">
    <w:name w:val="DDC8F7406E4140A6912205FCE0F8F515"/>
    <w:rsid w:val="00AB7C39"/>
  </w:style>
  <w:style w:type="paragraph" w:customStyle="1" w:styleId="EFEE54894DA843C38439D9879FB8DAA4">
    <w:name w:val="EFEE54894DA843C38439D9879FB8DAA4"/>
    <w:rsid w:val="00AB7C39"/>
  </w:style>
  <w:style w:type="paragraph" w:customStyle="1" w:styleId="5AD118E2003F4D64A34279D5661A1C1F">
    <w:name w:val="5AD118E2003F4D64A34279D5661A1C1F"/>
    <w:rsid w:val="00AB7C39"/>
  </w:style>
  <w:style w:type="paragraph" w:customStyle="1" w:styleId="AE9C9D7CDE5A415ABE66526F5C9142B7">
    <w:name w:val="AE9C9D7CDE5A415ABE66526F5C9142B7"/>
    <w:rsid w:val="00AB7C39"/>
  </w:style>
  <w:style w:type="paragraph" w:customStyle="1" w:styleId="F229F595E3F34273A6ADFF42462EACC5">
    <w:name w:val="F229F595E3F34273A6ADFF42462EACC5"/>
    <w:rsid w:val="00AB7C39"/>
  </w:style>
  <w:style w:type="paragraph" w:customStyle="1" w:styleId="85869D1446B34703860CC15E36511E78">
    <w:name w:val="85869D1446B34703860CC15E36511E78"/>
    <w:rsid w:val="00AB7C39"/>
  </w:style>
  <w:style w:type="paragraph" w:customStyle="1" w:styleId="4C97901139324E5FB255459BC1B68D1C">
    <w:name w:val="4C97901139324E5FB255459BC1B68D1C"/>
    <w:rsid w:val="00AB7C39"/>
  </w:style>
  <w:style w:type="paragraph" w:customStyle="1" w:styleId="F11F476985AA4AECBBDE6A2691D11708">
    <w:name w:val="F11F476985AA4AECBBDE6A2691D11708"/>
    <w:rsid w:val="00AB7C39"/>
  </w:style>
  <w:style w:type="paragraph" w:customStyle="1" w:styleId="B6A1CC014C2B4BAC9277B87BAA4AD069">
    <w:name w:val="B6A1CC014C2B4BAC9277B87BAA4AD069"/>
    <w:rsid w:val="00AB7C39"/>
  </w:style>
  <w:style w:type="paragraph" w:customStyle="1" w:styleId="6E47034DD5EF4CCC960CAC7B9B511272">
    <w:name w:val="6E47034DD5EF4CCC960CAC7B9B511272"/>
    <w:rsid w:val="00AB7C39"/>
  </w:style>
  <w:style w:type="paragraph" w:customStyle="1" w:styleId="D0D7CE4117704C09B704353DD51663A6">
    <w:name w:val="D0D7CE4117704C09B704353DD51663A6"/>
    <w:rsid w:val="00AB7C39"/>
  </w:style>
  <w:style w:type="paragraph" w:customStyle="1" w:styleId="AA782C99EB56479E954246BD85362AC0">
    <w:name w:val="AA782C99EB56479E954246BD85362AC0"/>
    <w:rsid w:val="00AB7C39"/>
  </w:style>
  <w:style w:type="paragraph" w:customStyle="1" w:styleId="806A0CA45A204751BF951F9233903944">
    <w:name w:val="806A0CA45A204751BF951F9233903944"/>
    <w:rsid w:val="00AB7C39"/>
  </w:style>
  <w:style w:type="paragraph" w:customStyle="1" w:styleId="AB9EE68C7973495A9171C67A1ADDA487">
    <w:name w:val="AB9EE68C7973495A9171C67A1ADDA487"/>
    <w:rsid w:val="00AB7C39"/>
  </w:style>
  <w:style w:type="paragraph" w:customStyle="1" w:styleId="5D153AC2168D43CCA7845893FC889B9E">
    <w:name w:val="5D153AC2168D43CCA7845893FC889B9E"/>
    <w:rsid w:val="00AB7C39"/>
  </w:style>
  <w:style w:type="paragraph" w:customStyle="1" w:styleId="DFF5A52B9F9048F5BDA7A224F99110BB">
    <w:name w:val="DFF5A52B9F9048F5BDA7A224F99110BB"/>
    <w:rsid w:val="00AB7C39"/>
  </w:style>
  <w:style w:type="paragraph" w:customStyle="1" w:styleId="BD194AE3A1EB408284A6DAB4DB5C3068">
    <w:name w:val="BD194AE3A1EB408284A6DAB4DB5C3068"/>
    <w:rsid w:val="00AB7C39"/>
  </w:style>
  <w:style w:type="paragraph" w:customStyle="1" w:styleId="8AE039B5AB7040F3B25ABA838EE09082">
    <w:name w:val="8AE039B5AB7040F3B25ABA838EE09082"/>
    <w:rsid w:val="00AB7C39"/>
  </w:style>
  <w:style w:type="paragraph" w:customStyle="1" w:styleId="4ED0588BFBCD497589C4F65270E14D62">
    <w:name w:val="4ED0588BFBCD497589C4F65270E14D62"/>
    <w:rsid w:val="00AB7C39"/>
  </w:style>
  <w:style w:type="paragraph" w:customStyle="1" w:styleId="3DCBF21DC671484D9566A6BE7EE308B1">
    <w:name w:val="3DCBF21DC671484D9566A6BE7EE308B1"/>
    <w:rsid w:val="00AB7C39"/>
  </w:style>
  <w:style w:type="paragraph" w:customStyle="1" w:styleId="E2BC52AC97D748ACBCB4DE88041C6487">
    <w:name w:val="E2BC52AC97D748ACBCB4DE88041C6487"/>
    <w:rsid w:val="00AB7C39"/>
  </w:style>
  <w:style w:type="paragraph" w:customStyle="1" w:styleId="87A67C474C49417EA915854A48093AC1">
    <w:name w:val="87A67C474C49417EA915854A48093AC1"/>
    <w:rsid w:val="00AB7C39"/>
  </w:style>
  <w:style w:type="paragraph" w:customStyle="1" w:styleId="C6660CE741A54E85BCD47AFD39FCD083">
    <w:name w:val="C6660CE741A54E85BCD47AFD39FCD083"/>
    <w:rsid w:val="00AB7C39"/>
  </w:style>
  <w:style w:type="paragraph" w:customStyle="1" w:styleId="2C77308FBB3D4DFE9BBD50CDFF03D111">
    <w:name w:val="2C77308FBB3D4DFE9BBD50CDFF03D111"/>
    <w:rsid w:val="00AB7C39"/>
  </w:style>
  <w:style w:type="paragraph" w:customStyle="1" w:styleId="2911F3409AFA4E6285A811150A4B2F9C">
    <w:name w:val="2911F3409AFA4E6285A811150A4B2F9C"/>
    <w:rsid w:val="00AB7C39"/>
  </w:style>
  <w:style w:type="paragraph" w:customStyle="1" w:styleId="E3A96F86EE004FAE859BBDE37F08DAE3">
    <w:name w:val="E3A96F86EE004FAE859BBDE37F08DAE3"/>
    <w:rsid w:val="00AB7C39"/>
  </w:style>
  <w:style w:type="paragraph" w:customStyle="1" w:styleId="8173082E4D2E4309A8CD936061C90317">
    <w:name w:val="8173082E4D2E4309A8CD936061C90317"/>
    <w:rsid w:val="00AB7C39"/>
  </w:style>
  <w:style w:type="paragraph" w:customStyle="1" w:styleId="97BB45E11C234E3BA6D494636CA2AC6D">
    <w:name w:val="97BB45E11C234E3BA6D494636CA2AC6D"/>
    <w:rsid w:val="00AB7C39"/>
  </w:style>
  <w:style w:type="paragraph" w:customStyle="1" w:styleId="7B045758FE054FE1A00549A02A675A51">
    <w:name w:val="7B045758FE054FE1A00549A02A675A51"/>
    <w:rsid w:val="00AB7C39"/>
  </w:style>
  <w:style w:type="paragraph" w:customStyle="1" w:styleId="2723F588D486413BAE292BDA892638D1">
    <w:name w:val="2723F588D486413BAE292BDA892638D1"/>
    <w:rsid w:val="00AB7C39"/>
  </w:style>
  <w:style w:type="paragraph" w:customStyle="1" w:styleId="45225CC3ED12434D88E5DC0922A50425">
    <w:name w:val="45225CC3ED12434D88E5DC0922A50425"/>
    <w:rsid w:val="00AB7C39"/>
  </w:style>
  <w:style w:type="paragraph" w:customStyle="1" w:styleId="3D13843BC348448AA15702ADB14E361B">
    <w:name w:val="3D13843BC348448AA15702ADB14E361B"/>
    <w:rsid w:val="00AB7C39"/>
  </w:style>
  <w:style w:type="paragraph" w:customStyle="1" w:styleId="58DBBC4124314CAE9C0250CBAB0D1646">
    <w:name w:val="58DBBC4124314CAE9C0250CBAB0D1646"/>
    <w:rsid w:val="00AB7C39"/>
  </w:style>
  <w:style w:type="paragraph" w:customStyle="1" w:styleId="558CB64790FE402CB7A10DA971B6302B">
    <w:name w:val="558CB64790FE402CB7A10DA971B6302B"/>
    <w:rsid w:val="00AB7C39"/>
  </w:style>
  <w:style w:type="paragraph" w:customStyle="1" w:styleId="6EF961F8E21C4177A38D1AD508AD35C7">
    <w:name w:val="6EF961F8E21C4177A38D1AD508AD35C7"/>
    <w:rsid w:val="00AB7C39"/>
  </w:style>
  <w:style w:type="paragraph" w:customStyle="1" w:styleId="5AEA7B48853748369BA37A69FB7497D4">
    <w:name w:val="5AEA7B48853748369BA37A69FB7497D4"/>
    <w:rsid w:val="00AB7C39"/>
  </w:style>
  <w:style w:type="paragraph" w:customStyle="1" w:styleId="07A058DBE79247B4BADF7A29B24E0E24">
    <w:name w:val="07A058DBE79247B4BADF7A29B24E0E24"/>
    <w:rsid w:val="00AB7C39"/>
  </w:style>
  <w:style w:type="paragraph" w:customStyle="1" w:styleId="F0049C0BADD74DF2A2F63624D2A5AEED">
    <w:name w:val="F0049C0BADD74DF2A2F63624D2A5AEED"/>
    <w:rsid w:val="00AB7C39"/>
  </w:style>
  <w:style w:type="paragraph" w:customStyle="1" w:styleId="39F03F50666A47BB8791F4F1E5B3089B">
    <w:name w:val="39F03F50666A47BB8791F4F1E5B3089B"/>
    <w:rsid w:val="00AB7C39"/>
  </w:style>
  <w:style w:type="paragraph" w:customStyle="1" w:styleId="126174B1513C4D9FBBC02B7619C37EC6">
    <w:name w:val="126174B1513C4D9FBBC02B7619C37EC6"/>
    <w:rsid w:val="00AB7C39"/>
  </w:style>
  <w:style w:type="paragraph" w:customStyle="1" w:styleId="24F2DBA517E04EE2B954C1F699B8755C">
    <w:name w:val="24F2DBA517E04EE2B954C1F699B8755C"/>
    <w:rsid w:val="00AB7C39"/>
  </w:style>
  <w:style w:type="paragraph" w:customStyle="1" w:styleId="9912649833854BC08C25612428095E74">
    <w:name w:val="9912649833854BC08C25612428095E74"/>
    <w:rsid w:val="00AB7C39"/>
  </w:style>
  <w:style w:type="paragraph" w:customStyle="1" w:styleId="F2A6D9B6619548AF96B744D0E1D7EB1C">
    <w:name w:val="F2A6D9B6619548AF96B744D0E1D7EB1C"/>
    <w:rsid w:val="00AB7C39"/>
  </w:style>
  <w:style w:type="paragraph" w:customStyle="1" w:styleId="AF48B66AFCB842C284E23FE2DA84C442">
    <w:name w:val="AF48B66AFCB842C284E23FE2DA84C442"/>
    <w:rsid w:val="00AB7C39"/>
  </w:style>
  <w:style w:type="paragraph" w:customStyle="1" w:styleId="CCDA967754014E288B0E216D5522E89F">
    <w:name w:val="CCDA967754014E288B0E216D5522E89F"/>
    <w:rsid w:val="00AB7C39"/>
  </w:style>
  <w:style w:type="paragraph" w:customStyle="1" w:styleId="BE2CDE6C9E55455FBCE4DB8DA33EE4DD">
    <w:name w:val="BE2CDE6C9E55455FBCE4DB8DA33EE4DD"/>
    <w:rsid w:val="00AB7C39"/>
  </w:style>
  <w:style w:type="paragraph" w:customStyle="1" w:styleId="A721642276CC452D8BF7F936BD02C2C4">
    <w:name w:val="A721642276CC452D8BF7F936BD02C2C4"/>
    <w:rsid w:val="00AB7C39"/>
  </w:style>
  <w:style w:type="paragraph" w:customStyle="1" w:styleId="246F9F36E1244ACBB091C386570CA09D">
    <w:name w:val="246F9F36E1244ACBB091C386570CA09D"/>
    <w:rsid w:val="00AB7C39"/>
  </w:style>
  <w:style w:type="paragraph" w:customStyle="1" w:styleId="ED29DED3DD06416E8DD38BF120BAF653">
    <w:name w:val="ED29DED3DD06416E8DD38BF120BAF653"/>
    <w:rsid w:val="00AB7C39"/>
  </w:style>
  <w:style w:type="paragraph" w:customStyle="1" w:styleId="5AF3D1D135234EF4B2A14724E86887F7">
    <w:name w:val="5AF3D1D135234EF4B2A14724E86887F7"/>
    <w:rsid w:val="00AB7C39"/>
  </w:style>
  <w:style w:type="paragraph" w:customStyle="1" w:styleId="A458CD63845446A88EE633ACFDD59FE2">
    <w:name w:val="A458CD63845446A88EE633ACFDD59FE2"/>
    <w:rsid w:val="00AB7C39"/>
  </w:style>
  <w:style w:type="paragraph" w:customStyle="1" w:styleId="9E7A8A3ABF2945E9A4E4E52D3EFD1518">
    <w:name w:val="9E7A8A3ABF2945E9A4E4E52D3EFD1518"/>
    <w:rsid w:val="00AB7C39"/>
  </w:style>
  <w:style w:type="paragraph" w:customStyle="1" w:styleId="994440A53CAD4A668A444B9476A176D1">
    <w:name w:val="994440A53CAD4A668A444B9476A176D1"/>
    <w:rsid w:val="00AB7C39"/>
  </w:style>
  <w:style w:type="paragraph" w:customStyle="1" w:styleId="1009F9D462704882A712289D6F8483EF">
    <w:name w:val="1009F9D462704882A712289D6F8483EF"/>
    <w:rsid w:val="00AB7C39"/>
  </w:style>
  <w:style w:type="paragraph" w:customStyle="1" w:styleId="4AD480F4FE7B4C5E80101624D3190B0F">
    <w:name w:val="4AD480F4FE7B4C5E80101624D3190B0F"/>
    <w:rsid w:val="00AB7C39"/>
  </w:style>
  <w:style w:type="paragraph" w:customStyle="1" w:styleId="5FEB57F1EF1E4B2B8B6481B45C05245D">
    <w:name w:val="5FEB57F1EF1E4B2B8B6481B45C05245D"/>
    <w:rsid w:val="00AB7C39"/>
  </w:style>
  <w:style w:type="paragraph" w:customStyle="1" w:styleId="92C0D86084BF4D9181826FD7864E179C">
    <w:name w:val="92C0D86084BF4D9181826FD7864E179C"/>
    <w:rsid w:val="008E238F"/>
  </w:style>
  <w:style w:type="paragraph" w:customStyle="1" w:styleId="6D1A82B6D59E47E49CAD00BEE927C986">
    <w:name w:val="6D1A82B6D59E47E49CAD00BEE927C986"/>
    <w:rsid w:val="008E238F"/>
  </w:style>
  <w:style w:type="paragraph" w:customStyle="1" w:styleId="6E741604344C4374B717B31A3310E5DE">
    <w:name w:val="6E741604344C4374B717B31A3310E5DE"/>
    <w:rsid w:val="008E238F"/>
  </w:style>
  <w:style w:type="paragraph" w:customStyle="1" w:styleId="0A658E234C36464CA075E19F4CD7E1D6">
    <w:name w:val="0A658E234C36464CA075E19F4CD7E1D6"/>
    <w:rsid w:val="008E238F"/>
  </w:style>
  <w:style w:type="paragraph" w:customStyle="1" w:styleId="8B724063672A4AE993918A344B1B9BE5">
    <w:name w:val="8B724063672A4AE993918A344B1B9BE5"/>
    <w:rsid w:val="008E238F"/>
  </w:style>
  <w:style w:type="paragraph" w:customStyle="1" w:styleId="FF00C41046514C9AB4F00D1512F69928">
    <w:name w:val="FF00C41046514C9AB4F00D1512F69928"/>
    <w:rsid w:val="008E238F"/>
  </w:style>
  <w:style w:type="paragraph" w:customStyle="1" w:styleId="43A3BE251812486281C2CA338A21C423">
    <w:name w:val="43A3BE251812486281C2CA338A21C423"/>
    <w:rsid w:val="008E238F"/>
  </w:style>
  <w:style w:type="paragraph" w:customStyle="1" w:styleId="AB72D2FBFEDC4FF6908A16A25CC96B03">
    <w:name w:val="AB72D2FBFEDC4FF6908A16A25CC96B03"/>
    <w:rsid w:val="008E238F"/>
  </w:style>
  <w:style w:type="paragraph" w:customStyle="1" w:styleId="E6B1FAA22963478DB94EEE7E63E044DD">
    <w:name w:val="E6B1FAA22963478DB94EEE7E63E044DD"/>
    <w:rsid w:val="008E238F"/>
  </w:style>
  <w:style w:type="paragraph" w:customStyle="1" w:styleId="813E13367E6E4511BE1535D57981B357">
    <w:name w:val="813E13367E6E4511BE1535D57981B357"/>
    <w:rsid w:val="008E238F"/>
  </w:style>
  <w:style w:type="paragraph" w:customStyle="1" w:styleId="FFD39FD757D84863A8C2585D75F756AE">
    <w:name w:val="FFD39FD757D84863A8C2585D75F756AE"/>
    <w:rsid w:val="008E238F"/>
  </w:style>
  <w:style w:type="paragraph" w:customStyle="1" w:styleId="B80111E02D33467AA6D0FFE24CF48575">
    <w:name w:val="B80111E02D33467AA6D0FFE24CF48575"/>
    <w:rsid w:val="008E238F"/>
  </w:style>
  <w:style w:type="paragraph" w:customStyle="1" w:styleId="9C608E9A6FF941B799ECA82F4F6A5C02">
    <w:name w:val="9C608E9A6FF941B799ECA82F4F6A5C02"/>
    <w:rsid w:val="008E238F"/>
  </w:style>
  <w:style w:type="paragraph" w:customStyle="1" w:styleId="852AD9D2A4074B23BE78FCFC3DC9A3DF">
    <w:name w:val="852AD9D2A4074B23BE78FCFC3DC9A3DF"/>
    <w:rsid w:val="008E238F"/>
  </w:style>
  <w:style w:type="paragraph" w:customStyle="1" w:styleId="F7FE102CDCE74CCF9245374E35525854">
    <w:name w:val="F7FE102CDCE74CCF9245374E35525854"/>
    <w:rsid w:val="008E238F"/>
  </w:style>
  <w:style w:type="paragraph" w:customStyle="1" w:styleId="D10E9A64EF264348AA783077971FC829">
    <w:name w:val="D10E9A64EF264348AA783077971FC829"/>
    <w:rsid w:val="008E238F"/>
  </w:style>
  <w:style w:type="paragraph" w:customStyle="1" w:styleId="3872BD0504E74F3FBA6F17827020948F">
    <w:name w:val="3872BD0504E74F3FBA6F17827020948F"/>
    <w:rsid w:val="008E238F"/>
  </w:style>
  <w:style w:type="paragraph" w:customStyle="1" w:styleId="6EDE2F89AD894C73B1C6502A4534394D">
    <w:name w:val="6EDE2F89AD894C73B1C6502A4534394D"/>
    <w:rsid w:val="008E238F"/>
  </w:style>
  <w:style w:type="paragraph" w:customStyle="1" w:styleId="5383872543FB422BA6F647E3F5F231BB">
    <w:name w:val="5383872543FB422BA6F647E3F5F231BB"/>
    <w:rsid w:val="008E238F"/>
  </w:style>
  <w:style w:type="paragraph" w:customStyle="1" w:styleId="79E4C00702454F8B9CD87BBEB150FB7D">
    <w:name w:val="79E4C00702454F8B9CD87BBEB150FB7D"/>
    <w:rsid w:val="008E238F"/>
  </w:style>
  <w:style w:type="paragraph" w:customStyle="1" w:styleId="9B6FE6AB83C849EF8F90A43ED7AFFC72">
    <w:name w:val="9B6FE6AB83C849EF8F90A43ED7AFFC72"/>
    <w:rsid w:val="008E238F"/>
  </w:style>
  <w:style w:type="paragraph" w:customStyle="1" w:styleId="54709FD06B594DBD8508161B266DC009">
    <w:name w:val="54709FD06B594DBD8508161B266DC009"/>
    <w:rsid w:val="008E238F"/>
  </w:style>
  <w:style w:type="paragraph" w:customStyle="1" w:styleId="6BE01FFF322F43ECA8DA2D434B946478">
    <w:name w:val="6BE01FFF322F43ECA8DA2D434B946478"/>
    <w:rsid w:val="008E238F"/>
  </w:style>
  <w:style w:type="paragraph" w:customStyle="1" w:styleId="ABA3FB1ABC9C4ED18869AC84D655705D">
    <w:name w:val="ABA3FB1ABC9C4ED18869AC84D655705D"/>
    <w:rsid w:val="008E238F"/>
  </w:style>
  <w:style w:type="paragraph" w:customStyle="1" w:styleId="2B00CE34401A41F687D93225F99EEAB4">
    <w:name w:val="2B00CE34401A41F687D93225F99EEAB4"/>
    <w:rsid w:val="008E238F"/>
  </w:style>
  <w:style w:type="paragraph" w:customStyle="1" w:styleId="AD4CEFCA3ADA479484B2B082A7219083">
    <w:name w:val="AD4CEFCA3ADA479484B2B082A7219083"/>
    <w:rsid w:val="008E238F"/>
  </w:style>
  <w:style w:type="paragraph" w:customStyle="1" w:styleId="C8BAC5C2729E47678982478B1D7F4723">
    <w:name w:val="C8BAC5C2729E47678982478B1D7F4723"/>
    <w:rsid w:val="008E238F"/>
  </w:style>
  <w:style w:type="paragraph" w:customStyle="1" w:styleId="31B6298EA30D41E9B251738660C5FAC7">
    <w:name w:val="31B6298EA30D41E9B251738660C5FAC7"/>
    <w:rsid w:val="008E238F"/>
  </w:style>
  <w:style w:type="paragraph" w:customStyle="1" w:styleId="112E5C57C2B54995B4275BBD6D0721C4">
    <w:name w:val="112E5C57C2B54995B4275BBD6D0721C4"/>
    <w:rsid w:val="008E238F"/>
  </w:style>
  <w:style w:type="paragraph" w:customStyle="1" w:styleId="D4F48B8483D3475D96A3518D0DFA0786">
    <w:name w:val="D4F48B8483D3475D96A3518D0DFA0786"/>
    <w:rsid w:val="008E238F"/>
  </w:style>
  <w:style w:type="paragraph" w:customStyle="1" w:styleId="4F729D01F0DB419B97814B43243A6B96">
    <w:name w:val="4F729D01F0DB419B97814B43243A6B96"/>
    <w:rsid w:val="008E238F"/>
  </w:style>
  <w:style w:type="paragraph" w:customStyle="1" w:styleId="C0B596FE84444ADD9173842810CCB6DF">
    <w:name w:val="C0B596FE84444ADD9173842810CCB6DF"/>
    <w:rsid w:val="008E238F"/>
  </w:style>
  <w:style w:type="paragraph" w:customStyle="1" w:styleId="29E795F41B9C4DDEB146AB73BC7D7AB8">
    <w:name w:val="29E795F41B9C4DDEB146AB73BC7D7AB8"/>
    <w:rsid w:val="008E238F"/>
  </w:style>
  <w:style w:type="paragraph" w:customStyle="1" w:styleId="C20DA2B38EF04473A51A1C526112F141">
    <w:name w:val="C20DA2B38EF04473A51A1C526112F141"/>
    <w:rsid w:val="008E238F"/>
  </w:style>
  <w:style w:type="paragraph" w:customStyle="1" w:styleId="BB01684E981F4E49BCE9C3B3562721CF">
    <w:name w:val="BB01684E981F4E49BCE9C3B3562721CF"/>
    <w:rsid w:val="008E238F"/>
  </w:style>
  <w:style w:type="paragraph" w:customStyle="1" w:styleId="227DF077C8C94BD9803399BFE69A43C2">
    <w:name w:val="227DF077C8C94BD9803399BFE69A43C2"/>
    <w:rsid w:val="008E238F"/>
  </w:style>
  <w:style w:type="paragraph" w:customStyle="1" w:styleId="8CAA475DA1F9493B9D3146064D89A730">
    <w:name w:val="8CAA475DA1F9493B9D3146064D89A730"/>
    <w:rsid w:val="008E238F"/>
  </w:style>
  <w:style w:type="paragraph" w:customStyle="1" w:styleId="50983186D0AF4FAF82A2D8B040B7F4C0">
    <w:name w:val="50983186D0AF4FAF82A2D8B040B7F4C0"/>
    <w:rsid w:val="008E238F"/>
  </w:style>
  <w:style w:type="paragraph" w:customStyle="1" w:styleId="00C4C947A9934AB9887B6FEBC00DE127">
    <w:name w:val="00C4C947A9934AB9887B6FEBC00DE127"/>
    <w:rsid w:val="008E238F"/>
  </w:style>
  <w:style w:type="paragraph" w:customStyle="1" w:styleId="66E7FC4FB15D4C9BB0655AE5664432DC">
    <w:name w:val="66E7FC4FB15D4C9BB0655AE5664432DC"/>
    <w:rsid w:val="008E238F"/>
  </w:style>
  <w:style w:type="paragraph" w:customStyle="1" w:styleId="116059C991A74181AE5C5A23668AE984">
    <w:name w:val="116059C991A74181AE5C5A23668AE984"/>
    <w:rsid w:val="008E238F"/>
  </w:style>
  <w:style w:type="paragraph" w:customStyle="1" w:styleId="0B0CE528454347339E4CEC7AE159046F">
    <w:name w:val="0B0CE528454347339E4CEC7AE159046F"/>
    <w:rsid w:val="008E238F"/>
  </w:style>
  <w:style w:type="paragraph" w:customStyle="1" w:styleId="B20B89C1EC7D464B800471ED185FFC91">
    <w:name w:val="B20B89C1EC7D464B800471ED185FFC91"/>
    <w:rsid w:val="008E238F"/>
  </w:style>
  <w:style w:type="paragraph" w:customStyle="1" w:styleId="73EEF8F5B39949DFA47BCE87137BA4AA">
    <w:name w:val="73EEF8F5B39949DFA47BCE87137BA4AA"/>
    <w:rsid w:val="008E238F"/>
  </w:style>
  <w:style w:type="paragraph" w:customStyle="1" w:styleId="AEA0B52898CE4918944B4B5E30F0F8EA">
    <w:name w:val="AEA0B52898CE4918944B4B5E30F0F8EA"/>
    <w:rsid w:val="008E238F"/>
  </w:style>
  <w:style w:type="paragraph" w:customStyle="1" w:styleId="8DFC66EF3EB043E2BFC944876EF2EE43">
    <w:name w:val="8DFC66EF3EB043E2BFC944876EF2EE43"/>
    <w:rsid w:val="008E238F"/>
  </w:style>
  <w:style w:type="paragraph" w:customStyle="1" w:styleId="2B984B27480C4E9EB8EE1B94DF80E1AF">
    <w:name w:val="2B984B27480C4E9EB8EE1B94DF80E1AF"/>
    <w:rsid w:val="008E238F"/>
  </w:style>
  <w:style w:type="paragraph" w:customStyle="1" w:styleId="71FC315A0CCA4621A2764D0FD19A3F69">
    <w:name w:val="71FC315A0CCA4621A2764D0FD19A3F69"/>
    <w:rsid w:val="008E238F"/>
  </w:style>
  <w:style w:type="paragraph" w:customStyle="1" w:styleId="D42269CF71924E1EB94DF10022314640">
    <w:name w:val="D42269CF71924E1EB94DF10022314640"/>
    <w:rsid w:val="008E238F"/>
  </w:style>
  <w:style w:type="paragraph" w:customStyle="1" w:styleId="C92B0C2824D44CDC93086A6DBE4F4954">
    <w:name w:val="C92B0C2824D44CDC93086A6DBE4F4954"/>
    <w:rsid w:val="008E238F"/>
  </w:style>
  <w:style w:type="paragraph" w:customStyle="1" w:styleId="8559519BC72E434488F8D5F24D265303">
    <w:name w:val="8559519BC72E434488F8D5F24D265303"/>
    <w:rsid w:val="008E238F"/>
  </w:style>
  <w:style w:type="paragraph" w:customStyle="1" w:styleId="7BAEC330F19A44238437D00053B9A4CC">
    <w:name w:val="7BAEC330F19A44238437D00053B9A4CC"/>
    <w:rsid w:val="008E238F"/>
  </w:style>
  <w:style w:type="paragraph" w:customStyle="1" w:styleId="E5C343C97EFF449C968597347304BD9F">
    <w:name w:val="E5C343C97EFF449C968597347304BD9F"/>
    <w:rsid w:val="008E238F"/>
  </w:style>
  <w:style w:type="paragraph" w:customStyle="1" w:styleId="3E6CCD289BFE4086AE683A95A90952CF">
    <w:name w:val="3E6CCD289BFE4086AE683A95A90952CF"/>
    <w:rsid w:val="008E238F"/>
  </w:style>
  <w:style w:type="paragraph" w:customStyle="1" w:styleId="2CBDD01912CE4CE8932DE363D4F6CE04">
    <w:name w:val="2CBDD01912CE4CE8932DE363D4F6CE04"/>
    <w:rsid w:val="008E238F"/>
  </w:style>
  <w:style w:type="paragraph" w:customStyle="1" w:styleId="D70378BB639C46BFA632AC52F0C1CCD6">
    <w:name w:val="D70378BB639C46BFA632AC52F0C1CCD6"/>
    <w:rsid w:val="008E238F"/>
  </w:style>
  <w:style w:type="paragraph" w:customStyle="1" w:styleId="DCC174B9125A460DAAD89D1DF3926596">
    <w:name w:val="DCC174B9125A460DAAD89D1DF3926596"/>
    <w:rsid w:val="008E238F"/>
  </w:style>
  <w:style w:type="paragraph" w:customStyle="1" w:styleId="51FD97D0632C4D1B990DC756ECBAE7C6">
    <w:name w:val="51FD97D0632C4D1B990DC756ECBAE7C6"/>
    <w:rsid w:val="008E238F"/>
  </w:style>
  <w:style w:type="paragraph" w:customStyle="1" w:styleId="E8D4C8063D6E4B6A8CCE69A538F6D717">
    <w:name w:val="E8D4C8063D6E4B6A8CCE69A538F6D717"/>
    <w:rsid w:val="008E238F"/>
  </w:style>
  <w:style w:type="paragraph" w:customStyle="1" w:styleId="35E30C9BF4C145EF81887BEFBE25F892">
    <w:name w:val="35E30C9BF4C145EF81887BEFBE25F892"/>
    <w:rsid w:val="008E238F"/>
  </w:style>
  <w:style w:type="paragraph" w:customStyle="1" w:styleId="84A43BD411474C29869CE07846ECF98F">
    <w:name w:val="84A43BD411474C29869CE07846ECF98F"/>
    <w:rsid w:val="008E238F"/>
  </w:style>
  <w:style w:type="paragraph" w:customStyle="1" w:styleId="EC4E64496D4D494BAAE9DE32CE36C5F9">
    <w:name w:val="EC4E64496D4D494BAAE9DE32CE36C5F9"/>
    <w:rsid w:val="008E238F"/>
  </w:style>
  <w:style w:type="paragraph" w:customStyle="1" w:styleId="593B02E0423E45A4B8EB28F9355E00A4">
    <w:name w:val="593B02E0423E45A4B8EB28F9355E00A4"/>
    <w:rsid w:val="008E238F"/>
  </w:style>
  <w:style w:type="paragraph" w:customStyle="1" w:styleId="3CB58286E0274BE7B5D38229C3475851">
    <w:name w:val="3CB58286E0274BE7B5D38229C3475851"/>
    <w:rsid w:val="008E238F"/>
  </w:style>
  <w:style w:type="paragraph" w:customStyle="1" w:styleId="C1DA456FECE749E19756C36BBA8A0D8D">
    <w:name w:val="C1DA456FECE749E19756C36BBA8A0D8D"/>
    <w:rsid w:val="008E238F"/>
  </w:style>
  <w:style w:type="paragraph" w:customStyle="1" w:styleId="918725AE57ED4DF8AF85278B5E2E67EE">
    <w:name w:val="918725AE57ED4DF8AF85278B5E2E67EE"/>
    <w:rsid w:val="008E238F"/>
  </w:style>
  <w:style w:type="paragraph" w:customStyle="1" w:styleId="83F02D4DB33046BAA918DA99F51ED781">
    <w:name w:val="83F02D4DB33046BAA918DA99F51ED781"/>
    <w:rsid w:val="008E238F"/>
  </w:style>
  <w:style w:type="paragraph" w:customStyle="1" w:styleId="29E70B93EEF84A43B1E23EB27C901DD7">
    <w:name w:val="29E70B93EEF84A43B1E23EB27C901DD7"/>
    <w:rsid w:val="008E238F"/>
  </w:style>
  <w:style w:type="paragraph" w:customStyle="1" w:styleId="FE1C6999C608424399F4CF6B9343F27C">
    <w:name w:val="FE1C6999C608424399F4CF6B9343F27C"/>
    <w:rsid w:val="008E238F"/>
  </w:style>
  <w:style w:type="paragraph" w:customStyle="1" w:styleId="BE10B49CEDCF4C288745600704EFCDA7">
    <w:name w:val="BE10B49CEDCF4C288745600704EFCDA7"/>
    <w:rsid w:val="008E238F"/>
  </w:style>
  <w:style w:type="paragraph" w:customStyle="1" w:styleId="4D699B04129C4A52A4BF93E406D05FEE">
    <w:name w:val="4D699B04129C4A52A4BF93E406D05FEE"/>
    <w:rsid w:val="008E238F"/>
  </w:style>
  <w:style w:type="paragraph" w:customStyle="1" w:styleId="66F48CC2E6FE4929BE6AC293FB3A5E55">
    <w:name w:val="66F48CC2E6FE4929BE6AC293FB3A5E55"/>
    <w:rsid w:val="008E238F"/>
  </w:style>
  <w:style w:type="paragraph" w:customStyle="1" w:styleId="263DEB3637514B7898406DCF7155B9B6">
    <w:name w:val="263DEB3637514B7898406DCF7155B9B6"/>
    <w:rsid w:val="008E238F"/>
  </w:style>
  <w:style w:type="paragraph" w:customStyle="1" w:styleId="335C526791BA469492BD7E3DC70542AC">
    <w:name w:val="335C526791BA469492BD7E3DC70542AC"/>
    <w:rsid w:val="008E238F"/>
  </w:style>
  <w:style w:type="paragraph" w:customStyle="1" w:styleId="E555CF70360B4CBABA21EADFB6BBE50D">
    <w:name w:val="E555CF70360B4CBABA21EADFB6BBE50D"/>
    <w:rsid w:val="008E238F"/>
  </w:style>
  <w:style w:type="paragraph" w:customStyle="1" w:styleId="6C714B2B60E24E728B476CCFDC696DBA">
    <w:name w:val="6C714B2B60E24E728B476CCFDC696DBA"/>
    <w:rsid w:val="008E238F"/>
  </w:style>
  <w:style w:type="paragraph" w:customStyle="1" w:styleId="E1B8348090B74307AFAA810A162FBD79">
    <w:name w:val="E1B8348090B74307AFAA810A162FBD79"/>
    <w:rsid w:val="008E238F"/>
  </w:style>
  <w:style w:type="paragraph" w:customStyle="1" w:styleId="8625AD6621F94A45BAB186E533076CDF">
    <w:name w:val="8625AD6621F94A45BAB186E533076CDF"/>
    <w:rsid w:val="008E238F"/>
  </w:style>
  <w:style w:type="paragraph" w:customStyle="1" w:styleId="A5340490C26A46CDA32E54D31E767F85">
    <w:name w:val="A5340490C26A46CDA32E54D31E767F85"/>
    <w:rsid w:val="008E238F"/>
  </w:style>
  <w:style w:type="paragraph" w:customStyle="1" w:styleId="DE3EDA9E13BA4863A3C63A9E695F3FC3">
    <w:name w:val="DE3EDA9E13BA4863A3C63A9E695F3FC3"/>
    <w:rsid w:val="008E238F"/>
  </w:style>
  <w:style w:type="paragraph" w:customStyle="1" w:styleId="3397CCE1C9D94365839F8B3E585E7124">
    <w:name w:val="3397CCE1C9D94365839F8B3E585E7124"/>
    <w:rsid w:val="008E238F"/>
  </w:style>
  <w:style w:type="paragraph" w:customStyle="1" w:styleId="A883B9D52A46411D9CEEC27CA58BB5AC">
    <w:name w:val="A883B9D52A46411D9CEEC27CA58BB5AC"/>
    <w:rsid w:val="008E238F"/>
  </w:style>
  <w:style w:type="paragraph" w:customStyle="1" w:styleId="FD3AB54196D040A294D5AF97B7A316EA">
    <w:name w:val="FD3AB54196D040A294D5AF97B7A316EA"/>
    <w:rsid w:val="008E238F"/>
  </w:style>
  <w:style w:type="paragraph" w:customStyle="1" w:styleId="158C388CA78743C3BAB1AD5F62762984">
    <w:name w:val="158C388CA78743C3BAB1AD5F62762984"/>
    <w:rsid w:val="008E238F"/>
  </w:style>
  <w:style w:type="paragraph" w:customStyle="1" w:styleId="F524775EB3D54374A4EF1C6D685EFF5A">
    <w:name w:val="F524775EB3D54374A4EF1C6D685EFF5A"/>
    <w:rsid w:val="008E238F"/>
  </w:style>
  <w:style w:type="paragraph" w:customStyle="1" w:styleId="7376BB6A88E9474AB58286B36A2B506D">
    <w:name w:val="7376BB6A88E9474AB58286B36A2B506D"/>
    <w:rsid w:val="008E238F"/>
  </w:style>
  <w:style w:type="paragraph" w:customStyle="1" w:styleId="13127C9328754E6FB32CCBB713DACE77">
    <w:name w:val="13127C9328754E6FB32CCBB713DACE77"/>
    <w:rsid w:val="008E238F"/>
  </w:style>
  <w:style w:type="paragraph" w:customStyle="1" w:styleId="9E99B4846062409682211775D13AC2CE">
    <w:name w:val="9E99B4846062409682211775D13AC2CE"/>
    <w:rsid w:val="008E238F"/>
  </w:style>
  <w:style w:type="paragraph" w:customStyle="1" w:styleId="BD76CF88B77B4D3AB2EB40DA9A7A19D2">
    <w:name w:val="BD76CF88B77B4D3AB2EB40DA9A7A19D2"/>
    <w:rsid w:val="008E238F"/>
  </w:style>
  <w:style w:type="paragraph" w:customStyle="1" w:styleId="D509BBB5D2B343198B36FB8EB1415590">
    <w:name w:val="D509BBB5D2B343198B36FB8EB1415590"/>
    <w:rsid w:val="008E238F"/>
  </w:style>
  <w:style w:type="paragraph" w:customStyle="1" w:styleId="E80B703EBC1C41CD8F9186E13B0A0CEF">
    <w:name w:val="E80B703EBC1C41CD8F9186E13B0A0CEF"/>
    <w:rsid w:val="008E238F"/>
  </w:style>
  <w:style w:type="paragraph" w:customStyle="1" w:styleId="1ED203B7288E46B2823757B05AAF3867">
    <w:name w:val="1ED203B7288E46B2823757B05AAF3867"/>
    <w:rsid w:val="008E238F"/>
  </w:style>
  <w:style w:type="paragraph" w:customStyle="1" w:styleId="EC4BB5DE84C644B59FB47882C2ACC78C">
    <w:name w:val="EC4BB5DE84C644B59FB47882C2ACC78C"/>
    <w:rsid w:val="008E238F"/>
  </w:style>
  <w:style w:type="paragraph" w:customStyle="1" w:styleId="7BA2E27D3A79486B89353A965D7838F1">
    <w:name w:val="7BA2E27D3A79486B89353A965D7838F1"/>
    <w:rsid w:val="008E238F"/>
  </w:style>
  <w:style w:type="paragraph" w:customStyle="1" w:styleId="E1DD04A279904854BC05E0AC805D8D0A">
    <w:name w:val="E1DD04A279904854BC05E0AC805D8D0A"/>
    <w:rsid w:val="008E238F"/>
  </w:style>
  <w:style w:type="paragraph" w:customStyle="1" w:styleId="73028C96BFB74E6FBDB39B9E9A9DC9D4">
    <w:name w:val="73028C96BFB74E6FBDB39B9E9A9DC9D4"/>
    <w:rsid w:val="008E238F"/>
  </w:style>
  <w:style w:type="paragraph" w:customStyle="1" w:styleId="CFFED9516F604C45AFFA216AF216C95D">
    <w:name w:val="CFFED9516F604C45AFFA216AF216C95D"/>
    <w:rsid w:val="008E238F"/>
  </w:style>
  <w:style w:type="paragraph" w:customStyle="1" w:styleId="A93D1445390740D3B110D235A66D2AC9">
    <w:name w:val="A93D1445390740D3B110D235A66D2AC9"/>
    <w:rsid w:val="008E238F"/>
  </w:style>
  <w:style w:type="paragraph" w:customStyle="1" w:styleId="43AA071BDC854C348E07D7CA1B948A26">
    <w:name w:val="43AA071BDC854C348E07D7CA1B948A26"/>
    <w:rsid w:val="008E238F"/>
  </w:style>
  <w:style w:type="paragraph" w:customStyle="1" w:styleId="E13C7732293F4623A362C489F1AC3792">
    <w:name w:val="E13C7732293F4623A362C489F1AC3792"/>
    <w:rsid w:val="008E238F"/>
  </w:style>
  <w:style w:type="paragraph" w:customStyle="1" w:styleId="5BEEDF8862D04A0D84C27E0846179C5C">
    <w:name w:val="5BEEDF8862D04A0D84C27E0846179C5C"/>
    <w:rsid w:val="008E238F"/>
  </w:style>
  <w:style w:type="paragraph" w:customStyle="1" w:styleId="A4053AE07265439CB1CE766FE55E4B2D">
    <w:name w:val="A4053AE07265439CB1CE766FE55E4B2D"/>
    <w:rsid w:val="008E238F"/>
  </w:style>
  <w:style w:type="paragraph" w:customStyle="1" w:styleId="61F3549D25A647368FC2A9A9F1F8C0E7">
    <w:name w:val="61F3549D25A647368FC2A9A9F1F8C0E7"/>
    <w:rsid w:val="008E238F"/>
  </w:style>
  <w:style w:type="paragraph" w:customStyle="1" w:styleId="06DF4E04FBA947AEABB4AD7FA6A0B972">
    <w:name w:val="06DF4E04FBA947AEABB4AD7FA6A0B972"/>
    <w:rsid w:val="008E238F"/>
  </w:style>
  <w:style w:type="paragraph" w:customStyle="1" w:styleId="55BF54D2D5BA46D59B3119295346BDFE">
    <w:name w:val="55BF54D2D5BA46D59B3119295346BDFE"/>
    <w:rsid w:val="008E238F"/>
  </w:style>
  <w:style w:type="paragraph" w:customStyle="1" w:styleId="411A3E73A5004896877F4D5A4F7447EB">
    <w:name w:val="411A3E73A5004896877F4D5A4F7447EB"/>
    <w:rsid w:val="008E238F"/>
  </w:style>
  <w:style w:type="paragraph" w:customStyle="1" w:styleId="4D72FD12A34D4568AD96F9959228A7A9">
    <w:name w:val="4D72FD12A34D4568AD96F9959228A7A9"/>
    <w:rsid w:val="008E238F"/>
  </w:style>
  <w:style w:type="paragraph" w:customStyle="1" w:styleId="0D8732A40C2F4DFF81AD654D194A63DE">
    <w:name w:val="0D8732A40C2F4DFF81AD654D194A63DE"/>
    <w:rsid w:val="008E238F"/>
  </w:style>
  <w:style w:type="paragraph" w:customStyle="1" w:styleId="A339EB0B8F9E465D8DE532E7659815F2">
    <w:name w:val="A339EB0B8F9E465D8DE532E7659815F2"/>
    <w:rsid w:val="008E238F"/>
  </w:style>
  <w:style w:type="paragraph" w:customStyle="1" w:styleId="FEA0236208024026BB6E5B9612C2BC1B">
    <w:name w:val="FEA0236208024026BB6E5B9612C2BC1B"/>
    <w:rsid w:val="008E238F"/>
  </w:style>
  <w:style w:type="paragraph" w:customStyle="1" w:styleId="C0BB473B95314948917279B15596EAF6">
    <w:name w:val="C0BB473B95314948917279B15596EAF6"/>
    <w:rsid w:val="008E238F"/>
  </w:style>
  <w:style w:type="paragraph" w:customStyle="1" w:styleId="A1960F10796545639282B80A4002278B">
    <w:name w:val="A1960F10796545639282B80A4002278B"/>
    <w:rsid w:val="008E238F"/>
  </w:style>
  <w:style w:type="paragraph" w:customStyle="1" w:styleId="072982E0FF7245709D6CBED2864D70DC">
    <w:name w:val="072982E0FF7245709D6CBED2864D70DC"/>
    <w:rsid w:val="008E238F"/>
  </w:style>
  <w:style w:type="paragraph" w:customStyle="1" w:styleId="5BF8D4C252A44D6A9E5BFB33913275E1">
    <w:name w:val="5BF8D4C252A44D6A9E5BFB33913275E1"/>
    <w:rsid w:val="008E238F"/>
  </w:style>
  <w:style w:type="paragraph" w:customStyle="1" w:styleId="98C9F1F50BA64F0EBEC6AA7C486F8674">
    <w:name w:val="98C9F1F50BA64F0EBEC6AA7C486F8674"/>
    <w:rsid w:val="008E238F"/>
  </w:style>
  <w:style w:type="paragraph" w:customStyle="1" w:styleId="919D76142C4A4B61A11E4A1FAD879AB0">
    <w:name w:val="919D76142C4A4B61A11E4A1FAD879AB0"/>
    <w:rsid w:val="008E238F"/>
  </w:style>
  <w:style w:type="paragraph" w:customStyle="1" w:styleId="465D0879F8464712812E400A0FC3E969">
    <w:name w:val="465D0879F8464712812E400A0FC3E969"/>
    <w:rsid w:val="008E238F"/>
  </w:style>
  <w:style w:type="paragraph" w:customStyle="1" w:styleId="A48FDB25F29341309188A4DC41722186">
    <w:name w:val="A48FDB25F29341309188A4DC41722186"/>
    <w:rsid w:val="008E238F"/>
  </w:style>
  <w:style w:type="paragraph" w:customStyle="1" w:styleId="4A3A5CA9B77340B2B1480F16DCAE7944">
    <w:name w:val="4A3A5CA9B77340B2B1480F16DCAE7944"/>
    <w:rsid w:val="008E238F"/>
  </w:style>
  <w:style w:type="paragraph" w:customStyle="1" w:styleId="F53F7B2E3E5C4CC19B880F99A281C705">
    <w:name w:val="F53F7B2E3E5C4CC19B880F99A281C705"/>
    <w:rsid w:val="008E238F"/>
  </w:style>
  <w:style w:type="paragraph" w:customStyle="1" w:styleId="E66F517E7BA64576B1883248ABEDAAFF">
    <w:name w:val="E66F517E7BA64576B1883248ABEDAAFF"/>
    <w:rsid w:val="008E238F"/>
  </w:style>
  <w:style w:type="paragraph" w:customStyle="1" w:styleId="8985593BBB99403CACF48746E43DA73E">
    <w:name w:val="8985593BBB99403CACF48746E43DA73E"/>
    <w:rsid w:val="008E238F"/>
  </w:style>
  <w:style w:type="paragraph" w:customStyle="1" w:styleId="F191DD5B62FC435AAA112827BD579A58">
    <w:name w:val="F191DD5B62FC435AAA112827BD579A58"/>
    <w:rsid w:val="008E238F"/>
  </w:style>
  <w:style w:type="paragraph" w:customStyle="1" w:styleId="22FDE4B0A1FC4AA29EC62FA6FA3C1A7A">
    <w:name w:val="22FDE4B0A1FC4AA29EC62FA6FA3C1A7A"/>
    <w:rsid w:val="008E238F"/>
  </w:style>
  <w:style w:type="paragraph" w:customStyle="1" w:styleId="9490C656AF4A429B99E02BE44A334791">
    <w:name w:val="9490C656AF4A429B99E02BE44A334791"/>
    <w:rsid w:val="008E238F"/>
  </w:style>
  <w:style w:type="paragraph" w:customStyle="1" w:styleId="A03087B99A344B84ADB14051C47A9BB6">
    <w:name w:val="A03087B99A344B84ADB14051C47A9BB6"/>
    <w:rsid w:val="008E238F"/>
  </w:style>
  <w:style w:type="paragraph" w:customStyle="1" w:styleId="35C7C46EE5D2469D942FB875ECEEAD65">
    <w:name w:val="35C7C46EE5D2469D942FB875ECEEAD65"/>
    <w:rsid w:val="008E238F"/>
  </w:style>
  <w:style w:type="paragraph" w:customStyle="1" w:styleId="FD1216B0C8AB40B3B73A41060805D21F">
    <w:name w:val="FD1216B0C8AB40B3B73A41060805D21F"/>
    <w:rsid w:val="008E238F"/>
  </w:style>
  <w:style w:type="paragraph" w:customStyle="1" w:styleId="BC05CEFCFBA54C09A9F2768FAEAF5EC0">
    <w:name w:val="BC05CEFCFBA54C09A9F2768FAEAF5EC0"/>
    <w:rsid w:val="008E238F"/>
  </w:style>
  <w:style w:type="paragraph" w:customStyle="1" w:styleId="8A39079D51544611B199E690C6C20A84">
    <w:name w:val="8A39079D51544611B199E690C6C20A84"/>
    <w:rsid w:val="008E238F"/>
  </w:style>
  <w:style w:type="paragraph" w:customStyle="1" w:styleId="E8FF40B0F022438D96E9E75537FA22B6">
    <w:name w:val="E8FF40B0F022438D96E9E75537FA22B6"/>
    <w:rsid w:val="008E238F"/>
  </w:style>
  <w:style w:type="paragraph" w:customStyle="1" w:styleId="CD5E226E1F46441C8B281B84427553F4">
    <w:name w:val="CD5E226E1F46441C8B281B84427553F4"/>
    <w:rsid w:val="008E238F"/>
  </w:style>
  <w:style w:type="paragraph" w:customStyle="1" w:styleId="1021C59085F14B699C44E3E465F620B7">
    <w:name w:val="1021C59085F14B699C44E3E465F620B7"/>
    <w:rsid w:val="008E238F"/>
  </w:style>
  <w:style w:type="paragraph" w:customStyle="1" w:styleId="2F7A4E1B020347C8924E40261DB88385">
    <w:name w:val="2F7A4E1B020347C8924E40261DB88385"/>
    <w:rsid w:val="008E238F"/>
  </w:style>
  <w:style w:type="paragraph" w:customStyle="1" w:styleId="D1BE567CB3E3411E82ED3D32ECD268F4">
    <w:name w:val="D1BE567CB3E3411E82ED3D32ECD268F4"/>
    <w:rsid w:val="008E238F"/>
  </w:style>
  <w:style w:type="paragraph" w:customStyle="1" w:styleId="85B72E7510C1426EB7334F39976B9D93">
    <w:name w:val="85B72E7510C1426EB7334F39976B9D93"/>
    <w:rsid w:val="008E238F"/>
  </w:style>
  <w:style w:type="paragraph" w:customStyle="1" w:styleId="DFBE4EB3BC684250A963D623AEF47028">
    <w:name w:val="DFBE4EB3BC684250A963D623AEF47028"/>
    <w:rsid w:val="008E238F"/>
  </w:style>
  <w:style w:type="paragraph" w:customStyle="1" w:styleId="158521B8211E450DBACE8CBC8EA1291E">
    <w:name w:val="158521B8211E450DBACE8CBC8EA1291E"/>
    <w:rsid w:val="008E238F"/>
  </w:style>
  <w:style w:type="paragraph" w:customStyle="1" w:styleId="A6428CDA28984E4BAB25DDE21B842832">
    <w:name w:val="A6428CDA28984E4BAB25DDE21B842832"/>
    <w:rsid w:val="008E238F"/>
  </w:style>
  <w:style w:type="paragraph" w:customStyle="1" w:styleId="5BFF43170C2C4EEE83E9106A164DD84D">
    <w:name w:val="5BFF43170C2C4EEE83E9106A164DD84D"/>
    <w:rsid w:val="008E238F"/>
  </w:style>
  <w:style w:type="paragraph" w:customStyle="1" w:styleId="06BA7EF4D3A14757A3F24BA2989CABE7">
    <w:name w:val="06BA7EF4D3A14757A3F24BA2989CABE7"/>
    <w:rsid w:val="008E238F"/>
  </w:style>
  <w:style w:type="paragraph" w:customStyle="1" w:styleId="7D70424098E243199B8AD15766CDA50A">
    <w:name w:val="7D70424098E243199B8AD15766CDA50A"/>
    <w:rsid w:val="008E238F"/>
  </w:style>
  <w:style w:type="paragraph" w:customStyle="1" w:styleId="E511FE58D5A84702B00C0D3F3F508D69">
    <w:name w:val="E511FE58D5A84702B00C0D3F3F508D69"/>
    <w:rsid w:val="008E238F"/>
  </w:style>
  <w:style w:type="paragraph" w:customStyle="1" w:styleId="96EB6134DD8F4ADD85339365C21211C4">
    <w:name w:val="96EB6134DD8F4ADD85339365C21211C4"/>
    <w:rsid w:val="008E238F"/>
  </w:style>
  <w:style w:type="paragraph" w:customStyle="1" w:styleId="C2447A319BEA4A17A69AEFD6974D5AF5">
    <w:name w:val="C2447A319BEA4A17A69AEFD6974D5AF5"/>
    <w:rsid w:val="008E238F"/>
  </w:style>
  <w:style w:type="paragraph" w:customStyle="1" w:styleId="A7B602449AC7412C8BDF2E386577FF64">
    <w:name w:val="A7B602449AC7412C8BDF2E386577FF64"/>
    <w:rsid w:val="008E238F"/>
  </w:style>
  <w:style w:type="paragraph" w:customStyle="1" w:styleId="BAFE982E55EC4711A9B408C39E438125">
    <w:name w:val="BAFE982E55EC4711A9B408C39E438125"/>
    <w:rsid w:val="008E238F"/>
  </w:style>
  <w:style w:type="paragraph" w:customStyle="1" w:styleId="F38ACFAB9C104D08A2DA686838936C76">
    <w:name w:val="F38ACFAB9C104D08A2DA686838936C76"/>
    <w:rsid w:val="008E238F"/>
  </w:style>
  <w:style w:type="paragraph" w:customStyle="1" w:styleId="64CCF2A8C4644C4FA199334178F10778">
    <w:name w:val="64CCF2A8C4644C4FA199334178F10778"/>
    <w:rsid w:val="008E238F"/>
  </w:style>
  <w:style w:type="paragraph" w:customStyle="1" w:styleId="7D73A8BDA20C458F950940BB9246DC35">
    <w:name w:val="7D73A8BDA20C458F950940BB9246DC35"/>
    <w:rsid w:val="008E238F"/>
  </w:style>
  <w:style w:type="paragraph" w:customStyle="1" w:styleId="7A3C8D4B091C435AA04B327F81585B5F">
    <w:name w:val="7A3C8D4B091C435AA04B327F81585B5F"/>
    <w:rsid w:val="008E238F"/>
  </w:style>
  <w:style w:type="paragraph" w:customStyle="1" w:styleId="0477BCE6635649B2A3B0CD60D7DBEDF6">
    <w:name w:val="0477BCE6635649B2A3B0CD60D7DBEDF6"/>
    <w:rsid w:val="008E238F"/>
  </w:style>
  <w:style w:type="paragraph" w:customStyle="1" w:styleId="55A2EE9DE0644E5981098D7B50BC5ED8">
    <w:name w:val="55A2EE9DE0644E5981098D7B50BC5ED8"/>
    <w:rsid w:val="008E238F"/>
  </w:style>
  <w:style w:type="paragraph" w:customStyle="1" w:styleId="D1771F08BFA64E729BDA1C590C7E97A2">
    <w:name w:val="D1771F08BFA64E729BDA1C590C7E97A2"/>
    <w:rsid w:val="008E238F"/>
  </w:style>
  <w:style w:type="paragraph" w:customStyle="1" w:styleId="8A764DEE630C4EC6945430A632198A8F">
    <w:name w:val="8A764DEE630C4EC6945430A632198A8F"/>
    <w:rsid w:val="008E238F"/>
  </w:style>
  <w:style w:type="paragraph" w:customStyle="1" w:styleId="080FD1D01A034933BC29BF50847F8552">
    <w:name w:val="080FD1D01A034933BC29BF50847F8552"/>
    <w:rsid w:val="008E238F"/>
  </w:style>
  <w:style w:type="paragraph" w:customStyle="1" w:styleId="6FEBC3A1DD414EDB8C2DE7948A58B593">
    <w:name w:val="6FEBC3A1DD414EDB8C2DE7948A58B593"/>
    <w:rsid w:val="008E238F"/>
  </w:style>
  <w:style w:type="paragraph" w:customStyle="1" w:styleId="9252F392C3E44264A0EDEA9786144654">
    <w:name w:val="9252F392C3E44264A0EDEA9786144654"/>
    <w:rsid w:val="008E238F"/>
  </w:style>
  <w:style w:type="paragraph" w:customStyle="1" w:styleId="237EE21C679948BE85805BA6622F61C1">
    <w:name w:val="237EE21C679948BE85805BA6622F61C1"/>
    <w:rsid w:val="008E238F"/>
  </w:style>
  <w:style w:type="paragraph" w:customStyle="1" w:styleId="680E2DCF4A3C4420BE370EC3098B6947">
    <w:name w:val="680E2DCF4A3C4420BE370EC3098B6947"/>
    <w:rsid w:val="008E238F"/>
  </w:style>
  <w:style w:type="paragraph" w:customStyle="1" w:styleId="AAE76B0DA07A446AA0609B81F38254A7">
    <w:name w:val="AAE76B0DA07A446AA0609B81F38254A7"/>
    <w:rsid w:val="008E238F"/>
  </w:style>
  <w:style w:type="paragraph" w:customStyle="1" w:styleId="F8C22BA9912C4A99BFC3ED6F9E2A96CE">
    <w:name w:val="F8C22BA9912C4A99BFC3ED6F9E2A96CE"/>
    <w:rsid w:val="008E238F"/>
  </w:style>
  <w:style w:type="paragraph" w:customStyle="1" w:styleId="F0EEDE21FF9D41F2A6C8C3AF465A6255">
    <w:name w:val="F0EEDE21FF9D41F2A6C8C3AF465A6255"/>
    <w:rsid w:val="008E238F"/>
  </w:style>
  <w:style w:type="paragraph" w:customStyle="1" w:styleId="38A6389B5DD34641BC420DC68ED4BC2F">
    <w:name w:val="38A6389B5DD34641BC420DC68ED4BC2F"/>
    <w:rsid w:val="008E238F"/>
  </w:style>
  <w:style w:type="paragraph" w:customStyle="1" w:styleId="EC43D710A2704C259B27FDE730342A66">
    <w:name w:val="EC43D710A2704C259B27FDE730342A66"/>
    <w:rsid w:val="008E238F"/>
  </w:style>
  <w:style w:type="paragraph" w:customStyle="1" w:styleId="1C08E56B5C234A56BD7CF4FF15CC1BDD">
    <w:name w:val="1C08E56B5C234A56BD7CF4FF15CC1BDD"/>
    <w:rsid w:val="008E238F"/>
  </w:style>
  <w:style w:type="paragraph" w:customStyle="1" w:styleId="8ABC6C3C02324622B43ED97B37579F88">
    <w:name w:val="8ABC6C3C02324622B43ED97B37579F88"/>
    <w:rsid w:val="008E238F"/>
  </w:style>
  <w:style w:type="paragraph" w:customStyle="1" w:styleId="74BCB939BEDC4961AA81563DCBF15508">
    <w:name w:val="74BCB939BEDC4961AA81563DCBF15508"/>
    <w:rsid w:val="008E238F"/>
  </w:style>
  <w:style w:type="paragraph" w:customStyle="1" w:styleId="EB601A25372347E1BE908BD0F962C723">
    <w:name w:val="EB601A25372347E1BE908BD0F962C723"/>
    <w:rsid w:val="008E238F"/>
  </w:style>
  <w:style w:type="paragraph" w:customStyle="1" w:styleId="9EE8B72B12F6405C9B5525E96AE11D86">
    <w:name w:val="9EE8B72B12F6405C9B5525E96AE11D86"/>
    <w:rsid w:val="008E238F"/>
  </w:style>
  <w:style w:type="paragraph" w:customStyle="1" w:styleId="47974E71C3C9489C9352C0091E306636">
    <w:name w:val="47974E71C3C9489C9352C0091E306636"/>
    <w:rsid w:val="008E238F"/>
  </w:style>
  <w:style w:type="paragraph" w:customStyle="1" w:styleId="20AD6E63B9344FD3A850728B6B89340E">
    <w:name w:val="20AD6E63B9344FD3A850728B6B89340E"/>
    <w:rsid w:val="008E238F"/>
  </w:style>
  <w:style w:type="paragraph" w:customStyle="1" w:styleId="BD4353A24B3A48A8AA490F4247A764FC">
    <w:name w:val="BD4353A24B3A48A8AA490F4247A764FC"/>
    <w:rsid w:val="008E238F"/>
  </w:style>
  <w:style w:type="paragraph" w:customStyle="1" w:styleId="D1C16855C7A443C781C36629A3393232">
    <w:name w:val="D1C16855C7A443C781C36629A3393232"/>
    <w:rsid w:val="008E238F"/>
  </w:style>
  <w:style w:type="paragraph" w:customStyle="1" w:styleId="F308291598AC4456AEE8A6966EB15D2E">
    <w:name w:val="F308291598AC4456AEE8A6966EB15D2E"/>
    <w:rsid w:val="008E238F"/>
  </w:style>
  <w:style w:type="paragraph" w:customStyle="1" w:styleId="414C78BC100B470599B89DF155190D9B">
    <w:name w:val="414C78BC100B470599B89DF155190D9B"/>
    <w:rsid w:val="008E238F"/>
  </w:style>
  <w:style w:type="paragraph" w:customStyle="1" w:styleId="90110161573443BC977F580973EC266B">
    <w:name w:val="90110161573443BC977F580973EC266B"/>
    <w:rsid w:val="008E238F"/>
  </w:style>
  <w:style w:type="paragraph" w:customStyle="1" w:styleId="48DE6A7CE81B4E28B5945A63DA02B850">
    <w:name w:val="48DE6A7CE81B4E28B5945A63DA02B850"/>
    <w:rsid w:val="008E238F"/>
  </w:style>
  <w:style w:type="paragraph" w:customStyle="1" w:styleId="E3C979FD4F8840A1AE81C0668A8F5377">
    <w:name w:val="E3C979FD4F8840A1AE81C0668A8F5377"/>
    <w:rsid w:val="008E238F"/>
  </w:style>
  <w:style w:type="paragraph" w:customStyle="1" w:styleId="00DCE16AEE984AB997522D07EAB16E00">
    <w:name w:val="00DCE16AEE984AB997522D07EAB16E00"/>
    <w:rsid w:val="008E238F"/>
  </w:style>
  <w:style w:type="paragraph" w:customStyle="1" w:styleId="136C3AF7DE9947D48D1504B3B23AC59A">
    <w:name w:val="136C3AF7DE9947D48D1504B3B23AC59A"/>
    <w:rsid w:val="008E238F"/>
  </w:style>
  <w:style w:type="paragraph" w:customStyle="1" w:styleId="B53EFAB623D6480D9A3CEC092B609526">
    <w:name w:val="B53EFAB623D6480D9A3CEC092B609526"/>
    <w:rsid w:val="008E238F"/>
  </w:style>
  <w:style w:type="paragraph" w:customStyle="1" w:styleId="523B64FC1D1848E0A51E09AFDFF6E7EB">
    <w:name w:val="523B64FC1D1848E0A51E09AFDFF6E7EB"/>
    <w:rsid w:val="008E238F"/>
  </w:style>
  <w:style w:type="paragraph" w:customStyle="1" w:styleId="1CE933BA8F90416B9D17E247FDBD40E0">
    <w:name w:val="1CE933BA8F90416B9D17E247FDBD40E0"/>
    <w:rsid w:val="008E238F"/>
  </w:style>
  <w:style w:type="paragraph" w:customStyle="1" w:styleId="F359EA69053247E891E575D60635EAAF">
    <w:name w:val="F359EA69053247E891E575D60635EAAF"/>
    <w:rsid w:val="008E238F"/>
  </w:style>
  <w:style w:type="paragraph" w:customStyle="1" w:styleId="7BB673932E0C453B8581FB214D1A9508">
    <w:name w:val="7BB673932E0C453B8581FB214D1A9508"/>
    <w:rsid w:val="008E238F"/>
  </w:style>
  <w:style w:type="paragraph" w:customStyle="1" w:styleId="C5696674199B433FA94E157BE7581DB8">
    <w:name w:val="C5696674199B433FA94E157BE7581DB8"/>
    <w:rsid w:val="008E238F"/>
  </w:style>
  <w:style w:type="paragraph" w:customStyle="1" w:styleId="A5DE933D968E44C09B59B3A77DA0B5B5">
    <w:name w:val="A5DE933D968E44C09B59B3A77DA0B5B5"/>
    <w:rsid w:val="008E238F"/>
  </w:style>
  <w:style w:type="paragraph" w:customStyle="1" w:styleId="0C364B4A49FF4DB69197409F090E5278">
    <w:name w:val="0C364B4A49FF4DB69197409F090E5278"/>
    <w:rsid w:val="008E238F"/>
  </w:style>
  <w:style w:type="paragraph" w:customStyle="1" w:styleId="D1529DA1516349CEBE0936856FDB6BCB">
    <w:name w:val="D1529DA1516349CEBE0936856FDB6BCB"/>
    <w:rsid w:val="008E238F"/>
  </w:style>
  <w:style w:type="paragraph" w:customStyle="1" w:styleId="3900089B601B40A3BCF175D030CB18A2">
    <w:name w:val="3900089B601B40A3BCF175D030CB18A2"/>
    <w:rsid w:val="008E238F"/>
  </w:style>
  <w:style w:type="paragraph" w:customStyle="1" w:styleId="1A72EBF5F36841B09829F649C8F5809B">
    <w:name w:val="1A72EBF5F36841B09829F649C8F5809B"/>
    <w:rsid w:val="008E238F"/>
  </w:style>
  <w:style w:type="paragraph" w:customStyle="1" w:styleId="BE43FB530E0F4595B2E138D1DD3060A1">
    <w:name w:val="BE43FB530E0F4595B2E138D1DD3060A1"/>
    <w:rsid w:val="008E238F"/>
  </w:style>
  <w:style w:type="paragraph" w:customStyle="1" w:styleId="4254DC6C837446F098340A9693B101EC">
    <w:name w:val="4254DC6C837446F098340A9693B101EC"/>
    <w:rsid w:val="008E238F"/>
  </w:style>
  <w:style w:type="paragraph" w:customStyle="1" w:styleId="4A6D7F24A7D9496BA3FDD4D7A70FFEE9">
    <w:name w:val="4A6D7F24A7D9496BA3FDD4D7A70FFEE9"/>
    <w:rsid w:val="008E238F"/>
  </w:style>
  <w:style w:type="paragraph" w:customStyle="1" w:styleId="1AF9A0F4958246079E0D6B51A4F88F4D">
    <w:name w:val="1AF9A0F4958246079E0D6B51A4F88F4D"/>
    <w:rsid w:val="008E238F"/>
  </w:style>
  <w:style w:type="paragraph" w:customStyle="1" w:styleId="2278B5CC5EFC4681B2A69ED383988BAB">
    <w:name w:val="2278B5CC5EFC4681B2A69ED383988BAB"/>
    <w:rsid w:val="008E238F"/>
  </w:style>
  <w:style w:type="paragraph" w:customStyle="1" w:styleId="A2CE92B7F0FE45299FD9E0C68711B619">
    <w:name w:val="A2CE92B7F0FE45299FD9E0C68711B619"/>
    <w:rsid w:val="008E238F"/>
  </w:style>
  <w:style w:type="paragraph" w:customStyle="1" w:styleId="1092E0FF405D48478B54931C64F7DD50">
    <w:name w:val="1092E0FF405D48478B54931C64F7DD50"/>
    <w:rsid w:val="008E238F"/>
  </w:style>
  <w:style w:type="paragraph" w:customStyle="1" w:styleId="A78608C4FBB3484886A5782F51B3EA39">
    <w:name w:val="A78608C4FBB3484886A5782F51B3EA39"/>
    <w:rsid w:val="008E238F"/>
  </w:style>
  <w:style w:type="paragraph" w:customStyle="1" w:styleId="AB029B393A334E9FB53475A99B62B71D">
    <w:name w:val="AB029B393A334E9FB53475A99B62B71D"/>
    <w:rsid w:val="008E238F"/>
  </w:style>
  <w:style w:type="paragraph" w:customStyle="1" w:styleId="69773BC8D36545AAA0FAEF75664A8E1B">
    <w:name w:val="69773BC8D36545AAA0FAEF75664A8E1B"/>
    <w:rsid w:val="008E238F"/>
  </w:style>
  <w:style w:type="paragraph" w:customStyle="1" w:styleId="DDD1B200C225493DBF759D131A015D86">
    <w:name w:val="DDD1B200C225493DBF759D131A015D86"/>
    <w:rsid w:val="008E238F"/>
  </w:style>
  <w:style w:type="paragraph" w:customStyle="1" w:styleId="343A29C902234A8D8AF6FF617D85CC77">
    <w:name w:val="343A29C902234A8D8AF6FF617D85CC77"/>
    <w:rsid w:val="008E238F"/>
  </w:style>
  <w:style w:type="paragraph" w:customStyle="1" w:styleId="8533055D5211410EA37A9415A928BD17">
    <w:name w:val="8533055D5211410EA37A9415A928BD17"/>
    <w:rsid w:val="008E238F"/>
  </w:style>
  <w:style w:type="paragraph" w:customStyle="1" w:styleId="459B4E2037A641EE81A524BD742DDA03">
    <w:name w:val="459B4E2037A641EE81A524BD742DDA03"/>
    <w:rsid w:val="008E238F"/>
  </w:style>
  <w:style w:type="paragraph" w:customStyle="1" w:styleId="6E50047A9D3546DC8713E104B986028B">
    <w:name w:val="6E50047A9D3546DC8713E104B986028B"/>
    <w:rsid w:val="008E238F"/>
  </w:style>
  <w:style w:type="paragraph" w:customStyle="1" w:styleId="03B39CC0059E4D2298ED5B8E5977DA77">
    <w:name w:val="03B39CC0059E4D2298ED5B8E5977DA77"/>
    <w:rsid w:val="008E238F"/>
  </w:style>
  <w:style w:type="paragraph" w:customStyle="1" w:styleId="2AAC864845CE4A34BEF22FC06A7E792D">
    <w:name w:val="2AAC864845CE4A34BEF22FC06A7E792D"/>
    <w:rsid w:val="008E238F"/>
  </w:style>
  <w:style w:type="paragraph" w:customStyle="1" w:styleId="5BB7BDD93AD74CC098E8331E2077425C">
    <w:name w:val="5BB7BDD93AD74CC098E8331E2077425C"/>
    <w:rsid w:val="008E238F"/>
  </w:style>
  <w:style w:type="paragraph" w:customStyle="1" w:styleId="0C8BA6EF866840779085F1BFF3DD7BB6">
    <w:name w:val="0C8BA6EF866840779085F1BFF3DD7BB6"/>
    <w:rsid w:val="008E238F"/>
  </w:style>
  <w:style w:type="paragraph" w:customStyle="1" w:styleId="2759E0EA1FB94474A15356FB76764FF1">
    <w:name w:val="2759E0EA1FB94474A15356FB76764FF1"/>
    <w:rsid w:val="008E238F"/>
  </w:style>
  <w:style w:type="paragraph" w:customStyle="1" w:styleId="FB1B7DC8314948FA8C5EBAC98D6B7DA1">
    <w:name w:val="FB1B7DC8314948FA8C5EBAC98D6B7DA1"/>
    <w:rsid w:val="008E238F"/>
  </w:style>
  <w:style w:type="paragraph" w:customStyle="1" w:styleId="5C530E8E2C1742818753D2ADFC76C803">
    <w:name w:val="5C530E8E2C1742818753D2ADFC76C803"/>
    <w:rsid w:val="008E238F"/>
  </w:style>
  <w:style w:type="paragraph" w:customStyle="1" w:styleId="F5ADFB16B0F5475BBEEDA0E99A7CEC19">
    <w:name w:val="F5ADFB16B0F5475BBEEDA0E99A7CEC19"/>
    <w:rsid w:val="008E238F"/>
  </w:style>
  <w:style w:type="paragraph" w:customStyle="1" w:styleId="CC93BD74E7404E3AB33CD1868819BB61">
    <w:name w:val="CC93BD74E7404E3AB33CD1868819BB61"/>
    <w:rsid w:val="008E238F"/>
  </w:style>
  <w:style w:type="paragraph" w:customStyle="1" w:styleId="EB1B1DDA8DE94FC2A2264D228DCB6606">
    <w:name w:val="EB1B1DDA8DE94FC2A2264D228DCB6606"/>
    <w:rsid w:val="008E238F"/>
  </w:style>
  <w:style w:type="paragraph" w:customStyle="1" w:styleId="00BC00C63E0E457BA187C34B07BF97BC">
    <w:name w:val="00BC00C63E0E457BA187C34B07BF97BC"/>
    <w:rsid w:val="008E238F"/>
  </w:style>
  <w:style w:type="paragraph" w:customStyle="1" w:styleId="220AE8415EB74A1E8BF42921E8F752B6">
    <w:name w:val="220AE8415EB74A1E8BF42921E8F752B6"/>
    <w:rsid w:val="008E238F"/>
  </w:style>
  <w:style w:type="paragraph" w:customStyle="1" w:styleId="8FBEE611461147D4836853710966FD3E">
    <w:name w:val="8FBEE611461147D4836853710966FD3E"/>
    <w:rsid w:val="008E238F"/>
  </w:style>
  <w:style w:type="paragraph" w:customStyle="1" w:styleId="1C8C5F7F492249E0BB159AD1FFCEA1F7">
    <w:name w:val="1C8C5F7F492249E0BB159AD1FFCEA1F7"/>
    <w:rsid w:val="008E238F"/>
  </w:style>
  <w:style w:type="paragraph" w:customStyle="1" w:styleId="AC40279AFDAE4AC4A599880B7AEA9BFF">
    <w:name w:val="AC40279AFDAE4AC4A599880B7AEA9BFF"/>
    <w:rsid w:val="008E238F"/>
  </w:style>
  <w:style w:type="paragraph" w:customStyle="1" w:styleId="4A5F0085B0014D38916FD6A22B1CBDCB">
    <w:name w:val="4A5F0085B0014D38916FD6A22B1CBDCB"/>
    <w:rsid w:val="008E238F"/>
  </w:style>
  <w:style w:type="paragraph" w:customStyle="1" w:styleId="C98461037BEC4A9D8F01706B55349BC0">
    <w:name w:val="C98461037BEC4A9D8F01706B55349BC0"/>
    <w:rsid w:val="008E238F"/>
  </w:style>
  <w:style w:type="paragraph" w:customStyle="1" w:styleId="7036FC19C005451CA939B29638BD024E">
    <w:name w:val="7036FC19C005451CA939B29638BD024E"/>
    <w:rsid w:val="008E238F"/>
  </w:style>
  <w:style w:type="paragraph" w:customStyle="1" w:styleId="B300104500414FDC9D5C27F74AFA8C1C">
    <w:name w:val="B300104500414FDC9D5C27F74AFA8C1C"/>
    <w:rsid w:val="008E238F"/>
  </w:style>
  <w:style w:type="paragraph" w:customStyle="1" w:styleId="523321E5AFEA404F9921CBB9AEE176C1">
    <w:name w:val="523321E5AFEA404F9921CBB9AEE176C1"/>
    <w:rsid w:val="008E238F"/>
  </w:style>
  <w:style w:type="paragraph" w:customStyle="1" w:styleId="2280419CD1BD4A68B1546A111AB81842">
    <w:name w:val="2280419CD1BD4A68B1546A111AB81842"/>
    <w:rsid w:val="008E238F"/>
  </w:style>
  <w:style w:type="paragraph" w:customStyle="1" w:styleId="032E28F8E4864720A33180F7D5968A7E">
    <w:name w:val="032E28F8E4864720A33180F7D5968A7E"/>
    <w:rsid w:val="008E238F"/>
  </w:style>
  <w:style w:type="paragraph" w:customStyle="1" w:styleId="66E6AB7C9590453CA2D59F7A9CD43528">
    <w:name w:val="66E6AB7C9590453CA2D59F7A9CD43528"/>
    <w:rsid w:val="008E238F"/>
  </w:style>
  <w:style w:type="paragraph" w:customStyle="1" w:styleId="5913FCC843544E0F82F5ED7A414DD6D8">
    <w:name w:val="5913FCC843544E0F82F5ED7A414DD6D8"/>
    <w:rsid w:val="008E238F"/>
  </w:style>
  <w:style w:type="paragraph" w:customStyle="1" w:styleId="50EB9075207C4007A54429ACB751F63B">
    <w:name w:val="50EB9075207C4007A54429ACB751F63B"/>
    <w:rsid w:val="008E238F"/>
  </w:style>
  <w:style w:type="paragraph" w:customStyle="1" w:styleId="DB86D562C9F24230A8BD0EE1AD445605">
    <w:name w:val="DB86D562C9F24230A8BD0EE1AD445605"/>
    <w:rsid w:val="008E238F"/>
  </w:style>
  <w:style w:type="paragraph" w:customStyle="1" w:styleId="2044F1A33EFA4CD29DA2002C85BBA26E">
    <w:name w:val="2044F1A33EFA4CD29DA2002C85BBA26E"/>
    <w:rsid w:val="008E238F"/>
  </w:style>
  <w:style w:type="paragraph" w:customStyle="1" w:styleId="2273F7D4FD654E4DB05580838E678E24">
    <w:name w:val="2273F7D4FD654E4DB05580838E678E24"/>
    <w:rsid w:val="008E238F"/>
  </w:style>
  <w:style w:type="paragraph" w:customStyle="1" w:styleId="601B2C75110743D0B47A5F6C451754B6">
    <w:name w:val="601B2C75110743D0B47A5F6C451754B6"/>
    <w:rsid w:val="008E238F"/>
  </w:style>
  <w:style w:type="paragraph" w:customStyle="1" w:styleId="645528724FFC4A2B92B1CC03DB5D9D30">
    <w:name w:val="645528724FFC4A2B92B1CC03DB5D9D30"/>
    <w:rsid w:val="008E238F"/>
  </w:style>
  <w:style w:type="paragraph" w:customStyle="1" w:styleId="CFDBB1A20034410FB5DF5EFB70E6BF9B">
    <w:name w:val="CFDBB1A20034410FB5DF5EFB70E6BF9B"/>
    <w:rsid w:val="008E238F"/>
  </w:style>
  <w:style w:type="paragraph" w:customStyle="1" w:styleId="C372AC139FA34E9CA90D8E2F67D24F36">
    <w:name w:val="C372AC139FA34E9CA90D8E2F67D24F36"/>
    <w:rsid w:val="008E238F"/>
  </w:style>
  <w:style w:type="paragraph" w:customStyle="1" w:styleId="AD4D37504F0C4BBDA539EE7FE7AEBF59">
    <w:name w:val="AD4D37504F0C4BBDA539EE7FE7AEBF59"/>
    <w:rsid w:val="008E238F"/>
  </w:style>
  <w:style w:type="paragraph" w:customStyle="1" w:styleId="BA67040B0F6D4DA9B60E1033B4E33083">
    <w:name w:val="BA67040B0F6D4DA9B60E1033B4E33083"/>
    <w:rsid w:val="008E238F"/>
  </w:style>
  <w:style w:type="paragraph" w:customStyle="1" w:styleId="D616419B6C804E0DAFC953479CD299DE">
    <w:name w:val="D616419B6C804E0DAFC953479CD299DE"/>
    <w:rsid w:val="008E238F"/>
  </w:style>
  <w:style w:type="paragraph" w:customStyle="1" w:styleId="819A3E8070B941C68436097EE8F1D046">
    <w:name w:val="819A3E8070B941C68436097EE8F1D046"/>
    <w:rsid w:val="008E238F"/>
  </w:style>
  <w:style w:type="paragraph" w:customStyle="1" w:styleId="4F9C7B42E3C741C29DDB231AE2C6C76F">
    <w:name w:val="4F9C7B42E3C741C29DDB231AE2C6C76F"/>
    <w:rsid w:val="008E238F"/>
  </w:style>
  <w:style w:type="paragraph" w:customStyle="1" w:styleId="77262955202E48749FB2B5B75642104A">
    <w:name w:val="77262955202E48749FB2B5B75642104A"/>
    <w:rsid w:val="008E238F"/>
  </w:style>
  <w:style w:type="paragraph" w:customStyle="1" w:styleId="DF149EAB6CAD4C1B961AFD65FB8C1227">
    <w:name w:val="DF149EAB6CAD4C1B961AFD65FB8C1227"/>
    <w:rsid w:val="008E238F"/>
  </w:style>
  <w:style w:type="paragraph" w:customStyle="1" w:styleId="0F715429745049FE91AD42A186A5A0E7">
    <w:name w:val="0F715429745049FE91AD42A186A5A0E7"/>
    <w:rsid w:val="008E238F"/>
  </w:style>
  <w:style w:type="paragraph" w:customStyle="1" w:styleId="1D7528C106FD41B2B41639B64C6EDD1A">
    <w:name w:val="1D7528C106FD41B2B41639B64C6EDD1A"/>
    <w:rsid w:val="008E238F"/>
  </w:style>
  <w:style w:type="paragraph" w:customStyle="1" w:styleId="5D25FC10485947F68B2786248681630B">
    <w:name w:val="5D25FC10485947F68B2786248681630B"/>
    <w:rsid w:val="008E238F"/>
  </w:style>
  <w:style w:type="paragraph" w:customStyle="1" w:styleId="D9D240D58A5142EABF8E20406410738A">
    <w:name w:val="D9D240D58A5142EABF8E20406410738A"/>
    <w:rsid w:val="008E238F"/>
  </w:style>
  <w:style w:type="paragraph" w:customStyle="1" w:styleId="B251EDCA3F39428191C3B076F2A9C6A4">
    <w:name w:val="B251EDCA3F39428191C3B076F2A9C6A4"/>
    <w:rsid w:val="008E238F"/>
  </w:style>
  <w:style w:type="paragraph" w:customStyle="1" w:styleId="198AE2C6606549869B3F7EE06E7E85BC">
    <w:name w:val="198AE2C6606549869B3F7EE06E7E85BC"/>
    <w:rsid w:val="008E238F"/>
  </w:style>
  <w:style w:type="paragraph" w:customStyle="1" w:styleId="C6EDEDBEF7724CB6BA4102DC9D8D6DE8">
    <w:name w:val="C6EDEDBEF7724CB6BA4102DC9D8D6DE8"/>
    <w:rsid w:val="008E238F"/>
  </w:style>
  <w:style w:type="paragraph" w:customStyle="1" w:styleId="9A0887EB780347268A9649EA863BFBBB">
    <w:name w:val="9A0887EB780347268A9649EA863BFBBB"/>
    <w:rsid w:val="008E238F"/>
  </w:style>
  <w:style w:type="paragraph" w:customStyle="1" w:styleId="EEDF5DA255304533A645A8A15415B8E9">
    <w:name w:val="EEDF5DA255304533A645A8A15415B8E9"/>
    <w:rsid w:val="008E238F"/>
  </w:style>
  <w:style w:type="paragraph" w:customStyle="1" w:styleId="C023CB87BB264247B388D81A99A6A86C">
    <w:name w:val="C023CB87BB264247B388D81A99A6A86C"/>
    <w:rsid w:val="008E238F"/>
  </w:style>
  <w:style w:type="paragraph" w:customStyle="1" w:styleId="29D8DB1F74244D8CAB21335D86425D7D">
    <w:name w:val="29D8DB1F74244D8CAB21335D86425D7D"/>
    <w:rsid w:val="008E238F"/>
  </w:style>
  <w:style w:type="paragraph" w:customStyle="1" w:styleId="32AE186CFE624F8A9D9DDE83450BA27C">
    <w:name w:val="32AE186CFE624F8A9D9DDE83450BA27C"/>
    <w:rsid w:val="008E238F"/>
  </w:style>
  <w:style w:type="paragraph" w:customStyle="1" w:styleId="8EF5335CD1F5474E89A869D20CF79AAB">
    <w:name w:val="8EF5335CD1F5474E89A869D20CF79AAB"/>
    <w:rsid w:val="008E238F"/>
  </w:style>
  <w:style w:type="paragraph" w:customStyle="1" w:styleId="54D67965F56A4F4BA778D72B63052108">
    <w:name w:val="54D67965F56A4F4BA778D72B63052108"/>
    <w:rsid w:val="008E238F"/>
  </w:style>
  <w:style w:type="paragraph" w:customStyle="1" w:styleId="4834F25272864D3CA0AB1EAAA2A1DADF">
    <w:name w:val="4834F25272864D3CA0AB1EAAA2A1DADF"/>
    <w:rsid w:val="008E238F"/>
  </w:style>
  <w:style w:type="paragraph" w:customStyle="1" w:styleId="FD5EA0D31EFB4DCC9F420658229C2B8D">
    <w:name w:val="FD5EA0D31EFB4DCC9F420658229C2B8D"/>
    <w:rsid w:val="008E238F"/>
  </w:style>
  <w:style w:type="paragraph" w:customStyle="1" w:styleId="741949D0C29A4B6B84D8B4E3A9DFF864">
    <w:name w:val="741949D0C29A4B6B84D8B4E3A9DFF864"/>
    <w:rsid w:val="008E238F"/>
  </w:style>
  <w:style w:type="paragraph" w:customStyle="1" w:styleId="3A87E2F0F75E4AB78BAA558168CE4536">
    <w:name w:val="3A87E2F0F75E4AB78BAA558168CE4536"/>
    <w:rsid w:val="008E238F"/>
  </w:style>
  <w:style w:type="paragraph" w:customStyle="1" w:styleId="CFE62DE4DBF54D23B1FEA9A1BFE92AFB">
    <w:name w:val="CFE62DE4DBF54D23B1FEA9A1BFE92AFB"/>
    <w:rsid w:val="008E238F"/>
  </w:style>
  <w:style w:type="paragraph" w:customStyle="1" w:styleId="D66EBA8A285943D783514FA75BAE3434">
    <w:name w:val="D66EBA8A285943D783514FA75BAE3434"/>
    <w:rsid w:val="008E238F"/>
  </w:style>
  <w:style w:type="paragraph" w:customStyle="1" w:styleId="C25647E948774572907808BEDBE07FF5">
    <w:name w:val="C25647E948774572907808BEDBE07FF5"/>
    <w:rsid w:val="008E238F"/>
  </w:style>
  <w:style w:type="paragraph" w:customStyle="1" w:styleId="AA996BC3C2A54D5BAF726B872DE5BE19">
    <w:name w:val="AA996BC3C2A54D5BAF726B872DE5BE19"/>
    <w:rsid w:val="008E238F"/>
  </w:style>
  <w:style w:type="paragraph" w:customStyle="1" w:styleId="7EE38748397845E088560BF948DEB797">
    <w:name w:val="7EE38748397845E088560BF948DEB797"/>
    <w:rsid w:val="008E238F"/>
  </w:style>
  <w:style w:type="paragraph" w:customStyle="1" w:styleId="9E78A0A5D9C04246A17BBA253FCA6889">
    <w:name w:val="9E78A0A5D9C04246A17BBA253FCA6889"/>
    <w:rsid w:val="008E238F"/>
  </w:style>
  <w:style w:type="paragraph" w:customStyle="1" w:styleId="AECF5637097E4185BE4E027F7AB2E2EA">
    <w:name w:val="AECF5637097E4185BE4E027F7AB2E2EA"/>
    <w:rsid w:val="008E238F"/>
  </w:style>
  <w:style w:type="paragraph" w:customStyle="1" w:styleId="0158926CFF8B471E93B60971F759B6B0">
    <w:name w:val="0158926CFF8B471E93B60971F759B6B0"/>
    <w:rsid w:val="008E238F"/>
  </w:style>
  <w:style w:type="paragraph" w:customStyle="1" w:styleId="FE51379466F640AEBEFCAA24FBF49302">
    <w:name w:val="FE51379466F640AEBEFCAA24FBF49302"/>
    <w:rsid w:val="008E238F"/>
  </w:style>
  <w:style w:type="paragraph" w:customStyle="1" w:styleId="00B7672DEB8A40DBABC3CC90269ACBF5">
    <w:name w:val="00B7672DEB8A40DBABC3CC90269ACBF5"/>
    <w:rsid w:val="008E238F"/>
  </w:style>
  <w:style w:type="paragraph" w:customStyle="1" w:styleId="9961EBC0738041B68D2915708139871B">
    <w:name w:val="9961EBC0738041B68D2915708139871B"/>
    <w:rsid w:val="008E238F"/>
  </w:style>
  <w:style w:type="paragraph" w:customStyle="1" w:styleId="C7F7FBAE55D04EBD803764E2BA692F1F">
    <w:name w:val="C7F7FBAE55D04EBD803764E2BA692F1F"/>
    <w:rsid w:val="008E238F"/>
  </w:style>
  <w:style w:type="paragraph" w:customStyle="1" w:styleId="85A0BC74488848F6AC0A5029B6C460DC">
    <w:name w:val="85A0BC74488848F6AC0A5029B6C460DC"/>
    <w:rsid w:val="008E238F"/>
  </w:style>
  <w:style w:type="paragraph" w:customStyle="1" w:styleId="74BEF78ACE214874A4FBA7CEFF6BBE20">
    <w:name w:val="74BEF78ACE214874A4FBA7CEFF6BBE20"/>
    <w:rsid w:val="008E238F"/>
  </w:style>
  <w:style w:type="paragraph" w:customStyle="1" w:styleId="2269184270644FF599B4CC4D59120EE8">
    <w:name w:val="2269184270644FF599B4CC4D59120EE8"/>
    <w:rsid w:val="008E238F"/>
  </w:style>
  <w:style w:type="paragraph" w:customStyle="1" w:styleId="E3E890509772467D9EA3EE91D021541D">
    <w:name w:val="E3E890509772467D9EA3EE91D021541D"/>
    <w:rsid w:val="008E238F"/>
  </w:style>
  <w:style w:type="paragraph" w:customStyle="1" w:styleId="12AED6BE0C2C4F7A90E35728E9D26743">
    <w:name w:val="12AED6BE0C2C4F7A90E35728E9D26743"/>
    <w:rsid w:val="008E238F"/>
  </w:style>
  <w:style w:type="paragraph" w:customStyle="1" w:styleId="E67AF584519A4C47A99DCF0D163B037F">
    <w:name w:val="E67AF584519A4C47A99DCF0D163B037F"/>
    <w:rsid w:val="008E238F"/>
  </w:style>
  <w:style w:type="paragraph" w:customStyle="1" w:styleId="6115A322881A4C41A3CFC42DE586CBA7">
    <w:name w:val="6115A322881A4C41A3CFC42DE586CBA7"/>
    <w:rsid w:val="008E238F"/>
  </w:style>
  <w:style w:type="paragraph" w:customStyle="1" w:styleId="A558A30D6565481A9AE21F768271E032">
    <w:name w:val="A558A30D6565481A9AE21F768271E032"/>
    <w:rsid w:val="008E238F"/>
  </w:style>
  <w:style w:type="paragraph" w:customStyle="1" w:styleId="3FEFA81C76F0417DB050EA91F2A80EB7">
    <w:name w:val="3FEFA81C76F0417DB050EA91F2A80EB7"/>
    <w:rsid w:val="008E238F"/>
  </w:style>
  <w:style w:type="paragraph" w:customStyle="1" w:styleId="F07963EAC1A74C07A45EFEE23E968E6E">
    <w:name w:val="F07963EAC1A74C07A45EFEE23E968E6E"/>
    <w:rsid w:val="008E238F"/>
  </w:style>
  <w:style w:type="paragraph" w:customStyle="1" w:styleId="4E849922583D4810B7DF7969BFA178E1">
    <w:name w:val="4E849922583D4810B7DF7969BFA178E1"/>
    <w:rsid w:val="008E238F"/>
  </w:style>
  <w:style w:type="paragraph" w:customStyle="1" w:styleId="12921B147EB64813BB82489FA25A4633">
    <w:name w:val="12921B147EB64813BB82489FA25A4633"/>
    <w:rsid w:val="008E238F"/>
  </w:style>
  <w:style w:type="paragraph" w:customStyle="1" w:styleId="CC97E34290E2438EB03235B2163D8B71">
    <w:name w:val="CC97E34290E2438EB03235B2163D8B71"/>
    <w:rsid w:val="008E238F"/>
  </w:style>
  <w:style w:type="paragraph" w:customStyle="1" w:styleId="9827CA3C1EE64A29BA979F1702A6A20C">
    <w:name w:val="9827CA3C1EE64A29BA979F1702A6A20C"/>
    <w:rsid w:val="008E238F"/>
  </w:style>
  <w:style w:type="paragraph" w:customStyle="1" w:styleId="84D65212CEED4048B431422D0611BE0C">
    <w:name w:val="84D65212CEED4048B431422D0611BE0C"/>
    <w:rsid w:val="008E238F"/>
  </w:style>
  <w:style w:type="paragraph" w:customStyle="1" w:styleId="09979B0D832F4003AB513B4E6C1713E2">
    <w:name w:val="09979B0D832F4003AB513B4E6C1713E2"/>
    <w:rsid w:val="008E238F"/>
  </w:style>
  <w:style w:type="paragraph" w:customStyle="1" w:styleId="326DCEE96E1040A692667FF269235E29">
    <w:name w:val="326DCEE96E1040A692667FF269235E29"/>
    <w:rsid w:val="008E238F"/>
  </w:style>
  <w:style w:type="paragraph" w:customStyle="1" w:styleId="D368AFBE0B8E4B469A367363BA1D0DF3">
    <w:name w:val="D368AFBE0B8E4B469A367363BA1D0DF3"/>
    <w:rsid w:val="008E238F"/>
  </w:style>
  <w:style w:type="paragraph" w:customStyle="1" w:styleId="7AC5530B5A1242E0BE5BF59CCCDAFD73">
    <w:name w:val="7AC5530B5A1242E0BE5BF59CCCDAFD73"/>
    <w:rsid w:val="008E238F"/>
  </w:style>
  <w:style w:type="paragraph" w:customStyle="1" w:styleId="B82476F860034578ACB1A7BFA29A59C9">
    <w:name w:val="B82476F860034578ACB1A7BFA29A59C9"/>
    <w:rsid w:val="008E238F"/>
  </w:style>
  <w:style w:type="paragraph" w:customStyle="1" w:styleId="808B7E76FFF441F6874AE7F4715F9F32">
    <w:name w:val="808B7E76FFF441F6874AE7F4715F9F32"/>
    <w:rsid w:val="008E238F"/>
  </w:style>
  <w:style w:type="paragraph" w:customStyle="1" w:styleId="F9DE3DB501AD4BF0B3CA34670B84AE94">
    <w:name w:val="F9DE3DB501AD4BF0B3CA34670B84AE94"/>
    <w:rsid w:val="008E238F"/>
  </w:style>
  <w:style w:type="paragraph" w:customStyle="1" w:styleId="364D68FDDD3E4A359C6862296C51A8EF">
    <w:name w:val="364D68FDDD3E4A359C6862296C51A8EF"/>
    <w:rsid w:val="008E238F"/>
  </w:style>
  <w:style w:type="paragraph" w:customStyle="1" w:styleId="43223AB470CF4ADD9AB6C64AF20CB8E2">
    <w:name w:val="43223AB470CF4ADD9AB6C64AF20CB8E2"/>
    <w:rsid w:val="008E238F"/>
  </w:style>
  <w:style w:type="paragraph" w:customStyle="1" w:styleId="49863FFC1EF848B491CBBACB618EF99B">
    <w:name w:val="49863FFC1EF848B491CBBACB618EF99B"/>
    <w:rsid w:val="008E238F"/>
  </w:style>
  <w:style w:type="paragraph" w:customStyle="1" w:styleId="136BD10284BE430888C13061BD03364F">
    <w:name w:val="136BD10284BE430888C13061BD03364F"/>
    <w:rsid w:val="008E238F"/>
  </w:style>
  <w:style w:type="paragraph" w:customStyle="1" w:styleId="D844DFC4640A4596A1B9C0E34EFF7BBA">
    <w:name w:val="D844DFC4640A4596A1B9C0E34EFF7BBA"/>
    <w:rsid w:val="008E238F"/>
  </w:style>
  <w:style w:type="paragraph" w:customStyle="1" w:styleId="4FE297DBB88B4D749BEFB5359DE338B2">
    <w:name w:val="4FE297DBB88B4D749BEFB5359DE338B2"/>
    <w:rsid w:val="008E238F"/>
  </w:style>
  <w:style w:type="paragraph" w:customStyle="1" w:styleId="91041479574948C1BE9070DA5B7A09E7">
    <w:name w:val="91041479574948C1BE9070DA5B7A09E7"/>
    <w:rsid w:val="008E238F"/>
  </w:style>
  <w:style w:type="paragraph" w:customStyle="1" w:styleId="6CAC195175F147ED90F5FC7B3B5F0A02">
    <w:name w:val="6CAC195175F147ED90F5FC7B3B5F0A02"/>
    <w:rsid w:val="008E238F"/>
  </w:style>
  <w:style w:type="paragraph" w:customStyle="1" w:styleId="AF1BB7E8E01543138CFB081070EFF6CC">
    <w:name w:val="AF1BB7E8E01543138CFB081070EFF6CC"/>
    <w:rsid w:val="008E238F"/>
  </w:style>
  <w:style w:type="paragraph" w:customStyle="1" w:styleId="57AB356F88C149698064BB4828E3CBB2">
    <w:name w:val="57AB356F88C149698064BB4828E3CBB2"/>
    <w:rsid w:val="008E238F"/>
  </w:style>
  <w:style w:type="paragraph" w:customStyle="1" w:styleId="6A11A554FC854A97BA821BDFB73B3630">
    <w:name w:val="6A11A554FC854A97BA821BDFB73B3630"/>
    <w:rsid w:val="008E238F"/>
  </w:style>
  <w:style w:type="paragraph" w:customStyle="1" w:styleId="3D83192B639241839DFCF60D49856E24">
    <w:name w:val="3D83192B639241839DFCF60D49856E24"/>
    <w:rsid w:val="008E238F"/>
  </w:style>
  <w:style w:type="paragraph" w:customStyle="1" w:styleId="1B3571482B4D4F179F337D62931F55D6">
    <w:name w:val="1B3571482B4D4F179F337D62931F55D6"/>
    <w:rsid w:val="008E238F"/>
  </w:style>
  <w:style w:type="paragraph" w:customStyle="1" w:styleId="1540489DD8FD439CBADA88F479610344">
    <w:name w:val="1540489DD8FD439CBADA88F479610344"/>
    <w:rsid w:val="008E238F"/>
  </w:style>
  <w:style w:type="paragraph" w:customStyle="1" w:styleId="4F7486D418294B578034B4D25383EFFD">
    <w:name w:val="4F7486D418294B578034B4D25383EFFD"/>
    <w:rsid w:val="008E238F"/>
  </w:style>
  <w:style w:type="paragraph" w:customStyle="1" w:styleId="833414D5F61849D6BC83A17C1FA4561C">
    <w:name w:val="833414D5F61849D6BC83A17C1FA4561C"/>
    <w:rsid w:val="008E238F"/>
  </w:style>
  <w:style w:type="paragraph" w:customStyle="1" w:styleId="7E9BC142C8BB44C5A3EDC3C21A092680">
    <w:name w:val="7E9BC142C8BB44C5A3EDC3C21A092680"/>
    <w:rsid w:val="008E238F"/>
  </w:style>
  <w:style w:type="paragraph" w:customStyle="1" w:styleId="843D9621B5404FC2B6261CC0F83EF1B7">
    <w:name w:val="843D9621B5404FC2B6261CC0F83EF1B7"/>
    <w:rsid w:val="008E23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3BB18-288E-496A-842F-0B23A3A20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TM_Tour_operation_template_250314</Template>
  <TotalTime>0</TotalTime>
  <Pages>52</Pages>
  <Words>19172</Words>
  <Characters>109285</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128201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2015-07-17T02:38:00Z</cp:lastPrinted>
  <dcterms:created xsi:type="dcterms:W3CDTF">2016-07-14T09:53:00Z</dcterms:created>
  <dcterms:modified xsi:type="dcterms:W3CDTF">2016-07-14T09:53:00Z</dcterms:modified>
</cp:coreProperties>
</file>