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363A64" w:rsidRDefault="00B977B5" w:rsidP="00A05D67">
          <w:pPr>
            <w:pStyle w:val="BodyCopy"/>
            <w:rPr>
              <w:noProof w:val="0"/>
            </w:rPr>
          </w:pPr>
          <w:r>
            <w:rPr>
              <w:noProof w:val="0"/>
            </w:rPr>
            <w:pict>
              <v:rect id="_x0000_s1082" style="position:absolute;margin-left:-118pt;margin-top:-85.75pt;width:608.75pt;height:866.25pt;z-index:251693056;mso-position-horizontal-relative:text;mso-position-vertical-relative:text" fillcolor="#7f7f7f [1612]"/>
            </w:pict>
          </w:r>
          <w:r w:rsidR="00FA6265" w:rsidRPr="00363A64">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363A64">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363A64">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363A64" w:rsidRDefault="00B977B5"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55pt;margin-top:-7.2pt;width:449.05pt;height:150.4pt;z-index:251698176" fillcolor="#7f7f7f [1612]" stroked="f">
                <v:textbox style="mso-next-textbox:#_x0000_s1085">
                  <w:txbxContent>
                    <w:p w:rsidR="009E063C" w:rsidRDefault="00B977B5" w:rsidP="00792FA4">
                      <w:pPr>
                        <w:pStyle w:val="ModuleNamecoverpage"/>
                        <w:jc w:val="right"/>
                      </w:pPr>
                      <w:r>
                        <w:fldChar w:fldCharType="begin"/>
                      </w:r>
                      <w:r>
                        <w:instrText xml:space="preserve"> REF  ModuleName  \* MERGEFORMAT </w:instrText>
                      </w:r>
                      <w:r>
                        <w:fldChar w:fldCharType="separate"/>
                      </w:r>
                      <w:sdt>
                        <w:sdtPr>
                          <w:alias w:val="Title"/>
                          <w:tag w:val="Title"/>
                          <w:id w:val="88282080"/>
                          <w:lock w:val="sdtLocked"/>
                          <w:dataBinding w:prefixMappings="xmlns:ns0='http://schemas.openxmlformats.org/package/2006/metadata/core-properties' xmlns:ns1='http://purl.org/dc/elements/1.1/'" w:xpath="/ns0:coreProperties[1]/ns1:title[1]" w:storeItemID="{6C3C8BC8-F283-45AE-878A-BAB7291924A1}"/>
                          <w:text/>
                        </w:sdtPr>
                        <w:sdtEndPr/>
                        <w:sdtContent>
                          <w:r w:rsidR="009E063C" w:rsidRPr="00363A64">
                            <w:t>Manage and implement small projects</w:t>
                          </w:r>
                        </w:sdtContent>
                      </w:sdt>
                      <w:r>
                        <w:fldChar w:fldCharType="end"/>
                      </w:r>
                    </w:p>
                    <w:p w:rsidR="009E063C" w:rsidRDefault="00B977B5"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88282081"/>
                          <w:lock w:val="sdtLocked"/>
                        </w:sdtPr>
                        <w:sdtEndPr>
                          <w:rPr>
                            <w:highlight w:val="yellow"/>
                          </w:rPr>
                        </w:sdtEndPr>
                        <w:sdtContent>
                          <w:r w:rsidR="009E063C" w:rsidRPr="00363A64">
                            <w:t>D1.HGE.CL7.04</w:t>
                          </w:r>
                          <w:r w:rsidR="009E063C" w:rsidRPr="00363A64">
                            <w:br/>
                            <w:t>D1.HGA.CL6.11</w:t>
                          </w:r>
                        </w:sdtContent>
                      </w:sdt>
                      <w:r>
                        <w:rPr>
                          <w:highlight w:val="yellow"/>
                        </w:rPr>
                        <w:fldChar w:fldCharType="end"/>
                      </w:r>
                      <w:r w:rsidR="009E063C">
                        <w:rPr>
                          <w:sz w:val="44"/>
                          <w:szCs w:val="44"/>
                        </w:rPr>
                        <w:t xml:space="preserve"> </w:t>
                      </w:r>
                    </w:p>
                    <w:p w:rsidR="009E063C" w:rsidRPr="00FA6265" w:rsidRDefault="00B977B5" w:rsidP="00F45D9C">
                      <w:pPr>
                        <w:pStyle w:val="TraineeManualcoverpage"/>
                        <w:jc w:val="right"/>
                        <w:rPr>
                          <w:sz w:val="44"/>
                          <w:szCs w:val="44"/>
                        </w:rPr>
                      </w:pPr>
                      <w:sdt>
                        <w:sdtPr>
                          <w:alias w:val="Training Manual"/>
                          <w:tag w:val="Training Manual"/>
                          <w:id w:val="9181851"/>
                        </w:sdtPr>
                        <w:sdtEndPr/>
                        <w:sdtContent>
                          <w:r w:rsidR="009E063C" w:rsidRPr="0046605B">
                            <w:t>Trainee Manual</w:t>
                          </w:r>
                        </w:sdtContent>
                      </w:sdt>
                    </w:p>
                  </w:txbxContent>
                </v:textbox>
              </v:shape>
            </w:pict>
          </w:r>
        </w:p>
      </w:sdtContent>
    </w:sdt>
    <w:p w:rsidR="009E071C" w:rsidRPr="00363A64" w:rsidRDefault="009E071C" w:rsidP="00A05D67">
      <w:pPr>
        <w:pStyle w:val="BodyCopy"/>
        <w:rPr>
          <w:noProof w:val="0"/>
        </w:rPr>
      </w:pPr>
    </w:p>
    <w:p w:rsidR="009E071C" w:rsidRPr="00363A64" w:rsidRDefault="009E071C" w:rsidP="00A05D67">
      <w:pPr>
        <w:pStyle w:val="BodyCopy"/>
        <w:rPr>
          <w:noProof w:val="0"/>
        </w:rPr>
      </w:pPr>
    </w:p>
    <w:p w:rsidR="003F504C" w:rsidRPr="00363A64" w:rsidRDefault="003F504C" w:rsidP="003F504C">
      <w:pPr>
        <w:pStyle w:val="BodyCopy"/>
        <w:rPr>
          <w:noProof w:val="0"/>
        </w:rPr>
      </w:pPr>
    </w:p>
    <w:p w:rsidR="008007D6" w:rsidRPr="00363A64" w:rsidRDefault="006E69CC" w:rsidP="0022088B">
      <w:pPr>
        <w:pStyle w:val="BodyCopy"/>
        <w:rPr>
          <w:noProof w:val="0"/>
          <w:szCs w:val="28"/>
        </w:rPr>
      </w:pPr>
      <w:r>
        <w:rPr>
          <w:lang w:eastAsia="en-AU"/>
        </w:rPr>
        <w:drawing>
          <wp:anchor distT="0" distB="0" distL="114300" distR="114300" simplePos="0" relativeHeight="251712512" behindDoc="0" locked="0" layoutInCell="1" allowOverlap="1">
            <wp:simplePos x="0" y="0"/>
            <wp:positionH relativeFrom="column">
              <wp:posOffset>2372995</wp:posOffset>
            </wp:positionH>
            <wp:positionV relativeFrom="paragraph">
              <wp:posOffset>7383145</wp:posOffset>
            </wp:positionV>
            <wp:extent cx="2222500" cy="71691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22500" cy="716915"/>
                    </a:xfrm>
                    <a:prstGeom prst="rect">
                      <a:avLst/>
                    </a:prstGeom>
                  </pic:spPr>
                </pic:pic>
              </a:graphicData>
            </a:graphic>
          </wp:anchor>
        </w:drawing>
      </w:r>
      <w:r>
        <w:rPr>
          <w:lang w:eastAsia="en-AU"/>
        </w:rPr>
        <w:drawing>
          <wp:anchor distT="0" distB="0" distL="114300" distR="114300" simplePos="0" relativeHeight="251711488" behindDoc="0" locked="0" layoutInCell="1" allowOverlap="1">
            <wp:simplePos x="0" y="0"/>
            <wp:positionH relativeFrom="column">
              <wp:posOffset>1800860</wp:posOffset>
            </wp:positionH>
            <wp:positionV relativeFrom="paragraph">
              <wp:posOffset>7425690</wp:posOffset>
            </wp:positionV>
            <wp:extent cx="613410" cy="64706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3410" cy="647065"/>
                    </a:xfrm>
                    <a:prstGeom prst="rect">
                      <a:avLst/>
                    </a:prstGeom>
                  </pic:spPr>
                </pic:pic>
              </a:graphicData>
            </a:graphic>
          </wp:anchor>
        </w:drawing>
      </w:r>
      <w:r>
        <w:rPr>
          <w:lang w:eastAsia="en-AU"/>
        </w:rPr>
        <w:drawing>
          <wp:anchor distT="0" distB="0" distL="114300" distR="114300" simplePos="0" relativeHeight="251846656" behindDoc="0" locked="0" layoutInCell="1" allowOverlap="1">
            <wp:simplePos x="0" y="0"/>
            <wp:positionH relativeFrom="column">
              <wp:posOffset>394628</wp:posOffset>
            </wp:positionH>
            <wp:positionV relativeFrom="paragraph">
              <wp:posOffset>7496126</wp:posOffset>
            </wp:positionV>
            <wp:extent cx="1261110" cy="562708"/>
            <wp:effectExtent l="19050" t="0" r="0" b="0"/>
            <wp:wrapNone/>
            <wp:docPr id="4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1110" cy="562708"/>
                    </a:xfrm>
                    <a:prstGeom prst="rect">
                      <a:avLst/>
                    </a:prstGeom>
                  </pic:spPr>
                </pic:pic>
              </a:graphicData>
            </a:graphic>
          </wp:anchor>
        </w:drawing>
      </w:r>
      <w:r w:rsidR="008D5D16" w:rsidRPr="00363A64">
        <w:rPr>
          <w:lang w:eastAsia="en-AU"/>
        </w:rPr>
        <w:drawing>
          <wp:anchor distT="0" distB="0" distL="114300" distR="114300" simplePos="0" relativeHeight="251727872" behindDoc="0" locked="0" layoutInCell="1" allowOverlap="1">
            <wp:simplePos x="0" y="0"/>
            <wp:positionH relativeFrom="column">
              <wp:posOffset>-1476375</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39355" cy="6191885"/>
                    </a:xfrm>
                    <a:prstGeom prst="rect">
                      <a:avLst/>
                    </a:prstGeom>
                  </pic:spPr>
                </pic:pic>
              </a:graphicData>
            </a:graphic>
          </wp:anchor>
        </w:drawing>
      </w:r>
      <w:r w:rsidR="00B977B5">
        <w:rPr>
          <w:noProof w:val="0"/>
          <w:lang w:eastAsia="en-AU"/>
        </w:rPr>
        <w:pict>
          <v:rect id="_x0000_s1087" style="position:absolute;margin-left:-118pt;margin-top:562.3pt;width:687.35pt;height:101.1pt;z-index:251702272;mso-position-horizontal-relative:text;mso-position-vertical-relative:text" fillcolor="#5a5a5a [2109]" stroked="f"/>
        </w:pict>
      </w:r>
      <w:r w:rsidR="00363A64" w:rsidRPr="00363A64">
        <w:rPr>
          <w:noProof w:val="0"/>
          <w:lang w:eastAsia="en-AU"/>
        </w:rPr>
        <w:t xml:space="preserve"> </w:t>
      </w:r>
      <w:r w:rsidR="00363A64" w:rsidRPr="00363A64">
        <w:rPr>
          <w:noProof w:val="0"/>
          <w:lang w:eastAsia="en-AU"/>
        </w:rPr>
        <w:tab/>
        <w:t xml:space="preserve">                             </w:t>
      </w:r>
      <w:r w:rsidR="008007D6" w:rsidRPr="00363A64">
        <w:rPr>
          <w:noProof w:val="0"/>
        </w:rPr>
        <w:br w:type="page"/>
      </w:r>
    </w:p>
    <w:p w:rsidR="003F504C" w:rsidRPr="00363A64" w:rsidRDefault="003F504C" w:rsidP="008007D6">
      <w:pPr>
        <w:pStyle w:val="BodyCopy"/>
        <w:rPr>
          <w:noProof w:val="0"/>
        </w:rPr>
      </w:pPr>
    </w:p>
    <w:p w:rsidR="008007D6" w:rsidRPr="00363A64" w:rsidRDefault="008007D6" w:rsidP="005308F2">
      <w:pPr>
        <w:pStyle w:val="BodyCopy"/>
        <w:rPr>
          <w:noProof w:val="0"/>
        </w:rPr>
      </w:pPr>
    </w:p>
    <w:p w:rsidR="005308F2" w:rsidRPr="00363A64" w:rsidRDefault="005308F2" w:rsidP="005308F2">
      <w:pPr>
        <w:pStyle w:val="BodyCopy"/>
        <w:rPr>
          <w:noProof w:val="0"/>
        </w:rPr>
      </w:pPr>
    </w:p>
    <w:p w:rsidR="005308F2" w:rsidRPr="00363A64" w:rsidRDefault="005308F2" w:rsidP="00326643">
      <w:pPr>
        <w:pStyle w:val="TitleofTrainingMaterial"/>
        <w:sectPr w:rsidR="005308F2" w:rsidRPr="00363A64" w:rsidSect="00BB41F2">
          <w:pgSz w:w="11906" w:h="16838" w:code="9"/>
          <w:pgMar w:top="1440" w:right="1440" w:bottom="1440" w:left="1701" w:header="709" w:footer="1113" w:gutter="0"/>
          <w:cols w:space="708"/>
          <w:titlePg/>
          <w:docGrid w:linePitch="360"/>
        </w:sectPr>
      </w:pPr>
    </w:p>
    <w:p w:rsidR="00850F3D" w:rsidRPr="00363A64" w:rsidRDefault="008F6409" w:rsidP="003D35EB">
      <w:pPr>
        <w:pStyle w:val="TitleofTrainingMaterial"/>
      </w:pPr>
      <w:r w:rsidRPr="00363A64">
        <w:lastRenderedPageBreak/>
        <w:br/>
      </w:r>
      <w:r w:rsidRPr="00363A64">
        <w:br/>
      </w:r>
      <w:r w:rsidRPr="00363A64">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3D35EB" w:rsidRPr="00363A64">
            <w:t>Manage and implement small projects</w:t>
          </w:r>
        </w:sdtContent>
      </w:sdt>
      <w:bookmarkEnd w:id="0"/>
    </w:p>
    <w:bookmarkStart w:id="1" w:name="UnitCode" w:displacedByCustomXml="next"/>
    <w:sdt>
      <w:sdtPr>
        <w:alias w:val="Unit Code"/>
        <w:tag w:val="Unit Code"/>
        <w:id w:val="9181836"/>
        <w:lock w:val="sdtLocked"/>
        <w:placeholder>
          <w:docPart w:val="2C45D21AEB6049A08EC0876740AE468D"/>
        </w:placeholder>
      </w:sdtPr>
      <w:sdtEndPr/>
      <w:sdtContent>
        <w:p w:rsidR="008D7C3E" w:rsidRPr="00363A64" w:rsidRDefault="003D35EB" w:rsidP="003D35EB">
          <w:pPr>
            <w:pStyle w:val="UnitCode"/>
          </w:pPr>
          <w:r w:rsidRPr="00363A64">
            <w:t>D1.HGE.CL7.04</w:t>
          </w:r>
          <w:r w:rsidRPr="00363A64">
            <w:br/>
          </w:r>
          <w:r w:rsidRPr="00363A64">
            <w:rPr>
              <w:szCs w:val="22"/>
            </w:rPr>
            <w:t>D1.HGA.CL6.11</w:t>
          </w:r>
        </w:p>
      </w:sdtContent>
    </w:sdt>
    <w:bookmarkEnd w:id="1" w:displacedByCustomXml="prev"/>
    <w:bookmarkStart w:id="2" w:name="TraineeManual" w:displacedByCustomXml="next"/>
    <w:sdt>
      <w:sdtPr>
        <w:alias w:val="Training Manual"/>
        <w:tag w:val="Training Manual"/>
        <w:id w:val="83089919"/>
        <w:placeholder>
          <w:docPart w:val="DB950FE756EE47FEBD44EAE5113A7DDD"/>
        </w:placeholder>
      </w:sdtPr>
      <w:sdtEndPr/>
      <w:sdtContent>
        <w:p w:rsidR="00077251" w:rsidRPr="00363A64" w:rsidRDefault="00077251" w:rsidP="000C6630">
          <w:pPr>
            <w:pStyle w:val="TraineeManual"/>
            <w:rPr>
              <w:szCs w:val="22"/>
            </w:rPr>
          </w:pPr>
          <w:r w:rsidRPr="00363A64">
            <w:t>Trainee Manual</w:t>
          </w:r>
        </w:p>
      </w:sdtContent>
    </w:sdt>
    <w:bookmarkEnd w:id="2" w:displacedByCustomXml="prev"/>
    <w:p w:rsidR="008D7C3E" w:rsidRPr="00363A64" w:rsidRDefault="008D7C3E" w:rsidP="009D1817">
      <w:pPr>
        <w:pStyle w:val="BodyCopy"/>
        <w:rPr>
          <w:noProof w:val="0"/>
          <w:szCs w:val="28"/>
        </w:rPr>
      </w:pPr>
      <w:r w:rsidRPr="00363A64">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363A64" w:rsidTr="006E69CC">
        <w:trPr>
          <w:gridAfter w:val="1"/>
          <w:wAfter w:w="1134" w:type="dxa"/>
        </w:trPr>
        <w:tc>
          <w:tcPr>
            <w:tcW w:w="5637" w:type="dxa"/>
            <w:gridSpan w:val="2"/>
          </w:tcPr>
          <w:p w:rsidR="00E60317" w:rsidRPr="00363A64" w:rsidRDefault="006E69CC" w:rsidP="008D7C3E">
            <w:pPr>
              <w:pStyle w:val="BodyCopy-Introduction"/>
              <w:ind w:left="0"/>
              <w:rPr>
                <w:noProof w:val="0"/>
              </w:rPr>
            </w:pPr>
            <w:r>
              <w:rPr>
                <w:lang w:eastAsia="en-AU"/>
              </w:rPr>
              <w:lastRenderedPageBreak/>
              <w:drawing>
                <wp:anchor distT="0" distB="0" distL="114300" distR="114300" simplePos="0" relativeHeight="251717632"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363A64">
              <w:rPr>
                <w:lang w:eastAsia="en-AU"/>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363A64">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69415" cy="540385"/>
                          </a:xfrm>
                          <a:prstGeom prst="rect">
                            <a:avLst/>
                          </a:prstGeom>
                        </pic:spPr>
                      </pic:pic>
                    </a:graphicData>
                  </a:graphic>
                </wp:anchor>
              </w:drawing>
            </w:r>
          </w:p>
        </w:tc>
      </w:tr>
      <w:tr w:rsidR="00875435" w:rsidRPr="00363A64" w:rsidTr="006E69CC">
        <w:tc>
          <w:tcPr>
            <w:tcW w:w="6771" w:type="dxa"/>
            <w:gridSpan w:val="3"/>
          </w:tcPr>
          <w:p w:rsidR="00875435" w:rsidRPr="00363A64" w:rsidRDefault="00875435" w:rsidP="00875435">
            <w:pPr>
              <w:pStyle w:val="AcknowledgementsImprint"/>
              <w:spacing w:before="240" w:after="240"/>
              <w:ind w:left="0"/>
              <w:rPr>
                <w:lang w:val="en-AU"/>
              </w:rPr>
            </w:pPr>
            <w:r w:rsidRPr="00363A64">
              <w:rPr>
                <w:rStyle w:val="BodyCopyBold0"/>
                <w:rFonts w:ascii="Helvetica" w:hAnsi="Helvetica" w:cs="Helvetica 45 Light"/>
                <w:bCs w:val="0"/>
                <w:lang w:val="en-AU"/>
              </w:rPr>
              <w:t>Project Base</w:t>
            </w:r>
          </w:p>
        </w:tc>
      </w:tr>
      <w:tr w:rsidR="00875435" w:rsidRPr="00363A64" w:rsidTr="006E69CC">
        <w:tc>
          <w:tcPr>
            <w:tcW w:w="6771" w:type="dxa"/>
            <w:gridSpan w:val="3"/>
          </w:tcPr>
          <w:p w:rsidR="00875435" w:rsidRPr="00363A64" w:rsidRDefault="00875435" w:rsidP="00875435">
            <w:pPr>
              <w:pStyle w:val="AcknowledgementsImprint"/>
              <w:spacing w:before="0" w:after="0"/>
              <w:ind w:left="0"/>
              <w:rPr>
                <w:lang w:val="en-AU"/>
              </w:rPr>
            </w:pPr>
            <w:r w:rsidRPr="00363A64">
              <w:rPr>
                <w:lang w:val="en-AU"/>
              </w:rPr>
              <w:t>William Angliss Institute of TAFE</w:t>
            </w:r>
          </w:p>
        </w:tc>
      </w:tr>
      <w:tr w:rsidR="00875435" w:rsidRPr="00363A64" w:rsidTr="006E69CC">
        <w:tc>
          <w:tcPr>
            <w:tcW w:w="6771" w:type="dxa"/>
            <w:gridSpan w:val="3"/>
          </w:tcPr>
          <w:p w:rsidR="00875435" w:rsidRPr="00363A64" w:rsidRDefault="00875435" w:rsidP="00875435">
            <w:pPr>
              <w:pStyle w:val="AcknowledgementsImprint"/>
              <w:spacing w:before="0" w:after="0"/>
              <w:ind w:left="0"/>
              <w:rPr>
                <w:lang w:val="en-AU"/>
              </w:rPr>
            </w:pPr>
            <w:r w:rsidRPr="00363A64">
              <w:rPr>
                <w:lang w:val="en-AU"/>
              </w:rPr>
              <w:t>555 La Trobe Street</w:t>
            </w:r>
          </w:p>
        </w:tc>
      </w:tr>
      <w:tr w:rsidR="00875435" w:rsidRPr="00363A64" w:rsidTr="006E69CC">
        <w:tc>
          <w:tcPr>
            <w:tcW w:w="6771" w:type="dxa"/>
            <w:gridSpan w:val="3"/>
          </w:tcPr>
          <w:p w:rsidR="00875435" w:rsidRPr="00363A64" w:rsidRDefault="00875435" w:rsidP="00875435">
            <w:pPr>
              <w:pStyle w:val="AcknowledgementsImprint"/>
              <w:spacing w:before="0" w:after="0"/>
              <w:ind w:left="0"/>
              <w:rPr>
                <w:lang w:val="en-AU"/>
              </w:rPr>
            </w:pPr>
            <w:r w:rsidRPr="00363A64">
              <w:rPr>
                <w:lang w:val="en-AU"/>
              </w:rPr>
              <w:t>Melbourne 3000 Victoria</w:t>
            </w:r>
          </w:p>
        </w:tc>
      </w:tr>
      <w:tr w:rsidR="00875435" w:rsidRPr="00363A64" w:rsidTr="006E69CC">
        <w:tc>
          <w:tcPr>
            <w:tcW w:w="2376" w:type="dxa"/>
          </w:tcPr>
          <w:p w:rsidR="00875435" w:rsidRPr="00363A64" w:rsidRDefault="00875435" w:rsidP="00875435">
            <w:pPr>
              <w:pStyle w:val="AcknowledgementsImprint"/>
              <w:spacing w:before="0" w:after="0"/>
              <w:ind w:left="0"/>
              <w:rPr>
                <w:lang w:val="en-AU"/>
              </w:rPr>
            </w:pPr>
            <w:r w:rsidRPr="00363A64">
              <w:rPr>
                <w:lang w:val="en-AU"/>
              </w:rPr>
              <w:t>Telephone:</w:t>
            </w:r>
          </w:p>
        </w:tc>
        <w:tc>
          <w:tcPr>
            <w:tcW w:w="4395" w:type="dxa"/>
            <w:gridSpan w:val="2"/>
          </w:tcPr>
          <w:p w:rsidR="00875435" w:rsidRPr="00363A64" w:rsidRDefault="00875435" w:rsidP="00875435">
            <w:pPr>
              <w:pStyle w:val="AcknowledgementsImprint"/>
              <w:spacing w:before="0" w:after="0"/>
              <w:ind w:left="0"/>
              <w:rPr>
                <w:lang w:val="en-AU"/>
              </w:rPr>
            </w:pPr>
            <w:r w:rsidRPr="00363A64">
              <w:rPr>
                <w:lang w:val="en-AU"/>
              </w:rPr>
              <w:t>(03) 9606 2111</w:t>
            </w:r>
          </w:p>
        </w:tc>
      </w:tr>
      <w:tr w:rsidR="00875435" w:rsidRPr="00363A64" w:rsidTr="006E69CC">
        <w:tc>
          <w:tcPr>
            <w:tcW w:w="2376" w:type="dxa"/>
          </w:tcPr>
          <w:p w:rsidR="00875435" w:rsidRPr="00363A64" w:rsidRDefault="00875435" w:rsidP="00875435">
            <w:pPr>
              <w:pStyle w:val="AcknowledgementsImprint"/>
              <w:spacing w:before="0" w:after="0"/>
              <w:ind w:left="0"/>
              <w:rPr>
                <w:lang w:val="en-AU"/>
              </w:rPr>
            </w:pPr>
            <w:r w:rsidRPr="00363A64">
              <w:rPr>
                <w:lang w:val="en-AU"/>
              </w:rPr>
              <w:t>Facsimile:</w:t>
            </w:r>
          </w:p>
        </w:tc>
        <w:tc>
          <w:tcPr>
            <w:tcW w:w="4395" w:type="dxa"/>
            <w:gridSpan w:val="2"/>
          </w:tcPr>
          <w:p w:rsidR="00875435" w:rsidRPr="00363A64" w:rsidRDefault="00875435" w:rsidP="00875435">
            <w:pPr>
              <w:pStyle w:val="AcknowledgementsImprint"/>
              <w:spacing w:before="0" w:after="0"/>
              <w:ind w:left="0"/>
              <w:rPr>
                <w:lang w:val="en-AU"/>
              </w:rPr>
            </w:pPr>
            <w:r w:rsidRPr="00363A64">
              <w:rPr>
                <w:lang w:val="en-AU"/>
              </w:rPr>
              <w:t>(03) 9670 1330</w:t>
            </w:r>
          </w:p>
        </w:tc>
      </w:tr>
      <w:tr w:rsidR="00875435" w:rsidRPr="00363A64" w:rsidTr="006E69CC">
        <w:tc>
          <w:tcPr>
            <w:tcW w:w="6771" w:type="dxa"/>
            <w:gridSpan w:val="3"/>
          </w:tcPr>
          <w:p w:rsidR="00875435" w:rsidRPr="00363A64" w:rsidRDefault="00875435" w:rsidP="00875435">
            <w:pPr>
              <w:pStyle w:val="AcknowledgementsImprint"/>
              <w:spacing w:before="240" w:after="240"/>
              <w:ind w:left="0"/>
              <w:rPr>
                <w:b/>
                <w:lang w:val="en-AU"/>
              </w:rPr>
            </w:pPr>
            <w:r w:rsidRPr="00363A64">
              <w:rPr>
                <w:b/>
                <w:lang w:val="en-AU"/>
              </w:rPr>
              <w:t>Acknowledgements</w:t>
            </w:r>
          </w:p>
        </w:tc>
      </w:tr>
      <w:tr w:rsidR="00912FDA" w:rsidRPr="00363A64" w:rsidTr="006E69CC">
        <w:tc>
          <w:tcPr>
            <w:tcW w:w="2376" w:type="dxa"/>
          </w:tcPr>
          <w:p w:rsidR="00912FDA" w:rsidRPr="00363A64" w:rsidRDefault="00912FDA" w:rsidP="00875435">
            <w:pPr>
              <w:pStyle w:val="AcknowledgementsImprint"/>
              <w:spacing w:before="0" w:after="0"/>
              <w:ind w:left="0"/>
              <w:rPr>
                <w:lang w:val="en-AU"/>
              </w:rPr>
            </w:pPr>
            <w:r w:rsidRPr="00363A64">
              <w:rPr>
                <w:lang w:val="en-AU"/>
              </w:rPr>
              <w:t>Project Director:</w:t>
            </w:r>
          </w:p>
        </w:tc>
        <w:tc>
          <w:tcPr>
            <w:tcW w:w="4395" w:type="dxa"/>
            <w:gridSpan w:val="2"/>
          </w:tcPr>
          <w:p w:rsidR="00912FDA" w:rsidRPr="00363A64" w:rsidRDefault="00912FDA" w:rsidP="00875435">
            <w:pPr>
              <w:pStyle w:val="AcknowledgementsImprint"/>
              <w:spacing w:before="0" w:after="0"/>
              <w:ind w:left="0"/>
              <w:rPr>
                <w:lang w:val="en-AU"/>
              </w:rPr>
            </w:pPr>
            <w:r w:rsidRPr="00363A64">
              <w:rPr>
                <w:lang w:val="en-AU"/>
              </w:rPr>
              <w:t>Wayne Crosbie</w:t>
            </w:r>
          </w:p>
        </w:tc>
      </w:tr>
      <w:tr w:rsidR="00912FDA" w:rsidRPr="00363A64" w:rsidTr="006E69CC">
        <w:tc>
          <w:tcPr>
            <w:tcW w:w="2376" w:type="dxa"/>
          </w:tcPr>
          <w:p w:rsidR="00912FDA" w:rsidRPr="00363A64" w:rsidRDefault="00912FDA" w:rsidP="00875435">
            <w:pPr>
              <w:pStyle w:val="AcknowledgementsImprint"/>
              <w:spacing w:before="0" w:after="0"/>
              <w:ind w:left="0"/>
              <w:rPr>
                <w:lang w:val="en-AU"/>
              </w:rPr>
            </w:pPr>
            <w:r w:rsidRPr="00363A64">
              <w:rPr>
                <w:lang w:val="en-AU"/>
              </w:rPr>
              <w:t>Chief Writer:</w:t>
            </w:r>
          </w:p>
        </w:tc>
        <w:tc>
          <w:tcPr>
            <w:tcW w:w="4395" w:type="dxa"/>
            <w:gridSpan w:val="2"/>
          </w:tcPr>
          <w:p w:rsidR="00912FDA" w:rsidRPr="00363A64" w:rsidRDefault="00912FDA" w:rsidP="00875435">
            <w:pPr>
              <w:pStyle w:val="AcknowledgementsImprint"/>
              <w:spacing w:before="0" w:after="0"/>
              <w:ind w:left="0"/>
              <w:rPr>
                <w:lang w:val="en-AU"/>
              </w:rPr>
            </w:pPr>
            <w:r w:rsidRPr="00363A64">
              <w:rPr>
                <w:lang w:val="en-AU"/>
              </w:rPr>
              <w:t>Alan Hickman</w:t>
            </w:r>
          </w:p>
        </w:tc>
      </w:tr>
      <w:tr w:rsidR="00912FDA" w:rsidRPr="00363A64" w:rsidTr="006E69CC">
        <w:tc>
          <w:tcPr>
            <w:tcW w:w="2376" w:type="dxa"/>
          </w:tcPr>
          <w:p w:rsidR="00912FDA" w:rsidRPr="00363A64" w:rsidRDefault="00912FDA" w:rsidP="00875435">
            <w:pPr>
              <w:pStyle w:val="AcknowledgementsImprint"/>
              <w:spacing w:before="0" w:after="0"/>
              <w:ind w:left="0"/>
              <w:rPr>
                <w:lang w:val="en-AU"/>
              </w:rPr>
            </w:pPr>
            <w:r w:rsidRPr="00363A64">
              <w:rPr>
                <w:lang w:val="en-AU"/>
              </w:rPr>
              <w:t>Subject Writer:</w:t>
            </w:r>
          </w:p>
        </w:tc>
        <w:tc>
          <w:tcPr>
            <w:tcW w:w="4395" w:type="dxa"/>
            <w:gridSpan w:val="2"/>
          </w:tcPr>
          <w:p w:rsidR="00912FDA" w:rsidRPr="00363A64" w:rsidRDefault="003D35EB" w:rsidP="00875435">
            <w:pPr>
              <w:pStyle w:val="AcknowledgementsImprint"/>
              <w:spacing w:before="0" w:after="0"/>
              <w:ind w:left="0"/>
              <w:rPr>
                <w:lang w:val="en-AU"/>
              </w:rPr>
            </w:pPr>
            <w:r w:rsidRPr="00363A64">
              <w:rPr>
                <w:lang w:val="en-AU"/>
              </w:rPr>
              <w:t>Alan Hickman</w:t>
            </w:r>
          </w:p>
        </w:tc>
      </w:tr>
      <w:tr w:rsidR="00912FDA" w:rsidRPr="00363A64" w:rsidTr="006E69CC">
        <w:tc>
          <w:tcPr>
            <w:tcW w:w="2376" w:type="dxa"/>
          </w:tcPr>
          <w:p w:rsidR="00912FDA" w:rsidRPr="00363A64" w:rsidRDefault="00912FDA" w:rsidP="00875435">
            <w:pPr>
              <w:pStyle w:val="AcknowledgementsImprint"/>
              <w:spacing w:before="0" w:after="0"/>
              <w:ind w:left="0"/>
              <w:rPr>
                <w:lang w:val="en-AU"/>
              </w:rPr>
            </w:pPr>
            <w:r w:rsidRPr="00363A64">
              <w:rPr>
                <w:lang w:val="en-AU"/>
              </w:rPr>
              <w:t>Project Manager/Editor:</w:t>
            </w:r>
          </w:p>
        </w:tc>
        <w:tc>
          <w:tcPr>
            <w:tcW w:w="4395" w:type="dxa"/>
            <w:gridSpan w:val="2"/>
          </w:tcPr>
          <w:p w:rsidR="00912FDA" w:rsidRPr="00363A64" w:rsidRDefault="00912FDA" w:rsidP="00875435">
            <w:pPr>
              <w:pStyle w:val="AcknowledgementsImprint"/>
              <w:spacing w:before="0" w:after="0"/>
              <w:ind w:left="0"/>
              <w:rPr>
                <w:lang w:val="en-AU"/>
              </w:rPr>
            </w:pPr>
            <w:r w:rsidRPr="00363A64">
              <w:rPr>
                <w:lang w:val="en-AU"/>
              </w:rPr>
              <w:t>Alan Maguire</w:t>
            </w:r>
          </w:p>
        </w:tc>
      </w:tr>
      <w:tr w:rsidR="006E69CC" w:rsidRPr="008B2E9B" w:rsidTr="006E69CC">
        <w:tc>
          <w:tcPr>
            <w:tcW w:w="2376" w:type="dxa"/>
          </w:tcPr>
          <w:p w:rsidR="006E69CC" w:rsidRPr="008B2E9B" w:rsidRDefault="006E69CC" w:rsidP="009E063C">
            <w:pPr>
              <w:pStyle w:val="AcknowledgementsImprint"/>
              <w:spacing w:before="0" w:after="0"/>
              <w:ind w:left="0"/>
              <w:rPr>
                <w:lang w:val="en-AU"/>
              </w:rPr>
            </w:pPr>
            <w:r w:rsidRPr="008B2E9B">
              <w:rPr>
                <w:lang w:val="en-AU"/>
              </w:rPr>
              <w:t>DTP/Production:</w:t>
            </w:r>
          </w:p>
        </w:tc>
        <w:tc>
          <w:tcPr>
            <w:tcW w:w="4395" w:type="dxa"/>
            <w:gridSpan w:val="2"/>
          </w:tcPr>
          <w:p w:rsidR="006E69CC" w:rsidRPr="008B2E9B" w:rsidRDefault="006E69CC" w:rsidP="009E063C">
            <w:pPr>
              <w:pStyle w:val="AcknowledgementsImprint"/>
              <w:spacing w:before="0" w:after="0"/>
              <w:ind w:left="0"/>
              <w:rPr>
                <w:lang w:val="en-AU"/>
              </w:rPr>
            </w:pPr>
            <w:r w:rsidRPr="0012258E">
              <w:rPr>
                <w:lang w:val="en-AU"/>
              </w:rPr>
              <w:t>Daniel Chee, Mai Vu</w:t>
            </w:r>
            <w:r>
              <w:rPr>
                <w:lang w:val="en-AU"/>
              </w:rPr>
              <w:t>, Kaly Quach</w:t>
            </w:r>
          </w:p>
        </w:tc>
      </w:tr>
    </w:tbl>
    <w:p w:rsidR="006E69CC" w:rsidRPr="008B2E9B" w:rsidRDefault="006E69CC" w:rsidP="006E69CC">
      <w:pPr>
        <w:pStyle w:val="BodyCopy-Introduction"/>
        <w:rPr>
          <w:noProof w:val="0"/>
        </w:rPr>
      </w:pPr>
    </w:p>
    <w:p w:rsidR="006E69CC" w:rsidRPr="0012258E" w:rsidRDefault="006E69CC" w:rsidP="006E69C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E69CC" w:rsidRPr="0012258E" w:rsidRDefault="006E69CC" w:rsidP="006E69CC">
      <w:pPr>
        <w:pStyle w:val="AcknowledgementsImprint"/>
        <w:rPr>
          <w:lang w:val="en-AU"/>
        </w:rPr>
      </w:pPr>
      <w:r w:rsidRPr="0012258E">
        <w:rPr>
          <w:lang w:val="en-AU"/>
        </w:rPr>
        <w:t xml:space="preserve">The ASEAN Secretariat is based in Jakarta, Indonesia. </w:t>
      </w:r>
    </w:p>
    <w:p w:rsidR="006E69CC" w:rsidRPr="0012258E" w:rsidRDefault="006E69CC" w:rsidP="006E69CC">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6E69CC" w:rsidRPr="0012258E" w:rsidRDefault="006E69CC" w:rsidP="006E69C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6E69CC" w:rsidRPr="0012258E" w:rsidRDefault="006E69CC" w:rsidP="006E69C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6E69CC" w:rsidRPr="0012258E" w:rsidRDefault="006E69CC" w:rsidP="006E69CC">
      <w:pPr>
        <w:pStyle w:val="AcknowledgementsImprint"/>
        <w:rPr>
          <w:lang w:val="en-AU"/>
        </w:rPr>
      </w:pPr>
      <w:r w:rsidRPr="0012258E">
        <w:rPr>
          <w:lang w:val="en-AU"/>
        </w:rPr>
        <w:t xml:space="preserve">Copyright: Association of Southeast Asian Nations (ASEAN) 2013. </w:t>
      </w:r>
    </w:p>
    <w:p w:rsidR="006E69CC" w:rsidRPr="0012258E" w:rsidRDefault="006E69CC" w:rsidP="006E69CC">
      <w:pPr>
        <w:pStyle w:val="AcknowledgementsImprint"/>
        <w:rPr>
          <w:lang w:val="en-AU"/>
        </w:rPr>
      </w:pPr>
      <w:r w:rsidRPr="0012258E">
        <w:rPr>
          <w:lang w:val="en-AU"/>
        </w:rPr>
        <w:t>All rights reserved.</w:t>
      </w:r>
    </w:p>
    <w:p w:rsidR="006E69CC" w:rsidRPr="00B2364A" w:rsidRDefault="006E69CC" w:rsidP="006E69CC">
      <w:pPr>
        <w:pStyle w:val="AcknowledgementsImprintBold"/>
        <w:rPr>
          <w:sz w:val="18"/>
          <w:szCs w:val="18"/>
        </w:rPr>
      </w:pPr>
      <w:r w:rsidRPr="00B2364A">
        <w:rPr>
          <w:sz w:val="18"/>
          <w:szCs w:val="18"/>
        </w:rPr>
        <w:t>Disclaimer</w:t>
      </w:r>
    </w:p>
    <w:p w:rsidR="006E69CC" w:rsidRPr="0012258E" w:rsidRDefault="006E69CC" w:rsidP="006E69C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E69CC" w:rsidRPr="00640A78" w:rsidRDefault="006E69CC" w:rsidP="006E69C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6E69CC" w:rsidRDefault="006E69CC" w:rsidP="006E69CC">
      <w:pPr>
        <w:pStyle w:val="AcknowledgementsImprint"/>
      </w:pPr>
      <w:r w:rsidRPr="0012258E">
        <w:rPr>
          <w:lang w:val="en-AU"/>
        </w:rPr>
        <w:t xml:space="preserve">Additional images have been sourced from Flickr and </w:t>
      </w:r>
      <w:r>
        <w:rPr>
          <w:lang w:val="en-AU"/>
        </w:rPr>
        <w:t>S</w:t>
      </w:r>
      <w:r w:rsidR="00DB6E75">
        <w:rPr>
          <w:lang w:val="en-AU"/>
        </w:rPr>
        <w:t>X</w:t>
      </w:r>
      <w:bookmarkStart w:id="3" w:name="_GoBack"/>
      <w:bookmarkEnd w:id="3"/>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6E69CC" w:rsidRDefault="006E69CC" w:rsidP="006E69CC">
      <w:pPr>
        <w:pStyle w:val="AcknowledgementsImprint"/>
        <w:rPr>
          <w:lang w:val="en-AU"/>
        </w:rPr>
      </w:pPr>
    </w:p>
    <w:p w:rsidR="006E69CC" w:rsidRPr="008B2E9B" w:rsidRDefault="006E69CC" w:rsidP="006E69CC">
      <w:pPr>
        <w:pStyle w:val="AcknowledgementsImprint"/>
        <w:rPr>
          <w:lang w:val="en-AU"/>
        </w:rPr>
      </w:pPr>
      <w:r w:rsidRPr="008B2E9B">
        <w:rPr>
          <w:lang w:val="en-AU"/>
        </w:rPr>
        <w:t xml:space="preserve">File name: </w:t>
      </w:r>
      <w:r w:rsidR="00B977B5">
        <w:fldChar w:fldCharType="begin"/>
      </w:r>
      <w:r w:rsidR="00B977B5">
        <w:instrText xml:space="preserve"> FILENAME   \* MERGEFORMAT </w:instrText>
      </w:r>
      <w:r w:rsidR="00B977B5">
        <w:fldChar w:fldCharType="separate"/>
      </w:r>
      <w:r w:rsidR="00254CC2" w:rsidRPr="00254CC2">
        <w:rPr>
          <w:noProof/>
          <w:lang w:val="en-AU"/>
        </w:rPr>
        <w:t>TM_Manage_&amp;_implement</w:t>
      </w:r>
      <w:r w:rsidR="00254CC2">
        <w:rPr>
          <w:noProof/>
        </w:rPr>
        <w:t>_small_projects_refined</w:t>
      </w:r>
      <w:r w:rsidR="00B977B5">
        <w:rPr>
          <w:noProof/>
        </w:rPr>
        <w:fldChar w:fldCharType="end"/>
      </w:r>
    </w:p>
    <w:p w:rsidR="00850F3D" w:rsidRPr="00363A64" w:rsidRDefault="00850F3D" w:rsidP="00850F3D">
      <w:pPr>
        <w:pStyle w:val="BodyCopy"/>
        <w:rPr>
          <w:noProof w:val="0"/>
        </w:rPr>
      </w:pPr>
    </w:p>
    <w:p w:rsidR="00850F3D" w:rsidRPr="00363A64" w:rsidRDefault="00850F3D" w:rsidP="00850F3D">
      <w:pPr>
        <w:pStyle w:val="BodyCopy"/>
        <w:rPr>
          <w:noProof w:val="0"/>
        </w:rPr>
      </w:pPr>
    </w:p>
    <w:p w:rsidR="008E7626" w:rsidRPr="00363A64" w:rsidRDefault="008E7626" w:rsidP="00850F3D">
      <w:pPr>
        <w:pStyle w:val="BodyCopy"/>
        <w:rPr>
          <w:noProof w:val="0"/>
        </w:rPr>
        <w:sectPr w:rsidR="008E7626" w:rsidRPr="00363A64"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363A64" w:rsidTr="00E60317">
        <w:tc>
          <w:tcPr>
            <w:tcW w:w="5637" w:type="dxa"/>
          </w:tcPr>
          <w:p w:rsidR="00E60317" w:rsidRPr="00363A64" w:rsidRDefault="00254CC2" w:rsidP="008E7626">
            <w:pPr>
              <w:pStyle w:val="BodyCopy"/>
              <w:rPr>
                <w:noProof w:val="0"/>
              </w:rPr>
            </w:pPr>
            <w:r>
              <w:rPr>
                <w:lang w:eastAsia="en-AU"/>
              </w:rPr>
              <w:lastRenderedPageBreak/>
              <w:drawing>
                <wp:anchor distT="0" distB="0" distL="114300" distR="114300" simplePos="0" relativeHeight="251721728" behindDoc="0" locked="0" layoutInCell="1" allowOverlap="1">
                  <wp:simplePos x="0" y="0"/>
                  <wp:positionH relativeFrom="column">
                    <wp:posOffset>-16510</wp:posOffset>
                  </wp:positionH>
                  <wp:positionV relativeFrom="paragraph">
                    <wp:posOffset>61595</wp:posOffset>
                  </wp:positionV>
                  <wp:extent cx="874395" cy="39243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stretch>
                            <a:fillRect/>
                          </a:stretch>
                        </pic:blipFill>
                        <pic:spPr>
                          <a:xfrm>
                            <a:off x="0" y="0"/>
                            <a:ext cx="874395" cy="392430"/>
                          </a:xfrm>
                          <a:prstGeom prst="rect">
                            <a:avLst/>
                          </a:prstGeom>
                        </pic:spPr>
                      </pic:pic>
                    </a:graphicData>
                  </a:graphic>
                </wp:anchor>
              </w:drawing>
            </w:r>
            <w:r w:rsidR="00E60317" w:rsidRPr="00363A64">
              <w:rPr>
                <w:lang w:eastAsia="en-AU"/>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1676400" cy="542925"/>
                          </a:xfrm>
                          <a:prstGeom prst="rect">
                            <a:avLst/>
                          </a:prstGeom>
                        </pic:spPr>
                      </pic:pic>
                    </a:graphicData>
                  </a:graphic>
                </wp:anchor>
              </w:drawing>
            </w:r>
            <w:r w:rsidR="00E60317" w:rsidRPr="00363A64">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363A64" w:rsidRDefault="008E7626" w:rsidP="008E7626">
      <w:pPr>
        <w:pStyle w:val="TableofContents"/>
      </w:pPr>
      <w:r w:rsidRPr="00363A64">
        <w:t>Table of contents</w:t>
      </w:r>
    </w:p>
    <w:p w:rsidR="00254CC2" w:rsidRDefault="00CB14F5">
      <w:pPr>
        <w:pStyle w:val="TOC1"/>
        <w:rPr>
          <w:rFonts w:asciiTheme="minorHAnsi" w:hAnsiTheme="minorHAnsi"/>
        </w:rPr>
      </w:pPr>
      <w:r w:rsidRPr="00363A64">
        <w:rPr>
          <w:noProof w:val="0"/>
        </w:rPr>
        <w:fldChar w:fldCharType="begin"/>
      </w:r>
      <w:r w:rsidR="00E71DE9" w:rsidRPr="00363A64">
        <w:rPr>
          <w:noProof w:val="0"/>
        </w:rPr>
        <w:instrText xml:space="preserve"> TOC \h \z \t "Heading 1,1" </w:instrText>
      </w:r>
      <w:r w:rsidRPr="00363A64">
        <w:rPr>
          <w:noProof w:val="0"/>
        </w:rPr>
        <w:fldChar w:fldCharType="separate"/>
      </w:r>
      <w:hyperlink w:anchor="_Toc378593307" w:history="1">
        <w:r w:rsidR="00254CC2" w:rsidRPr="00983A1B">
          <w:rPr>
            <w:rStyle w:val="Hyperlink"/>
          </w:rPr>
          <w:t>Introduction to trainee manual</w:t>
        </w:r>
        <w:r w:rsidR="00254CC2">
          <w:rPr>
            <w:webHidden/>
          </w:rPr>
          <w:tab/>
        </w:r>
        <w:r w:rsidR="00254CC2">
          <w:rPr>
            <w:webHidden/>
          </w:rPr>
          <w:fldChar w:fldCharType="begin"/>
        </w:r>
        <w:r w:rsidR="00254CC2">
          <w:rPr>
            <w:webHidden/>
          </w:rPr>
          <w:instrText xml:space="preserve"> PAGEREF _Toc378593307 \h </w:instrText>
        </w:r>
        <w:r w:rsidR="00254CC2">
          <w:rPr>
            <w:webHidden/>
          </w:rPr>
        </w:r>
        <w:r w:rsidR="00254CC2">
          <w:rPr>
            <w:webHidden/>
          </w:rPr>
          <w:fldChar w:fldCharType="separate"/>
        </w:r>
        <w:r w:rsidR="00254CC2">
          <w:rPr>
            <w:webHidden/>
          </w:rPr>
          <w:t>1</w:t>
        </w:r>
        <w:r w:rsidR="00254CC2">
          <w:rPr>
            <w:webHidden/>
          </w:rPr>
          <w:fldChar w:fldCharType="end"/>
        </w:r>
      </w:hyperlink>
    </w:p>
    <w:p w:rsidR="00254CC2" w:rsidRDefault="00B977B5">
      <w:pPr>
        <w:pStyle w:val="TOC1"/>
        <w:rPr>
          <w:rFonts w:asciiTheme="minorHAnsi" w:hAnsiTheme="minorHAnsi"/>
        </w:rPr>
      </w:pPr>
      <w:hyperlink w:anchor="_Toc378593308" w:history="1">
        <w:r w:rsidR="00254CC2" w:rsidRPr="00983A1B">
          <w:rPr>
            <w:rStyle w:val="Hyperlink"/>
          </w:rPr>
          <w:t>Unit descriptor</w:t>
        </w:r>
        <w:r w:rsidR="00254CC2">
          <w:rPr>
            <w:webHidden/>
          </w:rPr>
          <w:tab/>
        </w:r>
        <w:r w:rsidR="00254CC2">
          <w:rPr>
            <w:webHidden/>
          </w:rPr>
          <w:fldChar w:fldCharType="begin"/>
        </w:r>
        <w:r w:rsidR="00254CC2">
          <w:rPr>
            <w:webHidden/>
          </w:rPr>
          <w:instrText xml:space="preserve"> PAGEREF _Toc378593308 \h </w:instrText>
        </w:r>
        <w:r w:rsidR="00254CC2">
          <w:rPr>
            <w:webHidden/>
          </w:rPr>
        </w:r>
        <w:r w:rsidR="00254CC2">
          <w:rPr>
            <w:webHidden/>
          </w:rPr>
          <w:fldChar w:fldCharType="separate"/>
        </w:r>
        <w:r w:rsidR="00254CC2">
          <w:rPr>
            <w:webHidden/>
          </w:rPr>
          <w:t>3</w:t>
        </w:r>
        <w:r w:rsidR="00254CC2">
          <w:rPr>
            <w:webHidden/>
          </w:rPr>
          <w:fldChar w:fldCharType="end"/>
        </w:r>
      </w:hyperlink>
    </w:p>
    <w:p w:rsidR="00254CC2" w:rsidRDefault="00B977B5">
      <w:pPr>
        <w:pStyle w:val="TOC1"/>
        <w:rPr>
          <w:rFonts w:asciiTheme="minorHAnsi" w:hAnsiTheme="minorHAnsi"/>
        </w:rPr>
      </w:pPr>
      <w:hyperlink w:anchor="_Toc378593309" w:history="1">
        <w:r w:rsidR="00254CC2" w:rsidRPr="00983A1B">
          <w:rPr>
            <w:rStyle w:val="Hyperlink"/>
          </w:rPr>
          <w:t>Assessment matrix</w:t>
        </w:r>
        <w:r w:rsidR="00254CC2">
          <w:rPr>
            <w:webHidden/>
          </w:rPr>
          <w:tab/>
        </w:r>
        <w:r w:rsidR="00254CC2">
          <w:rPr>
            <w:webHidden/>
          </w:rPr>
          <w:fldChar w:fldCharType="begin"/>
        </w:r>
        <w:r w:rsidR="00254CC2">
          <w:rPr>
            <w:webHidden/>
          </w:rPr>
          <w:instrText xml:space="preserve"> PAGEREF _Toc378593309 \h </w:instrText>
        </w:r>
        <w:r w:rsidR="00254CC2">
          <w:rPr>
            <w:webHidden/>
          </w:rPr>
        </w:r>
        <w:r w:rsidR="00254CC2">
          <w:rPr>
            <w:webHidden/>
          </w:rPr>
          <w:fldChar w:fldCharType="separate"/>
        </w:r>
        <w:r w:rsidR="00254CC2">
          <w:rPr>
            <w:webHidden/>
          </w:rPr>
          <w:t>5</w:t>
        </w:r>
        <w:r w:rsidR="00254CC2">
          <w:rPr>
            <w:webHidden/>
          </w:rPr>
          <w:fldChar w:fldCharType="end"/>
        </w:r>
      </w:hyperlink>
    </w:p>
    <w:p w:rsidR="00254CC2" w:rsidRDefault="00B977B5">
      <w:pPr>
        <w:pStyle w:val="TOC1"/>
        <w:rPr>
          <w:rFonts w:asciiTheme="minorHAnsi" w:hAnsiTheme="minorHAnsi"/>
        </w:rPr>
      </w:pPr>
      <w:hyperlink w:anchor="_Toc378593310" w:history="1">
        <w:r w:rsidR="00254CC2" w:rsidRPr="00983A1B">
          <w:rPr>
            <w:rStyle w:val="Hyperlink"/>
          </w:rPr>
          <w:t>Glossary</w:t>
        </w:r>
        <w:r w:rsidR="00254CC2">
          <w:rPr>
            <w:webHidden/>
          </w:rPr>
          <w:tab/>
        </w:r>
        <w:r w:rsidR="00254CC2">
          <w:rPr>
            <w:webHidden/>
          </w:rPr>
          <w:fldChar w:fldCharType="begin"/>
        </w:r>
        <w:r w:rsidR="00254CC2">
          <w:rPr>
            <w:webHidden/>
          </w:rPr>
          <w:instrText xml:space="preserve"> PAGEREF _Toc378593310 \h </w:instrText>
        </w:r>
        <w:r w:rsidR="00254CC2">
          <w:rPr>
            <w:webHidden/>
          </w:rPr>
        </w:r>
        <w:r w:rsidR="00254CC2">
          <w:rPr>
            <w:webHidden/>
          </w:rPr>
          <w:fldChar w:fldCharType="separate"/>
        </w:r>
        <w:r w:rsidR="00254CC2">
          <w:rPr>
            <w:webHidden/>
          </w:rPr>
          <w:t>7</w:t>
        </w:r>
        <w:r w:rsidR="00254CC2">
          <w:rPr>
            <w:webHidden/>
          </w:rPr>
          <w:fldChar w:fldCharType="end"/>
        </w:r>
      </w:hyperlink>
    </w:p>
    <w:p w:rsidR="00254CC2" w:rsidRDefault="00B977B5">
      <w:pPr>
        <w:pStyle w:val="TOC1"/>
        <w:rPr>
          <w:rFonts w:asciiTheme="minorHAnsi" w:hAnsiTheme="minorHAnsi"/>
        </w:rPr>
      </w:pPr>
      <w:hyperlink w:anchor="_Toc378593311" w:history="1">
        <w:r w:rsidR="00254CC2" w:rsidRPr="00983A1B">
          <w:rPr>
            <w:rStyle w:val="Hyperlink"/>
          </w:rPr>
          <w:t>Element 1: Plan project</w:t>
        </w:r>
        <w:r w:rsidR="00254CC2">
          <w:rPr>
            <w:webHidden/>
          </w:rPr>
          <w:tab/>
        </w:r>
        <w:r w:rsidR="00254CC2">
          <w:rPr>
            <w:webHidden/>
          </w:rPr>
          <w:fldChar w:fldCharType="begin"/>
        </w:r>
        <w:r w:rsidR="00254CC2">
          <w:rPr>
            <w:webHidden/>
          </w:rPr>
          <w:instrText xml:space="preserve"> PAGEREF _Toc378593311 \h </w:instrText>
        </w:r>
        <w:r w:rsidR="00254CC2">
          <w:rPr>
            <w:webHidden/>
          </w:rPr>
        </w:r>
        <w:r w:rsidR="00254CC2">
          <w:rPr>
            <w:webHidden/>
          </w:rPr>
          <w:fldChar w:fldCharType="separate"/>
        </w:r>
        <w:r w:rsidR="00254CC2">
          <w:rPr>
            <w:webHidden/>
          </w:rPr>
          <w:t>9</w:t>
        </w:r>
        <w:r w:rsidR="00254CC2">
          <w:rPr>
            <w:webHidden/>
          </w:rPr>
          <w:fldChar w:fldCharType="end"/>
        </w:r>
      </w:hyperlink>
    </w:p>
    <w:p w:rsidR="00254CC2" w:rsidRDefault="00B977B5">
      <w:pPr>
        <w:pStyle w:val="TOC1"/>
        <w:rPr>
          <w:rFonts w:asciiTheme="minorHAnsi" w:hAnsiTheme="minorHAnsi"/>
        </w:rPr>
      </w:pPr>
      <w:hyperlink w:anchor="_Toc378593312" w:history="1">
        <w:r w:rsidR="00254CC2" w:rsidRPr="00983A1B">
          <w:rPr>
            <w:rStyle w:val="Hyperlink"/>
          </w:rPr>
          <w:t>Element 2: Administer and monitor project</w:t>
        </w:r>
        <w:r w:rsidR="00254CC2">
          <w:rPr>
            <w:webHidden/>
          </w:rPr>
          <w:tab/>
        </w:r>
        <w:r w:rsidR="00254CC2">
          <w:rPr>
            <w:webHidden/>
          </w:rPr>
          <w:fldChar w:fldCharType="begin"/>
        </w:r>
        <w:r w:rsidR="00254CC2">
          <w:rPr>
            <w:webHidden/>
          </w:rPr>
          <w:instrText xml:space="preserve"> PAGEREF _Toc378593312 \h </w:instrText>
        </w:r>
        <w:r w:rsidR="00254CC2">
          <w:rPr>
            <w:webHidden/>
          </w:rPr>
        </w:r>
        <w:r w:rsidR="00254CC2">
          <w:rPr>
            <w:webHidden/>
          </w:rPr>
          <w:fldChar w:fldCharType="separate"/>
        </w:r>
        <w:r w:rsidR="00254CC2">
          <w:rPr>
            <w:webHidden/>
          </w:rPr>
          <w:t>63</w:t>
        </w:r>
        <w:r w:rsidR="00254CC2">
          <w:rPr>
            <w:webHidden/>
          </w:rPr>
          <w:fldChar w:fldCharType="end"/>
        </w:r>
      </w:hyperlink>
    </w:p>
    <w:p w:rsidR="00254CC2" w:rsidRDefault="00B977B5">
      <w:pPr>
        <w:pStyle w:val="TOC1"/>
        <w:rPr>
          <w:rFonts w:asciiTheme="minorHAnsi" w:hAnsiTheme="minorHAnsi"/>
        </w:rPr>
      </w:pPr>
      <w:hyperlink w:anchor="_Toc378593313" w:history="1">
        <w:r w:rsidR="00254CC2" w:rsidRPr="00983A1B">
          <w:rPr>
            <w:rStyle w:val="Hyperlink"/>
          </w:rPr>
          <w:t>Element 3: Evaluate project</w:t>
        </w:r>
        <w:r w:rsidR="00254CC2">
          <w:rPr>
            <w:webHidden/>
          </w:rPr>
          <w:tab/>
        </w:r>
        <w:r w:rsidR="00254CC2">
          <w:rPr>
            <w:webHidden/>
          </w:rPr>
          <w:fldChar w:fldCharType="begin"/>
        </w:r>
        <w:r w:rsidR="00254CC2">
          <w:rPr>
            <w:webHidden/>
          </w:rPr>
          <w:instrText xml:space="preserve"> PAGEREF _Toc378593313 \h </w:instrText>
        </w:r>
        <w:r w:rsidR="00254CC2">
          <w:rPr>
            <w:webHidden/>
          </w:rPr>
        </w:r>
        <w:r w:rsidR="00254CC2">
          <w:rPr>
            <w:webHidden/>
          </w:rPr>
          <w:fldChar w:fldCharType="separate"/>
        </w:r>
        <w:r w:rsidR="00254CC2">
          <w:rPr>
            <w:webHidden/>
          </w:rPr>
          <w:t>93</w:t>
        </w:r>
        <w:r w:rsidR="00254CC2">
          <w:rPr>
            <w:webHidden/>
          </w:rPr>
          <w:fldChar w:fldCharType="end"/>
        </w:r>
      </w:hyperlink>
    </w:p>
    <w:p w:rsidR="00254CC2" w:rsidRDefault="00B977B5">
      <w:pPr>
        <w:pStyle w:val="TOC1"/>
        <w:rPr>
          <w:rFonts w:asciiTheme="minorHAnsi" w:hAnsiTheme="minorHAnsi"/>
        </w:rPr>
      </w:pPr>
      <w:hyperlink w:anchor="_Toc378593314" w:history="1">
        <w:r w:rsidR="00254CC2" w:rsidRPr="00983A1B">
          <w:rPr>
            <w:rStyle w:val="Hyperlink"/>
          </w:rPr>
          <w:t>Presentation of written work</w:t>
        </w:r>
        <w:r w:rsidR="00254CC2">
          <w:rPr>
            <w:webHidden/>
          </w:rPr>
          <w:tab/>
        </w:r>
        <w:r w:rsidR="00254CC2">
          <w:rPr>
            <w:webHidden/>
          </w:rPr>
          <w:fldChar w:fldCharType="begin"/>
        </w:r>
        <w:r w:rsidR="00254CC2">
          <w:rPr>
            <w:webHidden/>
          </w:rPr>
          <w:instrText xml:space="preserve"> PAGEREF _Toc378593314 \h </w:instrText>
        </w:r>
        <w:r w:rsidR="00254CC2">
          <w:rPr>
            <w:webHidden/>
          </w:rPr>
        </w:r>
        <w:r w:rsidR="00254CC2">
          <w:rPr>
            <w:webHidden/>
          </w:rPr>
          <w:fldChar w:fldCharType="separate"/>
        </w:r>
        <w:r w:rsidR="00254CC2">
          <w:rPr>
            <w:webHidden/>
          </w:rPr>
          <w:t>109</w:t>
        </w:r>
        <w:r w:rsidR="00254CC2">
          <w:rPr>
            <w:webHidden/>
          </w:rPr>
          <w:fldChar w:fldCharType="end"/>
        </w:r>
      </w:hyperlink>
    </w:p>
    <w:p w:rsidR="00254CC2" w:rsidRDefault="00B977B5">
      <w:pPr>
        <w:pStyle w:val="TOC1"/>
        <w:rPr>
          <w:rFonts w:asciiTheme="minorHAnsi" w:hAnsiTheme="minorHAnsi"/>
        </w:rPr>
      </w:pPr>
      <w:hyperlink w:anchor="_Toc378593315" w:history="1">
        <w:r w:rsidR="00254CC2" w:rsidRPr="00983A1B">
          <w:rPr>
            <w:rStyle w:val="Hyperlink"/>
          </w:rPr>
          <w:t>Recommended reading</w:t>
        </w:r>
        <w:r w:rsidR="00254CC2">
          <w:rPr>
            <w:webHidden/>
          </w:rPr>
          <w:tab/>
        </w:r>
        <w:r w:rsidR="00254CC2">
          <w:rPr>
            <w:webHidden/>
          </w:rPr>
          <w:fldChar w:fldCharType="begin"/>
        </w:r>
        <w:r w:rsidR="00254CC2">
          <w:rPr>
            <w:webHidden/>
          </w:rPr>
          <w:instrText xml:space="preserve"> PAGEREF _Toc378593315 \h </w:instrText>
        </w:r>
        <w:r w:rsidR="00254CC2">
          <w:rPr>
            <w:webHidden/>
          </w:rPr>
        </w:r>
        <w:r w:rsidR="00254CC2">
          <w:rPr>
            <w:webHidden/>
          </w:rPr>
          <w:fldChar w:fldCharType="separate"/>
        </w:r>
        <w:r w:rsidR="00254CC2">
          <w:rPr>
            <w:webHidden/>
          </w:rPr>
          <w:t>111</w:t>
        </w:r>
        <w:r w:rsidR="00254CC2">
          <w:rPr>
            <w:webHidden/>
          </w:rPr>
          <w:fldChar w:fldCharType="end"/>
        </w:r>
      </w:hyperlink>
    </w:p>
    <w:p w:rsidR="00254CC2" w:rsidRDefault="00B977B5">
      <w:pPr>
        <w:pStyle w:val="TOC1"/>
        <w:rPr>
          <w:rFonts w:asciiTheme="minorHAnsi" w:hAnsiTheme="minorHAnsi"/>
        </w:rPr>
      </w:pPr>
      <w:hyperlink w:anchor="_Toc378593316" w:history="1">
        <w:r w:rsidR="00254CC2" w:rsidRPr="00983A1B">
          <w:rPr>
            <w:rStyle w:val="Hyperlink"/>
          </w:rPr>
          <w:t>Trainee evaluation sheet</w:t>
        </w:r>
        <w:r w:rsidR="00254CC2">
          <w:rPr>
            <w:webHidden/>
          </w:rPr>
          <w:tab/>
        </w:r>
        <w:r w:rsidR="00254CC2">
          <w:rPr>
            <w:webHidden/>
          </w:rPr>
          <w:fldChar w:fldCharType="begin"/>
        </w:r>
        <w:r w:rsidR="00254CC2">
          <w:rPr>
            <w:webHidden/>
          </w:rPr>
          <w:instrText xml:space="preserve"> PAGEREF _Toc378593316 \h </w:instrText>
        </w:r>
        <w:r w:rsidR="00254CC2">
          <w:rPr>
            <w:webHidden/>
          </w:rPr>
        </w:r>
        <w:r w:rsidR="00254CC2">
          <w:rPr>
            <w:webHidden/>
          </w:rPr>
          <w:fldChar w:fldCharType="separate"/>
        </w:r>
        <w:r w:rsidR="00254CC2">
          <w:rPr>
            <w:webHidden/>
          </w:rPr>
          <w:t>113</w:t>
        </w:r>
        <w:r w:rsidR="00254CC2">
          <w:rPr>
            <w:webHidden/>
          </w:rPr>
          <w:fldChar w:fldCharType="end"/>
        </w:r>
      </w:hyperlink>
    </w:p>
    <w:p w:rsidR="00254CC2" w:rsidRDefault="00B977B5">
      <w:pPr>
        <w:pStyle w:val="TOC1"/>
        <w:rPr>
          <w:rFonts w:asciiTheme="minorHAnsi" w:hAnsiTheme="minorHAnsi"/>
        </w:rPr>
      </w:pPr>
      <w:hyperlink w:anchor="_Toc378593317" w:history="1">
        <w:r w:rsidR="00254CC2" w:rsidRPr="00983A1B">
          <w:rPr>
            <w:rStyle w:val="Hyperlink"/>
          </w:rPr>
          <w:t>Trainee self-assessment checklist</w:t>
        </w:r>
        <w:r w:rsidR="00254CC2">
          <w:rPr>
            <w:webHidden/>
          </w:rPr>
          <w:tab/>
        </w:r>
        <w:r w:rsidR="00254CC2">
          <w:rPr>
            <w:webHidden/>
          </w:rPr>
          <w:fldChar w:fldCharType="begin"/>
        </w:r>
        <w:r w:rsidR="00254CC2">
          <w:rPr>
            <w:webHidden/>
          </w:rPr>
          <w:instrText xml:space="preserve"> PAGEREF _Toc378593317 \h </w:instrText>
        </w:r>
        <w:r w:rsidR="00254CC2">
          <w:rPr>
            <w:webHidden/>
          </w:rPr>
        </w:r>
        <w:r w:rsidR="00254CC2">
          <w:rPr>
            <w:webHidden/>
          </w:rPr>
          <w:fldChar w:fldCharType="separate"/>
        </w:r>
        <w:r w:rsidR="00254CC2">
          <w:rPr>
            <w:webHidden/>
          </w:rPr>
          <w:t>115</w:t>
        </w:r>
        <w:r w:rsidR="00254CC2">
          <w:rPr>
            <w:webHidden/>
          </w:rPr>
          <w:fldChar w:fldCharType="end"/>
        </w:r>
      </w:hyperlink>
    </w:p>
    <w:p w:rsidR="008E7626" w:rsidRPr="00363A64" w:rsidRDefault="00CB14F5" w:rsidP="002E06FB">
      <w:pPr>
        <w:pStyle w:val="BodyCopy"/>
        <w:outlineLvl w:val="0"/>
        <w:rPr>
          <w:rFonts w:ascii="Verdana" w:hAnsi="Verdana"/>
        </w:rPr>
      </w:pPr>
      <w:r w:rsidRPr="00363A64">
        <w:rPr>
          <w:noProof w:val="0"/>
        </w:rPr>
        <w:fldChar w:fldCharType="end"/>
      </w:r>
      <w:r w:rsidR="008E7626" w:rsidRPr="00363A64">
        <w:br w:type="page"/>
      </w:r>
    </w:p>
    <w:p w:rsidR="008E7626" w:rsidRPr="00363A64" w:rsidRDefault="008E7626" w:rsidP="008E7626">
      <w:pPr>
        <w:pStyle w:val="BodyCopy"/>
        <w:rPr>
          <w:noProof w:val="0"/>
        </w:rPr>
      </w:pPr>
    </w:p>
    <w:p w:rsidR="008E7626" w:rsidRPr="00363A64" w:rsidRDefault="008E7626" w:rsidP="008E7626">
      <w:pPr>
        <w:pStyle w:val="BodyCopy"/>
        <w:rPr>
          <w:noProof w:val="0"/>
        </w:rPr>
        <w:sectPr w:rsidR="008E7626" w:rsidRPr="00363A64" w:rsidSect="0098595B">
          <w:footerReference w:type="even" r:id="rId21"/>
          <w:footerReference w:type="default" r:id="rId22"/>
          <w:pgSz w:w="11906" w:h="16838" w:code="9"/>
          <w:pgMar w:top="1440" w:right="1440" w:bottom="1440" w:left="1701" w:header="709" w:footer="314" w:gutter="0"/>
          <w:cols w:space="708"/>
          <w:docGrid w:linePitch="360"/>
        </w:sectPr>
      </w:pPr>
    </w:p>
    <w:p w:rsidR="00212D85" w:rsidRPr="00363A64" w:rsidRDefault="00212D85" w:rsidP="00212D85">
      <w:pPr>
        <w:pStyle w:val="Heading1"/>
      </w:pPr>
      <w:bookmarkStart w:id="4" w:name="_Toc334515496"/>
      <w:bookmarkStart w:id="5" w:name="_Toc378593307"/>
      <w:r w:rsidRPr="00363A64">
        <w:lastRenderedPageBreak/>
        <w:t>Introduction to trainee manual</w:t>
      </w:r>
      <w:bookmarkEnd w:id="4"/>
      <w:bookmarkEnd w:id="5"/>
    </w:p>
    <w:p w:rsidR="00212D85" w:rsidRPr="00363A64" w:rsidRDefault="00212D85" w:rsidP="00212D85">
      <w:pPr>
        <w:pStyle w:val="Heading3"/>
      </w:pPr>
      <w:r w:rsidRPr="00363A64">
        <w:t>To the Trainee</w:t>
      </w:r>
    </w:p>
    <w:p w:rsidR="00212D85" w:rsidRPr="00363A64" w:rsidRDefault="00212D85" w:rsidP="00212D85">
      <w:pPr>
        <w:pStyle w:val="BodyCopy"/>
        <w:rPr>
          <w:noProof w:val="0"/>
        </w:rPr>
      </w:pPr>
      <w:r w:rsidRPr="00363A64">
        <w:rPr>
          <w:noProof w:val="0"/>
        </w:rPr>
        <w:t>Congratulations on joining this course. This Trainee Manual is one part of a ‘toolbox’ which is a resource provided to trainees, trainers and assessors to help you become competent in various areas of your work.</w:t>
      </w:r>
    </w:p>
    <w:p w:rsidR="00212D85" w:rsidRPr="00363A64" w:rsidRDefault="00212D85" w:rsidP="00212D85">
      <w:pPr>
        <w:pStyle w:val="BodyCopy"/>
        <w:rPr>
          <w:noProof w:val="0"/>
        </w:rPr>
      </w:pPr>
      <w:r w:rsidRPr="00363A64">
        <w:rPr>
          <w:noProof w:val="0"/>
        </w:rPr>
        <w:t>The ‘toolbox’ consists of three elements:</w:t>
      </w:r>
    </w:p>
    <w:p w:rsidR="00212D85" w:rsidRPr="00363A64" w:rsidRDefault="00212D85" w:rsidP="00212D85">
      <w:pPr>
        <w:pStyle w:val="Bullet1"/>
      </w:pPr>
      <w:r w:rsidRPr="00363A64">
        <w:t>A Trainee Manual for you to read and study at home or in class</w:t>
      </w:r>
    </w:p>
    <w:p w:rsidR="00212D85" w:rsidRPr="00363A64" w:rsidRDefault="00212D85" w:rsidP="00212D85">
      <w:pPr>
        <w:pStyle w:val="Bullet1"/>
      </w:pPr>
      <w:r w:rsidRPr="00363A64">
        <w:t>A Trainer Guide with Power Point slides to help your Trainer explain the content of the training material and provide class activities to help with practice</w:t>
      </w:r>
    </w:p>
    <w:p w:rsidR="00212D85" w:rsidRPr="00363A64" w:rsidRDefault="00212D85" w:rsidP="00212D85">
      <w:pPr>
        <w:pStyle w:val="Bullet1"/>
      </w:pPr>
      <w:r w:rsidRPr="00363A64">
        <w:t>An Assessment Manual which provides your Assessor with oral and written questions and other assessment tasks to establish whether or not you have achieved competency.</w:t>
      </w:r>
    </w:p>
    <w:p w:rsidR="00212D85" w:rsidRPr="00363A64" w:rsidRDefault="00212D85" w:rsidP="00212D85">
      <w:pPr>
        <w:pStyle w:val="BodyCopy"/>
        <w:rPr>
          <w:noProof w:val="0"/>
        </w:rPr>
      </w:pPr>
      <w:r w:rsidRPr="00363A64">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212D85" w:rsidRPr="00363A64" w:rsidRDefault="00212D85" w:rsidP="00212D85">
      <w:pPr>
        <w:pStyle w:val="BodyCopy"/>
        <w:rPr>
          <w:noProof w:val="0"/>
        </w:rPr>
      </w:pPr>
      <w:r w:rsidRPr="00363A64">
        <w:rPr>
          <w:noProof w:val="0"/>
        </w:rPr>
        <w:t>What is the CBT and CBA system and why has it been adopted by ASEAN?</w:t>
      </w:r>
    </w:p>
    <w:p w:rsidR="00212D85" w:rsidRPr="00363A64" w:rsidRDefault="00212D85" w:rsidP="00212D85">
      <w:pPr>
        <w:pStyle w:val="BodyCopy"/>
        <w:rPr>
          <w:noProof w:val="0"/>
        </w:rPr>
      </w:pPr>
      <w:r w:rsidRPr="00363A64">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212D85" w:rsidRPr="00363A64" w:rsidRDefault="00212D85" w:rsidP="00212D85">
      <w:pPr>
        <w:pStyle w:val="BodyCopy"/>
        <w:rPr>
          <w:noProof w:val="0"/>
        </w:rPr>
      </w:pPr>
      <w:r w:rsidRPr="00363A64">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363A64" w:rsidRDefault="00212D85" w:rsidP="00212D85">
      <w:pPr>
        <w:pStyle w:val="BodyCopy"/>
        <w:rPr>
          <w:noProof w:val="0"/>
        </w:rPr>
      </w:pPr>
      <w:r w:rsidRPr="00363A64">
        <w:rPr>
          <w:noProof w:val="0"/>
        </w:rPr>
        <w:t>What is a competency standard?</w:t>
      </w:r>
    </w:p>
    <w:p w:rsidR="00212D85" w:rsidRPr="00363A64" w:rsidRDefault="00212D85" w:rsidP="00212D85">
      <w:pPr>
        <w:pStyle w:val="BodyCopy"/>
        <w:rPr>
          <w:noProof w:val="0"/>
        </w:rPr>
      </w:pPr>
      <w:r w:rsidRPr="00363A64">
        <w:rPr>
          <w:noProof w:val="0"/>
        </w:rPr>
        <w:t>Competency standards are descriptions of the skills and knowledge required to perform a task or activity at the level of a required standard.</w:t>
      </w:r>
    </w:p>
    <w:p w:rsidR="00212D85" w:rsidRPr="00363A64" w:rsidRDefault="00212D85" w:rsidP="00212D85">
      <w:pPr>
        <w:pStyle w:val="BodyCopy"/>
        <w:rPr>
          <w:noProof w:val="0"/>
        </w:rPr>
      </w:pPr>
      <w:r w:rsidRPr="00363A64">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363A64" w:rsidRDefault="00212D85" w:rsidP="00212D85">
      <w:pPr>
        <w:pStyle w:val="Bullet1"/>
      </w:pPr>
      <w:r w:rsidRPr="00363A64">
        <w:t>Housekeeping</w:t>
      </w:r>
    </w:p>
    <w:p w:rsidR="00212D85" w:rsidRPr="00363A64" w:rsidRDefault="00212D85" w:rsidP="00212D85">
      <w:pPr>
        <w:pStyle w:val="Bullet1"/>
      </w:pPr>
      <w:r w:rsidRPr="00363A64">
        <w:t>Food Production</w:t>
      </w:r>
    </w:p>
    <w:p w:rsidR="00212D85" w:rsidRPr="00363A64" w:rsidRDefault="00212D85" w:rsidP="00212D85">
      <w:pPr>
        <w:pStyle w:val="Bullet1"/>
      </w:pPr>
      <w:r w:rsidRPr="00363A64">
        <w:t>Food and Beverage Service</w:t>
      </w:r>
    </w:p>
    <w:p w:rsidR="00212D85" w:rsidRPr="00363A64" w:rsidRDefault="00212D85" w:rsidP="00212D85">
      <w:pPr>
        <w:pStyle w:val="Bullet1"/>
      </w:pPr>
      <w:r w:rsidRPr="00363A64">
        <w:lastRenderedPageBreak/>
        <w:t>Front Office</w:t>
      </w:r>
    </w:p>
    <w:p w:rsidR="00212D85" w:rsidRPr="00363A64" w:rsidRDefault="00212D85" w:rsidP="00212D85">
      <w:pPr>
        <w:pStyle w:val="Bullet1"/>
      </w:pPr>
      <w:r w:rsidRPr="00363A64">
        <w:t>Travel Agencies</w:t>
      </w:r>
    </w:p>
    <w:p w:rsidR="00212D85" w:rsidRPr="00363A64" w:rsidRDefault="00212D85" w:rsidP="00212D85">
      <w:pPr>
        <w:pStyle w:val="Bullet1"/>
      </w:pPr>
      <w:r w:rsidRPr="00363A64">
        <w:t>Tour Operations.</w:t>
      </w:r>
    </w:p>
    <w:p w:rsidR="00212D85" w:rsidRPr="00363A64" w:rsidRDefault="00212D85" w:rsidP="00212D85">
      <w:pPr>
        <w:pStyle w:val="BodyCopy"/>
        <w:rPr>
          <w:noProof w:val="0"/>
        </w:rPr>
      </w:pPr>
      <w:r w:rsidRPr="00363A64">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363A64" w:rsidRDefault="00212D85" w:rsidP="00212D85">
      <w:pPr>
        <w:pStyle w:val="BodyCopy"/>
        <w:rPr>
          <w:noProof w:val="0"/>
        </w:rPr>
      </w:pPr>
      <w:r w:rsidRPr="00363A64">
        <w:rPr>
          <w:noProof w:val="0"/>
        </w:rPr>
        <w:t>There are other components of the competency standard:</w:t>
      </w:r>
    </w:p>
    <w:p w:rsidR="00212D85" w:rsidRPr="00363A64" w:rsidRDefault="00212D85" w:rsidP="00212D85">
      <w:pPr>
        <w:pStyle w:val="Bullet1"/>
      </w:pPr>
      <w:r w:rsidRPr="00363A64">
        <w:rPr>
          <w:i/>
        </w:rPr>
        <w:t xml:space="preserve">Unit Title: </w:t>
      </w:r>
      <w:r w:rsidRPr="00363A64">
        <w:t>statement about what is to be done in the workplace</w:t>
      </w:r>
    </w:p>
    <w:p w:rsidR="00212D85" w:rsidRPr="00363A64" w:rsidRDefault="00212D85" w:rsidP="00212D85">
      <w:pPr>
        <w:pStyle w:val="Bullet1"/>
      </w:pPr>
      <w:r w:rsidRPr="00363A64">
        <w:rPr>
          <w:i/>
        </w:rPr>
        <w:t xml:space="preserve">Unit Number: </w:t>
      </w:r>
      <w:r w:rsidRPr="00363A64">
        <w:t>unique number identifying the particular competency</w:t>
      </w:r>
    </w:p>
    <w:p w:rsidR="00212D85" w:rsidRPr="00363A64" w:rsidRDefault="00212D85" w:rsidP="00212D85">
      <w:pPr>
        <w:pStyle w:val="Bullet1"/>
      </w:pPr>
      <w:r w:rsidRPr="00363A64">
        <w:rPr>
          <w:i/>
        </w:rPr>
        <w:t xml:space="preserve">Nominal hours: </w:t>
      </w:r>
      <w:r w:rsidRPr="00363A64">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363A64" w:rsidRDefault="00212D85" w:rsidP="00212D85">
      <w:pPr>
        <w:pStyle w:val="BodyCopy"/>
        <w:rPr>
          <w:noProof w:val="0"/>
        </w:rPr>
      </w:pPr>
      <w:r w:rsidRPr="00363A64">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363A64" w:rsidRDefault="00212D85" w:rsidP="00212D85">
      <w:pPr>
        <w:pStyle w:val="BodyCopy"/>
        <w:rPr>
          <w:noProof w:val="0"/>
        </w:rPr>
      </w:pPr>
      <w:r w:rsidRPr="00363A64">
        <w:rPr>
          <w:noProof w:val="0"/>
        </w:rPr>
        <w:t>Your trainer and/or assessor may use other methods to assess you such as:</w:t>
      </w:r>
    </w:p>
    <w:p w:rsidR="00212D85" w:rsidRPr="00363A64" w:rsidRDefault="00212D85" w:rsidP="00212D85">
      <w:pPr>
        <w:pStyle w:val="Bullet1"/>
      </w:pPr>
      <w:r w:rsidRPr="00363A64">
        <w:t>Journals</w:t>
      </w:r>
    </w:p>
    <w:p w:rsidR="00212D85" w:rsidRPr="00363A64" w:rsidRDefault="00212D85" w:rsidP="00212D85">
      <w:pPr>
        <w:pStyle w:val="Bullet1"/>
      </w:pPr>
      <w:r w:rsidRPr="00363A64">
        <w:t>Oral presentations</w:t>
      </w:r>
    </w:p>
    <w:p w:rsidR="00212D85" w:rsidRPr="00363A64" w:rsidRDefault="00212D85" w:rsidP="00212D85">
      <w:pPr>
        <w:pStyle w:val="Bullet1"/>
      </w:pPr>
      <w:r w:rsidRPr="00363A64">
        <w:t>Role plays</w:t>
      </w:r>
    </w:p>
    <w:p w:rsidR="00212D85" w:rsidRPr="00363A64" w:rsidRDefault="00212D85" w:rsidP="00212D85">
      <w:pPr>
        <w:pStyle w:val="Bullet1"/>
      </w:pPr>
      <w:r w:rsidRPr="00363A64">
        <w:t>Log books</w:t>
      </w:r>
    </w:p>
    <w:p w:rsidR="00212D85" w:rsidRPr="00363A64" w:rsidRDefault="00212D85" w:rsidP="00212D85">
      <w:pPr>
        <w:pStyle w:val="Bullet1"/>
      </w:pPr>
      <w:r w:rsidRPr="00363A64">
        <w:t>Group projects</w:t>
      </w:r>
    </w:p>
    <w:p w:rsidR="00212D85" w:rsidRPr="00363A64" w:rsidRDefault="00212D85" w:rsidP="00212D85">
      <w:pPr>
        <w:pStyle w:val="Bullet1"/>
      </w:pPr>
      <w:r w:rsidRPr="00363A64">
        <w:t>Practical demonstrations.</w:t>
      </w:r>
    </w:p>
    <w:p w:rsidR="00212D85" w:rsidRPr="00363A64" w:rsidRDefault="00212D85" w:rsidP="00212D85">
      <w:pPr>
        <w:pStyle w:val="BodyCopy"/>
        <w:rPr>
          <w:noProof w:val="0"/>
        </w:rPr>
      </w:pPr>
      <w:r w:rsidRPr="00363A64">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363A64" w:rsidRDefault="00212D85" w:rsidP="00212D85">
      <w:pPr>
        <w:pStyle w:val="BodyCopy"/>
        <w:rPr>
          <w:noProof w:val="0"/>
          <w:lang w:eastAsia="en-AU"/>
        </w:rPr>
      </w:pPr>
    </w:p>
    <w:p w:rsidR="00212D85" w:rsidRPr="00363A64" w:rsidRDefault="00212D85" w:rsidP="00212D85">
      <w:pPr>
        <w:pStyle w:val="BodyCopy"/>
        <w:rPr>
          <w:noProof w:val="0"/>
          <w:lang w:eastAsia="en-AU"/>
        </w:rPr>
      </w:pPr>
    </w:p>
    <w:p w:rsidR="00212D85" w:rsidRPr="00363A64" w:rsidRDefault="00212D85" w:rsidP="00212D85">
      <w:pPr>
        <w:pStyle w:val="BodyCopy"/>
        <w:rPr>
          <w:noProof w:val="0"/>
          <w:lang w:eastAsia="en-AU"/>
        </w:rPr>
        <w:sectPr w:rsidR="00212D85" w:rsidRPr="00363A64" w:rsidSect="0098595B">
          <w:headerReference w:type="even" r:id="rId23"/>
          <w:headerReference w:type="default" r:id="rId24"/>
          <w:footerReference w:type="even" r:id="rId25"/>
          <w:footerReference w:type="default" r:id="rId26"/>
          <w:pgSz w:w="11906" w:h="16838" w:code="9"/>
          <w:pgMar w:top="1440" w:right="1440" w:bottom="1440" w:left="1701" w:header="709" w:footer="313" w:gutter="0"/>
          <w:pgNumType w:start="1"/>
          <w:cols w:space="708"/>
          <w:docGrid w:linePitch="360"/>
        </w:sectPr>
      </w:pPr>
    </w:p>
    <w:p w:rsidR="00E952B0" w:rsidRPr="00363A64" w:rsidRDefault="00E71DE9" w:rsidP="002E06FB">
      <w:pPr>
        <w:pStyle w:val="Heading1"/>
        <w:spacing w:after="240"/>
      </w:pPr>
      <w:bookmarkStart w:id="6" w:name="_Toc378593308"/>
      <w:r w:rsidRPr="00363A64">
        <w:lastRenderedPageBreak/>
        <w:t>Unit descript</w:t>
      </w:r>
      <w:r w:rsidR="00B957A8" w:rsidRPr="00363A64">
        <w:t>or</w:t>
      </w:r>
      <w:bookmarkEnd w:id="6"/>
    </w:p>
    <w:p w:rsidR="00B07E5C" w:rsidRPr="00363A64" w:rsidRDefault="00B977B5"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88282021"/>
          <w:lock w:val="sdtLocked"/>
          <w:dataBinding w:prefixMappings="xmlns:ns0='http://schemas.openxmlformats.org/package/2006/metadata/core-properties' xmlns:ns1='http://purl.org/dc/elements/1.1/'" w:xpath="/ns0:coreProperties[1]/ns1:title[1]" w:storeItemID="{6C3C8BC8-F283-45AE-878A-BAB7291924A1}"/>
          <w:text/>
        </w:sdtPr>
        <w:sdtEndPr/>
        <w:sdtContent>
          <w:r w:rsidR="00271896" w:rsidRPr="00271896">
            <w:rPr>
              <w:rFonts w:eastAsia="Times New Roman"/>
              <w:noProof w:val="0"/>
              <w:kern w:val="28"/>
              <w:lang w:eastAsia="en-US"/>
            </w:rPr>
            <w:t>Manage and implement small projects</w:t>
          </w:r>
        </w:sdtContent>
      </w:sdt>
      <w:r>
        <w:rPr>
          <w:rFonts w:eastAsia="Times New Roman"/>
          <w:noProof w:val="0"/>
          <w:kern w:val="28"/>
          <w:lang w:eastAsia="en-US"/>
        </w:rPr>
        <w:fldChar w:fldCharType="end"/>
      </w:r>
    </w:p>
    <w:p w:rsidR="00E952B0" w:rsidRPr="00363A64" w:rsidRDefault="00E952B0" w:rsidP="00E952B0">
      <w:pPr>
        <w:pStyle w:val="BodyCopy"/>
        <w:rPr>
          <w:noProof w:val="0"/>
        </w:rPr>
      </w:pPr>
      <w:r w:rsidRPr="00363A64">
        <w:rPr>
          <w:noProof w:val="0"/>
        </w:rPr>
        <w:t xml:space="preserve">This unit deals with the skills and knowledge required to </w:t>
      </w:r>
      <w:r w:rsidR="00CB14F5" w:rsidRPr="00363A64">
        <w:rPr>
          <w:noProof w:val="0"/>
        </w:rPr>
        <w:fldChar w:fldCharType="begin"/>
      </w:r>
      <w:r w:rsidR="0053596B" w:rsidRPr="00363A64">
        <w:rPr>
          <w:noProof w:val="0"/>
        </w:rPr>
        <w:instrText xml:space="preserve"> REF  ModuleName </w:instrText>
      </w:r>
      <w:r w:rsidR="00CB14F5" w:rsidRPr="00363A64">
        <w:rPr>
          <w:noProof w:val="0"/>
        </w:rPr>
        <w:fldChar w:fldCharType="separate"/>
      </w:r>
      <w:sdt>
        <w:sdtPr>
          <w:alias w:val="Title"/>
          <w:tag w:val="Title"/>
          <w:id w:val="88282022"/>
          <w:lock w:val="sdtLocked"/>
          <w:dataBinding w:prefixMappings="xmlns:ns0='http://schemas.openxmlformats.org/package/2006/metadata/core-properties' xmlns:ns1='http://purl.org/dc/elements/1.1/'" w:xpath="/ns0:coreProperties[1]/ns1:title[1]" w:storeItemID="{6C3C8BC8-F283-45AE-878A-BAB7291924A1}"/>
          <w:text/>
        </w:sdtPr>
        <w:sdtEndPr/>
        <w:sdtContent>
          <w:r w:rsidR="00271896" w:rsidRPr="00363A64">
            <w:t>Manage and implement small projects</w:t>
          </w:r>
        </w:sdtContent>
      </w:sdt>
      <w:r w:rsidR="00CB14F5" w:rsidRPr="00363A64">
        <w:rPr>
          <w:noProof w:val="0"/>
        </w:rPr>
        <w:fldChar w:fldCharType="end"/>
      </w:r>
      <w:r w:rsidR="00B07E5C" w:rsidRPr="00363A64">
        <w:rPr>
          <w:noProof w:val="0"/>
        </w:rPr>
        <w:t xml:space="preserve"> </w:t>
      </w:r>
      <w:r w:rsidRPr="00363A64">
        <w:rPr>
          <w:noProof w:val="0"/>
        </w:rPr>
        <w:t>in a range of settings within the hotel and travel industries workplace context.</w:t>
      </w:r>
    </w:p>
    <w:p w:rsidR="003C7D19" w:rsidRPr="00363A64" w:rsidRDefault="003C7D19" w:rsidP="003C7D19">
      <w:pPr>
        <w:pStyle w:val="BodyCopy"/>
        <w:rPr>
          <w:b/>
          <w:noProof w:val="0"/>
        </w:rPr>
      </w:pPr>
      <w:r w:rsidRPr="00363A64">
        <w:rPr>
          <w:b/>
          <w:noProof w:val="0"/>
        </w:rPr>
        <w:t xml:space="preserve">Unit Code: </w:t>
      </w:r>
    </w:p>
    <w:p w:rsidR="00727235" w:rsidRPr="00363A64" w:rsidRDefault="00CB14F5" w:rsidP="003C7D19">
      <w:pPr>
        <w:pStyle w:val="BodyCopy"/>
        <w:rPr>
          <w:b/>
          <w:noProof w:val="0"/>
        </w:rPr>
      </w:pPr>
      <w:r w:rsidRPr="00363A64">
        <w:rPr>
          <w:b/>
          <w:noProof w:val="0"/>
        </w:rPr>
        <w:fldChar w:fldCharType="begin"/>
      </w:r>
      <w:r w:rsidR="00727235" w:rsidRPr="00363A64">
        <w:rPr>
          <w:b/>
          <w:noProof w:val="0"/>
        </w:rPr>
        <w:instrText xml:space="preserve"> REF  UnitCode </w:instrText>
      </w:r>
      <w:r w:rsidRPr="00363A64">
        <w:rPr>
          <w:b/>
          <w:noProof w:val="0"/>
        </w:rPr>
        <w:fldChar w:fldCharType="separate"/>
      </w:r>
      <w:sdt>
        <w:sdtPr>
          <w:alias w:val="Unit Code"/>
          <w:tag w:val="Unit Code"/>
          <w:id w:val="88282023"/>
          <w:lock w:val="sdtLocked"/>
          <w:placeholder>
            <w:docPart w:val="C6DA57FD427B43DA9596FA7259E32C2C"/>
          </w:placeholder>
        </w:sdtPr>
        <w:sdtEndPr/>
        <w:sdtContent>
          <w:r w:rsidR="00271896" w:rsidRPr="00363A64">
            <w:t>D1.HGE.CL7.04</w:t>
          </w:r>
          <w:r w:rsidR="00271896" w:rsidRPr="00363A64">
            <w:br/>
          </w:r>
          <w:r w:rsidR="00271896" w:rsidRPr="00363A64">
            <w:rPr>
              <w:szCs w:val="22"/>
            </w:rPr>
            <w:t>D1.HGA.CL6.11</w:t>
          </w:r>
        </w:sdtContent>
      </w:sdt>
      <w:r w:rsidRPr="00363A64">
        <w:rPr>
          <w:b/>
          <w:noProof w:val="0"/>
        </w:rPr>
        <w:fldChar w:fldCharType="end"/>
      </w:r>
    </w:p>
    <w:p w:rsidR="003C7D19" w:rsidRPr="00363A64" w:rsidRDefault="003C7D19" w:rsidP="003C7D19">
      <w:pPr>
        <w:pStyle w:val="BodyCopy"/>
        <w:rPr>
          <w:b/>
          <w:noProof w:val="0"/>
        </w:rPr>
      </w:pPr>
      <w:r w:rsidRPr="00363A64">
        <w:rPr>
          <w:b/>
          <w:noProof w:val="0"/>
        </w:rPr>
        <w:t>Nominal Hours:</w:t>
      </w:r>
    </w:p>
    <w:p w:rsidR="003C7D19" w:rsidRPr="00363A64" w:rsidRDefault="003D35EB" w:rsidP="003C7D19">
      <w:pPr>
        <w:pStyle w:val="BodyCopy"/>
        <w:rPr>
          <w:noProof w:val="0"/>
        </w:rPr>
      </w:pPr>
      <w:r w:rsidRPr="00363A64">
        <w:rPr>
          <w:noProof w:val="0"/>
        </w:rPr>
        <w:t>100</w:t>
      </w:r>
    </w:p>
    <w:p w:rsidR="00E952B0" w:rsidRPr="00363A64" w:rsidRDefault="00E952B0" w:rsidP="002E06FB">
      <w:pPr>
        <w:pStyle w:val="Heading3"/>
        <w:spacing w:before="120" w:after="120"/>
      </w:pPr>
      <w:r w:rsidRPr="00363A64">
        <w:t xml:space="preserve">Element 1: </w:t>
      </w:r>
      <w:bookmarkStart w:id="7" w:name="Element1"/>
      <w:sdt>
        <w:sdtPr>
          <w:alias w:val="Element 1"/>
          <w:tag w:val="Element 1"/>
          <w:id w:val="83089941"/>
          <w:lock w:val="sdtLocked"/>
          <w:placeholder>
            <w:docPart w:val="2C45D21AEB6049A08EC0876740AE468D"/>
          </w:placeholder>
        </w:sdtPr>
        <w:sdtEndPr/>
        <w:sdtContent>
          <w:r w:rsidR="003D35EB" w:rsidRPr="00363A64">
            <w:t>Plan project</w:t>
          </w:r>
        </w:sdtContent>
      </w:sdt>
      <w:bookmarkEnd w:id="7"/>
    </w:p>
    <w:p w:rsidR="00E952B0" w:rsidRPr="00363A64" w:rsidRDefault="00E952B0" w:rsidP="002E06FB">
      <w:pPr>
        <w:pStyle w:val="BodyCopyBold"/>
        <w:spacing w:after="140"/>
        <w:rPr>
          <w:noProof w:val="0"/>
        </w:rPr>
      </w:pPr>
      <w:r w:rsidRPr="00363A64">
        <w:rPr>
          <w:noProof w:val="0"/>
        </w:rPr>
        <w:t>Performance Criteria</w:t>
      </w:r>
    </w:p>
    <w:p w:rsidR="00E952B0" w:rsidRPr="00363A64" w:rsidRDefault="00E952B0" w:rsidP="002E06FB">
      <w:pPr>
        <w:pStyle w:val="BodyCopyIndent"/>
        <w:spacing w:after="140"/>
        <w:rPr>
          <w:noProof w:val="0"/>
        </w:rPr>
      </w:pPr>
      <w:r w:rsidRPr="00363A64">
        <w:rPr>
          <w:noProof w:val="0"/>
        </w:rPr>
        <w:t>1.1</w:t>
      </w:r>
      <w:r w:rsidRPr="00363A64">
        <w:rPr>
          <w:noProof w:val="0"/>
        </w:rPr>
        <w:tab/>
      </w:r>
      <w:bookmarkStart w:id="8" w:name="Criteria11"/>
      <w:sdt>
        <w:sdtPr>
          <w:rPr>
            <w:noProof w:val="0"/>
          </w:rPr>
          <w:alias w:val="Criteria 1.1"/>
          <w:tag w:val="Insert Criteria 1.1"/>
          <w:id w:val="83089944"/>
          <w:lock w:val="sdtLocked"/>
          <w:placeholder>
            <w:docPart w:val="2C45D21AEB6049A08EC0876740AE468D"/>
          </w:placeholder>
        </w:sdtPr>
        <w:sdtEndPr/>
        <w:sdtContent>
          <w:r w:rsidR="003D35EB" w:rsidRPr="00363A64">
            <w:rPr>
              <w:noProof w:val="0"/>
            </w:rPr>
            <w:t>Develop the objectives and scope of the project in consultation with appropriate colleagues and customers</w:t>
          </w:r>
        </w:sdtContent>
      </w:sdt>
      <w:bookmarkEnd w:id="8"/>
    </w:p>
    <w:p w:rsidR="00305692" w:rsidRPr="00363A64" w:rsidRDefault="00E952B0" w:rsidP="002E06FB">
      <w:pPr>
        <w:pStyle w:val="BodyCopyIndent"/>
        <w:spacing w:after="140"/>
        <w:rPr>
          <w:noProof w:val="0"/>
        </w:rPr>
      </w:pPr>
      <w:r w:rsidRPr="00363A64">
        <w:rPr>
          <w:noProof w:val="0"/>
        </w:rPr>
        <w:t>1.2</w:t>
      </w:r>
      <w:r w:rsidRPr="00363A64">
        <w:rPr>
          <w:noProof w:val="0"/>
        </w:rPr>
        <w:tab/>
      </w:r>
      <w:bookmarkStart w:id="9" w:name="Criteria12"/>
      <w:sdt>
        <w:sdtPr>
          <w:rPr>
            <w:noProof w:val="0"/>
          </w:rPr>
          <w:alias w:val="Criteria 1.2"/>
          <w:tag w:val="Insert Criteria 1.2"/>
          <w:id w:val="83089950"/>
          <w:lock w:val="sdtLocked"/>
          <w:placeholder>
            <w:docPart w:val="2C45D21AEB6049A08EC0876740AE468D"/>
          </w:placeholder>
        </w:sdtPr>
        <w:sdtEndPr/>
        <w:sdtContent>
          <w:r w:rsidR="003D35EB" w:rsidRPr="00363A64">
            <w:rPr>
              <w:noProof w:val="0"/>
            </w:rPr>
            <w:t>Determine and develop a resource strategy for the project</w:t>
          </w:r>
        </w:sdtContent>
      </w:sdt>
      <w:bookmarkEnd w:id="9"/>
    </w:p>
    <w:p w:rsidR="00305692" w:rsidRPr="00363A64" w:rsidRDefault="00E952B0" w:rsidP="002E06FB">
      <w:pPr>
        <w:pStyle w:val="BodyCopyIndent"/>
        <w:spacing w:after="140"/>
        <w:rPr>
          <w:noProof w:val="0"/>
        </w:rPr>
      </w:pPr>
      <w:r w:rsidRPr="00363A64">
        <w:rPr>
          <w:noProof w:val="0"/>
        </w:rPr>
        <w:t>1.3</w:t>
      </w:r>
      <w:r w:rsidRPr="00363A64">
        <w:rPr>
          <w:noProof w:val="0"/>
        </w:rPr>
        <w:tab/>
      </w:r>
      <w:bookmarkStart w:id="10" w:name="Criteria13"/>
      <w:sdt>
        <w:sdtPr>
          <w:rPr>
            <w:noProof w:val="0"/>
          </w:rPr>
          <w:alias w:val="Criteria 1.3"/>
          <w:tag w:val="Insert Criteria 1.3"/>
          <w:id w:val="83089954"/>
          <w:lock w:val="sdtLocked"/>
          <w:placeholder>
            <w:docPart w:val="2C45D21AEB6049A08EC0876740AE468D"/>
          </w:placeholder>
        </w:sdtPr>
        <w:sdtEndPr/>
        <w:sdtContent>
          <w:r w:rsidR="003D35EB" w:rsidRPr="00363A64">
            <w:rPr>
              <w:noProof w:val="0"/>
            </w:rPr>
            <w:t>Evaluate the financial viability of the project through analysis of key factors</w:t>
          </w:r>
        </w:sdtContent>
      </w:sdt>
      <w:bookmarkEnd w:id="10"/>
    </w:p>
    <w:p w:rsidR="00305692" w:rsidRPr="00363A64" w:rsidRDefault="00E952B0" w:rsidP="002E06FB">
      <w:pPr>
        <w:pStyle w:val="BodyCopyIndent"/>
        <w:spacing w:after="140"/>
        <w:rPr>
          <w:noProof w:val="0"/>
        </w:rPr>
      </w:pPr>
      <w:r w:rsidRPr="00363A64">
        <w:rPr>
          <w:noProof w:val="0"/>
        </w:rPr>
        <w:t>1.4</w:t>
      </w:r>
      <w:r w:rsidRPr="00363A64">
        <w:rPr>
          <w:noProof w:val="0"/>
        </w:rPr>
        <w:tab/>
      </w:r>
      <w:bookmarkStart w:id="11" w:name="Criteria14"/>
      <w:sdt>
        <w:sdtPr>
          <w:rPr>
            <w:noProof w:val="0"/>
          </w:rPr>
          <w:alias w:val="Criteria 1.4"/>
          <w:tag w:val="Insert Criteria 1.4"/>
          <w:id w:val="83089957"/>
          <w:lock w:val="sdtLocked"/>
          <w:placeholder>
            <w:docPart w:val="2C45D21AEB6049A08EC0876740AE468D"/>
          </w:placeholder>
        </w:sdtPr>
        <w:sdtEndPr/>
        <w:sdtContent>
          <w:r w:rsidR="003D35EB" w:rsidRPr="00363A64">
            <w:rPr>
              <w:noProof w:val="0"/>
            </w:rPr>
            <w:t>Plan and create an administrative structure for the project</w:t>
          </w:r>
        </w:sdtContent>
      </w:sdt>
      <w:bookmarkEnd w:id="11"/>
    </w:p>
    <w:p w:rsidR="00305692" w:rsidRPr="00363A64" w:rsidRDefault="00E952B0" w:rsidP="002E06FB">
      <w:pPr>
        <w:pStyle w:val="BodyCopyIndent"/>
        <w:spacing w:after="140"/>
        <w:rPr>
          <w:noProof w:val="0"/>
        </w:rPr>
      </w:pPr>
      <w:r w:rsidRPr="00363A64">
        <w:rPr>
          <w:noProof w:val="0"/>
        </w:rPr>
        <w:t>1.5</w:t>
      </w:r>
      <w:r w:rsidRPr="00363A64">
        <w:rPr>
          <w:noProof w:val="0"/>
        </w:rPr>
        <w:tab/>
      </w:r>
      <w:bookmarkStart w:id="12" w:name="Criteria15"/>
      <w:sdt>
        <w:sdtPr>
          <w:rPr>
            <w:noProof w:val="0"/>
          </w:rPr>
          <w:alias w:val="Criteria 1.5"/>
          <w:tag w:val="Insert Criteria 1.5"/>
          <w:id w:val="83089961"/>
          <w:lock w:val="sdtLocked"/>
          <w:placeholder>
            <w:docPart w:val="2C45D21AEB6049A08EC0876740AE468D"/>
          </w:placeholder>
        </w:sdtPr>
        <w:sdtEndPr/>
        <w:sdtContent>
          <w:r w:rsidR="003D35EB" w:rsidRPr="00363A64">
            <w:rPr>
              <w:noProof w:val="0"/>
            </w:rPr>
            <w:t>Allocate project responsibilities in agreement with others, and clearly communicate responsibilities to all involved</w:t>
          </w:r>
        </w:sdtContent>
      </w:sdt>
      <w:bookmarkEnd w:id="12"/>
    </w:p>
    <w:p w:rsidR="00305692" w:rsidRPr="00363A64" w:rsidRDefault="00E952B0" w:rsidP="002E06FB">
      <w:pPr>
        <w:pStyle w:val="BodyCopyIndent"/>
        <w:spacing w:after="140"/>
        <w:rPr>
          <w:noProof w:val="0"/>
        </w:rPr>
      </w:pPr>
      <w:r w:rsidRPr="00363A64">
        <w:rPr>
          <w:noProof w:val="0"/>
        </w:rPr>
        <w:t>1.6</w:t>
      </w:r>
      <w:r w:rsidRPr="00363A64">
        <w:rPr>
          <w:noProof w:val="0"/>
        </w:rPr>
        <w:tab/>
      </w:r>
      <w:bookmarkStart w:id="13" w:name="Criteria16"/>
      <w:sdt>
        <w:sdtPr>
          <w:rPr>
            <w:noProof w:val="0"/>
          </w:rPr>
          <w:alias w:val="Criteria 1.6"/>
          <w:tag w:val="Insert Criteria 1.6"/>
          <w:id w:val="83089964"/>
          <w:lock w:val="sdtLocked"/>
          <w:placeholder>
            <w:docPart w:val="2C45D21AEB6049A08EC0876740AE468D"/>
          </w:placeholder>
        </w:sdtPr>
        <w:sdtEndPr/>
        <w:sdtContent>
          <w:r w:rsidR="003D35EB" w:rsidRPr="00363A64">
            <w:rPr>
              <w:noProof w:val="0"/>
            </w:rPr>
            <w:t>Plan internal and external communications, and public relations and marketing strategies together with appropriate colleagues</w:t>
          </w:r>
        </w:sdtContent>
      </w:sdt>
      <w:bookmarkEnd w:id="13"/>
    </w:p>
    <w:p w:rsidR="00305692" w:rsidRPr="00363A64" w:rsidRDefault="00E952B0" w:rsidP="002E06FB">
      <w:pPr>
        <w:pStyle w:val="BodyCopyIndent"/>
        <w:spacing w:after="140"/>
        <w:rPr>
          <w:noProof w:val="0"/>
        </w:rPr>
      </w:pPr>
      <w:r w:rsidRPr="00363A64">
        <w:rPr>
          <w:noProof w:val="0"/>
        </w:rPr>
        <w:t>1.7</w:t>
      </w:r>
      <w:r w:rsidRPr="00363A64">
        <w:rPr>
          <w:noProof w:val="0"/>
        </w:rPr>
        <w:tab/>
      </w:r>
      <w:bookmarkStart w:id="14" w:name="Criteria17"/>
      <w:sdt>
        <w:sdtPr>
          <w:rPr>
            <w:noProof w:val="0"/>
          </w:rPr>
          <w:alias w:val="Criteria 1.7"/>
          <w:tag w:val="Insert Criteria 1.7"/>
          <w:id w:val="83089968"/>
          <w:lock w:val="sdtLocked"/>
          <w:placeholder>
            <w:docPart w:val="2C45D21AEB6049A08EC0876740AE468D"/>
          </w:placeholder>
        </w:sdtPr>
        <w:sdtEndPr/>
        <w:sdtContent>
          <w:r w:rsidR="003D35EB" w:rsidRPr="00363A64">
            <w:rPr>
              <w:noProof w:val="0"/>
            </w:rPr>
            <w:t>Reach agreement on suitable project evaluation methods</w:t>
          </w:r>
        </w:sdtContent>
      </w:sdt>
      <w:bookmarkEnd w:id="14"/>
    </w:p>
    <w:p w:rsidR="00E952B0" w:rsidRPr="00363A64" w:rsidRDefault="00E952B0" w:rsidP="002E06FB">
      <w:pPr>
        <w:pStyle w:val="BodyCopyIndent"/>
        <w:spacing w:after="140"/>
        <w:rPr>
          <w:noProof w:val="0"/>
        </w:rPr>
      </w:pPr>
      <w:r w:rsidRPr="00363A64">
        <w:rPr>
          <w:noProof w:val="0"/>
        </w:rPr>
        <w:t>1.8</w:t>
      </w:r>
      <w:r w:rsidRPr="00363A64">
        <w:rPr>
          <w:noProof w:val="0"/>
        </w:rPr>
        <w:tab/>
      </w:r>
      <w:bookmarkStart w:id="15" w:name="Criteria18"/>
      <w:sdt>
        <w:sdtPr>
          <w:rPr>
            <w:noProof w:val="0"/>
          </w:rPr>
          <w:alias w:val="Criteria 1.8"/>
          <w:tag w:val="Insert Criteria 1.8"/>
          <w:id w:val="83089971"/>
          <w:lock w:val="sdtLocked"/>
          <w:placeholder>
            <w:docPart w:val="2C45D21AEB6049A08EC0876740AE468D"/>
          </w:placeholder>
        </w:sdtPr>
        <w:sdtEndPr/>
        <w:sdtContent>
          <w:r w:rsidR="003D35EB" w:rsidRPr="00363A64">
            <w:rPr>
              <w:noProof w:val="0"/>
            </w:rPr>
            <w:t>Develop an overall project management plan and communicate plan to appropriate colleagues</w:t>
          </w:r>
        </w:sdtContent>
      </w:sdt>
      <w:bookmarkEnd w:id="15"/>
    </w:p>
    <w:p w:rsidR="00305692" w:rsidRPr="00363A64" w:rsidRDefault="00305692" w:rsidP="002E06FB">
      <w:pPr>
        <w:pStyle w:val="BodyCopyIndent"/>
        <w:spacing w:after="140"/>
        <w:rPr>
          <w:noProof w:val="0"/>
        </w:rPr>
      </w:pPr>
      <w:r w:rsidRPr="00363A64">
        <w:rPr>
          <w:noProof w:val="0"/>
        </w:rPr>
        <w:t>1.9</w:t>
      </w:r>
      <w:r w:rsidRPr="00363A64">
        <w:rPr>
          <w:noProof w:val="0"/>
        </w:rPr>
        <w:tab/>
      </w:r>
      <w:bookmarkStart w:id="16" w:name="Criteria19"/>
      <w:sdt>
        <w:sdtPr>
          <w:rPr>
            <w:noProof w:val="0"/>
          </w:rPr>
          <w:alias w:val="Criteria 1.9"/>
          <w:tag w:val="Insert Criteria 1.9"/>
          <w:id w:val="83089974"/>
          <w:lock w:val="sdtLocked"/>
          <w:placeholder>
            <w:docPart w:val="2C45D21AEB6049A08EC0876740AE468D"/>
          </w:placeholder>
        </w:sdtPr>
        <w:sdtEndPr/>
        <w:sdtContent>
          <w:r w:rsidR="003D35EB" w:rsidRPr="00363A64">
            <w:rPr>
              <w:noProof w:val="0"/>
            </w:rPr>
            <w:t>Identify key project milestones and communicate these to persons involved</w:t>
          </w:r>
        </w:sdtContent>
      </w:sdt>
      <w:bookmarkEnd w:id="16"/>
    </w:p>
    <w:p w:rsidR="00E952B0" w:rsidRPr="00363A64" w:rsidRDefault="00E952B0" w:rsidP="002E06FB">
      <w:pPr>
        <w:pStyle w:val="Heading3"/>
        <w:spacing w:before="120" w:after="120"/>
      </w:pPr>
      <w:r w:rsidRPr="00363A64">
        <w:t xml:space="preserve">Element 2: </w:t>
      </w:r>
      <w:bookmarkStart w:id="17" w:name="Element2"/>
      <w:sdt>
        <w:sdtPr>
          <w:alias w:val="Element 2"/>
          <w:tag w:val="Element 2"/>
          <w:id w:val="83089997"/>
          <w:lock w:val="sdtLocked"/>
          <w:placeholder>
            <w:docPart w:val="2C45D21AEB6049A08EC0876740AE468D"/>
          </w:placeholder>
        </w:sdtPr>
        <w:sdtEndPr/>
        <w:sdtContent>
          <w:r w:rsidR="003D35EB" w:rsidRPr="00363A64">
            <w:t>Administer and monitor project</w:t>
          </w:r>
        </w:sdtContent>
      </w:sdt>
      <w:bookmarkEnd w:id="17"/>
    </w:p>
    <w:p w:rsidR="00E952B0" w:rsidRPr="00363A64" w:rsidRDefault="00E952B0" w:rsidP="002E06FB">
      <w:pPr>
        <w:pStyle w:val="BodyCopy"/>
        <w:spacing w:after="140"/>
        <w:rPr>
          <w:b/>
          <w:noProof w:val="0"/>
        </w:rPr>
      </w:pPr>
      <w:r w:rsidRPr="00363A64">
        <w:rPr>
          <w:b/>
          <w:noProof w:val="0"/>
        </w:rPr>
        <w:t>Performance Criteria</w:t>
      </w:r>
    </w:p>
    <w:p w:rsidR="00E952B0" w:rsidRPr="00363A64" w:rsidRDefault="00E952B0" w:rsidP="002E06FB">
      <w:pPr>
        <w:pStyle w:val="BodyCopyIndent"/>
        <w:spacing w:after="140"/>
        <w:rPr>
          <w:noProof w:val="0"/>
        </w:rPr>
      </w:pPr>
      <w:r w:rsidRPr="00363A64">
        <w:rPr>
          <w:noProof w:val="0"/>
        </w:rPr>
        <w:t>2.1</w:t>
      </w:r>
      <w:r w:rsidRPr="00363A64">
        <w:rPr>
          <w:noProof w:val="0"/>
        </w:rPr>
        <w:tab/>
      </w:r>
      <w:bookmarkStart w:id="18" w:name="Criteria21"/>
      <w:sdt>
        <w:sdtPr>
          <w:rPr>
            <w:noProof w:val="0"/>
          </w:rPr>
          <w:alias w:val="Criteria 2.1"/>
          <w:tag w:val="Criteria 2.1"/>
          <w:id w:val="83090002"/>
          <w:lock w:val="sdtLocked"/>
          <w:placeholder>
            <w:docPart w:val="2C45D21AEB6049A08EC0876740AE468D"/>
          </w:placeholder>
        </w:sdtPr>
        <w:sdtEndPr/>
        <w:sdtContent>
          <w:r w:rsidR="003D35EB" w:rsidRPr="00363A64">
            <w:rPr>
              <w:noProof w:val="0"/>
            </w:rPr>
            <w:t>Implement and monitor project in conjunction with project team members</w:t>
          </w:r>
        </w:sdtContent>
      </w:sdt>
      <w:bookmarkEnd w:id="18"/>
    </w:p>
    <w:p w:rsidR="00E952B0" w:rsidRPr="00363A64" w:rsidRDefault="00E952B0" w:rsidP="002E06FB">
      <w:pPr>
        <w:pStyle w:val="BodyCopyIndent"/>
        <w:spacing w:after="140"/>
        <w:rPr>
          <w:noProof w:val="0"/>
        </w:rPr>
      </w:pPr>
      <w:r w:rsidRPr="00363A64">
        <w:rPr>
          <w:noProof w:val="0"/>
        </w:rPr>
        <w:t>2.2</w:t>
      </w:r>
      <w:r w:rsidRPr="00363A64">
        <w:rPr>
          <w:noProof w:val="0"/>
        </w:rPr>
        <w:tab/>
      </w:r>
      <w:bookmarkStart w:id="19" w:name="Criteria22"/>
      <w:sdt>
        <w:sdtPr>
          <w:rPr>
            <w:noProof w:val="0"/>
          </w:rPr>
          <w:alias w:val="Criteria2.2"/>
          <w:tag w:val="Criteria2.2"/>
          <w:id w:val="83090016"/>
          <w:lock w:val="sdtLocked"/>
          <w:placeholder>
            <w:docPart w:val="2C45D21AEB6049A08EC0876740AE468D"/>
          </w:placeholder>
        </w:sdtPr>
        <w:sdtEndPr/>
        <w:sdtContent>
          <w:r w:rsidR="003D35EB" w:rsidRPr="00363A64">
            <w:rPr>
              <w:noProof w:val="0"/>
            </w:rPr>
            <w:t>Provide support and assistance to team members, as required</w:t>
          </w:r>
        </w:sdtContent>
      </w:sdt>
      <w:bookmarkEnd w:id="19"/>
    </w:p>
    <w:p w:rsidR="00E952B0" w:rsidRPr="00363A64" w:rsidRDefault="00E952B0" w:rsidP="002E06FB">
      <w:pPr>
        <w:pStyle w:val="BodyCopyIndent"/>
        <w:spacing w:after="140"/>
        <w:rPr>
          <w:noProof w:val="0"/>
        </w:rPr>
      </w:pPr>
      <w:r w:rsidRPr="00363A64">
        <w:rPr>
          <w:noProof w:val="0"/>
        </w:rPr>
        <w:t>2.3</w:t>
      </w:r>
      <w:r w:rsidRPr="00363A64">
        <w:rPr>
          <w:noProof w:val="0"/>
        </w:rPr>
        <w:tab/>
      </w:r>
      <w:bookmarkStart w:id="20" w:name="Criteria23"/>
      <w:sdt>
        <w:sdtPr>
          <w:rPr>
            <w:noProof w:val="0"/>
            <w:highlight w:val="yellow"/>
          </w:rPr>
          <w:alias w:val="Criteria 2.3"/>
          <w:tag w:val="Criteria 2.3"/>
          <w:id w:val="83090020"/>
          <w:lock w:val="sdtLocked"/>
          <w:placeholder>
            <w:docPart w:val="2C45D21AEB6049A08EC0876740AE468D"/>
          </w:placeholder>
        </w:sdtPr>
        <w:sdtEndPr>
          <w:rPr>
            <w:highlight w:val="none"/>
          </w:rPr>
        </w:sdtEndPr>
        <w:sdtContent>
          <w:r w:rsidR="003D35EB" w:rsidRPr="00363A64">
            <w:rPr>
              <w:noProof w:val="0"/>
            </w:rPr>
            <w:t>Build trust and respect within the project team</w:t>
          </w:r>
        </w:sdtContent>
      </w:sdt>
      <w:bookmarkEnd w:id="20"/>
    </w:p>
    <w:p w:rsidR="00E952B0" w:rsidRPr="00363A64" w:rsidRDefault="00E952B0" w:rsidP="002E06FB">
      <w:pPr>
        <w:pStyle w:val="BodyCopyIndent"/>
        <w:spacing w:after="140"/>
        <w:rPr>
          <w:noProof w:val="0"/>
        </w:rPr>
      </w:pPr>
      <w:r w:rsidRPr="00363A64">
        <w:rPr>
          <w:noProof w:val="0"/>
        </w:rPr>
        <w:t>2.4</w:t>
      </w:r>
      <w:r w:rsidRPr="00363A64">
        <w:rPr>
          <w:noProof w:val="0"/>
        </w:rPr>
        <w:tab/>
      </w:r>
      <w:bookmarkStart w:id="21" w:name="Criteria24"/>
      <w:sdt>
        <w:sdtPr>
          <w:rPr>
            <w:noProof w:val="0"/>
          </w:rPr>
          <w:alias w:val="Insert Criteria 2.4"/>
          <w:tag w:val="Insert Criteria 2.4"/>
          <w:id w:val="83090024"/>
          <w:lock w:val="sdtLocked"/>
          <w:placeholder>
            <w:docPart w:val="2C45D21AEB6049A08EC0876740AE468D"/>
          </w:placeholder>
        </w:sdtPr>
        <w:sdtEndPr/>
        <w:sdtContent>
          <w:r w:rsidR="003D35EB" w:rsidRPr="00363A64">
            <w:rPr>
              <w:noProof w:val="0"/>
            </w:rPr>
            <w:t>Assess and review progress against project goals and in consultation with project team members</w:t>
          </w:r>
        </w:sdtContent>
      </w:sdt>
      <w:bookmarkEnd w:id="21"/>
    </w:p>
    <w:p w:rsidR="00E952B0" w:rsidRPr="00363A64" w:rsidRDefault="00E952B0" w:rsidP="002E06FB">
      <w:pPr>
        <w:pStyle w:val="BodyCopyIndent"/>
        <w:spacing w:after="140"/>
        <w:rPr>
          <w:noProof w:val="0"/>
        </w:rPr>
      </w:pPr>
      <w:r w:rsidRPr="00363A64">
        <w:rPr>
          <w:noProof w:val="0"/>
        </w:rPr>
        <w:t>2.5</w:t>
      </w:r>
      <w:r w:rsidRPr="00363A64">
        <w:rPr>
          <w:noProof w:val="0"/>
        </w:rPr>
        <w:tab/>
      </w:r>
      <w:bookmarkStart w:id="22" w:name="Criteria25"/>
      <w:sdt>
        <w:sdtPr>
          <w:rPr>
            <w:noProof w:val="0"/>
          </w:rPr>
          <w:alias w:val="Criteria 2.5"/>
          <w:tag w:val="Criteria 2.5"/>
          <w:id w:val="83090028"/>
          <w:lock w:val="sdtLocked"/>
          <w:placeholder>
            <w:docPart w:val="2C45D21AEB6049A08EC0876740AE468D"/>
          </w:placeholder>
        </w:sdtPr>
        <w:sdtEndPr/>
        <w:sdtContent>
          <w:r w:rsidR="003D35EB" w:rsidRPr="00363A64">
            <w:rPr>
              <w:noProof w:val="0"/>
            </w:rPr>
            <w:t>Determine the need for additional project resources and take action accordingly</w:t>
          </w:r>
        </w:sdtContent>
      </w:sdt>
      <w:bookmarkEnd w:id="22"/>
    </w:p>
    <w:p w:rsidR="00305692" w:rsidRPr="00363A64" w:rsidRDefault="00305692" w:rsidP="002E06FB">
      <w:pPr>
        <w:pStyle w:val="BodyCopyIndent"/>
        <w:spacing w:after="140"/>
        <w:rPr>
          <w:noProof w:val="0"/>
        </w:rPr>
      </w:pPr>
      <w:r w:rsidRPr="00363A64">
        <w:rPr>
          <w:noProof w:val="0"/>
        </w:rPr>
        <w:t>2.6</w:t>
      </w:r>
      <w:r w:rsidRPr="00363A64">
        <w:rPr>
          <w:noProof w:val="0"/>
        </w:rPr>
        <w:tab/>
      </w:r>
      <w:bookmarkStart w:id="23" w:name="Criteria26"/>
      <w:sdt>
        <w:sdtPr>
          <w:rPr>
            <w:noProof w:val="0"/>
          </w:rPr>
          <w:alias w:val="Criteria 2.6"/>
          <w:tag w:val="Criteria 2.6"/>
          <w:id w:val="83090032"/>
          <w:placeholder>
            <w:docPart w:val="2C45D21AEB6049A08EC0876740AE468D"/>
          </w:placeholder>
        </w:sdtPr>
        <w:sdtEndPr/>
        <w:sdtContent>
          <w:r w:rsidR="003D35EB" w:rsidRPr="00363A64">
            <w:rPr>
              <w:noProof w:val="0"/>
            </w:rPr>
            <w:t>Monitor budget in accordance with enterprise guidelines</w:t>
          </w:r>
        </w:sdtContent>
      </w:sdt>
      <w:bookmarkEnd w:id="23"/>
    </w:p>
    <w:p w:rsidR="00305692" w:rsidRPr="00363A64" w:rsidRDefault="00305692" w:rsidP="002E06FB">
      <w:pPr>
        <w:pStyle w:val="BodyCopyIndent"/>
        <w:spacing w:after="140"/>
        <w:rPr>
          <w:noProof w:val="0"/>
        </w:rPr>
      </w:pPr>
      <w:r w:rsidRPr="00363A64">
        <w:rPr>
          <w:noProof w:val="0"/>
        </w:rPr>
        <w:t>2.7</w:t>
      </w:r>
      <w:r w:rsidRPr="00363A64">
        <w:rPr>
          <w:noProof w:val="0"/>
        </w:rPr>
        <w:tab/>
      </w:r>
      <w:bookmarkStart w:id="24" w:name="Criteria27"/>
      <w:sdt>
        <w:sdtPr>
          <w:rPr>
            <w:noProof w:val="0"/>
            <w:highlight w:val="yellow"/>
          </w:rPr>
          <w:alias w:val="Criteria 2.7"/>
          <w:tag w:val="Criteria 2.7"/>
          <w:id w:val="83090036"/>
          <w:placeholder>
            <w:docPart w:val="2C45D21AEB6049A08EC0876740AE468D"/>
          </w:placeholder>
        </w:sdtPr>
        <w:sdtEndPr>
          <w:rPr>
            <w:highlight w:val="none"/>
          </w:rPr>
        </w:sdtEndPr>
        <w:sdtContent>
          <w:r w:rsidR="003D35EB" w:rsidRPr="00363A64">
            <w:rPr>
              <w:noProof w:val="0"/>
            </w:rPr>
            <w:t>Provide regular reports on project progress to all appropriate colleagues/customers</w:t>
          </w:r>
        </w:sdtContent>
      </w:sdt>
      <w:bookmarkEnd w:id="24"/>
    </w:p>
    <w:p w:rsidR="00305692" w:rsidRPr="00363A64" w:rsidRDefault="00305692" w:rsidP="002E06FB">
      <w:pPr>
        <w:pStyle w:val="BodyCopyIndent"/>
        <w:spacing w:after="140"/>
        <w:rPr>
          <w:noProof w:val="0"/>
        </w:rPr>
      </w:pPr>
      <w:r w:rsidRPr="00363A64">
        <w:rPr>
          <w:noProof w:val="0"/>
        </w:rPr>
        <w:t>2.8</w:t>
      </w:r>
      <w:r w:rsidRPr="00363A64">
        <w:rPr>
          <w:noProof w:val="0"/>
        </w:rPr>
        <w:tab/>
      </w:r>
      <w:bookmarkStart w:id="25" w:name="Criteria28"/>
      <w:sdt>
        <w:sdtPr>
          <w:rPr>
            <w:noProof w:val="0"/>
          </w:rPr>
          <w:alias w:val="Criteria 2.8"/>
          <w:tag w:val="Criteria 2.8"/>
          <w:id w:val="83090040"/>
          <w:lock w:val="sdtLocked"/>
          <w:placeholder>
            <w:docPart w:val="2C45D21AEB6049A08EC0876740AE468D"/>
          </w:placeholder>
        </w:sdtPr>
        <w:sdtEndPr/>
        <w:sdtContent>
          <w:r w:rsidR="003D35EB" w:rsidRPr="00363A64">
            <w:rPr>
              <w:noProof w:val="0"/>
            </w:rPr>
            <w:t>Complete the project within agreed time lines</w:t>
          </w:r>
        </w:sdtContent>
      </w:sdt>
      <w:bookmarkEnd w:id="25"/>
    </w:p>
    <w:p w:rsidR="00305692" w:rsidRPr="00363A64" w:rsidRDefault="00305692" w:rsidP="00AA159C">
      <w:pPr>
        <w:pStyle w:val="Heading3"/>
      </w:pPr>
      <w:r w:rsidRPr="00363A64">
        <w:lastRenderedPageBreak/>
        <w:t xml:space="preserve">Element 3: </w:t>
      </w:r>
      <w:bookmarkStart w:id="26" w:name="Element3"/>
      <w:sdt>
        <w:sdtPr>
          <w:alias w:val="Element 3"/>
          <w:tag w:val="Element 3"/>
          <w:id w:val="83090210"/>
          <w:lock w:val="sdtLocked"/>
          <w:placeholder>
            <w:docPart w:val="2C45D21AEB6049A08EC0876740AE468D"/>
          </w:placeholder>
        </w:sdtPr>
        <w:sdtEndPr/>
        <w:sdtContent>
          <w:r w:rsidR="003D35EB" w:rsidRPr="00363A64">
            <w:t>Evaluate project</w:t>
          </w:r>
        </w:sdtContent>
      </w:sdt>
      <w:bookmarkEnd w:id="26"/>
    </w:p>
    <w:p w:rsidR="00305692" w:rsidRPr="00363A64" w:rsidRDefault="00305692" w:rsidP="00305692">
      <w:pPr>
        <w:pStyle w:val="BodyCopy"/>
        <w:rPr>
          <w:b/>
          <w:noProof w:val="0"/>
        </w:rPr>
      </w:pPr>
      <w:r w:rsidRPr="00363A64">
        <w:rPr>
          <w:b/>
          <w:noProof w:val="0"/>
        </w:rPr>
        <w:t>Performance Criteria</w:t>
      </w:r>
    </w:p>
    <w:p w:rsidR="00305692" w:rsidRPr="00363A64" w:rsidRDefault="00305692" w:rsidP="00AA159C">
      <w:pPr>
        <w:pStyle w:val="BodyCopyIndent"/>
        <w:rPr>
          <w:noProof w:val="0"/>
        </w:rPr>
      </w:pPr>
      <w:r w:rsidRPr="00363A64">
        <w:rPr>
          <w:noProof w:val="0"/>
        </w:rPr>
        <w:t>3.1</w:t>
      </w:r>
      <w:r w:rsidRPr="00363A64">
        <w:rPr>
          <w:noProof w:val="0"/>
        </w:rPr>
        <w:tab/>
      </w:r>
      <w:bookmarkStart w:id="27" w:name="Criteria31"/>
      <w:sdt>
        <w:sdtPr>
          <w:rPr>
            <w:noProof w:val="0"/>
          </w:rPr>
          <w:alias w:val="Criteria 3.1"/>
          <w:tag w:val="Criteria 3.1"/>
          <w:id w:val="83090154"/>
          <w:lock w:val="sdtLocked"/>
          <w:placeholder>
            <w:docPart w:val="2C45D21AEB6049A08EC0876740AE468D"/>
          </w:placeholder>
        </w:sdtPr>
        <w:sdtEndPr/>
        <w:sdtContent>
          <w:r w:rsidR="003D35EB" w:rsidRPr="00363A64">
            <w:rPr>
              <w:noProof w:val="0"/>
            </w:rPr>
            <w:t>Assess project at specified stages, using agreed evaluation methods</w:t>
          </w:r>
        </w:sdtContent>
      </w:sdt>
      <w:bookmarkEnd w:id="27"/>
    </w:p>
    <w:p w:rsidR="00305692" w:rsidRPr="00363A64" w:rsidRDefault="00305692" w:rsidP="00AA159C">
      <w:pPr>
        <w:pStyle w:val="BodyCopyIndent"/>
        <w:rPr>
          <w:noProof w:val="0"/>
        </w:rPr>
      </w:pPr>
      <w:r w:rsidRPr="00363A64">
        <w:rPr>
          <w:noProof w:val="0"/>
        </w:rPr>
        <w:t>3.2</w:t>
      </w:r>
      <w:r w:rsidRPr="00363A64">
        <w:rPr>
          <w:noProof w:val="0"/>
        </w:rPr>
        <w:tab/>
      </w:r>
      <w:bookmarkStart w:id="28" w:name="Criteria32"/>
      <w:sdt>
        <w:sdtPr>
          <w:rPr>
            <w:noProof w:val="0"/>
          </w:rPr>
          <w:alias w:val="Insert Criteria 3.2"/>
          <w:tag w:val="Insert Criteria 3.2"/>
          <w:id w:val="83090158"/>
          <w:lock w:val="sdtLocked"/>
          <w:placeholder>
            <w:docPart w:val="2C45D21AEB6049A08EC0876740AE468D"/>
          </w:placeholder>
        </w:sdtPr>
        <w:sdtEndPr/>
        <w:sdtContent>
          <w:r w:rsidR="003D35EB" w:rsidRPr="00363A64">
            <w:rPr>
              <w:noProof w:val="0"/>
            </w:rPr>
            <w:t>Take account of agreed goals and priorities when carrying out a project evaluation</w:t>
          </w:r>
        </w:sdtContent>
      </w:sdt>
      <w:bookmarkEnd w:id="28"/>
    </w:p>
    <w:p w:rsidR="00305692" w:rsidRPr="00363A64" w:rsidRDefault="00305692" w:rsidP="00AA159C">
      <w:pPr>
        <w:pStyle w:val="BodyCopyIndent"/>
        <w:rPr>
          <w:noProof w:val="0"/>
        </w:rPr>
      </w:pPr>
      <w:r w:rsidRPr="00363A64">
        <w:rPr>
          <w:noProof w:val="0"/>
        </w:rPr>
        <w:t>3.3</w:t>
      </w:r>
      <w:r w:rsidRPr="00363A64">
        <w:rPr>
          <w:noProof w:val="0"/>
        </w:rPr>
        <w:tab/>
      </w:r>
      <w:bookmarkStart w:id="29" w:name="Criteria33"/>
      <w:sdt>
        <w:sdtPr>
          <w:rPr>
            <w:noProof w:val="0"/>
            <w:highlight w:val="yellow"/>
          </w:rPr>
          <w:alias w:val="Criteria 3.3"/>
          <w:tag w:val="Criteria 3.3"/>
          <w:id w:val="83090162"/>
          <w:lock w:val="sdtLocked"/>
          <w:placeholder>
            <w:docPart w:val="2C45D21AEB6049A08EC0876740AE468D"/>
          </w:placeholder>
        </w:sdtPr>
        <w:sdtEndPr/>
        <w:sdtContent>
          <w:r w:rsidR="003D35EB" w:rsidRPr="00363A64">
            <w:rPr>
              <w:noProof w:val="0"/>
            </w:rPr>
            <w:t>Involve project team members, appropriate colleagues and customers in the project evaluation</w:t>
          </w:r>
        </w:sdtContent>
      </w:sdt>
      <w:bookmarkEnd w:id="29"/>
    </w:p>
    <w:p w:rsidR="00305692" w:rsidRPr="00363A64" w:rsidRDefault="00305692" w:rsidP="00AA159C">
      <w:pPr>
        <w:pStyle w:val="BodyCopyIndent"/>
        <w:rPr>
          <w:noProof w:val="0"/>
        </w:rPr>
      </w:pPr>
      <w:r w:rsidRPr="00363A64">
        <w:rPr>
          <w:noProof w:val="0"/>
        </w:rPr>
        <w:t>3.4</w:t>
      </w:r>
      <w:r w:rsidRPr="00363A64">
        <w:rPr>
          <w:noProof w:val="0"/>
        </w:rPr>
        <w:tab/>
      </w:r>
      <w:bookmarkStart w:id="30" w:name="Criteria34"/>
      <w:sdt>
        <w:sdtPr>
          <w:rPr>
            <w:noProof w:val="0"/>
          </w:rPr>
          <w:alias w:val="Criteria 3.4"/>
          <w:tag w:val="Criteria 3.4"/>
          <w:id w:val="83090166"/>
          <w:lock w:val="sdtLocked"/>
          <w:placeholder>
            <w:docPart w:val="2C45D21AEB6049A08EC0876740AE468D"/>
          </w:placeholder>
        </w:sdtPr>
        <w:sdtEndPr/>
        <w:sdtContent>
          <w:r w:rsidR="003D35EB" w:rsidRPr="00363A64">
            <w:rPr>
              <w:noProof w:val="0"/>
            </w:rPr>
            <w:t>Incorporate evaluation results into ongoing project management</w:t>
          </w:r>
        </w:sdtContent>
      </w:sdt>
      <w:bookmarkEnd w:id="30"/>
    </w:p>
    <w:p w:rsidR="00305692" w:rsidRPr="00363A64" w:rsidRDefault="00305692" w:rsidP="00AA159C">
      <w:pPr>
        <w:pStyle w:val="BodyCopyIndent"/>
        <w:rPr>
          <w:noProof w:val="0"/>
        </w:rPr>
      </w:pPr>
      <w:r w:rsidRPr="00363A64">
        <w:rPr>
          <w:noProof w:val="0"/>
        </w:rPr>
        <w:t>3.5</w:t>
      </w:r>
      <w:r w:rsidRPr="00363A64">
        <w:rPr>
          <w:noProof w:val="0"/>
        </w:rPr>
        <w:tab/>
      </w:r>
      <w:bookmarkStart w:id="31" w:name="Criteria35"/>
      <w:sdt>
        <w:sdtPr>
          <w:rPr>
            <w:noProof w:val="0"/>
            <w:highlight w:val="yellow"/>
          </w:rPr>
          <w:alias w:val="Criteria 3.5"/>
          <w:tag w:val="Criteria 3.5"/>
          <w:id w:val="83090170"/>
          <w:lock w:val="sdtLocked"/>
          <w:placeholder>
            <w:docPart w:val="2C45D21AEB6049A08EC0876740AE468D"/>
          </w:placeholder>
        </w:sdtPr>
        <w:sdtEndPr/>
        <w:sdtContent>
          <w:r w:rsidR="003D35EB" w:rsidRPr="00363A64">
            <w:rPr>
              <w:noProof w:val="0"/>
            </w:rPr>
            <w:t>Share information from project evaluation with appropriate colleagues and incorporate information into future planning</w:t>
          </w:r>
        </w:sdtContent>
      </w:sdt>
      <w:bookmarkEnd w:id="31"/>
    </w:p>
    <w:p w:rsidR="00305692" w:rsidRPr="00363A64" w:rsidRDefault="00305692" w:rsidP="00AA159C">
      <w:pPr>
        <w:pStyle w:val="BodyCopyIndent"/>
        <w:rPr>
          <w:noProof w:val="0"/>
        </w:rPr>
      </w:pPr>
      <w:r w:rsidRPr="00363A64">
        <w:rPr>
          <w:noProof w:val="0"/>
        </w:rPr>
        <w:t>3.6</w:t>
      </w:r>
      <w:r w:rsidRPr="00363A64">
        <w:rPr>
          <w:noProof w:val="0"/>
        </w:rPr>
        <w:tab/>
      </w:r>
      <w:bookmarkStart w:id="32" w:name="Criteria36"/>
      <w:sdt>
        <w:sdtPr>
          <w:rPr>
            <w:noProof w:val="0"/>
            <w:highlight w:val="yellow"/>
          </w:rPr>
          <w:alias w:val="Criteria 3.6"/>
          <w:tag w:val="Criteria 3.6"/>
          <w:id w:val="83090174"/>
          <w:lock w:val="sdtLocked"/>
          <w:placeholder>
            <w:docPart w:val="2C45D21AEB6049A08EC0876740AE468D"/>
          </w:placeholder>
        </w:sdtPr>
        <w:sdtEndPr/>
        <w:sdtContent>
          <w:r w:rsidR="003D35EB" w:rsidRPr="00363A64">
            <w:rPr>
              <w:noProof w:val="0"/>
            </w:rPr>
            <w:t>Report on project</w:t>
          </w:r>
        </w:sdtContent>
      </w:sdt>
      <w:bookmarkEnd w:id="32"/>
    </w:p>
    <w:p w:rsidR="000D3B99" w:rsidRPr="00363A64" w:rsidRDefault="000D3B99" w:rsidP="000D3B99">
      <w:pPr>
        <w:pStyle w:val="BodyCopy"/>
        <w:rPr>
          <w:noProof w:val="0"/>
        </w:rPr>
      </w:pPr>
    </w:p>
    <w:p w:rsidR="00EB39FF" w:rsidRPr="00363A64" w:rsidRDefault="00EB39FF">
      <w:pPr>
        <w:rPr>
          <w:rFonts w:cs="Times New Roman"/>
          <w:szCs w:val="18"/>
        </w:rPr>
        <w:sectPr w:rsidR="00EB39FF" w:rsidRPr="00363A64" w:rsidSect="0098595B">
          <w:headerReference w:type="even" r:id="rId27"/>
          <w:headerReference w:type="default" r:id="rId28"/>
          <w:pgSz w:w="11906" w:h="16838" w:code="9"/>
          <w:pgMar w:top="1440" w:right="1440" w:bottom="1440" w:left="1701" w:header="709" w:footer="313" w:gutter="0"/>
          <w:cols w:space="708"/>
          <w:docGrid w:linePitch="360"/>
        </w:sectPr>
      </w:pPr>
    </w:p>
    <w:p w:rsidR="000F345B" w:rsidRPr="00363A64" w:rsidRDefault="000F345B" w:rsidP="00326643">
      <w:pPr>
        <w:pStyle w:val="Heading1"/>
      </w:pPr>
      <w:bookmarkStart w:id="33" w:name="_Toc378593309"/>
      <w:bookmarkStart w:id="34" w:name="_Toc294862958"/>
      <w:r w:rsidRPr="00363A64">
        <w:lastRenderedPageBreak/>
        <w:t>Assessment matrix</w:t>
      </w:r>
      <w:bookmarkEnd w:id="33"/>
    </w:p>
    <w:p w:rsidR="00EF0356" w:rsidRDefault="00EF0356" w:rsidP="00EE4BDA">
      <w:pPr>
        <w:pStyle w:val="BodyCopy"/>
        <w:rPr>
          <w:b/>
          <w:noProof w:val="0"/>
        </w:rPr>
      </w:pPr>
      <w:r w:rsidRPr="00363A64">
        <w:rPr>
          <w:b/>
          <w:noProof w:val="0"/>
        </w:rPr>
        <w:t>Showing mapping of Performance Criteria against Work Projects, Written Questions and Oral Questions</w:t>
      </w:r>
      <w:bookmarkEnd w:id="34"/>
    </w:p>
    <w:p w:rsidR="009E063C" w:rsidRPr="009E063C" w:rsidRDefault="009E063C" w:rsidP="009E063C">
      <w:pPr>
        <w:pStyle w:val="BodyCopy"/>
      </w:pPr>
      <w:r w:rsidRPr="009E063C">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363A64" w:rsidTr="00EE4BDA">
        <w:trPr>
          <w:tblHeader/>
        </w:trPr>
        <w:tc>
          <w:tcPr>
            <w:tcW w:w="4982" w:type="dxa"/>
            <w:gridSpan w:val="3"/>
            <w:tcBorders>
              <w:top w:val="nil"/>
              <w:left w:val="nil"/>
              <w:bottom w:val="single" w:sz="4" w:space="0" w:color="auto"/>
            </w:tcBorders>
          </w:tcPr>
          <w:p w:rsidR="00BB41F2" w:rsidRPr="00363A64"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363A64" w:rsidRDefault="00BB41F2" w:rsidP="00BD4A09">
            <w:pPr>
              <w:pStyle w:val="TableHeading"/>
              <w:jc w:val="center"/>
              <w:rPr>
                <w:noProof w:val="0"/>
              </w:rPr>
            </w:pPr>
            <w:r w:rsidRPr="00363A64">
              <w:rPr>
                <w:noProof w:val="0"/>
              </w:rPr>
              <w:t>Work Projects</w:t>
            </w:r>
          </w:p>
        </w:tc>
        <w:tc>
          <w:tcPr>
            <w:tcW w:w="1328" w:type="dxa"/>
            <w:tcBorders>
              <w:bottom w:val="single" w:sz="4" w:space="0" w:color="auto"/>
            </w:tcBorders>
            <w:shd w:val="clear" w:color="auto" w:fill="E36C0A" w:themeFill="accent6" w:themeFillShade="BF"/>
          </w:tcPr>
          <w:p w:rsidR="00BB41F2" w:rsidRPr="00363A64" w:rsidRDefault="00BB41F2" w:rsidP="00BD4A09">
            <w:pPr>
              <w:pStyle w:val="TableHeading"/>
              <w:jc w:val="center"/>
              <w:rPr>
                <w:noProof w:val="0"/>
              </w:rPr>
            </w:pPr>
            <w:r w:rsidRPr="00363A64">
              <w:rPr>
                <w:noProof w:val="0"/>
              </w:rPr>
              <w:t>Written Questions</w:t>
            </w:r>
          </w:p>
        </w:tc>
        <w:tc>
          <w:tcPr>
            <w:tcW w:w="1194" w:type="dxa"/>
            <w:tcBorders>
              <w:bottom w:val="single" w:sz="4" w:space="0" w:color="auto"/>
            </w:tcBorders>
            <w:shd w:val="clear" w:color="auto" w:fill="E36C0A" w:themeFill="accent6" w:themeFillShade="BF"/>
          </w:tcPr>
          <w:p w:rsidR="00BB41F2" w:rsidRPr="00363A64" w:rsidRDefault="00BB41F2" w:rsidP="00BD4A09">
            <w:pPr>
              <w:pStyle w:val="TableHeading"/>
              <w:jc w:val="center"/>
              <w:rPr>
                <w:noProof w:val="0"/>
              </w:rPr>
            </w:pPr>
            <w:r w:rsidRPr="00363A64">
              <w:rPr>
                <w:noProof w:val="0"/>
              </w:rPr>
              <w:t>Oral Questions</w:t>
            </w:r>
          </w:p>
        </w:tc>
      </w:tr>
      <w:tr w:rsidR="00BB41F2" w:rsidRPr="00363A64" w:rsidTr="006C2C0E">
        <w:tc>
          <w:tcPr>
            <w:tcW w:w="8755" w:type="dxa"/>
            <w:gridSpan w:val="6"/>
            <w:shd w:val="clear" w:color="auto" w:fill="E36C0A" w:themeFill="accent6" w:themeFillShade="BF"/>
          </w:tcPr>
          <w:p w:rsidR="00BB41F2" w:rsidRPr="00363A64" w:rsidRDefault="00BB41F2" w:rsidP="00AA159C">
            <w:pPr>
              <w:pStyle w:val="TableHeading"/>
              <w:rPr>
                <w:noProof w:val="0"/>
              </w:rPr>
            </w:pPr>
            <w:r w:rsidRPr="00363A64">
              <w:rPr>
                <w:noProof w:val="0"/>
              </w:rPr>
              <w:t xml:space="preserve">Element 1: </w:t>
            </w:r>
            <w:r w:rsidR="00CB14F5" w:rsidRPr="00363A64">
              <w:rPr>
                <w:noProof w:val="0"/>
              </w:rPr>
              <w:fldChar w:fldCharType="begin"/>
            </w:r>
            <w:r w:rsidR="00AA159C" w:rsidRPr="00363A64">
              <w:rPr>
                <w:noProof w:val="0"/>
              </w:rPr>
              <w:instrText xml:space="preserve"> REF  Element1 </w:instrText>
            </w:r>
            <w:r w:rsidR="00CB14F5" w:rsidRPr="00363A64">
              <w:rPr>
                <w:noProof w:val="0"/>
              </w:rPr>
              <w:fldChar w:fldCharType="separate"/>
            </w:r>
            <w:sdt>
              <w:sdtPr>
                <w:alias w:val="Element 1"/>
                <w:tag w:val="Element 1"/>
                <w:id w:val="88282024"/>
                <w:lock w:val="sdtLocked"/>
                <w:placeholder>
                  <w:docPart w:val="D13D09EE4A8C4B56A7D69DAE68262985"/>
                </w:placeholder>
              </w:sdtPr>
              <w:sdtEndPr/>
              <w:sdtContent>
                <w:r w:rsidR="00271896" w:rsidRPr="00363A64">
                  <w:t>Plan project</w:t>
                </w:r>
              </w:sdtContent>
            </w:sdt>
            <w:r w:rsidR="00CB14F5" w:rsidRPr="00363A64">
              <w:rPr>
                <w:noProof w:val="0"/>
              </w:rPr>
              <w:fldChar w:fldCharType="end"/>
            </w:r>
          </w:p>
        </w:tc>
      </w:tr>
      <w:tr w:rsidR="00BB41F2" w:rsidRPr="00363A64" w:rsidTr="002E06FB">
        <w:tc>
          <w:tcPr>
            <w:tcW w:w="606" w:type="dxa"/>
          </w:tcPr>
          <w:p w:rsidR="00BB41F2" w:rsidRPr="00363A64" w:rsidRDefault="00BB41F2" w:rsidP="0046605B">
            <w:pPr>
              <w:pStyle w:val="TableText"/>
              <w:rPr>
                <w:noProof w:val="0"/>
              </w:rPr>
            </w:pPr>
            <w:r w:rsidRPr="00363A64">
              <w:rPr>
                <w:noProof w:val="0"/>
              </w:rPr>
              <w:t>1.1</w:t>
            </w:r>
          </w:p>
        </w:tc>
        <w:tc>
          <w:tcPr>
            <w:tcW w:w="4376" w:type="dxa"/>
            <w:gridSpan w:val="2"/>
            <w:vAlign w:val="center"/>
          </w:tcPr>
          <w:p w:rsidR="00297D1F" w:rsidRPr="00363A64" w:rsidRDefault="00B977B5" w:rsidP="00792FA4">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88282025"/>
                <w:lock w:val="sdtLocked"/>
                <w:placeholder>
                  <w:docPart w:val="75B1A51F4DB84F9693741BA6F045CECA"/>
                </w:placeholder>
              </w:sdtPr>
              <w:sdtEndPr/>
              <w:sdtContent>
                <w:r w:rsidR="00271896" w:rsidRPr="00363A64">
                  <w:rPr>
                    <w:noProof w:val="0"/>
                  </w:rPr>
                  <w:t>Develop the objectives and scope of the project in consultation with appropriate colleagues and customers</w:t>
                </w:r>
              </w:sdtContent>
            </w:sdt>
            <w:r>
              <w:rPr>
                <w:noProof w:val="0"/>
              </w:rPr>
              <w:fldChar w:fldCharType="end"/>
            </w:r>
          </w:p>
        </w:tc>
        <w:tc>
          <w:tcPr>
            <w:tcW w:w="1251" w:type="dxa"/>
            <w:vAlign w:val="center"/>
          </w:tcPr>
          <w:p w:rsidR="00BB41F2" w:rsidRPr="00363A64" w:rsidRDefault="003F0ACB" w:rsidP="002E06FB">
            <w:pPr>
              <w:pStyle w:val="TableText"/>
              <w:jc w:val="center"/>
              <w:rPr>
                <w:noProof w:val="0"/>
              </w:rPr>
            </w:pPr>
            <w:r w:rsidRPr="00363A64">
              <w:rPr>
                <w:noProof w:val="0"/>
              </w:rPr>
              <w:t>1.1</w:t>
            </w:r>
          </w:p>
        </w:tc>
        <w:tc>
          <w:tcPr>
            <w:tcW w:w="1328" w:type="dxa"/>
            <w:vAlign w:val="center"/>
          </w:tcPr>
          <w:p w:rsidR="00BB41F2" w:rsidRPr="00363A64" w:rsidRDefault="001013CA" w:rsidP="002E06FB">
            <w:pPr>
              <w:pStyle w:val="TableText"/>
              <w:jc w:val="center"/>
              <w:rPr>
                <w:noProof w:val="0"/>
              </w:rPr>
            </w:pPr>
            <w:r w:rsidRPr="00363A64">
              <w:rPr>
                <w:noProof w:val="0"/>
              </w:rPr>
              <w:t>1, 2</w:t>
            </w:r>
          </w:p>
        </w:tc>
        <w:tc>
          <w:tcPr>
            <w:tcW w:w="1194" w:type="dxa"/>
            <w:vAlign w:val="center"/>
          </w:tcPr>
          <w:p w:rsidR="00BB41F2" w:rsidRPr="00363A64" w:rsidRDefault="003E129C" w:rsidP="002E06FB">
            <w:pPr>
              <w:pStyle w:val="TableText"/>
              <w:jc w:val="center"/>
              <w:rPr>
                <w:noProof w:val="0"/>
              </w:rPr>
            </w:pPr>
            <w:r w:rsidRPr="00363A64">
              <w:rPr>
                <w:noProof w:val="0"/>
              </w:rPr>
              <w:t>1</w:t>
            </w:r>
          </w:p>
        </w:tc>
      </w:tr>
      <w:tr w:rsidR="003F0ACB" w:rsidRPr="00363A64" w:rsidTr="002E06FB">
        <w:tc>
          <w:tcPr>
            <w:tcW w:w="606" w:type="dxa"/>
          </w:tcPr>
          <w:p w:rsidR="003F0ACB" w:rsidRPr="00363A64" w:rsidRDefault="003F0ACB" w:rsidP="0046605B">
            <w:pPr>
              <w:pStyle w:val="TableText"/>
              <w:rPr>
                <w:noProof w:val="0"/>
              </w:rPr>
            </w:pPr>
            <w:r w:rsidRPr="00363A64">
              <w:rPr>
                <w:noProof w:val="0"/>
              </w:rPr>
              <w:t>1.2</w:t>
            </w:r>
          </w:p>
        </w:tc>
        <w:tc>
          <w:tcPr>
            <w:tcW w:w="4376" w:type="dxa"/>
            <w:gridSpan w:val="2"/>
          </w:tcPr>
          <w:p w:rsidR="003F0ACB" w:rsidRPr="00363A64" w:rsidRDefault="00B977B5" w:rsidP="004660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88282026"/>
                <w:lock w:val="sdtLocked"/>
                <w:placeholder>
                  <w:docPart w:val="C258182DAC1C4C388BC278D9E64EB2C3"/>
                </w:placeholder>
              </w:sdtPr>
              <w:sdtEndPr/>
              <w:sdtContent>
                <w:r w:rsidR="00271896" w:rsidRPr="00363A64">
                  <w:rPr>
                    <w:noProof w:val="0"/>
                  </w:rPr>
                  <w:t>Determine and develop a resource strategy for the project</w:t>
                </w:r>
              </w:sdtContent>
            </w:sdt>
            <w:r>
              <w:rPr>
                <w:noProof w:val="0"/>
              </w:rPr>
              <w:fldChar w:fldCharType="end"/>
            </w:r>
          </w:p>
        </w:tc>
        <w:tc>
          <w:tcPr>
            <w:tcW w:w="1251" w:type="dxa"/>
            <w:vAlign w:val="center"/>
          </w:tcPr>
          <w:p w:rsidR="003F0ACB" w:rsidRPr="00363A64" w:rsidRDefault="003F0ACB" w:rsidP="002E06FB">
            <w:pPr>
              <w:pStyle w:val="TableText"/>
              <w:jc w:val="center"/>
              <w:rPr>
                <w:noProof w:val="0"/>
              </w:rPr>
            </w:pPr>
            <w:r w:rsidRPr="00363A64">
              <w:rPr>
                <w:noProof w:val="0"/>
              </w:rPr>
              <w:t>1.1</w:t>
            </w:r>
          </w:p>
        </w:tc>
        <w:tc>
          <w:tcPr>
            <w:tcW w:w="1328" w:type="dxa"/>
            <w:vAlign w:val="center"/>
          </w:tcPr>
          <w:p w:rsidR="003F0ACB" w:rsidRPr="00363A64" w:rsidRDefault="001013CA" w:rsidP="002E06FB">
            <w:pPr>
              <w:pStyle w:val="TableText"/>
              <w:jc w:val="center"/>
              <w:rPr>
                <w:noProof w:val="0"/>
              </w:rPr>
            </w:pPr>
            <w:r w:rsidRPr="00363A64">
              <w:rPr>
                <w:noProof w:val="0"/>
              </w:rPr>
              <w:t>3, 4</w:t>
            </w:r>
          </w:p>
        </w:tc>
        <w:tc>
          <w:tcPr>
            <w:tcW w:w="1194" w:type="dxa"/>
            <w:vAlign w:val="center"/>
          </w:tcPr>
          <w:p w:rsidR="003F0ACB" w:rsidRPr="00363A64" w:rsidRDefault="003F0ACB" w:rsidP="002E06FB">
            <w:pPr>
              <w:pStyle w:val="TableText"/>
              <w:jc w:val="center"/>
              <w:rPr>
                <w:noProof w:val="0"/>
              </w:rPr>
            </w:pPr>
            <w:r w:rsidRPr="00363A64">
              <w:rPr>
                <w:noProof w:val="0"/>
              </w:rPr>
              <w:t>2</w:t>
            </w:r>
          </w:p>
        </w:tc>
      </w:tr>
      <w:tr w:rsidR="003F0ACB" w:rsidRPr="00363A64" w:rsidTr="002E06FB">
        <w:tc>
          <w:tcPr>
            <w:tcW w:w="606" w:type="dxa"/>
          </w:tcPr>
          <w:p w:rsidR="003F0ACB" w:rsidRPr="00363A64" w:rsidRDefault="003F0ACB" w:rsidP="0046605B">
            <w:pPr>
              <w:pStyle w:val="TableText"/>
              <w:rPr>
                <w:noProof w:val="0"/>
              </w:rPr>
            </w:pPr>
            <w:r w:rsidRPr="00363A64">
              <w:rPr>
                <w:noProof w:val="0"/>
              </w:rPr>
              <w:t>1.3</w:t>
            </w:r>
          </w:p>
        </w:tc>
        <w:tc>
          <w:tcPr>
            <w:tcW w:w="4376" w:type="dxa"/>
            <w:gridSpan w:val="2"/>
          </w:tcPr>
          <w:p w:rsidR="003F0ACB" w:rsidRPr="00363A64" w:rsidRDefault="00B977B5" w:rsidP="004660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88282027"/>
                <w:lock w:val="sdtLocked"/>
                <w:placeholder>
                  <w:docPart w:val="4964B5B523DF46F3BF11B846372F4EAF"/>
                </w:placeholder>
              </w:sdtPr>
              <w:sdtEndPr/>
              <w:sdtContent>
                <w:r w:rsidR="00271896" w:rsidRPr="00363A64">
                  <w:rPr>
                    <w:noProof w:val="0"/>
                  </w:rPr>
                  <w:t>Evaluate the financial viability of the project through analysis of key factors</w:t>
                </w:r>
              </w:sdtContent>
            </w:sdt>
            <w:r>
              <w:rPr>
                <w:noProof w:val="0"/>
              </w:rPr>
              <w:fldChar w:fldCharType="end"/>
            </w:r>
          </w:p>
        </w:tc>
        <w:tc>
          <w:tcPr>
            <w:tcW w:w="1251" w:type="dxa"/>
            <w:vAlign w:val="center"/>
          </w:tcPr>
          <w:p w:rsidR="003F0ACB" w:rsidRPr="00363A64" w:rsidRDefault="003F0ACB" w:rsidP="002E06FB">
            <w:pPr>
              <w:pStyle w:val="TableText"/>
              <w:jc w:val="center"/>
              <w:rPr>
                <w:noProof w:val="0"/>
              </w:rPr>
            </w:pPr>
            <w:r w:rsidRPr="00363A64">
              <w:rPr>
                <w:noProof w:val="0"/>
              </w:rPr>
              <w:t>1.1</w:t>
            </w:r>
          </w:p>
        </w:tc>
        <w:tc>
          <w:tcPr>
            <w:tcW w:w="1328" w:type="dxa"/>
            <w:vAlign w:val="center"/>
          </w:tcPr>
          <w:p w:rsidR="003F0ACB" w:rsidRPr="00363A64" w:rsidRDefault="001013CA" w:rsidP="002E06FB">
            <w:pPr>
              <w:pStyle w:val="TableText"/>
              <w:jc w:val="center"/>
              <w:rPr>
                <w:noProof w:val="0"/>
              </w:rPr>
            </w:pPr>
            <w:r w:rsidRPr="00363A64">
              <w:rPr>
                <w:noProof w:val="0"/>
              </w:rPr>
              <w:t>5</w:t>
            </w:r>
          </w:p>
        </w:tc>
        <w:tc>
          <w:tcPr>
            <w:tcW w:w="1194" w:type="dxa"/>
            <w:vAlign w:val="center"/>
          </w:tcPr>
          <w:p w:rsidR="003F0ACB" w:rsidRPr="00363A64" w:rsidRDefault="003F0ACB" w:rsidP="002E06FB">
            <w:pPr>
              <w:pStyle w:val="TableText"/>
              <w:jc w:val="center"/>
              <w:rPr>
                <w:noProof w:val="0"/>
              </w:rPr>
            </w:pPr>
            <w:r w:rsidRPr="00363A64">
              <w:rPr>
                <w:noProof w:val="0"/>
              </w:rPr>
              <w:t>3</w:t>
            </w:r>
          </w:p>
        </w:tc>
      </w:tr>
      <w:tr w:rsidR="003F0ACB" w:rsidRPr="00363A64" w:rsidTr="002E06FB">
        <w:tc>
          <w:tcPr>
            <w:tcW w:w="606" w:type="dxa"/>
          </w:tcPr>
          <w:p w:rsidR="003F0ACB" w:rsidRPr="00363A64" w:rsidRDefault="003F0ACB" w:rsidP="0046605B">
            <w:pPr>
              <w:pStyle w:val="TableText"/>
              <w:rPr>
                <w:noProof w:val="0"/>
              </w:rPr>
            </w:pPr>
            <w:r w:rsidRPr="00363A64">
              <w:rPr>
                <w:noProof w:val="0"/>
              </w:rPr>
              <w:t>1.4</w:t>
            </w:r>
          </w:p>
        </w:tc>
        <w:tc>
          <w:tcPr>
            <w:tcW w:w="4376" w:type="dxa"/>
            <w:gridSpan w:val="2"/>
          </w:tcPr>
          <w:p w:rsidR="003F0ACB" w:rsidRPr="00363A64" w:rsidRDefault="00B977B5" w:rsidP="0046605B">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88282028"/>
                <w:lock w:val="sdtLocked"/>
                <w:placeholder>
                  <w:docPart w:val="DEAA995F3534483CBB644FF08D4F30AC"/>
                </w:placeholder>
              </w:sdtPr>
              <w:sdtEndPr/>
              <w:sdtContent>
                <w:r w:rsidR="00271896" w:rsidRPr="00363A64">
                  <w:rPr>
                    <w:noProof w:val="0"/>
                  </w:rPr>
                  <w:t>Plan and create an administrative structure for the project</w:t>
                </w:r>
              </w:sdtContent>
            </w:sdt>
            <w:r>
              <w:rPr>
                <w:noProof w:val="0"/>
              </w:rPr>
              <w:fldChar w:fldCharType="end"/>
            </w:r>
          </w:p>
        </w:tc>
        <w:tc>
          <w:tcPr>
            <w:tcW w:w="1251" w:type="dxa"/>
            <w:vAlign w:val="center"/>
          </w:tcPr>
          <w:p w:rsidR="003F0ACB" w:rsidRPr="00363A64" w:rsidRDefault="003F0ACB" w:rsidP="002E06FB">
            <w:pPr>
              <w:pStyle w:val="TableText"/>
              <w:jc w:val="center"/>
              <w:rPr>
                <w:noProof w:val="0"/>
              </w:rPr>
            </w:pPr>
            <w:r w:rsidRPr="00363A64">
              <w:rPr>
                <w:noProof w:val="0"/>
              </w:rPr>
              <w:t>1.1</w:t>
            </w:r>
          </w:p>
        </w:tc>
        <w:tc>
          <w:tcPr>
            <w:tcW w:w="1328" w:type="dxa"/>
            <w:vAlign w:val="center"/>
          </w:tcPr>
          <w:p w:rsidR="003F0ACB" w:rsidRPr="00363A64" w:rsidRDefault="001013CA" w:rsidP="002E06FB">
            <w:pPr>
              <w:pStyle w:val="TableText"/>
              <w:jc w:val="center"/>
              <w:rPr>
                <w:noProof w:val="0"/>
              </w:rPr>
            </w:pPr>
            <w:r w:rsidRPr="00363A64">
              <w:rPr>
                <w:noProof w:val="0"/>
              </w:rPr>
              <w:t>6, 7, 8</w:t>
            </w:r>
          </w:p>
        </w:tc>
        <w:tc>
          <w:tcPr>
            <w:tcW w:w="1194" w:type="dxa"/>
            <w:vAlign w:val="center"/>
          </w:tcPr>
          <w:p w:rsidR="003F0ACB" w:rsidRPr="00363A64" w:rsidRDefault="003F0ACB" w:rsidP="002E06FB">
            <w:pPr>
              <w:pStyle w:val="TableText"/>
              <w:jc w:val="center"/>
              <w:rPr>
                <w:noProof w:val="0"/>
              </w:rPr>
            </w:pPr>
            <w:r w:rsidRPr="00363A64">
              <w:rPr>
                <w:noProof w:val="0"/>
              </w:rPr>
              <w:t>4</w:t>
            </w:r>
          </w:p>
        </w:tc>
      </w:tr>
      <w:tr w:rsidR="003F0ACB" w:rsidRPr="00363A64" w:rsidTr="002E06FB">
        <w:tc>
          <w:tcPr>
            <w:tcW w:w="606" w:type="dxa"/>
          </w:tcPr>
          <w:p w:rsidR="003F0ACB" w:rsidRPr="00363A64" w:rsidRDefault="003F0ACB" w:rsidP="0046605B">
            <w:pPr>
              <w:pStyle w:val="TableText"/>
              <w:rPr>
                <w:noProof w:val="0"/>
              </w:rPr>
            </w:pPr>
            <w:r w:rsidRPr="00363A64">
              <w:rPr>
                <w:noProof w:val="0"/>
              </w:rPr>
              <w:t>1.5</w:t>
            </w:r>
          </w:p>
        </w:tc>
        <w:tc>
          <w:tcPr>
            <w:tcW w:w="4376" w:type="dxa"/>
            <w:gridSpan w:val="2"/>
          </w:tcPr>
          <w:p w:rsidR="003F0ACB" w:rsidRPr="00363A64" w:rsidRDefault="00B977B5" w:rsidP="0046605B">
            <w:pPr>
              <w:pStyle w:val="TableText"/>
              <w:rPr>
                <w:noProof w:val="0"/>
              </w:rPr>
            </w:pPr>
            <w:r>
              <w:fldChar w:fldCharType="begin"/>
            </w:r>
            <w:r>
              <w:instrText xml:space="preserve"> REF  Criteria15  \* MERGEFORMAT </w:instrText>
            </w:r>
            <w:r>
              <w:fldChar w:fldCharType="separate"/>
            </w:r>
            <w:sdt>
              <w:sdtPr>
                <w:rPr>
                  <w:noProof w:val="0"/>
                </w:rPr>
                <w:alias w:val="Criteria 1.5"/>
                <w:tag w:val="Insert Criteria 1.5"/>
                <w:id w:val="88282029"/>
                <w:lock w:val="sdtLocked"/>
                <w:placeholder>
                  <w:docPart w:val="BF9F8094D487463A854522001543EACD"/>
                </w:placeholder>
              </w:sdtPr>
              <w:sdtEndPr/>
              <w:sdtContent>
                <w:r w:rsidR="00271896" w:rsidRPr="00363A64">
                  <w:rPr>
                    <w:noProof w:val="0"/>
                  </w:rPr>
                  <w:t>Allocate project responsibilities in agreement with others, and clearly communicate responsibilities to all involved</w:t>
                </w:r>
              </w:sdtContent>
            </w:sdt>
            <w:r>
              <w:rPr>
                <w:noProof w:val="0"/>
              </w:rPr>
              <w:fldChar w:fldCharType="end"/>
            </w:r>
          </w:p>
        </w:tc>
        <w:tc>
          <w:tcPr>
            <w:tcW w:w="1251" w:type="dxa"/>
            <w:vAlign w:val="center"/>
          </w:tcPr>
          <w:p w:rsidR="003F0ACB" w:rsidRPr="00363A64" w:rsidRDefault="003F0ACB" w:rsidP="002E06FB">
            <w:pPr>
              <w:pStyle w:val="TableText"/>
              <w:jc w:val="center"/>
              <w:rPr>
                <w:noProof w:val="0"/>
              </w:rPr>
            </w:pPr>
            <w:r w:rsidRPr="00363A64">
              <w:rPr>
                <w:noProof w:val="0"/>
              </w:rPr>
              <w:t>1.1</w:t>
            </w:r>
          </w:p>
        </w:tc>
        <w:tc>
          <w:tcPr>
            <w:tcW w:w="1328" w:type="dxa"/>
            <w:vAlign w:val="center"/>
          </w:tcPr>
          <w:p w:rsidR="003F0ACB" w:rsidRPr="00363A64" w:rsidRDefault="001013CA" w:rsidP="002E06FB">
            <w:pPr>
              <w:pStyle w:val="TableText"/>
              <w:jc w:val="center"/>
              <w:rPr>
                <w:noProof w:val="0"/>
              </w:rPr>
            </w:pPr>
            <w:r w:rsidRPr="00363A64">
              <w:rPr>
                <w:noProof w:val="0"/>
              </w:rPr>
              <w:t>9, 10</w:t>
            </w:r>
          </w:p>
        </w:tc>
        <w:tc>
          <w:tcPr>
            <w:tcW w:w="1194" w:type="dxa"/>
            <w:vAlign w:val="center"/>
          </w:tcPr>
          <w:p w:rsidR="003F0ACB" w:rsidRPr="00363A64" w:rsidRDefault="003F0ACB" w:rsidP="002E06FB">
            <w:pPr>
              <w:pStyle w:val="TableText"/>
              <w:jc w:val="center"/>
              <w:rPr>
                <w:noProof w:val="0"/>
              </w:rPr>
            </w:pPr>
            <w:r w:rsidRPr="00363A64">
              <w:rPr>
                <w:noProof w:val="0"/>
              </w:rPr>
              <w:t>5</w:t>
            </w:r>
          </w:p>
        </w:tc>
      </w:tr>
      <w:tr w:rsidR="003F0ACB" w:rsidRPr="00363A64" w:rsidTr="002E06FB">
        <w:tc>
          <w:tcPr>
            <w:tcW w:w="606" w:type="dxa"/>
          </w:tcPr>
          <w:p w:rsidR="003F0ACB" w:rsidRPr="00363A64" w:rsidRDefault="003F0ACB" w:rsidP="0046605B">
            <w:pPr>
              <w:pStyle w:val="TableText"/>
              <w:rPr>
                <w:noProof w:val="0"/>
              </w:rPr>
            </w:pPr>
            <w:r w:rsidRPr="00363A64">
              <w:rPr>
                <w:noProof w:val="0"/>
              </w:rPr>
              <w:t>1.6</w:t>
            </w:r>
          </w:p>
        </w:tc>
        <w:tc>
          <w:tcPr>
            <w:tcW w:w="4376" w:type="dxa"/>
            <w:gridSpan w:val="2"/>
          </w:tcPr>
          <w:p w:rsidR="003F0ACB" w:rsidRPr="00363A64" w:rsidRDefault="00B977B5" w:rsidP="0046605B">
            <w:pPr>
              <w:pStyle w:val="TableText"/>
              <w:rPr>
                <w:noProof w:val="0"/>
              </w:rPr>
            </w:pPr>
            <w:r>
              <w:fldChar w:fldCharType="begin"/>
            </w:r>
            <w:r>
              <w:instrText xml:space="preserve"> REF  Criteria16  \* MERGEFORMAT </w:instrText>
            </w:r>
            <w:r>
              <w:fldChar w:fldCharType="separate"/>
            </w:r>
            <w:sdt>
              <w:sdtPr>
                <w:rPr>
                  <w:noProof w:val="0"/>
                </w:rPr>
                <w:alias w:val="Criteria 1.6"/>
                <w:tag w:val="Insert Criteria 1.6"/>
                <w:id w:val="88282030"/>
                <w:lock w:val="sdtLocked"/>
                <w:placeholder>
                  <w:docPart w:val="710F417D14C74C8B8F9CF290F021BC89"/>
                </w:placeholder>
              </w:sdtPr>
              <w:sdtEndPr/>
              <w:sdtContent>
                <w:r w:rsidR="00271896" w:rsidRPr="00363A64">
                  <w:rPr>
                    <w:noProof w:val="0"/>
                  </w:rPr>
                  <w:t>Plan internal and external communications, and public relations and marketing strategies together with appropriate colleagues</w:t>
                </w:r>
              </w:sdtContent>
            </w:sdt>
            <w:r>
              <w:rPr>
                <w:noProof w:val="0"/>
              </w:rPr>
              <w:fldChar w:fldCharType="end"/>
            </w:r>
          </w:p>
        </w:tc>
        <w:tc>
          <w:tcPr>
            <w:tcW w:w="1251" w:type="dxa"/>
            <w:vAlign w:val="center"/>
          </w:tcPr>
          <w:p w:rsidR="003F0ACB" w:rsidRPr="00363A64" w:rsidRDefault="003F0ACB" w:rsidP="002E06FB">
            <w:pPr>
              <w:pStyle w:val="TableText"/>
              <w:jc w:val="center"/>
              <w:rPr>
                <w:noProof w:val="0"/>
              </w:rPr>
            </w:pPr>
            <w:r w:rsidRPr="00363A64">
              <w:rPr>
                <w:noProof w:val="0"/>
              </w:rPr>
              <w:t>1.1</w:t>
            </w:r>
          </w:p>
        </w:tc>
        <w:tc>
          <w:tcPr>
            <w:tcW w:w="1328" w:type="dxa"/>
            <w:vAlign w:val="center"/>
          </w:tcPr>
          <w:p w:rsidR="003F0ACB" w:rsidRPr="00363A64" w:rsidRDefault="001013CA" w:rsidP="002E06FB">
            <w:pPr>
              <w:pStyle w:val="TableText"/>
              <w:jc w:val="center"/>
              <w:rPr>
                <w:noProof w:val="0"/>
              </w:rPr>
            </w:pPr>
            <w:r w:rsidRPr="00363A64">
              <w:rPr>
                <w:noProof w:val="0"/>
              </w:rPr>
              <w:t>11 – 14</w:t>
            </w:r>
          </w:p>
        </w:tc>
        <w:tc>
          <w:tcPr>
            <w:tcW w:w="1194" w:type="dxa"/>
            <w:vAlign w:val="center"/>
          </w:tcPr>
          <w:p w:rsidR="003F0ACB" w:rsidRPr="00363A64" w:rsidRDefault="003F0ACB" w:rsidP="002E06FB">
            <w:pPr>
              <w:pStyle w:val="TableText"/>
              <w:jc w:val="center"/>
              <w:rPr>
                <w:noProof w:val="0"/>
              </w:rPr>
            </w:pPr>
            <w:r w:rsidRPr="00363A64">
              <w:rPr>
                <w:noProof w:val="0"/>
              </w:rPr>
              <w:t>6</w:t>
            </w:r>
          </w:p>
        </w:tc>
      </w:tr>
      <w:tr w:rsidR="003F0ACB" w:rsidRPr="00363A64" w:rsidTr="002E06FB">
        <w:tc>
          <w:tcPr>
            <w:tcW w:w="606" w:type="dxa"/>
            <w:tcBorders>
              <w:top w:val="single" w:sz="4" w:space="0" w:color="auto"/>
              <w:left w:val="single" w:sz="4" w:space="0" w:color="auto"/>
              <w:bottom w:val="single" w:sz="4" w:space="0" w:color="auto"/>
              <w:right w:val="single" w:sz="4" w:space="0" w:color="auto"/>
            </w:tcBorders>
          </w:tcPr>
          <w:p w:rsidR="003F0ACB" w:rsidRPr="00363A64" w:rsidRDefault="003F0ACB" w:rsidP="0046605B">
            <w:pPr>
              <w:pStyle w:val="TableText"/>
              <w:rPr>
                <w:noProof w:val="0"/>
              </w:rPr>
            </w:pPr>
            <w:r w:rsidRPr="00363A64">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3F0ACB" w:rsidRPr="00363A64" w:rsidRDefault="00B977B5" w:rsidP="0046605B">
            <w:pPr>
              <w:pStyle w:val="TableText"/>
              <w:rPr>
                <w:noProof w:val="0"/>
              </w:rPr>
            </w:pPr>
            <w:r>
              <w:fldChar w:fldCharType="begin"/>
            </w:r>
            <w:r>
              <w:instrText xml:space="preserve"> REF  Criteria17  \* MERGEFORMAT </w:instrText>
            </w:r>
            <w:r>
              <w:fldChar w:fldCharType="separate"/>
            </w:r>
            <w:sdt>
              <w:sdtPr>
                <w:rPr>
                  <w:noProof w:val="0"/>
                </w:rPr>
                <w:alias w:val="Criteria 1.7"/>
                <w:tag w:val="Insert Criteria 1.7"/>
                <w:id w:val="88282031"/>
                <w:lock w:val="sdtLocked"/>
                <w:placeholder>
                  <w:docPart w:val="A9A710A1AA394671A47FAB7FDF2218E4"/>
                </w:placeholder>
              </w:sdtPr>
              <w:sdtEndPr/>
              <w:sdtContent>
                <w:r w:rsidR="00271896" w:rsidRPr="00363A64">
                  <w:rPr>
                    <w:noProof w:val="0"/>
                  </w:rPr>
                  <w:t>Reach agreement on suitable project evaluation methods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1.1</w:t>
            </w:r>
          </w:p>
        </w:tc>
        <w:tc>
          <w:tcPr>
            <w:tcW w:w="1328" w:type="dxa"/>
            <w:tcBorders>
              <w:top w:val="single" w:sz="4" w:space="0" w:color="auto"/>
              <w:left w:val="single" w:sz="4" w:space="0" w:color="auto"/>
              <w:bottom w:val="single" w:sz="4" w:space="0" w:color="auto"/>
              <w:right w:val="single" w:sz="4" w:space="0" w:color="auto"/>
            </w:tcBorders>
            <w:vAlign w:val="center"/>
          </w:tcPr>
          <w:p w:rsidR="003F0ACB" w:rsidRPr="00363A64" w:rsidRDefault="001013CA" w:rsidP="002E06FB">
            <w:pPr>
              <w:pStyle w:val="TableText"/>
              <w:jc w:val="center"/>
              <w:rPr>
                <w:noProof w:val="0"/>
              </w:rPr>
            </w:pPr>
            <w:r w:rsidRPr="00363A64">
              <w:rPr>
                <w:noProof w:val="0"/>
              </w:rPr>
              <w:t>15, 16</w:t>
            </w:r>
          </w:p>
        </w:tc>
        <w:tc>
          <w:tcPr>
            <w:tcW w:w="1194"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7</w:t>
            </w:r>
          </w:p>
        </w:tc>
      </w:tr>
      <w:tr w:rsidR="003F0ACB" w:rsidRPr="00363A64" w:rsidTr="002E06FB">
        <w:tc>
          <w:tcPr>
            <w:tcW w:w="606" w:type="dxa"/>
            <w:tcBorders>
              <w:top w:val="single" w:sz="4" w:space="0" w:color="auto"/>
              <w:left w:val="single" w:sz="4" w:space="0" w:color="auto"/>
              <w:bottom w:val="single" w:sz="4" w:space="0" w:color="auto"/>
              <w:right w:val="single" w:sz="4" w:space="0" w:color="auto"/>
            </w:tcBorders>
          </w:tcPr>
          <w:p w:rsidR="003F0ACB" w:rsidRPr="00363A64" w:rsidRDefault="003F0ACB" w:rsidP="0046605B">
            <w:pPr>
              <w:pStyle w:val="TableText"/>
              <w:rPr>
                <w:noProof w:val="0"/>
              </w:rPr>
            </w:pPr>
            <w:r w:rsidRPr="00363A64">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3F0ACB" w:rsidRPr="00363A64" w:rsidRDefault="00B977B5" w:rsidP="0046605B">
            <w:pPr>
              <w:pStyle w:val="TableText"/>
              <w:rPr>
                <w:noProof w:val="0"/>
              </w:rPr>
            </w:pPr>
            <w:r>
              <w:fldChar w:fldCharType="begin"/>
            </w:r>
            <w:r>
              <w:instrText xml:space="preserve"> REF  Criteria18  \* MERGEFORMAT </w:instrText>
            </w:r>
            <w:r>
              <w:fldChar w:fldCharType="separate"/>
            </w:r>
            <w:sdt>
              <w:sdtPr>
                <w:rPr>
                  <w:noProof w:val="0"/>
                </w:rPr>
                <w:alias w:val="Criteria 1.8"/>
                <w:tag w:val="Insert Criteria 1.8"/>
                <w:id w:val="88282032"/>
                <w:lock w:val="sdtLocked"/>
                <w:placeholder>
                  <w:docPart w:val="1963182A910440CB81454A972118DBCC"/>
                </w:placeholder>
              </w:sdtPr>
              <w:sdtEndPr/>
              <w:sdtContent>
                <w:r w:rsidR="00271896" w:rsidRPr="00363A64">
                  <w:rPr>
                    <w:noProof w:val="0"/>
                  </w:rPr>
                  <w:t>Develop an overall project management plan and communicate plan to appropriate colleagues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1.1</w:t>
            </w:r>
          </w:p>
        </w:tc>
        <w:tc>
          <w:tcPr>
            <w:tcW w:w="1328" w:type="dxa"/>
            <w:tcBorders>
              <w:top w:val="single" w:sz="4" w:space="0" w:color="auto"/>
              <w:left w:val="single" w:sz="4" w:space="0" w:color="auto"/>
              <w:bottom w:val="single" w:sz="4" w:space="0" w:color="auto"/>
              <w:right w:val="single" w:sz="4" w:space="0" w:color="auto"/>
            </w:tcBorders>
            <w:vAlign w:val="center"/>
          </w:tcPr>
          <w:p w:rsidR="003F0ACB" w:rsidRPr="00363A64" w:rsidRDefault="001013CA" w:rsidP="002E06FB">
            <w:pPr>
              <w:pStyle w:val="TableText"/>
              <w:jc w:val="center"/>
              <w:rPr>
                <w:noProof w:val="0"/>
              </w:rPr>
            </w:pPr>
            <w:r w:rsidRPr="00363A64">
              <w:rPr>
                <w:noProof w:val="0"/>
              </w:rPr>
              <w:t>17, 18, 19</w:t>
            </w:r>
          </w:p>
        </w:tc>
        <w:tc>
          <w:tcPr>
            <w:tcW w:w="1194"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8</w:t>
            </w:r>
          </w:p>
        </w:tc>
      </w:tr>
      <w:tr w:rsidR="003F0ACB" w:rsidRPr="00363A64" w:rsidTr="002E06FB">
        <w:tc>
          <w:tcPr>
            <w:tcW w:w="606" w:type="dxa"/>
            <w:tcBorders>
              <w:top w:val="single" w:sz="4" w:space="0" w:color="auto"/>
              <w:left w:val="single" w:sz="4" w:space="0" w:color="auto"/>
              <w:bottom w:val="single" w:sz="4" w:space="0" w:color="auto"/>
              <w:right w:val="single" w:sz="4" w:space="0" w:color="auto"/>
            </w:tcBorders>
          </w:tcPr>
          <w:p w:rsidR="003F0ACB" w:rsidRPr="00363A64" w:rsidRDefault="003F0ACB" w:rsidP="0046605B">
            <w:pPr>
              <w:pStyle w:val="TableText"/>
              <w:rPr>
                <w:noProof w:val="0"/>
              </w:rPr>
            </w:pPr>
            <w:r w:rsidRPr="00363A64">
              <w:rPr>
                <w:noProof w:val="0"/>
              </w:rPr>
              <w:t>1.9</w:t>
            </w:r>
          </w:p>
        </w:tc>
        <w:tc>
          <w:tcPr>
            <w:tcW w:w="4376" w:type="dxa"/>
            <w:gridSpan w:val="2"/>
            <w:tcBorders>
              <w:top w:val="single" w:sz="4" w:space="0" w:color="auto"/>
              <w:left w:val="single" w:sz="4" w:space="0" w:color="auto"/>
              <w:bottom w:val="single" w:sz="4" w:space="0" w:color="auto"/>
              <w:right w:val="single" w:sz="4" w:space="0" w:color="auto"/>
            </w:tcBorders>
          </w:tcPr>
          <w:p w:rsidR="003F0ACB" w:rsidRPr="00363A64" w:rsidRDefault="00B977B5" w:rsidP="0046605B">
            <w:pPr>
              <w:pStyle w:val="TableText"/>
              <w:rPr>
                <w:noProof w:val="0"/>
              </w:rPr>
            </w:pPr>
            <w:r>
              <w:fldChar w:fldCharType="begin"/>
            </w:r>
            <w:r>
              <w:instrText xml:space="preserve"> REF  Criteria19  \* MERGEFORMAT </w:instrText>
            </w:r>
            <w:r>
              <w:fldChar w:fldCharType="separate"/>
            </w:r>
            <w:sdt>
              <w:sdtPr>
                <w:rPr>
                  <w:noProof w:val="0"/>
                </w:rPr>
                <w:alias w:val="Criteria 1.9"/>
                <w:tag w:val="Insert Criteria 1.9"/>
                <w:id w:val="88282033"/>
                <w:lock w:val="sdtLocked"/>
                <w:placeholder>
                  <w:docPart w:val="7F59C595DD864AAFB26F4624A643A45C"/>
                </w:placeholder>
              </w:sdtPr>
              <w:sdtEndPr/>
              <w:sdtContent>
                <w:r w:rsidR="00271896" w:rsidRPr="00363A64">
                  <w:rPr>
                    <w:noProof w:val="0"/>
                  </w:rPr>
                  <w:t>Identify key project milestones and communicate these to persons involved</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1.1</w:t>
            </w:r>
          </w:p>
        </w:tc>
        <w:tc>
          <w:tcPr>
            <w:tcW w:w="1328" w:type="dxa"/>
            <w:tcBorders>
              <w:top w:val="single" w:sz="4" w:space="0" w:color="auto"/>
              <w:left w:val="single" w:sz="4" w:space="0" w:color="auto"/>
              <w:bottom w:val="single" w:sz="4" w:space="0" w:color="auto"/>
              <w:right w:val="single" w:sz="4" w:space="0" w:color="auto"/>
            </w:tcBorders>
            <w:vAlign w:val="center"/>
          </w:tcPr>
          <w:p w:rsidR="003F0ACB" w:rsidRPr="00363A64" w:rsidRDefault="001013CA" w:rsidP="002E06FB">
            <w:pPr>
              <w:pStyle w:val="TableText"/>
              <w:jc w:val="center"/>
              <w:rPr>
                <w:noProof w:val="0"/>
              </w:rPr>
            </w:pPr>
            <w:r w:rsidRPr="00363A64">
              <w:rPr>
                <w:noProof w:val="0"/>
              </w:rPr>
              <w:t>20</w:t>
            </w:r>
          </w:p>
        </w:tc>
        <w:tc>
          <w:tcPr>
            <w:tcW w:w="1194" w:type="dxa"/>
            <w:tcBorders>
              <w:top w:val="single" w:sz="4" w:space="0" w:color="auto"/>
              <w:left w:val="single" w:sz="4" w:space="0" w:color="auto"/>
              <w:bottom w:val="single" w:sz="4" w:space="0" w:color="auto"/>
              <w:right w:val="single" w:sz="4" w:space="0" w:color="auto"/>
            </w:tcBorders>
            <w:vAlign w:val="center"/>
          </w:tcPr>
          <w:p w:rsidR="003F0ACB" w:rsidRPr="00363A64" w:rsidRDefault="003F0ACB" w:rsidP="002E06FB">
            <w:pPr>
              <w:pStyle w:val="TableText"/>
              <w:jc w:val="center"/>
              <w:rPr>
                <w:noProof w:val="0"/>
              </w:rPr>
            </w:pPr>
            <w:r w:rsidRPr="00363A64">
              <w:rPr>
                <w:noProof w:val="0"/>
              </w:rPr>
              <w:t>9</w:t>
            </w:r>
          </w:p>
        </w:tc>
      </w:tr>
      <w:tr w:rsidR="003F0ACB" w:rsidRPr="00363A64" w:rsidTr="006C2C0E">
        <w:tc>
          <w:tcPr>
            <w:tcW w:w="8755" w:type="dxa"/>
            <w:gridSpan w:val="6"/>
            <w:shd w:val="clear" w:color="auto" w:fill="E36C0A" w:themeFill="accent6" w:themeFillShade="BF"/>
          </w:tcPr>
          <w:p w:rsidR="003F0ACB" w:rsidRPr="00363A64" w:rsidRDefault="003F0ACB" w:rsidP="002E06FB">
            <w:pPr>
              <w:pStyle w:val="TableHeading"/>
              <w:keepNext/>
              <w:rPr>
                <w:noProof w:val="0"/>
              </w:rPr>
            </w:pPr>
            <w:r w:rsidRPr="00363A64">
              <w:rPr>
                <w:noProof w:val="0"/>
              </w:rPr>
              <w:lastRenderedPageBreak/>
              <w:t xml:space="preserve">Element 2: </w:t>
            </w:r>
            <w:r w:rsidR="00CB14F5" w:rsidRPr="00363A64">
              <w:rPr>
                <w:noProof w:val="0"/>
              </w:rPr>
              <w:fldChar w:fldCharType="begin"/>
            </w:r>
            <w:r w:rsidRPr="00363A64">
              <w:rPr>
                <w:noProof w:val="0"/>
              </w:rPr>
              <w:instrText xml:space="preserve"> REF  Element2 </w:instrText>
            </w:r>
            <w:r w:rsidR="00CB14F5" w:rsidRPr="00363A64">
              <w:rPr>
                <w:noProof w:val="0"/>
              </w:rPr>
              <w:fldChar w:fldCharType="separate"/>
            </w:r>
            <w:sdt>
              <w:sdtPr>
                <w:alias w:val="Element 2"/>
                <w:tag w:val="Element 2"/>
                <w:id w:val="88282034"/>
                <w:lock w:val="sdtLocked"/>
                <w:placeholder>
                  <w:docPart w:val="13ABA96DA8A64518944C04009C81F392"/>
                </w:placeholder>
              </w:sdtPr>
              <w:sdtEndPr/>
              <w:sdtContent>
                <w:r w:rsidR="00271896" w:rsidRPr="00363A64">
                  <w:t>Administer and monitor project</w:t>
                </w:r>
              </w:sdtContent>
            </w:sdt>
            <w:r w:rsidR="00CB14F5" w:rsidRPr="00363A64">
              <w:rPr>
                <w:noProof w:val="0"/>
              </w:rPr>
              <w:fldChar w:fldCharType="end"/>
            </w:r>
          </w:p>
        </w:tc>
      </w:tr>
      <w:tr w:rsidR="003F0ACB" w:rsidRPr="00363A64" w:rsidTr="00EE4BDA">
        <w:tc>
          <w:tcPr>
            <w:tcW w:w="620" w:type="dxa"/>
            <w:gridSpan w:val="2"/>
          </w:tcPr>
          <w:p w:rsidR="003F0ACB" w:rsidRPr="00363A64" w:rsidRDefault="003F0ACB" w:rsidP="002E06FB">
            <w:pPr>
              <w:pStyle w:val="TableText"/>
              <w:keepNext/>
              <w:rPr>
                <w:noProof w:val="0"/>
              </w:rPr>
            </w:pPr>
            <w:r w:rsidRPr="00363A64">
              <w:rPr>
                <w:noProof w:val="0"/>
              </w:rPr>
              <w:t>2.1</w:t>
            </w:r>
          </w:p>
        </w:tc>
        <w:tc>
          <w:tcPr>
            <w:tcW w:w="4362" w:type="dxa"/>
            <w:vAlign w:val="center"/>
          </w:tcPr>
          <w:p w:rsidR="003F0ACB" w:rsidRPr="00363A64" w:rsidRDefault="00CB14F5" w:rsidP="002E06FB">
            <w:pPr>
              <w:pStyle w:val="TableText"/>
              <w:keepNext/>
              <w:rPr>
                <w:noProof w:val="0"/>
              </w:rPr>
            </w:pPr>
            <w:r w:rsidRPr="00363A64">
              <w:rPr>
                <w:noProof w:val="0"/>
              </w:rPr>
              <w:fldChar w:fldCharType="begin"/>
            </w:r>
            <w:r w:rsidR="003F0ACB" w:rsidRPr="00363A64">
              <w:rPr>
                <w:noProof w:val="0"/>
              </w:rPr>
              <w:instrText xml:space="preserve"> REF  Criteria21 </w:instrText>
            </w:r>
            <w:r w:rsidRPr="00363A64">
              <w:rPr>
                <w:noProof w:val="0"/>
              </w:rPr>
              <w:fldChar w:fldCharType="separate"/>
            </w:r>
            <w:sdt>
              <w:sdtPr>
                <w:rPr>
                  <w:noProof w:val="0"/>
                </w:rPr>
                <w:alias w:val="Criteria 2.1"/>
                <w:tag w:val="Criteria 2.1"/>
                <w:id w:val="88282035"/>
                <w:lock w:val="sdtLocked"/>
                <w:placeholder>
                  <w:docPart w:val="31726857001140B4B376921FE7166DFC"/>
                </w:placeholder>
              </w:sdtPr>
              <w:sdtEndPr/>
              <w:sdtContent>
                <w:r w:rsidR="00271896" w:rsidRPr="00363A64">
                  <w:rPr>
                    <w:noProof w:val="0"/>
                  </w:rPr>
                  <w:t>Implement and monitor project in conjunction with project team members</w:t>
                </w:r>
              </w:sdtContent>
            </w:sdt>
            <w:r w:rsidRPr="00363A64">
              <w:rPr>
                <w:noProof w:val="0"/>
              </w:rPr>
              <w:fldChar w:fldCharType="end"/>
            </w:r>
          </w:p>
        </w:tc>
        <w:tc>
          <w:tcPr>
            <w:tcW w:w="1251" w:type="dxa"/>
            <w:vAlign w:val="center"/>
          </w:tcPr>
          <w:p w:rsidR="003F0ACB" w:rsidRPr="00363A64" w:rsidRDefault="005F433A" w:rsidP="002E06FB">
            <w:pPr>
              <w:pStyle w:val="TableText"/>
              <w:keepNext/>
              <w:jc w:val="center"/>
              <w:rPr>
                <w:noProof w:val="0"/>
              </w:rPr>
            </w:pPr>
            <w:r w:rsidRPr="00363A64">
              <w:rPr>
                <w:noProof w:val="0"/>
              </w:rPr>
              <w:t xml:space="preserve">2.1 </w:t>
            </w:r>
          </w:p>
        </w:tc>
        <w:tc>
          <w:tcPr>
            <w:tcW w:w="1328" w:type="dxa"/>
            <w:vAlign w:val="center"/>
          </w:tcPr>
          <w:p w:rsidR="003F0ACB" w:rsidRPr="00363A64" w:rsidRDefault="001013CA" w:rsidP="002E06FB">
            <w:pPr>
              <w:pStyle w:val="TableText"/>
              <w:keepNext/>
              <w:jc w:val="center"/>
              <w:rPr>
                <w:noProof w:val="0"/>
              </w:rPr>
            </w:pPr>
            <w:r w:rsidRPr="00363A64">
              <w:rPr>
                <w:noProof w:val="0"/>
              </w:rPr>
              <w:t>21, 22</w:t>
            </w:r>
          </w:p>
        </w:tc>
        <w:tc>
          <w:tcPr>
            <w:tcW w:w="1194" w:type="dxa"/>
            <w:vAlign w:val="center"/>
          </w:tcPr>
          <w:p w:rsidR="003F0ACB" w:rsidRPr="00363A64" w:rsidRDefault="003F0ACB" w:rsidP="002E06FB">
            <w:pPr>
              <w:pStyle w:val="TableText"/>
              <w:keepNext/>
              <w:jc w:val="center"/>
              <w:rPr>
                <w:noProof w:val="0"/>
              </w:rPr>
            </w:pPr>
            <w:r w:rsidRPr="00363A64">
              <w:rPr>
                <w:noProof w:val="0"/>
              </w:rPr>
              <w:t>10</w:t>
            </w:r>
          </w:p>
        </w:tc>
      </w:tr>
      <w:tr w:rsidR="005F433A" w:rsidRPr="00363A64" w:rsidTr="00EE4BDA">
        <w:tc>
          <w:tcPr>
            <w:tcW w:w="620" w:type="dxa"/>
            <w:gridSpan w:val="2"/>
          </w:tcPr>
          <w:p w:rsidR="005F433A" w:rsidRPr="00363A64" w:rsidRDefault="005F433A" w:rsidP="002E06FB">
            <w:pPr>
              <w:pStyle w:val="TableText"/>
              <w:keepNext/>
              <w:rPr>
                <w:noProof w:val="0"/>
              </w:rPr>
            </w:pPr>
            <w:r w:rsidRPr="00363A64">
              <w:rPr>
                <w:noProof w:val="0"/>
              </w:rPr>
              <w:t>2.2</w:t>
            </w:r>
          </w:p>
        </w:tc>
        <w:tc>
          <w:tcPr>
            <w:tcW w:w="4362" w:type="dxa"/>
            <w:vAlign w:val="center"/>
          </w:tcPr>
          <w:p w:rsidR="005F433A" w:rsidRPr="00363A64" w:rsidRDefault="00CB14F5" w:rsidP="002E06FB">
            <w:pPr>
              <w:pStyle w:val="TableText"/>
              <w:keepNext/>
              <w:rPr>
                <w:noProof w:val="0"/>
              </w:rPr>
            </w:pPr>
            <w:r w:rsidRPr="00363A64">
              <w:rPr>
                <w:noProof w:val="0"/>
              </w:rPr>
              <w:fldChar w:fldCharType="begin"/>
            </w:r>
            <w:r w:rsidR="005F433A" w:rsidRPr="00363A64">
              <w:rPr>
                <w:noProof w:val="0"/>
              </w:rPr>
              <w:instrText xml:space="preserve"> REF  Criteria22 </w:instrText>
            </w:r>
            <w:r w:rsidRPr="00363A64">
              <w:rPr>
                <w:noProof w:val="0"/>
              </w:rPr>
              <w:fldChar w:fldCharType="separate"/>
            </w:r>
            <w:sdt>
              <w:sdtPr>
                <w:rPr>
                  <w:noProof w:val="0"/>
                </w:rPr>
                <w:alias w:val="Criteria2.2"/>
                <w:tag w:val="Criteria2.2"/>
                <w:id w:val="88282036"/>
                <w:lock w:val="sdtLocked"/>
                <w:placeholder>
                  <w:docPart w:val="5ED77306746344C98B1F218FDA676E3F"/>
                </w:placeholder>
              </w:sdtPr>
              <w:sdtEndPr/>
              <w:sdtContent>
                <w:r w:rsidR="00271896" w:rsidRPr="00363A64">
                  <w:rPr>
                    <w:noProof w:val="0"/>
                  </w:rPr>
                  <w:t>Provide support and assistance to team members, as required</w:t>
                </w:r>
              </w:sdtContent>
            </w:sdt>
            <w:r w:rsidRPr="00363A64">
              <w:rPr>
                <w:noProof w:val="0"/>
              </w:rPr>
              <w:fldChar w:fldCharType="end"/>
            </w:r>
          </w:p>
        </w:tc>
        <w:tc>
          <w:tcPr>
            <w:tcW w:w="1251" w:type="dxa"/>
            <w:vAlign w:val="center"/>
          </w:tcPr>
          <w:p w:rsidR="005F433A" w:rsidRPr="00363A64" w:rsidRDefault="005F433A" w:rsidP="002E06FB">
            <w:pPr>
              <w:pStyle w:val="TableText"/>
              <w:keepNext/>
              <w:jc w:val="center"/>
              <w:rPr>
                <w:noProof w:val="0"/>
              </w:rPr>
            </w:pPr>
            <w:r w:rsidRPr="00363A64">
              <w:rPr>
                <w:noProof w:val="0"/>
              </w:rPr>
              <w:t xml:space="preserve">2.1 </w:t>
            </w:r>
          </w:p>
        </w:tc>
        <w:tc>
          <w:tcPr>
            <w:tcW w:w="1328" w:type="dxa"/>
            <w:vAlign w:val="center"/>
          </w:tcPr>
          <w:p w:rsidR="005F433A" w:rsidRPr="00363A64" w:rsidRDefault="001013CA" w:rsidP="002E06FB">
            <w:pPr>
              <w:pStyle w:val="TableText"/>
              <w:keepNext/>
              <w:jc w:val="center"/>
              <w:rPr>
                <w:noProof w:val="0"/>
              </w:rPr>
            </w:pPr>
            <w:r w:rsidRPr="00363A64">
              <w:rPr>
                <w:noProof w:val="0"/>
              </w:rPr>
              <w:t>23, 24</w:t>
            </w:r>
          </w:p>
        </w:tc>
        <w:tc>
          <w:tcPr>
            <w:tcW w:w="1194" w:type="dxa"/>
            <w:vAlign w:val="center"/>
          </w:tcPr>
          <w:p w:rsidR="005F433A" w:rsidRPr="00363A64" w:rsidRDefault="005F433A" w:rsidP="002E06FB">
            <w:pPr>
              <w:pStyle w:val="TableText"/>
              <w:keepNext/>
              <w:jc w:val="center"/>
              <w:rPr>
                <w:noProof w:val="0"/>
              </w:rPr>
            </w:pPr>
            <w:r w:rsidRPr="00363A64">
              <w:rPr>
                <w:noProof w:val="0"/>
              </w:rPr>
              <w:t>11</w:t>
            </w:r>
          </w:p>
        </w:tc>
      </w:tr>
      <w:tr w:rsidR="005F433A" w:rsidRPr="00363A64" w:rsidTr="00EE4BDA">
        <w:tc>
          <w:tcPr>
            <w:tcW w:w="620" w:type="dxa"/>
            <w:gridSpan w:val="2"/>
          </w:tcPr>
          <w:p w:rsidR="005F433A" w:rsidRPr="00363A64" w:rsidRDefault="005F433A" w:rsidP="002E06FB">
            <w:pPr>
              <w:pStyle w:val="TableText"/>
              <w:keepNext/>
              <w:rPr>
                <w:noProof w:val="0"/>
              </w:rPr>
            </w:pPr>
            <w:r w:rsidRPr="00363A64">
              <w:rPr>
                <w:noProof w:val="0"/>
              </w:rPr>
              <w:t>2.3</w:t>
            </w:r>
          </w:p>
        </w:tc>
        <w:tc>
          <w:tcPr>
            <w:tcW w:w="4362" w:type="dxa"/>
            <w:vAlign w:val="center"/>
          </w:tcPr>
          <w:p w:rsidR="005F433A" w:rsidRPr="00363A64" w:rsidRDefault="00CB14F5" w:rsidP="002E06FB">
            <w:pPr>
              <w:pStyle w:val="TableText"/>
              <w:keepNext/>
              <w:rPr>
                <w:noProof w:val="0"/>
              </w:rPr>
            </w:pPr>
            <w:r w:rsidRPr="00363A64">
              <w:rPr>
                <w:noProof w:val="0"/>
              </w:rPr>
              <w:fldChar w:fldCharType="begin"/>
            </w:r>
            <w:r w:rsidR="005F433A" w:rsidRPr="00363A64">
              <w:rPr>
                <w:noProof w:val="0"/>
              </w:rPr>
              <w:instrText xml:space="preserve"> REF  Criteria23 </w:instrText>
            </w:r>
            <w:r w:rsidRPr="00363A64">
              <w:rPr>
                <w:noProof w:val="0"/>
              </w:rPr>
              <w:fldChar w:fldCharType="separate"/>
            </w:r>
            <w:sdt>
              <w:sdtPr>
                <w:rPr>
                  <w:noProof w:val="0"/>
                  <w:highlight w:val="yellow"/>
                </w:rPr>
                <w:alias w:val="Criteria 2.3"/>
                <w:tag w:val="Criteria 2.3"/>
                <w:id w:val="88282037"/>
                <w:lock w:val="sdtLocked"/>
                <w:placeholder>
                  <w:docPart w:val="1E500ADF7FD345E5A42BEACD02DF853B"/>
                </w:placeholder>
              </w:sdtPr>
              <w:sdtEndPr>
                <w:rPr>
                  <w:highlight w:val="none"/>
                </w:rPr>
              </w:sdtEndPr>
              <w:sdtContent>
                <w:r w:rsidR="00271896" w:rsidRPr="00363A64">
                  <w:rPr>
                    <w:noProof w:val="0"/>
                  </w:rPr>
                  <w:t>Build trust and respect within the project team</w:t>
                </w:r>
              </w:sdtContent>
            </w:sdt>
            <w:r w:rsidRPr="00363A64">
              <w:rPr>
                <w:noProof w:val="0"/>
              </w:rPr>
              <w:fldChar w:fldCharType="end"/>
            </w:r>
          </w:p>
        </w:tc>
        <w:tc>
          <w:tcPr>
            <w:tcW w:w="1251" w:type="dxa"/>
            <w:vAlign w:val="center"/>
          </w:tcPr>
          <w:p w:rsidR="005F433A" w:rsidRPr="00363A64" w:rsidRDefault="005F433A" w:rsidP="002E06FB">
            <w:pPr>
              <w:pStyle w:val="TableText"/>
              <w:keepNext/>
              <w:jc w:val="center"/>
              <w:rPr>
                <w:noProof w:val="0"/>
              </w:rPr>
            </w:pPr>
            <w:r w:rsidRPr="00363A64">
              <w:rPr>
                <w:noProof w:val="0"/>
              </w:rPr>
              <w:t xml:space="preserve">2.1 </w:t>
            </w:r>
          </w:p>
        </w:tc>
        <w:tc>
          <w:tcPr>
            <w:tcW w:w="1328" w:type="dxa"/>
            <w:vAlign w:val="center"/>
          </w:tcPr>
          <w:p w:rsidR="005F433A" w:rsidRPr="00363A64" w:rsidRDefault="001013CA" w:rsidP="002E06FB">
            <w:pPr>
              <w:pStyle w:val="TableText"/>
              <w:keepNext/>
              <w:jc w:val="center"/>
              <w:rPr>
                <w:noProof w:val="0"/>
              </w:rPr>
            </w:pPr>
            <w:r w:rsidRPr="00363A64">
              <w:rPr>
                <w:noProof w:val="0"/>
              </w:rPr>
              <w:t>25</w:t>
            </w:r>
          </w:p>
        </w:tc>
        <w:tc>
          <w:tcPr>
            <w:tcW w:w="1194" w:type="dxa"/>
            <w:vAlign w:val="center"/>
          </w:tcPr>
          <w:p w:rsidR="005F433A" w:rsidRPr="00363A64" w:rsidRDefault="005F433A" w:rsidP="002E06FB">
            <w:pPr>
              <w:pStyle w:val="TableText"/>
              <w:keepNext/>
              <w:jc w:val="center"/>
              <w:rPr>
                <w:noProof w:val="0"/>
              </w:rPr>
            </w:pPr>
            <w:r w:rsidRPr="00363A64">
              <w:rPr>
                <w:noProof w:val="0"/>
              </w:rPr>
              <w:t>12</w:t>
            </w:r>
          </w:p>
        </w:tc>
      </w:tr>
      <w:tr w:rsidR="005F433A" w:rsidRPr="00363A64" w:rsidTr="00EE4BDA">
        <w:tc>
          <w:tcPr>
            <w:tcW w:w="620" w:type="dxa"/>
            <w:gridSpan w:val="2"/>
          </w:tcPr>
          <w:p w:rsidR="005F433A" w:rsidRPr="00363A64" w:rsidRDefault="005F433A" w:rsidP="00940675">
            <w:pPr>
              <w:pStyle w:val="TableText"/>
              <w:keepNext/>
              <w:rPr>
                <w:noProof w:val="0"/>
              </w:rPr>
            </w:pPr>
            <w:r w:rsidRPr="00363A64">
              <w:rPr>
                <w:noProof w:val="0"/>
              </w:rPr>
              <w:t>2.4</w:t>
            </w:r>
          </w:p>
        </w:tc>
        <w:tc>
          <w:tcPr>
            <w:tcW w:w="4362" w:type="dxa"/>
            <w:vAlign w:val="center"/>
          </w:tcPr>
          <w:p w:rsidR="005F433A" w:rsidRPr="00363A64" w:rsidRDefault="00CB14F5" w:rsidP="00940675">
            <w:pPr>
              <w:pStyle w:val="TableText"/>
              <w:keepNext/>
              <w:rPr>
                <w:noProof w:val="0"/>
              </w:rPr>
            </w:pPr>
            <w:r w:rsidRPr="00363A64">
              <w:rPr>
                <w:noProof w:val="0"/>
              </w:rPr>
              <w:fldChar w:fldCharType="begin"/>
            </w:r>
            <w:r w:rsidR="005F433A" w:rsidRPr="00363A64">
              <w:rPr>
                <w:noProof w:val="0"/>
              </w:rPr>
              <w:instrText xml:space="preserve"> REF  Criteria24 </w:instrText>
            </w:r>
            <w:r w:rsidRPr="00363A64">
              <w:rPr>
                <w:noProof w:val="0"/>
              </w:rPr>
              <w:fldChar w:fldCharType="separate"/>
            </w:r>
            <w:sdt>
              <w:sdtPr>
                <w:rPr>
                  <w:noProof w:val="0"/>
                </w:rPr>
                <w:alias w:val="Insert Criteria 2.4"/>
                <w:tag w:val="Insert Criteria 2.4"/>
                <w:id w:val="88282038"/>
                <w:lock w:val="sdtLocked"/>
                <w:placeholder>
                  <w:docPart w:val="0AD36D24243C42518B39EFA90FE9B8AC"/>
                </w:placeholder>
              </w:sdtPr>
              <w:sdtEndPr/>
              <w:sdtContent>
                <w:r w:rsidR="00271896" w:rsidRPr="00363A64">
                  <w:rPr>
                    <w:noProof w:val="0"/>
                  </w:rPr>
                  <w:t>Assess and review progress against project goals and in consultation with project team members</w:t>
                </w:r>
              </w:sdtContent>
            </w:sdt>
            <w:r w:rsidRPr="00363A64">
              <w:rPr>
                <w:noProof w:val="0"/>
              </w:rPr>
              <w:fldChar w:fldCharType="end"/>
            </w:r>
          </w:p>
        </w:tc>
        <w:tc>
          <w:tcPr>
            <w:tcW w:w="1251" w:type="dxa"/>
            <w:vAlign w:val="center"/>
          </w:tcPr>
          <w:p w:rsidR="005F433A" w:rsidRPr="00363A64" w:rsidRDefault="005F433A" w:rsidP="00337E5D">
            <w:pPr>
              <w:pStyle w:val="TableText"/>
              <w:jc w:val="center"/>
              <w:rPr>
                <w:noProof w:val="0"/>
              </w:rPr>
            </w:pPr>
            <w:r w:rsidRPr="00363A64">
              <w:rPr>
                <w:noProof w:val="0"/>
              </w:rPr>
              <w:t xml:space="preserve">2.1 </w:t>
            </w:r>
          </w:p>
        </w:tc>
        <w:tc>
          <w:tcPr>
            <w:tcW w:w="1328" w:type="dxa"/>
            <w:vAlign w:val="center"/>
          </w:tcPr>
          <w:p w:rsidR="005F433A" w:rsidRPr="00363A64" w:rsidRDefault="001013CA" w:rsidP="00940675">
            <w:pPr>
              <w:pStyle w:val="TableText"/>
              <w:keepNext/>
              <w:jc w:val="center"/>
              <w:rPr>
                <w:noProof w:val="0"/>
              </w:rPr>
            </w:pPr>
            <w:r w:rsidRPr="00363A64">
              <w:rPr>
                <w:noProof w:val="0"/>
              </w:rPr>
              <w:t>26, 27</w:t>
            </w:r>
          </w:p>
        </w:tc>
        <w:tc>
          <w:tcPr>
            <w:tcW w:w="1194" w:type="dxa"/>
            <w:vAlign w:val="center"/>
          </w:tcPr>
          <w:p w:rsidR="005F433A" w:rsidRPr="00363A64" w:rsidRDefault="005F433A" w:rsidP="00940675">
            <w:pPr>
              <w:pStyle w:val="TableText"/>
              <w:keepNext/>
              <w:jc w:val="center"/>
              <w:rPr>
                <w:noProof w:val="0"/>
              </w:rPr>
            </w:pPr>
            <w:r w:rsidRPr="00363A64">
              <w:rPr>
                <w:noProof w:val="0"/>
              </w:rPr>
              <w:t>13</w:t>
            </w:r>
          </w:p>
        </w:tc>
      </w:tr>
      <w:tr w:rsidR="005F433A" w:rsidRPr="00363A64" w:rsidTr="00EE4BDA">
        <w:tc>
          <w:tcPr>
            <w:tcW w:w="620" w:type="dxa"/>
            <w:gridSpan w:val="2"/>
          </w:tcPr>
          <w:p w:rsidR="005F433A" w:rsidRPr="00363A64" w:rsidRDefault="005F433A" w:rsidP="00940675">
            <w:pPr>
              <w:pStyle w:val="TableText"/>
              <w:keepNext/>
              <w:rPr>
                <w:noProof w:val="0"/>
              </w:rPr>
            </w:pPr>
            <w:r w:rsidRPr="00363A64">
              <w:rPr>
                <w:noProof w:val="0"/>
              </w:rPr>
              <w:t>2.5</w:t>
            </w:r>
          </w:p>
        </w:tc>
        <w:tc>
          <w:tcPr>
            <w:tcW w:w="4362" w:type="dxa"/>
            <w:vAlign w:val="center"/>
          </w:tcPr>
          <w:p w:rsidR="005F433A" w:rsidRPr="00363A64" w:rsidRDefault="00CB14F5" w:rsidP="00940675">
            <w:pPr>
              <w:pStyle w:val="TableText"/>
              <w:keepNext/>
              <w:rPr>
                <w:noProof w:val="0"/>
              </w:rPr>
            </w:pPr>
            <w:r w:rsidRPr="00363A64">
              <w:rPr>
                <w:noProof w:val="0"/>
              </w:rPr>
              <w:fldChar w:fldCharType="begin"/>
            </w:r>
            <w:r w:rsidR="005F433A" w:rsidRPr="00363A64">
              <w:rPr>
                <w:noProof w:val="0"/>
              </w:rPr>
              <w:instrText xml:space="preserve"> REF  Criteria25 </w:instrText>
            </w:r>
            <w:r w:rsidRPr="00363A64">
              <w:rPr>
                <w:noProof w:val="0"/>
              </w:rPr>
              <w:fldChar w:fldCharType="separate"/>
            </w:r>
            <w:sdt>
              <w:sdtPr>
                <w:rPr>
                  <w:noProof w:val="0"/>
                </w:rPr>
                <w:alias w:val="Criteria 2.5"/>
                <w:tag w:val="Criteria 2.5"/>
                <w:id w:val="88282039"/>
                <w:lock w:val="sdtLocked"/>
                <w:placeholder>
                  <w:docPart w:val="4002C27C54704CF586552D5E0CE59363"/>
                </w:placeholder>
              </w:sdtPr>
              <w:sdtEndPr/>
              <w:sdtContent>
                <w:r w:rsidR="00271896" w:rsidRPr="00363A64">
                  <w:rPr>
                    <w:noProof w:val="0"/>
                  </w:rPr>
                  <w:t>Determine the need for additional project resources and take action accordingly</w:t>
                </w:r>
              </w:sdtContent>
            </w:sdt>
            <w:r w:rsidRPr="00363A64">
              <w:rPr>
                <w:noProof w:val="0"/>
              </w:rPr>
              <w:fldChar w:fldCharType="end"/>
            </w:r>
          </w:p>
        </w:tc>
        <w:tc>
          <w:tcPr>
            <w:tcW w:w="1251" w:type="dxa"/>
            <w:vAlign w:val="center"/>
          </w:tcPr>
          <w:p w:rsidR="005F433A" w:rsidRPr="00363A64" w:rsidRDefault="005F433A" w:rsidP="00337E5D">
            <w:pPr>
              <w:pStyle w:val="TableText"/>
              <w:jc w:val="center"/>
              <w:rPr>
                <w:noProof w:val="0"/>
              </w:rPr>
            </w:pPr>
            <w:r w:rsidRPr="00363A64">
              <w:rPr>
                <w:noProof w:val="0"/>
              </w:rPr>
              <w:t xml:space="preserve">2.1 </w:t>
            </w:r>
          </w:p>
        </w:tc>
        <w:tc>
          <w:tcPr>
            <w:tcW w:w="1328" w:type="dxa"/>
            <w:vAlign w:val="center"/>
          </w:tcPr>
          <w:p w:rsidR="005F433A" w:rsidRPr="00363A64" w:rsidRDefault="001013CA" w:rsidP="00940675">
            <w:pPr>
              <w:pStyle w:val="TableText"/>
              <w:keepNext/>
              <w:jc w:val="center"/>
              <w:rPr>
                <w:noProof w:val="0"/>
              </w:rPr>
            </w:pPr>
            <w:r w:rsidRPr="00363A64">
              <w:rPr>
                <w:noProof w:val="0"/>
              </w:rPr>
              <w:t>28</w:t>
            </w:r>
          </w:p>
        </w:tc>
        <w:tc>
          <w:tcPr>
            <w:tcW w:w="1194" w:type="dxa"/>
            <w:vAlign w:val="center"/>
          </w:tcPr>
          <w:p w:rsidR="005F433A" w:rsidRPr="00363A64" w:rsidRDefault="005F433A" w:rsidP="00940675">
            <w:pPr>
              <w:pStyle w:val="TableText"/>
              <w:keepNext/>
              <w:jc w:val="center"/>
              <w:rPr>
                <w:noProof w:val="0"/>
              </w:rPr>
            </w:pPr>
            <w:r w:rsidRPr="00363A64">
              <w:rPr>
                <w:noProof w:val="0"/>
              </w:rPr>
              <w:t>14</w:t>
            </w:r>
          </w:p>
        </w:tc>
      </w:tr>
      <w:tr w:rsidR="005F433A" w:rsidRPr="00363A64" w:rsidTr="00EE4BDA">
        <w:tc>
          <w:tcPr>
            <w:tcW w:w="620" w:type="dxa"/>
            <w:gridSpan w:val="2"/>
          </w:tcPr>
          <w:p w:rsidR="005F433A" w:rsidRPr="00363A64" w:rsidRDefault="005F433A" w:rsidP="00792FA4">
            <w:pPr>
              <w:pStyle w:val="TableText"/>
              <w:rPr>
                <w:noProof w:val="0"/>
              </w:rPr>
            </w:pPr>
            <w:r w:rsidRPr="00363A64">
              <w:rPr>
                <w:noProof w:val="0"/>
              </w:rPr>
              <w:t>2.6</w:t>
            </w:r>
          </w:p>
        </w:tc>
        <w:tc>
          <w:tcPr>
            <w:tcW w:w="4362" w:type="dxa"/>
            <w:vAlign w:val="center"/>
          </w:tcPr>
          <w:p w:rsidR="005F433A" w:rsidRPr="00363A64" w:rsidRDefault="00CB14F5" w:rsidP="00792FA4">
            <w:pPr>
              <w:pStyle w:val="TableText"/>
              <w:rPr>
                <w:noProof w:val="0"/>
              </w:rPr>
            </w:pPr>
            <w:r w:rsidRPr="00363A64">
              <w:rPr>
                <w:noProof w:val="0"/>
              </w:rPr>
              <w:fldChar w:fldCharType="begin"/>
            </w:r>
            <w:r w:rsidR="005F433A" w:rsidRPr="00363A64">
              <w:rPr>
                <w:noProof w:val="0"/>
              </w:rPr>
              <w:instrText xml:space="preserve"> REF  Criteria26 </w:instrText>
            </w:r>
            <w:r w:rsidRPr="00363A64">
              <w:rPr>
                <w:noProof w:val="0"/>
              </w:rPr>
              <w:fldChar w:fldCharType="separate"/>
            </w:r>
            <w:sdt>
              <w:sdtPr>
                <w:rPr>
                  <w:noProof w:val="0"/>
                </w:rPr>
                <w:alias w:val="Criteria 2.6"/>
                <w:tag w:val="Criteria 2.6"/>
                <w:id w:val="88282040"/>
                <w:placeholder>
                  <w:docPart w:val="5A10F6ABF4384D00BC4BC4C9A9E6D952"/>
                </w:placeholder>
              </w:sdtPr>
              <w:sdtEndPr/>
              <w:sdtContent>
                <w:r w:rsidR="00271896" w:rsidRPr="00363A64">
                  <w:rPr>
                    <w:noProof w:val="0"/>
                  </w:rPr>
                  <w:t>Monitor budget in accordance with enterprise guidelines</w:t>
                </w:r>
              </w:sdtContent>
            </w:sdt>
            <w:r w:rsidRPr="00363A64">
              <w:rPr>
                <w:noProof w:val="0"/>
              </w:rPr>
              <w:fldChar w:fldCharType="end"/>
            </w:r>
          </w:p>
        </w:tc>
        <w:tc>
          <w:tcPr>
            <w:tcW w:w="1251" w:type="dxa"/>
            <w:vAlign w:val="center"/>
          </w:tcPr>
          <w:p w:rsidR="005F433A" w:rsidRPr="00363A64" w:rsidRDefault="005F433A" w:rsidP="00337E5D">
            <w:pPr>
              <w:pStyle w:val="TableText"/>
              <w:jc w:val="center"/>
              <w:rPr>
                <w:noProof w:val="0"/>
              </w:rPr>
            </w:pPr>
            <w:r w:rsidRPr="00363A64">
              <w:rPr>
                <w:noProof w:val="0"/>
              </w:rPr>
              <w:t xml:space="preserve">2.1 </w:t>
            </w:r>
          </w:p>
        </w:tc>
        <w:tc>
          <w:tcPr>
            <w:tcW w:w="1328" w:type="dxa"/>
            <w:vAlign w:val="center"/>
          </w:tcPr>
          <w:p w:rsidR="005F433A" w:rsidRPr="00363A64" w:rsidRDefault="001013CA" w:rsidP="00BD4A09">
            <w:pPr>
              <w:pStyle w:val="TableText"/>
              <w:jc w:val="center"/>
              <w:rPr>
                <w:noProof w:val="0"/>
              </w:rPr>
            </w:pPr>
            <w:r w:rsidRPr="00363A64">
              <w:rPr>
                <w:noProof w:val="0"/>
              </w:rPr>
              <w:t>29, 30</w:t>
            </w:r>
          </w:p>
        </w:tc>
        <w:tc>
          <w:tcPr>
            <w:tcW w:w="1194" w:type="dxa"/>
            <w:vAlign w:val="center"/>
          </w:tcPr>
          <w:p w:rsidR="005F433A" w:rsidRPr="00363A64" w:rsidRDefault="005F433A" w:rsidP="00BD4A09">
            <w:pPr>
              <w:pStyle w:val="TableText"/>
              <w:jc w:val="center"/>
              <w:rPr>
                <w:noProof w:val="0"/>
              </w:rPr>
            </w:pPr>
            <w:r w:rsidRPr="00363A64">
              <w:rPr>
                <w:noProof w:val="0"/>
              </w:rPr>
              <w:t>15</w:t>
            </w:r>
          </w:p>
        </w:tc>
      </w:tr>
      <w:tr w:rsidR="005F433A" w:rsidRPr="00363A64" w:rsidTr="00EE4BDA">
        <w:tc>
          <w:tcPr>
            <w:tcW w:w="620" w:type="dxa"/>
            <w:gridSpan w:val="2"/>
          </w:tcPr>
          <w:p w:rsidR="005F433A" w:rsidRPr="00363A64" w:rsidRDefault="005F433A" w:rsidP="00792FA4">
            <w:pPr>
              <w:pStyle w:val="TableText"/>
              <w:rPr>
                <w:noProof w:val="0"/>
              </w:rPr>
            </w:pPr>
            <w:r w:rsidRPr="00363A64">
              <w:rPr>
                <w:noProof w:val="0"/>
              </w:rPr>
              <w:t>2.7</w:t>
            </w:r>
          </w:p>
        </w:tc>
        <w:tc>
          <w:tcPr>
            <w:tcW w:w="4362" w:type="dxa"/>
            <w:vAlign w:val="center"/>
          </w:tcPr>
          <w:p w:rsidR="005F433A" w:rsidRPr="00363A64" w:rsidRDefault="00CB14F5" w:rsidP="00792FA4">
            <w:pPr>
              <w:pStyle w:val="TableText"/>
              <w:rPr>
                <w:noProof w:val="0"/>
              </w:rPr>
            </w:pPr>
            <w:r w:rsidRPr="00363A64">
              <w:rPr>
                <w:noProof w:val="0"/>
              </w:rPr>
              <w:fldChar w:fldCharType="begin"/>
            </w:r>
            <w:r w:rsidR="005F433A" w:rsidRPr="00363A64">
              <w:rPr>
                <w:noProof w:val="0"/>
              </w:rPr>
              <w:instrText xml:space="preserve"> REF  Criteria27 </w:instrText>
            </w:r>
            <w:r w:rsidRPr="00363A64">
              <w:rPr>
                <w:noProof w:val="0"/>
              </w:rPr>
              <w:fldChar w:fldCharType="separate"/>
            </w:r>
            <w:sdt>
              <w:sdtPr>
                <w:rPr>
                  <w:noProof w:val="0"/>
                  <w:highlight w:val="yellow"/>
                </w:rPr>
                <w:alias w:val="Criteria 2.7"/>
                <w:tag w:val="Criteria 2.7"/>
                <w:id w:val="88282041"/>
                <w:placeholder>
                  <w:docPart w:val="A939A8AA126547B6AC31B238ACF1EF8A"/>
                </w:placeholder>
              </w:sdtPr>
              <w:sdtEndPr>
                <w:rPr>
                  <w:highlight w:val="none"/>
                </w:rPr>
              </w:sdtEndPr>
              <w:sdtContent>
                <w:r w:rsidR="00271896" w:rsidRPr="00363A64">
                  <w:rPr>
                    <w:noProof w:val="0"/>
                  </w:rPr>
                  <w:t>Provide regular reports on project progress to all appropriate colleagues/customers</w:t>
                </w:r>
              </w:sdtContent>
            </w:sdt>
            <w:r w:rsidRPr="00363A64">
              <w:rPr>
                <w:noProof w:val="0"/>
              </w:rPr>
              <w:fldChar w:fldCharType="end"/>
            </w:r>
          </w:p>
        </w:tc>
        <w:tc>
          <w:tcPr>
            <w:tcW w:w="1251" w:type="dxa"/>
            <w:vAlign w:val="center"/>
          </w:tcPr>
          <w:p w:rsidR="005F433A" w:rsidRPr="00363A64" w:rsidRDefault="005F433A" w:rsidP="00337E5D">
            <w:pPr>
              <w:pStyle w:val="TableText"/>
              <w:jc w:val="center"/>
              <w:rPr>
                <w:noProof w:val="0"/>
              </w:rPr>
            </w:pPr>
            <w:r w:rsidRPr="00363A64">
              <w:rPr>
                <w:noProof w:val="0"/>
              </w:rPr>
              <w:t xml:space="preserve">2.1 </w:t>
            </w:r>
          </w:p>
        </w:tc>
        <w:tc>
          <w:tcPr>
            <w:tcW w:w="1328" w:type="dxa"/>
            <w:vAlign w:val="center"/>
          </w:tcPr>
          <w:p w:rsidR="005F433A" w:rsidRPr="00363A64" w:rsidRDefault="001013CA" w:rsidP="00BD4A09">
            <w:pPr>
              <w:pStyle w:val="TableText"/>
              <w:jc w:val="center"/>
              <w:rPr>
                <w:noProof w:val="0"/>
              </w:rPr>
            </w:pPr>
            <w:r w:rsidRPr="00363A64">
              <w:rPr>
                <w:noProof w:val="0"/>
              </w:rPr>
              <w:t>31</w:t>
            </w:r>
          </w:p>
        </w:tc>
        <w:tc>
          <w:tcPr>
            <w:tcW w:w="1194" w:type="dxa"/>
            <w:vAlign w:val="center"/>
          </w:tcPr>
          <w:p w:rsidR="005F433A" w:rsidRPr="00363A64" w:rsidRDefault="005F433A" w:rsidP="00BD4A09">
            <w:pPr>
              <w:pStyle w:val="TableText"/>
              <w:jc w:val="center"/>
              <w:rPr>
                <w:noProof w:val="0"/>
              </w:rPr>
            </w:pPr>
            <w:r w:rsidRPr="00363A64">
              <w:rPr>
                <w:noProof w:val="0"/>
              </w:rPr>
              <w:t>16</w:t>
            </w:r>
          </w:p>
        </w:tc>
      </w:tr>
      <w:tr w:rsidR="005F433A" w:rsidRPr="00363A64" w:rsidTr="00EE4BDA">
        <w:tc>
          <w:tcPr>
            <w:tcW w:w="620" w:type="dxa"/>
            <w:gridSpan w:val="2"/>
          </w:tcPr>
          <w:p w:rsidR="005F433A" w:rsidRPr="00363A64" w:rsidRDefault="005F433A" w:rsidP="00792FA4">
            <w:pPr>
              <w:pStyle w:val="TableText"/>
              <w:rPr>
                <w:noProof w:val="0"/>
              </w:rPr>
            </w:pPr>
            <w:r w:rsidRPr="00363A64">
              <w:rPr>
                <w:noProof w:val="0"/>
              </w:rPr>
              <w:t>2.8</w:t>
            </w:r>
          </w:p>
        </w:tc>
        <w:tc>
          <w:tcPr>
            <w:tcW w:w="4362" w:type="dxa"/>
            <w:vAlign w:val="center"/>
          </w:tcPr>
          <w:p w:rsidR="005F433A" w:rsidRPr="00363A64" w:rsidRDefault="00CB14F5" w:rsidP="00792FA4">
            <w:pPr>
              <w:pStyle w:val="TableText"/>
              <w:rPr>
                <w:noProof w:val="0"/>
              </w:rPr>
            </w:pPr>
            <w:r w:rsidRPr="00363A64">
              <w:rPr>
                <w:noProof w:val="0"/>
              </w:rPr>
              <w:fldChar w:fldCharType="begin"/>
            </w:r>
            <w:r w:rsidR="005F433A" w:rsidRPr="00363A64">
              <w:rPr>
                <w:noProof w:val="0"/>
              </w:rPr>
              <w:instrText xml:space="preserve"> REF  Criteria28 </w:instrText>
            </w:r>
            <w:r w:rsidRPr="00363A64">
              <w:rPr>
                <w:noProof w:val="0"/>
              </w:rPr>
              <w:fldChar w:fldCharType="separate"/>
            </w:r>
            <w:sdt>
              <w:sdtPr>
                <w:rPr>
                  <w:noProof w:val="0"/>
                </w:rPr>
                <w:alias w:val="Criteria 2.8"/>
                <w:tag w:val="Criteria 2.8"/>
                <w:id w:val="88282042"/>
                <w:lock w:val="sdtLocked"/>
                <w:placeholder>
                  <w:docPart w:val="82A7F0DAB6414762A857020C26EB6150"/>
                </w:placeholder>
              </w:sdtPr>
              <w:sdtEndPr/>
              <w:sdtContent>
                <w:r w:rsidR="00271896" w:rsidRPr="00363A64">
                  <w:rPr>
                    <w:noProof w:val="0"/>
                  </w:rPr>
                  <w:t>Complete the project within agreed time lines</w:t>
                </w:r>
              </w:sdtContent>
            </w:sdt>
            <w:r w:rsidRPr="00363A64">
              <w:rPr>
                <w:noProof w:val="0"/>
              </w:rPr>
              <w:fldChar w:fldCharType="end"/>
            </w:r>
          </w:p>
        </w:tc>
        <w:tc>
          <w:tcPr>
            <w:tcW w:w="1251" w:type="dxa"/>
            <w:vAlign w:val="center"/>
          </w:tcPr>
          <w:p w:rsidR="005F433A" w:rsidRPr="00363A64" w:rsidRDefault="005F433A" w:rsidP="00337E5D">
            <w:pPr>
              <w:pStyle w:val="TableText"/>
              <w:jc w:val="center"/>
              <w:rPr>
                <w:noProof w:val="0"/>
              </w:rPr>
            </w:pPr>
            <w:r w:rsidRPr="00363A64">
              <w:rPr>
                <w:noProof w:val="0"/>
              </w:rPr>
              <w:t xml:space="preserve">2.1 </w:t>
            </w:r>
          </w:p>
        </w:tc>
        <w:tc>
          <w:tcPr>
            <w:tcW w:w="1328" w:type="dxa"/>
            <w:vAlign w:val="center"/>
          </w:tcPr>
          <w:p w:rsidR="005F433A" w:rsidRPr="00363A64" w:rsidRDefault="001013CA" w:rsidP="00BD4A09">
            <w:pPr>
              <w:pStyle w:val="TableText"/>
              <w:jc w:val="center"/>
              <w:rPr>
                <w:noProof w:val="0"/>
              </w:rPr>
            </w:pPr>
            <w:r w:rsidRPr="00363A64">
              <w:rPr>
                <w:noProof w:val="0"/>
              </w:rPr>
              <w:t>32, 33</w:t>
            </w:r>
          </w:p>
        </w:tc>
        <w:tc>
          <w:tcPr>
            <w:tcW w:w="1194" w:type="dxa"/>
            <w:vAlign w:val="center"/>
          </w:tcPr>
          <w:p w:rsidR="005F433A" w:rsidRPr="00363A64" w:rsidRDefault="005F433A" w:rsidP="00BD4A09">
            <w:pPr>
              <w:pStyle w:val="TableText"/>
              <w:jc w:val="center"/>
              <w:rPr>
                <w:noProof w:val="0"/>
              </w:rPr>
            </w:pPr>
            <w:r w:rsidRPr="00363A64">
              <w:rPr>
                <w:noProof w:val="0"/>
              </w:rPr>
              <w:t>17</w:t>
            </w:r>
          </w:p>
        </w:tc>
      </w:tr>
      <w:tr w:rsidR="005F433A" w:rsidRPr="00363A64" w:rsidTr="006C2C0E">
        <w:tc>
          <w:tcPr>
            <w:tcW w:w="8755" w:type="dxa"/>
            <w:gridSpan w:val="6"/>
            <w:shd w:val="clear" w:color="auto" w:fill="E36C0A" w:themeFill="accent6" w:themeFillShade="BF"/>
          </w:tcPr>
          <w:p w:rsidR="005F433A" w:rsidRPr="00363A64" w:rsidRDefault="005F433A" w:rsidP="00AA159C">
            <w:pPr>
              <w:pStyle w:val="TableHeading"/>
              <w:rPr>
                <w:noProof w:val="0"/>
              </w:rPr>
            </w:pPr>
            <w:r w:rsidRPr="00363A64">
              <w:rPr>
                <w:noProof w:val="0"/>
              </w:rPr>
              <w:t xml:space="preserve">Element 3: </w:t>
            </w:r>
            <w:r w:rsidR="00CB14F5" w:rsidRPr="00363A64">
              <w:rPr>
                <w:noProof w:val="0"/>
              </w:rPr>
              <w:fldChar w:fldCharType="begin"/>
            </w:r>
            <w:r w:rsidRPr="00363A64">
              <w:rPr>
                <w:noProof w:val="0"/>
              </w:rPr>
              <w:instrText xml:space="preserve"> REF  Element3 </w:instrText>
            </w:r>
            <w:r w:rsidR="00CB14F5" w:rsidRPr="00363A64">
              <w:rPr>
                <w:noProof w:val="0"/>
              </w:rPr>
              <w:fldChar w:fldCharType="separate"/>
            </w:r>
            <w:sdt>
              <w:sdtPr>
                <w:alias w:val="Element 3"/>
                <w:tag w:val="Element 3"/>
                <w:id w:val="88282043"/>
                <w:lock w:val="sdtLocked"/>
                <w:placeholder>
                  <w:docPart w:val="3EEEEB3363D740ADBCD5677374CAD413"/>
                </w:placeholder>
              </w:sdtPr>
              <w:sdtEndPr/>
              <w:sdtContent>
                <w:r w:rsidR="00271896" w:rsidRPr="00363A64">
                  <w:t>Evaluate project</w:t>
                </w:r>
              </w:sdtContent>
            </w:sdt>
            <w:r w:rsidR="00CB14F5" w:rsidRPr="00363A64">
              <w:rPr>
                <w:noProof w:val="0"/>
              </w:rPr>
              <w:fldChar w:fldCharType="end"/>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3.1</w:t>
            </w:r>
          </w:p>
        </w:tc>
        <w:tc>
          <w:tcPr>
            <w:tcW w:w="4376" w:type="dxa"/>
            <w:gridSpan w:val="2"/>
            <w:vAlign w:val="center"/>
          </w:tcPr>
          <w:p w:rsidR="005F433A" w:rsidRPr="00363A64" w:rsidRDefault="00B977B5" w:rsidP="00792FA4">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88282044"/>
                <w:lock w:val="sdtLocked"/>
                <w:placeholder>
                  <w:docPart w:val="65CC27917268428F9720CDB34F149C18"/>
                </w:placeholder>
              </w:sdtPr>
              <w:sdtEndPr/>
              <w:sdtContent>
                <w:r w:rsidR="00271896" w:rsidRPr="00363A64">
                  <w:rPr>
                    <w:noProof w:val="0"/>
                  </w:rPr>
                  <w:t>Assess project at specified stages, using agreed evaluation methods</w:t>
                </w:r>
              </w:sdtContent>
            </w:sdt>
            <w:r>
              <w:rPr>
                <w:noProof w:val="0"/>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34, 35</w:t>
            </w:r>
          </w:p>
        </w:tc>
        <w:tc>
          <w:tcPr>
            <w:tcW w:w="1194" w:type="dxa"/>
          </w:tcPr>
          <w:p w:rsidR="005F433A" w:rsidRPr="00363A64" w:rsidRDefault="005F433A" w:rsidP="002E06FB">
            <w:pPr>
              <w:pStyle w:val="TableText"/>
              <w:jc w:val="center"/>
              <w:rPr>
                <w:noProof w:val="0"/>
              </w:rPr>
            </w:pPr>
            <w:r w:rsidRPr="00363A64">
              <w:rPr>
                <w:noProof w:val="0"/>
              </w:rPr>
              <w:t>18</w:t>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3.2</w:t>
            </w:r>
          </w:p>
        </w:tc>
        <w:tc>
          <w:tcPr>
            <w:tcW w:w="4376" w:type="dxa"/>
            <w:gridSpan w:val="2"/>
          </w:tcPr>
          <w:p w:rsidR="005F433A" w:rsidRPr="00363A64" w:rsidRDefault="00B977B5" w:rsidP="006C2C0E">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88282045"/>
                <w:lock w:val="sdtLocked"/>
                <w:placeholder>
                  <w:docPart w:val="0BBD2AB9232A44CC8F2E938528A8D554"/>
                </w:placeholder>
              </w:sdtPr>
              <w:sdtEndPr/>
              <w:sdtContent>
                <w:r w:rsidR="00271896" w:rsidRPr="00363A64">
                  <w:rPr>
                    <w:noProof w:val="0"/>
                  </w:rPr>
                  <w:t>Take account of agreed goals and priorities when carrying out a project evaluation</w:t>
                </w:r>
              </w:sdtContent>
            </w:sdt>
            <w:r>
              <w:rPr>
                <w:noProof w:val="0"/>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36, 37</w:t>
            </w:r>
          </w:p>
        </w:tc>
        <w:tc>
          <w:tcPr>
            <w:tcW w:w="1194" w:type="dxa"/>
          </w:tcPr>
          <w:p w:rsidR="005F433A" w:rsidRPr="00363A64" w:rsidRDefault="005F433A" w:rsidP="002E06FB">
            <w:pPr>
              <w:pStyle w:val="TableText"/>
              <w:jc w:val="center"/>
              <w:rPr>
                <w:noProof w:val="0"/>
              </w:rPr>
            </w:pPr>
            <w:r w:rsidRPr="00363A64">
              <w:rPr>
                <w:noProof w:val="0"/>
              </w:rPr>
              <w:t>19</w:t>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3.3</w:t>
            </w:r>
          </w:p>
        </w:tc>
        <w:tc>
          <w:tcPr>
            <w:tcW w:w="4376" w:type="dxa"/>
            <w:gridSpan w:val="2"/>
          </w:tcPr>
          <w:p w:rsidR="005F433A" w:rsidRPr="00363A64" w:rsidRDefault="00B977B5" w:rsidP="006C2C0E">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88282046"/>
                <w:lock w:val="sdtLocked"/>
                <w:placeholder>
                  <w:docPart w:val="30BB0DEA6A174623BE0C72351F0C7999"/>
                </w:placeholder>
              </w:sdtPr>
              <w:sdtEndPr/>
              <w:sdtContent>
                <w:r w:rsidR="00271896" w:rsidRPr="00363A64">
                  <w:rPr>
                    <w:noProof w:val="0"/>
                  </w:rPr>
                  <w:t>Involve project team members, appropriate colleagues and customers in the project evaluation</w:t>
                </w:r>
              </w:sdtContent>
            </w:sdt>
            <w:r>
              <w:rPr>
                <w:noProof w:val="0"/>
                <w:highlight w:val="yellow"/>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38</w:t>
            </w:r>
          </w:p>
        </w:tc>
        <w:tc>
          <w:tcPr>
            <w:tcW w:w="1194" w:type="dxa"/>
          </w:tcPr>
          <w:p w:rsidR="005F433A" w:rsidRPr="00363A64" w:rsidRDefault="005F433A" w:rsidP="002E06FB">
            <w:pPr>
              <w:pStyle w:val="TableText"/>
              <w:jc w:val="center"/>
              <w:rPr>
                <w:noProof w:val="0"/>
              </w:rPr>
            </w:pPr>
            <w:r w:rsidRPr="00363A64">
              <w:rPr>
                <w:noProof w:val="0"/>
              </w:rPr>
              <w:t>20</w:t>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3.4</w:t>
            </w:r>
          </w:p>
        </w:tc>
        <w:tc>
          <w:tcPr>
            <w:tcW w:w="4376" w:type="dxa"/>
            <w:gridSpan w:val="2"/>
          </w:tcPr>
          <w:p w:rsidR="005F433A" w:rsidRPr="00363A64" w:rsidRDefault="00B977B5" w:rsidP="006C2C0E">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88282047"/>
                <w:lock w:val="sdtLocked"/>
                <w:placeholder>
                  <w:docPart w:val="7F69FEB5011749DE81CCDC7395312189"/>
                </w:placeholder>
              </w:sdtPr>
              <w:sdtEndPr/>
              <w:sdtContent>
                <w:r w:rsidR="00271896" w:rsidRPr="00363A64">
                  <w:rPr>
                    <w:noProof w:val="0"/>
                  </w:rPr>
                  <w:t>Incorporate evaluation results into ongoing project management</w:t>
                </w:r>
              </w:sdtContent>
            </w:sdt>
            <w:r>
              <w:rPr>
                <w:noProof w:val="0"/>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39, 40</w:t>
            </w:r>
          </w:p>
        </w:tc>
        <w:tc>
          <w:tcPr>
            <w:tcW w:w="1194" w:type="dxa"/>
          </w:tcPr>
          <w:p w:rsidR="005F433A" w:rsidRPr="00363A64" w:rsidRDefault="005F433A" w:rsidP="002E06FB">
            <w:pPr>
              <w:pStyle w:val="TableText"/>
              <w:jc w:val="center"/>
              <w:rPr>
                <w:noProof w:val="0"/>
              </w:rPr>
            </w:pPr>
            <w:r w:rsidRPr="00363A64">
              <w:rPr>
                <w:noProof w:val="0"/>
              </w:rPr>
              <w:t>21</w:t>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3.5</w:t>
            </w:r>
          </w:p>
        </w:tc>
        <w:tc>
          <w:tcPr>
            <w:tcW w:w="4376" w:type="dxa"/>
            <w:gridSpan w:val="2"/>
          </w:tcPr>
          <w:p w:rsidR="005F433A" w:rsidRPr="00363A64" w:rsidRDefault="00B977B5" w:rsidP="006C2C0E">
            <w:pPr>
              <w:pStyle w:val="TableT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88282048"/>
                <w:lock w:val="sdtLocked"/>
                <w:placeholder>
                  <w:docPart w:val="8422B7DE08094B62A40471797815BE3B"/>
                </w:placeholder>
              </w:sdtPr>
              <w:sdtEndPr/>
              <w:sdtContent>
                <w:r w:rsidR="00271896" w:rsidRPr="00363A64">
                  <w:rPr>
                    <w:noProof w:val="0"/>
                  </w:rPr>
                  <w:t>Share information from project evaluation with appropriate colleagues and incorporate information into future planning</w:t>
                </w:r>
              </w:sdtContent>
            </w:sdt>
            <w:r>
              <w:rPr>
                <w:noProof w:val="0"/>
                <w:highlight w:val="yellow"/>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41, 42</w:t>
            </w:r>
          </w:p>
        </w:tc>
        <w:tc>
          <w:tcPr>
            <w:tcW w:w="1194" w:type="dxa"/>
          </w:tcPr>
          <w:p w:rsidR="005F433A" w:rsidRPr="00363A64" w:rsidRDefault="005F433A" w:rsidP="002E06FB">
            <w:pPr>
              <w:pStyle w:val="TableText"/>
              <w:jc w:val="center"/>
              <w:rPr>
                <w:noProof w:val="0"/>
              </w:rPr>
            </w:pPr>
            <w:r w:rsidRPr="00363A64">
              <w:rPr>
                <w:noProof w:val="0"/>
              </w:rPr>
              <w:t>22</w:t>
            </w:r>
          </w:p>
        </w:tc>
      </w:tr>
      <w:tr w:rsidR="005F433A" w:rsidRPr="00363A64" w:rsidTr="002E06FB">
        <w:tc>
          <w:tcPr>
            <w:tcW w:w="606" w:type="dxa"/>
          </w:tcPr>
          <w:p w:rsidR="005F433A" w:rsidRPr="00363A64" w:rsidRDefault="005F433A" w:rsidP="006C2C0E">
            <w:pPr>
              <w:pStyle w:val="TableText"/>
              <w:rPr>
                <w:noProof w:val="0"/>
              </w:rPr>
            </w:pPr>
            <w:r w:rsidRPr="00363A64">
              <w:rPr>
                <w:noProof w:val="0"/>
              </w:rPr>
              <w:t>3.6</w:t>
            </w:r>
          </w:p>
        </w:tc>
        <w:tc>
          <w:tcPr>
            <w:tcW w:w="4376" w:type="dxa"/>
            <w:gridSpan w:val="2"/>
          </w:tcPr>
          <w:p w:rsidR="005F433A" w:rsidRPr="00363A64" w:rsidRDefault="00B977B5" w:rsidP="006C2C0E">
            <w:pPr>
              <w:pStyle w:val="TableText"/>
              <w:rPr>
                <w:noProof w:val="0"/>
              </w:rPr>
            </w:pPr>
            <w:r>
              <w:fldChar w:fldCharType="begin"/>
            </w:r>
            <w:r>
              <w:instrText xml:space="preserve"> REF  Criteria36  \* MERGEFORMAT </w:instrText>
            </w:r>
            <w:r>
              <w:fldChar w:fldCharType="separate"/>
            </w:r>
            <w:sdt>
              <w:sdtPr>
                <w:rPr>
                  <w:noProof w:val="0"/>
                  <w:highlight w:val="yellow"/>
                </w:rPr>
                <w:alias w:val="Criteria 3.6"/>
                <w:tag w:val="Criteria 3.6"/>
                <w:id w:val="88282049"/>
                <w:lock w:val="sdtLocked"/>
                <w:placeholder>
                  <w:docPart w:val="350CD86E6E25403BAD074F20C7DE839D"/>
                </w:placeholder>
              </w:sdtPr>
              <w:sdtEndPr/>
              <w:sdtContent>
                <w:r w:rsidR="00271896" w:rsidRPr="00363A64">
                  <w:rPr>
                    <w:noProof w:val="0"/>
                  </w:rPr>
                  <w:t>Report on project</w:t>
                </w:r>
              </w:sdtContent>
            </w:sdt>
            <w:r>
              <w:rPr>
                <w:noProof w:val="0"/>
                <w:highlight w:val="yellow"/>
              </w:rPr>
              <w:fldChar w:fldCharType="end"/>
            </w:r>
          </w:p>
        </w:tc>
        <w:tc>
          <w:tcPr>
            <w:tcW w:w="1251" w:type="dxa"/>
            <w:vAlign w:val="center"/>
          </w:tcPr>
          <w:p w:rsidR="005F433A" w:rsidRPr="00363A64" w:rsidRDefault="005F433A" w:rsidP="002E06FB">
            <w:pPr>
              <w:pStyle w:val="TableText"/>
              <w:jc w:val="center"/>
              <w:rPr>
                <w:noProof w:val="0"/>
              </w:rPr>
            </w:pPr>
            <w:r w:rsidRPr="00363A64">
              <w:rPr>
                <w:noProof w:val="0"/>
              </w:rPr>
              <w:t>3.1</w:t>
            </w:r>
          </w:p>
        </w:tc>
        <w:tc>
          <w:tcPr>
            <w:tcW w:w="1328" w:type="dxa"/>
            <w:vAlign w:val="center"/>
          </w:tcPr>
          <w:p w:rsidR="005F433A" w:rsidRPr="00363A64" w:rsidRDefault="001013CA" w:rsidP="002E06FB">
            <w:pPr>
              <w:pStyle w:val="TableText"/>
              <w:jc w:val="center"/>
              <w:rPr>
                <w:noProof w:val="0"/>
              </w:rPr>
            </w:pPr>
            <w:r w:rsidRPr="00363A64">
              <w:rPr>
                <w:noProof w:val="0"/>
              </w:rPr>
              <w:t>43</w:t>
            </w:r>
          </w:p>
        </w:tc>
        <w:tc>
          <w:tcPr>
            <w:tcW w:w="1194" w:type="dxa"/>
          </w:tcPr>
          <w:p w:rsidR="005F433A" w:rsidRPr="00363A64" w:rsidRDefault="005F433A" w:rsidP="002E06FB">
            <w:pPr>
              <w:pStyle w:val="TableText"/>
              <w:jc w:val="center"/>
              <w:rPr>
                <w:noProof w:val="0"/>
              </w:rPr>
            </w:pPr>
            <w:r w:rsidRPr="00363A64">
              <w:rPr>
                <w:noProof w:val="0"/>
              </w:rPr>
              <w:t>23</w:t>
            </w:r>
          </w:p>
        </w:tc>
      </w:tr>
    </w:tbl>
    <w:p w:rsidR="00EB39FF" w:rsidRPr="00363A64" w:rsidRDefault="00EB39FF" w:rsidP="00BB41F2"/>
    <w:p w:rsidR="00BB41F2" w:rsidRPr="00363A64" w:rsidRDefault="00BB41F2" w:rsidP="00BB41F2">
      <w:pPr>
        <w:sectPr w:rsidR="00BB41F2" w:rsidRPr="00363A64" w:rsidSect="0098595B">
          <w:headerReference w:type="even" r:id="rId29"/>
          <w:headerReference w:type="default" r:id="rId30"/>
          <w:pgSz w:w="11906" w:h="16838" w:code="9"/>
          <w:pgMar w:top="1440" w:right="1440" w:bottom="1440" w:left="1701" w:header="709" w:footer="317" w:gutter="0"/>
          <w:cols w:space="708"/>
          <w:docGrid w:linePitch="360"/>
        </w:sectPr>
      </w:pPr>
    </w:p>
    <w:p w:rsidR="00EF0356" w:rsidRPr="00363A64" w:rsidRDefault="00EF0356" w:rsidP="00326643">
      <w:pPr>
        <w:pStyle w:val="Heading1"/>
      </w:pPr>
      <w:bookmarkStart w:id="35" w:name="_Toc294862959"/>
      <w:bookmarkStart w:id="36" w:name="_Toc378593310"/>
      <w:r w:rsidRPr="00363A64">
        <w:lastRenderedPageBreak/>
        <w:t>Glossary</w:t>
      </w:r>
      <w:bookmarkEnd w:id="35"/>
      <w:bookmarkEnd w:id="36"/>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363A64"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63A64" w:rsidRDefault="00EF0356" w:rsidP="00DF64A9">
            <w:pPr>
              <w:pStyle w:val="TableHeading"/>
              <w:rPr>
                <w:noProof w:val="0"/>
              </w:rPr>
            </w:pPr>
            <w:r w:rsidRPr="00363A64">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63A64" w:rsidRDefault="00EF0356" w:rsidP="00DF64A9">
            <w:pPr>
              <w:pStyle w:val="TableHeading"/>
              <w:rPr>
                <w:noProof w:val="0"/>
              </w:rPr>
            </w:pPr>
            <w:r w:rsidRPr="00363A64">
              <w:rPr>
                <w:noProof w:val="0"/>
              </w:rPr>
              <w:t>Explanation</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360</w:t>
            </w:r>
            <w:r w:rsidRPr="00363A64">
              <w:rPr>
                <w:rFonts w:cs="Helvetica"/>
                <w:noProof w:val="0"/>
              </w:rPr>
              <w:t>˚</w:t>
            </w:r>
            <w:r w:rsidRPr="00363A64">
              <w:rPr>
                <w:noProof w:val="0"/>
              </w:rPr>
              <w:t xml:space="preserve"> feedback</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Feedback from all points of the compass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Attendees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T</w:t>
            </w:r>
            <w:r w:rsidR="00C30ADF" w:rsidRPr="00363A64">
              <w:rPr>
                <w:noProof w:val="0"/>
              </w:rPr>
              <w:t xml:space="preserve">hose who will attend a function or </w:t>
            </w:r>
            <w:r w:rsidRPr="00363A64">
              <w:rPr>
                <w:noProof w:val="0"/>
              </w:rPr>
              <w:t>event</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CPA</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Critical Path Analysis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CPM</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Critical Path Method</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C/SCS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Cost/Schedule Control System</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C/SCSC</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Cost/Schedule Control System Criteria</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Distribution List</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C30ADF" w:rsidP="0098595B">
            <w:pPr>
              <w:pStyle w:val="TableText"/>
              <w:rPr>
                <w:noProof w:val="0"/>
              </w:rPr>
            </w:pPr>
            <w:r w:rsidRPr="00363A64">
              <w:rPr>
                <w:noProof w:val="0"/>
              </w:rPr>
              <w:t xml:space="preserve">List of people and </w:t>
            </w:r>
            <w:r w:rsidR="005F433A" w:rsidRPr="00363A64">
              <w:rPr>
                <w:noProof w:val="0"/>
              </w:rPr>
              <w:t>organisations who are to receive copies of reports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FTA</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Fault-tree analysis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HR</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Human Resources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IT</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Information Technology</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KPI</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Key Performance Indicator</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LCCA</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Life Cycle Cost Analysis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LSA</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Logistics Support Analysis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MICE</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Meetings, Incentives, Conventions and Exhibitions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MIS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Management Information System</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MOU</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Memorandum of Understanding</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No blame policy</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A policy which states people will not get into trouble if they tell you honestly what occurred regardless if they were at fault</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PERT</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Program/Project Evaluation and Review Technique</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PM</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Project Manager</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Bold"/>
              <w:rPr>
                <w:noProof w:val="0"/>
              </w:rPr>
            </w:pPr>
            <w:r w:rsidRPr="00363A64">
              <w:rPr>
                <w:noProof w:val="0"/>
              </w:rPr>
              <w:t>PMS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Project Management Software</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lastRenderedPageBreak/>
              <w:t>PR</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keepNext/>
              <w:rPr>
                <w:noProof w:val="0"/>
              </w:rPr>
            </w:pPr>
            <w:r w:rsidRPr="00363A64">
              <w:rPr>
                <w:noProof w:val="0"/>
              </w:rPr>
              <w:t>Public Relations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Post mortem</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keepNext/>
              <w:rPr>
                <w:noProof w:val="0"/>
              </w:rPr>
            </w:pPr>
            <w:r w:rsidRPr="00363A64">
              <w:rPr>
                <w:noProof w:val="0"/>
              </w:rPr>
              <w:t>Review of a project undertaken when the project has been completed</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Project deliverables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keepNext/>
              <w:rPr>
                <w:noProof w:val="0"/>
              </w:rPr>
            </w:pPr>
            <w:r w:rsidRPr="00363A64">
              <w:rPr>
                <w:noProof w:val="0"/>
              </w:rPr>
              <w:t xml:space="preserve">Outcomes a project is expected to achieve </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QA</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Quality Assurance</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RFP</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Request for Proposal</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RFT</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Request for Tender</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Scope of authority</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C30ADF" w:rsidP="0098595B">
            <w:pPr>
              <w:pStyle w:val="TableText"/>
              <w:rPr>
                <w:noProof w:val="0"/>
              </w:rPr>
            </w:pPr>
            <w:r w:rsidRPr="00363A64">
              <w:rPr>
                <w:noProof w:val="0"/>
              </w:rPr>
              <w:t xml:space="preserve">The authority or </w:t>
            </w:r>
            <w:r w:rsidR="005F433A" w:rsidRPr="00363A64">
              <w:rPr>
                <w:noProof w:val="0"/>
              </w:rPr>
              <w:t>permission you have to make decisions and take action on behalf of your employer without needing to consult with anyone else</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Stakeholders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People or organisations with a vested interest in the project</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Succession planning</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C30ADF" w:rsidP="0098595B">
            <w:pPr>
              <w:pStyle w:val="TableText"/>
              <w:rPr>
                <w:noProof w:val="0"/>
              </w:rPr>
            </w:pPr>
            <w:r w:rsidRPr="00363A64">
              <w:rPr>
                <w:noProof w:val="0"/>
              </w:rPr>
              <w:t xml:space="preserve">Grooming and </w:t>
            </w:r>
            <w:r w:rsidR="005F433A" w:rsidRPr="00363A64">
              <w:rPr>
                <w:noProof w:val="0"/>
              </w:rPr>
              <w:t>training staff to tak</w:t>
            </w:r>
            <w:r w:rsidRPr="00363A64">
              <w:rPr>
                <w:noProof w:val="0"/>
              </w:rPr>
              <w:t xml:space="preserve">e over from someone else </w:t>
            </w:r>
            <w:r w:rsidR="005F433A" w:rsidRPr="00363A64">
              <w:rPr>
                <w:noProof w:val="0"/>
              </w:rPr>
              <w:t>when the person leaves the organisation or is promoted to another position within the business</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The Board</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C30ADF" w:rsidP="0098595B">
            <w:pPr>
              <w:pStyle w:val="TableText"/>
              <w:rPr>
                <w:noProof w:val="0"/>
              </w:rPr>
            </w:pPr>
            <w:r w:rsidRPr="00363A64">
              <w:rPr>
                <w:noProof w:val="0"/>
              </w:rPr>
              <w:t xml:space="preserve">Board of Directors or </w:t>
            </w:r>
            <w:r w:rsidR="005F433A" w:rsidRPr="00363A64">
              <w:rPr>
                <w:noProof w:val="0"/>
              </w:rPr>
              <w:t>Board of Management</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VIP</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Very Important Person</w:t>
            </w:r>
          </w:p>
        </w:tc>
      </w:tr>
      <w:tr w:rsidR="005F433A" w:rsidRPr="00363A64" w:rsidTr="0098595B">
        <w:trPr>
          <w:trHeight w:val="567"/>
        </w:trPr>
        <w:tc>
          <w:tcPr>
            <w:tcW w:w="3544" w:type="dxa"/>
            <w:tcBorders>
              <w:top w:val="single" w:sz="4" w:space="0" w:color="auto"/>
              <w:left w:val="single" w:sz="4" w:space="0" w:color="auto"/>
              <w:bottom w:val="single" w:sz="4" w:space="0" w:color="auto"/>
              <w:right w:val="single" w:sz="4" w:space="0" w:color="auto"/>
            </w:tcBorders>
          </w:tcPr>
          <w:p w:rsidR="005F433A" w:rsidRPr="00363A64" w:rsidRDefault="005F433A" w:rsidP="00F155B9">
            <w:pPr>
              <w:pStyle w:val="TableTextBold"/>
              <w:rPr>
                <w:noProof w:val="0"/>
              </w:rPr>
            </w:pPr>
            <w:r w:rsidRPr="00363A64">
              <w:rPr>
                <w:noProof w:val="0"/>
              </w:rPr>
              <w:t>WBS</w:t>
            </w:r>
          </w:p>
        </w:tc>
        <w:tc>
          <w:tcPr>
            <w:tcW w:w="5245" w:type="dxa"/>
            <w:tcBorders>
              <w:top w:val="single" w:sz="4" w:space="0" w:color="auto"/>
              <w:left w:val="single" w:sz="4" w:space="0" w:color="auto"/>
              <w:bottom w:val="single" w:sz="4" w:space="0" w:color="auto"/>
              <w:right w:val="single" w:sz="4" w:space="0" w:color="auto"/>
            </w:tcBorders>
          </w:tcPr>
          <w:p w:rsidR="005F433A" w:rsidRPr="00363A64" w:rsidRDefault="005F433A" w:rsidP="0098595B">
            <w:pPr>
              <w:pStyle w:val="TableText"/>
              <w:rPr>
                <w:noProof w:val="0"/>
              </w:rPr>
            </w:pPr>
            <w:r w:rsidRPr="00363A64">
              <w:rPr>
                <w:noProof w:val="0"/>
              </w:rPr>
              <w:t>Work Breakdown Structure</w:t>
            </w:r>
          </w:p>
        </w:tc>
      </w:tr>
    </w:tbl>
    <w:p w:rsidR="005F433A" w:rsidRPr="00363A64" w:rsidRDefault="005F433A" w:rsidP="005F433A"/>
    <w:p w:rsidR="005F433A" w:rsidRPr="00363A64" w:rsidRDefault="005F433A" w:rsidP="00EF0356">
      <w:pPr>
        <w:pStyle w:val="BodyCopy"/>
        <w:rPr>
          <w:noProof w:val="0"/>
        </w:rPr>
      </w:pPr>
    </w:p>
    <w:p w:rsidR="005F433A" w:rsidRPr="00363A64" w:rsidRDefault="005F433A" w:rsidP="00EF0356">
      <w:pPr>
        <w:pStyle w:val="BodyCopy"/>
        <w:rPr>
          <w:noProof w:val="0"/>
        </w:rPr>
        <w:sectPr w:rsidR="005F433A" w:rsidRPr="00363A64" w:rsidSect="0098595B">
          <w:headerReference w:type="even" r:id="rId31"/>
          <w:headerReference w:type="default" r:id="rId32"/>
          <w:pgSz w:w="11906" w:h="16838" w:code="9"/>
          <w:pgMar w:top="1440" w:right="1440" w:bottom="1440" w:left="1701" w:header="709" w:footer="317" w:gutter="0"/>
          <w:cols w:space="708"/>
          <w:docGrid w:linePitch="360"/>
        </w:sectPr>
      </w:pPr>
    </w:p>
    <w:p w:rsidR="00EF0356" w:rsidRPr="00363A64" w:rsidRDefault="00EF0356" w:rsidP="00326643">
      <w:pPr>
        <w:pStyle w:val="Heading1"/>
      </w:pPr>
      <w:bookmarkStart w:id="37" w:name="_Toc294862960"/>
      <w:bookmarkStart w:id="38" w:name="_Toc378593311"/>
      <w:r w:rsidRPr="00363A64">
        <w:lastRenderedPageBreak/>
        <w:t>Element 1</w:t>
      </w:r>
      <w:proofErr w:type="gramStart"/>
      <w:r w:rsidRPr="00363A64">
        <w:t>:</w:t>
      </w:r>
      <w:bookmarkEnd w:id="37"/>
      <w:proofErr w:type="gramEnd"/>
      <w:r w:rsidR="00F45D9C" w:rsidRPr="00363A64">
        <w:br/>
      </w:r>
      <w:r w:rsidR="00CB14F5" w:rsidRPr="00363A64">
        <w:fldChar w:fldCharType="begin"/>
      </w:r>
      <w:r w:rsidR="00326643" w:rsidRPr="00363A64">
        <w:instrText xml:space="preserve"> REF  Element1 </w:instrText>
      </w:r>
      <w:r w:rsidR="00CB14F5" w:rsidRPr="00363A64">
        <w:fldChar w:fldCharType="separate"/>
      </w:r>
      <w:sdt>
        <w:sdtPr>
          <w:alias w:val="Element 1"/>
          <w:tag w:val="Element 1"/>
          <w:id w:val="88282050"/>
          <w:lock w:val="sdtLocked"/>
          <w:placeholder>
            <w:docPart w:val="16E3AFBD84C14A659C15E46724308EA4"/>
          </w:placeholder>
        </w:sdtPr>
        <w:sdtEndPr/>
        <w:sdtContent>
          <w:r w:rsidR="00271896" w:rsidRPr="00363A64">
            <w:t>Plan project</w:t>
          </w:r>
        </w:sdtContent>
      </w:sdt>
      <w:bookmarkEnd w:id="38"/>
      <w:r w:rsidR="00CB14F5" w:rsidRPr="00363A64">
        <w:fldChar w:fldCharType="end"/>
      </w:r>
    </w:p>
    <w:p w:rsidR="00EF0356" w:rsidRPr="00363A64" w:rsidRDefault="00EF0356" w:rsidP="00EF0356">
      <w:pPr>
        <w:pStyle w:val="Heading2"/>
      </w:pPr>
      <w:r w:rsidRPr="00363A64">
        <w:t>1.1</w:t>
      </w:r>
      <w:r w:rsidRPr="00363A64">
        <w:tab/>
      </w:r>
      <w:r w:rsidR="00B977B5">
        <w:fldChar w:fldCharType="begin"/>
      </w:r>
      <w:r w:rsidR="00B977B5">
        <w:instrText xml:space="preserve"> REF  Criteria11 </w:instrText>
      </w:r>
      <w:r w:rsidR="00B977B5">
        <w:fldChar w:fldCharType="separate"/>
      </w:r>
      <w:sdt>
        <w:sdtPr>
          <w:alias w:val="Criteria 1.1"/>
          <w:tag w:val="Insert Criteria 1.1"/>
          <w:id w:val="88282051"/>
          <w:lock w:val="sdtLocked"/>
          <w:placeholder>
            <w:docPart w:val="D7CF53A25E7D491693B7BFBF8135BA4F"/>
          </w:placeholder>
        </w:sdtPr>
        <w:sdtEndPr/>
        <w:sdtContent>
          <w:r w:rsidR="00271896" w:rsidRPr="00363A64">
            <w:t>Develop the objectives and scope of the project in consultation with appropriate colleagues and customers</w:t>
          </w:r>
        </w:sdtContent>
      </w:sdt>
      <w:r w:rsidR="00B977B5">
        <w:fldChar w:fldCharType="end"/>
      </w:r>
    </w:p>
    <w:p w:rsidR="00EF0356" w:rsidRPr="00363A64" w:rsidRDefault="00EF0356" w:rsidP="00A316C4">
      <w:pPr>
        <w:pStyle w:val="Heading3"/>
      </w:pPr>
      <w:r w:rsidRPr="00363A64">
        <w:t>Introduction</w:t>
      </w:r>
    </w:p>
    <w:p w:rsidR="00EF0356" w:rsidRPr="00363A64" w:rsidRDefault="00DF6621" w:rsidP="00373437">
      <w:pPr>
        <w:pStyle w:val="BodyCopy"/>
        <w:rPr>
          <w:noProof w:val="0"/>
        </w:rPr>
      </w:pPr>
      <w:r w:rsidRPr="00363A64">
        <w:rPr>
          <w:noProof w:val="0"/>
        </w:rPr>
        <w:t>It is necessary to understand what a project is about when you undertake one.</w:t>
      </w:r>
    </w:p>
    <w:p w:rsidR="00DF6621" w:rsidRPr="00363A64" w:rsidRDefault="00DF6621" w:rsidP="00373437">
      <w:pPr>
        <w:pStyle w:val="BodyCopy"/>
        <w:rPr>
          <w:noProof w:val="0"/>
        </w:rPr>
      </w:pPr>
      <w:r w:rsidRPr="00363A64">
        <w:rPr>
          <w:noProof w:val="0"/>
        </w:rPr>
        <w:t>This section provides some background context to small projects and looks at identifying the objectives and scope of the project in consultation with relevant stakeholders.</w:t>
      </w:r>
    </w:p>
    <w:p w:rsidR="00DF6621" w:rsidRPr="00363A64" w:rsidRDefault="00DF6621" w:rsidP="00AE689E">
      <w:pPr>
        <w:pStyle w:val="Heading3"/>
      </w:pPr>
      <w:r w:rsidRPr="00363A64">
        <w:t>Project management</w:t>
      </w:r>
    </w:p>
    <w:p w:rsidR="00DF6621" w:rsidRPr="00363A64" w:rsidRDefault="00DF6621" w:rsidP="00373437">
      <w:pPr>
        <w:pStyle w:val="BodyCopy"/>
        <w:rPr>
          <w:noProof w:val="0"/>
        </w:rPr>
      </w:pPr>
      <w:r w:rsidRPr="00363A64">
        <w:rPr>
          <w:noProof w:val="0"/>
        </w:rPr>
        <w:t>While there are no strict definitions for the terms ‘project management’ it can be seen as a series of activities undertaken by a person (or group of</w:t>
      </w:r>
      <w:r w:rsidR="00C30ADF" w:rsidRPr="00363A64">
        <w:rPr>
          <w:noProof w:val="0"/>
        </w:rPr>
        <w:t xml:space="preserve"> people) to achieve the </w:t>
      </w:r>
      <w:r w:rsidRPr="00363A64">
        <w:rPr>
          <w:noProof w:val="0"/>
        </w:rPr>
        <w:t>stated objectives of a project wh</w:t>
      </w:r>
      <w:r w:rsidR="00C30ADF" w:rsidRPr="00363A64">
        <w:rPr>
          <w:noProof w:val="0"/>
        </w:rPr>
        <w:t xml:space="preserve">ile making sure the limitations and </w:t>
      </w:r>
      <w:r w:rsidRPr="00363A64">
        <w:rPr>
          <w:noProof w:val="0"/>
        </w:rPr>
        <w:t>constraints that apply to the project are observed.</w:t>
      </w:r>
    </w:p>
    <w:p w:rsidR="00DF6621" w:rsidRPr="00363A64" w:rsidRDefault="0098595B" w:rsidP="00373437">
      <w:pPr>
        <w:pStyle w:val="BodyCopy"/>
        <w:rPr>
          <w:noProof w:val="0"/>
        </w:rPr>
      </w:pPr>
      <w:r w:rsidRPr="00363A64">
        <w:rPr>
          <w:lang w:eastAsia="en-AU"/>
        </w:rPr>
        <w:drawing>
          <wp:anchor distT="0" distB="0" distL="114300" distR="114300" simplePos="0" relativeHeight="251728896" behindDoc="0" locked="0" layoutInCell="1" allowOverlap="1">
            <wp:simplePos x="0" y="0"/>
            <wp:positionH relativeFrom="column">
              <wp:posOffset>4154805</wp:posOffset>
            </wp:positionH>
            <wp:positionV relativeFrom="paragraph">
              <wp:posOffset>229870</wp:posOffset>
            </wp:positionV>
            <wp:extent cx="1411605" cy="937895"/>
            <wp:effectExtent l="19050" t="0" r="0" b="0"/>
            <wp:wrapSquare wrapText="bothSides"/>
            <wp:docPr id="1" name="Picture 0" descr="MP900422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5.JPG"/>
                    <pic:cNvPicPr/>
                  </pic:nvPicPr>
                  <pic:blipFill>
                    <a:blip r:embed="rId33" cstate="print"/>
                    <a:stretch>
                      <a:fillRect/>
                    </a:stretch>
                  </pic:blipFill>
                  <pic:spPr>
                    <a:xfrm>
                      <a:off x="0" y="0"/>
                      <a:ext cx="1411605" cy="937895"/>
                    </a:xfrm>
                    <a:prstGeom prst="rect">
                      <a:avLst/>
                    </a:prstGeom>
                  </pic:spPr>
                </pic:pic>
              </a:graphicData>
            </a:graphic>
          </wp:anchor>
        </w:drawing>
      </w:r>
      <w:r w:rsidR="00DF6621" w:rsidRPr="00363A64">
        <w:rPr>
          <w:noProof w:val="0"/>
        </w:rPr>
        <w:t>The central activities involved in project management can be seen as:</w:t>
      </w:r>
    </w:p>
    <w:p w:rsidR="00DF6621" w:rsidRPr="00363A64" w:rsidRDefault="00DF6621" w:rsidP="00336D07">
      <w:pPr>
        <w:pStyle w:val="Bullet1"/>
      </w:pPr>
      <w:r w:rsidRPr="00363A64">
        <w:t>Planning and preparation</w:t>
      </w:r>
    </w:p>
    <w:p w:rsidR="00DF6621" w:rsidRPr="00363A64" w:rsidRDefault="00DF6621" w:rsidP="00336D07">
      <w:pPr>
        <w:pStyle w:val="Bullet1"/>
      </w:pPr>
      <w:r w:rsidRPr="00363A64">
        <w:t>Organising and arranging</w:t>
      </w:r>
    </w:p>
    <w:p w:rsidR="00DF6621" w:rsidRPr="00363A64" w:rsidRDefault="00DF6621" w:rsidP="00336D07">
      <w:pPr>
        <w:pStyle w:val="Bullet1"/>
      </w:pPr>
      <w:r w:rsidRPr="00363A64">
        <w:t>Resource identification and acquisition</w:t>
      </w:r>
    </w:p>
    <w:p w:rsidR="00DF6621" w:rsidRPr="00363A64" w:rsidRDefault="00DF6621" w:rsidP="00336D07">
      <w:pPr>
        <w:pStyle w:val="Bullet1"/>
      </w:pPr>
      <w:r w:rsidRPr="00363A64">
        <w:t>Project implementation and administration</w:t>
      </w:r>
    </w:p>
    <w:p w:rsidR="00DF6621" w:rsidRPr="00363A64" w:rsidRDefault="00DF6621" w:rsidP="00336D07">
      <w:pPr>
        <w:pStyle w:val="Bullet1"/>
      </w:pPr>
      <w:r w:rsidRPr="00363A64">
        <w:t>Monitoring activities – before and during the project</w:t>
      </w:r>
    </w:p>
    <w:p w:rsidR="00DF6621" w:rsidRPr="00363A64" w:rsidRDefault="00DF6621" w:rsidP="00336D07">
      <w:pPr>
        <w:pStyle w:val="Bullet1"/>
      </w:pPr>
      <w:r w:rsidRPr="00363A64">
        <w:t>Project evaluation and review.</w:t>
      </w:r>
    </w:p>
    <w:p w:rsidR="00336D07" w:rsidRPr="00363A64" w:rsidRDefault="00336D07" w:rsidP="00AE689E">
      <w:pPr>
        <w:pStyle w:val="Heading3"/>
      </w:pPr>
      <w:r w:rsidRPr="00363A64">
        <w:t>What is a project?</w:t>
      </w:r>
    </w:p>
    <w:p w:rsidR="00336D07" w:rsidRPr="00363A64" w:rsidRDefault="0098595B" w:rsidP="00373437">
      <w:pPr>
        <w:pStyle w:val="BodyCopy"/>
        <w:rPr>
          <w:noProof w:val="0"/>
        </w:rPr>
      </w:pPr>
      <w:r w:rsidRPr="00363A64">
        <w:rPr>
          <w:lang w:eastAsia="en-AU"/>
        </w:rPr>
        <w:drawing>
          <wp:anchor distT="0" distB="0" distL="114300" distR="114300" simplePos="0" relativeHeight="251729920" behindDoc="0" locked="0" layoutInCell="1" allowOverlap="1">
            <wp:simplePos x="0" y="0"/>
            <wp:positionH relativeFrom="column">
              <wp:posOffset>4591685</wp:posOffset>
            </wp:positionH>
            <wp:positionV relativeFrom="paragraph">
              <wp:posOffset>95250</wp:posOffset>
            </wp:positionV>
            <wp:extent cx="974725" cy="1311910"/>
            <wp:effectExtent l="19050" t="0" r="0" b="0"/>
            <wp:wrapSquare wrapText="bothSides"/>
            <wp:docPr id="4" name="Picture 3" descr="MC900435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5235.PNG"/>
                    <pic:cNvPicPr/>
                  </pic:nvPicPr>
                  <pic:blipFill>
                    <a:blip r:embed="rId34" cstate="print"/>
                    <a:stretch>
                      <a:fillRect/>
                    </a:stretch>
                  </pic:blipFill>
                  <pic:spPr>
                    <a:xfrm flipH="1">
                      <a:off x="0" y="0"/>
                      <a:ext cx="974725" cy="1311910"/>
                    </a:xfrm>
                    <a:prstGeom prst="rect">
                      <a:avLst/>
                    </a:prstGeom>
                  </pic:spPr>
                </pic:pic>
              </a:graphicData>
            </a:graphic>
          </wp:anchor>
        </w:drawing>
      </w:r>
      <w:r w:rsidR="00336D07" w:rsidRPr="00363A64">
        <w:rPr>
          <w:noProof w:val="0"/>
        </w:rPr>
        <w:t>This is impossible to define but all projects have certain qualities:</w:t>
      </w:r>
    </w:p>
    <w:p w:rsidR="00336D07" w:rsidRPr="00363A64" w:rsidRDefault="00C30ADF" w:rsidP="00336D07">
      <w:pPr>
        <w:pStyle w:val="Bullet1"/>
      </w:pPr>
      <w:r w:rsidRPr="00363A64">
        <w:t>They are temporary</w:t>
      </w:r>
      <w:r w:rsidR="00336D07" w:rsidRPr="00363A64">
        <w:t xml:space="preserve"> in nature – they do not exist as part of the everyday, ongoing activities of the organisation</w:t>
      </w:r>
    </w:p>
    <w:p w:rsidR="00336D07" w:rsidRPr="00363A64" w:rsidRDefault="00C30ADF" w:rsidP="00336D07">
      <w:pPr>
        <w:pStyle w:val="Bullet1"/>
      </w:pPr>
      <w:r w:rsidRPr="00363A64">
        <w:t xml:space="preserve">They have a beginning; </w:t>
      </w:r>
      <w:r w:rsidR="00336D07" w:rsidRPr="00363A64">
        <w:t>there is a start date</w:t>
      </w:r>
    </w:p>
    <w:p w:rsidR="00336D07" w:rsidRPr="00363A64" w:rsidRDefault="00336D07" w:rsidP="00336D07">
      <w:pPr>
        <w:pStyle w:val="Bullet1"/>
      </w:pPr>
      <w:r w:rsidRPr="00363A64">
        <w:t xml:space="preserve">They have an end </w:t>
      </w:r>
      <w:r w:rsidR="00C30ADF" w:rsidRPr="00363A64">
        <w:t xml:space="preserve">date; </w:t>
      </w:r>
      <w:r w:rsidRPr="00363A64">
        <w:t>there is a final date for completion</w:t>
      </w:r>
    </w:p>
    <w:p w:rsidR="0098595B" w:rsidRPr="00363A64" w:rsidRDefault="00336D07" w:rsidP="0098595B">
      <w:pPr>
        <w:pStyle w:val="Bullet1"/>
      </w:pPr>
      <w:r w:rsidRPr="00363A64">
        <w:t xml:space="preserve">They </w:t>
      </w:r>
      <w:r w:rsidR="00C30ADF" w:rsidRPr="00363A64">
        <w:t xml:space="preserve">have stated goals/objectives. These </w:t>
      </w:r>
      <w:r w:rsidRPr="00363A64">
        <w:t>specify what the project is expected to achieve: they may be called ‘project deliverables’</w:t>
      </w:r>
      <w:r w:rsidR="0098595B" w:rsidRPr="00363A64">
        <w:br w:type="page"/>
      </w:r>
    </w:p>
    <w:p w:rsidR="00A34C99" w:rsidRPr="00363A64" w:rsidRDefault="00336D07" w:rsidP="00336D07">
      <w:pPr>
        <w:pStyle w:val="Bullet1"/>
      </w:pPr>
      <w:r w:rsidRPr="00363A64">
        <w:lastRenderedPageBreak/>
        <w:t>They</w:t>
      </w:r>
      <w:r w:rsidR="00C30ADF" w:rsidRPr="00363A64">
        <w:t xml:space="preserve"> have limitations, restrictions or constraints. All projects must, for example,</w:t>
      </w:r>
      <w:r w:rsidRPr="00363A64">
        <w:t xml:space="preserve"> fit within a budget, occur w</w:t>
      </w:r>
      <w:r w:rsidR="00C30ADF" w:rsidRPr="00363A64">
        <w:t>ithin a specified physical area and</w:t>
      </w:r>
      <w:r w:rsidRPr="00363A64">
        <w:t xml:space="preserve"> only involve nominated people and/or resources</w:t>
      </w:r>
    </w:p>
    <w:p w:rsidR="00336D07" w:rsidRPr="00363A64" w:rsidRDefault="00A34C99" w:rsidP="00336D07">
      <w:pPr>
        <w:pStyle w:val="Bullet1"/>
      </w:pPr>
      <w:r w:rsidRPr="00363A64">
        <w:t xml:space="preserve">They require interaction </w:t>
      </w:r>
      <w:r w:rsidR="00C30ADF" w:rsidRPr="00363A64">
        <w:t xml:space="preserve">and collaboration with others </w:t>
      </w:r>
      <w:r w:rsidRPr="00363A64">
        <w:t>to determine and approve decisions to be made and action to be taken, to obtain relevant information and to assist in numerous ways with project management activities</w:t>
      </w:r>
      <w:r w:rsidR="00336D07" w:rsidRPr="00363A64">
        <w:t>.</w:t>
      </w:r>
    </w:p>
    <w:p w:rsidR="00336D07" w:rsidRPr="00363A64" w:rsidRDefault="00FC1169" w:rsidP="00FC1169">
      <w:pPr>
        <w:pStyle w:val="Heading3"/>
      </w:pPr>
      <w:r w:rsidRPr="00363A64">
        <w:rPr>
          <w:noProof/>
        </w:rPr>
        <w:drawing>
          <wp:anchor distT="0" distB="0" distL="114300" distR="114300" simplePos="0" relativeHeight="251731968" behindDoc="0" locked="0" layoutInCell="1" allowOverlap="1">
            <wp:simplePos x="0" y="0"/>
            <wp:positionH relativeFrom="column">
              <wp:posOffset>4773930</wp:posOffset>
            </wp:positionH>
            <wp:positionV relativeFrom="paragraph">
              <wp:posOffset>330200</wp:posOffset>
            </wp:positionV>
            <wp:extent cx="1276985" cy="1407160"/>
            <wp:effectExtent l="19050" t="0" r="0" b="0"/>
            <wp:wrapSquare wrapText="bothSides"/>
            <wp:docPr id="5" name="Picture 3" descr="MC900435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5235.PNG"/>
                    <pic:cNvPicPr/>
                  </pic:nvPicPr>
                  <pic:blipFill>
                    <a:blip r:embed="rId35" cstate="print"/>
                    <a:stretch>
                      <a:fillRect/>
                    </a:stretch>
                  </pic:blipFill>
                  <pic:spPr>
                    <a:xfrm flipH="1">
                      <a:off x="0" y="0"/>
                      <a:ext cx="1276985" cy="1407160"/>
                    </a:xfrm>
                    <a:prstGeom prst="rect">
                      <a:avLst/>
                    </a:prstGeom>
                  </pic:spPr>
                </pic:pic>
              </a:graphicData>
            </a:graphic>
          </wp:anchor>
        </w:drawing>
      </w:r>
      <w:r w:rsidR="00336D07" w:rsidRPr="00363A64">
        <w:t>Small projects</w:t>
      </w:r>
    </w:p>
    <w:p w:rsidR="00336D07" w:rsidRPr="00363A64" w:rsidRDefault="00336D07" w:rsidP="00373437">
      <w:pPr>
        <w:pStyle w:val="BodyCopy"/>
        <w:rPr>
          <w:noProof w:val="0"/>
        </w:rPr>
      </w:pPr>
      <w:r w:rsidRPr="00363A64">
        <w:rPr>
          <w:noProof w:val="0"/>
        </w:rPr>
        <w:t>‘Small’ projects are limited by one or more of the following factors:</w:t>
      </w:r>
    </w:p>
    <w:p w:rsidR="00336D07" w:rsidRPr="00363A64" w:rsidRDefault="003F13E1" w:rsidP="00FC1169">
      <w:pPr>
        <w:pStyle w:val="Bullet1"/>
      </w:pPr>
      <w:r w:rsidRPr="00363A64">
        <w:t>Duration. T</w:t>
      </w:r>
      <w:r w:rsidR="00336D07" w:rsidRPr="00363A64">
        <w:t>he length of time the project will take from ’start’ to ‘finish’</w:t>
      </w:r>
      <w:r w:rsidRPr="00363A64">
        <w:t xml:space="preserve"> is comparatively short. Timeframes for small projects exist</w:t>
      </w:r>
      <w:r w:rsidR="00A34C99" w:rsidRPr="00363A64">
        <w:t xml:space="preserve"> traditionally within the ‘on</w:t>
      </w:r>
      <w:r w:rsidR="00B64F4E" w:rsidRPr="00363A64">
        <w:t>e week’ to ‘three months’ range</w:t>
      </w:r>
    </w:p>
    <w:p w:rsidR="00336D07" w:rsidRPr="00363A64" w:rsidRDefault="00A34C99" w:rsidP="00336D07">
      <w:pPr>
        <w:pStyle w:val="Bullet1"/>
      </w:pPr>
      <w:r w:rsidRPr="00363A64">
        <w:t>Physical r</w:t>
      </w:r>
      <w:r w:rsidR="003F13E1" w:rsidRPr="00363A64">
        <w:t>esources involved. S</w:t>
      </w:r>
      <w:r w:rsidR="00336D07" w:rsidRPr="00363A64">
        <w:t xml:space="preserve">mall projects </w:t>
      </w:r>
      <w:r w:rsidRPr="00363A64">
        <w:t xml:space="preserve">generally </w:t>
      </w:r>
      <w:r w:rsidR="00336D07" w:rsidRPr="00363A64">
        <w:t xml:space="preserve">require significantly fewer </w:t>
      </w:r>
      <w:r w:rsidRPr="00363A64">
        <w:t xml:space="preserve">physical </w:t>
      </w:r>
      <w:r w:rsidR="00336D07" w:rsidRPr="00363A64">
        <w:t>resources than is the case for major projects</w:t>
      </w:r>
    </w:p>
    <w:p w:rsidR="00A34C99" w:rsidRPr="00363A64" w:rsidRDefault="003F13E1" w:rsidP="00FC1169">
      <w:pPr>
        <w:pStyle w:val="Bullet1"/>
      </w:pPr>
      <w:r w:rsidRPr="00363A64">
        <w:t xml:space="preserve">Human resources required. A </w:t>
      </w:r>
      <w:r w:rsidR="00A34C99" w:rsidRPr="00363A64">
        <w:t>small project can sometimes involve only you in conjunction with designated external stakeholders.</w:t>
      </w:r>
      <w:r w:rsidR="00FC1169" w:rsidRPr="00363A64">
        <w:t xml:space="preserve"> </w:t>
      </w:r>
      <w:r w:rsidR="00A34C99" w:rsidRPr="00363A64">
        <w:t>Sometimes the small project may require you to be assisted by a limited number of internal staff</w:t>
      </w:r>
      <w:r w:rsidR="00925638" w:rsidRPr="00363A64">
        <w:t xml:space="preserve">, or the involvement of workplace staff </w:t>
      </w:r>
      <w:r w:rsidR="00B64F4E" w:rsidRPr="00363A64">
        <w:t>for a nominated number of hours</w:t>
      </w:r>
    </w:p>
    <w:p w:rsidR="00925638" w:rsidRPr="00363A64" w:rsidRDefault="00925638" w:rsidP="00336D07">
      <w:pPr>
        <w:pStyle w:val="Bullet1"/>
      </w:pPr>
      <w:r w:rsidRPr="00363A64">
        <w:t>F</w:t>
      </w:r>
      <w:r w:rsidR="003F13E1" w:rsidRPr="00363A64">
        <w:t>inancial resources committed. G</w:t>
      </w:r>
      <w:r w:rsidRPr="00363A64">
        <w:t>enerally spe</w:t>
      </w:r>
      <w:r w:rsidR="003F13E1" w:rsidRPr="00363A64">
        <w:t xml:space="preserve">aking a small project </w:t>
      </w:r>
      <w:r w:rsidRPr="00363A64">
        <w:t>involves less money</w:t>
      </w:r>
    </w:p>
    <w:p w:rsidR="00925638" w:rsidRPr="00363A64" w:rsidRDefault="003F13E1" w:rsidP="00336D07">
      <w:pPr>
        <w:pStyle w:val="Bullet1"/>
      </w:pPr>
      <w:r w:rsidRPr="00363A64">
        <w:t xml:space="preserve">Information necessary. Compared to large or </w:t>
      </w:r>
      <w:r w:rsidR="00925638" w:rsidRPr="00363A64">
        <w:t>major project</w:t>
      </w:r>
      <w:r w:rsidRPr="00363A64">
        <w:t>s</w:t>
      </w:r>
      <w:r w:rsidR="00925638" w:rsidRPr="00363A64">
        <w:t xml:space="preserve"> a small project often requires very little information from within the organisation and from outside the organisation (from external customers, suppliers, businesses, agencies or authorities)</w:t>
      </w:r>
    </w:p>
    <w:p w:rsidR="00336D07" w:rsidRPr="00363A64" w:rsidRDefault="003F13E1" w:rsidP="00336D07">
      <w:pPr>
        <w:pStyle w:val="Bullet1"/>
      </w:pPr>
      <w:r w:rsidRPr="00363A64">
        <w:t>Complexity. S</w:t>
      </w:r>
      <w:r w:rsidR="00336D07" w:rsidRPr="00363A64">
        <w:t>mall projects are us</w:t>
      </w:r>
      <w:r w:rsidRPr="00363A64">
        <w:t>ually quite simple and straight</w:t>
      </w:r>
      <w:r w:rsidR="00336D07" w:rsidRPr="00363A64">
        <w:t>forward</w:t>
      </w:r>
      <w:r w:rsidR="00925638" w:rsidRPr="00363A64">
        <w:t>.</w:t>
      </w:r>
    </w:p>
    <w:p w:rsidR="00E108A9" w:rsidRPr="00363A64" w:rsidRDefault="00E108A9" w:rsidP="00FC1169">
      <w:pPr>
        <w:pStyle w:val="Heading4"/>
      </w:pPr>
      <w:r w:rsidRPr="00363A64">
        <w:t>Management of small projects</w:t>
      </w:r>
    </w:p>
    <w:p w:rsidR="00E108A9" w:rsidRPr="00363A64" w:rsidRDefault="003F13E1" w:rsidP="00373437">
      <w:pPr>
        <w:pStyle w:val="BodyCopy"/>
        <w:rPr>
          <w:noProof w:val="0"/>
        </w:rPr>
      </w:pPr>
      <w:r w:rsidRPr="00363A64">
        <w:rPr>
          <w:noProof w:val="0"/>
        </w:rPr>
        <w:t>Y</w:t>
      </w:r>
      <w:r w:rsidR="00E108A9" w:rsidRPr="00363A64">
        <w:rPr>
          <w:noProof w:val="0"/>
        </w:rPr>
        <w:t>ou will often be expected to also undertake you</w:t>
      </w:r>
      <w:r w:rsidRPr="00363A64">
        <w:rPr>
          <w:noProof w:val="0"/>
        </w:rPr>
        <w:t xml:space="preserve">r ‘normal’ workplace duties </w:t>
      </w:r>
      <w:r w:rsidR="00E108A9" w:rsidRPr="00363A64">
        <w:rPr>
          <w:noProof w:val="0"/>
        </w:rPr>
        <w:t>while managing the small project.</w:t>
      </w:r>
    </w:p>
    <w:p w:rsidR="00E108A9" w:rsidRPr="00363A64" w:rsidRDefault="003F13E1" w:rsidP="00373437">
      <w:pPr>
        <w:pStyle w:val="BodyCopy"/>
        <w:rPr>
          <w:noProof w:val="0"/>
        </w:rPr>
      </w:pPr>
      <w:r w:rsidRPr="00363A64">
        <w:rPr>
          <w:noProof w:val="0"/>
        </w:rPr>
        <w:t>M</w:t>
      </w:r>
      <w:r w:rsidR="00E108A9" w:rsidRPr="00363A64">
        <w:rPr>
          <w:noProof w:val="0"/>
        </w:rPr>
        <w:t>ajor projects often have a Project Manager whereas small projects do not.</w:t>
      </w:r>
    </w:p>
    <w:p w:rsidR="00E108A9" w:rsidRPr="00363A64" w:rsidRDefault="00FC1169" w:rsidP="00373437">
      <w:pPr>
        <w:pStyle w:val="BodyCopy"/>
        <w:rPr>
          <w:noProof w:val="0"/>
        </w:rPr>
      </w:pPr>
      <w:r w:rsidRPr="00363A64">
        <w:rPr>
          <w:lang w:eastAsia="en-AU"/>
        </w:rPr>
        <w:drawing>
          <wp:anchor distT="0" distB="0" distL="114300" distR="114300" simplePos="0" relativeHeight="251732992" behindDoc="0" locked="0" layoutInCell="1" allowOverlap="1">
            <wp:simplePos x="0" y="0"/>
            <wp:positionH relativeFrom="column">
              <wp:posOffset>4368165</wp:posOffset>
            </wp:positionH>
            <wp:positionV relativeFrom="paragraph">
              <wp:posOffset>241300</wp:posOffset>
            </wp:positionV>
            <wp:extent cx="1189355" cy="1263650"/>
            <wp:effectExtent l="19050" t="0" r="0" b="0"/>
            <wp:wrapSquare wrapText="bothSides"/>
            <wp:docPr id="8" name="Picture 7" descr="MC90023082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0824(1).WMF"/>
                    <pic:cNvPicPr/>
                  </pic:nvPicPr>
                  <pic:blipFill>
                    <a:blip r:embed="rId36" cstate="print"/>
                    <a:stretch>
                      <a:fillRect/>
                    </a:stretch>
                  </pic:blipFill>
                  <pic:spPr>
                    <a:xfrm>
                      <a:off x="0" y="0"/>
                      <a:ext cx="1189355" cy="1263650"/>
                    </a:xfrm>
                    <a:prstGeom prst="rect">
                      <a:avLst/>
                    </a:prstGeom>
                  </pic:spPr>
                </pic:pic>
              </a:graphicData>
            </a:graphic>
          </wp:anchor>
        </w:drawing>
      </w:r>
      <w:r w:rsidR="00E108A9" w:rsidRPr="00363A64">
        <w:rPr>
          <w:noProof w:val="0"/>
        </w:rPr>
        <w:t>This means you will need to become quickly skilled at:</w:t>
      </w:r>
    </w:p>
    <w:p w:rsidR="00E108A9" w:rsidRPr="00363A64" w:rsidRDefault="003F13E1" w:rsidP="00E108A9">
      <w:pPr>
        <w:pStyle w:val="Bullet1"/>
      </w:pPr>
      <w:r w:rsidRPr="00363A64">
        <w:t>Time managemen</w:t>
      </w:r>
      <w:r w:rsidR="00E108A9" w:rsidRPr="00363A64">
        <w:t>t</w:t>
      </w:r>
      <w:r w:rsidRPr="00363A64">
        <w:t>. You will need to</w:t>
      </w:r>
      <w:r w:rsidR="00E108A9" w:rsidRPr="00363A64">
        <w:t xml:space="preserve"> ensure all your traditional work is com</w:t>
      </w:r>
      <w:r w:rsidRPr="00363A64">
        <w:t xml:space="preserve">pleted as required and that </w:t>
      </w:r>
      <w:r w:rsidR="00E108A9" w:rsidRPr="00363A64">
        <w:t>all the requirements of the project are fulfilled</w:t>
      </w:r>
    </w:p>
    <w:p w:rsidR="00E108A9" w:rsidRPr="00363A64" w:rsidRDefault="003F13E1" w:rsidP="00E108A9">
      <w:pPr>
        <w:pStyle w:val="Bullet1"/>
      </w:pPr>
      <w:r w:rsidRPr="00363A64">
        <w:t xml:space="preserve">Delegating. Most supervisors and </w:t>
      </w:r>
      <w:r w:rsidR="00E108A9" w:rsidRPr="00363A64">
        <w:t>managers who are handed project management responsibilities will need to share their normal workload by delegating it to others</w:t>
      </w:r>
    </w:p>
    <w:p w:rsidR="00FC1169" w:rsidRPr="00363A64" w:rsidRDefault="003F13E1" w:rsidP="00E108A9">
      <w:pPr>
        <w:pStyle w:val="Bullet1"/>
      </w:pPr>
      <w:r w:rsidRPr="00363A64">
        <w:t>Multi-tasking. You will have to develop</w:t>
      </w:r>
      <w:r w:rsidR="00E108A9" w:rsidRPr="00363A64">
        <w:t xml:space="preserve"> the ability and capacity to do numerous things at the same time.</w:t>
      </w:r>
    </w:p>
    <w:p w:rsidR="00FC1169" w:rsidRPr="00363A64" w:rsidRDefault="00FC1169">
      <w:pPr>
        <w:rPr>
          <w:rFonts w:ascii="Helvetica" w:eastAsiaTheme="minorHAnsi" w:hAnsi="Helvetica"/>
          <w:lang w:eastAsia="en-US"/>
        </w:rPr>
      </w:pPr>
      <w:r w:rsidRPr="00363A64">
        <w:br w:type="page"/>
      </w:r>
    </w:p>
    <w:p w:rsidR="00336D07" w:rsidRPr="00363A64" w:rsidRDefault="00925638" w:rsidP="00AE689E">
      <w:pPr>
        <w:pStyle w:val="Heading3"/>
      </w:pPr>
      <w:r w:rsidRPr="00363A64">
        <w:lastRenderedPageBreak/>
        <w:t>Examples of small projects</w:t>
      </w:r>
    </w:p>
    <w:p w:rsidR="00925638" w:rsidRPr="00363A64" w:rsidRDefault="00925638" w:rsidP="00373437">
      <w:pPr>
        <w:pStyle w:val="BodyCopy"/>
        <w:rPr>
          <w:noProof w:val="0"/>
        </w:rPr>
      </w:pPr>
      <w:r w:rsidRPr="00363A64">
        <w:rPr>
          <w:noProof w:val="0"/>
        </w:rPr>
        <w:t>There is no limit to what may be classified as a ‘small project</w:t>
      </w:r>
      <w:r w:rsidR="003A24FD" w:rsidRPr="00363A64">
        <w:rPr>
          <w:noProof w:val="0"/>
        </w:rPr>
        <w:t>’</w:t>
      </w:r>
      <w:r w:rsidRPr="00363A64">
        <w:rPr>
          <w:noProof w:val="0"/>
        </w:rPr>
        <w:t>.</w:t>
      </w:r>
    </w:p>
    <w:p w:rsidR="00925638" w:rsidRPr="00363A64" w:rsidRDefault="00FC1169" w:rsidP="00373437">
      <w:pPr>
        <w:pStyle w:val="BodyCopy"/>
        <w:rPr>
          <w:noProof w:val="0"/>
        </w:rPr>
      </w:pPr>
      <w:r w:rsidRPr="00363A64">
        <w:rPr>
          <w:lang w:eastAsia="en-AU"/>
        </w:rPr>
        <w:drawing>
          <wp:anchor distT="0" distB="0" distL="114300" distR="114300" simplePos="0" relativeHeight="251734016" behindDoc="0" locked="0" layoutInCell="1" allowOverlap="1">
            <wp:simplePos x="0" y="0"/>
            <wp:positionH relativeFrom="column">
              <wp:posOffset>4591685</wp:posOffset>
            </wp:positionH>
            <wp:positionV relativeFrom="paragraph">
              <wp:posOffset>106045</wp:posOffset>
            </wp:positionV>
            <wp:extent cx="974725" cy="1200150"/>
            <wp:effectExtent l="19050" t="0" r="0" b="0"/>
            <wp:wrapSquare wrapText="bothSides"/>
            <wp:docPr id="10" name="Picture 9" descr="MP900402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6.JPG"/>
                    <pic:cNvPicPr/>
                  </pic:nvPicPr>
                  <pic:blipFill>
                    <a:blip r:embed="rId37" cstate="print"/>
                    <a:stretch>
                      <a:fillRect/>
                    </a:stretch>
                  </pic:blipFill>
                  <pic:spPr>
                    <a:xfrm>
                      <a:off x="0" y="0"/>
                      <a:ext cx="974725" cy="1200150"/>
                    </a:xfrm>
                    <a:prstGeom prst="rect">
                      <a:avLst/>
                    </a:prstGeom>
                  </pic:spPr>
                </pic:pic>
              </a:graphicData>
            </a:graphic>
          </wp:anchor>
        </w:drawing>
      </w:r>
      <w:r w:rsidR="00925638" w:rsidRPr="00363A64">
        <w:rPr>
          <w:noProof w:val="0"/>
        </w:rPr>
        <w:t>They may relate to:</w:t>
      </w:r>
    </w:p>
    <w:p w:rsidR="00925638" w:rsidRPr="00363A64" w:rsidRDefault="00925638" w:rsidP="00D97D10">
      <w:pPr>
        <w:pStyle w:val="Bullet1"/>
      </w:pPr>
      <w:r w:rsidRPr="00363A64">
        <w:t>Conferences and meeting</w:t>
      </w:r>
      <w:r w:rsidR="003A24FD" w:rsidRPr="00363A64">
        <w:t>s, promotional or other events</w:t>
      </w:r>
      <w:r w:rsidR="00D73D8A" w:rsidRPr="00363A64">
        <w:t xml:space="preserve"> </w:t>
      </w:r>
      <w:r w:rsidRPr="00363A64">
        <w:t>conducted on-site or at a remote venue for a client as a compon</w:t>
      </w:r>
      <w:r w:rsidR="00B64F4E" w:rsidRPr="00363A64">
        <w:t>ent of the MICE industry sector</w:t>
      </w:r>
    </w:p>
    <w:p w:rsidR="00925638" w:rsidRPr="00363A64" w:rsidRDefault="00925638" w:rsidP="00D97D10">
      <w:pPr>
        <w:pStyle w:val="Bullet1"/>
      </w:pPr>
      <w:r w:rsidRPr="00363A64">
        <w:t>Introduction of new technology or systems</w:t>
      </w:r>
      <w:r w:rsidR="003A24FD" w:rsidRPr="00363A64">
        <w:t xml:space="preserve"> into the workplace </w:t>
      </w:r>
      <w:r w:rsidR="00D73D8A" w:rsidRPr="00363A64">
        <w:t>to increase efficiency, save money, me</w:t>
      </w:r>
      <w:r w:rsidR="003A24FD" w:rsidRPr="00363A64">
        <w:t>et marketplace competition,</w:t>
      </w:r>
      <w:r w:rsidR="00D73D8A" w:rsidRPr="00363A64">
        <w:t xml:space="preserve"> comply with a legislated obligation and/or satisfy identified customer demand</w:t>
      </w:r>
    </w:p>
    <w:p w:rsidR="007F3F27" w:rsidRPr="00363A64" w:rsidRDefault="00925638" w:rsidP="00D97D10">
      <w:pPr>
        <w:pStyle w:val="Bullet1"/>
      </w:pPr>
      <w:r w:rsidRPr="00363A64">
        <w:t>Product development</w:t>
      </w:r>
      <w:r w:rsidR="003A24FD" w:rsidRPr="00363A64">
        <w:t xml:space="preserve"> </w:t>
      </w:r>
      <w:r w:rsidR="00D73D8A" w:rsidRPr="00363A64">
        <w:t xml:space="preserve">which </w:t>
      </w:r>
      <w:r w:rsidR="007F3F27" w:rsidRPr="00363A64">
        <w:t xml:space="preserve">can </w:t>
      </w:r>
      <w:r w:rsidR="003A24FD" w:rsidRPr="00363A64">
        <w:t xml:space="preserve">be </w:t>
      </w:r>
      <w:r w:rsidR="007F3F27" w:rsidRPr="00363A64">
        <w:t>seen as relating to:</w:t>
      </w:r>
    </w:p>
    <w:p w:rsidR="00925638" w:rsidRPr="00363A64" w:rsidRDefault="003A24FD" w:rsidP="00FC1169">
      <w:pPr>
        <w:pStyle w:val="Bullet2"/>
        <w:rPr>
          <w:lang w:val="en-AU"/>
        </w:rPr>
      </w:pPr>
      <w:r w:rsidRPr="00363A64">
        <w:rPr>
          <w:lang w:val="en-AU"/>
        </w:rPr>
        <w:t xml:space="preserve">The creation of a new product </w:t>
      </w:r>
      <w:r w:rsidR="007F3F27" w:rsidRPr="00363A64">
        <w:rPr>
          <w:lang w:val="en-AU"/>
        </w:rPr>
        <w:t>or the development of an upgraded product based on an existing product</w:t>
      </w:r>
    </w:p>
    <w:p w:rsidR="007F3F27" w:rsidRPr="00363A64" w:rsidRDefault="007F3F27" w:rsidP="00FC1169">
      <w:pPr>
        <w:pStyle w:val="Bullet2"/>
        <w:rPr>
          <w:lang w:val="en-AU"/>
        </w:rPr>
      </w:pPr>
      <w:r w:rsidRPr="00363A64">
        <w:rPr>
          <w:lang w:val="en-AU"/>
        </w:rPr>
        <w:t>The development of packages</w:t>
      </w:r>
    </w:p>
    <w:p w:rsidR="007F3F27" w:rsidRPr="00363A64" w:rsidRDefault="003A24FD" w:rsidP="00FC1169">
      <w:pPr>
        <w:pStyle w:val="Bullet2"/>
        <w:rPr>
          <w:lang w:val="en-AU"/>
        </w:rPr>
      </w:pPr>
      <w:r w:rsidRPr="00363A64">
        <w:rPr>
          <w:lang w:val="en-AU"/>
        </w:rPr>
        <w:t xml:space="preserve">Service enhancement </w:t>
      </w:r>
      <w:r w:rsidR="007F3F27" w:rsidRPr="00363A64">
        <w:rPr>
          <w:lang w:val="en-AU"/>
        </w:rPr>
        <w:t xml:space="preserve">including the development of service quality </w:t>
      </w:r>
      <w:r w:rsidR="00E15A21" w:rsidRPr="00363A64">
        <w:rPr>
          <w:lang w:val="en-AU"/>
        </w:rPr>
        <w:t>criteria</w:t>
      </w:r>
    </w:p>
    <w:p w:rsidR="00337E5D" w:rsidRPr="00363A64" w:rsidRDefault="00FC1169" w:rsidP="00FC1169">
      <w:pPr>
        <w:pStyle w:val="Bullet2"/>
        <w:rPr>
          <w:lang w:val="en-AU"/>
        </w:rPr>
      </w:pPr>
      <w:r w:rsidRPr="00363A64">
        <w:rPr>
          <w:noProof/>
          <w:lang w:val="en-AU"/>
        </w:rPr>
        <w:drawing>
          <wp:anchor distT="0" distB="0" distL="114300" distR="114300" simplePos="0" relativeHeight="251735040" behindDoc="0" locked="0" layoutInCell="1" allowOverlap="1">
            <wp:simplePos x="0" y="0"/>
            <wp:positionH relativeFrom="column">
              <wp:posOffset>4472940</wp:posOffset>
            </wp:positionH>
            <wp:positionV relativeFrom="paragraph">
              <wp:posOffset>143510</wp:posOffset>
            </wp:positionV>
            <wp:extent cx="1078230" cy="1216025"/>
            <wp:effectExtent l="19050" t="0" r="7620" b="0"/>
            <wp:wrapSquare wrapText="bothSides"/>
            <wp:docPr id="11" name="Picture 10" descr="866529_feedback_form_excell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6529_feedback_form_excellent.jpg"/>
                    <pic:cNvPicPr/>
                  </pic:nvPicPr>
                  <pic:blipFill>
                    <a:blip r:embed="rId38" cstate="print"/>
                    <a:stretch>
                      <a:fillRect/>
                    </a:stretch>
                  </pic:blipFill>
                  <pic:spPr>
                    <a:xfrm>
                      <a:off x="0" y="0"/>
                      <a:ext cx="1078230" cy="1216025"/>
                    </a:xfrm>
                    <a:prstGeom prst="rect">
                      <a:avLst/>
                    </a:prstGeom>
                  </pic:spPr>
                </pic:pic>
              </a:graphicData>
            </a:graphic>
          </wp:anchor>
        </w:drawing>
      </w:r>
      <w:r w:rsidR="00337E5D" w:rsidRPr="00363A64">
        <w:rPr>
          <w:lang w:val="en-AU"/>
        </w:rPr>
        <w:t>Refurbishing</w:t>
      </w:r>
    </w:p>
    <w:p w:rsidR="00925638" w:rsidRPr="00363A64" w:rsidRDefault="00925638" w:rsidP="00D97D10">
      <w:pPr>
        <w:pStyle w:val="Bullet1"/>
      </w:pPr>
      <w:r w:rsidRPr="00363A64">
        <w:t>Research projects</w:t>
      </w:r>
      <w:r w:rsidR="003A24FD" w:rsidRPr="00363A64">
        <w:t xml:space="preserve"> </w:t>
      </w:r>
      <w:r w:rsidR="007F3F27" w:rsidRPr="00363A64">
        <w:t>for a range of topics which may include:</w:t>
      </w:r>
    </w:p>
    <w:p w:rsidR="007F3F27" w:rsidRPr="00363A64" w:rsidRDefault="007F3F27" w:rsidP="00FC1169">
      <w:pPr>
        <w:pStyle w:val="Bullet2"/>
        <w:rPr>
          <w:lang w:val="en-AU"/>
        </w:rPr>
      </w:pPr>
      <w:r w:rsidRPr="00363A64">
        <w:rPr>
          <w:lang w:val="en-AU"/>
        </w:rPr>
        <w:t>Customer satisfaction surveys</w:t>
      </w:r>
    </w:p>
    <w:p w:rsidR="007F3F27" w:rsidRPr="00363A64" w:rsidRDefault="007F3F27" w:rsidP="00FC1169">
      <w:pPr>
        <w:pStyle w:val="Bullet2"/>
        <w:rPr>
          <w:lang w:val="en-AU"/>
        </w:rPr>
      </w:pPr>
      <w:r w:rsidRPr="00363A64">
        <w:rPr>
          <w:lang w:val="en-AU"/>
        </w:rPr>
        <w:t>Resource acquisition</w:t>
      </w:r>
    </w:p>
    <w:p w:rsidR="007F3F27" w:rsidRPr="00363A64" w:rsidRDefault="007F3F27" w:rsidP="00FC1169">
      <w:pPr>
        <w:pStyle w:val="Bullet2"/>
        <w:rPr>
          <w:lang w:val="en-AU"/>
        </w:rPr>
      </w:pPr>
      <w:r w:rsidRPr="00363A64">
        <w:rPr>
          <w:lang w:val="en-AU"/>
        </w:rPr>
        <w:t xml:space="preserve">Legislated compliance requirements </w:t>
      </w:r>
    </w:p>
    <w:p w:rsidR="007F3F27" w:rsidRPr="00363A64" w:rsidRDefault="00925638" w:rsidP="00D97D10">
      <w:pPr>
        <w:pStyle w:val="Bullet1"/>
      </w:pPr>
      <w:r w:rsidRPr="00363A64">
        <w:t>Ongoing business projects</w:t>
      </w:r>
      <w:r w:rsidR="003A24FD" w:rsidRPr="00363A64">
        <w:t xml:space="preserve"> </w:t>
      </w:r>
      <w:r w:rsidR="007F3F27" w:rsidRPr="00363A64">
        <w:t>such as taking responsibility for delivering one component of a bigger ‘major’ project, for example:</w:t>
      </w:r>
    </w:p>
    <w:p w:rsidR="00E108A9" w:rsidRPr="00363A64" w:rsidRDefault="00E108A9" w:rsidP="00FC1169">
      <w:pPr>
        <w:pStyle w:val="Bullet2"/>
        <w:rPr>
          <w:lang w:val="en-AU"/>
        </w:rPr>
      </w:pPr>
      <w:r w:rsidRPr="00363A64">
        <w:rPr>
          <w:lang w:val="en-AU"/>
        </w:rPr>
        <w:t>You might have responsibility for the food and b</w:t>
      </w:r>
      <w:r w:rsidR="003A24FD" w:rsidRPr="00363A64">
        <w:rPr>
          <w:lang w:val="en-AU"/>
        </w:rPr>
        <w:t xml:space="preserve">everage elements of a function </w:t>
      </w:r>
      <w:r w:rsidRPr="00363A64">
        <w:rPr>
          <w:lang w:val="en-AU"/>
        </w:rPr>
        <w:t>but not responsibility for staffing, security, entertainment or other aspects of the event</w:t>
      </w:r>
    </w:p>
    <w:p w:rsidR="00E108A9" w:rsidRPr="00363A64" w:rsidRDefault="00E108A9" w:rsidP="00FC1169">
      <w:pPr>
        <w:pStyle w:val="Bullet2"/>
        <w:rPr>
          <w:lang w:val="en-AU"/>
        </w:rPr>
      </w:pPr>
      <w:r w:rsidRPr="00363A64">
        <w:rPr>
          <w:lang w:val="en-AU"/>
        </w:rPr>
        <w:t>You may be asked to handle the purchase of tables and chairs</w:t>
      </w:r>
      <w:r w:rsidR="003A24FD" w:rsidRPr="00363A64">
        <w:rPr>
          <w:lang w:val="en-AU"/>
        </w:rPr>
        <w:t xml:space="preserve"> for a refurbished restaurant </w:t>
      </w:r>
      <w:r w:rsidRPr="00363A64">
        <w:rPr>
          <w:lang w:val="en-AU"/>
        </w:rPr>
        <w:t>but not be involved in the planning and building stages, the decoration or the development of new menus</w:t>
      </w:r>
    </w:p>
    <w:p w:rsidR="00E108A9" w:rsidRPr="00363A64" w:rsidRDefault="00E108A9" w:rsidP="00FC1169">
      <w:pPr>
        <w:pStyle w:val="Bullet2"/>
        <w:rPr>
          <w:lang w:val="en-AU"/>
        </w:rPr>
      </w:pPr>
      <w:r w:rsidRPr="00363A64">
        <w:rPr>
          <w:lang w:val="en-AU"/>
        </w:rPr>
        <w:t>You may be asked to undertake specified market research activities if the venue has embarked on a wider project to attract a new target market.</w:t>
      </w:r>
    </w:p>
    <w:p w:rsidR="00D97D10" w:rsidRPr="00363A64" w:rsidRDefault="00D97D10" w:rsidP="00FC1169">
      <w:pPr>
        <w:pStyle w:val="Heading3"/>
      </w:pPr>
      <w:r w:rsidRPr="00363A64">
        <w:t>Consulting with others</w:t>
      </w:r>
    </w:p>
    <w:p w:rsidR="00E108A9" w:rsidRPr="00363A64" w:rsidRDefault="00D97D10" w:rsidP="00373437">
      <w:pPr>
        <w:pStyle w:val="BodyCopy"/>
        <w:rPr>
          <w:noProof w:val="0"/>
        </w:rPr>
      </w:pPr>
      <w:r w:rsidRPr="00363A64">
        <w:rPr>
          <w:noProof w:val="0"/>
        </w:rPr>
        <w:t>T</w:t>
      </w:r>
      <w:r w:rsidR="00E108A9" w:rsidRPr="00363A64">
        <w:rPr>
          <w:noProof w:val="0"/>
        </w:rPr>
        <w:t xml:space="preserve">here </w:t>
      </w:r>
      <w:r w:rsidRPr="00363A64">
        <w:rPr>
          <w:noProof w:val="0"/>
        </w:rPr>
        <w:t xml:space="preserve">is commonly a need when managing a small project to </w:t>
      </w:r>
      <w:r w:rsidR="00E108A9" w:rsidRPr="00363A64">
        <w:rPr>
          <w:noProof w:val="0"/>
        </w:rPr>
        <w:t>cooperat</w:t>
      </w:r>
      <w:r w:rsidRPr="00363A64">
        <w:rPr>
          <w:noProof w:val="0"/>
        </w:rPr>
        <w:t>e</w:t>
      </w:r>
      <w:r w:rsidR="00E108A9" w:rsidRPr="00363A64">
        <w:rPr>
          <w:noProof w:val="0"/>
        </w:rPr>
        <w:t>, collaborat</w:t>
      </w:r>
      <w:r w:rsidRPr="00363A64">
        <w:rPr>
          <w:noProof w:val="0"/>
        </w:rPr>
        <w:t>e</w:t>
      </w:r>
      <w:r w:rsidR="00E108A9" w:rsidRPr="00363A64">
        <w:rPr>
          <w:noProof w:val="0"/>
        </w:rPr>
        <w:t xml:space="preserve"> and consult</w:t>
      </w:r>
      <w:r w:rsidRPr="00363A64">
        <w:rPr>
          <w:noProof w:val="0"/>
        </w:rPr>
        <w:t xml:space="preserve"> with others</w:t>
      </w:r>
      <w:r w:rsidR="00E108A9" w:rsidRPr="00363A64">
        <w:rPr>
          <w:noProof w:val="0"/>
        </w:rPr>
        <w:t xml:space="preserve"> in relation to </w:t>
      </w:r>
      <w:r w:rsidRPr="00363A64">
        <w:rPr>
          <w:noProof w:val="0"/>
        </w:rPr>
        <w:t xml:space="preserve">the </w:t>
      </w:r>
      <w:r w:rsidR="00E108A9" w:rsidRPr="00363A64">
        <w:rPr>
          <w:noProof w:val="0"/>
        </w:rPr>
        <w:t>project.</w:t>
      </w:r>
    </w:p>
    <w:p w:rsidR="00D97D10" w:rsidRPr="00363A64" w:rsidRDefault="00D97D10" w:rsidP="00E108A9">
      <w:pPr>
        <w:pStyle w:val="BodyCopy"/>
        <w:rPr>
          <w:bCs/>
          <w:noProof w:val="0"/>
        </w:rPr>
      </w:pPr>
      <w:r w:rsidRPr="00363A64">
        <w:rPr>
          <w:bCs/>
          <w:noProof w:val="0"/>
        </w:rPr>
        <w:t>You may need to consult with:</w:t>
      </w:r>
    </w:p>
    <w:p w:rsidR="00D97D10" w:rsidRPr="00363A64" w:rsidRDefault="003A24FD" w:rsidP="00D97D10">
      <w:pPr>
        <w:pStyle w:val="Bullet1"/>
      </w:pPr>
      <w:r w:rsidRPr="00363A64">
        <w:t xml:space="preserve">Other supervisors </w:t>
      </w:r>
      <w:r w:rsidR="00D97D10" w:rsidRPr="00363A64">
        <w:t>from other departments or sections</w:t>
      </w:r>
    </w:p>
    <w:p w:rsidR="00D97D10" w:rsidRPr="00363A64" w:rsidRDefault="003A24FD" w:rsidP="00D97D10">
      <w:pPr>
        <w:pStyle w:val="Bullet1"/>
      </w:pPr>
      <w:r w:rsidRPr="00363A64">
        <w:t xml:space="preserve">Managers </w:t>
      </w:r>
      <w:r w:rsidR="00D97D10" w:rsidRPr="00363A64">
        <w:t>of other divisions or areas</w:t>
      </w:r>
    </w:p>
    <w:p w:rsidR="00D97D10" w:rsidRPr="00363A64" w:rsidRDefault="003A24FD" w:rsidP="00D97D10">
      <w:pPr>
        <w:pStyle w:val="Bullet1"/>
      </w:pPr>
      <w:r w:rsidRPr="00363A64">
        <w:t xml:space="preserve">Owners </w:t>
      </w:r>
      <w:r w:rsidR="00D97D10" w:rsidRPr="00363A64">
        <w:t>of the business</w:t>
      </w:r>
    </w:p>
    <w:p w:rsidR="00D97D10" w:rsidRPr="00363A64" w:rsidRDefault="003A24FD" w:rsidP="00D97D10">
      <w:pPr>
        <w:pStyle w:val="Bullet1"/>
      </w:pPr>
      <w:r w:rsidRPr="00363A64">
        <w:t>Staff</w:t>
      </w:r>
      <w:r w:rsidR="00D97D10" w:rsidRPr="00363A64">
        <w:t xml:space="preserve"> from relevant operational departments</w:t>
      </w:r>
    </w:p>
    <w:p w:rsidR="00D97D10" w:rsidRPr="00363A64" w:rsidRDefault="003A24FD" w:rsidP="00D97D10">
      <w:pPr>
        <w:pStyle w:val="Bullet1"/>
      </w:pPr>
      <w:r w:rsidRPr="00363A64">
        <w:t xml:space="preserve">The client where there is a person or </w:t>
      </w:r>
      <w:r w:rsidR="00D97D10" w:rsidRPr="00363A64">
        <w:t>o</w:t>
      </w:r>
      <w:r w:rsidRPr="00363A64">
        <w:t xml:space="preserve">rganisation paying for an event or </w:t>
      </w:r>
      <w:r w:rsidR="00D97D10" w:rsidRPr="00363A64">
        <w:t>function</w:t>
      </w:r>
    </w:p>
    <w:p w:rsidR="00D97D10" w:rsidRPr="00363A64" w:rsidRDefault="00373437" w:rsidP="00D97D10">
      <w:pPr>
        <w:pStyle w:val="Bullet1"/>
      </w:pPr>
      <w:r w:rsidRPr="00363A64">
        <w:rPr>
          <w:noProof/>
          <w:lang w:eastAsia="en-AU"/>
        </w:rPr>
        <w:lastRenderedPageBreak/>
        <w:drawing>
          <wp:anchor distT="0" distB="0" distL="114300" distR="114300" simplePos="0" relativeHeight="251736064" behindDoc="0" locked="0" layoutInCell="1" allowOverlap="1">
            <wp:simplePos x="0" y="0"/>
            <wp:positionH relativeFrom="column">
              <wp:posOffset>4654550</wp:posOffset>
            </wp:positionH>
            <wp:positionV relativeFrom="paragraph">
              <wp:posOffset>223520</wp:posOffset>
            </wp:positionV>
            <wp:extent cx="890270" cy="1335405"/>
            <wp:effectExtent l="19050" t="0" r="5080" b="0"/>
            <wp:wrapSquare wrapText="bothSides"/>
            <wp:docPr id="14" name="Picture 13" descr="iStock_000003921984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921984Medium.jpg"/>
                    <pic:cNvPicPr/>
                  </pic:nvPicPr>
                  <pic:blipFill>
                    <a:blip r:embed="rId39" cstate="print"/>
                    <a:stretch>
                      <a:fillRect/>
                    </a:stretch>
                  </pic:blipFill>
                  <pic:spPr>
                    <a:xfrm>
                      <a:off x="0" y="0"/>
                      <a:ext cx="890270" cy="1335405"/>
                    </a:xfrm>
                    <a:prstGeom prst="rect">
                      <a:avLst/>
                    </a:prstGeom>
                  </pic:spPr>
                </pic:pic>
              </a:graphicData>
            </a:graphic>
          </wp:anchor>
        </w:drawing>
      </w:r>
      <w:r w:rsidR="003A24FD" w:rsidRPr="00363A64">
        <w:t xml:space="preserve">Attendees at an event or function </w:t>
      </w:r>
      <w:r w:rsidR="00D97D10" w:rsidRPr="00363A64">
        <w:t>to determine their needs, wants and preferences</w:t>
      </w:r>
    </w:p>
    <w:p w:rsidR="00D97D10" w:rsidRPr="00363A64" w:rsidRDefault="003A24FD" w:rsidP="00D97D10">
      <w:pPr>
        <w:pStyle w:val="Bullet1"/>
      </w:pPr>
      <w:r w:rsidRPr="00363A64">
        <w:t>Providers and suppliers. T</w:t>
      </w:r>
      <w:r w:rsidR="00D97D10" w:rsidRPr="00363A64">
        <w:t xml:space="preserve">hese are the businesses who sell you the goods and services </w:t>
      </w:r>
      <w:r w:rsidRPr="00363A64">
        <w:t xml:space="preserve">needed to undertake or </w:t>
      </w:r>
      <w:r w:rsidR="00D97D10" w:rsidRPr="00363A64">
        <w:t>support the implementation of a project</w:t>
      </w:r>
    </w:p>
    <w:p w:rsidR="00D97D10" w:rsidRPr="00363A64" w:rsidRDefault="00D97D10" w:rsidP="00D97D10">
      <w:pPr>
        <w:pStyle w:val="Bullet1"/>
      </w:pPr>
      <w:r w:rsidRPr="00363A64">
        <w:t>Gover</w:t>
      </w:r>
      <w:r w:rsidR="003A24FD" w:rsidRPr="00363A64">
        <w:t xml:space="preserve">nment authorities and agencies </w:t>
      </w:r>
      <w:r w:rsidRPr="00363A64">
        <w:t>to determine legal compliance requirements, and to solicit support and assistance with implementation of the project.</w:t>
      </w:r>
    </w:p>
    <w:p w:rsidR="00E108A9" w:rsidRPr="00363A64" w:rsidRDefault="00E108A9" w:rsidP="00373437">
      <w:pPr>
        <w:pStyle w:val="BodyCopy"/>
        <w:rPr>
          <w:noProof w:val="0"/>
        </w:rPr>
      </w:pPr>
      <w:r w:rsidRPr="00363A64">
        <w:rPr>
          <w:noProof w:val="0"/>
        </w:rPr>
        <w:t>Th</w:t>
      </w:r>
      <w:r w:rsidR="00D97D10" w:rsidRPr="00363A64">
        <w:rPr>
          <w:noProof w:val="0"/>
        </w:rPr>
        <w:t>e</w:t>
      </w:r>
      <w:r w:rsidRPr="00363A64">
        <w:rPr>
          <w:noProof w:val="0"/>
        </w:rPr>
        <w:t xml:space="preserve"> requirement </w:t>
      </w:r>
      <w:r w:rsidR="00D97D10" w:rsidRPr="00363A64">
        <w:rPr>
          <w:noProof w:val="0"/>
        </w:rPr>
        <w:t xml:space="preserve">to consult with others </w:t>
      </w:r>
      <w:r w:rsidRPr="00363A64">
        <w:rPr>
          <w:noProof w:val="0"/>
        </w:rPr>
        <w:t>frequently extends beyond the vital planning phase into the implementation stages</w:t>
      </w:r>
      <w:r w:rsidR="00D97D10" w:rsidRPr="00363A64">
        <w:rPr>
          <w:noProof w:val="0"/>
        </w:rPr>
        <w:t xml:space="preserve"> of the project</w:t>
      </w:r>
      <w:r w:rsidRPr="00363A64">
        <w:rPr>
          <w:noProof w:val="0"/>
        </w:rPr>
        <w:t>.</w:t>
      </w:r>
    </w:p>
    <w:p w:rsidR="00E108A9" w:rsidRPr="00363A64" w:rsidRDefault="00E108A9" w:rsidP="00AE689E">
      <w:pPr>
        <w:pStyle w:val="Heading3"/>
      </w:pPr>
      <w:r w:rsidRPr="00363A64">
        <w:t xml:space="preserve">Ways to consult </w:t>
      </w:r>
    </w:p>
    <w:p w:rsidR="00E108A9" w:rsidRPr="00363A64" w:rsidRDefault="00E108A9" w:rsidP="00373437">
      <w:pPr>
        <w:pStyle w:val="BodyCopy"/>
        <w:rPr>
          <w:noProof w:val="0"/>
        </w:rPr>
      </w:pPr>
      <w:r w:rsidRPr="00363A64">
        <w:rPr>
          <w:noProof w:val="0"/>
        </w:rPr>
        <w:t>The following have proved effective in engaging with staff in project work:</w:t>
      </w:r>
    </w:p>
    <w:p w:rsidR="00E108A9" w:rsidRPr="00363A64" w:rsidRDefault="00E108A9" w:rsidP="00373437">
      <w:pPr>
        <w:pStyle w:val="Bullet1"/>
      </w:pPr>
      <w:r w:rsidRPr="00363A64">
        <w:t>Develop dedicated project teams</w:t>
      </w:r>
    </w:p>
    <w:p w:rsidR="00E108A9" w:rsidRPr="00363A64" w:rsidRDefault="00373437" w:rsidP="00373437">
      <w:pPr>
        <w:pStyle w:val="Bullet1"/>
      </w:pPr>
      <w:r w:rsidRPr="00363A64">
        <w:rPr>
          <w:noProof/>
          <w:lang w:eastAsia="en-AU"/>
        </w:rPr>
        <w:drawing>
          <wp:anchor distT="0" distB="0" distL="114300" distR="114300" simplePos="0" relativeHeight="251737088" behindDoc="0" locked="0" layoutInCell="1" allowOverlap="1">
            <wp:simplePos x="0" y="0"/>
            <wp:positionH relativeFrom="column">
              <wp:posOffset>4185285</wp:posOffset>
            </wp:positionH>
            <wp:positionV relativeFrom="paragraph">
              <wp:posOffset>96520</wp:posOffset>
            </wp:positionV>
            <wp:extent cx="1379855" cy="1216025"/>
            <wp:effectExtent l="19050" t="0" r="0" b="0"/>
            <wp:wrapSquare wrapText="bothSides"/>
            <wp:docPr id="15" name="Picture 14" descr="iStock_000002750643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50643Large.jpg"/>
                    <pic:cNvPicPr/>
                  </pic:nvPicPr>
                  <pic:blipFill>
                    <a:blip r:embed="rId40" cstate="print"/>
                    <a:stretch>
                      <a:fillRect/>
                    </a:stretch>
                  </pic:blipFill>
                  <pic:spPr>
                    <a:xfrm>
                      <a:off x="0" y="0"/>
                      <a:ext cx="1379855" cy="1216025"/>
                    </a:xfrm>
                    <a:prstGeom prst="rect">
                      <a:avLst/>
                    </a:prstGeom>
                  </pic:spPr>
                </pic:pic>
              </a:graphicData>
            </a:graphic>
          </wp:anchor>
        </w:drawing>
      </w:r>
      <w:r w:rsidR="00E108A9" w:rsidRPr="00363A64">
        <w:t xml:space="preserve">Discuss the project at staff meetings, team briefings </w:t>
      </w:r>
      <w:r w:rsidR="00D41700" w:rsidRPr="00363A64">
        <w:t>and similar</w:t>
      </w:r>
    </w:p>
    <w:p w:rsidR="00E108A9" w:rsidRPr="00363A64" w:rsidRDefault="00E108A9" w:rsidP="00373437">
      <w:pPr>
        <w:pStyle w:val="Bullet1"/>
      </w:pPr>
      <w:r w:rsidRPr="00363A64">
        <w:t>Hold a special staff meeting (or series of meetings) with a sole focus on the project</w:t>
      </w:r>
    </w:p>
    <w:p w:rsidR="00E108A9" w:rsidRPr="00363A64" w:rsidRDefault="00E108A9" w:rsidP="00373437">
      <w:pPr>
        <w:pStyle w:val="Bullet1"/>
      </w:pPr>
      <w:r w:rsidRPr="00363A64">
        <w:t xml:space="preserve">Involve </w:t>
      </w:r>
      <w:r w:rsidR="003A24FD" w:rsidRPr="00363A64">
        <w:t>staff who participated in other similar projects</w:t>
      </w:r>
      <w:r w:rsidRPr="00363A64">
        <w:t xml:space="preserve"> either at the </w:t>
      </w:r>
      <w:r w:rsidR="00D97D10" w:rsidRPr="00363A64">
        <w:t xml:space="preserve">venue </w:t>
      </w:r>
      <w:r w:rsidRPr="00363A64">
        <w:t xml:space="preserve">or at other </w:t>
      </w:r>
      <w:r w:rsidR="00D97D10" w:rsidRPr="00363A64">
        <w:t xml:space="preserve">businesses </w:t>
      </w:r>
      <w:r w:rsidRPr="00363A64">
        <w:t>where they have worked</w:t>
      </w:r>
    </w:p>
    <w:p w:rsidR="00E108A9" w:rsidRPr="00363A64" w:rsidRDefault="003A24FD" w:rsidP="00373437">
      <w:pPr>
        <w:pStyle w:val="Bullet1"/>
      </w:pPr>
      <w:r w:rsidRPr="00363A64">
        <w:t>Invite staff to participate. N</w:t>
      </w:r>
      <w:r w:rsidR="00E108A9" w:rsidRPr="00363A64">
        <w:t>ever assume staff will participate or will want to participate</w:t>
      </w:r>
    </w:p>
    <w:p w:rsidR="00E108A9" w:rsidRPr="00363A64" w:rsidRDefault="003A24FD" w:rsidP="00373437">
      <w:pPr>
        <w:pStyle w:val="Bullet1"/>
      </w:pPr>
      <w:r w:rsidRPr="00363A64">
        <w:t>Pay staff to participate. C</w:t>
      </w:r>
      <w:r w:rsidR="00E108A9" w:rsidRPr="00363A64">
        <w:t xml:space="preserve">onsult </w:t>
      </w:r>
      <w:r w:rsidR="00D97D10" w:rsidRPr="00363A64">
        <w:t xml:space="preserve">and meet </w:t>
      </w:r>
      <w:r w:rsidR="00E108A9" w:rsidRPr="00363A64">
        <w:t xml:space="preserve">during work hours as opposed to expecting </w:t>
      </w:r>
      <w:r w:rsidR="00D97D10" w:rsidRPr="00363A64">
        <w:t xml:space="preserve">staff </w:t>
      </w:r>
      <w:r w:rsidR="00E108A9" w:rsidRPr="00363A64">
        <w:t>to participate in their own time</w:t>
      </w:r>
    </w:p>
    <w:p w:rsidR="00E108A9" w:rsidRPr="00363A64" w:rsidRDefault="00E108A9" w:rsidP="00373437">
      <w:pPr>
        <w:pStyle w:val="Bullet1"/>
      </w:pPr>
      <w:r w:rsidRPr="00363A64">
        <w:t>Thank people for participating and contributing</w:t>
      </w:r>
    </w:p>
    <w:p w:rsidR="00E108A9" w:rsidRPr="00363A64" w:rsidRDefault="00E108A9" w:rsidP="00373437">
      <w:pPr>
        <w:pStyle w:val="Bullet1"/>
      </w:pPr>
      <w:r w:rsidRPr="00363A64">
        <w:t>Recognise and acknowledge contributions</w:t>
      </w:r>
      <w:r w:rsidR="00D97D10" w:rsidRPr="00363A64">
        <w:t xml:space="preserve"> made</w:t>
      </w:r>
      <w:r w:rsidRPr="00363A64">
        <w:t>.</w:t>
      </w:r>
    </w:p>
    <w:p w:rsidR="00E108A9" w:rsidRPr="00363A64" w:rsidRDefault="00E108A9" w:rsidP="00373437">
      <w:pPr>
        <w:pStyle w:val="Heading4"/>
      </w:pPr>
      <w:r w:rsidRPr="00363A64">
        <w:t>Remember</w:t>
      </w:r>
      <w:r w:rsidR="00D97D10" w:rsidRPr="00363A64">
        <w:t>:</w:t>
      </w:r>
      <w:r w:rsidRPr="00363A64">
        <w:t xml:space="preserve"> consultation is </w:t>
      </w:r>
      <w:r w:rsidRPr="00363A64">
        <w:rPr>
          <w:i/>
        </w:rPr>
        <w:t>only</w:t>
      </w:r>
      <w:r w:rsidRPr="00363A64">
        <w:t xml:space="preserve"> consultation</w:t>
      </w:r>
    </w:p>
    <w:p w:rsidR="00E108A9" w:rsidRPr="00363A64" w:rsidRDefault="00D97D10" w:rsidP="00373437">
      <w:pPr>
        <w:pStyle w:val="BodyCopy"/>
        <w:rPr>
          <w:noProof w:val="0"/>
        </w:rPr>
      </w:pPr>
      <w:r w:rsidRPr="00363A64">
        <w:rPr>
          <w:noProof w:val="0"/>
        </w:rPr>
        <w:t xml:space="preserve">When you have responsibility for a small project </w:t>
      </w:r>
      <w:r w:rsidR="00E108A9" w:rsidRPr="00363A64">
        <w:rPr>
          <w:noProof w:val="0"/>
        </w:rPr>
        <w:t xml:space="preserve">you </w:t>
      </w:r>
      <w:r w:rsidRPr="00363A64">
        <w:rPr>
          <w:noProof w:val="0"/>
        </w:rPr>
        <w:t xml:space="preserve">may </w:t>
      </w:r>
      <w:r w:rsidR="00E108A9" w:rsidRPr="00363A64">
        <w:rPr>
          <w:noProof w:val="0"/>
        </w:rPr>
        <w:t xml:space="preserve">have an obligation to consult </w:t>
      </w:r>
      <w:r w:rsidRPr="00363A64">
        <w:rPr>
          <w:noProof w:val="0"/>
        </w:rPr>
        <w:t xml:space="preserve">with others </w:t>
      </w:r>
      <w:r w:rsidR="00E108A9" w:rsidRPr="00363A64">
        <w:rPr>
          <w:noProof w:val="0"/>
        </w:rPr>
        <w:t>but you retain your right to decide.</w:t>
      </w:r>
    </w:p>
    <w:p w:rsidR="00E108A9" w:rsidRPr="00363A64" w:rsidRDefault="00E108A9" w:rsidP="00373437">
      <w:pPr>
        <w:pStyle w:val="BodyCopy"/>
        <w:rPr>
          <w:noProof w:val="0"/>
        </w:rPr>
      </w:pPr>
      <w:r w:rsidRPr="00363A64">
        <w:rPr>
          <w:noProof w:val="0"/>
        </w:rPr>
        <w:t xml:space="preserve">Never allow a project to get bogged down in never-ending consultation where every possible element is considered and debated </w:t>
      </w:r>
      <w:r w:rsidR="00D97D10" w:rsidRPr="00363A64">
        <w:rPr>
          <w:noProof w:val="0"/>
        </w:rPr>
        <w:t>over and over</w:t>
      </w:r>
      <w:r w:rsidRPr="00363A64">
        <w:rPr>
          <w:noProof w:val="0"/>
        </w:rPr>
        <w:t>.</w:t>
      </w:r>
    </w:p>
    <w:p w:rsidR="00E108A9" w:rsidRPr="00363A64" w:rsidRDefault="00E108A9" w:rsidP="00373437">
      <w:pPr>
        <w:pStyle w:val="BodyCopy"/>
        <w:rPr>
          <w:noProof w:val="0"/>
        </w:rPr>
      </w:pPr>
      <w:r w:rsidRPr="00363A64">
        <w:rPr>
          <w:noProof w:val="0"/>
        </w:rPr>
        <w:t xml:space="preserve">Consult by all means but </w:t>
      </w:r>
      <w:r w:rsidR="00D97D10" w:rsidRPr="00363A64">
        <w:rPr>
          <w:noProof w:val="0"/>
        </w:rPr>
        <w:t xml:space="preserve">be prepared to </w:t>
      </w:r>
      <w:r w:rsidRPr="00363A64">
        <w:rPr>
          <w:noProof w:val="0"/>
        </w:rPr>
        <w:t>move on</w:t>
      </w:r>
      <w:r w:rsidR="00D97D10" w:rsidRPr="00363A64">
        <w:rPr>
          <w:noProof w:val="0"/>
        </w:rPr>
        <w:t xml:space="preserve"> </w:t>
      </w:r>
      <w:r w:rsidR="00E15A21" w:rsidRPr="00363A64">
        <w:rPr>
          <w:noProof w:val="0"/>
        </w:rPr>
        <w:t>when</w:t>
      </w:r>
      <w:r w:rsidR="00D97D10" w:rsidRPr="00363A64">
        <w:rPr>
          <w:noProof w:val="0"/>
        </w:rPr>
        <w:t xml:space="preserve"> ‘sufficient’ consultation has occurred.</w:t>
      </w:r>
    </w:p>
    <w:p w:rsidR="00E108A9" w:rsidRPr="00363A64" w:rsidRDefault="00E108A9" w:rsidP="00373437">
      <w:pPr>
        <w:pStyle w:val="BodyCopy"/>
        <w:rPr>
          <w:noProof w:val="0"/>
        </w:rPr>
      </w:pPr>
      <w:r w:rsidRPr="00363A64">
        <w:rPr>
          <w:noProof w:val="0"/>
        </w:rPr>
        <w:t>You may decide:</w:t>
      </w:r>
    </w:p>
    <w:p w:rsidR="00D97D10" w:rsidRPr="00363A64" w:rsidRDefault="00E108A9" w:rsidP="00373437">
      <w:pPr>
        <w:pStyle w:val="Bullet1"/>
      </w:pPr>
      <w:r w:rsidRPr="00363A64">
        <w:t xml:space="preserve">To </w:t>
      </w:r>
      <w:r w:rsidR="00D97D10" w:rsidRPr="00363A64">
        <w:t>use or factor in the</w:t>
      </w:r>
      <w:r w:rsidR="003A24FD" w:rsidRPr="00363A64">
        <w:t xml:space="preserve"> contributions made by others </w:t>
      </w:r>
      <w:r w:rsidR="00D97D10" w:rsidRPr="00363A64">
        <w:t>where you believe these are legitimate and practicable comments which can be legally integrated into the project while still allowing the required objectives to be achieved and the necessary limitations to be met</w:t>
      </w:r>
    </w:p>
    <w:p w:rsidR="00E108A9" w:rsidRPr="00363A64" w:rsidRDefault="003A24FD" w:rsidP="00373437">
      <w:pPr>
        <w:pStyle w:val="Bullet1"/>
      </w:pPr>
      <w:r w:rsidRPr="00363A64">
        <w:t>To ignore the input. I</w:t>
      </w:r>
      <w:r w:rsidR="00036F5B" w:rsidRPr="00363A64">
        <w:t>n many cases you simply cannot implement or integrate what everyone wants to include. B</w:t>
      </w:r>
      <w:r w:rsidR="00E108A9" w:rsidRPr="00363A64">
        <w:t>est practic</w:t>
      </w:r>
      <w:r w:rsidRPr="00363A64">
        <w:t>e is to get back to the person or persons</w:t>
      </w:r>
      <w:r w:rsidR="00E108A9" w:rsidRPr="00363A64">
        <w:t xml:space="preserve"> who made </w:t>
      </w:r>
      <w:r w:rsidR="00036F5B" w:rsidRPr="00363A64">
        <w:t xml:space="preserve">such </w:t>
      </w:r>
      <w:r w:rsidR="00E108A9" w:rsidRPr="00363A64">
        <w:t>contribution and expl</w:t>
      </w:r>
      <w:r w:rsidRPr="00363A64">
        <w:t xml:space="preserve">ain why their suggestion </w:t>
      </w:r>
      <w:r w:rsidR="00036F5B" w:rsidRPr="00363A64">
        <w:t>cannot</w:t>
      </w:r>
      <w:r w:rsidR="00E108A9" w:rsidRPr="00363A64">
        <w:t xml:space="preserve"> be incorporated into </w:t>
      </w:r>
      <w:r w:rsidR="00036F5B" w:rsidRPr="00363A64">
        <w:t xml:space="preserve">the project </w:t>
      </w:r>
      <w:r w:rsidR="00E108A9" w:rsidRPr="00363A64">
        <w:t>plan.</w:t>
      </w:r>
    </w:p>
    <w:p w:rsidR="00E108A9" w:rsidRPr="00363A64" w:rsidRDefault="00036F5B" w:rsidP="00AE689E">
      <w:pPr>
        <w:pStyle w:val="Heading3"/>
      </w:pPr>
      <w:r w:rsidRPr="00363A64">
        <w:lastRenderedPageBreak/>
        <w:t>Project scope and objectives</w:t>
      </w:r>
    </w:p>
    <w:p w:rsidR="00036F5B" w:rsidRPr="00363A64" w:rsidRDefault="00036F5B" w:rsidP="00373437">
      <w:pPr>
        <w:pStyle w:val="Heading4"/>
      </w:pPr>
      <w:r w:rsidRPr="00363A64">
        <w:t>Project scope statement</w:t>
      </w:r>
    </w:p>
    <w:p w:rsidR="00036F5B" w:rsidRPr="00363A64" w:rsidRDefault="00373437" w:rsidP="00373437">
      <w:pPr>
        <w:pStyle w:val="BodyCopy"/>
        <w:rPr>
          <w:noProof w:val="0"/>
        </w:rPr>
      </w:pPr>
      <w:r w:rsidRPr="00363A64">
        <w:rPr>
          <w:lang w:eastAsia="en-AU"/>
        </w:rPr>
        <w:drawing>
          <wp:anchor distT="0" distB="0" distL="114300" distR="114300" simplePos="0" relativeHeight="251738112" behindDoc="0" locked="0" layoutInCell="1" allowOverlap="1">
            <wp:simplePos x="0" y="0"/>
            <wp:positionH relativeFrom="column">
              <wp:posOffset>4457065</wp:posOffset>
            </wp:positionH>
            <wp:positionV relativeFrom="paragraph">
              <wp:posOffset>64770</wp:posOffset>
            </wp:positionV>
            <wp:extent cx="1125855" cy="1057275"/>
            <wp:effectExtent l="19050" t="0" r="0" b="0"/>
            <wp:wrapSquare wrapText="bothSides"/>
            <wp:docPr id="16" name="Picture 15" descr="MC90031103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11032.WMF"/>
                    <pic:cNvPicPr/>
                  </pic:nvPicPr>
                  <pic:blipFill>
                    <a:blip r:embed="rId41" cstate="print"/>
                    <a:stretch>
                      <a:fillRect/>
                    </a:stretch>
                  </pic:blipFill>
                  <pic:spPr>
                    <a:xfrm>
                      <a:off x="0" y="0"/>
                      <a:ext cx="1125855" cy="1057275"/>
                    </a:xfrm>
                    <a:prstGeom prst="rect">
                      <a:avLst/>
                    </a:prstGeom>
                  </pic:spPr>
                </pic:pic>
              </a:graphicData>
            </a:graphic>
          </wp:anchor>
        </w:drawing>
      </w:r>
      <w:r w:rsidR="00036F5B" w:rsidRPr="00363A64">
        <w:rPr>
          <w:noProof w:val="0"/>
        </w:rPr>
        <w:t>A project scope statement sets out the scope of the project.</w:t>
      </w:r>
    </w:p>
    <w:p w:rsidR="00036F5B" w:rsidRPr="00363A64" w:rsidRDefault="00036F5B" w:rsidP="00373437">
      <w:pPr>
        <w:pStyle w:val="BodyCopy"/>
        <w:rPr>
          <w:noProof w:val="0"/>
        </w:rPr>
      </w:pPr>
      <w:r w:rsidRPr="00363A64">
        <w:rPr>
          <w:noProof w:val="0"/>
        </w:rPr>
        <w:t xml:space="preserve">This scope refers to identifying the things (tasks, project deliverables) that have to be completed for the project to be successfully completed. </w:t>
      </w:r>
    </w:p>
    <w:p w:rsidR="00036F5B" w:rsidRPr="00363A64" w:rsidRDefault="00036F5B" w:rsidP="00373437">
      <w:pPr>
        <w:pStyle w:val="BodyCopy"/>
        <w:rPr>
          <w:noProof w:val="0"/>
        </w:rPr>
      </w:pPr>
      <w:r w:rsidRPr="00363A64">
        <w:rPr>
          <w:noProof w:val="0"/>
        </w:rPr>
        <w:t>It therefore defines your re</w:t>
      </w:r>
      <w:r w:rsidR="00960C8F" w:rsidRPr="00363A64">
        <w:rPr>
          <w:noProof w:val="0"/>
        </w:rPr>
        <w:t>sponsibility for the project. I</w:t>
      </w:r>
      <w:r w:rsidRPr="00363A64">
        <w:rPr>
          <w:noProof w:val="0"/>
        </w:rPr>
        <w:t>f matters are not covered by the project scope (statement) then they are, quite simply, not part of the project and not your responsibility.</w:t>
      </w:r>
    </w:p>
    <w:p w:rsidR="00036F5B" w:rsidRPr="00363A64" w:rsidRDefault="00036F5B" w:rsidP="00373437">
      <w:pPr>
        <w:pStyle w:val="BodyCopy"/>
        <w:rPr>
          <w:noProof w:val="0"/>
        </w:rPr>
      </w:pPr>
      <w:r w:rsidRPr="00363A64">
        <w:rPr>
          <w:noProof w:val="0"/>
        </w:rPr>
        <w:t>Great attention is paid to producing this document as it provides the basis for determining the budget required t</w:t>
      </w:r>
      <w:r w:rsidR="00960C8F" w:rsidRPr="00363A64">
        <w:rPr>
          <w:noProof w:val="0"/>
        </w:rPr>
        <w:t>o enable the project to proceed</w:t>
      </w:r>
      <w:r w:rsidRPr="00363A64">
        <w:rPr>
          <w:noProof w:val="0"/>
        </w:rPr>
        <w:t>.</w:t>
      </w:r>
    </w:p>
    <w:p w:rsidR="00036F5B" w:rsidRPr="00363A64" w:rsidRDefault="00036F5B" w:rsidP="00373437">
      <w:pPr>
        <w:pStyle w:val="Heading4"/>
      </w:pPr>
      <w:r w:rsidRPr="00363A64">
        <w:t xml:space="preserve">Contents of a </w:t>
      </w:r>
      <w:r w:rsidR="004A7CBB" w:rsidRPr="00363A64">
        <w:t xml:space="preserve">Project </w:t>
      </w:r>
      <w:r w:rsidRPr="00363A64">
        <w:t>Scope Statement</w:t>
      </w:r>
    </w:p>
    <w:p w:rsidR="00036F5B" w:rsidRPr="00363A64" w:rsidRDefault="00036F5B" w:rsidP="00373437">
      <w:pPr>
        <w:pStyle w:val="BodyCopy"/>
        <w:rPr>
          <w:noProof w:val="0"/>
        </w:rPr>
      </w:pPr>
      <w:r w:rsidRPr="00363A64">
        <w:rPr>
          <w:noProof w:val="0"/>
        </w:rPr>
        <w:t>There is no standard format for Scope Statements bu</w:t>
      </w:r>
      <w:r w:rsidR="00960C8F" w:rsidRPr="00363A64">
        <w:rPr>
          <w:noProof w:val="0"/>
        </w:rPr>
        <w:t>t they can be expected to cover</w:t>
      </w:r>
      <w:r w:rsidRPr="00363A64">
        <w:rPr>
          <w:noProof w:val="0"/>
        </w:rPr>
        <w:t>:</w:t>
      </w:r>
    </w:p>
    <w:p w:rsidR="00036F5B" w:rsidRPr="00363A64" w:rsidRDefault="00036F5B" w:rsidP="00373437">
      <w:pPr>
        <w:pStyle w:val="Bullet1"/>
      </w:pPr>
      <w:r w:rsidRPr="00363A64">
        <w:t>Justification</w:t>
      </w:r>
      <w:r w:rsidR="00960C8F" w:rsidRPr="00363A64">
        <w:t xml:space="preserve"> or </w:t>
      </w:r>
      <w:r w:rsidR="00241CFC" w:rsidRPr="00363A64">
        <w:t>rationale</w:t>
      </w:r>
      <w:r w:rsidR="00960C8F" w:rsidRPr="00363A64">
        <w:t xml:space="preserve"> for the project </w:t>
      </w:r>
      <w:r w:rsidR="00242B20" w:rsidRPr="00363A64">
        <w:t xml:space="preserve">explaining </w:t>
      </w:r>
      <w:r w:rsidR="00960C8F" w:rsidRPr="00363A64">
        <w:t>why the project is taking place.</w:t>
      </w:r>
      <w:r w:rsidR="00242B20" w:rsidRPr="00363A64">
        <w:t xml:space="preserve"> </w:t>
      </w:r>
      <w:r w:rsidR="00960C8F" w:rsidRPr="00363A64">
        <w:t xml:space="preserve">This </w:t>
      </w:r>
      <w:r w:rsidRPr="00363A64">
        <w:t>may take into a</w:t>
      </w:r>
      <w:r w:rsidR="00960C8F" w:rsidRPr="00363A64">
        <w:t>ccount market research findings and</w:t>
      </w:r>
      <w:r w:rsidRPr="00363A64">
        <w:t xml:space="preserve"> internal demand for whatever is the focus of the project, for example:</w:t>
      </w:r>
    </w:p>
    <w:p w:rsidR="00036F5B" w:rsidRPr="00363A64" w:rsidRDefault="00373437" w:rsidP="00373437">
      <w:pPr>
        <w:pStyle w:val="Bullet2"/>
        <w:rPr>
          <w:lang w:val="en-AU"/>
        </w:rPr>
      </w:pPr>
      <w:r w:rsidRPr="00363A64">
        <w:rPr>
          <w:noProof/>
          <w:lang w:val="en-AU"/>
        </w:rPr>
        <w:drawing>
          <wp:anchor distT="0" distB="0" distL="114300" distR="114300" simplePos="0" relativeHeight="251739136" behindDoc="0" locked="0" layoutInCell="1" allowOverlap="1">
            <wp:simplePos x="0" y="0"/>
            <wp:positionH relativeFrom="column">
              <wp:posOffset>4432935</wp:posOffset>
            </wp:positionH>
            <wp:positionV relativeFrom="paragraph">
              <wp:posOffset>193040</wp:posOffset>
            </wp:positionV>
            <wp:extent cx="1125855" cy="1120775"/>
            <wp:effectExtent l="19050" t="0" r="0" b="0"/>
            <wp:wrapSquare wrapText="bothSides"/>
            <wp:docPr id="17" name="Picture 16" descr="MC90043699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6996.WMF"/>
                    <pic:cNvPicPr/>
                  </pic:nvPicPr>
                  <pic:blipFill>
                    <a:blip r:embed="rId42" cstate="print"/>
                    <a:stretch>
                      <a:fillRect/>
                    </a:stretch>
                  </pic:blipFill>
                  <pic:spPr>
                    <a:xfrm>
                      <a:off x="0" y="0"/>
                      <a:ext cx="1125855" cy="1120775"/>
                    </a:xfrm>
                    <a:prstGeom prst="rect">
                      <a:avLst/>
                    </a:prstGeom>
                  </pic:spPr>
                </pic:pic>
              </a:graphicData>
            </a:graphic>
          </wp:anchor>
        </w:drawing>
      </w:r>
      <w:r w:rsidR="00036F5B" w:rsidRPr="00363A64">
        <w:rPr>
          <w:lang w:val="en-AU"/>
        </w:rPr>
        <w:t>Need for increased dining areas</w:t>
      </w:r>
    </w:p>
    <w:p w:rsidR="00036F5B" w:rsidRPr="00363A64" w:rsidRDefault="00036F5B" w:rsidP="00373437">
      <w:pPr>
        <w:pStyle w:val="Bullet2"/>
        <w:rPr>
          <w:lang w:val="en-AU"/>
        </w:rPr>
      </w:pPr>
      <w:r w:rsidRPr="00363A64">
        <w:rPr>
          <w:lang w:val="en-AU"/>
        </w:rPr>
        <w:t xml:space="preserve">Need for more room for front office </w:t>
      </w:r>
    </w:p>
    <w:p w:rsidR="00036F5B" w:rsidRPr="00363A64" w:rsidRDefault="00036F5B" w:rsidP="00373437">
      <w:pPr>
        <w:pStyle w:val="Bullet2"/>
        <w:rPr>
          <w:lang w:val="en-AU"/>
        </w:rPr>
      </w:pPr>
      <w:r w:rsidRPr="00363A64">
        <w:rPr>
          <w:lang w:val="en-AU"/>
        </w:rPr>
        <w:t>Need for extra external entertainment facilities</w:t>
      </w:r>
    </w:p>
    <w:p w:rsidR="00036F5B" w:rsidRPr="00363A64" w:rsidRDefault="00036F5B" w:rsidP="00373437">
      <w:pPr>
        <w:pStyle w:val="Bullet2"/>
        <w:rPr>
          <w:lang w:val="en-AU"/>
        </w:rPr>
      </w:pPr>
      <w:r w:rsidRPr="00363A64">
        <w:rPr>
          <w:lang w:val="en-AU"/>
        </w:rPr>
        <w:t>Need for room renovations</w:t>
      </w:r>
    </w:p>
    <w:p w:rsidR="00036F5B" w:rsidRPr="00363A64" w:rsidRDefault="00960C8F" w:rsidP="00373437">
      <w:pPr>
        <w:pStyle w:val="Bullet2"/>
        <w:rPr>
          <w:lang w:val="en-AU"/>
        </w:rPr>
      </w:pPr>
      <w:r w:rsidRPr="00363A64">
        <w:rPr>
          <w:lang w:val="en-AU"/>
        </w:rPr>
        <w:t xml:space="preserve">Need to respond to competition or </w:t>
      </w:r>
      <w:r w:rsidR="00036F5B" w:rsidRPr="00363A64">
        <w:rPr>
          <w:lang w:val="en-AU"/>
        </w:rPr>
        <w:t xml:space="preserve">other venues which threaten the ongoing viability of the business </w:t>
      </w:r>
    </w:p>
    <w:p w:rsidR="00036F5B" w:rsidRPr="00363A64" w:rsidRDefault="00036F5B" w:rsidP="00373437">
      <w:pPr>
        <w:pStyle w:val="Bullet2"/>
        <w:rPr>
          <w:lang w:val="en-AU"/>
        </w:rPr>
      </w:pPr>
      <w:r w:rsidRPr="00363A64">
        <w:rPr>
          <w:lang w:val="en-AU"/>
        </w:rPr>
        <w:t>Need to comply with a legal obligation</w:t>
      </w:r>
    </w:p>
    <w:p w:rsidR="00036F5B" w:rsidRPr="00363A64" w:rsidRDefault="00960C8F" w:rsidP="00373437">
      <w:pPr>
        <w:pStyle w:val="Bullet1"/>
      </w:pPr>
      <w:r w:rsidRPr="00363A64">
        <w:t>Project deliverables. T</w:t>
      </w:r>
      <w:r w:rsidR="00036F5B" w:rsidRPr="00363A64">
        <w:t>here can be two t</w:t>
      </w:r>
      <w:r w:rsidR="00B64F4E" w:rsidRPr="00363A64">
        <w:t>ypes of ‘deliverables</w:t>
      </w:r>
      <w:r w:rsidRPr="00363A64">
        <w:t>’:</w:t>
      </w:r>
    </w:p>
    <w:p w:rsidR="00036F5B" w:rsidRPr="00363A64" w:rsidRDefault="00036F5B" w:rsidP="00373437">
      <w:pPr>
        <w:pStyle w:val="Bullet1"/>
      </w:pPr>
      <w:r w:rsidRPr="00363A64">
        <w:t>One type relat</w:t>
      </w:r>
      <w:r w:rsidR="00960C8F" w:rsidRPr="00363A64">
        <w:t>es to milestones to be achieved</w:t>
      </w:r>
      <w:r w:rsidRPr="00363A64">
        <w:t xml:space="preserve"> within the duration of the project. These are similar to KPIs</w:t>
      </w:r>
      <w:r w:rsidR="00960C8F" w:rsidRPr="00363A64">
        <w:t xml:space="preserve"> (Key Performance Indicators)</w:t>
      </w:r>
      <w:r w:rsidRPr="00363A64">
        <w:t xml:space="preserve"> designed to help determine if the project </w:t>
      </w:r>
      <w:r w:rsidR="00B64F4E" w:rsidRPr="00363A64">
        <w:t>is on track or not by set dates</w:t>
      </w:r>
    </w:p>
    <w:p w:rsidR="00036F5B" w:rsidRPr="00363A64" w:rsidRDefault="00036F5B" w:rsidP="00373437">
      <w:pPr>
        <w:pStyle w:val="Bullet1"/>
      </w:pPr>
      <w:r w:rsidRPr="00363A64">
        <w:t>The second type of</w:t>
      </w:r>
      <w:r w:rsidR="00960C8F" w:rsidRPr="00363A64">
        <w:t xml:space="preserve"> deliverable is the end product for the project. T</w:t>
      </w:r>
      <w:r w:rsidRPr="00363A64">
        <w:t>hese are the ‘things’ the project is intended to achieve when it is complete</w:t>
      </w:r>
    </w:p>
    <w:p w:rsidR="00036F5B" w:rsidRPr="00363A64" w:rsidRDefault="00036F5B" w:rsidP="00373437">
      <w:pPr>
        <w:pStyle w:val="Bullet1"/>
      </w:pPr>
      <w:r w:rsidRPr="00363A64">
        <w:t>Name of the client</w:t>
      </w:r>
      <w:r w:rsidR="00242B20" w:rsidRPr="00363A64">
        <w:t xml:space="preserve"> or </w:t>
      </w:r>
      <w:r w:rsidRPr="00363A64">
        <w:t xml:space="preserve">delegating </w:t>
      </w:r>
      <w:r w:rsidR="00242B20" w:rsidRPr="00363A64">
        <w:t xml:space="preserve">or funding </w:t>
      </w:r>
      <w:r w:rsidR="00960C8F" w:rsidRPr="00363A64">
        <w:t>body. T</w:t>
      </w:r>
      <w:r w:rsidRPr="00363A64">
        <w:t>his will often be the business itself because most small projects are initiated by the business on its</w:t>
      </w:r>
      <w:r w:rsidR="00960C8F" w:rsidRPr="00363A64">
        <w:t xml:space="preserve"> own behalf or </w:t>
      </w:r>
      <w:r w:rsidR="00B64F4E" w:rsidRPr="00363A64">
        <w:t>for its own benefit</w:t>
      </w:r>
    </w:p>
    <w:p w:rsidR="00036F5B" w:rsidRPr="00363A64" w:rsidRDefault="00036F5B" w:rsidP="00373437">
      <w:pPr>
        <w:pStyle w:val="Bullet1"/>
      </w:pPr>
      <w:r w:rsidRPr="00363A64">
        <w:t>Where the project is commissioned by a customer, or an outside agency or client their name and contact details will be provided</w:t>
      </w:r>
      <w:r w:rsidR="00E974C5" w:rsidRPr="00363A64">
        <w:t xml:space="preserve"> and they are identifie</w:t>
      </w:r>
      <w:r w:rsidR="00960C8F" w:rsidRPr="00363A64">
        <w:t xml:space="preserve">d as the client or </w:t>
      </w:r>
      <w:r w:rsidR="00B64F4E" w:rsidRPr="00363A64">
        <w:t>delegating body</w:t>
      </w:r>
    </w:p>
    <w:p w:rsidR="00F8752A" w:rsidRPr="00363A64" w:rsidRDefault="00F8752A" w:rsidP="00373437">
      <w:pPr>
        <w:pStyle w:val="Bullet1"/>
      </w:pPr>
      <w:r w:rsidRPr="00363A64">
        <w:t xml:space="preserve">See </w:t>
      </w:r>
      <w:r w:rsidRPr="00363A64">
        <w:rPr>
          <w:u w:val="single"/>
        </w:rPr>
        <w:t>‘Seeking clarification from d</w:t>
      </w:r>
      <w:r w:rsidR="00B64F4E" w:rsidRPr="00363A64">
        <w:rPr>
          <w:u w:val="single"/>
        </w:rPr>
        <w:t>elegating authority’</w:t>
      </w:r>
      <w:r w:rsidR="00B64F4E" w:rsidRPr="00363A64">
        <w:t xml:space="preserve"> below</w:t>
      </w:r>
    </w:p>
    <w:p w:rsidR="00DB5033" w:rsidRPr="00363A64" w:rsidRDefault="00DB5033">
      <w:pPr>
        <w:rPr>
          <w:rFonts w:ascii="Arial" w:eastAsia="Times New Roman" w:hAnsi="Arial" w:cs="Times New Roman"/>
          <w:sz w:val="24"/>
          <w:szCs w:val="24"/>
          <w:lang w:eastAsia="en-US"/>
        </w:rPr>
      </w:pPr>
      <w:r w:rsidRPr="00363A64">
        <w:rPr>
          <w:rFonts w:ascii="Arial" w:hAnsi="Arial"/>
          <w:sz w:val="24"/>
          <w:szCs w:val="24"/>
        </w:rPr>
        <w:br w:type="page"/>
      </w:r>
    </w:p>
    <w:p w:rsidR="00036F5B" w:rsidRPr="00363A64" w:rsidRDefault="00960C8F" w:rsidP="00373437">
      <w:pPr>
        <w:pStyle w:val="Bullet1"/>
      </w:pPr>
      <w:r w:rsidRPr="00363A64">
        <w:lastRenderedPageBreak/>
        <w:t>Objectives for the project. A</w:t>
      </w:r>
      <w:r w:rsidR="00036F5B" w:rsidRPr="00363A64">
        <w:t>ll projects have numerous objectives and this section will set out:</w:t>
      </w:r>
    </w:p>
    <w:p w:rsidR="00E974C5" w:rsidRPr="00363A64" w:rsidRDefault="00E974C5" w:rsidP="00373437">
      <w:pPr>
        <w:pStyle w:val="Bullet2"/>
        <w:rPr>
          <w:lang w:val="en-AU"/>
        </w:rPr>
      </w:pPr>
      <w:r w:rsidRPr="00363A64">
        <w:rPr>
          <w:lang w:val="en-AU"/>
        </w:rPr>
        <w:t>All</w:t>
      </w:r>
      <w:r w:rsidR="00036F5B" w:rsidRPr="00363A64">
        <w:rPr>
          <w:lang w:val="en-AU"/>
        </w:rPr>
        <w:t xml:space="preserve"> quantifiable outcomes the project is intended to achieve </w:t>
      </w:r>
    </w:p>
    <w:p w:rsidR="00E974C5" w:rsidRPr="00363A64" w:rsidRDefault="00E974C5" w:rsidP="00373437">
      <w:pPr>
        <w:pStyle w:val="Bullet2"/>
        <w:rPr>
          <w:lang w:val="en-AU"/>
        </w:rPr>
      </w:pPr>
      <w:r w:rsidRPr="00363A64">
        <w:rPr>
          <w:lang w:val="en-AU"/>
        </w:rPr>
        <w:t>T</w:t>
      </w:r>
      <w:r w:rsidR="00036F5B" w:rsidRPr="00363A64">
        <w:rPr>
          <w:lang w:val="en-AU"/>
        </w:rPr>
        <w:t xml:space="preserve">he budget available </w:t>
      </w:r>
    </w:p>
    <w:p w:rsidR="00036F5B" w:rsidRPr="00363A64" w:rsidRDefault="00E974C5" w:rsidP="00373437">
      <w:pPr>
        <w:pStyle w:val="Bullet2"/>
        <w:rPr>
          <w:lang w:val="en-AU"/>
        </w:rPr>
      </w:pPr>
      <w:r w:rsidRPr="00363A64">
        <w:rPr>
          <w:lang w:val="en-AU"/>
        </w:rPr>
        <w:t>R</w:t>
      </w:r>
      <w:r w:rsidR="00036F5B" w:rsidRPr="00363A64">
        <w:rPr>
          <w:lang w:val="en-AU"/>
        </w:rPr>
        <w:t>elevant quality indicators specifying the intended level of quality to be achieved</w:t>
      </w:r>
      <w:r w:rsidRPr="00363A64">
        <w:rPr>
          <w:lang w:val="en-AU"/>
        </w:rPr>
        <w:t xml:space="preserve"> by activities and outcomes</w:t>
      </w:r>
    </w:p>
    <w:p w:rsidR="00036F5B" w:rsidRPr="00363A64" w:rsidRDefault="00B603DA" w:rsidP="00373437">
      <w:pPr>
        <w:pStyle w:val="BodyCopy"/>
        <w:ind w:left="357"/>
        <w:rPr>
          <w:noProof w:val="0"/>
        </w:rPr>
      </w:pPr>
      <w:r w:rsidRPr="00363A64">
        <w:rPr>
          <w:lang w:eastAsia="en-AU"/>
        </w:rPr>
        <w:drawing>
          <wp:anchor distT="0" distB="0" distL="114300" distR="114300" simplePos="0" relativeHeight="251740160" behindDoc="0" locked="0" layoutInCell="1" allowOverlap="1">
            <wp:simplePos x="0" y="0"/>
            <wp:positionH relativeFrom="column">
              <wp:posOffset>4232910</wp:posOffset>
            </wp:positionH>
            <wp:positionV relativeFrom="paragraph">
              <wp:posOffset>402590</wp:posOffset>
            </wp:positionV>
            <wp:extent cx="1329055" cy="969645"/>
            <wp:effectExtent l="19050" t="0" r="4445" b="0"/>
            <wp:wrapSquare wrapText="bothSides"/>
            <wp:docPr id="18" name="Picture 17" descr="MP900422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48.JPG"/>
                    <pic:cNvPicPr/>
                  </pic:nvPicPr>
                  <pic:blipFill>
                    <a:blip r:embed="rId43" cstate="print"/>
                    <a:stretch>
                      <a:fillRect/>
                    </a:stretch>
                  </pic:blipFill>
                  <pic:spPr>
                    <a:xfrm>
                      <a:off x="0" y="0"/>
                      <a:ext cx="1329055" cy="969645"/>
                    </a:xfrm>
                    <a:prstGeom prst="rect">
                      <a:avLst/>
                    </a:prstGeom>
                  </pic:spPr>
                </pic:pic>
              </a:graphicData>
            </a:graphic>
          </wp:anchor>
        </w:drawing>
      </w:r>
      <w:r w:rsidR="00036F5B" w:rsidRPr="00363A64">
        <w:rPr>
          <w:noProof w:val="0"/>
        </w:rPr>
        <w:t>A standard requirement is all objectives for the project must</w:t>
      </w:r>
      <w:r w:rsidR="00960C8F" w:rsidRPr="00363A64">
        <w:rPr>
          <w:noProof w:val="0"/>
        </w:rPr>
        <w:t xml:space="preserve"> conform to the SMART acronym </w:t>
      </w:r>
      <w:r w:rsidR="00036F5B" w:rsidRPr="00363A64">
        <w:rPr>
          <w:noProof w:val="0"/>
        </w:rPr>
        <w:t>meaning they must all be:</w:t>
      </w:r>
    </w:p>
    <w:p w:rsidR="00036F5B" w:rsidRPr="00363A64" w:rsidRDefault="00036F5B" w:rsidP="00373437">
      <w:pPr>
        <w:pStyle w:val="Bullet2"/>
        <w:rPr>
          <w:lang w:val="en-AU"/>
        </w:rPr>
      </w:pPr>
      <w:r w:rsidRPr="00363A64">
        <w:rPr>
          <w:lang w:val="en-AU"/>
        </w:rPr>
        <w:t>Specific</w:t>
      </w:r>
    </w:p>
    <w:p w:rsidR="00036F5B" w:rsidRPr="00363A64" w:rsidRDefault="00036F5B" w:rsidP="00373437">
      <w:pPr>
        <w:pStyle w:val="Bullet2"/>
        <w:rPr>
          <w:lang w:val="en-AU"/>
        </w:rPr>
      </w:pPr>
      <w:r w:rsidRPr="00363A64">
        <w:rPr>
          <w:lang w:val="en-AU"/>
        </w:rPr>
        <w:t>Measurable</w:t>
      </w:r>
    </w:p>
    <w:p w:rsidR="00036F5B" w:rsidRPr="00363A64" w:rsidRDefault="00036F5B" w:rsidP="00373437">
      <w:pPr>
        <w:pStyle w:val="Bullet2"/>
        <w:rPr>
          <w:lang w:val="en-AU"/>
        </w:rPr>
      </w:pPr>
      <w:r w:rsidRPr="00363A64">
        <w:rPr>
          <w:lang w:val="en-AU"/>
        </w:rPr>
        <w:t>Achievable</w:t>
      </w:r>
    </w:p>
    <w:p w:rsidR="00036F5B" w:rsidRPr="00363A64" w:rsidRDefault="00036F5B" w:rsidP="00373437">
      <w:pPr>
        <w:pStyle w:val="Bullet2"/>
        <w:rPr>
          <w:lang w:val="en-AU"/>
        </w:rPr>
      </w:pPr>
      <w:r w:rsidRPr="00363A64">
        <w:rPr>
          <w:lang w:val="en-AU"/>
        </w:rPr>
        <w:t>Realistic</w:t>
      </w:r>
    </w:p>
    <w:p w:rsidR="00036F5B" w:rsidRPr="00363A64" w:rsidRDefault="00B64F4E" w:rsidP="00373437">
      <w:pPr>
        <w:pStyle w:val="Bullet2"/>
        <w:rPr>
          <w:lang w:val="en-AU"/>
        </w:rPr>
      </w:pPr>
      <w:r w:rsidRPr="00363A64">
        <w:rPr>
          <w:lang w:val="en-AU"/>
        </w:rPr>
        <w:t>Time-related and Trackable</w:t>
      </w:r>
    </w:p>
    <w:p w:rsidR="00036F5B" w:rsidRPr="00363A64" w:rsidRDefault="00036F5B" w:rsidP="00373437">
      <w:pPr>
        <w:pStyle w:val="Bullet1"/>
      </w:pPr>
      <w:r w:rsidRPr="00363A64">
        <w:t>Ris</w:t>
      </w:r>
      <w:r w:rsidR="00960C8F" w:rsidRPr="00363A64">
        <w:t xml:space="preserve">ks identified for the project </w:t>
      </w:r>
      <w:r w:rsidRPr="00363A64">
        <w:t>together with the level of acceptability and how to manage them</w:t>
      </w:r>
    </w:p>
    <w:p w:rsidR="00036F5B" w:rsidRPr="00363A64" w:rsidRDefault="00960C8F" w:rsidP="00373437">
      <w:pPr>
        <w:pStyle w:val="Bullet1"/>
      </w:pPr>
      <w:r w:rsidRPr="00363A64">
        <w:t xml:space="preserve">Project management details </w:t>
      </w:r>
      <w:r w:rsidR="00036F5B" w:rsidRPr="00363A64">
        <w:t>specifyi</w:t>
      </w:r>
      <w:r w:rsidR="0035051C" w:rsidRPr="00363A64">
        <w:t>ng who will have responsibility</w:t>
      </w:r>
      <w:r w:rsidR="00036F5B" w:rsidRPr="00363A64">
        <w:t xml:space="preserve"> and/or the structure of the project management team (which is often you, members of the Board </w:t>
      </w:r>
      <w:r w:rsidR="0035051C" w:rsidRPr="00363A64">
        <w:t>and co-opted people as required</w:t>
      </w:r>
      <w:r w:rsidR="00036F5B" w:rsidRPr="00363A64">
        <w:t xml:space="preserve">). </w:t>
      </w:r>
    </w:p>
    <w:p w:rsidR="00036F5B" w:rsidRPr="00363A64" w:rsidRDefault="00E974C5" w:rsidP="00373437">
      <w:pPr>
        <w:pStyle w:val="Heading4"/>
      </w:pPr>
      <w:r w:rsidRPr="00363A64">
        <w:t xml:space="preserve">Relevant </w:t>
      </w:r>
      <w:r w:rsidR="00036F5B" w:rsidRPr="00363A64">
        <w:t>documentation</w:t>
      </w:r>
    </w:p>
    <w:p w:rsidR="00036F5B" w:rsidRPr="00363A64" w:rsidRDefault="00036F5B" w:rsidP="00373437">
      <w:pPr>
        <w:pStyle w:val="BodyCopy"/>
        <w:rPr>
          <w:noProof w:val="0"/>
        </w:rPr>
      </w:pPr>
      <w:r w:rsidRPr="00363A64">
        <w:rPr>
          <w:noProof w:val="0"/>
        </w:rPr>
        <w:t xml:space="preserve">Depending on the scale and nature of the project you may also need to access, read and understand a variety </w:t>
      </w:r>
      <w:r w:rsidR="0035051C" w:rsidRPr="00363A64">
        <w:rPr>
          <w:noProof w:val="0"/>
        </w:rPr>
        <w:t>of other documents associated with</w:t>
      </w:r>
      <w:r w:rsidRPr="00363A64">
        <w:rPr>
          <w:noProof w:val="0"/>
        </w:rPr>
        <w:t xml:space="preserve"> the project.</w:t>
      </w:r>
    </w:p>
    <w:p w:rsidR="00036F5B" w:rsidRPr="00363A64" w:rsidRDefault="00036F5B" w:rsidP="00373437">
      <w:pPr>
        <w:pStyle w:val="BodyCopy"/>
        <w:rPr>
          <w:noProof w:val="0"/>
        </w:rPr>
      </w:pPr>
      <w:r w:rsidRPr="00363A64">
        <w:rPr>
          <w:noProof w:val="0"/>
        </w:rPr>
        <w:t xml:space="preserve">These </w:t>
      </w:r>
      <w:r w:rsidRPr="00363A64">
        <w:rPr>
          <w:i/>
          <w:noProof w:val="0"/>
        </w:rPr>
        <w:t>may</w:t>
      </w:r>
      <w:r w:rsidRPr="00363A64">
        <w:rPr>
          <w:noProof w:val="0"/>
        </w:rPr>
        <w:t xml:space="preserve"> include:</w:t>
      </w:r>
    </w:p>
    <w:p w:rsidR="00036F5B" w:rsidRPr="00363A64" w:rsidRDefault="00B603DA" w:rsidP="00373437">
      <w:pPr>
        <w:pStyle w:val="Bullet1"/>
      </w:pPr>
      <w:r w:rsidRPr="00363A64">
        <w:rPr>
          <w:noProof/>
          <w:lang w:eastAsia="en-AU"/>
        </w:rPr>
        <w:drawing>
          <wp:anchor distT="0" distB="0" distL="114300" distR="114300" simplePos="0" relativeHeight="251741184" behindDoc="0" locked="0" layoutInCell="1" allowOverlap="1">
            <wp:simplePos x="0" y="0"/>
            <wp:positionH relativeFrom="column">
              <wp:posOffset>3907155</wp:posOffset>
            </wp:positionH>
            <wp:positionV relativeFrom="paragraph">
              <wp:posOffset>708025</wp:posOffset>
            </wp:positionV>
            <wp:extent cx="1650365" cy="1104900"/>
            <wp:effectExtent l="19050" t="0" r="6985" b="0"/>
            <wp:wrapSquare wrapText="bothSides"/>
            <wp:docPr id="22" name="Picture 21" descr="Docu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jpg"/>
                    <pic:cNvPicPr/>
                  </pic:nvPicPr>
                  <pic:blipFill>
                    <a:blip r:embed="rId44" cstate="print"/>
                    <a:stretch>
                      <a:fillRect/>
                    </a:stretch>
                  </pic:blipFill>
                  <pic:spPr>
                    <a:xfrm>
                      <a:off x="0" y="0"/>
                      <a:ext cx="1650365" cy="1104900"/>
                    </a:xfrm>
                    <a:prstGeom prst="rect">
                      <a:avLst/>
                    </a:prstGeom>
                  </pic:spPr>
                </pic:pic>
              </a:graphicData>
            </a:graphic>
          </wp:anchor>
        </w:drawing>
      </w:r>
      <w:r w:rsidR="00036F5B" w:rsidRPr="00363A64">
        <w:t xml:space="preserve">Contracts already entered into by the </w:t>
      </w:r>
      <w:r w:rsidR="00E974C5" w:rsidRPr="00363A64">
        <w:t>venue</w:t>
      </w:r>
      <w:r w:rsidR="003E7FF8" w:rsidRPr="00363A64">
        <w:t>. T</w:t>
      </w:r>
      <w:r w:rsidR="00036F5B" w:rsidRPr="00363A64">
        <w:t>hese could be ongoing, pre-existing contracts (for maintenance, service, repairs, support, technology), or they could be contracts developed specifically for the project and entered into just for the project</w:t>
      </w:r>
      <w:r w:rsidR="003E7FF8" w:rsidRPr="00363A64">
        <w:t xml:space="preserve"> by senior management or </w:t>
      </w:r>
      <w:r w:rsidR="00E974C5" w:rsidRPr="00363A64">
        <w:t>owners</w:t>
      </w:r>
      <w:r w:rsidR="00036F5B" w:rsidRPr="00363A64">
        <w:t xml:space="preserve"> </w:t>
      </w:r>
      <w:r w:rsidR="00373437" w:rsidRPr="00363A64">
        <w:br/>
      </w:r>
      <w:r w:rsidR="00373437" w:rsidRPr="00363A64">
        <w:br/>
      </w:r>
      <w:r w:rsidR="00036F5B" w:rsidRPr="00363A64">
        <w:t>In some cases your project management responsibilities will require you to undertake initial research and investigation to provide the basis for entering into project-</w:t>
      </w:r>
      <w:r w:rsidR="003E7FF8" w:rsidRPr="00363A64">
        <w:t>based contractual relationships. I</w:t>
      </w:r>
      <w:r w:rsidR="00036F5B" w:rsidRPr="00363A64">
        <w:t xml:space="preserve">n other cases this type of decision will have been taken by </w:t>
      </w:r>
      <w:r w:rsidR="003E7FF8" w:rsidRPr="00363A64">
        <w:t xml:space="preserve">management or </w:t>
      </w:r>
      <w:r w:rsidR="00DD4E1F" w:rsidRPr="00363A64">
        <w:t xml:space="preserve">the owner </w:t>
      </w:r>
      <w:r w:rsidR="00036F5B" w:rsidRPr="00363A64">
        <w:t xml:space="preserve">and your job is to work within </w:t>
      </w:r>
      <w:r w:rsidR="00B64F4E" w:rsidRPr="00363A64">
        <w:t>the already determined contract</w:t>
      </w:r>
    </w:p>
    <w:p w:rsidR="00036F5B" w:rsidRPr="00363A64" w:rsidRDefault="003E7FF8" w:rsidP="00373437">
      <w:pPr>
        <w:pStyle w:val="Bullet1"/>
      </w:pPr>
      <w:r w:rsidRPr="00363A64">
        <w:t>Other agreements. I</w:t>
      </w:r>
      <w:r w:rsidR="00036F5B" w:rsidRPr="00363A64">
        <w:t xml:space="preserve">t is also possible </w:t>
      </w:r>
      <w:r w:rsidR="00E974C5" w:rsidRPr="00363A64">
        <w:t>‘</w:t>
      </w:r>
      <w:r w:rsidR="00036F5B" w:rsidRPr="00363A64">
        <w:t>other arrangements</w:t>
      </w:r>
      <w:r w:rsidR="00E974C5" w:rsidRPr="00363A64">
        <w:t>’</w:t>
      </w:r>
      <w:r w:rsidR="00036F5B" w:rsidRPr="00363A64">
        <w:t xml:space="preserve"> have been entered into by the </w:t>
      </w:r>
      <w:r w:rsidR="00E974C5" w:rsidRPr="00363A64">
        <w:t xml:space="preserve">business </w:t>
      </w:r>
      <w:r w:rsidR="00036F5B" w:rsidRPr="00363A64">
        <w:t>regarding the provision of services, joint venture arrangements, preferred supplier arrangements, MOUs</w:t>
      </w:r>
      <w:r w:rsidRPr="00363A64">
        <w:t xml:space="preserve"> (Memorandums of Understanding)</w:t>
      </w:r>
      <w:r w:rsidR="00036F5B" w:rsidRPr="00363A64">
        <w:t xml:space="preserve"> </w:t>
      </w:r>
      <w:r w:rsidR="00E974C5" w:rsidRPr="00363A64">
        <w:t>or similar. Y</w:t>
      </w:r>
      <w:r w:rsidR="00036F5B" w:rsidRPr="00363A64">
        <w:t>ou will be expected to function within the con</w:t>
      </w:r>
      <w:r w:rsidR="00E974C5" w:rsidRPr="00363A64">
        <w:t>straints these documents may impose</w:t>
      </w:r>
      <w:r w:rsidR="00036F5B" w:rsidRPr="00363A64">
        <w:t xml:space="preserve"> </w:t>
      </w:r>
    </w:p>
    <w:p w:rsidR="00036F5B" w:rsidRPr="00363A64" w:rsidRDefault="003E7FF8" w:rsidP="00373437">
      <w:pPr>
        <w:pStyle w:val="Bullet1"/>
      </w:pPr>
      <w:r w:rsidRPr="00363A64">
        <w:t>Project brief. T</w:t>
      </w:r>
      <w:r w:rsidR="00036F5B" w:rsidRPr="00363A64">
        <w:t>his is a document similar to a Project Scope Statement that may identify ancillary project matters such as:</w:t>
      </w:r>
    </w:p>
    <w:p w:rsidR="00036F5B" w:rsidRPr="00363A64" w:rsidRDefault="00036F5B" w:rsidP="00373437">
      <w:pPr>
        <w:pStyle w:val="Bullet2"/>
        <w:rPr>
          <w:lang w:val="en-AU"/>
        </w:rPr>
      </w:pPr>
      <w:r w:rsidRPr="00363A64">
        <w:rPr>
          <w:lang w:val="en-AU"/>
        </w:rPr>
        <w:t>Constraints, limitations and restrictions on the pro</w:t>
      </w:r>
      <w:r w:rsidR="003E7FF8" w:rsidRPr="00363A64">
        <w:rPr>
          <w:lang w:val="en-AU"/>
        </w:rPr>
        <w:t>ject. T</w:t>
      </w:r>
      <w:r w:rsidRPr="00363A64">
        <w:rPr>
          <w:lang w:val="en-AU"/>
        </w:rPr>
        <w:t>hese may be non-negotiable elements for the project which simply have to be accommodated regardless of all other considerations</w:t>
      </w:r>
    </w:p>
    <w:p w:rsidR="00036F5B" w:rsidRPr="00363A64" w:rsidRDefault="00B603DA" w:rsidP="00373437">
      <w:pPr>
        <w:pStyle w:val="Bullet2"/>
        <w:rPr>
          <w:lang w:val="en-AU"/>
        </w:rPr>
      </w:pPr>
      <w:r w:rsidRPr="00363A64">
        <w:rPr>
          <w:noProof/>
          <w:lang w:val="en-AU"/>
        </w:rPr>
        <w:lastRenderedPageBreak/>
        <w:drawing>
          <wp:anchor distT="0" distB="0" distL="114300" distR="114300" simplePos="0" relativeHeight="251742208" behindDoc="0" locked="0" layoutInCell="1" allowOverlap="1">
            <wp:simplePos x="0" y="0"/>
            <wp:positionH relativeFrom="column">
              <wp:posOffset>3995420</wp:posOffset>
            </wp:positionH>
            <wp:positionV relativeFrom="paragraph">
              <wp:posOffset>80645</wp:posOffset>
            </wp:positionV>
            <wp:extent cx="1562735" cy="1041400"/>
            <wp:effectExtent l="19050" t="0" r="0" b="0"/>
            <wp:wrapSquare wrapText="bothSides"/>
            <wp:docPr id="23" name="Picture 22" descr="iStock_00000319401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194010Medium.jpg"/>
                    <pic:cNvPicPr/>
                  </pic:nvPicPr>
                  <pic:blipFill>
                    <a:blip r:embed="rId45" cstate="print"/>
                    <a:stretch>
                      <a:fillRect/>
                    </a:stretch>
                  </pic:blipFill>
                  <pic:spPr>
                    <a:xfrm>
                      <a:off x="0" y="0"/>
                      <a:ext cx="1562735" cy="1041400"/>
                    </a:xfrm>
                    <a:prstGeom prst="rect">
                      <a:avLst/>
                    </a:prstGeom>
                  </pic:spPr>
                </pic:pic>
              </a:graphicData>
            </a:graphic>
          </wp:anchor>
        </w:drawing>
      </w:r>
      <w:r w:rsidR="00036F5B" w:rsidRPr="00363A64">
        <w:rPr>
          <w:lang w:val="en-AU"/>
        </w:rPr>
        <w:t xml:space="preserve">Assumptions underpinning the rationale for the project and the </w:t>
      </w:r>
      <w:r w:rsidR="003E7FF8" w:rsidRPr="00363A64">
        <w:rPr>
          <w:lang w:val="en-AU"/>
        </w:rPr>
        <w:t xml:space="preserve">thinking behind the development </w:t>
      </w:r>
      <w:r w:rsidR="00036F5B" w:rsidRPr="00363A64">
        <w:rPr>
          <w:lang w:val="en-AU"/>
        </w:rPr>
        <w:t>of the pro</w:t>
      </w:r>
      <w:r w:rsidR="003E7FF8" w:rsidRPr="00363A64">
        <w:rPr>
          <w:lang w:val="en-AU"/>
        </w:rPr>
        <w:t>ject outcome</w:t>
      </w:r>
      <w:r w:rsidR="00036F5B" w:rsidRPr="00363A64">
        <w:rPr>
          <w:lang w:val="en-AU"/>
        </w:rPr>
        <w:t>s and deliverables</w:t>
      </w:r>
    </w:p>
    <w:p w:rsidR="00036F5B" w:rsidRPr="00363A64" w:rsidRDefault="003E7FF8" w:rsidP="00373437">
      <w:pPr>
        <w:pStyle w:val="Bullet2"/>
        <w:rPr>
          <w:lang w:val="en-AU"/>
        </w:rPr>
      </w:pPr>
      <w:r w:rsidRPr="00363A64">
        <w:rPr>
          <w:lang w:val="en-AU"/>
        </w:rPr>
        <w:t>The context for the project. This provides</w:t>
      </w:r>
      <w:r w:rsidR="00036F5B" w:rsidRPr="00363A64">
        <w:rPr>
          <w:lang w:val="en-AU"/>
        </w:rPr>
        <w:t xml:space="preserve"> insight and information to assist with better locating the project into the fr</w:t>
      </w:r>
      <w:r w:rsidRPr="00363A64">
        <w:rPr>
          <w:lang w:val="en-AU"/>
        </w:rPr>
        <w:t xml:space="preserve">amework and operational setting or </w:t>
      </w:r>
      <w:r w:rsidR="00036F5B" w:rsidRPr="00363A64">
        <w:rPr>
          <w:lang w:val="en-AU"/>
        </w:rPr>
        <w:t xml:space="preserve">environment of the </w:t>
      </w:r>
      <w:r w:rsidR="00E974C5" w:rsidRPr="00363A64">
        <w:rPr>
          <w:lang w:val="en-AU"/>
        </w:rPr>
        <w:t>organisation</w:t>
      </w:r>
    </w:p>
    <w:p w:rsidR="00036F5B" w:rsidRPr="00363A64" w:rsidRDefault="003E7FF8" w:rsidP="00373437">
      <w:pPr>
        <w:pStyle w:val="Bullet2"/>
        <w:rPr>
          <w:lang w:val="en-AU"/>
        </w:rPr>
      </w:pPr>
      <w:r w:rsidRPr="00363A64">
        <w:rPr>
          <w:lang w:val="en-AU"/>
        </w:rPr>
        <w:t xml:space="preserve">Stakeholders in the project. This identifies </w:t>
      </w:r>
      <w:r w:rsidR="00036F5B" w:rsidRPr="00363A64">
        <w:rPr>
          <w:lang w:val="en-AU"/>
        </w:rPr>
        <w:t>t</w:t>
      </w:r>
      <w:r w:rsidRPr="00363A64">
        <w:rPr>
          <w:lang w:val="en-AU"/>
        </w:rPr>
        <w:t xml:space="preserve">he internal and external people or </w:t>
      </w:r>
      <w:r w:rsidR="00036F5B" w:rsidRPr="00363A64">
        <w:rPr>
          <w:lang w:val="en-AU"/>
        </w:rPr>
        <w:t>bodies with an interest in the project</w:t>
      </w:r>
    </w:p>
    <w:p w:rsidR="00036F5B" w:rsidRPr="00363A64" w:rsidRDefault="00036F5B" w:rsidP="00373437">
      <w:pPr>
        <w:pStyle w:val="Bullet2"/>
        <w:rPr>
          <w:lang w:val="en-AU"/>
        </w:rPr>
      </w:pPr>
      <w:r w:rsidRPr="00363A64">
        <w:rPr>
          <w:lang w:val="en-AU"/>
        </w:rPr>
        <w:t>A communica</w:t>
      </w:r>
      <w:r w:rsidR="003E7FF8" w:rsidRPr="00363A64">
        <w:rPr>
          <w:lang w:val="en-AU"/>
        </w:rPr>
        <w:t xml:space="preserve">tion strategy for the project, </w:t>
      </w:r>
      <w:r w:rsidRPr="00363A64">
        <w:rPr>
          <w:lang w:val="en-AU"/>
        </w:rPr>
        <w:t>identifying the internal and external stakeholders who need to be kept informed about the progress of the project, and indicating the frequency and nature of this communication</w:t>
      </w:r>
    </w:p>
    <w:p w:rsidR="00036F5B" w:rsidRPr="00363A64" w:rsidRDefault="00036F5B" w:rsidP="00373437">
      <w:pPr>
        <w:pStyle w:val="Bullet2"/>
        <w:rPr>
          <w:lang w:val="en-AU"/>
        </w:rPr>
      </w:pPr>
      <w:r w:rsidRPr="00363A64">
        <w:rPr>
          <w:lang w:val="en-AU"/>
        </w:rPr>
        <w:t xml:space="preserve">Relevant </w:t>
      </w:r>
      <w:r w:rsidR="00E974C5" w:rsidRPr="00363A64">
        <w:rPr>
          <w:lang w:val="en-AU"/>
        </w:rPr>
        <w:t xml:space="preserve">workplace </w:t>
      </w:r>
      <w:r w:rsidR="003E7FF8" w:rsidRPr="00363A64">
        <w:rPr>
          <w:lang w:val="en-AU"/>
        </w:rPr>
        <w:t>policies. T</w:t>
      </w:r>
      <w:r w:rsidRPr="00363A64">
        <w:rPr>
          <w:lang w:val="en-AU"/>
        </w:rPr>
        <w:t xml:space="preserve">his identifies policies of the </w:t>
      </w:r>
      <w:r w:rsidR="00E974C5" w:rsidRPr="00363A64">
        <w:rPr>
          <w:lang w:val="en-AU"/>
        </w:rPr>
        <w:t xml:space="preserve">business which </w:t>
      </w:r>
      <w:r w:rsidRPr="00363A64">
        <w:rPr>
          <w:lang w:val="en-AU"/>
        </w:rPr>
        <w:t>may impact on the project</w:t>
      </w:r>
      <w:r w:rsidR="003E7FF8" w:rsidRPr="00363A64">
        <w:rPr>
          <w:lang w:val="en-AU"/>
        </w:rPr>
        <w:t xml:space="preserve"> and need to be </w:t>
      </w:r>
      <w:r w:rsidRPr="00363A64">
        <w:rPr>
          <w:lang w:val="en-AU"/>
        </w:rPr>
        <w:t>taken into account as part of the project</w:t>
      </w:r>
    </w:p>
    <w:p w:rsidR="00036F5B" w:rsidRPr="00363A64" w:rsidRDefault="003E7FF8" w:rsidP="00373437">
      <w:pPr>
        <w:pStyle w:val="Bullet2"/>
        <w:rPr>
          <w:lang w:val="en-AU"/>
        </w:rPr>
      </w:pPr>
      <w:r w:rsidRPr="00363A64">
        <w:rPr>
          <w:lang w:val="en-AU"/>
        </w:rPr>
        <w:t xml:space="preserve">Legislated requirements </w:t>
      </w:r>
      <w:r w:rsidR="00036F5B" w:rsidRPr="00363A64">
        <w:rPr>
          <w:lang w:val="en-AU"/>
        </w:rPr>
        <w:t xml:space="preserve">stating mandatory compliance  requirements, and identifying the authorities and legislation, regulations, codes </w:t>
      </w:r>
      <w:r w:rsidR="00E974C5" w:rsidRPr="00363A64">
        <w:rPr>
          <w:lang w:val="en-AU"/>
        </w:rPr>
        <w:t xml:space="preserve">and by-laws which </w:t>
      </w:r>
      <w:r w:rsidR="00036F5B" w:rsidRPr="00363A64">
        <w:rPr>
          <w:lang w:val="en-AU"/>
        </w:rPr>
        <w:t>apply</w:t>
      </w:r>
      <w:r w:rsidR="00E974C5" w:rsidRPr="00363A64">
        <w:rPr>
          <w:lang w:val="en-AU"/>
        </w:rPr>
        <w:t xml:space="preserve"> </w:t>
      </w:r>
    </w:p>
    <w:p w:rsidR="00036F5B" w:rsidRPr="00363A64" w:rsidRDefault="00036F5B" w:rsidP="00373437">
      <w:pPr>
        <w:pStyle w:val="Bullet1"/>
      </w:pPr>
      <w:r w:rsidRPr="00363A64">
        <w:t xml:space="preserve">Project </w:t>
      </w:r>
      <w:r w:rsidR="00594C61" w:rsidRPr="00363A64">
        <w:t xml:space="preserve">management </w:t>
      </w:r>
      <w:r w:rsidR="003E7FF8" w:rsidRPr="00363A64">
        <w:t>plan. Y</w:t>
      </w:r>
      <w:r w:rsidRPr="00363A64">
        <w:t xml:space="preserve">ou may be required to prepare the Project Plan or you may be given one already prepared. See </w:t>
      </w:r>
      <w:r w:rsidRPr="00363A64">
        <w:rPr>
          <w:u w:val="single"/>
        </w:rPr>
        <w:t>1</w:t>
      </w:r>
      <w:r w:rsidR="00E974C5" w:rsidRPr="00363A64">
        <w:rPr>
          <w:u w:val="single"/>
        </w:rPr>
        <w:t>.8</w:t>
      </w:r>
      <w:r w:rsidRPr="00363A64">
        <w:t xml:space="preserve"> for further details</w:t>
      </w:r>
    </w:p>
    <w:p w:rsidR="00036F5B" w:rsidRPr="00363A64" w:rsidRDefault="00036F5B" w:rsidP="00373437">
      <w:pPr>
        <w:pStyle w:val="Bullet1"/>
      </w:pPr>
      <w:r w:rsidRPr="00363A64">
        <w:t>A range of supplementary documents tied to the specific nature of the project which, if not already contained in the above documents</w:t>
      </w:r>
      <w:r w:rsidR="003E7FF8" w:rsidRPr="00363A64">
        <w:t>,</w:t>
      </w:r>
      <w:r w:rsidRPr="00363A64">
        <w:t xml:space="preserve"> may address:</w:t>
      </w:r>
    </w:p>
    <w:p w:rsidR="00036F5B" w:rsidRPr="00363A64" w:rsidRDefault="00036F5B" w:rsidP="00373437">
      <w:pPr>
        <w:pStyle w:val="Bullet2"/>
        <w:rPr>
          <w:lang w:val="en-AU"/>
        </w:rPr>
      </w:pPr>
      <w:r w:rsidRPr="00363A64">
        <w:rPr>
          <w:lang w:val="en-AU"/>
        </w:rPr>
        <w:t>Expected outcomes</w:t>
      </w:r>
    </w:p>
    <w:p w:rsidR="00036F5B" w:rsidRPr="00363A64" w:rsidRDefault="00036F5B" w:rsidP="00373437">
      <w:pPr>
        <w:pStyle w:val="Bullet2"/>
        <w:rPr>
          <w:lang w:val="en-AU"/>
        </w:rPr>
      </w:pPr>
      <w:r w:rsidRPr="00363A64">
        <w:rPr>
          <w:lang w:val="en-AU"/>
        </w:rPr>
        <w:t>Inclusions and exclusions</w:t>
      </w:r>
      <w:r w:rsidR="00E974C5" w:rsidRPr="00363A64">
        <w:rPr>
          <w:lang w:val="en-AU"/>
        </w:rPr>
        <w:t xml:space="preserve"> for the project</w:t>
      </w:r>
      <w:r w:rsidR="003E7FF8" w:rsidRPr="00363A64">
        <w:rPr>
          <w:lang w:val="en-AU"/>
        </w:rPr>
        <w:t>. U</w:t>
      </w:r>
      <w:r w:rsidRPr="00363A64">
        <w:rPr>
          <w:lang w:val="en-AU"/>
        </w:rPr>
        <w:t>nderstanding the exact nature of these is critical to avoid ‘project creep’ where more and more is included in project work even though it was not originally considered, approved or funded</w:t>
      </w:r>
    </w:p>
    <w:p w:rsidR="00036F5B" w:rsidRPr="00363A64" w:rsidRDefault="00036F5B" w:rsidP="00373437">
      <w:pPr>
        <w:pStyle w:val="Bullet2"/>
        <w:rPr>
          <w:lang w:val="en-AU"/>
        </w:rPr>
      </w:pPr>
      <w:r w:rsidRPr="00363A64">
        <w:rPr>
          <w:lang w:val="en-AU"/>
        </w:rPr>
        <w:t>Timeframes for the project and identified stages</w:t>
      </w:r>
    </w:p>
    <w:p w:rsidR="00036F5B" w:rsidRPr="00363A64" w:rsidRDefault="003E7FF8" w:rsidP="00373437">
      <w:pPr>
        <w:pStyle w:val="Bullet2"/>
        <w:rPr>
          <w:lang w:val="en-AU"/>
        </w:rPr>
      </w:pPr>
      <w:r w:rsidRPr="00363A64">
        <w:rPr>
          <w:lang w:val="en-AU"/>
        </w:rPr>
        <w:t xml:space="preserve">Quality standards and </w:t>
      </w:r>
      <w:r w:rsidR="00036F5B" w:rsidRPr="00363A64">
        <w:rPr>
          <w:lang w:val="en-AU"/>
        </w:rPr>
        <w:t>criteria for project deliverables</w:t>
      </w:r>
    </w:p>
    <w:p w:rsidR="00036F5B" w:rsidRPr="00363A64" w:rsidRDefault="00036F5B" w:rsidP="00373437">
      <w:pPr>
        <w:pStyle w:val="Bullet2"/>
        <w:rPr>
          <w:lang w:val="en-AU"/>
        </w:rPr>
      </w:pPr>
      <w:r w:rsidRPr="00363A64">
        <w:rPr>
          <w:lang w:val="en-AU"/>
        </w:rPr>
        <w:t xml:space="preserve">Project resources – </w:t>
      </w:r>
      <w:r w:rsidR="003E7FF8" w:rsidRPr="00363A64">
        <w:rPr>
          <w:lang w:val="en-AU"/>
        </w:rPr>
        <w:t xml:space="preserve">see </w:t>
      </w:r>
      <w:r w:rsidR="003E7FF8" w:rsidRPr="00363A64">
        <w:rPr>
          <w:u w:val="single"/>
          <w:lang w:val="en-AU"/>
        </w:rPr>
        <w:t>S</w:t>
      </w:r>
      <w:r w:rsidR="000E1180" w:rsidRPr="00363A64">
        <w:rPr>
          <w:u w:val="single"/>
          <w:lang w:val="en-AU"/>
        </w:rPr>
        <w:t xml:space="preserve">ection </w:t>
      </w:r>
      <w:r w:rsidR="00BC36A3" w:rsidRPr="00363A64">
        <w:rPr>
          <w:u w:val="single"/>
          <w:lang w:val="en-AU"/>
        </w:rPr>
        <w:t>1</w:t>
      </w:r>
      <w:r w:rsidR="000E1180" w:rsidRPr="00363A64">
        <w:rPr>
          <w:u w:val="single"/>
          <w:lang w:val="en-AU"/>
        </w:rPr>
        <w:t>.</w:t>
      </w:r>
      <w:r w:rsidR="00BC36A3" w:rsidRPr="00363A64">
        <w:rPr>
          <w:u w:val="single"/>
          <w:lang w:val="en-AU"/>
        </w:rPr>
        <w:t>2</w:t>
      </w:r>
      <w:r w:rsidRPr="00363A64">
        <w:rPr>
          <w:lang w:val="en-AU"/>
        </w:rPr>
        <w:t xml:space="preserve">. </w:t>
      </w:r>
    </w:p>
    <w:p w:rsidR="00036F5B" w:rsidRPr="00363A64" w:rsidRDefault="00036F5B" w:rsidP="00373437">
      <w:pPr>
        <w:pStyle w:val="Heading4"/>
      </w:pPr>
      <w:r w:rsidRPr="00363A64">
        <w:t>The importance of these documents</w:t>
      </w:r>
    </w:p>
    <w:p w:rsidR="00036F5B" w:rsidRPr="00363A64" w:rsidRDefault="00B603DA" w:rsidP="00373437">
      <w:pPr>
        <w:pStyle w:val="BodyCopy"/>
        <w:rPr>
          <w:noProof w:val="0"/>
        </w:rPr>
      </w:pPr>
      <w:r w:rsidRPr="00363A64">
        <w:rPr>
          <w:lang w:eastAsia="en-AU"/>
        </w:rPr>
        <w:drawing>
          <wp:anchor distT="0" distB="0" distL="114300" distR="114300" simplePos="0" relativeHeight="251743232" behindDoc="0" locked="0" layoutInCell="1" allowOverlap="1">
            <wp:simplePos x="0" y="0"/>
            <wp:positionH relativeFrom="column">
              <wp:posOffset>4094480</wp:posOffset>
            </wp:positionH>
            <wp:positionV relativeFrom="paragraph">
              <wp:posOffset>120015</wp:posOffset>
            </wp:positionV>
            <wp:extent cx="1471930" cy="977265"/>
            <wp:effectExtent l="19050" t="0" r="0" b="0"/>
            <wp:wrapSquare wrapText="bothSides"/>
            <wp:docPr id="24" name="Picture 23" descr="MP91022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JPG"/>
                    <pic:cNvPicPr/>
                  </pic:nvPicPr>
                  <pic:blipFill>
                    <a:blip r:embed="rId46" cstate="print"/>
                    <a:stretch>
                      <a:fillRect/>
                    </a:stretch>
                  </pic:blipFill>
                  <pic:spPr>
                    <a:xfrm>
                      <a:off x="0" y="0"/>
                      <a:ext cx="1471930" cy="977265"/>
                    </a:xfrm>
                    <a:prstGeom prst="rect">
                      <a:avLst/>
                    </a:prstGeom>
                  </pic:spPr>
                </pic:pic>
              </a:graphicData>
            </a:graphic>
          </wp:anchor>
        </w:drawing>
      </w:r>
      <w:r w:rsidR="00036F5B" w:rsidRPr="00363A64">
        <w:rPr>
          <w:noProof w:val="0"/>
        </w:rPr>
        <w:t>For all the documents identified above, you must:</w:t>
      </w:r>
    </w:p>
    <w:p w:rsidR="00036F5B" w:rsidRPr="00363A64" w:rsidRDefault="003E7FF8" w:rsidP="00373437">
      <w:pPr>
        <w:pStyle w:val="Bullet1"/>
      </w:pPr>
      <w:r w:rsidRPr="00363A64">
        <w:t>Obtain them. G</w:t>
      </w:r>
      <w:r w:rsidR="00036F5B" w:rsidRPr="00363A64">
        <w:t>et your own copy</w:t>
      </w:r>
    </w:p>
    <w:p w:rsidR="00036F5B" w:rsidRPr="00363A64" w:rsidRDefault="003E7FF8" w:rsidP="00373437">
      <w:pPr>
        <w:pStyle w:val="Bullet1"/>
      </w:pPr>
      <w:r w:rsidRPr="00363A64">
        <w:t>Read them</w:t>
      </w:r>
      <w:r w:rsidR="00036F5B" w:rsidRPr="00363A64">
        <w:t xml:space="preserve"> once, twice and possibl</w:t>
      </w:r>
      <w:r w:rsidR="00E974C5" w:rsidRPr="00363A64">
        <w:t>y</w:t>
      </w:r>
      <w:r w:rsidR="00036F5B" w:rsidRPr="00363A64">
        <w:t xml:space="preserve"> three times</w:t>
      </w:r>
    </w:p>
    <w:p w:rsidR="00036F5B" w:rsidRPr="00363A64" w:rsidRDefault="003E7FF8" w:rsidP="00373437">
      <w:pPr>
        <w:pStyle w:val="Bullet1"/>
      </w:pPr>
      <w:r w:rsidRPr="00363A64">
        <w:t>Understand them. C</w:t>
      </w:r>
      <w:r w:rsidR="00036F5B" w:rsidRPr="00363A64">
        <w:t>larify everything that is not clear to you</w:t>
      </w:r>
    </w:p>
    <w:p w:rsidR="00036F5B" w:rsidRPr="00363A64" w:rsidRDefault="00036F5B" w:rsidP="00373437">
      <w:pPr>
        <w:pStyle w:val="Bullet1"/>
      </w:pPr>
      <w:r w:rsidRPr="00363A64">
        <w:t xml:space="preserve">Know </w:t>
      </w:r>
      <w:r w:rsidR="003E7FF8" w:rsidRPr="00363A64">
        <w:t>them. C</w:t>
      </w:r>
      <w:r w:rsidRPr="00363A64">
        <w:t>ommit them to memory as they form the basis of all your future action in relation to the project.</w:t>
      </w:r>
    </w:p>
    <w:p w:rsidR="00036F5B" w:rsidRPr="00363A64" w:rsidRDefault="00036F5B" w:rsidP="00373437">
      <w:pPr>
        <w:pStyle w:val="BodyCopy"/>
        <w:rPr>
          <w:noProof w:val="0"/>
        </w:rPr>
      </w:pPr>
      <w:r w:rsidRPr="00363A64">
        <w:rPr>
          <w:noProof w:val="0"/>
        </w:rPr>
        <w:t>Never be shy about re-reading any of these documents throughout the course of the project.</w:t>
      </w:r>
    </w:p>
    <w:p w:rsidR="00B603DA" w:rsidRPr="00363A64" w:rsidRDefault="00036F5B" w:rsidP="00B603DA">
      <w:pPr>
        <w:pStyle w:val="BodyCopy"/>
        <w:rPr>
          <w:noProof w:val="0"/>
        </w:rPr>
      </w:pPr>
      <w:r w:rsidRPr="00363A64">
        <w:rPr>
          <w:noProof w:val="0"/>
        </w:rPr>
        <w:t>Always consider meeting with the person</w:t>
      </w:r>
      <w:r w:rsidR="003E7FF8" w:rsidRPr="00363A64">
        <w:rPr>
          <w:noProof w:val="0"/>
        </w:rPr>
        <w:t xml:space="preserve"> or </w:t>
      </w:r>
      <w:r w:rsidRPr="00363A64">
        <w:rPr>
          <w:noProof w:val="0"/>
        </w:rPr>
        <w:t xml:space="preserve">groups who produced these documents to get their input regarding interpretations </w:t>
      </w:r>
      <w:r w:rsidR="00E974C5" w:rsidRPr="00363A64">
        <w:rPr>
          <w:noProof w:val="0"/>
        </w:rPr>
        <w:t xml:space="preserve">and intent </w:t>
      </w:r>
      <w:r w:rsidRPr="00363A64">
        <w:rPr>
          <w:noProof w:val="0"/>
        </w:rPr>
        <w:t>for e</w:t>
      </w:r>
      <w:r w:rsidR="003E7FF8" w:rsidRPr="00363A64">
        <w:rPr>
          <w:noProof w:val="0"/>
        </w:rPr>
        <w:t>very document presented to you. T</w:t>
      </w:r>
      <w:r w:rsidRPr="00363A64">
        <w:rPr>
          <w:noProof w:val="0"/>
        </w:rPr>
        <w:t xml:space="preserve">he true context of many documents often lies in what is revealed </w:t>
      </w:r>
      <w:r w:rsidR="00E974C5" w:rsidRPr="00363A64">
        <w:rPr>
          <w:noProof w:val="0"/>
        </w:rPr>
        <w:t xml:space="preserve">only </w:t>
      </w:r>
      <w:r w:rsidRPr="00363A64">
        <w:rPr>
          <w:noProof w:val="0"/>
        </w:rPr>
        <w:t>when talking with those who drafted the documents.</w:t>
      </w:r>
      <w:r w:rsidR="00B603DA" w:rsidRPr="00363A64">
        <w:rPr>
          <w:noProof w:val="0"/>
        </w:rPr>
        <w:br w:type="page"/>
      </w:r>
    </w:p>
    <w:p w:rsidR="00036F5B" w:rsidRPr="00363A64" w:rsidRDefault="00F8752A" w:rsidP="00594C61">
      <w:pPr>
        <w:pStyle w:val="Heading3"/>
        <w:ind w:left="0" w:firstLine="0"/>
      </w:pPr>
      <w:r w:rsidRPr="00363A64">
        <w:lastRenderedPageBreak/>
        <w:t>Seeking clarification from delegating authority</w:t>
      </w:r>
      <w:r w:rsidR="00594C61" w:rsidRPr="00363A64">
        <w:t xml:space="preserve"> and/or funding body</w:t>
      </w:r>
    </w:p>
    <w:p w:rsidR="00F8752A" w:rsidRPr="00363A64" w:rsidRDefault="00B603DA" w:rsidP="00B603DA">
      <w:pPr>
        <w:pStyle w:val="BodyCopy"/>
        <w:rPr>
          <w:noProof w:val="0"/>
        </w:rPr>
      </w:pPr>
      <w:r w:rsidRPr="00363A64">
        <w:rPr>
          <w:lang w:eastAsia="en-AU"/>
        </w:rPr>
        <w:drawing>
          <wp:anchor distT="0" distB="0" distL="114300" distR="114300" simplePos="0" relativeHeight="251744256" behindDoc="0" locked="0" layoutInCell="1" allowOverlap="1">
            <wp:simplePos x="0" y="0"/>
            <wp:positionH relativeFrom="column">
              <wp:posOffset>4224655</wp:posOffset>
            </wp:positionH>
            <wp:positionV relativeFrom="paragraph">
              <wp:posOffset>77470</wp:posOffset>
            </wp:positionV>
            <wp:extent cx="1329055" cy="906145"/>
            <wp:effectExtent l="19050" t="0" r="4445" b="0"/>
            <wp:wrapSquare wrapText="bothSides"/>
            <wp:docPr id="33" name="Picture 32" descr="MP900423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28.JPG"/>
                    <pic:cNvPicPr/>
                  </pic:nvPicPr>
                  <pic:blipFill>
                    <a:blip r:embed="rId47" cstate="print"/>
                    <a:stretch>
                      <a:fillRect/>
                    </a:stretch>
                  </pic:blipFill>
                  <pic:spPr>
                    <a:xfrm>
                      <a:off x="0" y="0"/>
                      <a:ext cx="1329055" cy="906145"/>
                    </a:xfrm>
                    <a:prstGeom prst="rect">
                      <a:avLst/>
                    </a:prstGeom>
                  </pic:spPr>
                </pic:pic>
              </a:graphicData>
            </a:graphic>
          </wp:anchor>
        </w:drawing>
      </w:r>
      <w:r w:rsidR="00F8752A" w:rsidRPr="00363A64">
        <w:rPr>
          <w:noProof w:val="0"/>
        </w:rPr>
        <w:t>No project should proceed until there is total clarity about what the requirements of the project are.</w:t>
      </w:r>
    </w:p>
    <w:p w:rsidR="00F8752A" w:rsidRPr="00363A64" w:rsidRDefault="00F8752A" w:rsidP="00B603DA">
      <w:pPr>
        <w:pStyle w:val="BodyCopy"/>
        <w:rPr>
          <w:noProof w:val="0"/>
        </w:rPr>
      </w:pPr>
      <w:r w:rsidRPr="00363A64">
        <w:rPr>
          <w:noProof w:val="0"/>
        </w:rPr>
        <w:t>A Project Manager can never as</w:t>
      </w:r>
      <w:r w:rsidR="00CB14A7" w:rsidRPr="00363A64">
        <w:rPr>
          <w:noProof w:val="0"/>
        </w:rPr>
        <w:t>sume they know what is required. A</w:t>
      </w:r>
      <w:r w:rsidRPr="00363A64">
        <w:rPr>
          <w:noProof w:val="0"/>
        </w:rPr>
        <w:t>ll proposed action must be clarified, and there is sometimes a requirement all action must receive actual verbal or written a</w:t>
      </w:r>
      <w:r w:rsidR="00B603DA" w:rsidRPr="00363A64">
        <w:rPr>
          <w:noProof w:val="0"/>
        </w:rPr>
        <w:t>pproval before it can be taken.</w:t>
      </w:r>
    </w:p>
    <w:p w:rsidR="00F8752A" w:rsidRPr="00363A64" w:rsidRDefault="00F8752A" w:rsidP="00B603DA">
      <w:pPr>
        <w:pStyle w:val="BodyCopy"/>
        <w:rPr>
          <w:noProof w:val="0"/>
        </w:rPr>
      </w:pPr>
      <w:r w:rsidRPr="00363A64">
        <w:rPr>
          <w:noProof w:val="0"/>
        </w:rPr>
        <w:t>The ‘delegating authority’ will depend on what the project is.</w:t>
      </w:r>
    </w:p>
    <w:p w:rsidR="00F8752A" w:rsidRPr="00363A64" w:rsidRDefault="00CB14A7" w:rsidP="00B603DA">
      <w:pPr>
        <w:pStyle w:val="BodyCopy"/>
        <w:rPr>
          <w:noProof w:val="0"/>
        </w:rPr>
      </w:pPr>
      <w:r w:rsidRPr="00363A64">
        <w:rPr>
          <w:noProof w:val="0"/>
        </w:rPr>
        <w:t xml:space="preserve">For functions or </w:t>
      </w:r>
      <w:r w:rsidR="00F8752A" w:rsidRPr="00363A64">
        <w:rPr>
          <w:noProof w:val="0"/>
        </w:rPr>
        <w:t xml:space="preserve">events the delegating authority could be an individual – a private person, </w:t>
      </w:r>
      <w:r w:rsidR="00D41700" w:rsidRPr="00363A64">
        <w:rPr>
          <w:noProof w:val="0"/>
        </w:rPr>
        <w:t xml:space="preserve">or someone who </w:t>
      </w:r>
      <w:r w:rsidR="00F8752A" w:rsidRPr="00363A64">
        <w:rPr>
          <w:noProof w:val="0"/>
        </w:rPr>
        <w:t>represent</w:t>
      </w:r>
      <w:r w:rsidR="00D41700" w:rsidRPr="00363A64">
        <w:rPr>
          <w:noProof w:val="0"/>
        </w:rPr>
        <w:t>s</w:t>
      </w:r>
      <w:r w:rsidR="00F8752A" w:rsidRPr="00363A64">
        <w:rPr>
          <w:noProof w:val="0"/>
        </w:rPr>
        <w:t xml:space="preserve"> a business.</w:t>
      </w:r>
    </w:p>
    <w:p w:rsidR="00F8752A" w:rsidRPr="00363A64" w:rsidRDefault="00F8752A" w:rsidP="00B603DA">
      <w:pPr>
        <w:pStyle w:val="BodyCopy"/>
        <w:rPr>
          <w:noProof w:val="0"/>
        </w:rPr>
      </w:pPr>
      <w:r w:rsidRPr="00363A64">
        <w:rPr>
          <w:noProof w:val="0"/>
        </w:rPr>
        <w:t>Where finance f</w:t>
      </w:r>
      <w:r w:rsidR="00CB14A7" w:rsidRPr="00363A64">
        <w:rPr>
          <w:noProof w:val="0"/>
        </w:rPr>
        <w:t>or a building, renovation or up</w:t>
      </w:r>
      <w:r w:rsidRPr="00363A64">
        <w:rPr>
          <w:noProof w:val="0"/>
        </w:rPr>
        <w:t>grading project has been received from a funding body (such as an industry body, or a g</w:t>
      </w:r>
      <w:r w:rsidR="00CB14A7" w:rsidRPr="00363A64">
        <w:rPr>
          <w:noProof w:val="0"/>
        </w:rPr>
        <w:t xml:space="preserve">overnment authority), this body or </w:t>
      </w:r>
      <w:r w:rsidRPr="00363A64">
        <w:rPr>
          <w:noProof w:val="0"/>
        </w:rPr>
        <w:t>agency becomes the delegating authority</w:t>
      </w:r>
      <w:r w:rsidR="00B64F4E" w:rsidRPr="00363A64">
        <w:rPr>
          <w:noProof w:val="0"/>
        </w:rPr>
        <w:t>.</w:t>
      </w:r>
    </w:p>
    <w:p w:rsidR="00F8752A" w:rsidRPr="00363A64" w:rsidRDefault="00D85313" w:rsidP="00B603DA">
      <w:pPr>
        <w:pStyle w:val="BodyCopy"/>
        <w:rPr>
          <w:noProof w:val="0"/>
        </w:rPr>
      </w:pPr>
      <w:r w:rsidRPr="00363A64">
        <w:rPr>
          <w:noProof w:val="0"/>
        </w:rPr>
        <w:t>I</w:t>
      </w:r>
      <w:r w:rsidR="00F8752A" w:rsidRPr="00363A64">
        <w:rPr>
          <w:noProof w:val="0"/>
        </w:rPr>
        <w:t xml:space="preserve">n </w:t>
      </w:r>
      <w:r w:rsidRPr="00363A64">
        <w:rPr>
          <w:noProof w:val="0"/>
        </w:rPr>
        <w:t xml:space="preserve">hospitality venues </w:t>
      </w:r>
      <w:r w:rsidR="00F8752A" w:rsidRPr="00363A64">
        <w:rPr>
          <w:noProof w:val="0"/>
        </w:rPr>
        <w:t>the Board</w:t>
      </w:r>
      <w:r w:rsidR="00DD4E1F" w:rsidRPr="00363A64">
        <w:rPr>
          <w:noProof w:val="0"/>
        </w:rPr>
        <w:t>, management</w:t>
      </w:r>
      <w:r w:rsidR="00F8752A" w:rsidRPr="00363A64">
        <w:rPr>
          <w:noProof w:val="0"/>
        </w:rPr>
        <w:t xml:space="preserve"> </w:t>
      </w:r>
      <w:r w:rsidRPr="00363A64">
        <w:rPr>
          <w:noProof w:val="0"/>
        </w:rPr>
        <w:t xml:space="preserve">or the owner </w:t>
      </w:r>
      <w:r w:rsidR="00F8752A" w:rsidRPr="00363A64">
        <w:rPr>
          <w:noProof w:val="0"/>
        </w:rPr>
        <w:t xml:space="preserve">is </w:t>
      </w:r>
      <w:r w:rsidRPr="00363A64">
        <w:rPr>
          <w:noProof w:val="0"/>
        </w:rPr>
        <w:t xml:space="preserve">the </w:t>
      </w:r>
      <w:r w:rsidR="00F8752A" w:rsidRPr="00363A64">
        <w:rPr>
          <w:noProof w:val="0"/>
        </w:rPr>
        <w:t>delegating body for 99.9% of all projects (with the exception of, for example, functions).</w:t>
      </w:r>
    </w:p>
    <w:p w:rsidR="00F8752A" w:rsidRPr="00363A64" w:rsidRDefault="00F8752A" w:rsidP="00B603DA">
      <w:pPr>
        <w:pStyle w:val="BodyCopy"/>
        <w:rPr>
          <w:noProof w:val="0"/>
        </w:rPr>
      </w:pPr>
      <w:r w:rsidRPr="00363A64">
        <w:rPr>
          <w:noProof w:val="0"/>
        </w:rPr>
        <w:t>In many ways, exactly who can be seen as the delegating authority depends on who is paying for thing</w:t>
      </w:r>
      <w:r w:rsidR="00CB14A7" w:rsidRPr="00363A64">
        <w:rPr>
          <w:noProof w:val="0"/>
        </w:rPr>
        <w:t xml:space="preserve">s. The person or </w:t>
      </w:r>
      <w:r w:rsidRPr="00363A64">
        <w:rPr>
          <w:noProof w:val="0"/>
        </w:rPr>
        <w:t>agency who pays is essentially the delegating authority.</w:t>
      </w:r>
    </w:p>
    <w:p w:rsidR="00F8752A" w:rsidRPr="00363A64" w:rsidRDefault="00B603DA" w:rsidP="00AE689E">
      <w:pPr>
        <w:pStyle w:val="Heading3"/>
      </w:pPr>
      <w:r w:rsidRPr="00363A64">
        <w:rPr>
          <w:noProof/>
        </w:rPr>
        <w:drawing>
          <wp:anchor distT="0" distB="0" distL="114300" distR="114300" simplePos="0" relativeHeight="251745280" behindDoc="0" locked="0" layoutInCell="1" allowOverlap="1">
            <wp:simplePos x="0" y="0"/>
            <wp:positionH relativeFrom="column">
              <wp:posOffset>4415790</wp:posOffset>
            </wp:positionH>
            <wp:positionV relativeFrom="paragraph">
              <wp:posOffset>313055</wp:posOffset>
            </wp:positionV>
            <wp:extent cx="1134745" cy="914400"/>
            <wp:effectExtent l="19050" t="0" r="8255" b="0"/>
            <wp:wrapSquare wrapText="bothSides"/>
            <wp:docPr id="34" name="Picture 33"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48" cstate="print"/>
                    <a:stretch>
                      <a:fillRect/>
                    </a:stretch>
                  </pic:blipFill>
                  <pic:spPr>
                    <a:xfrm>
                      <a:off x="0" y="0"/>
                      <a:ext cx="1134745" cy="914400"/>
                    </a:xfrm>
                    <a:prstGeom prst="rect">
                      <a:avLst/>
                    </a:prstGeom>
                  </pic:spPr>
                </pic:pic>
              </a:graphicData>
            </a:graphic>
          </wp:anchor>
        </w:drawing>
      </w:r>
      <w:r w:rsidR="00F8752A" w:rsidRPr="00363A64">
        <w:t>Seeking clarification on ‘project parameters’</w:t>
      </w:r>
    </w:p>
    <w:p w:rsidR="00F8752A" w:rsidRPr="00363A64" w:rsidRDefault="00F8752A" w:rsidP="00B603DA">
      <w:pPr>
        <w:pStyle w:val="BodyCopy"/>
        <w:rPr>
          <w:noProof w:val="0"/>
        </w:rPr>
      </w:pPr>
      <w:r w:rsidRPr="00363A64">
        <w:rPr>
          <w:noProof w:val="0"/>
        </w:rPr>
        <w:t xml:space="preserve">Because the delegating authorities are commissioning and/or paying for the project it stands to reason </w:t>
      </w:r>
      <w:r w:rsidR="00CB14A7" w:rsidRPr="00363A64">
        <w:rPr>
          <w:noProof w:val="0"/>
        </w:rPr>
        <w:t xml:space="preserve">that </w:t>
      </w:r>
      <w:r w:rsidRPr="00363A64">
        <w:rPr>
          <w:noProof w:val="0"/>
        </w:rPr>
        <w:t xml:space="preserve">they </w:t>
      </w:r>
      <w:r w:rsidR="00CB14A7" w:rsidRPr="00363A64">
        <w:rPr>
          <w:noProof w:val="0"/>
        </w:rPr>
        <w:t xml:space="preserve">will </w:t>
      </w:r>
      <w:r w:rsidRPr="00363A64">
        <w:rPr>
          <w:noProof w:val="0"/>
        </w:rPr>
        <w:t>have a significant say in it.</w:t>
      </w:r>
    </w:p>
    <w:p w:rsidR="00F8752A" w:rsidRPr="00363A64" w:rsidRDefault="00F8752A" w:rsidP="00B603DA">
      <w:pPr>
        <w:pStyle w:val="BodyCopy"/>
        <w:rPr>
          <w:noProof w:val="0"/>
        </w:rPr>
      </w:pPr>
      <w:r w:rsidRPr="00363A64">
        <w:rPr>
          <w:noProof w:val="0"/>
        </w:rPr>
        <w:t xml:space="preserve">The delegating authority should always be consulted whenever there is </w:t>
      </w:r>
      <w:r w:rsidR="00CB14A7" w:rsidRPr="00363A64">
        <w:rPr>
          <w:noProof w:val="0"/>
        </w:rPr>
        <w:t xml:space="preserve">a </w:t>
      </w:r>
      <w:r w:rsidRPr="00363A64">
        <w:rPr>
          <w:noProof w:val="0"/>
        </w:rPr>
        <w:t>need to discuss, determine, clarify, alter or address ‘project parameters’.</w:t>
      </w:r>
    </w:p>
    <w:p w:rsidR="00F8752A" w:rsidRPr="00363A64" w:rsidRDefault="00F8752A" w:rsidP="00B603DA">
      <w:pPr>
        <w:pStyle w:val="BodyCopy"/>
        <w:rPr>
          <w:noProof w:val="0"/>
        </w:rPr>
      </w:pPr>
      <w:r w:rsidRPr="00363A64">
        <w:rPr>
          <w:noProof w:val="0"/>
        </w:rPr>
        <w:t xml:space="preserve">Project parameters relate to anything that may constrain, limit or restrict actions in relation to executing </w:t>
      </w:r>
      <w:r w:rsidR="00CB14A7" w:rsidRPr="00363A64">
        <w:rPr>
          <w:noProof w:val="0"/>
        </w:rPr>
        <w:t>the project. T</w:t>
      </w:r>
      <w:r w:rsidRPr="00363A64">
        <w:rPr>
          <w:noProof w:val="0"/>
        </w:rPr>
        <w:t>hese parameters may have been established, quantified and detailed as part of the project scope or brief, or they may have only emerged after action was commenced on the project.</w:t>
      </w:r>
    </w:p>
    <w:p w:rsidR="00F8752A" w:rsidRPr="00363A64" w:rsidRDefault="00F8752A" w:rsidP="00B603DA">
      <w:pPr>
        <w:pStyle w:val="BodyCopy"/>
        <w:rPr>
          <w:noProof w:val="0"/>
        </w:rPr>
      </w:pPr>
      <w:r w:rsidRPr="00363A64">
        <w:rPr>
          <w:noProof w:val="0"/>
        </w:rPr>
        <w:t xml:space="preserve">It is always to be expected </w:t>
      </w:r>
      <w:r w:rsidR="00CB14A7" w:rsidRPr="00363A64">
        <w:rPr>
          <w:noProof w:val="0"/>
        </w:rPr>
        <w:t xml:space="preserve">that </w:t>
      </w:r>
      <w:r w:rsidRPr="00363A64">
        <w:rPr>
          <w:noProof w:val="0"/>
        </w:rPr>
        <w:t>there will be emerging issues impacting on the parameters of any project</w:t>
      </w:r>
      <w:r w:rsidR="00CB14A7" w:rsidRPr="00363A64">
        <w:rPr>
          <w:noProof w:val="0"/>
        </w:rPr>
        <w:t>. I</w:t>
      </w:r>
      <w:r w:rsidRPr="00363A64">
        <w:rPr>
          <w:noProof w:val="0"/>
        </w:rPr>
        <w:t xml:space="preserve">t is useful to bear in mind </w:t>
      </w:r>
      <w:r w:rsidR="00CB14A7" w:rsidRPr="00363A64">
        <w:rPr>
          <w:noProof w:val="0"/>
        </w:rPr>
        <w:t xml:space="preserve">that </w:t>
      </w:r>
      <w:r w:rsidRPr="00363A64">
        <w:rPr>
          <w:noProof w:val="0"/>
        </w:rPr>
        <w:t>the p</w:t>
      </w:r>
      <w:r w:rsidR="00CB14A7" w:rsidRPr="00363A64">
        <w:rPr>
          <w:noProof w:val="0"/>
        </w:rPr>
        <w:t>lanning phase can only foresee and address so much. I</w:t>
      </w:r>
      <w:r w:rsidRPr="00363A64">
        <w:rPr>
          <w:noProof w:val="0"/>
        </w:rPr>
        <w:t xml:space="preserve">t is </w:t>
      </w:r>
      <w:r w:rsidR="00CB14A7" w:rsidRPr="00363A64">
        <w:rPr>
          <w:noProof w:val="0"/>
        </w:rPr>
        <w:t xml:space="preserve">in </w:t>
      </w:r>
      <w:r w:rsidRPr="00363A64">
        <w:rPr>
          <w:noProof w:val="0"/>
        </w:rPr>
        <w:t xml:space="preserve">the nature of projects </w:t>
      </w:r>
      <w:r w:rsidR="00CB14A7" w:rsidRPr="00363A64">
        <w:rPr>
          <w:noProof w:val="0"/>
        </w:rPr>
        <w:t xml:space="preserve">that </w:t>
      </w:r>
      <w:r w:rsidRPr="00363A64">
        <w:rPr>
          <w:noProof w:val="0"/>
        </w:rPr>
        <w:t>they always create unforeseen issues that must be taken into account.</w:t>
      </w:r>
    </w:p>
    <w:p w:rsidR="00F8752A" w:rsidRPr="00363A64" w:rsidRDefault="00F8752A" w:rsidP="00B603DA">
      <w:pPr>
        <w:pStyle w:val="BodyCopy"/>
        <w:rPr>
          <w:noProof w:val="0"/>
        </w:rPr>
      </w:pPr>
      <w:r w:rsidRPr="00363A64">
        <w:rPr>
          <w:noProof w:val="0"/>
        </w:rPr>
        <w:t>While planning is essential, it is never a guarantee t</w:t>
      </w:r>
      <w:r w:rsidR="00CB14A7" w:rsidRPr="00363A64">
        <w:rPr>
          <w:noProof w:val="0"/>
        </w:rPr>
        <w:t>hings will always go smoothly. P</w:t>
      </w:r>
      <w:r w:rsidRPr="00363A64">
        <w:rPr>
          <w:noProof w:val="0"/>
        </w:rPr>
        <w:t>lanning tends to simply reduce the amount of unforeseen problems.</w:t>
      </w:r>
    </w:p>
    <w:p w:rsidR="00F8752A" w:rsidRPr="00363A64" w:rsidRDefault="00F8752A" w:rsidP="00B603DA">
      <w:pPr>
        <w:pStyle w:val="BodyCopy"/>
        <w:rPr>
          <w:noProof w:val="0"/>
        </w:rPr>
      </w:pPr>
      <w:r w:rsidRPr="00363A64">
        <w:rPr>
          <w:noProof w:val="0"/>
        </w:rPr>
        <w:t xml:space="preserve">Clarification on project parameters could include meeting with </w:t>
      </w:r>
      <w:r w:rsidR="00FE4C25" w:rsidRPr="00363A64">
        <w:rPr>
          <w:noProof w:val="0"/>
        </w:rPr>
        <w:t xml:space="preserve">management, </w:t>
      </w:r>
      <w:r w:rsidRPr="00363A64">
        <w:rPr>
          <w:noProof w:val="0"/>
        </w:rPr>
        <w:t xml:space="preserve">delegating authorities </w:t>
      </w:r>
      <w:r w:rsidR="00FE4C25" w:rsidRPr="00363A64">
        <w:rPr>
          <w:noProof w:val="0"/>
        </w:rPr>
        <w:t xml:space="preserve">or funding bodies </w:t>
      </w:r>
      <w:r w:rsidRPr="00363A64">
        <w:rPr>
          <w:noProof w:val="0"/>
        </w:rPr>
        <w:t xml:space="preserve">(or their representatives) to address the following topics: </w:t>
      </w:r>
    </w:p>
    <w:p w:rsidR="00F8752A" w:rsidRPr="00363A64" w:rsidRDefault="00F8752A" w:rsidP="00B603DA">
      <w:pPr>
        <w:pStyle w:val="Bullet1"/>
      </w:pPr>
      <w:r w:rsidRPr="00363A64">
        <w:t>Clarify ambiguity in any of the documents referred to above</w:t>
      </w:r>
    </w:p>
    <w:p w:rsidR="00F8752A" w:rsidRPr="00363A64" w:rsidRDefault="00F8752A" w:rsidP="00B603DA">
      <w:pPr>
        <w:pStyle w:val="Bullet1"/>
      </w:pPr>
      <w:r w:rsidRPr="00363A64">
        <w:t>Resol</w:t>
      </w:r>
      <w:r w:rsidR="005E4B10" w:rsidRPr="00363A64">
        <w:t xml:space="preserve">ve uncertainty about standards and </w:t>
      </w:r>
      <w:r w:rsidRPr="00363A64">
        <w:t>quality requirements for deliverables</w:t>
      </w:r>
    </w:p>
    <w:p w:rsidR="00F8752A" w:rsidRPr="00363A64" w:rsidRDefault="00F8752A" w:rsidP="00B603DA">
      <w:pPr>
        <w:pStyle w:val="Bullet1"/>
      </w:pPr>
      <w:r w:rsidRPr="00363A64">
        <w:t>Determine sequencing of competing action and priorities</w:t>
      </w:r>
    </w:p>
    <w:p w:rsidR="00F8752A" w:rsidRPr="00363A64" w:rsidRDefault="00F8752A" w:rsidP="00B603DA">
      <w:pPr>
        <w:pStyle w:val="Bullet1"/>
      </w:pPr>
      <w:r w:rsidRPr="00363A64">
        <w:t>Decide what is, and what is not, included in the project scope</w:t>
      </w:r>
    </w:p>
    <w:p w:rsidR="002974F4" w:rsidRPr="00363A64" w:rsidRDefault="00F8752A" w:rsidP="002974F4">
      <w:pPr>
        <w:pStyle w:val="Bullet1"/>
      </w:pPr>
      <w:r w:rsidRPr="00363A64">
        <w:lastRenderedPageBreak/>
        <w:t xml:space="preserve">Discuss and justify the need for extra resources – </w:t>
      </w:r>
      <w:r w:rsidR="005E4B10" w:rsidRPr="00363A64">
        <w:t xml:space="preserve">see </w:t>
      </w:r>
      <w:r w:rsidR="005E4B10" w:rsidRPr="00363A64">
        <w:rPr>
          <w:u w:val="single"/>
        </w:rPr>
        <w:t>S</w:t>
      </w:r>
      <w:r w:rsidR="000E1180" w:rsidRPr="00363A64">
        <w:rPr>
          <w:u w:val="single"/>
        </w:rPr>
        <w:t>ection 2.5</w:t>
      </w:r>
    </w:p>
    <w:p w:rsidR="00F8752A" w:rsidRPr="00363A64" w:rsidRDefault="00F8752A" w:rsidP="00B603DA">
      <w:pPr>
        <w:pStyle w:val="Bullet1"/>
      </w:pPr>
      <w:r w:rsidRPr="00363A64">
        <w:t xml:space="preserve">Provide insight or direction regarding the integration of this project with other projects being undertaken by the business either previously, at </w:t>
      </w:r>
      <w:r w:rsidR="005E4B10" w:rsidRPr="00363A64">
        <w:t>the same time, or being planned</w:t>
      </w:r>
      <w:r w:rsidRPr="00363A64">
        <w:t xml:space="preserve"> into the future</w:t>
      </w:r>
    </w:p>
    <w:p w:rsidR="00F8752A" w:rsidRPr="00363A64" w:rsidRDefault="002974F4" w:rsidP="00B603DA">
      <w:pPr>
        <w:pStyle w:val="Bullet1"/>
      </w:pPr>
      <w:r w:rsidRPr="00363A64">
        <w:rPr>
          <w:noProof/>
          <w:lang w:eastAsia="en-AU"/>
        </w:rPr>
        <w:drawing>
          <wp:anchor distT="0" distB="0" distL="114300" distR="114300" simplePos="0" relativeHeight="251746304" behindDoc="0" locked="0" layoutInCell="1" allowOverlap="1">
            <wp:simplePos x="0" y="0"/>
            <wp:positionH relativeFrom="column">
              <wp:posOffset>4631690</wp:posOffset>
            </wp:positionH>
            <wp:positionV relativeFrom="paragraph">
              <wp:posOffset>535305</wp:posOffset>
            </wp:positionV>
            <wp:extent cx="934720" cy="1407160"/>
            <wp:effectExtent l="19050" t="0" r="0" b="0"/>
            <wp:wrapSquare wrapText="bothSides"/>
            <wp:docPr id="35" name="Picture 34" descr="iStock_000002859965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59965Small.jpg"/>
                    <pic:cNvPicPr/>
                  </pic:nvPicPr>
                  <pic:blipFill>
                    <a:blip r:embed="rId49" cstate="print"/>
                    <a:stretch>
                      <a:fillRect/>
                    </a:stretch>
                  </pic:blipFill>
                  <pic:spPr>
                    <a:xfrm>
                      <a:off x="0" y="0"/>
                      <a:ext cx="934720" cy="1407160"/>
                    </a:xfrm>
                    <a:prstGeom prst="rect">
                      <a:avLst/>
                    </a:prstGeom>
                  </pic:spPr>
                </pic:pic>
              </a:graphicData>
            </a:graphic>
          </wp:anchor>
        </w:drawing>
      </w:r>
      <w:r w:rsidR="00F8752A" w:rsidRPr="00363A64">
        <w:t>Research and/or give advice regarding legislative and quality standards especially relating to compliance, safety, protection of the organisation against legal action (civil as well as criminal)</w:t>
      </w:r>
    </w:p>
    <w:p w:rsidR="00F8752A" w:rsidRPr="00363A64" w:rsidRDefault="00F8752A" w:rsidP="00B603DA">
      <w:pPr>
        <w:pStyle w:val="Bullet1"/>
      </w:pPr>
      <w:r w:rsidRPr="00363A64">
        <w:t>Clarify actions related to the procurement of items necessar</w:t>
      </w:r>
      <w:r w:rsidR="005E4B10" w:rsidRPr="00363A64">
        <w:t>y for project implementation. T</w:t>
      </w:r>
      <w:r w:rsidRPr="00363A64">
        <w:t>his can cover a wide variety of aspects including:</w:t>
      </w:r>
    </w:p>
    <w:p w:rsidR="00F8752A" w:rsidRPr="00363A64" w:rsidRDefault="00F8752A" w:rsidP="002974F4">
      <w:pPr>
        <w:pStyle w:val="Bullet2"/>
        <w:rPr>
          <w:lang w:val="en-AU"/>
        </w:rPr>
      </w:pPr>
      <w:r w:rsidRPr="00363A64">
        <w:rPr>
          <w:lang w:val="en-AU"/>
        </w:rPr>
        <w:t xml:space="preserve">Consideration of preferred suppliers </w:t>
      </w:r>
    </w:p>
    <w:p w:rsidR="00F8752A" w:rsidRPr="00363A64" w:rsidRDefault="00F8752A" w:rsidP="002974F4">
      <w:pPr>
        <w:pStyle w:val="Bullet2"/>
        <w:rPr>
          <w:lang w:val="en-AU"/>
        </w:rPr>
      </w:pPr>
      <w:r w:rsidRPr="00363A64">
        <w:rPr>
          <w:lang w:val="en-AU"/>
        </w:rPr>
        <w:t xml:space="preserve">Assurance relating to continuity of supply </w:t>
      </w:r>
    </w:p>
    <w:p w:rsidR="00F8752A" w:rsidRPr="00363A64" w:rsidRDefault="00F8752A" w:rsidP="002974F4">
      <w:pPr>
        <w:pStyle w:val="Bullet2"/>
        <w:rPr>
          <w:lang w:val="en-AU"/>
        </w:rPr>
      </w:pPr>
      <w:r w:rsidRPr="00363A64">
        <w:rPr>
          <w:lang w:val="en-AU"/>
        </w:rPr>
        <w:t>Previous work undertaken by potential suppliers</w:t>
      </w:r>
      <w:r w:rsidR="005E4B10" w:rsidRPr="00363A64">
        <w:rPr>
          <w:lang w:val="en-AU"/>
        </w:rPr>
        <w:t xml:space="preserve"> or </w:t>
      </w:r>
      <w:r w:rsidRPr="00363A64">
        <w:rPr>
          <w:lang w:val="en-AU"/>
        </w:rPr>
        <w:t>providers</w:t>
      </w:r>
    </w:p>
    <w:p w:rsidR="00F8752A" w:rsidRPr="00363A64" w:rsidRDefault="00F8752A" w:rsidP="002974F4">
      <w:pPr>
        <w:pStyle w:val="Bullet2"/>
        <w:rPr>
          <w:lang w:val="en-AU"/>
        </w:rPr>
      </w:pPr>
      <w:r w:rsidRPr="00363A64">
        <w:rPr>
          <w:lang w:val="en-AU"/>
        </w:rPr>
        <w:t xml:space="preserve">Need to obtain quotations </w:t>
      </w:r>
    </w:p>
    <w:p w:rsidR="00F8752A" w:rsidRPr="00363A64" w:rsidRDefault="00F8752A" w:rsidP="002974F4">
      <w:pPr>
        <w:pStyle w:val="Bullet2"/>
        <w:rPr>
          <w:lang w:val="en-AU"/>
        </w:rPr>
      </w:pPr>
      <w:r w:rsidRPr="00363A64">
        <w:rPr>
          <w:lang w:val="en-AU"/>
        </w:rPr>
        <w:t>Need to view previous</w:t>
      </w:r>
      <w:r w:rsidR="005E4B10" w:rsidRPr="00363A64">
        <w:rPr>
          <w:lang w:val="en-AU"/>
        </w:rPr>
        <w:t xml:space="preserve"> work already done by suppliers or </w:t>
      </w:r>
      <w:r w:rsidRPr="00363A64">
        <w:rPr>
          <w:lang w:val="en-AU"/>
        </w:rPr>
        <w:t xml:space="preserve">providers. </w:t>
      </w:r>
    </w:p>
    <w:p w:rsidR="00F8752A" w:rsidRPr="00363A64" w:rsidRDefault="00F8752A" w:rsidP="002974F4">
      <w:pPr>
        <w:pStyle w:val="BodyCopy"/>
        <w:ind w:left="357"/>
        <w:rPr>
          <w:noProof w:val="0"/>
        </w:rPr>
      </w:pPr>
      <w:r w:rsidRPr="00363A64">
        <w:rPr>
          <w:noProof w:val="0"/>
        </w:rPr>
        <w:t>When dealing with an external delegating authority it is possible the project is operating under a legally-binding contract which s</w:t>
      </w:r>
      <w:r w:rsidR="005E4B10" w:rsidRPr="00363A64">
        <w:rPr>
          <w:noProof w:val="0"/>
        </w:rPr>
        <w:t xml:space="preserve">pecifies suppliers or </w:t>
      </w:r>
      <w:r w:rsidRPr="00363A64">
        <w:rPr>
          <w:noProof w:val="0"/>
        </w:rPr>
        <w:t>providers for certain</w:t>
      </w:r>
      <w:r w:rsidR="005E4B10" w:rsidRPr="00363A64">
        <w:rPr>
          <w:noProof w:val="0"/>
        </w:rPr>
        <w:t xml:space="preserve"> i</w:t>
      </w:r>
      <w:r w:rsidRPr="00363A64">
        <w:rPr>
          <w:noProof w:val="0"/>
        </w:rPr>
        <w:t xml:space="preserve">tems needing to be procured for the project. </w:t>
      </w:r>
    </w:p>
    <w:p w:rsidR="00F8752A" w:rsidRPr="00363A64" w:rsidRDefault="00F8752A" w:rsidP="002974F4">
      <w:pPr>
        <w:pStyle w:val="BodyCopy"/>
        <w:ind w:left="357"/>
        <w:rPr>
          <w:noProof w:val="0"/>
        </w:rPr>
      </w:pPr>
      <w:r w:rsidRPr="00363A64">
        <w:rPr>
          <w:noProof w:val="0"/>
        </w:rPr>
        <w:t>This means you may not be free to purchase goods and services from your preferred</w:t>
      </w:r>
      <w:r w:rsidR="005E4B10" w:rsidRPr="00363A64">
        <w:rPr>
          <w:noProof w:val="0"/>
        </w:rPr>
        <w:t xml:space="preserve"> or regular supplier. Y</w:t>
      </w:r>
      <w:r w:rsidRPr="00363A64">
        <w:rPr>
          <w:noProof w:val="0"/>
        </w:rPr>
        <w:t xml:space="preserve">ou may be contractually </w:t>
      </w:r>
      <w:r w:rsidR="005E4B10" w:rsidRPr="00363A64">
        <w:rPr>
          <w:noProof w:val="0"/>
        </w:rPr>
        <w:t xml:space="preserve">obliged to buy from a nominated </w:t>
      </w:r>
      <w:r w:rsidRPr="00363A64">
        <w:rPr>
          <w:noProof w:val="0"/>
        </w:rPr>
        <w:t>alternate supplier.</w:t>
      </w:r>
    </w:p>
    <w:p w:rsidR="00F8752A" w:rsidRPr="00363A64" w:rsidRDefault="00F8752A" w:rsidP="002974F4">
      <w:pPr>
        <w:pStyle w:val="Bullet1"/>
      </w:pPr>
      <w:r w:rsidRPr="00363A64">
        <w:t>Clarify the pr</w:t>
      </w:r>
      <w:r w:rsidR="005E4B10" w:rsidRPr="00363A64">
        <w:t>oject reporting requirements. T</w:t>
      </w:r>
      <w:r w:rsidRPr="00363A64">
        <w:t>hese are commonly spelled out in the project brief but can be subject to change over the duration of the project especially where the project exists over an extended period.</w:t>
      </w:r>
      <w:r w:rsidR="00F155B9" w:rsidRPr="00363A64">
        <w:t xml:space="preserve"> </w:t>
      </w:r>
      <w:r w:rsidRPr="00363A64">
        <w:t>Clarification of reporting requirements can involve:</w:t>
      </w:r>
    </w:p>
    <w:p w:rsidR="00F8752A" w:rsidRPr="00363A64" w:rsidRDefault="005E4B10" w:rsidP="002974F4">
      <w:pPr>
        <w:pStyle w:val="Bullet2"/>
        <w:rPr>
          <w:lang w:val="en-AU"/>
        </w:rPr>
      </w:pPr>
      <w:r w:rsidRPr="00363A64">
        <w:rPr>
          <w:lang w:val="en-AU"/>
        </w:rPr>
        <w:t xml:space="preserve">Adding people or </w:t>
      </w:r>
      <w:r w:rsidR="00F8752A" w:rsidRPr="00363A64">
        <w:rPr>
          <w:lang w:val="en-AU"/>
        </w:rPr>
        <w:t>bodies to the Distribution</w:t>
      </w:r>
      <w:r w:rsidRPr="00363A64">
        <w:rPr>
          <w:lang w:val="en-AU"/>
        </w:rPr>
        <w:t xml:space="preserve"> List for standard notification and reporting. It  may also involve </w:t>
      </w:r>
      <w:r w:rsidR="00F8752A" w:rsidRPr="00363A64">
        <w:rPr>
          <w:lang w:val="en-AU"/>
        </w:rPr>
        <w:t>deleting people from it, or changing the mix of those to be included</w:t>
      </w:r>
    </w:p>
    <w:p w:rsidR="00F8752A" w:rsidRPr="00363A64" w:rsidRDefault="00F8752A" w:rsidP="002974F4">
      <w:pPr>
        <w:pStyle w:val="Bullet2"/>
        <w:rPr>
          <w:lang w:val="en-AU"/>
        </w:rPr>
      </w:pPr>
      <w:r w:rsidRPr="00363A64">
        <w:rPr>
          <w:lang w:val="en-AU"/>
        </w:rPr>
        <w:t>Changing</w:t>
      </w:r>
      <w:r w:rsidR="005E4B10" w:rsidRPr="00363A64">
        <w:rPr>
          <w:lang w:val="en-AU"/>
        </w:rPr>
        <w:t xml:space="preserve"> the format used for reporting</w:t>
      </w:r>
      <w:r w:rsidRPr="00363A64">
        <w:rPr>
          <w:lang w:val="en-AU"/>
        </w:rPr>
        <w:t xml:space="preserve"> as initially set out in the project brief</w:t>
      </w:r>
    </w:p>
    <w:p w:rsidR="00F8752A" w:rsidRPr="00363A64" w:rsidRDefault="00F8752A" w:rsidP="002974F4">
      <w:pPr>
        <w:pStyle w:val="Bullet2"/>
        <w:rPr>
          <w:lang w:val="en-AU"/>
        </w:rPr>
      </w:pPr>
      <w:r w:rsidRPr="00363A64">
        <w:rPr>
          <w:lang w:val="en-AU"/>
        </w:rPr>
        <w:t>Changing the frequency of standard reporting</w:t>
      </w:r>
    </w:p>
    <w:p w:rsidR="00F8752A" w:rsidRPr="00363A64" w:rsidRDefault="00F8752A" w:rsidP="002974F4">
      <w:pPr>
        <w:pStyle w:val="Bullet2"/>
        <w:rPr>
          <w:lang w:val="en-AU"/>
        </w:rPr>
      </w:pPr>
      <w:r w:rsidRPr="00363A64">
        <w:rPr>
          <w:lang w:val="en-AU"/>
        </w:rPr>
        <w:t>Changing the content standard reports</w:t>
      </w:r>
    </w:p>
    <w:p w:rsidR="00F8752A" w:rsidRPr="00363A64" w:rsidRDefault="00F8752A" w:rsidP="002974F4">
      <w:pPr>
        <w:pStyle w:val="Bullet1"/>
      </w:pPr>
      <w:r w:rsidRPr="00363A64">
        <w:t>Give input regarding risk an</w:t>
      </w:r>
      <w:r w:rsidR="005E4B10" w:rsidRPr="00363A64">
        <w:t>alysis regarding the project. T</w:t>
      </w:r>
      <w:r w:rsidRPr="00363A64">
        <w:t>his can necessitate their involvement in:</w:t>
      </w:r>
    </w:p>
    <w:p w:rsidR="00F8752A" w:rsidRPr="00363A64" w:rsidRDefault="00F8752A" w:rsidP="002974F4">
      <w:pPr>
        <w:pStyle w:val="Bullet2"/>
        <w:rPr>
          <w:lang w:val="en-AU"/>
        </w:rPr>
      </w:pPr>
      <w:r w:rsidRPr="00363A64">
        <w:rPr>
          <w:lang w:val="en-AU"/>
        </w:rPr>
        <w:t>Evaluating and classifying new risks emerging as the project unfolds – undertaking formal risk analysis</w:t>
      </w:r>
    </w:p>
    <w:p w:rsidR="00F8752A" w:rsidRPr="00363A64" w:rsidRDefault="00F8752A" w:rsidP="002974F4">
      <w:pPr>
        <w:pStyle w:val="Bullet2"/>
        <w:rPr>
          <w:lang w:val="en-AU"/>
        </w:rPr>
      </w:pPr>
      <w:r w:rsidRPr="00363A64">
        <w:rPr>
          <w:lang w:val="en-AU"/>
        </w:rPr>
        <w:t>Revising and/or verifying likelihood and consequences</w:t>
      </w:r>
    </w:p>
    <w:p w:rsidR="00F8752A" w:rsidRPr="00363A64" w:rsidRDefault="00F8752A" w:rsidP="002974F4">
      <w:pPr>
        <w:pStyle w:val="Bullet2"/>
        <w:rPr>
          <w:lang w:val="en-AU"/>
        </w:rPr>
      </w:pPr>
      <w:r w:rsidRPr="00363A64">
        <w:rPr>
          <w:lang w:val="en-AU"/>
        </w:rPr>
        <w:t>Deciding on the risk management strategy for identified risks</w:t>
      </w:r>
    </w:p>
    <w:p w:rsidR="00F8752A" w:rsidRPr="00363A64" w:rsidRDefault="00F8752A" w:rsidP="002974F4">
      <w:pPr>
        <w:pStyle w:val="BodyCopy"/>
        <w:ind w:left="357"/>
        <w:rPr>
          <w:noProof w:val="0"/>
        </w:rPr>
      </w:pPr>
      <w:r w:rsidRPr="00363A64">
        <w:rPr>
          <w:noProof w:val="0"/>
        </w:rPr>
        <w:t>It must be standard practice for all projects to include consideration of safety (as it impacts on customers, staff, sub-cont</w:t>
      </w:r>
      <w:r w:rsidR="005E4B10" w:rsidRPr="00363A64">
        <w:rPr>
          <w:noProof w:val="0"/>
        </w:rPr>
        <w:t xml:space="preserve">ractors, members of the public and </w:t>
      </w:r>
      <w:r w:rsidRPr="00363A64">
        <w:rPr>
          <w:noProof w:val="0"/>
        </w:rPr>
        <w:t>suppliers) as part of its risk analysis and management</w:t>
      </w:r>
      <w:r w:rsidR="00B64F4E" w:rsidRPr="00363A64">
        <w:rPr>
          <w:noProof w:val="0"/>
        </w:rPr>
        <w:t>.</w:t>
      </w:r>
    </w:p>
    <w:p w:rsidR="002974F4" w:rsidRPr="00363A64" w:rsidRDefault="00F8752A" w:rsidP="002974F4">
      <w:pPr>
        <w:pStyle w:val="BodyCopy"/>
        <w:rPr>
          <w:noProof w:val="0"/>
        </w:rPr>
      </w:pPr>
      <w:r w:rsidRPr="00363A64">
        <w:rPr>
          <w:noProof w:val="0"/>
        </w:rPr>
        <w:t>While some projects (such as functi</w:t>
      </w:r>
      <w:r w:rsidR="005E4B10" w:rsidRPr="00363A64">
        <w:rPr>
          <w:noProof w:val="0"/>
        </w:rPr>
        <w:t>ons, events) have definite time</w:t>
      </w:r>
      <w:r w:rsidRPr="00363A64">
        <w:rPr>
          <w:noProof w:val="0"/>
        </w:rPr>
        <w:t>lines that cannot be altered, other projects are usually able to have extra time granted if approval of the delegating authority and/or stakeholders is obtained.</w:t>
      </w:r>
      <w:r w:rsidR="002974F4" w:rsidRPr="00363A64">
        <w:rPr>
          <w:noProof w:val="0"/>
        </w:rPr>
        <w:br w:type="page"/>
      </w:r>
    </w:p>
    <w:p w:rsidR="00F8752A" w:rsidRPr="00363A64" w:rsidRDefault="00F8752A" w:rsidP="00AE689E">
      <w:pPr>
        <w:pStyle w:val="Heading3"/>
      </w:pPr>
      <w:r w:rsidRPr="00363A64">
        <w:lastRenderedPageBreak/>
        <w:t>Identifying personal limits</w:t>
      </w:r>
    </w:p>
    <w:p w:rsidR="00F8752A" w:rsidRPr="00363A64" w:rsidRDefault="00F8752A" w:rsidP="00F8752A">
      <w:pPr>
        <w:pStyle w:val="BodyCopy"/>
        <w:rPr>
          <w:noProof w:val="0"/>
        </w:rPr>
      </w:pPr>
      <w:r w:rsidRPr="00363A64">
        <w:rPr>
          <w:noProof w:val="0"/>
        </w:rPr>
        <w:t xml:space="preserve">There is a wide variety of options regarding the scope of authority </w:t>
      </w:r>
      <w:r w:rsidR="003236C7" w:rsidRPr="00363A64">
        <w:rPr>
          <w:noProof w:val="0"/>
        </w:rPr>
        <w:t>you may have for a project</w:t>
      </w:r>
      <w:r w:rsidRPr="00363A64">
        <w:rPr>
          <w:noProof w:val="0"/>
        </w:rPr>
        <w:t>.</w:t>
      </w:r>
    </w:p>
    <w:p w:rsidR="00F8752A" w:rsidRPr="00363A64" w:rsidRDefault="00F8752A" w:rsidP="00F8752A">
      <w:pPr>
        <w:pStyle w:val="BodyCopy"/>
        <w:rPr>
          <w:noProof w:val="0"/>
        </w:rPr>
      </w:pPr>
      <w:r w:rsidRPr="00363A64">
        <w:rPr>
          <w:noProof w:val="0"/>
        </w:rPr>
        <w:t>It is vital to clarify exactly what applies to any project you are involved in.</w:t>
      </w:r>
    </w:p>
    <w:p w:rsidR="00F8752A" w:rsidRPr="00363A64" w:rsidRDefault="005E4B10" w:rsidP="00F8752A">
      <w:pPr>
        <w:pStyle w:val="BodyCopy"/>
        <w:rPr>
          <w:noProof w:val="0"/>
        </w:rPr>
      </w:pPr>
      <w:r w:rsidRPr="00363A64">
        <w:rPr>
          <w:noProof w:val="0"/>
        </w:rPr>
        <w:t>It</w:t>
      </w:r>
      <w:r w:rsidR="00F8752A" w:rsidRPr="00363A64">
        <w:rPr>
          <w:noProof w:val="0"/>
        </w:rPr>
        <w:t xml:space="preserve"> is advisable, but not always possible, to have this authority in written form so there is no confusion about w</w:t>
      </w:r>
      <w:r w:rsidRPr="00363A64">
        <w:rPr>
          <w:noProof w:val="0"/>
        </w:rPr>
        <w:t>hat you are allowed, authorised or</w:t>
      </w:r>
      <w:r w:rsidR="00F8752A" w:rsidRPr="00363A64">
        <w:rPr>
          <w:noProof w:val="0"/>
        </w:rPr>
        <w:t xml:space="preserve"> entitled to do in your project management role.</w:t>
      </w:r>
    </w:p>
    <w:p w:rsidR="00F8752A" w:rsidRPr="00363A64" w:rsidRDefault="00F8752A" w:rsidP="002974F4">
      <w:pPr>
        <w:pStyle w:val="Heading4"/>
      </w:pPr>
      <w:r w:rsidRPr="00363A64">
        <w:t>Scope of authority</w:t>
      </w:r>
    </w:p>
    <w:p w:rsidR="00F8752A" w:rsidRPr="00363A64" w:rsidRDefault="002974F4" w:rsidP="002974F4">
      <w:pPr>
        <w:pStyle w:val="BodyCopy"/>
        <w:rPr>
          <w:noProof w:val="0"/>
        </w:rPr>
      </w:pPr>
      <w:r w:rsidRPr="00363A64">
        <w:rPr>
          <w:lang w:eastAsia="en-AU"/>
        </w:rPr>
        <w:drawing>
          <wp:anchor distT="0" distB="0" distL="114300" distR="114300" simplePos="0" relativeHeight="251747328" behindDoc="0" locked="0" layoutInCell="1" allowOverlap="1">
            <wp:simplePos x="0" y="0"/>
            <wp:positionH relativeFrom="column">
              <wp:posOffset>7620</wp:posOffset>
            </wp:positionH>
            <wp:positionV relativeFrom="paragraph">
              <wp:posOffset>20320</wp:posOffset>
            </wp:positionV>
            <wp:extent cx="1240155" cy="1192530"/>
            <wp:effectExtent l="0" t="0" r="0" b="0"/>
            <wp:wrapSquare wrapText="bothSides"/>
            <wp:docPr id="36" name="Picture 35" descr="MC900442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42125.PNG"/>
                    <pic:cNvPicPr/>
                  </pic:nvPicPr>
                  <pic:blipFill>
                    <a:blip r:embed="rId50" cstate="print"/>
                    <a:stretch>
                      <a:fillRect/>
                    </a:stretch>
                  </pic:blipFill>
                  <pic:spPr>
                    <a:xfrm>
                      <a:off x="0" y="0"/>
                      <a:ext cx="1240155" cy="1192530"/>
                    </a:xfrm>
                    <a:prstGeom prst="rect">
                      <a:avLst/>
                    </a:prstGeom>
                  </pic:spPr>
                </pic:pic>
              </a:graphicData>
            </a:graphic>
          </wp:anchor>
        </w:drawing>
      </w:r>
      <w:r w:rsidR="00F8752A" w:rsidRPr="00363A64">
        <w:rPr>
          <w:noProof w:val="0"/>
        </w:rPr>
        <w:t xml:space="preserve">In a </w:t>
      </w:r>
      <w:r w:rsidR="003236C7" w:rsidRPr="00363A64">
        <w:rPr>
          <w:noProof w:val="0"/>
        </w:rPr>
        <w:t xml:space="preserve">hospitality </w:t>
      </w:r>
      <w:r w:rsidR="00F8752A" w:rsidRPr="00363A64">
        <w:rPr>
          <w:noProof w:val="0"/>
        </w:rPr>
        <w:t xml:space="preserve">context it is fair to say there is commonly an extensive ‘scope of authority’ given to </w:t>
      </w:r>
      <w:r w:rsidR="003236C7" w:rsidRPr="00363A64">
        <w:rPr>
          <w:noProof w:val="0"/>
        </w:rPr>
        <w:t xml:space="preserve">you </w:t>
      </w:r>
      <w:r w:rsidR="00F8752A" w:rsidRPr="00363A64">
        <w:rPr>
          <w:noProof w:val="0"/>
        </w:rPr>
        <w:t>for small projects.</w:t>
      </w:r>
    </w:p>
    <w:p w:rsidR="00F8752A" w:rsidRPr="00363A64" w:rsidRDefault="00F8752A" w:rsidP="002974F4">
      <w:pPr>
        <w:pStyle w:val="BodyCopy"/>
        <w:rPr>
          <w:noProof w:val="0"/>
        </w:rPr>
      </w:pPr>
      <w:r w:rsidRPr="00363A64">
        <w:rPr>
          <w:noProof w:val="0"/>
        </w:rPr>
        <w:t>In practice this means you will usually be given additional authority t</w:t>
      </w:r>
      <w:r w:rsidR="005E4B10" w:rsidRPr="00363A64">
        <w:rPr>
          <w:noProof w:val="0"/>
        </w:rPr>
        <w:t>o make and take action on most, if not all,</w:t>
      </w:r>
      <w:r w:rsidRPr="00363A64">
        <w:rPr>
          <w:noProof w:val="0"/>
        </w:rPr>
        <w:t xml:space="preserve"> of the decisions relating to the project. </w:t>
      </w:r>
    </w:p>
    <w:p w:rsidR="00F8752A" w:rsidRPr="00363A64" w:rsidRDefault="00F8752A" w:rsidP="002974F4">
      <w:pPr>
        <w:pStyle w:val="BodyCopy"/>
        <w:rPr>
          <w:noProof w:val="0"/>
        </w:rPr>
      </w:pPr>
      <w:r w:rsidRPr="00363A64">
        <w:rPr>
          <w:noProof w:val="0"/>
        </w:rPr>
        <w:t>This additional authority may mean you are:</w:t>
      </w:r>
    </w:p>
    <w:p w:rsidR="00F8752A" w:rsidRPr="00363A64" w:rsidRDefault="00F8752A" w:rsidP="002974F4">
      <w:pPr>
        <w:pStyle w:val="Bullet1"/>
      </w:pPr>
      <w:r w:rsidRPr="00363A64">
        <w:t xml:space="preserve">Given access to statistics, information </w:t>
      </w:r>
      <w:r w:rsidR="003236C7" w:rsidRPr="00363A64">
        <w:t xml:space="preserve">and other internal business data </w:t>
      </w:r>
      <w:r w:rsidRPr="00363A64">
        <w:t>you do not normally have</w:t>
      </w:r>
    </w:p>
    <w:p w:rsidR="00F8752A" w:rsidRPr="00363A64" w:rsidRDefault="00F8752A" w:rsidP="002974F4">
      <w:pPr>
        <w:pStyle w:val="Bullet1"/>
      </w:pPr>
      <w:r w:rsidRPr="00363A64">
        <w:t xml:space="preserve">Granted authority to spend money on the project on behalf of the </w:t>
      </w:r>
      <w:r w:rsidR="005E4B10" w:rsidRPr="00363A64">
        <w:t>organisation i</w:t>
      </w:r>
      <w:r w:rsidRPr="00363A64">
        <w:t xml:space="preserve">n areas you do not normally spend money in, or to a greater extent than </w:t>
      </w:r>
      <w:r w:rsidR="003236C7" w:rsidRPr="00363A64">
        <w:t xml:space="preserve">you are </w:t>
      </w:r>
      <w:r w:rsidRPr="00363A64">
        <w:t>normal</w:t>
      </w:r>
      <w:r w:rsidR="005E4B10" w:rsidRPr="00363A64">
        <w:t xml:space="preserve">ly </w:t>
      </w:r>
      <w:r w:rsidR="003236C7" w:rsidRPr="00363A64">
        <w:t>allowed to do</w:t>
      </w:r>
    </w:p>
    <w:p w:rsidR="003236C7" w:rsidRPr="00363A64" w:rsidRDefault="00F8752A" w:rsidP="002974F4">
      <w:pPr>
        <w:pStyle w:val="Bullet1"/>
      </w:pPr>
      <w:r w:rsidRPr="00363A64">
        <w:t>Requir</w:t>
      </w:r>
      <w:r w:rsidR="005E4B10" w:rsidRPr="00363A64">
        <w:t xml:space="preserve">ed to attend certain meetings, </w:t>
      </w:r>
      <w:r w:rsidRPr="00363A64">
        <w:t xml:space="preserve">for example, with </w:t>
      </w:r>
      <w:r w:rsidR="00DD4E1F" w:rsidRPr="00363A64">
        <w:t>management</w:t>
      </w:r>
      <w:r w:rsidRPr="00363A64">
        <w:t>, the client, delegating authorities</w:t>
      </w:r>
      <w:r w:rsidR="005E4B10" w:rsidRPr="00363A64">
        <w:t xml:space="preserve"> and</w:t>
      </w:r>
      <w:r w:rsidR="003236C7" w:rsidRPr="00363A64">
        <w:t xml:space="preserve"> other departments</w:t>
      </w:r>
    </w:p>
    <w:p w:rsidR="00F8752A" w:rsidRPr="00363A64" w:rsidRDefault="003236C7" w:rsidP="002974F4">
      <w:pPr>
        <w:pStyle w:val="Bullet1"/>
      </w:pPr>
      <w:r w:rsidRPr="00363A64">
        <w:t>Authorised to give directions and instructions to staff who are not normally your sub-ordinates</w:t>
      </w:r>
      <w:r w:rsidR="00F8752A" w:rsidRPr="00363A64">
        <w:t>.</w:t>
      </w:r>
    </w:p>
    <w:p w:rsidR="00F8752A" w:rsidRPr="00363A64" w:rsidRDefault="00F8752A" w:rsidP="002974F4">
      <w:pPr>
        <w:pStyle w:val="BodyCopy"/>
        <w:rPr>
          <w:noProof w:val="0"/>
        </w:rPr>
      </w:pPr>
      <w:r w:rsidRPr="00363A64">
        <w:rPr>
          <w:noProof w:val="0"/>
        </w:rPr>
        <w:t xml:space="preserve">This level of authority is to be expected given the nature and extent of your experience (only those with relevant experience are given this responsibility), and the need to complete </w:t>
      </w:r>
      <w:r w:rsidR="005E4B10" w:rsidRPr="00363A64">
        <w:rPr>
          <w:noProof w:val="0"/>
        </w:rPr>
        <w:t xml:space="preserve">the project </w:t>
      </w:r>
      <w:r w:rsidRPr="00363A64">
        <w:rPr>
          <w:noProof w:val="0"/>
        </w:rPr>
        <w:t>on time.</w:t>
      </w:r>
    </w:p>
    <w:p w:rsidR="00F8752A" w:rsidRPr="00363A64" w:rsidRDefault="00F8752A" w:rsidP="002974F4">
      <w:pPr>
        <w:pStyle w:val="Heading4"/>
      </w:pPr>
      <w:r w:rsidRPr="00363A64">
        <w:t>Never assume authority goes with responsibility</w:t>
      </w:r>
    </w:p>
    <w:p w:rsidR="00F8752A" w:rsidRPr="00363A64" w:rsidRDefault="00F8752A" w:rsidP="002974F4">
      <w:pPr>
        <w:pStyle w:val="BodyCopy"/>
        <w:rPr>
          <w:noProof w:val="0"/>
        </w:rPr>
      </w:pPr>
      <w:r w:rsidRPr="00363A64">
        <w:rPr>
          <w:noProof w:val="0"/>
        </w:rPr>
        <w:t>It is vital you determine exactly what you are authorised to do when given project management responsibilities.</w:t>
      </w:r>
    </w:p>
    <w:p w:rsidR="00F8752A" w:rsidRPr="00363A64" w:rsidRDefault="00F8752A" w:rsidP="002974F4">
      <w:pPr>
        <w:pStyle w:val="BodyCopy"/>
        <w:rPr>
          <w:noProof w:val="0"/>
        </w:rPr>
      </w:pPr>
      <w:r w:rsidRPr="00363A64">
        <w:rPr>
          <w:noProof w:val="0"/>
        </w:rPr>
        <w:t xml:space="preserve">Never believe you </w:t>
      </w:r>
      <w:r w:rsidR="003236C7" w:rsidRPr="00363A64">
        <w:rPr>
          <w:noProof w:val="0"/>
        </w:rPr>
        <w:t xml:space="preserve">are </w:t>
      </w:r>
      <w:r w:rsidRPr="00363A64">
        <w:rPr>
          <w:noProof w:val="0"/>
        </w:rPr>
        <w:t>automatically given everything and anything you need to get the job done.</w:t>
      </w:r>
    </w:p>
    <w:p w:rsidR="00F8752A" w:rsidRPr="00363A64" w:rsidRDefault="00FC37F2" w:rsidP="002974F4">
      <w:pPr>
        <w:pStyle w:val="BodyCopy"/>
        <w:rPr>
          <w:noProof w:val="0"/>
        </w:rPr>
      </w:pPr>
      <w:r w:rsidRPr="00363A64">
        <w:rPr>
          <w:noProof w:val="0"/>
        </w:rPr>
        <w:t>In fact, in some though relatively few cases</w:t>
      </w:r>
      <w:r w:rsidR="00F8752A" w:rsidRPr="00363A64">
        <w:rPr>
          <w:noProof w:val="0"/>
        </w:rPr>
        <w:t xml:space="preserve"> you may be give</w:t>
      </w:r>
      <w:r w:rsidRPr="00363A64">
        <w:rPr>
          <w:noProof w:val="0"/>
        </w:rPr>
        <w:t>n no extra authority despite havi</w:t>
      </w:r>
      <w:r w:rsidR="00F8752A" w:rsidRPr="00363A64">
        <w:rPr>
          <w:noProof w:val="0"/>
        </w:rPr>
        <w:t>ng substantial additional responsibility.</w:t>
      </w:r>
    </w:p>
    <w:p w:rsidR="00F8752A" w:rsidRPr="00363A64" w:rsidRDefault="00F8752A" w:rsidP="002974F4">
      <w:pPr>
        <w:pStyle w:val="BodyCopy"/>
        <w:rPr>
          <w:noProof w:val="0"/>
        </w:rPr>
      </w:pPr>
      <w:r w:rsidRPr="00363A64">
        <w:rPr>
          <w:noProof w:val="0"/>
        </w:rPr>
        <w:t xml:space="preserve">Where you believe the authority you have been given does not match the need for authority you need, you must meet with </w:t>
      </w:r>
      <w:r w:rsidR="00DD4E1F" w:rsidRPr="00363A64">
        <w:rPr>
          <w:noProof w:val="0"/>
        </w:rPr>
        <w:t xml:space="preserve">management </w:t>
      </w:r>
      <w:r w:rsidR="003236C7" w:rsidRPr="00363A64">
        <w:rPr>
          <w:noProof w:val="0"/>
        </w:rPr>
        <w:t>or</w:t>
      </w:r>
      <w:r w:rsidRPr="00363A64">
        <w:rPr>
          <w:noProof w:val="0"/>
        </w:rPr>
        <w:t xml:space="preserve"> the delegati</w:t>
      </w:r>
      <w:r w:rsidR="00FC37F2" w:rsidRPr="00363A64">
        <w:rPr>
          <w:noProof w:val="0"/>
        </w:rPr>
        <w:t xml:space="preserve">ng authority to negotiate extra </w:t>
      </w:r>
      <w:r w:rsidRPr="00363A64">
        <w:rPr>
          <w:noProof w:val="0"/>
        </w:rPr>
        <w:t>necessary authority.</w:t>
      </w:r>
    </w:p>
    <w:p w:rsidR="002974F4" w:rsidRPr="00363A64" w:rsidRDefault="00F8752A" w:rsidP="00A355A6">
      <w:pPr>
        <w:pStyle w:val="BodyCopy"/>
        <w:rPr>
          <w:noProof w:val="0"/>
        </w:rPr>
      </w:pPr>
      <w:r w:rsidRPr="00363A64">
        <w:rPr>
          <w:noProof w:val="0"/>
        </w:rPr>
        <w:t xml:space="preserve">One of the biggest impediments to an individual successfully managing a project is to be hamstrung, not by cash or resources, but by the inability to make decisions and take action as </w:t>
      </w:r>
      <w:r w:rsidR="003236C7" w:rsidRPr="00363A64">
        <w:rPr>
          <w:noProof w:val="0"/>
        </w:rPr>
        <w:t xml:space="preserve">you </w:t>
      </w:r>
      <w:r w:rsidRPr="00363A64">
        <w:rPr>
          <w:noProof w:val="0"/>
        </w:rPr>
        <w:t xml:space="preserve">believe </w:t>
      </w:r>
      <w:r w:rsidR="003236C7" w:rsidRPr="00363A64">
        <w:rPr>
          <w:noProof w:val="0"/>
        </w:rPr>
        <w:t xml:space="preserve">they are </w:t>
      </w:r>
      <w:r w:rsidRPr="00363A64">
        <w:rPr>
          <w:noProof w:val="0"/>
        </w:rPr>
        <w:t>warranted by the project.</w:t>
      </w:r>
      <w:r w:rsidR="002974F4" w:rsidRPr="00363A64">
        <w:rPr>
          <w:noProof w:val="0"/>
        </w:rPr>
        <w:br w:type="page"/>
      </w:r>
    </w:p>
    <w:p w:rsidR="00F8752A" w:rsidRPr="00363A64" w:rsidRDefault="00F8752A" w:rsidP="00AE689E">
      <w:pPr>
        <w:pStyle w:val="Heading3"/>
      </w:pPr>
      <w:r w:rsidRPr="00363A64">
        <w:lastRenderedPageBreak/>
        <w:t>Reporting requirements</w:t>
      </w:r>
    </w:p>
    <w:p w:rsidR="00F8752A" w:rsidRPr="00363A64" w:rsidRDefault="00692FF3" w:rsidP="00A355A6">
      <w:pPr>
        <w:pStyle w:val="BodyCopy"/>
        <w:rPr>
          <w:noProof w:val="0"/>
        </w:rPr>
      </w:pPr>
      <w:r w:rsidRPr="00363A64">
        <w:rPr>
          <w:noProof w:val="0"/>
        </w:rPr>
        <w:t xml:space="preserve">The Communication strategy </w:t>
      </w:r>
      <w:r w:rsidR="00F8752A" w:rsidRPr="00363A64">
        <w:rPr>
          <w:noProof w:val="0"/>
        </w:rPr>
        <w:t>plan (where applicable</w:t>
      </w:r>
      <w:r w:rsidR="003236C7" w:rsidRPr="00363A64">
        <w:rPr>
          <w:noProof w:val="0"/>
        </w:rPr>
        <w:t xml:space="preserve"> – see </w:t>
      </w:r>
      <w:r w:rsidR="003236C7" w:rsidRPr="00363A64">
        <w:rPr>
          <w:noProof w:val="0"/>
          <w:u w:val="single"/>
        </w:rPr>
        <w:t>1.6</w:t>
      </w:r>
      <w:r w:rsidR="00F8752A" w:rsidRPr="00363A64">
        <w:rPr>
          <w:noProof w:val="0"/>
        </w:rPr>
        <w:t>) and/or the Project Scope Statement will identify the reporting requirements for the project.</w:t>
      </w:r>
    </w:p>
    <w:p w:rsidR="00F8752A" w:rsidRPr="00363A64" w:rsidRDefault="00F8752A" w:rsidP="00A355A6">
      <w:pPr>
        <w:pStyle w:val="BodyCopy"/>
        <w:rPr>
          <w:noProof w:val="0"/>
        </w:rPr>
      </w:pPr>
      <w:r w:rsidRPr="00363A64">
        <w:rPr>
          <w:noProof w:val="0"/>
        </w:rPr>
        <w:t>In this context ‘reporting’ has</w:t>
      </w:r>
      <w:r w:rsidR="00692FF3" w:rsidRPr="00363A64">
        <w:rPr>
          <w:noProof w:val="0"/>
        </w:rPr>
        <w:t xml:space="preserve"> a very broad interpretation. R</w:t>
      </w:r>
      <w:r w:rsidRPr="00363A64">
        <w:rPr>
          <w:noProof w:val="0"/>
        </w:rPr>
        <w:t xml:space="preserve">eporting embraces formal reports to </w:t>
      </w:r>
      <w:r w:rsidR="00DD4E1F" w:rsidRPr="00363A64">
        <w:rPr>
          <w:noProof w:val="0"/>
        </w:rPr>
        <w:t>management</w:t>
      </w:r>
      <w:r w:rsidRPr="00363A64">
        <w:rPr>
          <w:noProof w:val="0"/>
        </w:rPr>
        <w:t xml:space="preserve"> as well as communication with </w:t>
      </w:r>
      <w:r w:rsidR="00352D86" w:rsidRPr="00363A64">
        <w:rPr>
          <w:noProof w:val="0"/>
        </w:rPr>
        <w:t xml:space="preserve">other </w:t>
      </w:r>
      <w:r w:rsidRPr="00363A64">
        <w:rPr>
          <w:noProof w:val="0"/>
        </w:rPr>
        <w:t>stakeholders.</w:t>
      </w:r>
    </w:p>
    <w:p w:rsidR="00F8752A" w:rsidRPr="00363A64" w:rsidRDefault="00352D86" w:rsidP="00A355A6">
      <w:pPr>
        <w:pStyle w:val="Heading4"/>
      </w:pPr>
      <w:r w:rsidRPr="00363A64">
        <w:t>Report characteristics</w:t>
      </w:r>
    </w:p>
    <w:p w:rsidR="00F8752A" w:rsidRPr="00363A64" w:rsidRDefault="00174790" w:rsidP="00A355A6">
      <w:pPr>
        <w:pStyle w:val="BodyCopy"/>
        <w:rPr>
          <w:noProof w:val="0"/>
        </w:rPr>
      </w:pPr>
      <w:r w:rsidRPr="00363A64">
        <w:rPr>
          <w:lang w:eastAsia="en-AU"/>
        </w:rPr>
        <w:drawing>
          <wp:anchor distT="0" distB="0" distL="114300" distR="114300" simplePos="0" relativeHeight="251748352" behindDoc="0" locked="0" layoutInCell="1" allowOverlap="1">
            <wp:simplePos x="0" y="0"/>
            <wp:positionH relativeFrom="column">
              <wp:posOffset>4173855</wp:posOffset>
            </wp:positionH>
            <wp:positionV relativeFrom="paragraph">
              <wp:posOffset>165735</wp:posOffset>
            </wp:positionV>
            <wp:extent cx="1392555" cy="922020"/>
            <wp:effectExtent l="19050" t="0" r="0" b="0"/>
            <wp:wrapSquare wrapText="bothSides"/>
            <wp:docPr id="37" name="Picture 36" descr="MP900443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63.JPG"/>
                    <pic:cNvPicPr/>
                  </pic:nvPicPr>
                  <pic:blipFill>
                    <a:blip r:embed="rId51" cstate="print"/>
                    <a:stretch>
                      <a:fillRect/>
                    </a:stretch>
                  </pic:blipFill>
                  <pic:spPr>
                    <a:xfrm>
                      <a:off x="0" y="0"/>
                      <a:ext cx="1392555" cy="922020"/>
                    </a:xfrm>
                    <a:prstGeom prst="rect">
                      <a:avLst/>
                    </a:prstGeom>
                  </pic:spPr>
                </pic:pic>
              </a:graphicData>
            </a:graphic>
          </wp:anchor>
        </w:drawing>
      </w:r>
      <w:r w:rsidR="00F8752A" w:rsidRPr="00363A64">
        <w:rPr>
          <w:noProof w:val="0"/>
        </w:rPr>
        <w:t xml:space="preserve">Reports </w:t>
      </w:r>
      <w:r w:rsidR="00352D86" w:rsidRPr="00363A64">
        <w:rPr>
          <w:noProof w:val="0"/>
        </w:rPr>
        <w:t xml:space="preserve">for projects should </w:t>
      </w:r>
      <w:r w:rsidR="00F8752A" w:rsidRPr="00363A64">
        <w:rPr>
          <w:noProof w:val="0"/>
        </w:rPr>
        <w:t>be characterised by:</w:t>
      </w:r>
    </w:p>
    <w:p w:rsidR="00F8752A" w:rsidRPr="00363A64" w:rsidRDefault="00F8752A" w:rsidP="00A355A6">
      <w:pPr>
        <w:pStyle w:val="Bullet1"/>
      </w:pPr>
      <w:r w:rsidRPr="00363A64">
        <w:t>Attention to detail</w:t>
      </w:r>
    </w:p>
    <w:p w:rsidR="00EB1995" w:rsidRPr="00363A64" w:rsidRDefault="00EB1995" w:rsidP="00A355A6">
      <w:pPr>
        <w:pStyle w:val="Bullet1"/>
      </w:pPr>
      <w:r w:rsidRPr="00363A64">
        <w:t>Truth and honesty – full disclosure is vital</w:t>
      </w:r>
    </w:p>
    <w:p w:rsidR="00F8752A" w:rsidRPr="00363A64" w:rsidRDefault="00F8752A" w:rsidP="00A355A6">
      <w:pPr>
        <w:pStyle w:val="Bullet1"/>
      </w:pPr>
      <w:r w:rsidRPr="00363A64">
        <w:t>Produ</w:t>
      </w:r>
      <w:r w:rsidR="00692FF3" w:rsidRPr="00363A64">
        <w:t>cing documentation (that is, a F</w:t>
      </w:r>
      <w:r w:rsidRPr="00363A64">
        <w:t>ormal Report</w:t>
      </w:r>
      <w:r w:rsidR="005C38FA" w:rsidRPr="00363A64">
        <w:t xml:space="preserve">, an </w:t>
      </w:r>
      <w:r w:rsidR="00692FF3" w:rsidRPr="00363A64">
        <w:t>Interim R</w:t>
      </w:r>
      <w:r w:rsidRPr="00363A64">
        <w:t>eport</w:t>
      </w:r>
      <w:r w:rsidR="005C38FA" w:rsidRPr="00363A64">
        <w:t xml:space="preserve">, </w:t>
      </w:r>
      <w:r w:rsidRPr="00363A64">
        <w:t xml:space="preserve">and </w:t>
      </w:r>
      <w:r w:rsidR="005C38FA" w:rsidRPr="00363A64">
        <w:t xml:space="preserve">a </w:t>
      </w:r>
      <w:r w:rsidR="00692FF3" w:rsidRPr="00363A64">
        <w:t>Final R</w:t>
      </w:r>
      <w:r w:rsidRPr="00363A64">
        <w:t xml:space="preserve">eport) </w:t>
      </w:r>
      <w:r w:rsidR="00DB0749" w:rsidRPr="00363A64">
        <w:t>– by the required time</w:t>
      </w:r>
    </w:p>
    <w:p w:rsidR="00F8752A" w:rsidRPr="00363A64" w:rsidRDefault="00F8752A" w:rsidP="00A355A6">
      <w:pPr>
        <w:pStyle w:val="Bullet1"/>
      </w:pPr>
      <w:r w:rsidRPr="00363A64">
        <w:t>Evid</w:t>
      </w:r>
      <w:r w:rsidR="00692FF3" w:rsidRPr="00363A64">
        <w:t xml:space="preserve">ence of claims and statements </w:t>
      </w:r>
      <w:r w:rsidRPr="00363A64">
        <w:t>such as copies of quotations and invoices, photographs</w:t>
      </w:r>
      <w:r w:rsidR="005C38FA" w:rsidRPr="00363A64">
        <w:t>, claims for payment, receipts for money spent</w:t>
      </w:r>
    </w:p>
    <w:p w:rsidR="00F8752A" w:rsidRPr="00363A64" w:rsidRDefault="00F8752A" w:rsidP="00A355A6">
      <w:pPr>
        <w:pStyle w:val="Bullet1"/>
      </w:pPr>
      <w:r w:rsidRPr="00363A64">
        <w:t>Comparison of actual progress against KPIs</w:t>
      </w:r>
      <w:r w:rsidR="00692FF3" w:rsidRPr="00363A64">
        <w:t>, milestones and s</w:t>
      </w:r>
      <w:r w:rsidR="00EB1995" w:rsidRPr="00363A64">
        <w:t xml:space="preserve">tages </w:t>
      </w:r>
      <w:r w:rsidRPr="00363A64">
        <w:t>for the project</w:t>
      </w:r>
    </w:p>
    <w:p w:rsidR="00F8752A" w:rsidRPr="00363A64" w:rsidRDefault="00692FF3" w:rsidP="00A355A6">
      <w:pPr>
        <w:pStyle w:val="Bullet1"/>
      </w:pPr>
      <w:r w:rsidRPr="00363A64">
        <w:t xml:space="preserve">Consideration of budgets </w:t>
      </w:r>
      <w:r w:rsidR="00F8752A" w:rsidRPr="00363A64">
        <w:t>including variances, amounts expended, amounts committed, amounts remaining</w:t>
      </w:r>
      <w:r w:rsidRPr="00363A64">
        <w:t xml:space="preserve"> unspent in the budget</w:t>
      </w:r>
    </w:p>
    <w:p w:rsidR="00F8752A" w:rsidRPr="00363A64" w:rsidRDefault="00F8752A" w:rsidP="00A355A6">
      <w:pPr>
        <w:pStyle w:val="Bullet1"/>
      </w:pPr>
      <w:r w:rsidRPr="00363A64">
        <w:t>Is</w:t>
      </w:r>
      <w:r w:rsidR="00692FF3" w:rsidRPr="00363A64">
        <w:t xml:space="preserve">sues arising, </w:t>
      </w:r>
      <w:r w:rsidRPr="00363A64">
        <w:t>mentioning:</w:t>
      </w:r>
    </w:p>
    <w:p w:rsidR="00F8752A" w:rsidRPr="00363A64" w:rsidRDefault="00F8752A" w:rsidP="00A355A6">
      <w:pPr>
        <w:pStyle w:val="Bullet2"/>
        <w:rPr>
          <w:lang w:val="en-AU"/>
        </w:rPr>
      </w:pPr>
      <w:r w:rsidRPr="00363A64">
        <w:rPr>
          <w:lang w:val="en-AU"/>
        </w:rPr>
        <w:t>Unexpected expenses</w:t>
      </w:r>
    </w:p>
    <w:p w:rsidR="00F8752A" w:rsidRPr="00363A64" w:rsidRDefault="00F8752A" w:rsidP="00A355A6">
      <w:pPr>
        <w:pStyle w:val="Bullet2"/>
        <w:rPr>
          <w:lang w:val="en-AU"/>
        </w:rPr>
      </w:pPr>
      <w:r w:rsidRPr="00363A64">
        <w:rPr>
          <w:lang w:val="en-AU"/>
        </w:rPr>
        <w:t>U</w:t>
      </w:r>
      <w:r w:rsidR="00692FF3" w:rsidRPr="00363A64">
        <w:rPr>
          <w:lang w:val="en-AU"/>
        </w:rPr>
        <w:t xml:space="preserve">nforeseen problems and issues and how they </w:t>
      </w:r>
      <w:r w:rsidRPr="00363A64">
        <w:rPr>
          <w:lang w:val="en-AU"/>
        </w:rPr>
        <w:t>have been addressed</w:t>
      </w:r>
    </w:p>
    <w:p w:rsidR="00F8752A" w:rsidRPr="00363A64" w:rsidRDefault="00F8752A" w:rsidP="00A355A6">
      <w:pPr>
        <w:pStyle w:val="Bullet1"/>
      </w:pPr>
      <w:r w:rsidRPr="00363A64">
        <w:t>Requests relating to need for extra resources</w:t>
      </w:r>
    </w:p>
    <w:p w:rsidR="00F8752A" w:rsidRPr="00363A64" w:rsidRDefault="00F8752A" w:rsidP="00A355A6">
      <w:pPr>
        <w:pStyle w:val="Bullet1"/>
      </w:pPr>
      <w:r w:rsidRPr="00363A64">
        <w:t>Identification of instances where the project is expected to finish before expected com</w:t>
      </w:r>
      <w:r w:rsidR="00692FF3" w:rsidRPr="00363A64">
        <w:t xml:space="preserve">pletion date </w:t>
      </w:r>
      <w:r w:rsidRPr="00363A64">
        <w:t>and/or where it appears the project will experience a time over-run or cannot be finished at all</w:t>
      </w:r>
    </w:p>
    <w:p w:rsidR="00352D86" w:rsidRPr="00363A64" w:rsidRDefault="001B4796" w:rsidP="00A355A6">
      <w:pPr>
        <w:pStyle w:val="Bullet1"/>
      </w:pPr>
      <w:r w:rsidRPr="00363A64">
        <w:t xml:space="preserve">Question and Answer session </w:t>
      </w:r>
      <w:r w:rsidR="00F8752A" w:rsidRPr="00363A64">
        <w:t>to allow others to question action taken, problems encountered, quality and/or quantity of deliverables</w:t>
      </w:r>
    </w:p>
    <w:p w:rsidR="00F8752A" w:rsidRPr="00363A64" w:rsidRDefault="001B4796" w:rsidP="00A355A6">
      <w:pPr>
        <w:pStyle w:val="Bullet1"/>
      </w:pPr>
      <w:r w:rsidRPr="00363A64">
        <w:t xml:space="preserve">Need to </w:t>
      </w:r>
      <w:r w:rsidR="00352D86" w:rsidRPr="00363A64">
        <w:t>forward reports only to those listed on a Distribution List for the project</w:t>
      </w:r>
      <w:r w:rsidR="00F8752A" w:rsidRPr="00363A64">
        <w:t>.</w:t>
      </w:r>
    </w:p>
    <w:p w:rsidR="00F8752A" w:rsidRPr="00363A64" w:rsidRDefault="00F8752A" w:rsidP="00A355A6">
      <w:pPr>
        <w:pStyle w:val="Heading4"/>
      </w:pPr>
      <w:r w:rsidRPr="00363A64">
        <w:t>Frequency of reporting</w:t>
      </w:r>
    </w:p>
    <w:p w:rsidR="00F8752A" w:rsidRPr="00363A64" w:rsidRDefault="00F8752A" w:rsidP="00A355A6">
      <w:pPr>
        <w:pStyle w:val="BodyCopy"/>
        <w:rPr>
          <w:noProof w:val="0"/>
        </w:rPr>
      </w:pPr>
      <w:r w:rsidRPr="00363A64">
        <w:rPr>
          <w:noProof w:val="0"/>
        </w:rPr>
        <w:t>You can expect to have to report regarding the project:</w:t>
      </w:r>
    </w:p>
    <w:p w:rsidR="00F8752A" w:rsidRPr="00363A64" w:rsidRDefault="00F8752A" w:rsidP="00A355A6">
      <w:pPr>
        <w:pStyle w:val="Bullet1"/>
      </w:pPr>
      <w:r w:rsidRPr="00363A64">
        <w:t>On</w:t>
      </w:r>
      <w:r w:rsidR="001B4796" w:rsidRPr="00363A64">
        <w:t xml:space="preserve"> a daily basis to the Manager </w:t>
      </w:r>
      <w:r w:rsidRPr="00363A64">
        <w:t xml:space="preserve">as part of the daily management meetings held amongst the </w:t>
      </w:r>
      <w:r w:rsidR="005C38FA" w:rsidRPr="00363A64">
        <w:t xml:space="preserve">venue </w:t>
      </w:r>
      <w:r w:rsidRPr="00363A64">
        <w:t>management team</w:t>
      </w:r>
    </w:p>
    <w:p w:rsidR="00F8752A" w:rsidRPr="00363A64" w:rsidRDefault="00F8752A" w:rsidP="00A355A6">
      <w:pPr>
        <w:pStyle w:val="Bullet1"/>
      </w:pPr>
      <w:r w:rsidRPr="00363A64">
        <w:t>At every Board</w:t>
      </w:r>
      <w:r w:rsidR="00DD4E1F" w:rsidRPr="00363A64">
        <w:t xml:space="preserve"> or management</w:t>
      </w:r>
      <w:r w:rsidR="001B4796" w:rsidRPr="00363A64">
        <w:t xml:space="preserve"> meeting. This usually means once a </w:t>
      </w:r>
      <w:r w:rsidRPr="00363A64">
        <w:t>month</w:t>
      </w:r>
    </w:p>
    <w:p w:rsidR="00F8752A" w:rsidRPr="00363A64" w:rsidRDefault="001B4796" w:rsidP="00A355A6">
      <w:pPr>
        <w:pStyle w:val="Bullet1"/>
      </w:pPr>
      <w:r w:rsidRPr="00363A64">
        <w:t xml:space="preserve">At every committee or </w:t>
      </w:r>
      <w:r w:rsidR="00F8752A" w:rsidRPr="00363A64">
        <w:t>sub-committee meeting conve</w:t>
      </w:r>
      <w:r w:rsidRPr="00363A64">
        <w:t>ned to assist with the project.</w:t>
      </w:r>
      <w:r w:rsidR="00F8752A" w:rsidRPr="00363A64">
        <w:t xml:space="preserve"> </w:t>
      </w:r>
      <w:r w:rsidRPr="00363A64">
        <w:t>T</w:t>
      </w:r>
      <w:r w:rsidR="00F8752A" w:rsidRPr="00363A64">
        <w:t>his requirement is in addition to the need to report to the Board</w:t>
      </w:r>
      <w:r w:rsidRPr="00363A64">
        <w:t xml:space="preserve"> or </w:t>
      </w:r>
      <w:r w:rsidR="00DD4E1F" w:rsidRPr="00363A64">
        <w:t>management</w:t>
      </w:r>
    </w:p>
    <w:p w:rsidR="00F8752A" w:rsidRPr="00363A64" w:rsidRDefault="00F8752A" w:rsidP="00A355A6">
      <w:pPr>
        <w:pStyle w:val="Bullet1"/>
      </w:pPr>
      <w:r w:rsidRPr="00363A64">
        <w:t>When req</w:t>
      </w:r>
      <w:r w:rsidR="001B4796" w:rsidRPr="00363A64">
        <w:t xml:space="preserve">uired </w:t>
      </w:r>
      <w:r w:rsidRPr="00363A64">
        <w:t xml:space="preserve">by stakeholders and/or delegating authorities </w:t>
      </w:r>
      <w:r w:rsidR="005C38FA" w:rsidRPr="00363A64">
        <w:t>(</w:t>
      </w:r>
      <w:r w:rsidRPr="00363A64">
        <w:t xml:space="preserve">with the approval of </w:t>
      </w:r>
      <w:r w:rsidR="005C38FA" w:rsidRPr="00363A64">
        <w:t>venue management</w:t>
      </w:r>
      <w:r w:rsidRPr="00363A64">
        <w:t>)</w:t>
      </w:r>
    </w:p>
    <w:p w:rsidR="00F8752A" w:rsidRPr="00363A64" w:rsidRDefault="001B4796" w:rsidP="00A355A6">
      <w:pPr>
        <w:pStyle w:val="Bullet1"/>
      </w:pPr>
      <w:r w:rsidRPr="00363A64">
        <w:t xml:space="preserve">At nominated dates </w:t>
      </w:r>
      <w:r w:rsidR="00F8752A" w:rsidRPr="00363A64">
        <w:t>as indicated by the formalised ‘reporting requirements’ contained in the project brief</w:t>
      </w:r>
      <w:r w:rsidRPr="00363A64">
        <w:t xml:space="preserve"> or Communications P</w:t>
      </w:r>
      <w:r w:rsidR="00F8752A" w:rsidRPr="00363A64">
        <w:t>lan for the project</w:t>
      </w:r>
    </w:p>
    <w:p w:rsidR="00174790" w:rsidRPr="00363A64" w:rsidRDefault="00F8752A" w:rsidP="00174790">
      <w:pPr>
        <w:pStyle w:val="Bullet1"/>
      </w:pPr>
      <w:r w:rsidRPr="00363A64">
        <w:t xml:space="preserve">For the Annual Report prepared for the </w:t>
      </w:r>
      <w:r w:rsidR="005C38FA" w:rsidRPr="00363A64">
        <w:t>organisation</w:t>
      </w:r>
      <w:r w:rsidRPr="00363A64">
        <w:t>.</w:t>
      </w:r>
      <w:r w:rsidR="00174790" w:rsidRPr="00363A64">
        <w:br w:type="page"/>
      </w:r>
    </w:p>
    <w:p w:rsidR="00F8752A" w:rsidRPr="00363A64" w:rsidRDefault="00F8752A" w:rsidP="00A355A6">
      <w:pPr>
        <w:pStyle w:val="BodyCopy"/>
        <w:rPr>
          <w:noProof w:val="0"/>
        </w:rPr>
      </w:pPr>
      <w:r w:rsidRPr="00363A64">
        <w:rPr>
          <w:noProof w:val="0"/>
        </w:rPr>
        <w:lastRenderedPageBreak/>
        <w:t>It is standard practice for there to be an increased need to report (in terms of frequency and detail) where the project is failing to achieve its milestone KPIs and/or where it is experiencing negative budget outcomes.</w:t>
      </w:r>
    </w:p>
    <w:p w:rsidR="009E6095" w:rsidRPr="00363A64" w:rsidRDefault="009E6095" w:rsidP="00AE689E">
      <w:pPr>
        <w:pStyle w:val="Heading3"/>
      </w:pPr>
      <w:r w:rsidRPr="00363A64">
        <w:t xml:space="preserve">Tips </w:t>
      </w:r>
      <w:r w:rsidR="00E108A9" w:rsidRPr="00363A64">
        <w:t xml:space="preserve">for success in </w:t>
      </w:r>
      <w:r w:rsidR="00A355A6" w:rsidRPr="00363A64">
        <w:t>project management</w:t>
      </w:r>
    </w:p>
    <w:p w:rsidR="009E6095" w:rsidRPr="00363A64" w:rsidRDefault="009E6095" w:rsidP="00A355A6">
      <w:pPr>
        <w:pStyle w:val="BodyCopy"/>
        <w:rPr>
          <w:noProof w:val="0"/>
        </w:rPr>
      </w:pPr>
      <w:r w:rsidRPr="00363A64">
        <w:rPr>
          <w:noProof w:val="0"/>
        </w:rPr>
        <w:t xml:space="preserve">The following will help you succeed when given project management responsibility within </w:t>
      </w:r>
      <w:r w:rsidR="005C38FA" w:rsidRPr="00363A64">
        <w:rPr>
          <w:noProof w:val="0"/>
        </w:rPr>
        <w:t>an organisation</w:t>
      </w:r>
      <w:r w:rsidRPr="00363A64">
        <w:rPr>
          <w:noProof w:val="0"/>
        </w:rPr>
        <w:t>:</w:t>
      </w:r>
    </w:p>
    <w:p w:rsidR="009E6095" w:rsidRPr="00363A64" w:rsidRDefault="00174790" w:rsidP="00A355A6">
      <w:pPr>
        <w:pStyle w:val="Bullet1"/>
      </w:pPr>
      <w:r w:rsidRPr="00363A64">
        <w:rPr>
          <w:noProof/>
          <w:lang w:eastAsia="en-AU"/>
        </w:rPr>
        <w:drawing>
          <wp:anchor distT="0" distB="0" distL="114300" distR="114300" simplePos="0" relativeHeight="251749376" behindDoc="0" locked="0" layoutInCell="1" allowOverlap="1">
            <wp:simplePos x="0" y="0"/>
            <wp:positionH relativeFrom="column">
              <wp:posOffset>3994150</wp:posOffset>
            </wp:positionH>
            <wp:positionV relativeFrom="paragraph">
              <wp:posOffset>46355</wp:posOffset>
            </wp:positionV>
            <wp:extent cx="1562735" cy="1033145"/>
            <wp:effectExtent l="19050" t="0" r="0" b="0"/>
            <wp:wrapSquare wrapText="bothSides"/>
            <wp:docPr id="38" name="Picture 37" descr="MP9004224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09.JPG"/>
                    <pic:cNvPicPr/>
                  </pic:nvPicPr>
                  <pic:blipFill>
                    <a:blip r:embed="rId52" cstate="print"/>
                    <a:stretch>
                      <a:fillRect/>
                    </a:stretch>
                  </pic:blipFill>
                  <pic:spPr>
                    <a:xfrm>
                      <a:off x="0" y="0"/>
                      <a:ext cx="1562735" cy="1033145"/>
                    </a:xfrm>
                    <a:prstGeom prst="rect">
                      <a:avLst/>
                    </a:prstGeom>
                  </pic:spPr>
                </pic:pic>
              </a:graphicData>
            </a:graphic>
          </wp:anchor>
        </w:drawing>
      </w:r>
      <w:r w:rsidR="009E6095" w:rsidRPr="00363A64">
        <w:t>Never</w:t>
      </w:r>
      <w:r w:rsidR="001B4796" w:rsidRPr="00363A64">
        <w:t xml:space="preserve"> be afraid of asking for help </w:t>
      </w:r>
      <w:r w:rsidR="009E6095" w:rsidRPr="00363A64">
        <w:t>from the Manager,</w:t>
      </w:r>
      <w:r w:rsidR="00DD4E1F" w:rsidRPr="00363A64">
        <w:t xml:space="preserve"> the owner or</w:t>
      </w:r>
      <w:r w:rsidR="001B4796" w:rsidRPr="00363A64">
        <w:t xml:space="preserve"> other managers or </w:t>
      </w:r>
      <w:r w:rsidR="00A355A6" w:rsidRPr="00363A64">
        <w:t>supervisors</w:t>
      </w:r>
    </w:p>
    <w:p w:rsidR="009E6095" w:rsidRPr="00363A64" w:rsidRDefault="009E6095" w:rsidP="00A355A6">
      <w:pPr>
        <w:pStyle w:val="Bullet1"/>
      </w:pPr>
      <w:r w:rsidRPr="00363A64">
        <w:t xml:space="preserve">Identify the assistance </w:t>
      </w:r>
      <w:r w:rsidR="005C38FA" w:rsidRPr="00363A64">
        <w:t xml:space="preserve">available </w:t>
      </w:r>
      <w:r w:rsidRPr="00363A64">
        <w:t xml:space="preserve">within the </w:t>
      </w:r>
      <w:r w:rsidR="005C38FA" w:rsidRPr="00363A64">
        <w:t>venue</w:t>
      </w:r>
      <w:r w:rsidR="001B4796" w:rsidRPr="00363A64">
        <w:t>. T</w:t>
      </w:r>
      <w:r w:rsidRPr="00363A64">
        <w:t xml:space="preserve">his means making enquiries about the experience and expertise of Board members, </w:t>
      </w:r>
      <w:r w:rsidR="005C38FA" w:rsidRPr="00363A64">
        <w:t xml:space="preserve">supervisors, </w:t>
      </w:r>
      <w:r w:rsidRPr="00363A64">
        <w:t>staff</w:t>
      </w:r>
      <w:r w:rsidR="005C38FA" w:rsidRPr="00363A64">
        <w:t xml:space="preserve"> and those in your network of industry contacts</w:t>
      </w:r>
      <w:r w:rsidR="001B4796" w:rsidRPr="00363A64">
        <w:t>. T</w:t>
      </w:r>
      <w:r w:rsidRPr="00363A64">
        <w:t>hese people can be valuable resources</w:t>
      </w:r>
    </w:p>
    <w:p w:rsidR="009E6095" w:rsidRPr="00363A64" w:rsidRDefault="009E6095" w:rsidP="00A355A6">
      <w:pPr>
        <w:pStyle w:val="Bullet1"/>
      </w:pPr>
      <w:r w:rsidRPr="00363A64">
        <w:t>Think before you act – planning and preparation are vita</w:t>
      </w:r>
      <w:r w:rsidR="001B4796" w:rsidRPr="00363A64">
        <w:t xml:space="preserve">l for all projects. Supervisors and </w:t>
      </w:r>
      <w:r w:rsidRPr="00363A64">
        <w:t xml:space="preserve">managers in the </w:t>
      </w:r>
      <w:r w:rsidR="005C38FA" w:rsidRPr="00363A64">
        <w:t xml:space="preserve">hospitality </w:t>
      </w:r>
      <w:r w:rsidRPr="00363A64">
        <w:t xml:space="preserve">industry are used to making quick decisions in normal everyday working situations but projects are different given their importance, the money involved </w:t>
      </w:r>
      <w:r w:rsidR="005C38FA" w:rsidRPr="00363A64">
        <w:t xml:space="preserve">and their potential </w:t>
      </w:r>
      <w:r w:rsidR="001B4796" w:rsidRPr="00363A64">
        <w:t xml:space="preserve">impact. Therefore </w:t>
      </w:r>
      <w:r w:rsidRPr="00363A64">
        <w:t>it is important to understand the same ‘quick response’ strategy is not to be applied when managing a project</w:t>
      </w:r>
    </w:p>
    <w:p w:rsidR="009E6095" w:rsidRPr="00363A64" w:rsidRDefault="009E6095" w:rsidP="00A355A6">
      <w:pPr>
        <w:pStyle w:val="Bullet1"/>
      </w:pPr>
      <w:r w:rsidRPr="00363A64">
        <w:t>Wherever possible seek approval for act</w:t>
      </w:r>
      <w:r w:rsidR="001B4796" w:rsidRPr="00363A64">
        <w:t>ion before taking the action. T</w:t>
      </w:r>
      <w:r w:rsidRPr="00363A64">
        <w:t xml:space="preserve">his is not always possible, but it is always a good idea to present your proposed course of action to </w:t>
      </w:r>
      <w:r w:rsidR="00DD4E1F" w:rsidRPr="00363A64">
        <w:t xml:space="preserve">management </w:t>
      </w:r>
      <w:r w:rsidRPr="00363A64">
        <w:t xml:space="preserve">or a designated sub-committee (established just for the project) </w:t>
      </w:r>
      <w:r w:rsidR="005C38FA" w:rsidRPr="00363A64">
        <w:t xml:space="preserve">or Manager </w:t>
      </w:r>
      <w:r w:rsidRPr="00363A64">
        <w:t>and obtain their approval to proceed</w:t>
      </w:r>
    </w:p>
    <w:p w:rsidR="00CD49E2" w:rsidRPr="00363A64" w:rsidRDefault="009E6095" w:rsidP="00A355A6">
      <w:pPr>
        <w:pStyle w:val="Bullet1"/>
      </w:pPr>
      <w:r w:rsidRPr="00363A64">
        <w:t>Try to block out certain times on certain days to</w:t>
      </w:r>
      <w:r w:rsidR="001B4796" w:rsidRPr="00363A64">
        <w:t xml:space="preserve"> do nothing but project work. I</w:t>
      </w:r>
      <w:r w:rsidRPr="00363A64">
        <w:t>f you are able to do this it means you have a given amount of tim</w:t>
      </w:r>
      <w:r w:rsidR="001B4796" w:rsidRPr="00363A64">
        <w:t xml:space="preserve">e free from other interruptions and </w:t>
      </w:r>
      <w:r w:rsidRPr="00363A64">
        <w:t xml:space="preserve">calls on your time </w:t>
      </w:r>
      <w:r w:rsidR="00A355A6" w:rsidRPr="00363A64">
        <w:t>to spend solely on the project</w:t>
      </w:r>
    </w:p>
    <w:p w:rsidR="009E6095" w:rsidRPr="00363A64" w:rsidRDefault="009E6095" w:rsidP="00A355A6">
      <w:pPr>
        <w:pStyle w:val="Bullet1"/>
      </w:pPr>
      <w:r w:rsidRPr="00363A64">
        <w:t xml:space="preserve">This is a good thing </w:t>
      </w:r>
      <w:r w:rsidR="00CD49E2" w:rsidRPr="00363A64">
        <w:t xml:space="preserve">to do </w:t>
      </w:r>
      <w:r w:rsidRPr="00363A64">
        <w:t xml:space="preserve">because project management demands concentration, time, </w:t>
      </w:r>
      <w:r w:rsidR="00CD49E2" w:rsidRPr="00363A64">
        <w:t xml:space="preserve">and </w:t>
      </w:r>
      <w:r w:rsidRPr="00363A64">
        <w:t>focus.</w:t>
      </w:r>
    </w:p>
    <w:p w:rsidR="00292B74" w:rsidRPr="00363A64" w:rsidRDefault="00292B74" w:rsidP="00292B74">
      <w:pPr>
        <w:pStyle w:val="Heading2"/>
      </w:pPr>
      <w:r w:rsidRPr="00363A64">
        <w:t>1.2</w:t>
      </w:r>
      <w:r w:rsidRPr="00363A64">
        <w:tab/>
      </w:r>
      <w:r w:rsidR="00CB14F5" w:rsidRPr="00363A64">
        <w:fldChar w:fldCharType="begin"/>
      </w:r>
      <w:r w:rsidR="00790D20" w:rsidRPr="00363A64">
        <w:instrText xml:space="preserve"> REF  Criteria12 </w:instrText>
      </w:r>
      <w:r w:rsidR="00CB14F5" w:rsidRPr="00363A64">
        <w:fldChar w:fldCharType="separate"/>
      </w:r>
      <w:sdt>
        <w:sdtPr>
          <w:alias w:val="Criteria 1.2"/>
          <w:tag w:val="Insert Criteria 1.2"/>
          <w:id w:val="88282052"/>
          <w:lock w:val="sdtLocked"/>
          <w:placeholder>
            <w:docPart w:val="AA240D3867AE457A97EF233E988E5F05"/>
          </w:placeholder>
        </w:sdtPr>
        <w:sdtEndPr/>
        <w:sdtContent>
          <w:r w:rsidR="00271896" w:rsidRPr="00363A64">
            <w:t>Determine and develop a resource strategy for the project</w:t>
          </w:r>
        </w:sdtContent>
      </w:sdt>
      <w:r w:rsidR="00CB14F5" w:rsidRPr="00363A64">
        <w:fldChar w:fldCharType="end"/>
      </w:r>
    </w:p>
    <w:p w:rsidR="00292B74" w:rsidRPr="00363A64" w:rsidRDefault="00292B74" w:rsidP="00292B74">
      <w:pPr>
        <w:pStyle w:val="Heading3"/>
      </w:pPr>
      <w:r w:rsidRPr="00363A64">
        <w:t>Introduction</w:t>
      </w:r>
    </w:p>
    <w:p w:rsidR="00292B74" w:rsidRPr="00363A64" w:rsidRDefault="00CD49E2" w:rsidP="00174790">
      <w:pPr>
        <w:pStyle w:val="BodyCopy"/>
        <w:rPr>
          <w:noProof w:val="0"/>
        </w:rPr>
      </w:pPr>
      <w:r w:rsidRPr="00363A64">
        <w:rPr>
          <w:noProof w:val="0"/>
        </w:rPr>
        <w:t>All projects require you to acquire and apply certain resources.</w:t>
      </w:r>
    </w:p>
    <w:p w:rsidR="00CD49E2" w:rsidRPr="00363A64" w:rsidRDefault="00CD49E2" w:rsidP="00174790">
      <w:pPr>
        <w:pStyle w:val="BodyCopy"/>
        <w:rPr>
          <w:noProof w:val="0"/>
        </w:rPr>
      </w:pPr>
      <w:r w:rsidRPr="00363A64">
        <w:rPr>
          <w:noProof w:val="0"/>
        </w:rPr>
        <w:t xml:space="preserve">This section </w:t>
      </w:r>
      <w:r w:rsidR="000E1180" w:rsidRPr="00363A64">
        <w:rPr>
          <w:noProof w:val="0"/>
        </w:rPr>
        <w:t xml:space="preserve">identifies the </w:t>
      </w:r>
      <w:r w:rsidRPr="00363A64">
        <w:rPr>
          <w:noProof w:val="0"/>
        </w:rPr>
        <w:t xml:space="preserve">role </w:t>
      </w:r>
      <w:r w:rsidR="000E1180" w:rsidRPr="00363A64">
        <w:rPr>
          <w:noProof w:val="0"/>
        </w:rPr>
        <w:t xml:space="preserve">and possible contents </w:t>
      </w:r>
      <w:r w:rsidRPr="00363A64">
        <w:rPr>
          <w:noProof w:val="0"/>
        </w:rPr>
        <w:t>of a resource strategy</w:t>
      </w:r>
      <w:r w:rsidR="00AE689E" w:rsidRPr="00363A64">
        <w:rPr>
          <w:noProof w:val="0"/>
        </w:rPr>
        <w:t xml:space="preserve"> and describes generic resources which may be required</w:t>
      </w:r>
      <w:r w:rsidR="000E1180" w:rsidRPr="00363A64">
        <w:rPr>
          <w:noProof w:val="0"/>
        </w:rPr>
        <w:t>.</w:t>
      </w:r>
      <w:r w:rsidRPr="00363A64">
        <w:rPr>
          <w:noProof w:val="0"/>
        </w:rPr>
        <w:t xml:space="preserve"> </w:t>
      </w:r>
    </w:p>
    <w:p w:rsidR="00292B74" w:rsidRPr="00363A64" w:rsidRDefault="00D85313" w:rsidP="00292B74">
      <w:pPr>
        <w:pStyle w:val="Heading3"/>
      </w:pPr>
      <w:r w:rsidRPr="00363A64">
        <w:t>Role of the r</w:t>
      </w:r>
      <w:r w:rsidR="00AE689E" w:rsidRPr="00363A64">
        <w:t>esource strategy</w:t>
      </w:r>
      <w:r w:rsidRPr="00363A64">
        <w:t xml:space="preserve"> </w:t>
      </w:r>
    </w:p>
    <w:p w:rsidR="00D85313" w:rsidRPr="00363A64" w:rsidRDefault="00AE689E" w:rsidP="00174790">
      <w:pPr>
        <w:pStyle w:val="BodyCopy"/>
        <w:rPr>
          <w:noProof w:val="0"/>
        </w:rPr>
      </w:pPr>
      <w:r w:rsidRPr="00363A64">
        <w:rPr>
          <w:noProof w:val="0"/>
        </w:rPr>
        <w:t>A resource strategy is a plan on how you intend</w:t>
      </w:r>
      <w:r w:rsidR="00D85313" w:rsidRPr="00363A64">
        <w:rPr>
          <w:noProof w:val="0"/>
        </w:rPr>
        <w:t xml:space="preserve"> achieving one or more of the following (depending on the project, and the type of resource being considered):</w:t>
      </w:r>
    </w:p>
    <w:p w:rsidR="00D85313" w:rsidRPr="00363A64" w:rsidRDefault="00D85313" w:rsidP="00174790">
      <w:pPr>
        <w:pStyle w:val="Bullet1"/>
      </w:pPr>
      <w:r w:rsidRPr="00363A64">
        <w:t>O</w:t>
      </w:r>
      <w:r w:rsidR="00AE689E" w:rsidRPr="00363A64">
        <w:t xml:space="preserve">btaining the </w:t>
      </w:r>
      <w:r w:rsidRPr="00363A64">
        <w:t xml:space="preserve">necessary </w:t>
      </w:r>
      <w:r w:rsidR="00AE689E" w:rsidRPr="00363A64">
        <w:t>resources required to undertake the project you are managing</w:t>
      </w:r>
    </w:p>
    <w:p w:rsidR="00174790" w:rsidRPr="00363A64" w:rsidRDefault="001B4796" w:rsidP="00174790">
      <w:pPr>
        <w:pStyle w:val="Bullet1"/>
      </w:pPr>
      <w:r w:rsidRPr="00363A64">
        <w:t xml:space="preserve">Developing the resources </w:t>
      </w:r>
      <w:r w:rsidR="00D85313" w:rsidRPr="00363A64">
        <w:t>to ensure they allow you to achieve the objectives of the project and comply with applicable requirements and/or constraints</w:t>
      </w:r>
      <w:r w:rsidR="00174790" w:rsidRPr="00363A64">
        <w:br w:type="page"/>
      </w:r>
    </w:p>
    <w:p w:rsidR="00D85313" w:rsidRPr="00363A64" w:rsidRDefault="001B4796" w:rsidP="00174790">
      <w:pPr>
        <w:pStyle w:val="Bullet1"/>
      </w:pPr>
      <w:r w:rsidRPr="00363A64">
        <w:lastRenderedPageBreak/>
        <w:t xml:space="preserve">Maintaining the resources </w:t>
      </w:r>
      <w:r w:rsidR="00D85313" w:rsidRPr="00363A64">
        <w:t xml:space="preserve">so they remain effective </w:t>
      </w:r>
      <w:r w:rsidR="00710B3E" w:rsidRPr="00363A64">
        <w:t xml:space="preserve">and efficient </w:t>
      </w:r>
      <w:r w:rsidR="00D85313" w:rsidRPr="00363A64">
        <w:t xml:space="preserve">and their useful life is </w:t>
      </w:r>
      <w:r w:rsidR="00710B3E" w:rsidRPr="00363A64">
        <w:t xml:space="preserve">extended </w:t>
      </w:r>
    </w:p>
    <w:p w:rsidR="00292B74" w:rsidRPr="00363A64" w:rsidRDefault="001B4796" w:rsidP="00174790">
      <w:pPr>
        <w:pStyle w:val="Bullet1"/>
      </w:pPr>
      <w:r w:rsidRPr="00363A64">
        <w:t xml:space="preserve">Using and managing resources </w:t>
      </w:r>
      <w:r w:rsidR="00710B3E" w:rsidRPr="00363A64">
        <w:t>for optimal outcomes</w:t>
      </w:r>
      <w:r w:rsidR="00AE689E" w:rsidRPr="00363A64">
        <w:t>.</w:t>
      </w:r>
    </w:p>
    <w:p w:rsidR="00AE689E" w:rsidRPr="00363A64" w:rsidRDefault="00AE689E" w:rsidP="00174790">
      <w:pPr>
        <w:pStyle w:val="BodyCopy"/>
        <w:rPr>
          <w:noProof w:val="0"/>
        </w:rPr>
      </w:pPr>
      <w:r w:rsidRPr="00363A64">
        <w:rPr>
          <w:noProof w:val="0"/>
        </w:rPr>
        <w:t>The resource strategy (also known as a ‘resources strategy’) for a small project may:</w:t>
      </w:r>
    </w:p>
    <w:p w:rsidR="00AE689E" w:rsidRPr="00363A64" w:rsidRDefault="001B4796" w:rsidP="00174790">
      <w:pPr>
        <w:pStyle w:val="Bullet1"/>
      </w:pPr>
      <w:r w:rsidRPr="00363A64">
        <w:t xml:space="preserve">Be prepared in written form </w:t>
      </w:r>
      <w:r w:rsidR="00AE689E" w:rsidRPr="00363A64">
        <w:t>as a formal or semi-formal plan</w:t>
      </w:r>
    </w:p>
    <w:p w:rsidR="00AE689E" w:rsidRPr="00363A64" w:rsidRDefault="001B4796" w:rsidP="00174790">
      <w:pPr>
        <w:pStyle w:val="Bullet1"/>
      </w:pPr>
      <w:r w:rsidRPr="00363A64">
        <w:t xml:space="preserve">Exist only in your mind </w:t>
      </w:r>
      <w:r w:rsidR="00AE689E" w:rsidRPr="00363A64">
        <w:t>as a result of mentally considering the resources required and how you may acquire them.</w:t>
      </w:r>
    </w:p>
    <w:p w:rsidR="00AE689E" w:rsidRPr="00363A64" w:rsidRDefault="00AE689E" w:rsidP="00AE689E">
      <w:pPr>
        <w:pStyle w:val="Heading3"/>
      </w:pPr>
      <w:r w:rsidRPr="00363A64">
        <w:t>Resources required</w:t>
      </w:r>
    </w:p>
    <w:p w:rsidR="00AE689E" w:rsidRPr="00363A64" w:rsidRDefault="00AE689E" w:rsidP="00174790">
      <w:pPr>
        <w:pStyle w:val="BodyCopy"/>
        <w:rPr>
          <w:noProof w:val="0"/>
        </w:rPr>
      </w:pPr>
      <w:r w:rsidRPr="00363A64">
        <w:rPr>
          <w:noProof w:val="0"/>
        </w:rPr>
        <w:t xml:space="preserve">The specific resources required for each small project will obviously vary </w:t>
      </w:r>
      <w:r w:rsidR="00E15A21" w:rsidRPr="00363A64">
        <w:rPr>
          <w:noProof w:val="0"/>
        </w:rPr>
        <w:t>depending</w:t>
      </w:r>
      <w:r w:rsidRPr="00363A64">
        <w:rPr>
          <w:noProof w:val="0"/>
        </w:rPr>
        <w:t xml:space="preserve"> on the type and scope of the project and the objectives which have to be achieved.</w:t>
      </w:r>
    </w:p>
    <w:p w:rsidR="00AE689E" w:rsidRPr="00363A64" w:rsidRDefault="00174790" w:rsidP="00174790">
      <w:pPr>
        <w:pStyle w:val="BodyCopy"/>
        <w:rPr>
          <w:noProof w:val="0"/>
        </w:rPr>
      </w:pPr>
      <w:r w:rsidRPr="00363A64">
        <w:rPr>
          <w:lang w:eastAsia="en-AU"/>
        </w:rPr>
        <w:drawing>
          <wp:anchor distT="0" distB="0" distL="114300" distR="114300" simplePos="0" relativeHeight="251750400" behindDoc="0" locked="0" layoutInCell="1" allowOverlap="1">
            <wp:simplePos x="0" y="0"/>
            <wp:positionH relativeFrom="column">
              <wp:posOffset>4218305</wp:posOffset>
            </wp:positionH>
            <wp:positionV relativeFrom="paragraph">
              <wp:posOffset>198120</wp:posOffset>
            </wp:positionV>
            <wp:extent cx="1347470" cy="1343660"/>
            <wp:effectExtent l="19050" t="0" r="5080" b="0"/>
            <wp:wrapSquare wrapText="bothSides"/>
            <wp:docPr id="39" name="Picture 38" descr="MP900423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28.JPG"/>
                    <pic:cNvPicPr/>
                  </pic:nvPicPr>
                  <pic:blipFill>
                    <a:blip r:embed="rId53" cstate="print"/>
                    <a:stretch>
                      <a:fillRect/>
                    </a:stretch>
                  </pic:blipFill>
                  <pic:spPr>
                    <a:xfrm>
                      <a:off x="0" y="0"/>
                      <a:ext cx="1347470" cy="1343660"/>
                    </a:xfrm>
                    <a:prstGeom prst="rect">
                      <a:avLst/>
                    </a:prstGeom>
                  </pic:spPr>
                </pic:pic>
              </a:graphicData>
            </a:graphic>
          </wp:anchor>
        </w:drawing>
      </w:r>
      <w:r w:rsidR="00AE689E" w:rsidRPr="00363A64">
        <w:rPr>
          <w:noProof w:val="0"/>
        </w:rPr>
        <w:t>This said, resources can be classified as:</w:t>
      </w:r>
    </w:p>
    <w:p w:rsidR="00AE689E" w:rsidRPr="00363A64" w:rsidRDefault="001B4796" w:rsidP="00174790">
      <w:pPr>
        <w:pStyle w:val="Bullet1"/>
        <w:rPr>
          <w:szCs w:val="24"/>
        </w:rPr>
      </w:pPr>
      <w:r w:rsidRPr="00363A64">
        <w:t xml:space="preserve">Human resources. This relates to the staff or </w:t>
      </w:r>
      <w:r w:rsidR="00AE689E" w:rsidRPr="00363A64">
        <w:t>p</w:t>
      </w:r>
      <w:r w:rsidR="00F155B9" w:rsidRPr="00363A64">
        <w:t xml:space="preserve">ersonnel required for a project. </w:t>
      </w:r>
      <w:r w:rsidR="00AE689E" w:rsidRPr="00363A64">
        <w:rPr>
          <w:szCs w:val="24"/>
        </w:rPr>
        <w:t>Consideration may be given to:</w:t>
      </w:r>
    </w:p>
    <w:p w:rsidR="00970D1F" w:rsidRPr="00363A64" w:rsidRDefault="00970D1F" w:rsidP="00174790">
      <w:pPr>
        <w:pStyle w:val="Bullet2"/>
        <w:rPr>
          <w:lang w:val="en-AU"/>
        </w:rPr>
      </w:pPr>
      <w:r w:rsidRPr="00363A64">
        <w:rPr>
          <w:lang w:val="en-AU"/>
        </w:rPr>
        <w:t xml:space="preserve">The use or blend of </w:t>
      </w:r>
      <w:r w:rsidR="00AE689E" w:rsidRPr="00363A64">
        <w:rPr>
          <w:lang w:val="en-AU"/>
        </w:rPr>
        <w:t>permanent</w:t>
      </w:r>
      <w:r w:rsidRPr="00363A64">
        <w:rPr>
          <w:lang w:val="en-AU"/>
        </w:rPr>
        <w:t xml:space="preserve">, </w:t>
      </w:r>
      <w:r w:rsidR="00AE689E" w:rsidRPr="00363A64">
        <w:rPr>
          <w:lang w:val="en-AU"/>
        </w:rPr>
        <w:t xml:space="preserve">part-time </w:t>
      </w:r>
      <w:r w:rsidRPr="00363A64">
        <w:rPr>
          <w:lang w:val="en-AU"/>
        </w:rPr>
        <w:t xml:space="preserve">and casual </w:t>
      </w:r>
      <w:r w:rsidR="00AE689E" w:rsidRPr="00363A64">
        <w:rPr>
          <w:lang w:val="en-AU"/>
        </w:rPr>
        <w:t xml:space="preserve">employees </w:t>
      </w:r>
    </w:p>
    <w:p w:rsidR="00AE689E" w:rsidRPr="00363A64" w:rsidRDefault="00970D1F" w:rsidP="00174790">
      <w:pPr>
        <w:pStyle w:val="Bullet2"/>
        <w:rPr>
          <w:lang w:val="en-AU"/>
        </w:rPr>
      </w:pPr>
      <w:r w:rsidRPr="00363A64">
        <w:rPr>
          <w:lang w:val="en-AU"/>
        </w:rPr>
        <w:t xml:space="preserve">Including external providers or suppliers such as </w:t>
      </w:r>
      <w:r w:rsidR="00AE689E" w:rsidRPr="00363A64">
        <w:rPr>
          <w:lang w:val="en-AU"/>
        </w:rPr>
        <w:t>contractors</w:t>
      </w:r>
    </w:p>
    <w:p w:rsidR="00970D1F" w:rsidRPr="00363A64" w:rsidRDefault="00970D1F" w:rsidP="00174790">
      <w:pPr>
        <w:pStyle w:val="Bullet2"/>
        <w:rPr>
          <w:lang w:val="en-AU"/>
        </w:rPr>
      </w:pPr>
      <w:r w:rsidRPr="00363A64">
        <w:rPr>
          <w:lang w:val="en-AU"/>
        </w:rPr>
        <w:t>The experience and expertise the individuals or organisations need to have in relation to the project</w:t>
      </w:r>
    </w:p>
    <w:p w:rsidR="00970D1F" w:rsidRPr="00363A64" w:rsidRDefault="001B4796" w:rsidP="00174790">
      <w:pPr>
        <w:pStyle w:val="Bullet2"/>
        <w:rPr>
          <w:lang w:val="en-AU"/>
        </w:rPr>
      </w:pPr>
      <w:r w:rsidRPr="00363A64">
        <w:rPr>
          <w:lang w:val="en-AU"/>
        </w:rPr>
        <w:t xml:space="preserve">Hours to be worked </w:t>
      </w:r>
      <w:r w:rsidR="00970D1F" w:rsidRPr="00363A64">
        <w:rPr>
          <w:lang w:val="en-AU"/>
        </w:rPr>
        <w:t>and p</w:t>
      </w:r>
      <w:r w:rsidRPr="00363A64">
        <w:rPr>
          <w:lang w:val="en-AU"/>
        </w:rPr>
        <w:t>aid for from the project budget</w:t>
      </w:r>
    </w:p>
    <w:p w:rsidR="00970D1F" w:rsidRPr="00363A64" w:rsidRDefault="001B4796" w:rsidP="00174790">
      <w:pPr>
        <w:pStyle w:val="Bullet1"/>
      </w:pPr>
      <w:r w:rsidRPr="00363A64">
        <w:t xml:space="preserve">Physical resources </w:t>
      </w:r>
      <w:r w:rsidR="00970D1F" w:rsidRPr="00363A64">
        <w:t>relating to machinery, equipment, utensil</w:t>
      </w:r>
      <w:r w:rsidRPr="00363A64">
        <w:t>s</w:t>
      </w:r>
      <w:r w:rsidR="00970D1F" w:rsidRPr="00363A64">
        <w:t xml:space="preserve"> and other material assets required to:</w:t>
      </w:r>
    </w:p>
    <w:p w:rsidR="00AE689E" w:rsidRPr="00363A64" w:rsidRDefault="00970D1F" w:rsidP="00174790">
      <w:pPr>
        <w:pStyle w:val="Bullet2"/>
        <w:rPr>
          <w:lang w:val="en-AU"/>
        </w:rPr>
      </w:pPr>
      <w:r w:rsidRPr="00363A64">
        <w:rPr>
          <w:lang w:val="en-AU"/>
        </w:rPr>
        <w:t>Pla</w:t>
      </w:r>
      <w:r w:rsidR="001B4796" w:rsidRPr="00363A64">
        <w:rPr>
          <w:lang w:val="en-AU"/>
        </w:rPr>
        <w:t xml:space="preserve">n and prepare for the project </w:t>
      </w:r>
      <w:r w:rsidRPr="00363A64">
        <w:rPr>
          <w:lang w:val="en-AU"/>
        </w:rPr>
        <w:t>such as tools of the trade, computers</w:t>
      </w:r>
      <w:r w:rsidR="001B4796" w:rsidRPr="00363A64">
        <w:rPr>
          <w:lang w:val="en-AU"/>
        </w:rPr>
        <w:t>,</w:t>
      </w:r>
      <w:r w:rsidRPr="00363A64">
        <w:rPr>
          <w:lang w:val="en-AU"/>
        </w:rPr>
        <w:t xml:space="preserve"> software and hardware to enable planning and project management</w:t>
      </w:r>
    </w:p>
    <w:p w:rsidR="00970D1F" w:rsidRPr="00363A64" w:rsidRDefault="001B4796" w:rsidP="00174790">
      <w:pPr>
        <w:pStyle w:val="Bullet2"/>
        <w:rPr>
          <w:lang w:val="en-AU"/>
        </w:rPr>
      </w:pPr>
      <w:r w:rsidRPr="00363A64">
        <w:rPr>
          <w:lang w:val="en-AU"/>
        </w:rPr>
        <w:t>Implement the project</w:t>
      </w:r>
      <w:r w:rsidR="00970D1F" w:rsidRPr="00363A64">
        <w:rPr>
          <w:lang w:val="en-AU"/>
        </w:rPr>
        <w:t xml:space="preserve"> such as the requirements identified as ‘deliv</w:t>
      </w:r>
      <w:r w:rsidRPr="00363A64">
        <w:rPr>
          <w:lang w:val="en-AU"/>
        </w:rPr>
        <w:t xml:space="preserve">erables’ in the project scope or </w:t>
      </w:r>
      <w:r w:rsidR="00970D1F" w:rsidRPr="00363A64">
        <w:rPr>
          <w:lang w:val="en-AU"/>
        </w:rPr>
        <w:t>brief</w:t>
      </w:r>
    </w:p>
    <w:p w:rsidR="00970D1F" w:rsidRPr="00363A64" w:rsidRDefault="00970D1F" w:rsidP="00174790">
      <w:pPr>
        <w:pStyle w:val="Bullet2"/>
        <w:rPr>
          <w:lang w:val="en-AU"/>
        </w:rPr>
      </w:pPr>
      <w:r w:rsidRPr="00363A64">
        <w:rPr>
          <w:lang w:val="en-AU"/>
        </w:rPr>
        <w:t>Support the work of others connected with planning and implementing the project</w:t>
      </w:r>
    </w:p>
    <w:p w:rsidR="00970D1F" w:rsidRPr="00363A64" w:rsidRDefault="001B4796" w:rsidP="00174790">
      <w:pPr>
        <w:pStyle w:val="Bullet1"/>
      </w:pPr>
      <w:r w:rsidRPr="00363A64">
        <w:t>Financial resources. T</w:t>
      </w:r>
      <w:r w:rsidR="00970D1F" w:rsidRPr="00363A64">
        <w:t xml:space="preserve">his is the money </w:t>
      </w:r>
      <w:r w:rsidR="00D85313" w:rsidRPr="00363A64">
        <w:t xml:space="preserve">available </w:t>
      </w:r>
      <w:r w:rsidR="00970D1F" w:rsidRPr="00363A64">
        <w:t>to enable payment for all project-related requirements which can include:</w:t>
      </w:r>
    </w:p>
    <w:p w:rsidR="00970D1F" w:rsidRPr="00363A64" w:rsidRDefault="00970D1F" w:rsidP="00174790">
      <w:pPr>
        <w:pStyle w:val="Bullet2"/>
        <w:rPr>
          <w:lang w:val="en-AU"/>
        </w:rPr>
      </w:pPr>
      <w:r w:rsidRPr="00363A64">
        <w:rPr>
          <w:lang w:val="en-AU"/>
        </w:rPr>
        <w:t>Paying staff</w:t>
      </w:r>
    </w:p>
    <w:p w:rsidR="00970D1F" w:rsidRPr="00363A64" w:rsidRDefault="00970D1F" w:rsidP="00174790">
      <w:pPr>
        <w:pStyle w:val="Bullet2"/>
        <w:rPr>
          <w:lang w:val="en-AU"/>
        </w:rPr>
      </w:pPr>
      <w:r w:rsidRPr="00363A64">
        <w:rPr>
          <w:lang w:val="en-AU"/>
        </w:rPr>
        <w:t>Engaging external consultants and contractors</w:t>
      </w:r>
    </w:p>
    <w:p w:rsidR="00970D1F" w:rsidRPr="00363A64" w:rsidRDefault="001B4796" w:rsidP="00174790">
      <w:pPr>
        <w:pStyle w:val="Bullet2"/>
        <w:rPr>
          <w:lang w:val="en-AU"/>
        </w:rPr>
      </w:pPr>
      <w:r w:rsidRPr="00363A64">
        <w:rPr>
          <w:lang w:val="en-AU"/>
        </w:rPr>
        <w:t xml:space="preserve">Purchasing the physical assets and </w:t>
      </w:r>
      <w:r w:rsidR="00970D1F" w:rsidRPr="00363A64">
        <w:rPr>
          <w:lang w:val="en-AU"/>
        </w:rPr>
        <w:t>resources required</w:t>
      </w:r>
    </w:p>
    <w:p w:rsidR="00970D1F" w:rsidRPr="00363A64" w:rsidRDefault="00AE689E" w:rsidP="00174790">
      <w:pPr>
        <w:pStyle w:val="Bullet1"/>
        <w:rPr>
          <w:szCs w:val="24"/>
        </w:rPr>
      </w:pPr>
      <w:r w:rsidRPr="00363A64">
        <w:t>Information</w:t>
      </w:r>
      <w:r w:rsidR="001B4796" w:rsidRPr="00363A64">
        <w:t>. This is an</w:t>
      </w:r>
      <w:r w:rsidR="00970D1F" w:rsidRPr="00363A64">
        <w:t xml:space="preserve"> often overlooked resource for projects but nonetheless an extremely critical element both for planning and project implementation.</w:t>
      </w:r>
      <w:r w:rsidR="00F155B9" w:rsidRPr="00363A64">
        <w:t xml:space="preserve"> </w:t>
      </w:r>
      <w:r w:rsidR="00970D1F" w:rsidRPr="00363A64">
        <w:rPr>
          <w:szCs w:val="24"/>
        </w:rPr>
        <w:t>It rel</w:t>
      </w:r>
      <w:r w:rsidR="001B4796" w:rsidRPr="00363A64">
        <w:rPr>
          <w:szCs w:val="24"/>
        </w:rPr>
        <w:t>ates to a variety of usually</w:t>
      </w:r>
      <w:r w:rsidR="00970D1F" w:rsidRPr="00363A64">
        <w:rPr>
          <w:szCs w:val="24"/>
        </w:rPr>
        <w:t xml:space="preserve"> non-negotiable factors impacting on the project such as:</w:t>
      </w:r>
    </w:p>
    <w:p w:rsidR="00970D1F" w:rsidRPr="00363A64" w:rsidRDefault="00970D1F" w:rsidP="00174790">
      <w:pPr>
        <w:pStyle w:val="Bullet2"/>
        <w:rPr>
          <w:lang w:val="en-AU"/>
        </w:rPr>
      </w:pPr>
      <w:r w:rsidRPr="00363A64">
        <w:rPr>
          <w:lang w:val="en-AU"/>
        </w:rPr>
        <w:t>Internal policies and procedures which must be accommodated</w:t>
      </w:r>
    </w:p>
    <w:p w:rsidR="00174790" w:rsidRPr="00363A64" w:rsidRDefault="00174790">
      <w:pPr>
        <w:rPr>
          <w:rFonts w:ascii="Helvetica" w:eastAsia="Times New Roman" w:hAnsi="Helvetica" w:cs="Times New Roman"/>
          <w:szCs w:val="24"/>
        </w:rPr>
      </w:pPr>
      <w:r w:rsidRPr="00363A64">
        <w:br w:type="page"/>
      </w:r>
    </w:p>
    <w:p w:rsidR="00970D1F" w:rsidRPr="00363A64" w:rsidRDefault="00970D1F" w:rsidP="00174790">
      <w:pPr>
        <w:pStyle w:val="Bullet2"/>
        <w:rPr>
          <w:lang w:val="en-AU"/>
        </w:rPr>
      </w:pPr>
      <w:r w:rsidRPr="00363A64">
        <w:rPr>
          <w:lang w:val="en-AU"/>
        </w:rPr>
        <w:lastRenderedPageBreak/>
        <w:t>Dates, times and numbers/stati</w:t>
      </w:r>
      <w:r w:rsidR="001B4796" w:rsidRPr="00363A64">
        <w:rPr>
          <w:lang w:val="en-AU"/>
        </w:rPr>
        <w:t xml:space="preserve">stics relating to the project, </w:t>
      </w:r>
      <w:r w:rsidRPr="00363A64">
        <w:rPr>
          <w:lang w:val="en-AU"/>
        </w:rPr>
        <w:t>for example:</w:t>
      </w:r>
    </w:p>
    <w:p w:rsidR="00970D1F" w:rsidRPr="00363A64" w:rsidRDefault="00D85313" w:rsidP="00174790">
      <w:pPr>
        <w:pStyle w:val="Bullet3"/>
        <w:rPr>
          <w:lang w:val="en-AU"/>
        </w:rPr>
      </w:pPr>
      <w:r w:rsidRPr="00363A64">
        <w:rPr>
          <w:lang w:val="en-AU"/>
        </w:rPr>
        <w:t>Days and date of a function</w:t>
      </w:r>
    </w:p>
    <w:p w:rsidR="00D85313" w:rsidRPr="00363A64" w:rsidRDefault="00D85313" w:rsidP="00174790">
      <w:pPr>
        <w:pStyle w:val="Bullet3"/>
        <w:rPr>
          <w:lang w:val="en-AU"/>
        </w:rPr>
      </w:pPr>
      <w:r w:rsidRPr="00363A64">
        <w:rPr>
          <w:lang w:val="en-AU"/>
        </w:rPr>
        <w:t>Numbers attending</w:t>
      </w:r>
      <w:r w:rsidR="000B3A83" w:rsidRPr="00363A64">
        <w:rPr>
          <w:lang w:val="en-AU"/>
        </w:rPr>
        <w:t xml:space="preserve"> the function</w:t>
      </w:r>
      <w:r w:rsidR="001B4796" w:rsidRPr="00363A64">
        <w:rPr>
          <w:lang w:val="en-AU"/>
        </w:rPr>
        <w:t xml:space="preserve"> or </w:t>
      </w:r>
      <w:r w:rsidR="000B3A83" w:rsidRPr="00363A64">
        <w:rPr>
          <w:lang w:val="en-AU"/>
        </w:rPr>
        <w:t>event</w:t>
      </w:r>
    </w:p>
    <w:p w:rsidR="00D85313" w:rsidRPr="00363A64" w:rsidRDefault="00D85313" w:rsidP="00D85313">
      <w:pPr>
        <w:pStyle w:val="Bullet3"/>
        <w:ind w:left="1071" w:hanging="357"/>
        <w:rPr>
          <w:lang w:val="en-AU"/>
        </w:rPr>
      </w:pPr>
      <w:r w:rsidRPr="00363A64">
        <w:rPr>
          <w:lang w:val="en-AU"/>
        </w:rPr>
        <w:t>Knowledge held by management or other stakeholders which you need to know in order to properly plan and execute the project</w:t>
      </w:r>
      <w:r w:rsidR="00174790" w:rsidRPr="00363A64">
        <w:rPr>
          <w:lang w:val="en-AU"/>
        </w:rPr>
        <w:t>.</w:t>
      </w:r>
    </w:p>
    <w:p w:rsidR="00AE689E" w:rsidRPr="00363A64" w:rsidRDefault="001B4796" w:rsidP="00AE689E">
      <w:pPr>
        <w:pStyle w:val="BodyCopy"/>
        <w:rPr>
          <w:noProof w:val="0"/>
        </w:rPr>
      </w:pPr>
      <w:r w:rsidRPr="00363A64">
        <w:rPr>
          <w:noProof w:val="0"/>
        </w:rPr>
        <w:t>M</w:t>
      </w:r>
      <w:r w:rsidR="00AE689E" w:rsidRPr="00363A64">
        <w:rPr>
          <w:noProof w:val="0"/>
        </w:rPr>
        <w:t>ajor projects may develop a separate resources strategy for each of the resource classifications identified above.</w:t>
      </w:r>
    </w:p>
    <w:p w:rsidR="00AE689E" w:rsidRPr="00363A64" w:rsidRDefault="00AE689E" w:rsidP="00AE689E">
      <w:pPr>
        <w:pStyle w:val="Heading3"/>
        <w:rPr>
          <w:szCs w:val="24"/>
        </w:rPr>
      </w:pPr>
      <w:r w:rsidRPr="00363A64">
        <w:rPr>
          <w:szCs w:val="24"/>
        </w:rPr>
        <w:t>Contents of a resource strategy</w:t>
      </w:r>
    </w:p>
    <w:p w:rsidR="00AE689E" w:rsidRPr="00363A64" w:rsidRDefault="00D85313" w:rsidP="00292B74">
      <w:pPr>
        <w:pStyle w:val="BodyCopy"/>
        <w:rPr>
          <w:noProof w:val="0"/>
          <w:szCs w:val="24"/>
        </w:rPr>
      </w:pPr>
      <w:r w:rsidRPr="00363A64">
        <w:rPr>
          <w:noProof w:val="0"/>
          <w:szCs w:val="24"/>
        </w:rPr>
        <w:t>The contents of your resource strategy will vary depending on the type of resource being considered.</w:t>
      </w:r>
    </w:p>
    <w:p w:rsidR="000B3A83" w:rsidRPr="00363A64" w:rsidRDefault="000B3A83" w:rsidP="00292B74">
      <w:pPr>
        <w:pStyle w:val="BodyCopy"/>
        <w:rPr>
          <w:noProof w:val="0"/>
          <w:szCs w:val="24"/>
        </w:rPr>
      </w:pPr>
      <w:r w:rsidRPr="00363A64">
        <w:rPr>
          <w:noProof w:val="0"/>
          <w:szCs w:val="24"/>
        </w:rPr>
        <w:t>In addition to what has been</w:t>
      </w:r>
      <w:r w:rsidR="00772A01" w:rsidRPr="00363A64">
        <w:rPr>
          <w:noProof w:val="0"/>
          <w:szCs w:val="24"/>
        </w:rPr>
        <w:t xml:space="preserve"> presented above, your resource</w:t>
      </w:r>
      <w:r w:rsidRPr="00363A64">
        <w:rPr>
          <w:noProof w:val="0"/>
          <w:szCs w:val="24"/>
        </w:rPr>
        <w:t xml:space="preserve"> strategies may address the points as listed for each of the required resource groups.</w:t>
      </w:r>
    </w:p>
    <w:p w:rsidR="00D85313" w:rsidRPr="00363A64" w:rsidRDefault="00174790" w:rsidP="00174790">
      <w:pPr>
        <w:pStyle w:val="Heading4"/>
      </w:pPr>
      <w:r w:rsidRPr="00363A64">
        <w:rPr>
          <w:noProof/>
        </w:rPr>
        <w:drawing>
          <wp:anchor distT="0" distB="0" distL="114300" distR="114300" simplePos="0" relativeHeight="251751424" behindDoc="0" locked="0" layoutInCell="1" allowOverlap="1">
            <wp:simplePos x="0" y="0"/>
            <wp:positionH relativeFrom="column">
              <wp:posOffset>4058285</wp:posOffset>
            </wp:positionH>
            <wp:positionV relativeFrom="paragraph">
              <wp:posOffset>229870</wp:posOffset>
            </wp:positionV>
            <wp:extent cx="1668780" cy="1565910"/>
            <wp:effectExtent l="19050" t="0" r="7620" b="0"/>
            <wp:wrapSquare wrapText="bothSides"/>
            <wp:docPr id="40" name="Picture 39" descr="MC900439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9589.PNG"/>
                    <pic:cNvPicPr/>
                  </pic:nvPicPr>
                  <pic:blipFill>
                    <a:blip r:embed="rId54" cstate="print"/>
                    <a:srcRect l="5647" r="6375" b="5858"/>
                    <a:stretch>
                      <a:fillRect/>
                    </a:stretch>
                  </pic:blipFill>
                  <pic:spPr>
                    <a:xfrm>
                      <a:off x="0" y="0"/>
                      <a:ext cx="1668780" cy="1565910"/>
                    </a:xfrm>
                    <a:prstGeom prst="rect">
                      <a:avLst/>
                    </a:prstGeom>
                  </pic:spPr>
                </pic:pic>
              </a:graphicData>
            </a:graphic>
          </wp:anchor>
        </w:drawing>
      </w:r>
      <w:r w:rsidR="00710B3E" w:rsidRPr="00363A64">
        <w:t>For human resources</w:t>
      </w:r>
    </w:p>
    <w:p w:rsidR="00710B3E" w:rsidRPr="00363A64" w:rsidRDefault="00710B3E" w:rsidP="00292B74">
      <w:pPr>
        <w:pStyle w:val="BodyCopy"/>
        <w:rPr>
          <w:noProof w:val="0"/>
          <w:szCs w:val="24"/>
        </w:rPr>
      </w:pPr>
      <w:r w:rsidRPr="00363A64">
        <w:rPr>
          <w:noProof w:val="0"/>
          <w:szCs w:val="24"/>
        </w:rPr>
        <w:t xml:space="preserve">The HR </w:t>
      </w:r>
      <w:r w:rsidR="000B3A83" w:rsidRPr="00363A64">
        <w:rPr>
          <w:noProof w:val="0"/>
          <w:szCs w:val="24"/>
        </w:rPr>
        <w:t>strategy</w:t>
      </w:r>
      <w:r w:rsidRPr="00363A64">
        <w:rPr>
          <w:noProof w:val="0"/>
          <w:szCs w:val="24"/>
        </w:rPr>
        <w:t xml:space="preserve"> may address:</w:t>
      </w:r>
    </w:p>
    <w:p w:rsidR="00970D1F" w:rsidRPr="00363A64" w:rsidRDefault="00710B3E" w:rsidP="00710B3E">
      <w:pPr>
        <w:pStyle w:val="Bullet1"/>
        <w:rPr>
          <w:szCs w:val="24"/>
        </w:rPr>
      </w:pPr>
      <w:r w:rsidRPr="00363A64">
        <w:rPr>
          <w:szCs w:val="24"/>
        </w:rPr>
        <w:t>Selecting internal staff to participate in the project</w:t>
      </w:r>
    </w:p>
    <w:p w:rsidR="00970D1F" w:rsidRPr="00363A64" w:rsidRDefault="00710B3E" w:rsidP="00710B3E">
      <w:pPr>
        <w:pStyle w:val="Bullet1"/>
        <w:rPr>
          <w:szCs w:val="24"/>
        </w:rPr>
      </w:pPr>
      <w:r w:rsidRPr="00363A64">
        <w:rPr>
          <w:szCs w:val="24"/>
        </w:rPr>
        <w:t>Providing relevant staff training as required</w:t>
      </w:r>
    </w:p>
    <w:p w:rsidR="00710B3E" w:rsidRPr="00363A64" w:rsidRDefault="00710B3E" w:rsidP="00710B3E">
      <w:pPr>
        <w:pStyle w:val="Bullet1"/>
        <w:rPr>
          <w:szCs w:val="24"/>
        </w:rPr>
      </w:pPr>
      <w:r w:rsidRPr="00363A64">
        <w:rPr>
          <w:szCs w:val="24"/>
        </w:rPr>
        <w:t>Using external staff recruitment agencies to source staff</w:t>
      </w:r>
    </w:p>
    <w:p w:rsidR="00710B3E" w:rsidRPr="00363A64" w:rsidRDefault="00710B3E" w:rsidP="00710B3E">
      <w:pPr>
        <w:pStyle w:val="Bullet1"/>
        <w:rPr>
          <w:szCs w:val="24"/>
        </w:rPr>
      </w:pPr>
      <w:r w:rsidRPr="00363A64">
        <w:rPr>
          <w:szCs w:val="24"/>
        </w:rPr>
        <w:t>Re-allocating work so required staff are free to engage with the project</w:t>
      </w:r>
    </w:p>
    <w:p w:rsidR="00710B3E" w:rsidRPr="00363A64" w:rsidRDefault="00772A01" w:rsidP="00710B3E">
      <w:pPr>
        <w:pStyle w:val="Bullet1"/>
        <w:rPr>
          <w:szCs w:val="24"/>
        </w:rPr>
      </w:pPr>
      <w:r w:rsidRPr="00363A64">
        <w:rPr>
          <w:szCs w:val="24"/>
        </w:rPr>
        <w:t>Back</w:t>
      </w:r>
      <w:r w:rsidR="00710B3E" w:rsidRPr="00363A64">
        <w:rPr>
          <w:szCs w:val="24"/>
        </w:rPr>
        <w:t>filling staff who are required to work on the project</w:t>
      </w:r>
      <w:r w:rsidR="00174790" w:rsidRPr="00363A64">
        <w:rPr>
          <w:szCs w:val="24"/>
        </w:rPr>
        <w:t>.</w:t>
      </w:r>
    </w:p>
    <w:p w:rsidR="00710B3E" w:rsidRPr="00363A64" w:rsidRDefault="00710B3E" w:rsidP="00174790">
      <w:pPr>
        <w:pStyle w:val="Heading4"/>
      </w:pPr>
      <w:r w:rsidRPr="00363A64">
        <w:t>For physical resources</w:t>
      </w:r>
    </w:p>
    <w:p w:rsidR="00710B3E" w:rsidRPr="00363A64" w:rsidRDefault="00710B3E" w:rsidP="00710B3E">
      <w:pPr>
        <w:pStyle w:val="BodyCopy"/>
        <w:rPr>
          <w:noProof w:val="0"/>
          <w:szCs w:val="24"/>
        </w:rPr>
      </w:pPr>
      <w:r w:rsidRPr="00363A64">
        <w:rPr>
          <w:noProof w:val="0"/>
          <w:szCs w:val="24"/>
        </w:rPr>
        <w:t xml:space="preserve">The physical resources </w:t>
      </w:r>
      <w:r w:rsidR="000B3A83" w:rsidRPr="00363A64">
        <w:rPr>
          <w:noProof w:val="0"/>
          <w:szCs w:val="24"/>
        </w:rPr>
        <w:t>strategy</w:t>
      </w:r>
      <w:r w:rsidRPr="00363A64">
        <w:rPr>
          <w:noProof w:val="0"/>
          <w:szCs w:val="24"/>
        </w:rPr>
        <w:t xml:space="preserve"> may address:</w:t>
      </w:r>
    </w:p>
    <w:p w:rsidR="008304F2" w:rsidRPr="00363A64" w:rsidRDefault="008304F2" w:rsidP="00710B3E">
      <w:pPr>
        <w:pStyle w:val="Bullet1"/>
        <w:rPr>
          <w:szCs w:val="24"/>
        </w:rPr>
      </w:pPr>
      <w:r w:rsidRPr="00363A64">
        <w:rPr>
          <w:szCs w:val="24"/>
        </w:rPr>
        <w:t>Determining specifications and operating requirements for each item to ref</w:t>
      </w:r>
      <w:r w:rsidR="002352ED" w:rsidRPr="00363A64">
        <w:rPr>
          <w:szCs w:val="24"/>
        </w:rPr>
        <w:t>l</w:t>
      </w:r>
      <w:r w:rsidRPr="00363A64">
        <w:rPr>
          <w:szCs w:val="24"/>
        </w:rPr>
        <w:t>ect project requirements</w:t>
      </w:r>
    </w:p>
    <w:p w:rsidR="00710B3E" w:rsidRPr="00363A64" w:rsidRDefault="00772A01" w:rsidP="00710B3E">
      <w:pPr>
        <w:pStyle w:val="Bullet1"/>
        <w:rPr>
          <w:szCs w:val="24"/>
        </w:rPr>
      </w:pPr>
      <w:r w:rsidRPr="00363A64">
        <w:rPr>
          <w:szCs w:val="24"/>
        </w:rPr>
        <w:t xml:space="preserve">Identifying possible providers or </w:t>
      </w:r>
      <w:r w:rsidR="00710B3E" w:rsidRPr="00363A64">
        <w:rPr>
          <w:szCs w:val="24"/>
        </w:rPr>
        <w:t>suppliers</w:t>
      </w:r>
    </w:p>
    <w:p w:rsidR="00710B3E" w:rsidRPr="00363A64" w:rsidRDefault="00710B3E" w:rsidP="00710B3E">
      <w:pPr>
        <w:pStyle w:val="Bullet1"/>
        <w:rPr>
          <w:szCs w:val="24"/>
        </w:rPr>
      </w:pPr>
      <w:r w:rsidRPr="00363A64">
        <w:rPr>
          <w:szCs w:val="24"/>
        </w:rPr>
        <w:t>Trialling materials and services</w:t>
      </w:r>
    </w:p>
    <w:p w:rsidR="00710B3E" w:rsidRPr="00363A64" w:rsidRDefault="00710B3E" w:rsidP="00710B3E">
      <w:pPr>
        <w:pStyle w:val="Bullet1"/>
        <w:rPr>
          <w:szCs w:val="24"/>
        </w:rPr>
      </w:pPr>
      <w:r w:rsidRPr="00363A64">
        <w:rPr>
          <w:szCs w:val="24"/>
        </w:rPr>
        <w:t xml:space="preserve">Arranging for quotations and negotiating </w:t>
      </w:r>
      <w:r w:rsidR="008304F2" w:rsidRPr="00363A64">
        <w:rPr>
          <w:szCs w:val="24"/>
        </w:rPr>
        <w:t>contracts</w:t>
      </w:r>
    </w:p>
    <w:p w:rsidR="00710B3E" w:rsidRPr="00363A64" w:rsidRDefault="00710B3E" w:rsidP="00710B3E">
      <w:pPr>
        <w:pStyle w:val="Bullet1"/>
        <w:rPr>
          <w:szCs w:val="24"/>
        </w:rPr>
      </w:pPr>
      <w:r w:rsidRPr="00363A64">
        <w:rPr>
          <w:szCs w:val="24"/>
        </w:rPr>
        <w:t>Comparing options for acquiring assets such as:</w:t>
      </w:r>
    </w:p>
    <w:p w:rsidR="00710B3E" w:rsidRPr="00363A64" w:rsidRDefault="00710B3E" w:rsidP="00174790">
      <w:pPr>
        <w:pStyle w:val="Bullet2"/>
        <w:rPr>
          <w:lang w:val="en-AU"/>
        </w:rPr>
      </w:pPr>
      <w:r w:rsidRPr="00363A64">
        <w:rPr>
          <w:lang w:val="en-AU"/>
        </w:rPr>
        <w:t xml:space="preserve">Purchasing </w:t>
      </w:r>
    </w:p>
    <w:p w:rsidR="00710B3E" w:rsidRPr="00363A64" w:rsidRDefault="00710B3E" w:rsidP="00174790">
      <w:pPr>
        <w:pStyle w:val="Bullet2"/>
        <w:rPr>
          <w:lang w:val="en-AU"/>
        </w:rPr>
      </w:pPr>
      <w:r w:rsidRPr="00363A64">
        <w:rPr>
          <w:lang w:val="en-AU"/>
        </w:rPr>
        <w:t xml:space="preserve">Leasing </w:t>
      </w:r>
    </w:p>
    <w:p w:rsidR="00710B3E" w:rsidRPr="00363A64" w:rsidRDefault="00710B3E" w:rsidP="00174790">
      <w:pPr>
        <w:pStyle w:val="Bullet2"/>
        <w:rPr>
          <w:lang w:val="en-AU"/>
        </w:rPr>
      </w:pPr>
      <w:r w:rsidRPr="00363A64">
        <w:rPr>
          <w:lang w:val="en-AU"/>
        </w:rPr>
        <w:t>Rental</w:t>
      </w:r>
    </w:p>
    <w:p w:rsidR="002352ED" w:rsidRPr="00363A64" w:rsidRDefault="008304F2" w:rsidP="00710B3E">
      <w:pPr>
        <w:pStyle w:val="Bullet1"/>
        <w:rPr>
          <w:szCs w:val="24"/>
        </w:rPr>
      </w:pPr>
      <w:r w:rsidRPr="00363A64">
        <w:rPr>
          <w:szCs w:val="24"/>
        </w:rPr>
        <w:t>Undertaking a cost-benefit analysis for items which are significant in terms of their purchase price</w:t>
      </w:r>
      <w:r w:rsidR="002352ED" w:rsidRPr="00363A64">
        <w:rPr>
          <w:szCs w:val="24"/>
        </w:rPr>
        <w:t xml:space="preserve"> (see </w:t>
      </w:r>
      <w:r w:rsidR="00772A01" w:rsidRPr="00363A64">
        <w:rPr>
          <w:szCs w:val="24"/>
          <w:u w:val="single"/>
        </w:rPr>
        <w:t>S</w:t>
      </w:r>
      <w:r w:rsidR="00367E53" w:rsidRPr="00363A64">
        <w:rPr>
          <w:szCs w:val="24"/>
          <w:u w:val="single"/>
        </w:rPr>
        <w:t>ection 1.3</w:t>
      </w:r>
      <w:r w:rsidR="00367E53" w:rsidRPr="00363A64">
        <w:rPr>
          <w:szCs w:val="24"/>
        </w:rPr>
        <w:t xml:space="preserve"> for more detail)</w:t>
      </w:r>
    </w:p>
    <w:p w:rsidR="00710B3E" w:rsidRPr="00363A64" w:rsidRDefault="00710B3E" w:rsidP="00710B3E">
      <w:pPr>
        <w:pStyle w:val="Bullet1"/>
        <w:rPr>
          <w:szCs w:val="24"/>
        </w:rPr>
      </w:pPr>
      <w:r w:rsidRPr="00363A64">
        <w:rPr>
          <w:szCs w:val="24"/>
        </w:rPr>
        <w:t>Considering al</w:t>
      </w:r>
      <w:r w:rsidR="00772A01" w:rsidRPr="00363A64">
        <w:rPr>
          <w:szCs w:val="24"/>
        </w:rPr>
        <w:t xml:space="preserve">ternative acquisition options </w:t>
      </w:r>
      <w:r w:rsidRPr="00363A64">
        <w:rPr>
          <w:szCs w:val="24"/>
        </w:rPr>
        <w:t>such as:</w:t>
      </w:r>
    </w:p>
    <w:p w:rsidR="00710B3E" w:rsidRPr="00363A64" w:rsidRDefault="00710B3E" w:rsidP="00174790">
      <w:pPr>
        <w:pStyle w:val="Bullet2"/>
        <w:rPr>
          <w:lang w:val="en-AU"/>
        </w:rPr>
      </w:pPr>
      <w:r w:rsidRPr="00363A64">
        <w:rPr>
          <w:lang w:val="en-AU"/>
        </w:rPr>
        <w:t>Borrowing items from other venues</w:t>
      </w:r>
    </w:p>
    <w:p w:rsidR="00710B3E" w:rsidRPr="00363A64" w:rsidRDefault="00710B3E" w:rsidP="00174790">
      <w:pPr>
        <w:pStyle w:val="Bullet2"/>
        <w:rPr>
          <w:lang w:val="en-AU"/>
        </w:rPr>
      </w:pPr>
      <w:r w:rsidRPr="00363A64">
        <w:rPr>
          <w:lang w:val="en-AU"/>
        </w:rPr>
        <w:t>Asking other organi</w:t>
      </w:r>
      <w:r w:rsidR="008304F2" w:rsidRPr="00363A64">
        <w:rPr>
          <w:lang w:val="en-AU"/>
        </w:rPr>
        <w:t>s</w:t>
      </w:r>
      <w:r w:rsidRPr="00363A64">
        <w:rPr>
          <w:lang w:val="en-AU"/>
        </w:rPr>
        <w:t>ations in the chain for a lo</w:t>
      </w:r>
      <w:r w:rsidR="008304F2" w:rsidRPr="00363A64">
        <w:rPr>
          <w:lang w:val="en-AU"/>
        </w:rPr>
        <w:t>a</w:t>
      </w:r>
      <w:r w:rsidRPr="00363A64">
        <w:rPr>
          <w:lang w:val="en-AU"/>
        </w:rPr>
        <w:t>n of items</w:t>
      </w:r>
    </w:p>
    <w:p w:rsidR="00174790" w:rsidRPr="00363A64" w:rsidRDefault="00174790">
      <w:pPr>
        <w:rPr>
          <w:rFonts w:ascii="Helvetica" w:eastAsia="Times New Roman" w:hAnsi="Helvetica" w:cs="Times New Roman"/>
          <w:szCs w:val="24"/>
        </w:rPr>
      </w:pPr>
      <w:r w:rsidRPr="00363A64">
        <w:br w:type="page"/>
      </w:r>
    </w:p>
    <w:p w:rsidR="008304F2" w:rsidRPr="00363A64" w:rsidRDefault="00772A01" w:rsidP="00174790">
      <w:pPr>
        <w:pStyle w:val="Bullet2"/>
        <w:rPr>
          <w:lang w:val="en-AU"/>
        </w:rPr>
      </w:pPr>
      <w:r w:rsidRPr="00363A64">
        <w:rPr>
          <w:lang w:val="en-AU"/>
        </w:rPr>
        <w:lastRenderedPageBreak/>
        <w:t xml:space="preserve">Asking providers or </w:t>
      </w:r>
      <w:r w:rsidR="008304F2" w:rsidRPr="00363A64">
        <w:rPr>
          <w:lang w:val="en-AU"/>
        </w:rPr>
        <w:t>suppliers to donate items</w:t>
      </w:r>
    </w:p>
    <w:p w:rsidR="00710B3E" w:rsidRPr="00363A64" w:rsidRDefault="00710B3E" w:rsidP="00174790">
      <w:pPr>
        <w:pStyle w:val="Bullet2"/>
        <w:rPr>
          <w:lang w:val="en-AU"/>
        </w:rPr>
      </w:pPr>
      <w:r w:rsidRPr="00363A64">
        <w:rPr>
          <w:lang w:val="en-AU"/>
        </w:rPr>
        <w:t>Joint purchasing with other businesses</w:t>
      </w:r>
    </w:p>
    <w:p w:rsidR="008304F2" w:rsidRPr="00363A64" w:rsidRDefault="008304F2" w:rsidP="008304F2">
      <w:pPr>
        <w:pStyle w:val="Bullet1"/>
      </w:pPr>
      <w:r w:rsidRPr="00363A64">
        <w:t>Arranging installation, commis</w:t>
      </w:r>
      <w:r w:rsidR="00772A01" w:rsidRPr="00363A64">
        <w:t xml:space="preserve">sioning and regular maintenance and </w:t>
      </w:r>
      <w:r w:rsidRPr="00363A64">
        <w:t>servi</w:t>
      </w:r>
      <w:r w:rsidR="00772A01" w:rsidRPr="00363A64">
        <w:t xml:space="preserve">cing of equipment and systems including staff training as and </w:t>
      </w:r>
      <w:r w:rsidRPr="00363A64">
        <w:t>if required relating to these new items</w:t>
      </w:r>
    </w:p>
    <w:p w:rsidR="008304F2" w:rsidRPr="00363A64" w:rsidRDefault="008304F2" w:rsidP="008304F2">
      <w:pPr>
        <w:pStyle w:val="Bullet1"/>
      </w:pPr>
      <w:r w:rsidRPr="00363A64">
        <w:t>Identifying disposal arrangements f</w:t>
      </w:r>
      <w:r w:rsidR="00772A01" w:rsidRPr="00363A64">
        <w:t xml:space="preserve">or ‘old’ items being replaced as well as potential re-selling or </w:t>
      </w:r>
      <w:r w:rsidRPr="00363A64">
        <w:t xml:space="preserve">on-selling arrangements when new items have </w:t>
      </w:r>
      <w:r w:rsidR="00772A01" w:rsidRPr="00363A64">
        <w:t>reached the end of their useful</w:t>
      </w:r>
      <w:r w:rsidRPr="00363A64">
        <w:t xml:space="preserve"> life</w:t>
      </w:r>
      <w:r w:rsidR="00B64F4E" w:rsidRPr="00363A64">
        <w:t>.</w:t>
      </w:r>
    </w:p>
    <w:p w:rsidR="00710B3E" w:rsidRPr="00363A64" w:rsidRDefault="00174790" w:rsidP="00710B3E">
      <w:pPr>
        <w:pStyle w:val="BodyCopy"/>
        <w:rPr>
          <w:b/>
          <w:noProof w:val="0"/>
          <w:szCs w:val="24"/>
        </w:rPr>
      </w:pPr>
      <w:r w:rsidRPr="00363A64">
        <w:rPr>
          <w:b/>
          <w:szCs w:val="24"/>
          <w:lang w:eastAsia="en-AU"/>
        </w:rPr>
        <w:drawing>
          <wp:anchor distT="0" distB="0" distL="114300" distR="114300" simplePos="0" relativeHeight="251752448" behindDoc="0" locked="0" layoutInCell="1" allowOverlap="1">
            <wp:simplePos x="0" y="0"/>
            <wp:positionH relativeFrom="column">
              <wp:posOffset>4290060</wp:posOffset>
            </wp:positionH>
            <wp:positionV relativeFrom="paragraph">
              <wp:posOffset>167005</wp:posOffset>
            </wp:positionV>
            <wp:extent cx="1261110" cy="1876425"/>
            <wp:effectExtent l="19050" t="0" r="0" b="0"/>
            <wp:wrapSquare wrapText="bothSides"/>
            <wp:docPr id="41" name="Picture 40" descr="MP910220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843.JPG"/>
                    <pic:cNvPicPr/>
                  </pic:nvPicPr>
                  <pic:blipFill>
                    <a:blip r:embed="rId55" cstate="print"/>
                    <a:stretch>
                      <a:fillRect/>
                    </a:stretch>
                  </pic:blipFill>
                  <pic:spPr>
                    <a:xfrm>
                      <a:off x="0" y="0"/>
                      <a:ext cx="1261110" cy="1876425"/>
                    </a:xfrm>
                    <a:prstGeom prst="rect">
                      <a:avLst/>
                    </a:prstGeom>
                  </pic:spPr>
                </pic:pic>
              </a:graphicData>
            </a:graphic>
          </wp:anchor>
        </w:drawing>
      </w:r>
      <w:r w:rsidR="00710B3E" w:rsidRPr="00363A64">
        <w:rPr>
          <w:b/>
          <w:noProof w:val="0"/>
          <w:szCs w:val="24"/>
        </w:rPr>
        <w:t>For financial resources</w:t>
      </w:r>
    </w:p>
    <w:p w:rsidR="00710B3E" w:rsidRPr="00363A64" w:rsidRDefault="00710B3E" w:rsidP="00710B3E">
      <w:pPr>
        <w:pStyle w:val="BodyCopy"/>
        <w:rPr>
          <w:noProof w:val="0"/>
          <w:szCs w:val="24"/>
        </w:rPr>
      </w:pPr>
      <w:r w:rsidRPr="00363A64">
        <w:rPr>
          <w:noProof w:val="0"/>
          <w:szCs w:val="24"/>
        </w:rPr>
        <w:t xml:space="preserve">The financial </w:t>
      </w:r>
      <w:r w:rsidR="000B3A83" w:rsidRPr="00363A64">
        <w:rPr>
          <w:noProof w:val="0"/>
          <w:szCs w:val="24"/>
        </w:rPr>
        <w:t>strategy</w:t>
      </w:r>
      <w:r w:rsidRPr="00363A64">
        <w:rPr>
          <w:noProof w:val="0"/>
          <w:szCs w:val="24"/>
        </w:rPr>
        <w:t xml:space="preserve"> may address:</w:t>
      </w:r>
    </w:p>
    <w:p w:rsidR="00710B3E" w:rsidRPr="00363A64" w:rsidRDefault="00710B3E" w:rsidP="00710B3E">
      <w:pPr>
        <w:pStyle w:val="Bullet1"/>
        <w:rPr>
          <w:szCs w:val="24"/>
        </w:rPr>
      </w:pPr>
      <w:r w:rsidRPr="00363A64">
        <w:rPr>
          <w:szCs w:val="24"/>
        </w:rPr>
        <w:t>Seeking a formal budget from management</w:t>
      </w:r>
    </w:p>
    <w:p w:rsidR="00710B3E" w:rsidRPr="00363A64" w:rsidRDefault="00710B3E" w:rsidP="00710B3E">
      <w:pPr>
        <w:pStyle w:val="Bullet1"/>
        <w:rPr>
          <w:szCs w:val="24"/>
        </w:rPr>
      </w:pPr>
      <w:r w:rsidRPr="00363A64">
        <w:rPr>
          <w:szCs w:val="24"/>
        </w:rPr>
        <w:t xml:space="preserve">Asking </w:t>
      </w:r>
      <w:r w:rsidR="00772A01" w:rsidRPr="00363A64">
        <w:rPr>
          <w:szCs w:val="24"/>
        </w:rPr>
        <w:t>providers or suppliers for a contribution</w:t>
      </w:r>
    </w:p>
    <w:p w:rsidR="008304F2" w:rsidRPr="00363A64" w:rsidRDefault="008304F2" w:rsidP="00710B3E">
      <w:pPr>
        <w:pStyle w:val="Bullet1"/>
        <w:rPr>
          <w:szCs w:val="24"/>
        </w:rPr>
      </w:pPr>
      <w:r w:rsidRPr="00363A64">
        <w:rPr>
          <w:szCs w:val="24"/>
        </w:rPr>
        <w:t>Seeking subsidies or grants from government agencies, industry bodies or joint venture partners</w:t>
      </w:r>
    </w:p>
    <w:p w:rsidR="008304F2" w:rsidRPr="00363A64" w:rsidRDefault="008304F2" w:rsidP="00710B3E">
      <w:pPr>
        <w:pStyle w:val="Bullet1"/>
        <w:rPr>
          <w:szCs w:val="24"/>
        </w:rPr>
      </w:pPr>
      <w:r w:rsidRPr="00363A64">
        <w:rPr>
          <w:szCs w:val="24"/>
        </w:rPr>
        <w:t xml:space="preserve">Insisting on a purchasing option which brings a saving or </w:t>
      </w:r>
      <w:r w:rsidR="00772A01" w:rsidRPr="00363A64">
        <w:rPr>
          <w:szCs w:val="24"/>
        </w:rPr>
        <w:t xml:space="preserve">other benefit to the business </w:t>
      </w:r>
      <w:r w:rsidRPr="00363A64">
        <w:rPr>
          <w:szCs w:val="24"/>
        </w:rPr>
        <w:t>such as:</w:t>
      </w:r>
    </w:p>
    <w:p w:rsidR="008304F2" w:rsidRPr="00363A64" w:rsidRDefault="008304F2" w:rsidP="00174790">
      <w:pPr>
        <w:pStyle w:val="Bullet2"/>
        <w:rPr>
          <w:lang w:val="en-AU"/>
        </w:rPr>
      </w:pPr>
      <w:r w:rsidRPr="00363A64">
        <w:rPr>
          <w:lang w:val="en-AU"/>
        </w:rPr>
        <w:t>Trade, volume or early payment discounts</w:t>
      </w:r>
    </w:p>
    <w:p w:rsidR="008304F2" w:rsidRPr="00363A64" w:rsidRDefault="00772A01" w:rsidP="00174790">
      <w:pPr>
        <w:pStyle w:val="Bullet2"/>
        <w:rPr>
          <w:lang w:val="en-AU"/>
        </w:rPr>
      </w:pPr>
      <w:r w:rsidRPr="00363A64">
        <w:rPr>
          <w:lang w:val="en-AU"/>
        </w:rPr>
        <w:t xml:space="preserve">Deferred payment or </w:t>
      </w:r>
      <w:r w:rsidR="008304F2" w:rsidRPr="00363A64">
        <w:rPr>
          <w:lang w:val="en-AU"/>
        </w:rPr>
        <w:t>extended terms of trade</w:t>
      </w:r>
    </w:p>
    <w:p w:rsidR="002352ED" w:rsidRPr="00363A64" w:rsidRDefault="008304F2" w:rsidP="00174790">
      <w:pPr>
        <w:pStyle w:val="Bullet2"/>
        <w:rPr>
          <w:lang w:val="en-AU"/>
        </w:rPr>
      </w:pPr>
      <w:r w:rsidRPr="00363A64">
        <w:rPr>
          <w:lang w:val="en-AU"/>
        </w:rPr>
        <w:t>Inclusion of a free item</w:t>
      </w:r>
      <w:r w:rsidR="00772A01" w:rsidRPr="00363A64">
        <w:rPr>
          <w:lang w:val="en-AU"/>
        </w:rPr>
        <w:t xml:space="preserve"> or </w:t>
      </w:r>
      <w:r w:rsidRPr="00363A64">
        <w:rPr>
          <w:lang w:val="en-AU"/>
        </w:rPr>
        <w:t>service or ‘bonus’ into the deal</w:t>
      </w:r>
    </w:p>
    <w:p w:rsidR="008304F2" w:rsidRPr="00363A64" w:rsidRDefault="002352ED" w:rsidP="002352ED">
      <w:pPr>
        <w:pStyle w:val="Bullet1"/>
        <w:rPr>
          <w:szCs w:val="24"/>
        </w:rPr>
      </w:pPr>
      <w:r w:rsidRPr="00363A64">
        <w:t>Allocation of monies from the sale of ‘old’ equipment to specific revenue lines or budget lines</w:t>
      </w:r>
      <w:r w:rsidR="008304F2" w:rsidRPr="00363A64">
        <w:t>.</w:t>
      </w:r>
    </w:p>
    <w:p w:rsidR="00710B3E" w:rsidRPr="00363A64" w:rsidRDefault="00710B3E" w:rsidP="00174790">
      <w:pPr>
        <w:pStyle w:val="Heading4"/>
      </w:pPr>
      <w:r w:rsidRPr="00363A64">
        <w:t>For information</w:t>
      </w:r>
    </w:p>
    <w:p w:rsidR="00710B3E" w:rsidRPr="00363A64" w:rsidRDefault="00710B3E" w:rsidP="00710B3E">
      <w:pPr>
        <w:pStyle w:val="BodyCopy"/>
        <w:rPr>
          <w:noProof w:val="0"/>
          <w:szCs w:val="24"/>
        </w:rPr>
      </w:pPr>
      <w:r w:rsidRPr="00363A64">
        <w:rPr>
          <w:noProof w:val="0"/>
          <w:szCs w:val="24"/>
        </w:rPr>
        <w:t xml:space="preserve">The information </w:t>
      </w:r>
      <w:r w:rsidR="000B3A83" w:rsidRPr="00363A64">
        <w:rPr>
          <w:noProof w:val="0"/>
          <w:szCs w:val="24"/>
        </w:rPr>
        <w:t>strategy</w:t>
      </w:r>
      <w:r w:rsidRPr="00363A64">
        <w:rPr>
          <w:noProof w:val="0"/>
          <w:szCs w:val="24"/>
        </w:rPr>
        <w:t xml:space="preserve"> may address:</w:t>
      </w:r>
    </w:p>
    <w:p w:rsidR="008304F2" w:rsidRPr="00363A64" w:rsidRDefault="008304F2" w:rsidP="00710B3E">
      <w:pPr>
        <w:pStyle w:val="Bullet1"/>
        <w:rPr>
          <w:szCs w:val="24"/>
        </w:rPr>
      </w:pPr>
      <w:r w:rsidRPr="00363A64">
        <w:rPr>
          <w:szCs w:val="24"/>
        </w:rPr>
        <w:t>Identifying and reviewing existing documents</w:t>
      </w:r>
    </w:p>
    <w:p w:rsidR="008304F2" w:rsidRPr="00363A64" w:rsidRDefault="008304F2" w:rsidP="00710B3E">
      <w:pPr>
        <w:pStyle w:val="Bullet1"/>
        <w:rPr>
          <w:szCs w:val="24"/>
        </w:rPr>
      </w:pPr>
      <w:r w:rsidRPr="00363A64">
        <w:rPr>
          <w:szCs w:val="24"/>
        </w:rPr>
        <w:t>Speaking with others who have previous relevant experience</w:t>
      </w:r>
    </w:p>
    <w:p w:rsidR="00710B3E" w:rsidRPr="00363A64" w:rsidRDefault="008304F2" w:rsidP="00710B3E">
      <w:pPr>
        <w:pStyle w:val="Bullet1"/>
        <w:rPr>
          <w:szCs w:val="24"/>
        </w:rPr>
      </w:pPr>
      <w:r w:rsidRPr="00363A64">
        <w:rPr>
          <w:szCs w:val="24"/>
        </w:rPr>
        <w:t>Scheduling meetings with stakeholders</w:t>
      </w:r>
    </w:p>
    <w:p w:rsidR="002352ED" w:rsidRPr="00363A64" w:rsidRDefault="002352ED" w:rsidP="00710B3E">
      <w:pPr>
        <w:pStyle w:val="Bullet1"/>
        <w:rPr>
          <w:szCs w:val="24"/>
        </w:rPr>
      </w:pPr>
      <w:r w:rsidRPr="00363A64">
        <w:rPr>
          <w:szCs w:val="24"/>
        </w:rPr>
        <w:t>Specifying actions to ensure information remains private and confidential</w:t>
      </w:r>
    </w:p>
    <w:p w:rsidR="002352ED" w:rsidRPr="00363A64" w:rsidRDefault="002352ED" w:rsidP="00710B3E">
      <w:pPr>
        <w:pStyle w:val="Bullet1"/>
        <w:rPr>
          <w:szCs w:val="24"/>
        </w:rPr>
      </w:pPr>
      <w:r w:rsidRPr="00363A64">
        <w:rPr>
          <w:szCs w:val="24"/>
        </w:rPr>
        <w:t>Requirements for sharing</w:t>
      </w:r>
      <w:r w:rsidR="00772A01" w:rsidRPr="00363A64">
        <w:rPr>
          <w:szCs w:val="24"/>
        </w:rPr>
        <w:t xml:space="preserve"> and </w:t>
      </w:r>
      <w:r w:rsidRPr="00363A64">
        <w:rPr>
          <w:szCs w:val="24"/>
        </w:rPr>
        <w:t>distributing information to stakeholders</w:t>
      </w:r>
      <w:r w:rsidR="00A972D6" w:rsidRPr="00363A64">
        <w:rPr>
          <w:szCs w:val="24"/>
        </w:rPr>
        <w:t>.</w:t>
      </w:r>
    </w:p>
    <w:p w:rsidR="00292B74" w:rsidRPr="00363A64" w:rsidRDefault="00292B74" w:rsidP="00292B74">
      <w:pPr>
        <w:pStyle w:val="Heading2"/>
      </w:pPr>
      <w:r w:rsidRPr="00363A64">
        <w:t>1.3</w:t>
      </w:r>
      <w:r w:rsidRPr="00363A64">
        <w:tab/>
      </w:r>
      <w:r w:rsidR="00B977B5">
        <w:fldChar w:fldCharType="begin"/>
      </w:r>
      <w:r w:rsidR="00B977B5">
        <w:instrText xml:space="preserve"> REF  Criteria13 </w:instrText>
      </w:r>
      <w:r w:rsidR="00B977B5">
        <w:fldChar w:fldCharType="separate"/>
      </w:r>
      <w:sdt>
        <w:sdtPr>
          <w:alias w:val="Criteria 1.3"/>
          <w:tag w:val="Insert Criteria 1.3"/>
          <w:id w:val="88282053"/>
          <w:lock w:val="sdtLocked"/>
          <w:placeholder>
            <w:docPart w:val="34385C4B72A742139BE29215ECE42148"/>
          </w:placeholder>
        </w:sdtPr>
        <w:sdtEndPr/>
        <w:sdtContent>
          <w:r w:rsidR="00271896" w:rsidRPr="00363A64">
            <w:t>Evaluate the financial viability of the project through analysis of key factors</w:t>
          </w:r>
        </w:sdtContent>
      </w:sdt>
      <w:r w:rsidR="00B977B5">
        <w:fldChar w:fldCharType="end"/>
      </w:r>
    </w:p>
    <w:p w:rsidR="00292B74" w:rsidRPr="00363A64" w:rsidRDefault="00292B74" w:rsidP="00292B74">
      <w:pPr>
        <w:pStyle w:val="Heading3"/>
      </w:pPr>
      <w:r w:rsidRPr="00363A64">
        <w:t>Introduction</w:t>
      </w:r>
    </w:p>
    <w:p w:rsidR="00292B74" w:rsidRPr="00363A64" w:rsidRDefault="0033129B" w:rsidP="00292B74">
      <w:pPr>
        <w:pStyle w:val="BodyCopy"/>
        <w:rPr>
          <w:noProof w:val="0"/>
          <w:szCs w:val="24"/>
        </w:rPr>
      </w:pPr>
      <w:r w:rsidRPr="00363A64">
        <w:rPr>
          <w:noProof w:val="0"/>
          <w:szCs w:val="24"/>
        </w:rPr>
        <w:t>Where a project is being proposed by an outside client or delegating authority there is a need to determine the viability of the project before deciding to accept the project and prior to commencing the project.</w:t>
      </w:r>
    </w:p>
    <w:p w:rsidR="0033129B" w:rsidRPr="00363A64" w:rsidRDefault="0033129B" w:rsidP="00292B74">
      <w:pPr>
        <w:pStyle w:val="BodyCopy"/>
        <w:rPr>
          <w:noProof w:val="0"/>
          <w:szCs w:val="24"/>
        </w:rPr>
      </w:pPr>
      <w:r w:rsidRPr="00363A64">
        <w:rPr>
          <w:noProof w:val="0"/>
          <w:szCs w:val="24"/>
        </w:rPr>
        <w:t>This section considers a range of factors involved in determining the viability for an external project, looks at financial viability as it relates to internal projects and discusses project-related budget requirements.</w:t>
      </w:r>
    </w:p>
    <w:p w:rsidR="00292B74" w:rsidRPr="00363A64" w:rsidRDefault="0033129B" w:rsidP="00292B74">
      <w:pPr>
        <w:pStyle w:val="Heading3"/>
      </w:pPr>
      <w:r w:rsidRPr="00363A64">
        <w:lastRenderedPageBreak/>
        <w:t>The difference between internal and external projects</w:t>
      </w:r>
    </w:p>
    <w:p w:rsidR="009C51A4" w:rsidRPr="00363A64" w:rsidRDefault="009C51A4" w:rsidP="00740903">
      <w:pPr>
        <w:pStyle w:val="Heading4"/>
      </w:pPr>
      <w:r w:rsidRPr="00363A64">
        <w:t>Internal projects</w:t>
      </w:r>
    </w:p>
    <w:p w:rsidR="009C51A4" w:rsidRPr="00363A64" w:rsidRDefault="009C51A4" w:rsidP="00292B74">
      <w:pPr>
        <w:pStyle w:val="BodyCopy"/>
        <w:rPr>
          <w:noProof w:val="0"/>
          <w:szCs w:val="24"/>
        </w:rPr>
      </w:pPr>
      <w:r w:rsidRPr="00363A64">
        <w:rPr>
          <w:noProof w:val="0"/>
          <w:szCs w:val="24"/>
        </w:rPr>
        <w:t xml:space="preserve">When you are required to undertake a project imposed by the </w:t>
      </w:r>
      <w:r w:rsidR="00E15A21" w:rsidRPr="00363A64">
        <w:rPr>
          <w:noProof w:val="0"/>
          <w:szCs w:val="24"/>
        </w:rPr>
        <w:t>organisation</w:t>
      </w:r>
      <w:r w:rsidRPr="00363A64">
        <w:rPr>
          <w:noProof w:val="0"/>
          <w:szCs w:val="24"/>
        </w:rPr>
        <w:t xml:space="preserve"> this is an internal project.</w:t>
      </w:r>
    </w:p>
    <w:p w:rsidR="009C51A4" w:rsidRPr="00363A64" w:rsidRDefault="009C51A4" w:rsidP="00292B74">
      <w:pPr>
        <w:pStyle w:val="BodyCopy"/>
        <w:rPr>
          <w:noProof w:val="0"/>
          <w:szCs w:val="24"/>
        </w:rPr>
      </w:pPr>
      <w:r w:rsidRPr="00363A64">
        <w:rPr>
          <w:noProof w:val="0"/>
          <w:szCs w:val="24"/>
        </w:rPr>
        <w:t>Where you are directed to manage such a project the following normally applies:</w:t>
      </w:r>
    </w:p>
    <w:p w:rsidR="009C51A4" w:rsidRPr="00363A64" w:rsidRDefault="009C51A4" w:rsidP="009C51A4">
      <w:pPr>
        <w:pStyle w:val="Bullet1"/>
        <w:rPr>
          <w:szCs w:val="24"/>
        </w:rPr>
      </w:pPr>
      <w:r w:rsidRPr="00363A64">
        <w:rPr>
          <w:szCs w:val="24"/>
        </w:rPr>
        <w:t>Management have decided th</w:t>
      </w:r>
      <w:r w:rsidR="00D31C22" w:rsidRPr="00363A64">
        <w:rPr>
          <w:szCs w:val="24"/>
        </w:rPr>
        <w:t>e project must be undertaken. I</w:t>
      </w:r>
      <w:r w:rsidRPr="00363A64">
        <w:rPr>
          <w:szCs w:val="24"/>
        </w:rPr>
        <w:t>t will not be up to you to determine whether or not it should go ahead</w:t>
      </w:r>
    </w:p>
    <w:p w:rsidR="009C51A4" w:rsidRPr="00363A64" w:rsidRDefault="009C51A4" w:rsidP="009C51A4">
      <w:pPr>
        <w:pStyle w:val="Bullet1"/>
        <w:rPr>
          <w:szCs w:val="24"/>
        </w:rPr>
      </w:pPr>
      <w:r w:rsidRPr="00363A64">
        <w:rPr>
          <w:szCs w:val="24"/>
        </w:rPr>
        <w:t xml:space="preserve">There is no need to engage in a </w:t>
      </w:r>
      <w:r w:rsidR="00075EC8" w:rsidRPr="00363A64">
        <w:rPr>
          <w:szCs w:val="24"/>
        </w:rPr>
        <w:t xml:space="preserve">financial viability analysis </w:t>
      </w:r>
      <w:r w:rsidR="00D31C22" w:rsidRPr="00363A64">
        <w:rPr>
          <w:szCs w:val="24"/>
        </w:rPr>
        <w:t xml:space="preserve">of the project; </w:t>
      </w:r>
      <w:r w:rsidRPr="00363A64">
        <w:rPr>
          <w:szCs w:val="24"/>
        </w:rPr>
        <w:t>management will have already done this.</w:t>
      </w:r>
    </w:p>
    <w:p w:rsidR="009C51A4" w:rsidRPr="00363A64" w:rsidRDefault="009C51A4" w:rsidP="00740903">
      <w:pPr>
        <w:pStyle w:val="Heading4"/>
      </w:pPr>
      <w:r w:rsidRPr="00363A64">
        <w:t>External projects</w:t>
      </w:r>
    </w:p>
    <w:p w:rsidR="009C51A4" w:rsidRPr="00363A64" w:rsidRDefault="00740903" w:rsidP="00292B74">
      <w:pPr>
        <w:pStyle w:val="BodyCopy"/>
        <w:rPr>
          <w:noProof w:val="0"/>
          <w:szCs w:val="24"/>
        </w:rPr>
      </w:pPr>
      <w:r w:rsidRPr="00363A64">
        <w:rPr>
          <w:szCs w:val="24"/>
          <w:lang w:eastAsia="en-AU"/>
        </w:rPr>
        <w:drawing>
          <wp:anchor distT="0" distB="0" distL="114300" distR="114300" simplePos="0" relativeHeight="251753472" behindDoc="0" locked="0" layoutInCell="1" allowOverlap="1">
            <wp:simplePos x="0" y="0"/>
            <wp:positionH relativeFrom="column">
              <wp:posOffset>4042410</wp:posOffset>
            </wp:positionH>
            <wp:positionV relativeFrom="paragraph">
              <wp:posOffset>13335</wp:posOffset>
            </wp:positionV>
            <wp:extent cx="1522730" cy="1009650"/>
            <wp:effectExtent l="19050" t="0" r="1270" b="0"/>
            <wp:wrapSquare wrapText="bothSides"/>
            <wp:docPr id="42" name="Picture 41" descr="MP900284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4877.JPG"/>
                    <pic:cNvPicPr/>
                  </pic:nvPicPr>
                  <pic:blipFill>
                    <a:blip r:embed="rId56" cstate="print"/>
                    <a:stretch>
                      <a:fillRect/>
                    </a:stretch>
                  </pic:blipFill>
                  <pic:spPr>
                    <a:xfrm>
                      <a:off x="0" y="0"/>
                      <a:ext cx="1522730" cy="1009650"/>
                    </a:xfrm>
                    <a:prstGeom prst="rect">
                      <a:avLst/>
                    </a:prstGeom>
                  </pic:spPr>
                </pic:pic>
              </a:graphicData>
            </a:graphic>
          </wp:anchor>
        </w:drawing>
      </w:r>
      <w:r w:rsidR="0033129B" w:rsidRPr="00363A64">
        <w:rPr>
          <w:noProof w:val="0"/>
          <w:szCs w:val="24"/>
        </w:rPr>
        <w:t xml:space="preserve">Where you are being asked </w:t>
      </w:r>
      <w:r w:rsidR="009C51A4" w:rsidRPr="00363A64">
        <w:rPr>
          <w:noProof w:val="0"/>
          <w:szCs w:val="24"/>
        </w:rPr>
        <w:t>by</w:t>
      </w:r>
      <w:r w:rsidR="00D31C22" w:rsidRPr="00363A64">
        <w:rPr>
          <w:noProof w:val="0"/>
          <w:szCs w:val="24"/>
        </w:rPr>
        <w:t xml:space="preserve"> a customer or outside business or organisation to, for example, </w:t>
      </w:r>
      <w:r w:rsidR="009C51A4" w:rsidRPr="00363A64">
        <w:rPr>
          <w:noProof w:val="0"/>
          <w:szCs w:val="24"/>
        </w:rPr>
        <w:t>conduct an event or function on a fee-for-service basis this is an external project.</w:t>
      </w:r>
    </w:p>
    <w:p w:rsidR="00292B74" w:rsidRPr="00363A64" w:rsidRDefault="009C51A4" w:rsidP="00292B74">
      <w:pPr>
        <w:pStyle w:val="BodyCopy"/>
        <w:rPr>
          <w:noProof w:val="0"/>
          <w:szCs w:val="24"/>
        </w:rPr>
      </w:pPr>
      <w:r w:rsidRPr="00363A64">
        <w:rPr>
          <w:noProof w:val="0"/>
          <w:szCs w:val="24"/>
        </w:rPr>
        <w:t xml:space="preserve">For external projects </w:t>
      </w:r>
      <w:r w:rsidR="0033129B" w:rsidRPr="00363A64">
        <w:rPr>
          <w:noProof w:val="0"/>
          <w:szCs w:val="24"/>
        </w:rPr>
        <w:t>you will be expected to conduct the project in accordance with venue requirements relating to viability.</w:t>
      </w:r>
      <w:r w:rsidR="00FA1764" w:rsidRPr="00363A64">
        <w:rPr>
          <w:noProof w:val="0"/>
          <w:szCs w:val="24"/>
        </w:rPr>
        <w:t xml:space="preserve"> Briefly stated, each external project is expected to show ‘the required profit’ as determined by the venue.</w:t>
      </w:r>
    </w:p>
    <w:p w:rsidR="0033129B" w:rsidRPr="00363A64" w:rsidRDefault="0033129B" w:rsidP="00292B74">
      <w:pPr>
        <w:pStyle w:val="BodyCopy"/>
        <w:rPr>
          <w:noProof w:val="0"/>
          <w:szCs w:val="24"/>
        </w:rPr>
      </w:pPr>
      <w:r w:rsidRPr="00363A64">
        <w:rPr>
          <w:noProof w:val="0"/>
          <w:szCs w:val="24"/>
        </w:rPr>
        <w:t>Essentially</w:t>
      </w:r>
      <w:r w:rsidR="009C51A4" w:rsidRPr="00363A64">
        <w:rPr>
          <w:noProof w:val="0"/>
          <w:szCs w:val="24"/>
        </w:rPr>
        <w:t>, the ‘viability’</w:t>
      </w:r>
      <w:r w:rsidRPr="00363A64">
        <w:rPr>
          <w:noProof w:val="0"/>
          <w:szCs w:val="24"/>
        </w:rPr>
        <w:t xml:space="preserve"> </w:t>
      </w:r>
      <w:r w:rsidR="009C51A4" w:rsidRPr="00363A64">
        <w:rPr>
          <w:noProof w:val="0"/>
          <w:szCs w:val="24"/>
        </w:rPr>
        <w:t xml:space="preserve">of the project </w:t>
      </w:r>
      <w:r w:rsidRPr="00363A64">
        <w:rPr>
          <w:noProof w:val="0"/>
          <w:szCs w:val="24"/>
        </w:rPr>
        <w:t>means conducting the event</w:t>
      </w:r>
      <w:r w:rsidR="00D31C22" w:rsidRPr="00363A64">
        <w:rPr>
          <w:noProof w:val="0"/>
          <w:szCs w:val="24"/>
        </w:rPr>
        <w:t xml:space="preserve"> or </w:t>
      </w:r>
      <w:r w:rsidRPr="00363A64">
        <w:rPr>
          <w:noProof w:val="0"/>
          <w:szCs w:val="24"/>
        </w:rPr>
        <w:t>function so it returns the required level of profit to the venue, subject to certain other impera</w:t>
      </w:r>
      <w:r w:rsidR="00D31C22" w:rsidRPr="00363A64">
        <w:rPr>
          <w:noProof w:val="0"/>
          <w:szCs w:val="24"/>
        </w:rPr>
        <w:t xml:space="preserve">tives which may apply from time to </w:t>
      </w:r>
      <w:r w:rsidRPr="00363A64">
        <w:rPr>
          <w:noProof w:val="0"/>
          <w:szCs w:val="24"/>
        </w:rPr>
        <w:t>time (see below).</w:t>
      </w:r>
    </w:p>
    <w:p w:rsidR="0033129B" w:rsidRPr="00363A64" w:rsidRDefault="009C51A4" w:rsidP="00740903">
      <w:pPr>
        <w:pStyle w:val="Heading4"/>
      </w:pPr>
      <w:r w:rsidRPr="00363A64">
        <w:t>‘Certain other imperatives’</w:t>
      </w:r>
    </w:p>
    <w:p w:rsidR="009C51A4" w:rsidRPr="00363A64" w:rsidRDefault="009C51A4" w:rsidP="00292B74">
      <w:pPr>
        <w:pStyle w:val="BodyCopy"/>
        <w:rPr>
          <w:noProof w:val="0"/>
          <w:szCs w:val="24"/>
        </w:rPr>
      </w:pPr>
      <w:r w:rsidRPr="00363A64">
        <w:rPr>
          <w:noProof w:val="0"/>
          <w:szCs w:val="24"/>
        </w:rPr>
        <w:t xml:space="preserve">In some cases (relatively few), your employer may </w:t>
      </w:r>
      <w:r w:rsidR="00FA1764" w:rsidRPr="00363A64">
        <w:rPr>
          <w:noProof w:val="0"/>
          <w:szCs w:val="24"/>
        </w:rPr>
        <w:t xml:space="preserve">direct </w:t>
      </w:r>
      <w:r w:rsidR="00D31C22" w:rsidRPr="00363A64">
        <w:rPr>
          <w:noProof w:val="0"/>
          <w:szCs w:val="24"/>
        </w:rPr>
        <w:t xml:space="preserve">you to conduct an event or </w:t>
      </w:r>
      <w:r w:rsidRPr="00363A64">
        <w:rPr>
          <w:noProof w:val="0"/>
          <w:szCs w:val="24"/>
        </w:rPr>
        <w:t>function</w:t>
      </w:r>
      <w:r w:rsidR="00FA1764" w:rsidRPr="00363A64">
        <w:rPr>
          <w:noProof w:val="0"/>
          <w:szCs w:val="24"/>
        </w:rPr>
        <w:t xml:space="preserve"> so it generates </w:t>
      </w:r>
      <w:r w:rsidR="00FA1764" w:rsidRPr="00363A64">
        <w:rPr>
          <w:i/>
          <w:noProof w:val="0"/>
          <w:szCs w:val="24"/>
        </w:rPr>
        <w:t>less</w:t>
      </w:r>
      <w:r w:rsidR="00FA1764" w:rsidRPr="00363A64">
        <w:rPr>
          <w:noProof w:val="0"/>
          <w:szCs w:val="24"/>
        </w:rPr>
        <w:t xml:space="preserve"> than the usual revenue and/or so it returns </w:t>
      </w:r>
      <w:r w:rsidR="00FA1764" w:rsidRPr="00363A64">
        <w:rPr>
          <w:i/>
          <w:noProof w:val="0"/>
          <w:szCs w:val="24"/>
        </w:rPr>
        <w:t>less</w:t>
      </w:r>
      <w:r w:rsidR="00FA1764" w:rsidRPr="00363A64">
        <w:rPr>
          <w:noProof w:val="0"/>
          <w:szCs w:val="24"/>
        </w:rPr>
        <w:t xml:space="preserve"> </w:t>
      </w:r>
      <w:r w:rsidR="00E149E9" w:rsidRPr="00363A64">
        <w:rPr>
          <w:noProof w:val="0"/>
          <w:szCs w:val="24"/>
        </w:rPr>
        <w:t>than</w:t>
      </w:r>
      <w:r w:rsidR="00FA1764" w:rsidRPr="00363A64">
        <w:rPr>
          <w:noProof w:val="0"/>
          <w:szCs w:val="24"/>
        </w:rPr>
        <w:t xml:space="preserve"> the standard profit.</w:t>
      </w:r>
    </w:p>
    <w:p w:rsidR="00FA1764" w:rsidRPr="00363A64" w:rsidRDefault="00FA1764" w:rsidP="00292B74">
      <w:pPr>
        <w:pStyle w:val="BodyCopy"/>
        <w:rPr>
          <w:noProof w:val="0"/>
          <w:szCs w:val="24"/>
        </w:rPr>
      </w:pPr>
      <w:r w:rsidRPr="00363A64">
        <w:rPr>
          <w:noProof w:val="0"/>
          <w:szCs w:val="24"/>
        </w:rPr>
        <w:t>The circumstances may occur when:</w:t>
      </w:r>
    </w:p>
    <w:p w:rsidR="00FA1764" w:rsidRPr="00363A64" w:rsidRDefault="00FA1764" w:rsidP="00FA1764">
      <w:pPr>
        <w:pStyle w:val="Bullet1"/>
        <w:rPr>
          <w:szCs w:val="24"/>
        </w:rPr>
      </w:pPr>
      <w:r w:rsidRPr="00363A64">
        <w:rPr>
          <w:szCs w:val="24"/>
        </w:rPr>
        <w:t>The client i</w:t>
      </w:r>
      <w:r w:rsidR="00D31C22" w:rsidRPr="00363A64">
        <w:rPr>
          <w:szCs w:val="24"/>
        </w:rPr>
        <w:t xml:space="preserve">s deemed to be a VIP customer </w:t>
      </w:r>
      <w:r w:rsidRPr="00363A64">
        <w:rPr>
          <w:szCs w:val="24"/>
        </w:rPr>
        <w:t>and management wishes to demonstrate the value they hold the customer in</w:t>
      </w:r>
    </w:p>
    <w:p w:rsidR="00FA1764" w:rsidRPr="00363A64" w:rsidRDefault="00FA1764" w:rsidP="00FA1764">
      <w:pPr>
        <w:pStyle w:val="Bullet1"/>
        <w:rPr>
          <w:szCs w:val="24"/>
        </w:rPr>
      </w:pPr>
      <w:r w:rsidRPr="00363A64">
        <w:rPr>
          <w:szCs w:val="24"/>
        </w:rPr>
        <w:t>There is a cash</w:t>
      </w:r>
      <w:r w:rsidR="001F541C" w:rsidRPr="00363A64">
        <w:rPr>
          <w:szCs w:val="24"/>
        </w:rPr>
        <w:t xml:space="preserve"> </w:t>
      </w:r>
      <w:r w:rsidRPr="00363A64">
        <w:rPr>
          <w:szCs w:val="24"/>
        </w:rPr>
        <w:t xml:space="preserve">flow crisis – </w:t>
      </w:r>
      <w:r w:rsidR="001F541C" w:rsidRPr="00363A64">
        <w:rPr>
          <w:szCs w:val="24"/>
        </w:rPr>
        <w:t xml:space="preserve">see below </w:t>
      </w:r>
      <w:r w:rsidR="001F541C" w:rsidRPr="00363A64">
        <w:rPr>
          <w:szCs w:val="24"/>
          <w:u w:val="single"/>
        </w:rPr>
        <w:t>‘Evaluating financial viability’</w:t>
      </w:r>
    </w:p>
    <w:p w:rsidR="00FA1764" w:rsidRPr="00363A64" w:rsidRDefault="00FA1764" w:rsidP="00FA1764">
      <w:pPr>
        <w:pStyle w:val="Bullet1"/>
        <w:rPr>
          <w:szCs w:val="24"/>
        </w:rPr>
      </w:pPr>
      <w:r w:rsidRPr="00363A64">
        <w:rPr>
          <w:szCs w:val="24"/>
        </w:rPr>
        <w:t>The venue is experiencing very low occupancy and/or low l</w:t>
      </w:r>
      <w:r w:rsidR="00D31C22" w:rsidRPr="00363A64">
        <w:rPr>
          <w:szCs w:val="24"/>
        </w:rPr>
        <w:t xml:space="preserve">evels of trade </w:t>
      </w:r>
      <w:r w:rsidRPr="00363A64">
        <w:rPr>
          <w:szCs w:val="24"/>
        </w:rPr>
        <w:t>and they wish to stimulate activity to help underpin the viability of the entire organisation</w:t>
      </w:r>
    </w:p>
    <w:p w:rsidR="00FA1764" w:rsidRPr="00363A64" w:rsidRDefault="00FA1764" w:rsidP="00FA1764">
      <w:pPr>
        <w:pStyle w:val="Bullet1"/>
        <w:rPr>
          <w:szCs w:val="24"/>
        </w:rPr>
      </w:pPr>
      <w:r w:rsidRPr="00363A64">
        <w:rPr>
          <w:szCs w:val="24"/>
        </w:rPr>
        <w:t xml:space="preserve">The project is </w:t>
      </w:r>
      <w:r w:rsidR="00D31C22" w:rsidRPr="00363A64">
        <w:rPr>
          <w:szCs w:val="24"/>
        </w:rPr>
        <w:t xml:space="preserve">an especially prestigious one </w:t>
      </w:r>
      <w:r w:rsidRPr="00363A64">
        <w:rPr>
          <w:szCs w:val="24"/>
        </w:rPr>
        <w:t>and management wants to make sure it is conducted at the venue so the business obtains</w:t>
      </w:r>
      <w:r w:rsidR="00F155B9" w:rsidRPr="00363A64">
        <w:rPr>
          <w:szCs w:val="24"/>
        </w:rPr>
        <w:t xml:space="preserve"> publicity, prestige and market.</w:t>
      </w:r>
      <w:r w:rsidR="00EB32FD" w:rsidRPr="00363A64">
        <w:rPr>
          <w:szCs w:val="24"/>
        </w:rPr>
        <w:t xml:space="preserve"> </w:t>
      </w:r>
      <w:r w:rsidR="00363A64" w:rsidRPr="00363A64">
        <w:rPr>
          <w:szCs w:val="24"/>
        </w:rPr>
        <w:t>Positioning</w:t>
      </w:r>
      <w:r w:rsidRPr="00363A64">
        <w:rPr>
          <w:szCs w:val="24"/>
        </w:rPr>
        <w:t xml:space="preserve"> from conducting the event.</w:t>
      </w:r>
    </w:p>
    <w:p w:rsidR="00292B74" w:rsidRPr="00363A64" w:rsidRDefault="00FA1764" w:rsidP="00FA1764">
      <w:pPr>
        <w:pStyle w:val="Heading3"/>
      </w:pPr>
      <w:r w:rsidRPr="00363A64">
        <w:t>Evaluating financial viability</w:t>
      </w:r>
    </w:p>
    <w:p w:rsidR="003E129C" w:rsidRPr="00363A64" w:rsidRDefault="00AC703F" w:rsidP="003E129C">
      <w:pPr>
        <w:pStyle w:val="BodyCopy"/>
        <w:rPr>
          <w:noProof w:val="0"/>
          <w:szCs w:val="24"/>
        </w:rPr>
      </w:pPr>
      <w:r w:rsidRPr="00363A64">
        <w:rPr>
          <w:noProof w:val="0"/>
          <w:szCs w:val="24"/>
        </w:rPr>
        <w:t>Evaluating the f</w:t>
      </w:r>
      <w:r w:rsidR="003E129C" w:rsidRPr="00363A64">
        <w:rPr>
          <w:noProof w:val="0"/>
          <w:szCs w:val="24"/>
        </w:rPr>
        <w:t xml:space="preserve">inancial viability of the project may </w:t>
      </w:r>
      <w:r w:rsidR="00FA1764" w:rsidRPr="00363A64">
        <w:rPr>
          <w:noProof w:val="0"/>
          <w:szCs w:val="24"/>
        </w:rPr>
        <w:t>require you to determine</w:t>
      </w:r>
      <w:r w:rsidR="003E129C" w:rsidRPr="00363A64">
        <w:rPr>
          <w:noProof w:val="0"/>
          <w:szCs w:val="24"/>
        </w:rPr>
        <w:t>:</w:t>
      </w:r>
    </w:p>
    <w:p w:rsidR="003E129C" w:rsidRPr="00363A64" w:rsidRDefault="00FA1764" w:rsidP="003E129C">
      <w:pPr>
        <w:pStyle w:val="Bullet1"/>
      </w:pPr>
      <w:r w:rsidRPr="00363A64">
        <w:t>The a</w:t>
      </w:r>
      <w:r w:rsidR="003E129C" w:rsidRPr="00363A64">
        <w:t>vailability of short and</w:t>
      </w:r>
      <w:r w:rsidRPr="00363A64">
        <w:t>/or</w:t>
      </w:r>
      <w:r w:rsidR="003E129C" w:rsidRPr="00363A64">
        <w:t xml:space="preserve"> long-term funding</w:t>
      </w:r>
      <w:r w:rsidR="00D31C22" w:rsidRPr="00363A64">
        <w:t xml:space="preserve"> for the project </w:t>
      </w:r>
      <w:r w:rsidRPr="00363A64">
        <w:t>which can involve:</w:t>
      </w:r>
    </w:p>
    <w:p w:rsidR="00FA1764" w:rsidRPr="00363A64" w:rsidRDefault="001F541C" w:rsidP="00740903">
      <w:pPr>
        <w:pStyle w:val="Bullet2"/>
        <w:rPr>
          <w:lang w:val="en-AU"/>
        </w:rPr>
      </w:pPr>
      <w:r w:rsidRPr="00363A64">
        <w:rPr>
          <w:lang w:val="en-AU"/>
        </w:rPr>
        <w:t xml:space="preserve">Establishing whether </w:t>
      </w:r>
      <w:r w:rsidR="00FA1764" w:rsidRPr="00363A64">
        <w:rPr>
          <w:lang w:val="en-AU"/>
        </w:rPr>
        <w:t>the required amount of money is available</w:t>
      </w:r>
      <w:r w:rsidRPr="00363A64">
        <w:rPr>
          <w:lang w:val="en-AU"/>
        </w:rPr>
        <w:t xml:space="preserve"> or not</w:t>
      </w:r>
    </w:p>
    <w:p w:rsidR="001F541C" w:rsidRPr="00363A64" w:rsidRDefault="001F541C" w:rsidP="00740903">
      <w:pPr>
        <w:pStyle w:val="Bullet2"/>
        <w:rPr>
          <w:lang w:val="en-AU"/>
        </w:rPr>
      </w:pPr>
      <w:r w:rsidRPr="00363A64">
        <w:rPr>
          <w:lang w:val="en-AU"/>
        </w:rPr>
        <w:t>Identifying sources of finance</w:t>
      </w:r>
    </w:p>
    <w:p w:rsidR="00FA1764" w:rsidRPr="00363A64" w:rsidRDefault="00740903" w:rsidP="003E129C">
      <w:pPr>
        <w:pStyle w:val="Bullet1"/>
      </w:pPr>
      <w:r w:rsidRPr="00363A64">
        <w:rPr>
          <w:noProof/>
          <w:lang w:eastAsia="en-AU"/>
        </w:rPr>
        <w:lastRenderedPageBreak/>
        <w:drawing>
          <wp:anchor distT="0" distB="0" distL="114300" distR="114300" simplePos="0" relativeHeight="251754496" behindDoc="0" locked="0" layoutInCell="1" allowOverlap="1">
            <wp:simplePos x="0" y="0"/>
            <wp:positionH relativeFrom="column">
              <wp:posOffset>3916680</wp:posOffset>
            </wp:positionH>
            <wp:positionV relativeFrom="paragraph">
              <wp:posOffset>135890</wp:posOffset>
            </wp:positionV>
            <wp:extent cx="1653540" cy="1184275"/>
            <wp:effectExtent l="19050" t="0" r="3810" b="0"/>
            <wp:wrapSquare wrapText="bothSides"/>
            <wp:docPr id="43" name="Picture 42" descr="MP900387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703.JPG"/>
                    <pic:cNvPicPr/>
                  </pic:nvPicPr>
                  <pic:blipFill>
                    <a:blip r:embed="rId57" cstate="print"/>
                    <a:stretch>
                      <a:fillRect/>
                    </a:stretch>
                  </pic:blipFill>
                  <pic:spPr>
                    <a:xfrm>
                      <a:off x="0" y="0"/>
                      <a:ext cx="1653540" cy="1184275"/>
                    </a:xfrm>
                    <a:prstGeom prst="rect">
                      <a:avLst/>
                    </a:prstGeom>
                  </pic:spPr>
                </pic:pic>
              </a:graphicData>
            </a:graphic>
          </wp:anchor>
        </w:drawing>
      </w:r>
      <w:r w:rsidR="001F541C" w:rsidRPr="00363A64">
        <w:t>T</w:t>
      </w:r>
      <w:r w:rsidR="00FA1764" w:rsidRPr="00363A64">
        <w:t>he cost of borrowing funds to enable the project to be implemented</w:t>
      </w:r>
      <w:r w:rsidR="001F541C" w:rsidRPr="00363A64">
        <w:t xml:space="preserve"> which may require you to:</w:t>
      </w:r>
    </w:p>
    <w:p w:rsidR="001F541C" w:rsidRPr="00363A64" w:rsidRDefault="001F541C" w:rsidP="00740903">
      <w:pPr>
        <w:pStyle w:val="Bullet2"/>
        <w:rPr>
          <w:lang w:val="en-AU"/>
        </w:rPr>
      </w:pPr>
      <w:r w:rsidRPr="00363A64">
        <w:rPr>
          <w:lang w:val="en-AU"/>
        </w:rPr>
        <w:t>Find out interest rates</w:t>
      </w:r>
    </w:p>
    <w:p w:rsidR="001F541C" w:rsidRPr="00363A64" w:rsidRDefault="001F541C" w:rsidP="00740903">
      <w:pPr>
        <w:pStyle w:val="Bullet2"/>
        <w:rPr>
          <w:lang w:val="en-AU"/>
        </w:rPr>
      </w:pPr>
      <w:r w:rsidRPr="00363A64">
        <w:rPr>
          <w:lang w:val="en-AU"/>
        </w:rPr>
        <w:t>Calculate payments required</w:t>
      </w:r>
    </w:p>
    <w:p w:rsidR="001F541C" w:rsidRPr="00363A64" w:rsidRDefault="001F541C" w:rsidP="00740903">
      <w:pPr>
        <w:pStyle w:val="Bullet2"/>
        <w:rPr>
          <w:lang w:val="en-AU"/>
        </w:rPr>
      </w:pPr>
      <w:r w:rsidRPr="00363A64">
        <w:rPr>
          <w:lang w:val="en-AU"/>
        </w:rPr>
        <w:t>Identify dates for repayments</w:t>
      </w:r>
    </w:p>
    <w:p w:rsidR="003E129C" w:rsidRPr="00363A64" w:rsidRDefault="001F541C" w:rsidP="003E129C">
      <w:pPr>
        <w:pStyle w:val="Bullet1"/>
      </w:pPr>
      <w:r w:rsidRPr="00363A64">
        <w:t>Internal c</w:t>
      </w:r>
      <w:r w:rsidR="003E129C" w:rsidRPr="00363A64">
        <w:t xml:space="preserve">ash flow </w:t>
      </w:r>
      <w:r w:rsidR="001A7CB3" w:rsidRPr="00363A64">
        <w:t>situation of the venue</w:t>
      </w:r>
      <w:r w:rsidRPr="00363A64">
        <w:t xml:space="preserve"> </w:t>
      </w:r>
      <w:r w:rsidRPr="00363A64">
        <w:rPr>
          <w:szCs w:val="24"/>
        </w:rPr>
        <w:t>which will indicate whether or not ma</w:t>
      </w:r>
      <w:r w:rsidR="00D31C22" w:rsidRPr="00363A64">
        <w:rPr>
          <w:szCs w:val="24"/>
        </w:rPr>
        <w:t>nagement are desperate for cash</w:t>
      </w:r>
    </w:p>
    <w:p w:rsidR="003E129C" w:rsidRPr="00363A64" w:rsidRDefault="003E129C" w:rsidP="003E129C">
      <w:pPr>
        <w:pStyle w:val="Bullet1"/>
      </w:pPr>
      <w:r w:rsidRPr="00363A64">
        <w:t>Market feasibility</w:t>
      </w:r>
      <w:r w:rsidR="00D31C22" w:rsidRPr="00363A64">
        <w:t xml:space="preserve"> </w:t>
      </w:r>
      <w:r w:rsidR="00367E53" w:rsidRPr="00363A64">
        <w:t>which asks you to d</w:t>
      </w:r>
      <w:r w:rsidR="00D31C22" w:rsidRPr="00363A64">
        <w:t xml:space="preserve">ecide whether or not the client or </w:t>
      </w:r>
      <w:r w:rsidR="00367E53" w:rsidRPr="00363A64">
        <w:t>the project is suitable to your business in terms of matters such as the reputation of the client, and whether or not they align with the markets your organisation is catering to</w:t>
      </w:r>
    </w:p>
    <w:p w:rsidR="003E129C" w:rsidRPr="00363A64" w:rsidRDefault="003E129C" w:rsidP="003E129C">
      <w:pPr>
        <w:pStyle w:val="Bullet1"/>
      </w:pPr>
      <w:r w:rsidRPr="00363A64">
        <w:t>Level of financial risk involved</w:t>
      </w:r>
      <w:r w:rsidR="00D31C22" w:rsidRPr="00363A64">
        <w:t xml:space="preserve"> </w:t>
      </w:r>
      <w:r w:rsidR="00367E53" w:rsidRPr="00363A64">
        <w:t>which asks you to calculate the possible loss to your organisation against a number of potential eventualities such as:</w:t>
      </w:r>
    </w:p>
    <w:p w:rsidR="00367E53" w:rsidRPr="00363A64" w:rsidRDefault="00367E53" w:rsidP="00740903">
      <w:pPr>
        <w:pStyle w:val="Bullet2"/>
        <w:rPr>
          <w:lang w:val="en-AU"/>
        </w:rPr>
      </w:pPr>
      <w:r w:rsidRPr="00363A64">
        <w:rPr>
          <w:lang w:val="en-AU"/>
        </w:rPr>
        <w:t>Failure by the client to settle</w:t>
      </w:r>
      <w:r w:rsidR="00D31C22" w:rsidRPr="00363A64">
        <w:rPr>
          <w:lang w:val="en-AU"/>
        </w:rPr>
        <w:t xml:space="preserve"> their account once the project or event has been finalis</w:t>
      </w:r>
      <w:r w:rsidRPr="00363A64">
        <w:rPr>
          <w:lang w:val="en-AU"/>
        </w:rPr>
        <w:t>ed</w:t>
      </w:r>
    </w:p>
    <w:p w:rsidR="00367E53" w:rsidRPr="00363A64" w:rsidRDefault="00367E53" w:rsidP="00740903">
      <w:pPr>
        <w:pStyle w:val="Bullet2"/>
        <w:rPr>
          <w:lang w:val="en-AU"/>
        </w:rPr>
      </w:pPr>
      <w:r w:rsidRPr="00363A64">
        <w:rPr>
          <w:lang w:val="en-AU"/>
        </w:rPr>
        <w:t>The event failing to attract the numbers and revenue anticipated</w:t>
      </w:r>
    </w:p>
    <w:p w:rsidR="00367E53" w:rsidRPr="00363A64" w:rsidRDefault="00367E53" w:rsidP="00740903">
      <w:pPr>
        <w:pStyle w:val="Bullet2"/>
        <w:rPr>
          <w:lang w:val="en-AU"/>
        </w:rPr>
      </w:pPr>
      <w:r w:rsidRPr="00363A64">
        <w:rPr>
          <w:lang w:val="en-AU"/>
        </w:rPr>
        <w:t>Risks applicable to the project</w:t>
      </w:r>
      <w:r w:rsidR="00D31C22" w:rsidRPr="00363A64">
        <w:rPr>
          <w:lang w:val="en-AU"/>
        </w:rPr>
        <w:t xml:space="preserve"> or </w:t>
      </w:r>
      <w:r w:rsidRPr="00363A64">
        <w:rPr>
          <w:lang w:val="en-AU"/>
        </w:rPr>
        <w:t>function which may include ad</w:t>
      </w:r>
      <w:r w:rsidR="00D31C22" w:rsidRPr="00363A64">
        <w:rPr>
          <w:lang w:val="en-AU"/>
        </w:rPr>
        <w:t xml:space="preserve">verse weather, other functions and </w:t>
      </w:r>
      <w:r w:rsidRPr="00363A64">
        <w:rPr>
          <w:lang w:val="en-AU"/>
        </w:rPr>
        <w:t>events being operated by other venues at the same time and other risks identified by a formal risk management process (involving risk identification, risk analysis and risk control)</w:t>
      </w:r>
    </w:p>
    <w:p w:rsidR="003E129C" w:rsidRPr="00363A64" w:rsidRDefault="00F53418" w:rsidP="003E129C">
      <w:pPr>
        <w:pStyle w:val="Bullet1"/>
      </w:pPr>
      <w:r w:rsidRPr="00363A64">
        <w:t xml:space="preserve">The results of </w:t>
      </w:r>
      <w:r w:rsidR="001A7CB3" w:rsidRPr="00363A64">
        <w:t xml:space="preserve">relevant </w:t>
      </w:r>
      <w:r w:rsidRPr="00363A64">
        <w:t>c</w:t>
      </w:r>
      <w:r w:rsidR="003E129C" w:rsidRPr="00363A64">
        <w:t>ost</w:t>
      </w:r>
      <w:r w:rsidRPr="00363A64">
        <w:t>-</w:t>
      </w:r>
      <w:r w:rsidR="003E129C" w:rsidRPr="00363A64">
        <w:t>benefit analys</w:t>
      </w:r>
      <w:r w:rsidR="001A7CB3" w:rsidRPr="00363A64">
        <w:t>e</w:t>
      </w:r>
      <w:r w:rsidR="003E129C" w:rsidRPr="00363A64">
        <w:t>s</w:t>
      </w:r>
      <w:r w:rsidR="00367E53" w:rsidRPr="00363A64">
        <w:t xml:space="preserve"> </w:t>
      </w:r>
      <w:r w:rsidRPr="00363A64">
        <w:t>– see below</w:t>
      </w:r>
    </w:p>
    <w:p w:rsidR="003E129C" w:rsidRPr="00363A64" w:rsidRDefault="00F53418" w:rsidP="003E129C">
      <w:pPr>
        <w:pStyle w:val="Bullet1"/>
      </w:pPr>
      <w:r w:rsidRPr="00363A64">
        <w:t>The i</w:t>
      </w:r>
      <w:r w:rsidR="003E129C" w:rsidRPr="00363A64">
        <w:t xml:space="preserve">mpact </w:t>
      </w:r>
      <w:r w:rsidRPr="00363A64">
        <w:t xml:space="preserve">of the project </w:t>
      </w:r>
      <w:r w:rsidR="003E129C" w:rsidRPr="00363A64">
        <w:t xml:space="preserve">on other aspects of </w:t>
      </w:r>
      <w:r w:rsidR="00D31C22" w:rsidRPr="00363A64">
        <w:t>the business</w:t>
      </w:r>
      <w:r w:rsidRPr="00363A64">
        <w:t xml:space="preserve"> which may include c</w:t>
      </w:r>
      <w:r w:rsidR="00D31C22" w:rsidRPr="00363A64">
        <w:t xml:space="preserve">onsideration of how the project or </w:t>
      </w:r>
      <w:r w:rsidRPr="00363A64">
        <w:t>event will impact:</w:t>
      </w:r>
    </w:p>
    <w:p w:rsidR="00F53418" w:rsidRPr="00363A64" w:rsidRDefault="00D31C22" w:rsidP="00740903">
      <w:pPr>
        <w:pStyle w:val="Bullet2"/>
        <w:rPr>
          <w:lang w:val="en-AU"/>
        </w:rPr>
      </w:pPr>
      <w:r w:rsidRPr="00363A64">
        <w:rPr>
          <w:lang w:val="en-AU"/>
        </w:rPr>
        <w:t xml:space="preserve">Other customers and </w:t>
      </w:r>
      <w:r w:rsidR="00F53418" w:rsidRPr="00363A64">
        <w:rPr>
          <w:lang w:val="en-AU"/>
        </w:rPr>
        <w:t>guests using the venue</w:t>
      </w:r>
    </w:p>
    <w:p w:rsidR="00F53418" w:rsidRPr="00363A64" w:rsidRDefault="00F53418" w:rsidP="00740903">
      <w:pPr>
        <w:pStyle w:val="Bullet2"/>
        <w:rPr>
          <w:lang w:val="en-AU"/>
        </w:rPr>
      </w:pPr>
      <w:r w:rsidRPr="00363A64">
        <w:rPr>
          <w:lang w:val="en-AU"/>
        </w:rPr>
        <w:t>Service levels provided to others</w:t>
      </w:r>
    </w:p>
    <w:p w:rsidR="00F53418" w:rsidRPr="00363A64" w:rsidRDefault="00D31C22" w:rsidP="00740903">
      <w:pPr>
        <w:pStyle w:val="Bullet2"/>
        <w:rPr>
          <w:lang w:val="en-AU"/>
        </w:rPr>
      </w:pPr>
      <w:r w:rsidRPr="00363A64">
        <w:rPr>
          <w:lang w:val="en-AU"/>
        </w:rPr>
        <w:t xml:space="preserve">Occupancy levels </w:t>
      </w:r>
      <w:r w:rsidR="00F53418" w:rsidRPr="00363A64">
        <w:rPr>
          <w:lang w:val="en-AU"/>
        </w:rPr>
        <w:t>and the resultant demand for staff</w:t>
      </w:r>
    </w:p>
    <w:p w:rsidR="00F53418" w:rsidRPr="00363A64" w:rsidRDefault="00F53418" w:rsidP="00740903">
      <w:pPr>
        <w:pStyle w:val="Bullet2"/>
        <w:rPr>
          <w:lang w:val="en-AU"/>
        </w:rPr>
      </w:pPr>
      <w:r w:rsidRPr="00363A64">
        <w:rPr>
          <w:lang w:val="en-AU"/>
        </w:rPr>
        <w:t>The potential to o</w:t>
      </w:r>
      <w:r w:rsidR="00D31C22" w:rsidRPr="00363A64">
        <w:rPr>
          <w:lang w:val="en-AU"/>
        </w:rPr>
        <w:t xml:space="preserve">ptimize revenue and/or profit. For example, the project or </w:t>
      </w:r>
      <w:r w:rsidRPr="00363A64">
        <w:rPr>
          <w:lang w:val="en-AU"/>
        </w:rPr>
        <w:t>event may increase revenue but not optimize profit if all the rooms are sold at a low discount rate necessary to ‘win the business’</w:t>
      </w:r>
    </w:p>
    <w:p w:rsidR="00F53418" w:rsidRPr="00363A64" w:rsidRDefault="00F53418" w:rsidP="00740903">
      <w:pPr>
        <w:pStyle w:val="Bullet2"/>
        <w:rPr>
          <w:lang w:val="en-AU"/>
        </w:rPr>
      </w:pPr>
      <w:r w:rsidRPr="00363A64">
        <w:rPr>
          <w:lang w:val="en-AU"/>
        </w:rPr>
        <w:t>Need for maintenance, service and repairs to the venue</w:t>
      </w:r>
    </w:p>
    <w:p w:rsidR="00F53418" w:rsidRPr="00363A64" w:rsidRDefault="00F53418" w:rsidP="00740903">
      <w:pPr>
        <w:pStyle w:val="Bullet2"/>
        <w:rPr>
          <w:lang w:val="en-AU"/>
        </w:rPr>
      </w:pPr>
      <w:r w:rsidRPr="00363A64">
        <w:rPr>
          <w:lang w:val="en-AU"/>
        </w:rPr>
        <w:t>Requirement for extra staff and/or extra hours for staff.</w:t>
      </w:r>
    </w:p>
    <w:p w:rsidR="00F53418" w:rsidRPr="00363A64" w:rsidRDefault="00F53418" w:rsidP="00F53418">
      <w:pPr>
        <w:pStyle w:val="Heading3"/>
        <w:rPr>
          <w:szCs w:val="24"/>
        </w:rPr>
      </w:pPr>
      <w:r w:rsidRPr="00363A64">
        <w:rPr>
          <w:szCs w:val="24"/>
        </w:rPr>
        <w:t>Key factors to consider</w:t>
      </w:r>
    </w:p>
    <w:p w:rsidR="003E129C" w:rsidRPr="00363A64" w:rsidRDefault="00F53418" w:rsidP="003E129C">
      <w:pPr>
        <w:pStyle w:val="BodyCopy"/>
        <w:rPr>
          <w:noProof w:val="0"/>
          <w:szCs w:val="24"/>
        </w:rPr>
      </w:pPr>
      <w:r w:rsidRPr="00363A64">
        <w:rPr>
          <w:noProof w:val="0"/>
          <w:szCs w:val="24"/>
        </w:rPr>
        <w:t xml:space="preserve">As part of the process in determining the viability of a project you should take the time and make the effort to consider the following key </w:t>
      </w:r>
      <w:r w:rsidR="003E129C" w:rsidRPr="00363A64">
        <w:rPr>
          <w:noProof w:val="0"/>
          <w:szCs w:val="24"/>
        </w:rPr>
        <w:t>factors</w:t>
      </w:r>
      <w:r w:rsidRPr="00363A64">
        <w:rPr>
          <w:noProof w:val="0"/>
          <w:szCs w:val="24"/>
        </w:rPr>
        <w:t>.</w:t>
      </w:r>
    </w:p>
    <w:p w:rsidR="00F53418" w:rsidRPr="00363A64" w:rsidRDefault="00F53418" w:rsidP="003E129C">
      <w:pPr>
        <w:pStyle w:val="BodyCopy"/>
        <w:rPr>
          <w:noProof w:val="0"/>
          <w:szCs w:val="24"/>
        </w:rPr>
      </w:pPr>
      <w:r w:rsidRPr="00363A64">
        <w:rPr>
          <w:noProof w:val="0"/>
          <w:szCs w:val="24"/>
        </w:rPr>
        <w:t xml:space="preserve">Consideration </w:t>
      </w:r>
      <w:r w:rsidR="00D31C22" w:rsidRPr="00363A64">
        <w:rPr>
          <w:noProof w:val="0"/>
          <w:szCs w:val="24"/>
        </w:rPr>
        <w:t>i</w:t>
      </w:r>
      <w:r w:rsidRPr="00363A64">
        <w:rPr>
          <w:noProof w:val="0"/>
          <w:szCs w:val="24"/>
        </w:rPr>
        <w:t xml:space="preserve">n this context requires you to obtain or develop answers to </w:t>
      </w:r>
      <w:r w:rsidR="00D31C22" w:rsidRPr="00363A64">
        <w:rPr>
          <w:noProof w:val="0"/>
          <w:szCs w:val="24"/>
        </w:rPr>
        <w:t xml:space="preserve">a </w:t>
      </w:r>
      <w:r w:rsidRPr="00363A64">
        <w:rPr>
          <w:noProof w:val="0"/>
          <w:szCs w:val="24"/>
        </w:rPr>
        <w:t>series of questions such as those listed below.</w:t>
      </w:r>
    </w:p>
    <w:p w:rsidR="003E129C" w:rsidRPr="00363A64" w:rsidRDefault="003E129C" w:rsidP="00740903">
      <w:pPr>
        <w:pStyle w:val="Heading4"/>
      </w:pPr>
      <w:r w:rsidRPr="00363A64">
        <w:t>Availab</w:t>
      </w:r>
      <w:r w:rsidR="00AE4803" w:rsidRPr="00363A64">
        <w:t>i</w:t>
      </w:r>
      <w:r w:rsidRPr="00363A64">
        <w:t>l</w:t>
      </w:r>
      <w:r w:rsidR="00AE4803" w:rsidRPr="00363A64">
        <w:t xml:space="preserve">ity and capacity of </w:t>
      </w:r>
      <w:r w:rsidRPr="00363A64">
        <w:t>resources</w:t>
      </w:r>
      <w:r w:rsidR="00F53418" w:rsidRPr="00363A64">
        <w:t xml:space="preserve"> </w:t>
      </w:r>
    </w:p>
    <w:p w:rsidR="00F53418" w:rsidRPr="00363A64" w:rsidRDefault="00F53418" w:rsidP="00F53418">
      <w:pPr>
        <w:pStyle w:val="Bullet1"/>
        <w:rPr>
          <w:szCs w:val="24"/>
        </w:rPr>
      </w:pPr>
      <w:r w:rsidRPr="00363A64">
        <w:rPr>
          <w:szCs w:val="24"/>
        </w:rPr>
        <w:t>Do you have sufficient human resources to undertake the project?</w:t>
      </w:r>
    </w:p>
    <w:p w:rsidR="00740903" w:rsidRPr="00363A64" w:rsidRDefault="00F53418" w:rsidP="00740903">
      <w:pPr>
        <w:pStyle w:val="Bullet1"/>
        <w:rPr>
          <w:szCs w:val="24"/>
        </w:rPr>
      </w:pPr>
      <w:r w:rsidRPr="00363A64">
        <w:rPr>
          <w:szCs w:val="24"/>
        </w:rPr>
        <w:t>Is there a need to train staff to achieve the required outcomes for the project and, if so, what is involved in terms of time and money in doing this?</w:t>
      </w:r>
      <w:r w:rsidR="00740903" w:rsidRPr="00363A64">
        <w:rPr>
          <w:szCs w:val="24"/>
        </w:rPr>
        <w:br w:type="page"/>
      </w:r>
    </w:p>
    <w:p w:rsidR="00F53418" w:rsidRPr="00363A64" w:rsidRDefault="00AE4803" w:rsidP="00F53418">
      <w:pPr>
        <w:pStyle w:val="Bullet1"/>
        <w:rPr>
          <w:szCs w:val="24"/>
        </w:rPr>
      </w:pPr>
      <w:r w:rsidRPr="00363A64">
        <w:rPr>
          <w:szCs w:val="24"/>
        </w:rPr>
        <w:lastRenderedPageBreak/>
        <w:t>If you do not have the required physical resources, can they be obtained from elsewhere and if so, what is the cost?</w:t>
      </w:r>
    </w:p>
    <w:p w:rsidR="00AE4803" w:rsidRPr="00363A64" w:rsidRDefault="00AE4803" w:rsidP="00F53418">
      <w:pPr>
        <w:pStyle w:val="Bullet1"/>
        <w:rPr>
          <w:szCs w:val="24"/>
        </w:rPr>
      </w:pPr>
      <w:r w:rsidRPr="00363A64">
        <w:rPr>
          <w:szCs w:val="24"/>
        </w:rPr>
        <w:t>Are the available physical resources suitable for the specific requirements of the project and are they serviced, safe and ready to use? If not, what is involved in making these existing resources fit to use?</w:t>
      </w:r>
    </w:p>
    <w:p w:rsidR="00AE4803" w:rsidRPr="00363A64" w:rsidRDefault="00AE4803" w:rsidP="00F53418">
      <w:pPr>
        <w:pStyle w:val="Bullet1"/>
        <w:rPr>
          <w:szCs w:val="24"/>
        </w:rPr>
      </w:pPr>
      <w:r w:rsidRPr="00363A64">
        <w:rPr>
          <w:szCs w:val="24"/>
        </w:rPr>
        <w:t>Do the resources you have meet all legal compliance requirements?</w:t>
      </w:r>
    </w:p>
    <w:p w:rsidR="00AE4803" w:rsidRPr="00363A64" w:rsidRDefault="00AE4803" w:rsidP="00F53418">
      <w:pPr>
        <w:pStyle w:val="Bullet1"/>
        <w:rPr>
          <w:szCs w:val="24"/>
        </w:rPr>
      </w:pPr>
      <w:r w:rsidRPr="00363A64">
        <w:rPr>
          <w:szCs w:val="24"/>
        </w:rPr>
        <w:t>Are the available resources sufficient in number to meet expected demand for the project?</w:t>
      </w:r>
    </w:p>
    <w:p w:rsidR="00F53418" w:rsidRPr="00363A64" w:rsidRDefault="00250A6D" w:rsidP="00AE4803">
      <w:pPr>
        <w:pStyle w:val="Bullet1"/>
        <w:rPr>
          <w:szCs w:val="24"/>
        </w:rPr>
      </w:pPr>
      <w:r w:rsidRPr="00363A64">
        <w:rPr>
          <w:szCs w:val="24"/>
        </w:rPr>
        <w:t>Is the venue appropriate fo</w:t>
      </w:r>
      <w:r w:rsidR="00D31C22" w:rsidRPr="00363A64">
        <w:rPr>
          <w:szCs w:val="24"/>
        </w:rPr>
        <w:t xml:space="preserve">r conducting the required event or </w:t>
      </w:r>
      <w:r w:rsidRPr="00363A64">
        <w:rPr>
          <w:szCs w:val="24"/>
        </w:rPr>
        <w:t>function? If not, what changes have to be made to ensure the venue is suitable?</w:t>
      </w:r>
    </w:p>
    <w:p w:rsidR="00250A6D" w:rsidRPr="00363A64" w:rsidRDefault="00250A6D" w:rsidP="00AE4803">
      <w:pPr>
        <w:pStyle w:val="Bullet1"/>
        <w:rPr>
          <w:szCs w:val="24"/>
        </w:rPr>
      </w:pPr>
      <w:r w:rsidRPr="00363A64">
        <w:rPr>
          <w:szCs w:val="24"/>
        </w:rPr>
        <w:t>Is there a need for the resources of the venue to integrate with resources being brought or used by those attending?</w:t>
      </w:r>
    </w:p>
    <w:p w:rsidR="003E129C" w:rsidRPr="00363A64" w:rsidRDefault="003E129C" w:rsidP="00740903">
      <w:pPr>
        <w:pStyle w:val="Heading4"/>
      </w:pPr>
      <w:r w:rsidRPr="00363A64">
        <w:t>Budget</w:t>
      </w:r>
    </w:p>
    <w:p w:rsidR="00F53418" w:rsidRPr="00363A64" w:rsidRDefault="00740903" w:rsidP="00AE4803">
      <w:pPr>
        <w:pStyle w:val="Bullet1"/>
        <w:rPr>
          <w:szCs w:val="24"/>
        </w:rPr>
      </w:pPr>
      <w:r w:rsidRPr="00363A64">
        <w:rPr>
          <w:noProof/>
          <w:szCs w:val="24"/>
          <w:lang w:eastAsia="en-AU"/>
        </w:rPr>
        <w:drawing>
          <wp:anchor distT="0" distB="0" distL="114300" distR="114300" simplePos="0" relativeHeight="251756544" behindDoc="0" locked="0" layoutInCell="1" allowOverlap="1">
            <wp:simplePos x="0" y="0"/>
            <wp:positionH relativeFrom="column">
              <wp:posOffset>4042410</wp:posOffset>
            </wp:positionH>
            <wp:positionV relativeFrom="paragraph">
              <wp:posOffset>49530</wp:posOffset>
            </wp:positionV>
            <wp:extent cx="1520190" cy="1017270"/>
            <wp:effectExtent l="19050" t="0" r="3810" b="0"/>
            <wp:wrapSquare wrapText="bothSides"/>
            <wp:docPr id="44" name="Picture 43" descr="MP9004486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69(1).JPG"/>
                    <pic:cNvPicPr/>
                  </pic:nvPicPr>
                  <pic:blipFill>
                    <a:blip r:embed="rId58" cstate="print"/>
                    <a:stretch>
                      <a:fillRect/>
                    </a:stretch>
                  </pic:blipFill>
                  <pic:spPr>
                    <a:xfrm flipH="1">
                      <a:off x="0" y="0"/>
                      <a:ext cx="1520190" cy="1017270"/>
                    </a:xfrm>
                    <a:prstGeom prst="rect">
                      <a:avLst/>
                    </a:prstGeom>
                  </pic:spPr>
                </pic:pic>
              </a:graphicData>
            </a:graphic>
          </wp:anchor>
        </w:drawing>
      </w:r>
      <w:r w:rsidR="00AE4803" w:rsidRPr="00363A64">
        <w:rPr>
          <w:szCs w:val="24"/>
        </w:rPr>
        <w:t>How much money is available?</w:t>
      </w:r>
    </w:p>
    <w:p w:rsidR="00AE4803" w:rsidRPr="00363A64" w:rsidRDefault="00AE4803" w:rsidP="00AE4803">
      <w:pPr>
        <w:pStyle w:val="Bullet1"/>
        <w:rPr>
          <w:szCs w:val="24"/>
        </w:rPr>
      </w:pPr>
      <w:r w:rsidRPr="00363A64">
        <w:rPr>
          <w:szCs w:val="24"/>
        </w:rPr>
        <w:t>When is it available?</w:t>
      </w:r>
    </w:p>
    <w:p w:rsidR="00AE4803" w:rsidRPr="00363A64" w:rsidRDefault="00AE4803" w:rsidP="00AE4803">
      <w:pPr>
        <w:pStyle w:val="Bullet1"/>
        <w:rPr>
          <w:szCs w:val="24"/>
        </w:rPr>
      </w:pPr>
      <w:r w:rsidRPr="00363A64">
        <w:rPr>
          <w:szCs w:val="24"/>
        </w:rPr>
        <w:t>How do you access it?</w:t>
      </w:r>
    </w:p>
    <w:p w:rsidR="00AE4803" w:rsidRPr="00363A64" w:rsidRDefault="00AE4803" w:rsidP="00AE4803">
      <w:pPr>
        <w:pStyle w:val="Bullet1"/>
        <w:rPr>
          <w:szCs w:val="24"/>
        </w:rPr>
      </w:pPr>
      <w:r w:rsidRPr="00363A64">
        <w:rPr>
          <w:szCs w:val="24"/>
        </w:rPr>
        <w:t>What authority do you need in order to spend it?</w:t>
      </w:r>
    </w:p>
    <w:p w:rsidR="00AE4803" w:rsidRPr="00363A64" w:rsidRDefault="00AE4803" w:rsidP="00AE4803">
      <w:pPr>
        <w:pStyle w:val="Bullet1"/>
        <w:rPr>
          <w:szCs w:val="24"/>
        </w:rPr>
      </w:pPr>
      <w:r w:rsidRPr="00363A64">
        <w:rPr>
          <w:szCs w:val="24"/>
        </w:rPr>
        <w:t>Can you obtain extra funding if needed?</w:t>
      </w:r>
    </w:p>
    <w:p w:rsidR="00AE4803" w:rsidRPr="00363A64" w:rsidRDefault="00AE4803" w:rsidP="00AE4803">
      <w:pPr>
        <w:pStyle w:val="Bullet1"/>
        <w:rPr>
          <w:szCs w:val="24"/>
        </w:rPr>
      </w:pPr>
      <w:r w:rsidRPr="00363A64">
        <w:rPr>
          <w:szCs w:val="24"/>
        </w:rPr>
        <w:t>Where will the extra funding come from?</w:t>
      </w:r>
    </w:p>
    <w:p w:rsidR="00AE4803" w:rsidRPr="00363A64" w:rsidRDefault="00AE4803" w:rsidP="00AE4803">
      <w:pPr>
        <w:pStyle w:val="Bullet1"/>
        <w:rPr>
          <w:szCs w:val="24"/>
        </w:rPr>
      </w:pPr>
      <w:r w:rsidRPr="00363A64">
        <w:rPr>
          <w:szCs w:val="24"/>
        </w:rPr>
        <w:t>Can you</w:t>
      </w:r>
      <w:r w:rsidR="00D31C22" w:rsidRPr="00363A64">
        <w:rPr>
          <w:szCs w:val="24"/>
        </w:rPr>
        <w:t xml:space="preserve"> transfer money from one budget or </w:t>
      </w:r>
      <w:r w:rsidRPr="00363A64">
        <w:rPr>
          <w:szCs w:val="24"/>
        </w:rPr>
        <w:t>budget line to another if needed?</w:t>
      </w:r>
    </w:p>
    <w:p w:rsidR="003E129C" w:rsidRPr="00363A64" w:rsidRDefault="003E129C" w:rsidP="00740903">
      <w:pPr>
        <w:pStyle w:val="Heading4"/>
      </w:pPr>
      <w:r w:rsidRPr="00363A64">
        <w:t>Contractual obligations</w:t>
      </w:r>
      <w:r w:rsidR="00AE4803" w:rsidRPr="00363A64">
        <w:t xml:space="preserve"> and penalties</w:t>
      </w:r>
    </w:p>
    <w:p w:rsidR="00AE4803" w:rsidRPr="00363A64" w:rsidRDefault="00AE4803" w:rsidP="00AE4803">
      <w:pPr>
        <w:pStyle w:val="Bullet1"/>
        <w:rPr>
          <w:szCs w:val="24"/>
        </w:rPr>
      </w:pPr>
      <w:r w:rsidRPr="00363A64">
        <w:rPr>
          <w:szCs w:val="24"/>
        </w:rPr>
        <w:t>What promises have been made to the client about resources and performance of the venue (in terms of products and service delivery)?</w:t>
      </w:r>
    </w:p>
    <w:p w:rsidR="00AE4803" w:rsidRPr="00363A64" w:rsidRDefault="00AE4803" w:rsidP="00AE4803">
      <w:pPr>
        <w:pStyle w:val="Bullet1"/>
        <w:rPr>
          <w:szCs w:val="24"/>
        </w:rPr>
      </w:pPr>
      <w:r w:rsidRPr="00363A64">
        <w:rPr>
          <w:szCs w:val="24"/>
        </w:rPr>
        <w:t>Which promises are legally-binding and/or non-negotiable?</w:t>
      </w:r>
    </w:p>
    <w:p w:rsidR="00AE4803" w:rsidRPr="00363A64" w:rsidRDefault="00AE4803" w:rsidP="00AE4803">
      <w:pPr>
        <w:pStyle w:val="Bullet1"/>
        <w:rPr>
          <w:szCs w:val="24"/>
        </w:rPr>
      </w:pPr>
      <w:r w:rsidRPr="00363A64">
        <w:rPr>
          <w:szCs w:val="24"/>
        </w:rPr>
        <w:t>Do the resources proposed and/or available align with promises made to the client regarding their performance, quality and other relevant factors?</w:t>
      </w:r>
    </w:p>
    <w:p w:rsidR="00AE4803" w:rsidRPr="00363A64" w:rsidRDefault="00AE4803" w:rsidP="00AE4803">
      <w:pPr>
        <w:pStyle w:val="Bullet1"/>
        <w:rPr>
          <w:szCs w:val="24"/>
        </w:rPr>
      </w:pPr>
      <w:r w:rsidRPr="00363A64">
        <w:rPr>
          <w:szCs w:val="24"/>
        </w:rPr>
        <w:t>What legal action might the client take for failur</w:t>
      </w:r>
      <w:r w:rsidR="00D31C22" w:rsidRPr="00363A64">
        <w:rPr>
          <w:szCs w:val="24"/>
        </w:rPr>
        <w:t xml:space="preserve">e to meet performance standards or </w:t>
      </w:r>
      <w:r w:rsidRPr="00363A64">
        <w:rPr>
          <w:szCs w:val="24"/>
        </w:rPr>
        <w:t>criteria in the contra</w:t>
      </w:r>
      <w:r w:rsidR="009E2FE6" w:rsidRPr="00363A64">
        <w:rPr>
          <w:szCs w:val="24"/>
        </w:rPr>
        <w:t xml:space="preserve">ct which applies to the </w:t>
      </w:r>
      <w:r w:rsidRPr="00363A64">
        <w:rPr>
          <w:szCs w:val="24"/>
        </w:rPr>
        <w:t>event?</w:t>
      </w:r>
    </w:p>
    <w:p w:rsidR="00AE4803" w:rsidRPr="00363A64" w:rsidRDefault="00AE4803" w:rsidP="00AE4803">
      <w:pPr>
        <w:pStyle w:val="Bullet1"/>
        <w:rPr>
          <w:szCs w:val="24"/>
        </w:rPr>
      </w:pPr>
      <w:r w:rsidRPr="00363A64">
        <w:rPr>
          <w:szCs w:val="24"/>
        </w:rPr>
        <w:t>What financial penalties (such as refunds and/or damages awarded if the venue is sued), and other penalties (such as a court injunc</w:t>
      </w:r>
      <w:r w:rsidR="009E2FE6" w:rsidRPr="00363A64">
        <w:rPr>
          <w:szCs w:val="24"/>
        </w:rPr>
        <w:t xml:space="preserve">tion to perform the </w:t>
      </w:r>
      <w:r w:rsidRPr="00363A64">
        <w:rPr>
          <w:szCs w:val="24"/>
        </w:rPr>
        <w:t xml:space="preserve">event </w:t>
      </w:r>
      <w:r w:rsidR="009E2FE6" w:rsidRPr="00363A64">
        <w:rPr>
          <w:szCs w:val="24"/>
        </w:rPr>
        <w:t xml:space="preserve">again </w:t>
      </w:r>
      <w:r w:rsidRPr="00363A64">
        <w:rPr>
          <w:szCs w:val="24"/>
        </w:rPr>
        <w:t xml:space="preserve">or to issue a public apology) might flow if the agreed contract is not discharged in accordance </w:t>
      </w:r>
      <w:r w:rsidR="00E149E9" w:rsidRPr="00363A64">
        <w:rPr>
          <w:szCs w:val="24"/>
        </w:rPr>
        <w:t>with</w:t>
      </w:r>
      <w:r w:rsidRPr="00363A64">
        <w:rPr>
          <w:szCs w:val="24"/>
        </w:rPr>
        <w:t xml:space="preserve"> all relevant terms and conditions?</w:t>
      </w:r>
    </w:p>
    <w:p w:rsidR="00367E53" w:rsidRPr="00363A64" w:rsidRDefault="00367E53" w:rsidP="00367E53">
      <w:pPr>
        <w:pStyle w:val="Heading2"/>
        <w:rPr>
          <w:sz w:val="28"/>
          <w:szCs w:val="24"/>
        </w:rPr>
      </w:pPr>
      <w:r w:rsidRPr="00363A64">
        <w:rPr>
          <w:sz w:val="28"/>
          <w:szCs w:val="24"/>
        </w:rPr>
        <w:t>Cost-benefit analysis</w:t>
      </w:r>
    </w:p>
    <w:p w:rsidR="00367E53" w:rsidRPr="00363A64" w:rsidRDefault="00367E53" w:rsidP="00367E53">
      <w:pPr>
        <w:pStyle w:val="BodyCopy"/>
        <w:rPr>
          <w:noProof w:val="0"/>
          <w:szCs w:val="24"/>
        </w:rPr>
      </w:pPr>
      <w:r w:rsidRPr="00363A64">
        <w:rPr>
          <w:noProof w:val="0"/>
          <w:szCs w:val="24"/>
        </w:rPr>
        <w:t>A cost-benefit analysis is a common requirement in many organisations for all expenditure over a stated amount.</w:t>
      </w:r>
    </w:p>
    <w:p w:rsidR="00740903" w:rsidRPr="00363A64" w:rsidRDefault="00367E53" w:rsidP="00367E53">
      <w:pPr>
        <w:pStyle w:val="BodyCopy"/>
        <w:rPr>
          <w:noProof w:val="0"/>
          <w:szCs w:val="24"/>
        </w:rPr>
      </w:pPr>
      <w:r w:rsidRPr="00363A64">
        <w:rPr>
          <w:noProof w:val="0"/>
          <w:szCs w:val="24"/>
        </w:rPr>
        <w:t>Smaller, less expensive items or services are not usually subject to a cost-benefit analysis.</w:t>
      </w:r>
    </w:p>
    <w:p w:rsidR="00740903" w:rsidRPr="00363A64" w:rsidRDefault="00740903">
      <w:pPr>
        <w:rPr>
          <w:rFonts w:ascii="Helvetica" w:eastAsia="Calibri" w:hAnsi="Helvetica" w:cs="Calibri"/>
          <w:szCs w:val="24"/>
          <w:lang w:eastAsia="ar-SA"/>
        </w:rPr>
      </w:pPr>
      <w:r w:rsidRPr="00363A64">
        <w:rPr>
          <w:szCs w:val="24"/>
        </w:rPr>
        <w:br w:type="page"/>
      </w:r>
    </w:p>
    <w:p w:rsidR="00367E53" w:rsidRPr="00363A64" w:rsidRDefault="00367E53" w:rsidP="00367E53">
      <w:pPr>
        <w:pStyle w:val="BodyCopy"/>
        <w:rPr>
          <w:noProof w:val="0"/>
          <w:szCs w:val="24"/>
        </w:rPr>
      </w:pPr>
      <w:r w:rsidRPr="00363A64">
        <w:rPr>
          <w:noProof w:val="0"/>
          <w:szCs w:val="24"/>
        </w:rPr>
        <w:lastRenderedPageBreak/>
        <w:t>The cost-benefit analysis considers the costs and related benefits associated with making a nominated purchase and allows a mechanism whereby various alternatives can be compared against each other with a view to identifying the single most beneficial option for the business.</w:t>
      </w:r>
    </w:p>
    <w:p w:rsidR="00367E53" w:rsidRPr="00363A64" w:rsidRDefault="00740903" w:rsidP="00367E53">
      <w:pPr>
        <w:pStyle w:val="BodyCopy"/>
        <w:rPr>
          <w:noProof w:val="0"/>
          <w:szCs w:val="24"/>
        </w:rPr>
      </w:pPr>
      <w:r w:rsidRPr="00363A64">
        <w:rPr>
          <w:szCs w:val="24"/>
          <w:lang w:eastAsia="en-AU"/>
        </w:rPr>
        <w:drawing>
          <wp:anchor distT="0" distB="0" distL="114300" distR="114300" simplePos="0" relativeHeight="251755520" behindDoc="0" locked="0" layoutInCell="1" allowOverlap="1">
            <wp:simplePos x="0" y="0"/>
            <wp:positionH relativeFrom="column">
              <wp:posOffset>4281805</wp:posOffset>
            </wp:positionH>
            <wp:positionV relativeFrom="paragraph">
              <wp:posOffset>215900</wp:posOffset>
            </wp:positionV>
            <wp:extent cx="1276985" cy="1796415"/>
            <wp:effectExtent l="19050" t="0" r="0" b="0"/>
            <wp:wrapSquare wrapText="bothSides"/>
            <wp:docPr id="45" name="Picture 44" descr="MP9003874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473.JPG"/>
                    <pic:cNvPicPr/>
                  </pic:nvPicPr>
                  <pic:blipFill>
                    <a:blip r:embed="rId59" cstate="print"/>
                    <a:stretch>
                      <a:fillRect/>
                    </a:stretch>
                  </pic:blipFill>
                  <pic:spPr>
                    <a:xfrm>
                      <a:off x="0" y="0"/>
                      <a:ext cx="1276985" cy="1796415"/>
                    </a:xfrm>
                    <a:prstGeom prst="rect">
                      <a:avLst/>
                    </a:prstGeom>
                  </pic:spPr>
                </pic:pic>
              </a:graphicData>
            </a:graphic>
          </wp:anchor>
        </w:drawing>
      </w:r>
      <w:r w:rsidR="00367E53" w:rsidRPr="00363A64">
        <w:rPr>
          <w:noProof w:val="0"/>
          <w:szCs w:val="24"/>
        </w:rPr>
        <w:t>Factors considered as part of the cost-benefit analysis may include:</w:t>
      </w:r>
    </w:p>
    <w:p w:rsidR="00367E53" w:rsidRPr="00363A64" w:rsidRDefault="00367E53" w:rsidP="00367E53">
      <w:pPr>
        <w:pStyle w:val="Bullet1"/>
        <w:rPr>
          <w:szCs w:val="24"/>
        </w:rPr>
      </w:pPr>
      <w:r w:rsidRPr="00363A64">
        <w:rPr>
          <w:szCs w:val="24"/>
        </w:rPr>
        <w:t>Purchase price</w:t>
      </w:r>
    </w:p>
    <w:p w:rsidR="00367E53" w:rsidRPr="00363A64" w:rsidRDefault="00367E53" w:rsidP="00367E53">
      <w:pPr>
        <w:pStyle w:val="Bullet1"/>
        <w:rPr>
          <w:szCs w:val="24"/>
        </w:rPr>
      </w:pPr>
      <w:r w:rsidRPr="00363A64">
        <w:rPr>
          <w:szCs w:val="24"/>
        </w:rPr>
        <w:t>Trade-in or revenue o</w:t>
      </w:r>
      <w:r w:rsidR="009E2FE6" w:rsidRPr="00363A64">
        <w:rPr>
          <w:szCs w:val="24"/>
        </w:rPr>
        <w:t>btained from selling ‘old’ item</w:t>
      </w:r>
      <w:r w:rsidRPr="00363A64">
        <w:rPr>
          <w:szCs w:val="24"/>
        </w:rPr>
        <w:t>s</w:t>
      </w:r>
    </w:p>
    <w:p w:rsidR="00367E53" w:rsidRPr="00363A64" w:rsidRDefault="00367E53" w:rsidP="00367E53">
      <w:pPr>
        <w:pStyle w:val="Bullet1"/>
        <w:rPr>
          <w:szCs w:val="24"/>
        </w:rPr>
      </w:pPr>
      <w:r w:rsidRPr="00363A64">
        <w:rPr>
          <w:szCs w:val="24"/>
        </w:rPr>
        <w:t>Benefits, savings and efficiencies gained</w:t>
      </w:r>
    </w:p>
    <w:p w:rsidR="00367E53" w:rsidRPr="00363A64" w:rsidRDefault="00367E53" w:rsidP="00367E53">
      <w:pPr>
        <w:pStyle w:val="Bullet1"/>
        <w:rPr>
          <w:szCs w:val="24"/>
        </w:rPr>
      </w:pPr>
      <w:r w:rsidRPr="00363A64">
        <w:rPr>
          <w:szCs w:val="24"/>
        </w:rPr>
        <w:t>Ongoing cost of service, repairs and maintenance</w:t>
      </w:r>
    </w:p>
    <w:p w:rsidR="00367E53" w:rsidRPr="00363A64" w:rsidRDefault="009E2FE6" w:rsidP="00367E53">
      <w:pPr>
        <w:pStyle w:val="Bullet1"/>
        <w:rPr>
          <w:szCs w:val="24"/>
        </w:rPr>
      </w:pPr>
      <w:r w:rsidRPr="00363A64">
        <w:rPr>
          <w:szCs w:val="24"/>
        </w:rPr>
        <w:t>Opportunity cost</w:t>
      </w:r>
      <w:r w:rsidR="00367E53" w:rsidRPr="00363A64">
        <w:rPr>
          <w:szCs w:val="24"/>
        </w:rPr>
        <w:t>s</w:t>
      </w:r>
    </w:p>
    <w:p w:rsidR="00367E53" w:rsidRPr="00363A64" w:rsidRDefault="00367E53" w:rsidP="00367E53">
      <w:pPr>
        <w:pStyle w:val="Bullet1"/>
        <w:rPr>
          <w:szCs w:val="24"/>
        </w:rPr>
      </w:pPr>
      <w:r w:rsidRPr="00363A64">
        <w:rPr>
          <w:szCs w:val="24"/>
        </w:rPr>
        <w:t>Expected life of the item</w:t>
      </w:r>
    </w:p>
    <w:p w:rsidR="00367E53" w:rsidRPr="00363A64" w:rsidRDefault="00367E53" w:rsidP="00367E53">
      <w:pPr>
        <w:pStyle w:val="Bullet1"/>
        <w:rPr>
          <w:rFonts w:eastAsia="Calibri" w:cs="Times New Roman"/>
          <w:szCs w:val="24"/>
        </w:rPr>
      </w:pPr>
      <w:r w:rsidRPr="00363A64">
        <w:rPr>
          <w:szCs w:val="24"/>
        </w:rPr>
        <w:t>Productivity.</w:t>
      </w:r>
    </w:p>
    <w:p w:rsidR="00711DD9" w:rsidRPr="00363A64" w:rsidRDefault="00250A6D" w:rsidP="00250A6D">
      <w:pPr>
        <w:pStyle w:val="Heading2"/>
        <w:rPr>
          <w:sz w:val="28"/>
          <w:szCs w:val="24"/>
        </w:rPr>
      </w:pPr>
      <w:r w:rsidRPr="00363A64">
        <w:rPr>
          <w:sz w:val="28"/>
          <w:szCs w:val="24"/>
        </w:rPr>
        <w:t>The budget</w:t>
      </w:r>
      <w:r w:rsidR="00711DD9" w:rsidRPr="00363A64">
        <w:rPr>
          <w:sz w:val="28"/>
          <w:szCs w:val="24"/>
        </w:rPr>
        <w:t xml:space="preserve"> </w:t>
      </w:r>
    </w:p>
    <w:p w:rsidR="00711DD9" w:rsidRPr="00363A64" w:rsidRDefault="00711DD9" w:rsidP="00740903">
      <w:pPr>
        <w:pStyle w:val="BodyCopy"/>
        <w:rPr>
          <w:noProof w:val="0"/>
        </w:rPr>
      </w:pPr>
      <w:r w:rsidRPr="00363A64">
        <w:rPr>
          <w:noProof w:val="0"/>
        </w:rPr>
        <w:t>The majori</w:t>
      </w:r>
      <w:r w:rsidR="009E2FE6" w:rsidRPr="00363A64">
        <w:rPr>
          <w:noProof w:val="0"/>
        </w:rPr>
        <w:t>ty of projects are budget-based. T</w:t>
      </w:r>
      <w:r w:rsidRPr="00363A64">
        <w:rPr>
          <w:noProof w:val="0"/>
        </w:rPr>
        <w:t xml:space="preserve">here will normally be a </w:t>
      </w:r>
      <w:r w:rsidR="009E2FE6" w:rsidRPr="00363A64">
        <w:rPr>
          <w:noProof w:val="0"/>
        </w:rPr>
        <w:t>limit on how much can be spent (</w:t>
      </w:r>
      <w:r w:rsidRPr="00363A64">
        <w:rPr>
          <w:noProof w:val="0"/>
        </w:rPr>
        <w:t xml:space="preserve">or otherwise invested – such as time, effort, </w:t>
      </w:r>
      <w:r w:rsidR="00250A6D" w:rsidRPr="00363A64">
        <w:rPr>
          <w:noProof w:val="0"/>
        </w:rPr>
        <w:t xml:space="preserve">venue </w:t>
      </w:r>
      <w:r w:rsidR="009E2FE6" w:rsidRPr="00363A64">
        <w:rPr>
          <w:noProof w:val="0"/>
        </w:rPr>
        <w:t>resources)</w:t>
      </w:r>
      <w:r w:rsidRPr="00363A64">
        <w:rPr>
          <w:noProof w:val="0"/>
        </w:rPr>
        <w:t xml:space="preserve"> to achieve the stated project deliverables.</w:t>
      </w:r>
    </w:p>
    <w:p w:rsidR="00711DD9" w:rsidRPr="00363A64" w:rsidRDefault="00711DD9" w:rsidP="00740903">
      <w:pPr>
        <w:pStyle w:val="BodyCopy"/>
        <w:rPr>
          <w:noProof w:val="0"/>
        </w:rPr>
      </w:pPr>
      <w:r w:rsidRPr="00363A64">
        <w:rPr>
          <w:noProof w:val="0"/>
        </w:rPr>
        <w:t>The amount of money available for a project may have been:</w:t>
      </w:r>
    </w:p>
    <w:p w:rsidR="00711DD9" w:rsidRPr="00363A64" w:rsidRDefault="00711DD9" w:rsidP="00740903">
      <w:pPr>
        <w:pStyle w:val="Bullet1"/>
      </w:pPr>
      <w:r w:rsidRPr="00363A64">
        <w:t xml:space="preserve">Set by the client </w:t>
      </w:r>
      <w:r w:rsidR="000C756C" w:rsidRPr="00363A64">
        <w:t xml:space="preserve">funding body </w:t>
      </w:r>
      <w:r w:rsidRPr="00363A64">
        <w:t>and</w:t>
      </w:r>
      <w:r w:rsidR="009E2FE6" w:rsidRPr="00363A64">
        <w:t>/or the delegating authority. F</w:t>
      </w:r>
      <w:r w:rsidRPr="00363A64">
        <w:t>or example, the client may have a budget of 50,000 for their function, or the authority issuing the grant money may cap its funding to 75,000 for each project</w:t>
      </w:r>
    </w:p>
    <w:p w:rsidR="00711DD9" w:rsidRPr="00363A64" w:rsidRDefault="00711DD9" w:rsidP="00740903">
      <w:pPr>
        <w:pStyle w:val="Bullet1"/>
      </w:pPr>
      <w:r w:rsidRPr="00363A64">
        <w:t xml:space="preserve">Determined by the </w:t>
      </w:r>
      <w:r w:rsidR="009E2FE6" w:rsidRPr="00363A64">
        <w:t>venue. T</w:t>
      </w:r>
      <w:r w:rsidRPr="00363A64">
        <w:t xml:space="preserve">his is where </w:t>
      </w:r>
      <w:r w:rsidR="00731AEB" w:rsidRPr="00363A64">
        <w:t xml:space="preserve">management </w:t>
      </w:r>
      <w:r w:rsidRPr="00363A64">
        <w:t>prescribes a maximum amount that can be spent on the project to achieve the outcomes identified in the Project Scope and/or Plans.</w:t>
      </w:r>
    </w:p>
    <w:p w:rsidR="00711DD9" w:rsidRPr="00363A64" w:rsidRDefault="00711DD9" w:rsidP="00740903">
      <w:pPr>
        <w:pStyle w:val="Heading4"/>
      </w:pPr>
      <w:r w:rsidRPr="00363A64">
        <w:t>Budget set by the client</w:t>
      </w:r>
    </w:p>
    <w:p w:rsidR="00711DD9" w:rsidRPr="00363A64" w:rsidRDefault="00711DD9" w:rsidP="00740903">
      <w:pPr>
        <w:pStyle w:val="BodyCopy"/>
        <w:rPr>
          <w:noProof w:val="0"/>
        </w:rPr>
      </w:pPr>
      <w:r w:rsidRPr="00363A64">
        <w:rPr>
          <w:noProof w:val="0"/>
        </w:rPr>
        <w:t>Where the client sets the budget for a project your role is to:</w:t>
      </w:r>
    </w:p>
    <w:p w:rsidR="00711DD9" w:rsidRPr="00363A64" w:rsidRDefault="00711DD9" w:rsidP="00740903">
      <w:pPr>
        <w:pStyle w:val="Bullet1"/>
      </w:pPr>
      <w:r w:rsidRPr="00363A64">
        <w:t>Deliver the goods and services as required with</w:t>
      </w:r>
      <w:r w:rsidR="00AC3FBB" w:rsidRPr="00363A64">
        <w:t>in the budget limitations. A</w:t>
      </w:r>
      <w:r w:rsidRPr="00363A64">
        <w:t xml:space="preserve">ttention needs to be paid to ensuring </w:t>
      </w:r>
      <w:r w:rsidR="00AC3FBB" w:rsidRPr="00363A64">
        <w:t xml:space="preserve">expected </w:t>
      </w:r>
      <w:r w:rsidRPr="00363A64">
        <w:t xml:space="preserve">service standards while still returning the </w:t>
      </w:r>
      <w:r w:rsidR="00250A6D" w:rsidRPr="00363A64">
        <w:t xml:space="preserve">venue </w:t>
      </w:r>
      <w:r w:rsidR="00AC3FBB" w:rsidRPr="00363A64">
        <w:t>an acceptable level of profit</w:t>
      </w:r>
      <w:r w:rsidRPr="00363A64">
        <w:t>.</w:t>
      </w:r>
      <w:r w:rsidR="00740903" w:rsidRPr="00363A64">
        <w:br/>
      </w:r>
      <w:r w:rsidR="00740903" w:rsidRPr="00363A64">
        <w:br/>
      </w:r>
      <w:r w:rsidRPr="00363A64">
        <w:rPr>
          <w:b/>
        </w:rPr>
        <w:t>Note</w:t>
      </w:r>
      <w:r w:rsidRPr="00363A64">
        <w:t xml:space="preserve">: some clients (especially </w:t>
      </w:r>
      <w:r w:rsidR="00250A6D" w:rsidRPr="00363A64">
        <w:t>valued, regular and VIP customers</w:t>
      </w:r>
      <w:r w:rsidRPr="00363A64">
        <w:t xml:space="preserve">) have unrealistic expectations or make unreasonable demands on </w:t>
      </w:r>
      <w:r w:rsidR="00250A6D" w:rsidRPr="00363A64">
        <w:t xml:space="preserve">your venue </w:t>
      </w:r>
      <w:r w:rsidR="00AC3FBB" w:rsidRPr="00363A64">
        <w:t xml:space="preserve">that </w:t>
      </w:r>
      <w:r w:rsidRPr="00363A64">
        <w:t xml:space="preserve">they would not make on another venue. This </w:t>
      </w:r>
      <w:r w:rsidR="00250A6D" w:rsidRPr="00363A64">
        <w:t xml:space="preserve">may be </w:t>
      </w:r>
      <w:r w:rsidR="00AC3FBB" w:rsidRPr="00363A64">
        <w:t xml:space="preserve">because they </w:t>
      </w:r>
      <w:r w:rsidRPr="00363A64">
        <w:t xml:space="preserve">believe </w:t>
      </w:r>
      <w:r w:rsidR="00250A6D" w:rsidRPr="00363A64">
        <w:t xml:space="preserve">your property </w:t>
      </w:r>
      <w:r w:rsidRPr="00363A64">
        <w:t>is ob</w:t>
      </w:r>
      <w:r w:rsidR="00AC3FBB" w:rsidRPr="00363A64">
        <w:t xml:space="preserve">liged to provide them with </w:t>
      </w:r>
      <w:r w:rsidRPr="00363A64">
        <w:t xml:space="preserve">a better deal </w:t>
      </w:r>
      <w:r w:rsidR="00250A6D" w:rsidRPr="00363A64">
        <w:t>given their value to the business</w:t>
      </w:r>
    </w:p>
    <w:p w:rsidR="00711DD9" w:rsidRPr="00363A64" w:rsidRDefault="00711DD9" w:rsidP="00740903">
      <w:pPr>
        <w:pStyle w:val="Bullet1"/>
      </w:pPr>
      <w:r w:rsidRPr="00363A64">
        <w:t>Meet with the client and discuss their expectations, needs</w:t>
      </w:r>
      <w:r w:rsidR="00AC3FBB" w:rsidRPr="00363A64">
        <w:t>, wants and preferences. A</w:t>
      </w:r>
      <w:r w:rsidRPr="00363A64">
        <w:t xml:space="preserve">void making promises </w:t>
      </w:r>
      <w:r w:rsidR="00250A6D" w:rsidRPr="00363A64">
        <w:t xml:space="preserve">which </w:t>
      </w:r>
      <w:r w:rsidRPr="00363A64">
        <w:t>create unrealistic, unprofitable and/or unachievable deliverables in terms of timing, quantities, types of food and beverages to be provid</w:t>
      </w:r>
      <w:r w:rsidR="00AC3FBB" w:rsidRPr="00363A64">
        <w:t xml:space="preserve">ed, staff numbers, rooms or </w:t>
      </w:r>
      <w:r w:rsidRPr="00363A64">
        <w:t>areas to be used, complimentary items to be provided</w:t>
      </w:r>
    </w:p>
    <w:p w:rsidR="00711DD9" w:rsidRPr="00363A64" w:rsidRDefault="00AC3FBB" w:rsidP="00740903">
      <w:pPr>
        <w:pStyle w:val="Bullet1"/>
      </w:pPr>
      <w:r w:rsidRPr="00363A64">
        <w:t>Negotiate extra payment. T</w:t>
      </w:r>
      <w:r w:rsidR="00711DD9" w:rsidRPr="00363A64">
        <w:t xml:space="preserve">his is a core </w:t>
      </w:r>
      <w:r w:rsidRPr="00363A64">
        <w:t>requirement for many projects. Y</w:t>
      </w:r>
      <w:r w:rsidR="00711DD9" w:rsidRPr="00363A64">
        <w:t>ou</w:t>
      </w:r>
      <w:r w:rsidRPr="00363A64">
        <w:t xml:space="preserve"> have to be prepared to </w:t>
      </w:r>
      <w:r w:rsidR="00711DD9" w:rsidRPr="00363A64">
        <w:t>justify why extra money is</w:t>
      </w:r>
      <w:r w:rsidRPr="00363A64">
        <w:t xml:space="preserve"> needed to provide a f</w:t>
      </w:r>
      <w:r w:rsidR="00711DD9" w:rsidRPr="00363A64">
        <w:t xml:space="preserve">unction </w:t>
      </w:r>
      <w:r w:rsidR="00250A6D" w:rsidRPr="00363A64">
        <w:t xml:space="preserve">to </w:t>
      </w:r>
      <w:r w:rsidR="00711DD9" w:rsidRPr="00363A64">
        <w:t>meet client expectations. Rarely is there an open cheque book for functions</w:t>
      </w:r>
      <w:r w:rsidR="00250A6D" w:rsidRPr="00363A64">
        <w:t xml:space="preserve"> but you must make </w:t>
      </w:r>
      <w:r w:rsidR="00250A6D" w:rsidRPr="00363A64">
        <w:lastRenderedPageBreak/>
        <w:t>sure the client knows there is the potential for them to be charged extra i</w:t>
      </w:r>
      <w:r w:rsidR="00740903" w:rsidRPr="00363A64">
        <w:t>f they use extra or demand more</w:t>
      </w:r>
    </w:p>
    <w:p w:rsidR="00711DD9" w:rsidRPr="00363A64" w:rsidRDefault="00711DD9" w:rsidP="00740903">
      <w:pPr>
        <w:pStyle w:val="Bullet1"/>
      </w:pPr>
      <w:r w:rsidRPr="00363A64">
        <w:t>Obtain agreement in written form (</w:t>
      </w:r>
      <w:r w:rsidR="00731AEB" w:rsidRPr="00363A64">
        <w:t>such as a</w:t>
      </w:r>
      <w:r w:rsidRPr="00363A64">
        <w:t xml:space="preserve"> function contract</w:t>
      </w:r>
      <w:r w:rsidR="00731AEB" w:rsidRPr="00363A64">
        <w:t>)</w:t>
      </w:r>
      <w:r w:rsidRPr="00363A64">
        <w:t xml:space="preserve"> det</w:t>
      </w:r>
      <w:r w:rsidR="00AC3FBB" w:rsidRPr="00363A64">
        <w:t>ailing what is being provided. T</w:t>
      </w:r>
      <w:r w:rsidR="00731AEB" w:rsidRPr="00363A64">
        <w:t xml:space="preserve">his is vital to </w:t>
      </w:r>
      <w:r w:rsidRPr="00363A64">
        <w:t>avoid confusion</w:t>
      </w:r>
      <w:r w:rsidR="00731AEB" w:rsidRPr="00363A64">
        <w:t xml:space="preserve"> and</w:t>
      </w:r>
      <w:r w:rsidRPr="00363A64">
        <w:t xml:space="preserve"> disappointment about what is to be supplied (menu, drinks, entertainment</w:t>
      </w:r>
      <w:r w:rsidR="00731AEB" w:rsidRPr="00363A64">
        <w:t>),</w:t>
      </w:r>
      <w:r w:rsidR="00AC3FBB" w:rsidRPr="00363A64">
        <w:t xml:space="preserve"> and also serves as the legally </w:t>
      </w:r>
      <w:r w:rsidR="00731AEB" w:rsidRPr="00363A64">
        <w:t>binding document compelling the client to pay</w:t>
      </w:r>
    </w:p>
    <w:p w:rsidR="00711DD9" w:rsidRPr="00363A64" w:rsidRDefault="00AC3FBB" w:rsidP="00740903">
      <w:pPr>
        <w:pStyle w:val="Bullet1"/>
      </w:pPr>
      <w:r w:rsidRPr="00363A64">
        <w:t xml:space="preserve">Obtain payment </w:t>
      </w:r>
      <w:r w:rsidR="00711DD9" w:rsidRPr="00363A64">
        <w:t>in</w:t>
      </w:r>
      <w:r w:rsidRPr="00363A64">
        <w:t xml:space="preserve">cluding, for example, </w:t>
      </w:r>
      <w:r w:rsidR="00731AEB" w:rsidRPr="00363A64">
        <w:t xml:space="preserve">an initial </w:t>
      </w:r>
      <w:r w:rsidR="00711DD9" w:rsidRPr="00363A64">
        <w:t>deposit in accordance with</w:t>
      </w:r>
      <w:r w:rsidR="00731AEB" w:rsidRPr="00363A64">
        <w:t xml:space="preserve"> venue requirements</w:t>
      </w:r>
      <w:r w:rsidR="00711DD9" w:rsidRPr="00363A64">
        <w:t>, progress payments (where applicable) and final payment.</w:t>
      </w:r>
    </w:p>
    <w:p w:rsidR="00711DD9" w:rsidRPr="00363A64" w:rsidRDefault="00D36A6A" w:rsidP="00740903">
      <w:pPr>
        <w:pStyle w:val="Heading4"/>
      </w:pPr>
      <w:r w:rsidRPr="00363A64">
        <w:rPr>
          <w:noProof/>
        </w:rPr>
        <w:drawing>
          <wp:anchor distT="0" distB="0" distL="114300" distR="114300" simplePos="0" relativeHeight="251757568" behindDoc="0" locked="0" layoutInCell="1" allowOverlap="1">
            <wp:simplePos x="0" y="0"/>
            <wp:positionH relativeFrom="column">
              <wp:posOffset>4311650</wp:posOffset>
            </wp:positionH>
            <wp:positionV relativeFrom="paragraph">
              <wp:posOffset>151130</wp:posOffset>
            </wp:positionV>
            <wp:extent cx="1261745" cy="1280160"/>
            <wp:effectExtent l="19050" t="0" r="0" b="0"/>
            <wp:wrapSquare wrapText="bothSides"/>
            <wp:docPr id="46" name="Picture 45" descr="MC90042920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29205.WMF"/>
                    <pic:cNvPicPr/>
                  </pic:nvPicPr>
                  <pic:blipFill>
                    <a:blip r:embed="rId60" cstate="print"/>
                    <a:stretch>
                      <a:fillRect/>
                    </a:stretch>
                  </pic:blipFill>
                  <pic:spPr>
                    <a:xfrm>
                      <a:off x="0" y="0"/>
                      <a:ext cx="1261745" cy="1280160"/>
                    </a:xfrm>
                    <a:prstGeom prst="rect">
                      <a:avLst/>
                    </a:prstGeom>
                  </pic:spPr>
                </pic:pic>
              </a:graphicData>
            </a:graphic>
          </wp:anchor>
        </w:drawing>
      </w:r>
      <w:r w:rsidR="00711DD9" w:rsidRPr="00363A64">
        <w:t>Budget</w:t>
      </w:r>
      <w:r w:rsidR="00731AEB" w:rsidRPr="00363A64">
        <w:t xml:space="preserve"> from </w:t>
      </w:r>
      <w:r w:rsidR="00711DD9" w:rsidRPr="00363A64">
        <w:t>a funding body</w:t>
      </w:r>
    </w:p>
    <w:p w:rsidR="00711DD9" w:rsidRPr="00363A64" w:rsidRDefault="00711DD9" w:rsidP="00C97E5B">
      <w:pPr>
        <w:pStyle w:val="BodyCopy"/>
        <w:rPr>
          <w:noProof w:val="0"/>
        </w:rPr>
      </w:pPr>
      <w:r w:rsidRPr="00363A64">
        <w:rPr>
          <w:noProof w:val="0"/>
        </w:rPr>
        <w:t xml:space="preserve">Where money is received from a government or industry body </w:t>
      </w:r>
      <w:r w:rsidR="00731AEB" w:rsidRPr="00363A64">
        <w:rPr>
          <w:noProof w:val="0"/>
        </w:rPr>
        <w:t xml:space="preserve">(such as in the form of a grant or subsidy) </w:t>
      </w:r>
      <w:r w:rsidRPr="00363A64">
        <w:rPr>
          <w:noProof w:val="0"/>
        </w:rPr>
        <w:t>standard requirements are:</w:t>
      </w:r>
    </w:p>
    <w:p w:rsidR="00711DD9" w:rsidRPr="00363A64" w:rsidRDefault="00711DD9" w:rsidP="00740903">
      <w:pPr>
        <w:pStyle w:val="Bullet1"/>
      </w:pPr>
      <w:r w:rsidRPr="00363A64">
        <w:t xml:space="preserve">The </w:t>
      </w:r>
      <w:r w:rsidR="00731AEB" w:rsidRPr="00363A64">
        <w:t xml:space="preserve">venue </w:t>
      </w:r>
      <w:r w:rsidRPr="00363A64">
        <w:t>may be required to match</w:t>
      </w:r>
      <w:r w:rsidR="00785B8A" w:rsidRPr="00363A64">
        <w:t xml:space="preserve"> the grant money in some way. A</w:t>
      </w:r>
      <w:r w:rsidRPr="00363A64">
        <w:t xml:space="preserve"> ‘</w:t>
      </w:r>
      <w:r w:rsidR="00731AEB" w:rsidRPr="00363A64">
        <w:t>one</w:t>
      </w:r>
      <w:r w:rsidRPr="00363A64">
        <w:t xml:space="preserve"> for </w:t>
      </w:r>
      <w:r w:rsidR="00731AEB" w:rsidRPr="00363A64">
        <w:t>one</w:t>
      </w:r>
      <w:r w:rsidRPr="00363A64">
        <w:t>’ requirement is common: you need to check this prior to accepting any grant</w:t>
      </w:r>
      <w:r w:rsidR="00731AEB" w:rsidRPr="00363A64">
        <w:t xml:space="preserve"> to make sure management is prepared to commit the required funds</w:t>
      </w:r>
    </w:p>
    <w:p w:rsidR="00711DD9" w:rsidRPr="00363A64" w:rsidRDefault="00711DD9" w:rsidP="00740903">
      <w:pPr>
        <w:pStyle w:val="Bullet1"/>
      </w:pPr>
      <w:r w:rsidRPr="00363A64">
        <w:t>There are always requir</w:t>
      </w:r>
      <w:r w:rsidR="00785B8A" w:rsidRPr="00363A64">
        <w:t>ements attached to the money. T</w:t>
      </w:r>
      <w:r w:rsidRPr="00363A64">
        <w:t>hese are the ‘strings attached’ and can require you to:</w:t>
      </w:r>
    </w:p>
    <w:p w:rsidR="00711DD9" w:rsidRPr="00363A64" w:rsidRDefault="00711DD9" w:rsidP="00740903">
      <w:pPr>
        <w:pStyle w:val="Bullet2"/>
        <w:rPr>
          <w:lang w:val="en-AU"/>
        </w:rPr>
      </w:pPr>
      <w:r w:rsidRPr="00363A64">
        <w:rPr>
          <w:lang w:val="en-AU"/>
        </w:rPr>
        <w:t>Spend money by a certain date</w:t>
      </w:r>
    </w:p>
    <w:p w:rsidR="00711DD9" w:rsidRPr="00363A64" w:rsidRDefault="00711DD9" w:rsidP="00740903">
      <w:pPr>
        <w:pStyle w:val="Bullet2"/>
        <w:rPr>
          <w:lang w:val="en-AU"/>
        </w:rPr>
      </w:pPr>
      <w:r w:rsidRPr="00363A64">
        <w:rPr>
          <w:lang w:val="en-AU"/>
        </w:rPr>
        <w:t>Spend the</w:t>
      </w:r>
      <w:r w:rsidR="00785B8A" w:rsidRPr="00363A64">
        <w:rPr>
          <w:lang w:val="en-AU"/>
        </w:rPr>
        <w:t xml:space="preserve"> money on a specified ‘thing’ </w:t>
      </w:r>
      <w:r w:rsidRPr="00363A64">
        <w:rPr>
          <w:lang w:val="en-AU"/>
        </w:rPr>
        <w:t xml:space="preserve">or from </w:t>
      </w:r>
      <w:r w:rsidR="00731AEB" w:rsidRPr="00363A64">
        <w:rPr>
          <w:lang w:val="en-AU"/>
        </w:rPr>
        <w:t xml:space="preserve">items on </w:t>
      </w:r>
      <w:r w:rsidRPr="00363A64">
        <w:rPr>
          <w:lang w:val="en-AU"/>
        </w:rPr>
        <w:t>a specified list of options</w:t>
      </w:r>
    </w:p>
    <w:p w:rsidR="00711DD9" w:rsidRPr="00363A64" w:rsidRDefault="00711DD9" w:rsidP="00740903">
      <w:pPr>
        <w:pStyle w:val="Bullet2"/>
        <w:rPr>
          <w:lang w:val="en-AU"/>
        </w:rPr>
      </w:pPr>
      <w:r w:rsidRPr="00363A64">
        <w:rPr>
          <w:lang w:val="en-AU"/>
        </w:rPr>
        <w:t>Spend the money with a spe</w:t>
      </w:r>
      <w:r w:rsidR="00763F54" w:rsidRPr="00363A64">
        <w:rPr>
          <w:lang w:val="en-AU"/>
        </w:rPr>
        <w:t xml:space="preserve">cified </w:t>
      </w:r>
      <w:r w:rsidR="00785B8A" w:rsidRPr="00363A64">
        <w:rPr>
          <w:lang w:val="en-AU"/>
        </w:rPr>
        <w:t xml:space="preserve">supplier, </w:t>
      </w:r>
      <w:r w:rsidR="00731AEB" w:rsidRPr="00363A64">
        <w:rPr>
          <w:lang w:val="en-AU"/>
        </w:rPr>
        <w:t xml:space="preserve">for example, </w:t>
      </w:r>
      <w:r w:rsidRPr="00363A64">
        <w:rPr>
          <w:lang w:val="en-AU"/>
        </w:rPr>
        <w:t>fro</w:t>
      </w:r>
      <w:r w:rsidR="00763F54" w:rsidRPr="00363A64">
        <w:rPr>
          <w:lang w:val="en-AU"/>
        </w:rPr>
        <w:t xml:space="preserve">m a list of preferred suppliers or </w:t>
      </w:r>
      <w:r w:rsidRPr="00363A64">
        <w:rPr>
          <w:lang w:val="en-AU"/>
        </w:rPr>
        <w:t>sponsors</w:t>
      </w:r>
      <w:r w:rsidR="00763F54" w:rsidRPr="00363A64">
        <w:rPr>
          <w:lang w:val="en-AU"/>
        </w:rPr>
        <w:t xml:space="preserve"> or with ‘local’ (</w:t>
      </w:r>
      <w:r w:rsidR="00731AEB" w:rsidRPr="00363A64">
        <w:rPr>
          <w:lang w:val="en-AU"/>
        </w:rPr>
        <w:t>‘domestic’) businesses</w:t>
      </w:r>
    </w:p>
    <w:p w:rsidR="00711DD9" w:rsidRPr="00363A64" w:rsidRDefault="00711DD9" w:rsidP="00740903">
      <w:pPr>
        <w:pStyle w:val="Bullet1"/>
      </w:pPr>
      <w:r w:rsidRPr="00363A64">
        <w:t>Specified monitoring, reporting, record keeping and management requirements will apply</w:t>
      </w:r>
    </w:p>
    <w:p w:rsidR="00711DD9" w:rsidRPr="00363A64" w:rsidRDefault="00711DD9" w:rsidP="00740903">
      <w:pPr>
        <w:pStyle w:val="Bullet1"/>
      </w:pPr>
      <w:r w:rsidRPr="00363A64">
        <w:t>Any unused money must be returned.</w:t>
      </w:r>
    </w:p>
    <w:p w:rsidR="00711DD9" w:rsidRPr="00363A64" w:rsidRDefault="00711DD9" w:rsidP="00740903">
      <w:pPr>
        <w:pStyle w:val="Heading4"/>
      </w:pPr>
      <w:r w:rsidRPr="00363A64">
        <w:t xml:space="preserve">Budgets for </w:t>
      </w:r>
      <w:r w:rsidR="00731AEB" w:rsidRPr="00363A64">
        <w:t>venue</w:t>
      </w:r>
      <w:r w:rsidRPr="00363A64">
        <w:t>-initiated project</w:t>
      </w:r>
    </w:p>
    <w:p w:rsidR="00711DD9" w:rsidRPr="00363A64" w:rsidRDefault="00711DD9" w:rsidP="00740903">
      <w:pPr>
        <w:pStyle w:val="BodyCopy"/>
        <w:rPr>
          <w:noProof w:val="0"/>
        </w:rPr>
      </w:pPr>
      <w:r w:rsidRPr="00363A64">
        <w:rPr>
          <w:noProof w:val="0"/>
        </w:rPr>
        <w:t xml:space="preserve">Budgets for projects initiated and paid for by the </w:t>
      </w:r>
      <w:r w:rsidR="00731AEB" w:rsidRPr="00363A64">
        <w:rPr>
          <w:noProof w:val="0"/>
        </w:rPr>
        <w:t xml:space="preserve">venue </w:t>
      </w:r>
      <w:r w:rsidRPr="00363A64">
        <w:rPr>
          <w:noProof w:val="0"/>
        </w:rPr>
        <w:t>will:</w:t>
      </w:r>
    </w:p>
    <w:p w:rsidR="00711DD9" w:rsidRPr="00363A64" w:rsidRDefault="00731AEB" w:rsidP="00740903">
      <w:pPr>
        <w:pStyle w:val="Bullet1"/>
      </w:pPr>
      <w:r w:rsidRPr="00363A64">
        <w:t>Be d</w:t>
      </w:r>
      <w:r w:rsidR="00711DD9" w:rsidRPr="00363A64">
        <w:t xml:space="preserve">eveloped by the </w:t>
      </w:r>
      <w:r w:rsidRPr="00363A64">
        <w:t xml:space="preserve">venue </w:t>
      </w:r>
      <w:r w:rsidR="00711DD9" w:rsidRPr="00363A64">
        <w:t xml:space="preserve">– that is, the budget </w:t>
      </w:r>
      <w:r w:rsidR="00A412CD" w:rsidRPr="00363A64">
        <w:t>may</w:t>
      </w:r>
      <w:r w:rsidR="00711DD9" w:rsidRPr="00363A64">
        <w:t xml:space="preserve"> be set as a result of discussions and negotiations involving:</w:t>
      </w:r>
    </w:p>
    <w:p w:rsidR="00711DD9" w:rsidRPr="00363A64" w:rsidRDefault="00711DD9" w:rsidP="00740903">
      <w:pPr>
        <w:pStyle w:val="Bullet2"/>
        <w:rPr>
          <w:lang w:val="en-AU"/>
        </w:rPr>
      </w:pPr>
      <w:r w:rsidRPr="00363A64">
        <w:rPr>
          <w:lang w:val="en-AU"/>
        </w:rPr>
        <w:t xml:space="preserve">The </w:t>
      </w:r>
      <w:r w:rsidR="00731AEB" w:rsidRPr="00363A64">
        <w:rPr>
          <w:lang w:val="en-AU"/>
        </w:rPr>
        <w:t>B</w:t>
      </w:r>
      <w:r w:rsidRPr="00363A64">
        <w:rPr>
          <w:lang w:val="en-AU"/>
        </w:rPr>
        <w:t>oard – and/or relevant Committees and/or sub-committees</w:t>
      </w:r>
    </w:p>
    <w:p w:rsidR="00731AEB" w:rsidRPr="00363A64" w:rsidRDefault="00731AEB" w:rsidP="00740903">
      <w:pPr>
        <w:pStyle w:val="Bullet2"/>
        <w:rPr>
          <w:lang w:val="en-AU"/>
        </w:rPr>
      </w:pPr>
      <w:r w:rsidRPr="00363A64">
        <w:rPr>
          <w:lang w:val="en-AU"/>
        </w:rPr>
        <w:t>Managers and owner/s</w:t>
      </w:r>
    </w:p>
    <w:p w:rsidR="00711DD9" w:rsidRPr="00363A64" w:rsidRDefault="00763F54" w:rsidP="00740903">
      <w:pPr>
        <w:pStyle w:val="Bullet2"/>
        <w:rPr>
          <w:lang w:val="en-AU"/>
        </w:rPr>
      </w:pPr>
      <w:r w:rsidRPr="00363A64">
        <w:rPr>
          <w:lang w:val="en-AU"/>
        </w:rPr>
        <w:t xml:space="preserve">External professionals </w:t>
      </w:r>
      <w:r w:rsidR="00731AEB" w:rsidRPr="00363A64">
        <w:rPr>
          <w:lang w:val="en-AU"/>
        </w:rPr>
        <w:t xml:space="preserve">such as those with expertise in </w:t>
      </w:r>
      <w:r w:rsidR="00711DD9" w:rsidRPr="00363A64">
        <w:rPr>
          <w:lang w:val="en-AU"/>
        </w:rPr>
        <w:t>accountan</w:t>
      </w:r>
      <w:r w:rsidR="00731AEB" w:rsidRPr="00363A64">
        <w:rPr>
          <w:lang w:val="en-AU"/>
        </w:rPr>
        <w:t>cy</w:t>
      </w:r>
      <w:r w:rsidR="00711DD9" w:rsidRPr="00363A64">
        <w:rPr>
          <w:lang w:val="en-AU"/>
        </w:rPr>
        <w:t>, financial plann</w:t>
      </w:r>
      <w:r w:rsidR="00731AEB" w:rsidRPr="00363A64">
        <w:rPr>
          <w:lang w:val="en-AU"/>
        </w:rPr>
        <w:t>ing</w:t>
      </w:r>
      <w:r w:rsidR="00711DD9" w:rsidRPr="00363A64">
        <w:rPr>
          <w:lang w:val="en-AU"/>
        </w:rPr>
        <w:t xml:space="preserve">, </w:t>
      </w:r>
      <w:r w:rsidR="00731AEB" w:rsidRPr="00363A64">
        <w:rPr>
          <w:lang w:val="en-AU"/>
        </w:rPr>
        <w:t xml:space="preserve">and </w:t>
      </w:r>
      <w:r w:rsidR="00711DD9" w:rsidRPr="00363A64">
        <w:rPr>
          <w:lang w:val="en-AU"/>
        </w:rPr>
        <w:t xml:space="preserve">taxation </w:t>
      </w:r>
    </w:p>
    <w:p w:rsidR="00711DD9" w:rsidRPr="00363A64" w:rsidRDefault="00763F54" w:rsidP="00740903">
      <w:pPr>
        <w:pStyle w:val="Bullet2"/>
        <w:rPr>
          <w:lang w:val="en-AU"/>
        </w:rPr>
      </w:pPr>
      <w:r w:rsidRPr="00363A64">
        <w:rPr>
          <w:lang w:val="en-AU"/>
        </w:rPr>
        <w:t>You</w:t>
      </w:r>
      <w:r w:rsidR="00711DD9" w:rsidRPr="00363A64">
        <w:rPr>
          <w:lang w:val="en-AU"/>
        </w:rPr>
        <w:t xml:space="preserve"> as the P</w:t>
      </w:r>
      <w:r w:rsidRPr="00363A64">
        <w:rPr>
          <w:lang w:val="en-AU"/>
        </w:rPr>
        <w:t>roject Manager (P</w:t>
      </w:r>
      <w:r w:rsidR="00711DD9" w:rsidRPr="00363A64">
        <w:rPr>
          <w:lang w:val="en-AU"/>
        </w:rPr>
        <w:t>M</w:t>
      </w:r>
      <w:r w:rsidRPr="00363A64">
        <w:rPr>
          <w:lang w:val="en-AU"/>
        </w:rPr>
        <w:t xml:space="preserve">) or </w:t>
      </w:r>
      <w:r w:rsidR="000032DE" w:rsidRPr="00363A64">
        <w:rPr>
          <w:lang w:val="en-AU"/>
        </w:rPr>
        <w:t>person responsible for the project</w:t>
      </w:r>
      <w:r w:rsidRPr="00363A64">
        <w:rPr>
          <w:lang w:val="en-AU"/>
        </w:rPr>
        <w:t>. Y</w:t>
      </w:r>
      <w:r w:rsidR="00731AEB" w:rsidRPr="00363A64">
        <w:rPr>
          <w:lang w:val="en-AU"/>
        </w:rPr>
        <w:t>our input about what might</w:t>
      </w:r>
      <w:r w:rsidRPr="00363A64">
        <w:rPr>
          <w:lang w:val="en-AU"/>
        </w:rPr>
        <w:t xml:space="preserve"> be required can be factored in</w:t>
      </w:r>
      <w:r w:rsidR="00731AEB" w:rsidRPr="00363A64">
        <w:rPr>
          <w:lang w:val="en-AU"/>
        </w:rPr>
        <w:t>to their thinking</w:t>
      </w:r>
      <w:r w:rsidR="000032DE" w:rsidRPr="00363A64">
        <w:rPr>
          <w:lang w:val="en-AU"/>
        </w:rPr>
        <w:t xml:space="preserve"> (see below </w:t>
      </w:r>
      <w:r w:rsidR="000032DE" w:rsidRPr="00363A64">
        <w:rPr>
          <w:u w:val="single"/>
          <w:lang w:val="en-AU"/>
        </w:rPr>
        <w:t>‘Yo</w:t>
      </w:r>
      <w:r w:rsidR="00740903" w:rsidRPr="00363A64">
        <w:rPr>
          <w:u w:val="single"/>
          <w:lang w:val="en-AU"/>
        </w:rPr>
        <w:t>ur role in budget preparation’</w:t>
      </w:r>
      <w:r w:rsidR="00740903" w:rsidRPr="00363A64">
        <w:rPr>
          <w:lang w:val="en-AU"/>
        </w:rPr>
        <w:t>)</w:t>
      </w:r>
    </w:p>
    <w:p w:rsidR="000032DE" w:rsidRPr="00363A64" w:rsidRDefault="00711DD9" w:rsidP="00740903">
      <w:pPr>
        <w:pStyle w:val="Bullet1"/>
      </w:pPr>
      <w:r w:rsidRPr="00363A64">
        <w:t xml:space="preserve">Need to be formally </w:t>
      </w:r>
      <w:r w:rsidR="000032DE" w:rsidRPr="00363A64">
        <w:t>approved by designated persons within the business</w:t>
      </w:r>
    </w:p>
    <w:p w:rsidR="00740903" w:rsidRPr="00363A64" w:rsidRDefault="000032DE" w:rsidP="00740903">
      <w:pPr>
        <w:pStyle w:val="Bullet1"/>
      </w:pPr>
      <w:r w:rsidRPr="00363A64">
        <w:t>Appear as a separate budget</w:t>
      </w:r>
      <w:r w:rsidR="00763F54" w:rsidRPr="00363A64">
        <w:t xml:space="preserve"> specifically for the project </w:t>
      </w:r>
      <w:r w:rsidRPr="00363A64">
        <w:t>with its own budget code</w:t>
      </w:r>
      <w:r w:rsidR="00711DD9" w:rsidRPr="00363A64">
        <w:t>.</w:t>
      </w:r>
      <w:r w:rsidR="00740903" w:rsidRPr="00363A64">
        <w:br w:type="page"/>
      </w:r>
    </w:p>
    <w:p w:rsidR="00711DD9" w:rsidRPr="00363A64" w:rsidRDefault="00711DD9" w:rsidP="00740903">
      <w:pPr>
        <w:pStyle w:val="Heading4"/>
      </w:pPr>
      <w:r w:rsidRPr="00363A64">
        <w:lastRenderedPageBreak/>
        <w:t>Your role in budget preparation</w:t>
      </w:r>
    </w:p>
    <w:p w:rsidR="00711DD9" w:rsidRPr="00363A64" w:rsidRDefault="00711DD9" w:rsidP="00D36A6A">
      <w:pPr>
        <w:pStyle w:val="BodyCopy"/>
        <w:rPr>
          <w:noProof w:val="0"/>
        </w:rPr>
      </w:pPr>
      <w:r w:rsidRPr="00363A64">
        <w:rPr>
          <w:noProof w:val="0"/>
        </w:rPr>
        <w:t>As PM</w:t>
      </w:r>
      <w:r w:rsidR="00763F54" w:rsidRPr="00363A64">
        <w:rPr>
          <w:noProof w:val="0"/>
        </w:rPr>
        <w:t xml:space="preserve"> or </w:t>
      </w:r>
      <w:r w:rsidR="000032DE" w:rsidRPr="00363A64">
        <w:rPr>
          <w:noProof w:val="0"/>
        </w:rPr>
        <w:t>person responsible for the project</w:t>
      </w:r>
      <w:r w:rsidRPr="00363A64">
        <w:rPr>
          <w:noProof w:val="0"/>
        </w:rPr>
        <w:t xml:space="preserve"> your responsibilities in relation to assisting in the preparation of the budget for a project </w:t>
      </w:r>
      <w:r w:rsidR="000032DE" w:rsidRPr="00363A64">
        <w:rPr>
          <w:noProof w:val="0"/>
        </w:rPr>
        <w:t xml:space="preserve">may </w:t>
      </w:r>
      <w:r w:rsidRPr="00363A64">
        <w:rPr>
          <w:noProof w:val="0"/>
        </w:rPr>
        <w:t>involve:</w:t>
      </w:r>
    </w:p>
    <w:p w:rsidR="00711DD9" w:rsidRPr="00363A64" w:rsidRDefault="00763F54" w:rsidP="00D36A6A">
      <w:pPr>
        <w:pStyle w:val="Bullet1"/>
      </w:pPr>
      <w:r w:rsidRPr="00363A64">
        <w:t xml:space="preserve">Attending budget or </w:t>
      </w:r>
      <w:r w:rsidR="00711DD9" w:rsidRPr="00363A64">
        <w:t xml:space="preserve">financial meetings convened by </w:t>
      </w:r>
      <w:r w:rsidR="00DD4E1F" w:rsidRPr="00363A64">
        <w:t>management</w:t>
      </w:r>
      <w:r w:rsidRPr="00363A64">
        <w:t xml:space="preserve"> or relevant Committees or </w:t>
      </w:r>
      <w:r w:rsidR="00711DD9" w:rsidRPr="00363A64">
        <w:t>Sub-committees</w:t>
      </w:r>
    </w:p>
    <w:p w:rsidR="00711DD9" w:rsidRPr="00363A64" w:rsidRDefault="00711DD9" w:rsidP="00D36A6A">
      <w:pPr>
        <w:pStyle w:val="Bullet1"/>
      </w:pPr>
      <w:r w:rsidRPr="00363A64">
        <w:t>Contributing relevant input from your knowledge and experience as it relate</w:t>
      </w:r>
      <w:r w:rsidR="00763F54" w:rsidRPr="00363A64">
        <w:t xml:space="preserve">s to the focus of the project </w:t>
      </w:r>
      <w:r w:rsidRPr="00363A64">
        <w:t xml:space="preserve">including </w:t>
      </w:r>
      <w:r w:rsidR="00763F54" w:rsidRPr="00363A64">
        <w:t>researching data from previous similar</w:t>
      </w:r>
      <w:r w:rsidRPr="00363A64">
        <w:t xml:space="preserve"> projects</w:t>
      </w:r>
      <w:r w:rsidR="000032DE" w:rsidRPr="00363A64">
        <w:t xml:space="preserve"> conducted at the venue</w:t>
      </w:r>
    </w:p>
    <w:p w:rsidR="00711DD9" w:rsidRPr="00363A64" w:rsidRDefault="00763F54" w:rsidP="00D36A6A">
      <w:pPr>
        <w:pStyle w:val="Bullet1"/>
      </w:pPr>
      <w:r w:rsidRPr="00363A64">
        <w:t xml:space="preserve">Estimating costs </w:t>
      </w:r>
      <w:r w:rsidR="00711DD9" w:rsidRPr="00363A64">
        <w:t xml:space="preserve">based on experience, current quotations, estimations: see below </w:t>
      </w:r>
      <w:r w:rsidR="00711DD9" w:rsidRPr="00363A64">
        <w:rPr>
          <w:u w:val="single"/>
        </w:rPr>
        <w:t>‘Estimating costs’</w:t>
      </w:r>
    </w:p>
    <w:p w:rsidR="00711DD9" w:rsidRPr="00363A64" w:rsidRDefault="00711DD9" w:rsidP="00D36A6A">
      <w:pPr>
        <w:pStyle w:val="Bullet1"/>
      </w:pPr>
      <w:r w:rsidRPr="00363A64">
        <w:t>Determining availability of contractors</w:t>
      </w:r>
      <w:r w:rsidR="00763F54" w:rsidRPr="00363A64">
        <w:t>, consultants and suppliers</w:t>
      </w:r>
      <w:r w:rsidRPr="00363A64">
        <w:t xml:space="preserve"> including calculating how ‘l</w:t>
      </w:r>
      <w:r w:rsidR="00763F54" w:rsidRPr="00363A64">
        <w:t>ead time’ may impact on costs. F</w:t>
      </w:r>
      <w:r w:rsidRPr="00363A64">
        <w:t>or example, you will always pay a premium where the project is urgent and conversely</w:t>
      </w:r>
      <w:r w:rsidR="00763F54" w:rsidRPr="00363A64">
        <w:t>,</w:t>
      </w:r>
      <w:r w:rsidRPr="00363A64">
        <w:t xml:space="preserve"> where you prepared to wait a while, providers will usually accept a lower price</w:t>
      </w:r>
      <w:r w:rsidR="000032DE" w:rsidRPr="00363A64">
        <w:t xml:space="preserve"> for the goods and services they supply</w:t>
      </w:r>
    </w:p>
    <w:p w:rsidR="000032DE" w:rsidRPr="00363A64" w:rsidRDefault="00711DD9" w:rsidP="00D36A6A">
      <w:pPr>
        <w:pStyle w:val="Bullet1"/>
      </w:pPr>
      <w:r w:rsidRPr="00363A64">
        <w:t>Providing source material and information to others for their consideration as part of</w:t>
      </w:r>
      <w:r w:rsidR="00763F54" w:rsidRPr="00363A64">
        <w:t xml:space="preserve"> the budget planning process. T</w:t>
      </w:r>
      <w:r w:rsidRPr="00363A64">
        <w:t xml:space="preserve">his will relate to </w:t>
      </w:r>
      <w:r w:rsidR="000032DE" w:rsidRPr="00363A64">
        <w:t>the provision of a quite diverse range of topics such as:</w:t>
      </w:r>
    </w:p>
    <w:p w:rsidR="000032DE" w:rsidRPr="00363A64" w:rsidRDefault="00DA4152" w:rsidP="00D36A6A">
      <w:pPr>
        <w:pStyle w:val="Bullet2"/>
        <w:rPr>
          <w:lang w:val="en-AU"/>
        </w:rPr>
      </w:pPr>
      <w:r w:rsidRPr="00363A64">
        <w:rPr>
          <w:noProof/>
          <w:lang w:val="en-AU"/>
        </w:rPr>
        <w:drawing>
          <wp:anchor distT="0" distB="0" distL="114300" distR="114300" simplePos="0" relativeHeight="251758592" behindDoc="0" locked="0" layoutInCell="1" allowOverlap="1">
            <wp:simplePos x="0" y="0"/>
            <wp:positionH relativeFrom="column">
              <wp:posOffset>4186555</wp:posOffset>
            </wp:positionH>
            <wp:positionV relativeFrom="paragraph">
              <wp:posOffset>66675</wp:posOffset>
            </wp:positionV>
            <wp:extent cx="1379855" cy="922020"/>
            <wp:effectExtent l="19050" t="0" r="0" b="0"/>
            <wp:wrapSquare wrapText="bothSides"/>
            <wp:docPr id="47" name="Picture 46" descr="iStock_00000236445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64450Medium.jpg"/>
                    <pic:cNvPicPr/>
                  </pic:nvPicPr>
                  <pic:blipFill>
                    <a:blip r:embed="rId61" cstate="print"/>
                    <a:stretch>
                      <a:fillRect/>
                    </a:stretch>
                  </pic:blipFill>
                  <pic:spPr>
                    <a:xfrm>
                      <a:off x="0" y="0"/>
                      <a:ext cx="1379855" cy="922020"/>
                    </a:xfrm>
                    <a:prstGeom prst="rect">
                      <a:avLst/>
                    </a:prstGeom>
                  </pic:spPr>
                </pic:pic>
              </a:graphicData>
            </a:graphic>
          </wp:anchor>
        </w:drawing>
      </w:r>
      <w:r w:rsidR="000032DE" w:rsidRPr="00363A64">
        <w:rPr>
          <w:lang w:val="en-AU"/>
        </w:rPr>
        <w:t>C</w:t>
      </w:r>
      <w:r w:rsidR="00711DD9" w:rsidRPr="00363A64">
        <w:rPr>
          <w:lang w:val="en-AU"/>
        </w:rPr>
        <w:t xml:space="preserve">ost prices obtained from third-party providers </w:t>
      </w:r>
    </w:p>
    <w:p w:rsidR="000032DE" w:rsidRPr="00363A64" w:rsidRDefault="000032DE" w:rsidP="00D36A6A">
      <w:pPr>
        <w:pStyle w:val="Bullet2"/>
        <w:rPr>
          <w:lang w:val="en-AU"/>
        </w:rPr>
      </w:pPr>
      <w:r w:rsidRPr="00363A64">
        <w:rPr>
          <w:lang w:val="en-AU"/>
        </w:rPr>
        <w:t xml:space="preserve">Copies of </w:t>
      </w:r>
      <w:r w:rsidR="00711DD9" w:rsidRPr="00363A64">
        <w:rPr>
          <w:lang w:val="en-AU"/>
        </w:rPr>
        <w:t xml:space="preserve">information brochures </w:t>
      </w:r>
    </w:p>
    <w:p w:rsidR="000032DE" w:rsidRPr="00363A64" w:rsidRDefault="000032DE" w:rsidP="00D36A6A">
      <w:pPr>
        <w:pStyle w:val="Bullet2"/>
        <w:rPr>
          <w:lang w:val="en-AU"/>
        </w:rPr>
      </w:pPr>
      <w:r w:rsidRPr="00363A64">
        <w:rPr>
          <w:lang w:val="en-AU"/>
        </w:rPr>
        <w:t>S</w:t>
      </w:r>
      <w:r w:rsidR="00711DD9" w:rsidRPr="00363A64">
        <w:rPr>
          <w:lang w:val="en-AU"/>
        </w:rPr>
        <w:t xml:space="preserve">amples of goods </w:t>
      </w:r>
    </w:p>
    <w:p w:rsidR="000032DE" w:rsidRPr="00363A64" w:rsidRDefault="000032DE" w:rsidP="00D36A6A">
      <w:pPr>
        <w:pStyle w:val="Bullet2"/>
        <w:rPr>
          <w:lang w:val="en-AU"/>
        </w:rPr>
      </w:pPr>
      <w:r w:rsidRPr="00363A64">
        <w:rPr>
          <w:lang w:val="en-AU"/>
        </w:rPr>
        <w:t>B</w:t>
      </w:r>
      <w:r w:rsidR="00763F54" w:rsidRPr="00363A64">
        <w:rPr>
          <w:lang w:val="en-AU"/>
        </w:rPr>
        <w:t xml:space="preserve">ackground </w:t>
      </w:r>
      <w:r w:rsidR="00711DD9" w:rsidRPr="00363A64">
        <w:rPr>
          <w:lang w:val="en-AU"/>
        </w:rPr>
        <w:t>support materials (such as recommendations from others, results of independent research)</w:t>
      </w:r>
    </w:p>
    <w:p w:rsidR="00711DD9" w:rsidRPr="00363A64" w:rsidRDefault="000032DE" w:rsidP="00D36A6A">
      <w:pPr>
        <w:pStyle w:val="Bullet2"/>
        <w:rPr>
          <w:lang w:val="en-AU"/>
        </w:rPr>
      </w:pPr>
      <w:r w:rsidRPr="00363A64">
        <w:rPr>
          <w:lang w:val="en-AU"/>
        </w:rPr>
        <w:t>Letters of support and recommendation from others</w:t>
      </w:r>
    </w:p>
    <w:p w:rsidR="00711DD9" w:rsidRPr="00363A64" w:rsidRDefault="00763F54" w:rsidP="00D36A6A">
      <w:pPr>
        <w:pStyle w:val="Bullet1"/>
      </w:pPr>
      <w:r w:rsidRPr="00363A64">
        <w:t>Obtaining quotations. I</w:t>
      </w:r>
      <w:r w:rsidR="00711DD9" w:rsidRPr="00363A64">
        <w:t>t is standard procedure to obtain multiple quo</w:t>
      </w:r>
      <w:r w:rsidRPr="00363A64">
        <w:t xml:space="preserve">tations for ‘significant’ items and </w:t>
      </w:r>
      <w:r w:rsidR="00711DD9" w:rsidRPr="00363A64">
        <w:t>expenditures</w:t>
      </w:r>
    </w:p>
    <w:p w:rsidR="000032DE" w:rsidRPr="00363A64" w:rsidRDefault="000032DE" w:rsidP="00D36A6A">
      <w:pPr>
        <w:pStyle w:val="Bullet1"/>
      </w:pPr>
      <w:r w:rsidRPr="00363A64">
        <w:t xml:space="preserve">Most </w:t>
      </w:r>
      <w:r w:rsidR="00525AA8" w:rsidRPr="00363A64">
        <w:t>venues require three quotations</w:t>
      </w:r>
      <w:r w:rsidRPr="00363A64">
        <w:t xml:space="preserve"> </w:t>
      </w:r>
    </w:p>
    <w:p w:rsidR="00711DD9" w:rsidRPr="00363A64" w:rsidRDefault="00711DD9" w:rsidP="00D36A6A">
      <w:pPr>
        <w:pStyle w:val="Bullet1"/>
      </w:pPr>
      <w:r w:rsidRPr="00363A64">
        <w:t>Developin</w:t>
      </w:r>
      <w:r w:rsidR="00763F54" w:rsidRPr="00363A64">
        <w:t xml:space="preserve">g a list of preferred providers </w:t>
      </w:r>
      <w:r w:rsidRPr="00363A64">
        <w:t xml:space="preserve">based on </w:t>
      </w:r>
      <w:r w:rsidR="000032DE" w:rsidRPr="00363A64">
        <w:t xml:space="preserve">your personal experience, existing preferred suppliers used by the venue, and </w:t>
      </w:r>
      <w:r w:rsidRPr="00363A64">
        <w:t>input from industry contacts who have used these businesses and recommend them</w:t>
      </w:r>
    </w:p>
    <w:p w:rsidR="000032DE" w:rsidRPr="00363A64" w:rsidRDefault="00711DD9" w:rsidP="00D36A6A">
      <w:pPr>
        <w:pStyle w:val="Bullet1"/>
      </w:pPr>
      <w:r w:rsidRPr="00363A64">
        <w:t xml:space="preserve">Determining labour costs for project sub-sets where </w:t>
      </w:r>
      <w:r w:rsidR="00763F54" w:rsidRPr="00363A64">
        <w:t>in-house staff are to be used. T</w:t>
      </w:r>
      <w:r w:rsidRPr="00363A64">
        <w:t>his involves determining</w:t>
      </w:r>
      <w:r w:rsidR="000032DE" w:rsidRPr="00363A64">
        <w:t>:</w:t>
      </w:r>
    </w:p>
    <w:p w:rsidR="000032DE" w:rsidRPr="00363A64" w:rsidRDefault="000032DE" w:rsidP="00D36A6A">
      <w:pPr>
        <w:pStyle w:val="Bullet2"/>
        <w:rPr>
          <w:lang w:val="en-AU"/>
        </w:rPr>
      </w:pPr>
      <w:r w:rsidRPr="00363A64">
        <w:rPr>
          <w:lang w:val="en-AU"/>
        </w:rPr>
        <w:t>T</w:t>
      </w:r>
      <w:r w:rsidR="00711DD9" w:rsidRPr="00363A64">
        <w:rPr>
          <w:lang w:val="en-AU"/>
        </w:rPr>
        <w:t xml:space="preserve">he hours to be worked </w:t>
      </w:r>
    </w:p>
    <w:p w:rsidR="000032DE" w:rsidRPr="00363A64" w:rsidRDefault="000032DE" w:rsidP="00D36A6A">
      <w:pPr>
        <w:pStyle w:val="Bullet2"/>
        <w:rPr>
          <w:lang w:val="en-AU"/>
        </w:rPr>
      </w:pPr>
      <w:r w:rsidRPr="00363A64">
        <w:rPr>
          <w:lang w:val="en-AU"/>
        </w:rPr>
        <w:t>N</w:t>
      </w:r>
      <w:r w:rsidR="00711DD9" w:rsidRPr="00363A64">
        <w:rPr>
          <w:lang w:val="en-AU"/>
        </w:rPr>
        <w:t>umber o</w:t>
      </w:r>
      <w:r w:rsidR="00763F54" w:rsidRPr="00363A64">
        <w:rPr>
          <w:lang w:val="en-AU"/>
        </w:rPr>
        <w:t>f staff required including back</w:t>
      </w:r>
      <w:r w:rsidR="00711DD9" w:rsidRPr="00363A64">
        <w:rPr>
          <w:lang w:val="en-AU"/>
        </w:rPr>
        <w:t>filling requirements</w:t>
      </w:r>
      <w:r w:rsidRPr="00363A64">
        <w:rPr>
          <w:lang w:val="en-AU"/>
        </w:rPr>
        <w:t>,</w:t>
      </w:r>
      <w:r w:rsidR="00711DD9" w:rsidRPr="00363A64">
        <w:rPr>
          <w:lang w:val="en-AU"/>
        </w:rPr>
        <w:t xml:space="preserve"> if applicable </w:t>
      </w:r>
    </w:p>
    <w:p w:rsidR="00711DD9" w:rsidRPr="00363A64" w:rsidRDefault="000032DE" w:rsidP="00D36A6A">
      <w:pPr>
        <w:pStyle w:val="Bullet2"/>
        <w:rPr>
          <w:lang w:val="en-AU"/>
        </w:rPr>
      </w:pPr>
      <w:r w:rsidRPr="00363A64">
        <w:rPr>
          <w:lang w:val="en-AU"/>
        </w:rPr>
        <w:t>U</w:t>
      </w:r>
      <w:r w:rsidR="00711DD9" w:rsidRPr="00363A64">
        <w:rPr>
          <w:lang w:val="en-AU"/>
        </w:rPr>
        <w:t xml:space="preserve">sing correct pay scales to calculate full labour costs </w:t>
      </w:r>
      <w:r w:rsidRPr="00363A64">
        <w:rPr>
          <w:lang w:val="en-AU"/>
        </w:rPr>
        <w:t>(</w:t>
      </w:r>
      <w:r w:rsidR="00711DD9" w:rsidRPr="00363A64">
        <w:rPr>
          <w:lang w:val="en-AU"/>
        </w:rPr>
        <w:t xml:space="preserve">that is, ensuring calculations factor in </w:t>
      </w:r>
      <w:r w:rsidRPr="00363A64">
        <w:rPr>
          <w:lang w:val="en-AU"/>
        </w:rPr>
        <w:t xml:space="preserve">all applicable </w:t>
      </w:r>
      <w:r w:rsidR="00711DD9" w:rsidRPr="00363A64">
        <w:rPr>
          <w:lang w:val="en-AU"/>
        </w:rPr>
        <w:t>on</w:t>
      </w:r>
      <w:r w:rsidRPr="00363A64">
        <w:rPr>
          <w:lang w:val="en-AU"/>
        </w:rPr>
        <w:t>-</w:t>
      </w:r>
      <w:r w:rsidR="00711DD9" w:rsidRPr="00363A64">
        <w:rPr>
          <w:lang w:val="en-AU"/>
        </w:rPr>
        <w:t>costs</w:t>
      </w:r>
      <w:r w:rsidRPr="00363A64">
        <w:rPr>
          <w:lang w:val="en-AU"/>
        </w:rPr>
        <w:t xml:space="preserve"> which may include</w:t>
      </w:r>
      <w:r w:rsidR="00711DD9" w:rsidRPr="00363A64">
        <w:rPr>
          <w:lang w:val="en-AU"/>
        </w:rPr>
        <w:t xml:space="preserve"> holiday pay, penalties, sick pay</w:t>
      </w:r>
      <w:r w:rsidRPr="00363A64">
        <w:rPr>
          <w:lang w:val="en-AU"/>
        </w:rPr>
        <w:t>, higher duties allowances</w:t>
      </w:r>
      <w:r w:rsidR="00DD4E1F" w:rsidRPr="00363A64">
        <w:rPr>
          <w:lang w:val="en-AU"/>
        </w:rPr>
        <w:t>)</w:t>
      </w:r>
      <w:r w:rsidR="00711DD9" w:rsidRPr="00363A64">
        <w:rPr>
          <w:lang w:val="en-AU"/>
        </w:rPr>
        <w:t xml:space="preserve"> </w:t>
      </w:r>
    </w:p>
    <w:p w:rsidR="00DA4152" w:rsidRPr="00363A64" w:rsidRDefault="00711DD9" w:rsidP="00DA4152">
      <w:pPr>
        <w:pStyle w:val="Bullet1"/>
      </w:pPr>
      <w:r w:rsidRPr="00363A64">
        <w:t xml:space="preserve">Ensuring all costs </w:t>
      </w:r>
      <w:r w:rsidR="00763F54" w:rsidRPr="00363A64">
        <w:t>are identified and addressed. T</w:t>
      </w:r>
      <w:r w:rsidRPr="00363A64">
        <w:t xml:space="preserve">his is difficult to do for a ‘new’ project of the type never before undertaken by the </w:t>
      </w:r>
      <w:r w:rsidR="000032DE" w:rsidRPr="00363A64">
        <w:t>venue</w:t>
      </w:r>
      <w:r w:rsidRPr="00363A64">
        <w:t>.</w:t>
      </w:r>
      <w:r w:rsidR="00F155B9" w:rsidRPr="00363A64">
        <w:t xml:space="preserve"> </w:t>
      </w:r>
      <w:r w:rsidRPr="00363A64">
        <w:t xml:space="preserve">A brainstorming session </w:t>
      </w:r>
      <w:r w:rsidR="00DD4E1F" w:rsidRPr="00363A64">
        <w:t xml:space="preserve">with other supervisors and/or staff </w:t>
      </w:r>
      <w:r w:rsidRPr="00363A64">
        <w:t xml:space="preserve">to identify costs, reference to previous project documentation (budgets, invoices), use of industry contacts and/or use of an external professional are ways to identify all costs. Where </w:t>
      </w:r>
      <w:r w:rsidR="00DD4E1F" w:rsidRPr="00363A64">
        <w:t xml:space="preserve">Work Breakdown Structures (see </w:t>
      </w:r>
      <w:r w:rsidR="00763F54" w:rsidRPr="00363A64">
        <w:rPr>
          <w:u w:val="single"/>
        </w:rPr>
        <w:t>S</w:t>
      </w:r>
      <w:r w:rsidR="00DD4E1F" w:rsidRPr="00363A64">
        <w:rPr>
          <w:u w:val="single"/>
        </w:rPr>
        <w:t>ection 1.8</w:t>
      </w:r>
      <w:r w:rsidR="00DD4E1F" w:rsidRPr="00363A64">
        <w:t xml:space="preserve">) </w:t>
      </w:r>
      <w:r w:rsidR="00763F54" w:rsidRPr="00363A64">
        <w:t xml:space="preserve">have </w:t>
      </w:r>
      <w:r w:rsidRPr="00363A64">
        <w:t>been developed this will help determine cost types</w:t>
      </w:r>
      <w:r w:rsidR="00DA4152" w:rsidRPr="00363A64">
        <w:br w:type="page"/>
      </w:r>
    </w:p>
    <w:p w:rsidR="00711DD9" w:rsidRPr="00363A64" w:rsidRDefault="009E51C5" w:rsidP="00D36A6A">
      <w:pPr>
        <w:pStyle w:val="Bullet1"/>
      </w:pPr>
      <w:r w:rsidRPr="00363A64">
        <w:lastRenderedPageBreak/>
        <w:t xml:space="preserve">Providing feedback </w:t>
      </w:r>
      <w:r w:rsidR="00711DD9" w:rsidRPr="00363A64">
        <w:t xml:space="preserve">to </w:t>
      </w:r>
      <w:r w:rsidR="00DD4E1F" w:rsidRPr="00363A64">
        <w:t xml:space="preserve">management </w:t>
      </w:r>
      <w:r w:rsidR="00711DD9" w:rsidRPr="00363A64">
        <w:t xml:space="preserve">on input </w:t>
      </w:r>
      <w:r w:rsidR="00DD4E1F" w:rsidRPr="00363A64">
        <w:t xml:space="preserve">and information </w:t>
      </w:r>
      <w:r w:rsidR="00711DD9" w:rsidRPr="00363A64">
        <w:t>provided t</w:t>
      </w:r>
      <w:r w:rsidRPr="00363A64">
        <w:t>o you by eligible stakeholders</w:t>
      </w:r>
      <w:r w:rsidR="00711DD9" w:rsidRPr="00363A64">
        <w:t xml:space="preserve"> such as </w:t>
      </w:r>
      <w:r w:rsidR="00DD4E1F" w:rsidRPr="00363A64">
        <w:t>customers</w:t>
      </w:r>
      <w:r w:rsidR="00711DD9" w:rsidRPr="00363A64">
        <w:t xml:space="preserve">, previous </w:t>
      </w:r>
      <w:r w:rsidR="00DD4E1F" w:rsidRPr="00363A64">
        <w:t>personnel at the venue who have PM experience</w:t>
      </w:r>
      <w:r w:rsidR="00711DD9" w:rsidRPr="00363A64">
        <w:t>, executives from industry associations, inspectors from government authorities</w:t>
      </w:r>
    </w:p>
    <w:p w:rsidR="00DD4E1F" w:rsidRPr="00363A64" w:rsidRDefault="00711DD9" w:rsidP="00D36A6A">
      <w:pPr>
        <w:pStyle w:val="Bullet1"/>
      </w:pPr>
      <w:r w:rsidRPr="00363A64">
        <w:t xml:space="preserve">Providing feedback to </w:t>
      </w:r>
      <w:r w:rsidR="00DD4E1F" w:rsidRPr="00363A64">
        <w:t xml:space="preserve">management </w:t>
      </w:r>
      <w:r w:rsidRPr="00363A64">
        <w:t>regarding the relationshi</w:t>
      </w:r>
      <w:r w:rsidR="009E51C5" w:rsidRPr="00363A64">
        <w:t>p between ‘quality’ and costs. I</w:t>
      </w:r>
      <w:r w:rsidRPr="00363A64">
        <w:t xml:space="preserve">n the same way there is a link between ’time’ and cost, so too is there normally a link between quality and </w:t>
      </w:r>
      <w:r w:rsidR="009E51C5" w:rsidRPr="00363A64">
        <w:t>cost. Y</w:t>
      </w:r>
      <w:r w:rsidR="00525AA8" w:rsidRPr="00363A64">
        <w:t>ou get what you pay for</w:t>
      </w:r>
    </w:p>
    <w:p w:rsidR="00DD4E1F" w:rsidRPr="00363A64" w:rsidRDefault="00711DD9" w:rsidP="00D36A6A">
      <w:pPr>
        <w:pStyle w:val="Bullet1"/>
      </w:pPr>
      <w:r w:rsidRPr="00363A64">
        <w:t>Decreasing expense generally results in</w:t>
      </w:r>
      <w:r w:rsidR="00DD4E1F" w:rsidRPr="00363A64">
        <w:t>:</w:t>
      </w:r>
    </w:p>
    <w:p w:rsidR="00DD4E1F" w:rsidRPr="00363A64" w:rsidRDefault="00DD4E1F" w:rsidP="00D36A6A">
      <w:pPr>
        <w:pStyle w:val="Bullet2"/>
        <w:rPr>
          <w:lang w:val="en-AU"/>
        </w:rPr>
      </w:pPr>
      <w:r w:rsidRPr="00363A64">
        <w:rPr>
          <w:lang w:val="en-AU"/>
        </w:rPr>
        <w:t>A</w:t>
      </w:r>
      <w:r w:rsidR="00711DD9" w:rsidRPr="00363A64">
        <w:rPr>
          <w:lang w:val="en-AU"/>
        </w:rPr>
        <w:t xml:space="preserve"> reduction in quality</w:t>
      </w:r>
      <w:r w:rsidRPr="00363A64">
        <w:rPr>
          <w:lang w:val="en-AU"/>
        </w:rPr>
        <w:t xml:space="preserve"> of products</w:t>
      </w:r>
    </w:p>
    <w:p w:rsidR="00DD4E1F" w:rsidRPr="00363A64" w:rsidRDefault="00DD4E1F" w:rsidP="00D36A6A">
      <w:pPr>
        <w:pStyle w:val="Bullet2"/>
        <w:rPr>
          <w:lang w:val="en-AU"/>
        </w:rPr>
      </w:pPr>
      <w:r w:rsidRPr="00363A64">
        <w:rPr>
          <w:lang w:val="en-AU"/>
        </w:rPr>
        <w:t>A reduction in service standards</w:t>
      </w:r>
    </w:p>
    <w:p w:rsidR="00711DD9" w:rsidRPr="00363A64" w:rsidRDefault="00DD4E1F" w:rsidP="00D36A6A">
      <w:pPr>
        <w:pStyle w:val="Bullet2"/>
        <w:rPr>
          <w:lang w:val="en-AU"/>
        </w:rPr>
      </w:pPr>
      <w:r w:rsidRPr="00363A64">
        <w:rPr>
          <w:lang w:val="en-AU"/>
        </w:rPr>
        <w:t>A</w:t>
      </w:r>
      <w:r w:rsidR="00711DD9" w:rsidRPr="00363A64">
        <w:rPr>
          <w:lang w:val="en-AU"/>
        </w:rPr>
        <w:t>n extension of time r</w:t>
      </w:r>
      <w:r w:rsidR="009E51C5" w:rsidRPr="00363A64">
        <w:rPr>
          <w:lang w:val="en-AU"/>
        </w:rPr>
        <w:t xml:space="preserve">equired to complete the project </w:t>
      </w:r>
      <w:r w:rsidR="00711DD9" w:rsidRPr="00363A64">
        <w:rPr>
          <w:lang w:val="en-AU"/>
        </w:rPr>
        <w:t>work</w:t>
      </w:r>
    </w:p>
    <w:p w:rsidR="00711DD9" w:rsidRPr="00363A64" w:rsidRDefault="00711DD9" w:rsidP="00D36A6A">
      <w:pPr>
        <w:pStyle w:val="Bullet1"/>
      </w:pPr>
      <w:r w:rsidRPr="00363A64">
        <w:t>Determining the possible imp</w:t>
      </w:r>
      <w:r w:rsidR="009E51C5" w:rsidRPr="00363A64">
        <w:t xml:space="preserve">acts of delays to the project </w:t>
      </w:r>
      <w:r w:rsidRPr="00363A64">
        <w:t>in terms of (as applicable):</w:t>
      </w:r>
    </w:p>
    <w:p w:rsidR="00711DD9" w:rsidRPr="00363A64" w:rsidRDefault="00F155B9" w:rsidP="00D36A6A">
      <w:pPr>
        <w:pStyle w:val="Bullet2"/>
        <w:rPr>
          <w:lang w:val="en-AU"/>
        </w:rPr>
      </w:pPr>
      <w:r w:rsidRPr="00363A64">
        <w:rPr>
          <w:noProof/>
          <w:lang w:val="en-AU"/>
        </w:rPr>
        <w:drawing>
          <wp:anchor distT="0" distB="0" distL="114300" distR="114300" simplePos="0" relativeHeight="251760640" behindDoc="0" locked="0" layoutInCell="1" allowOverlap="1">
            <wp:simplePos x="0" y="0"/>
            <wp:positionH relativeFrom="column">
              <wp:posOffset>3966210</wp:posOffset>
            </wp:positionH>
            <wp:positionV relativeFrom="paragraph">
              <wp:posOffset>8255</wp:posOffset>
            </wp:positionV>
            <wp:extent cx="1604010" cy="1066800"/>
            <wp:effectExtent l="19050" t="0" r="0" b="0"/>
            <wp:wrapSquare wrapText="bothSides"/>
            <wp:docPr id="50" name="Picture 49" descr="accounts clerk - iStock_000006001673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 clerk - iStock_000006001673Small.jpg"/>
                    <pic:cNvPicPr/>
                  </pic:nvPicPr>
                  <pic:blipFill>
                    <a:blip r:embed="rId62" cstate="print"/>
                    <a:stretch>
                      <a:fillRect/>
                    </a:stretch>
                  </pic:blipFill>
                  <pic:spPr>
                    <a:xfrm>
                      <a:off x="0" y="0"/>
                      <a:ext cx="1604010" cy="1066800"/>
                    </a:xfrm>
                    <a:prstGeom prst="rect">
                      <a:avLst/>
                    </a:prstGeom>
                  </pic:spPr>
                </pic:pic>
              </a:graphicData>
            </a:graphic>
          </wp:anchor>
        </w:drawing>
      </w:r>
      <w:r w:rsidR="00711DD9" w:rsidRPr="00363A64">
        <w:rPr>
          <w:lang w:val="en-AU"/>
        </w:rPr>
        <w:t>Increased overheads</w:t>
      </w:r>
    </w:p>
    <w:p w:rsidR="00711DD9" w:rsidRPr="00363A64" w:rsidRDefault="00711DD9" w:rsidP="00D36A6A">
      <w:pPr>
        <w:pStyle w:val="Bullet2"/>
        <w:rPr>
          <w:lang w:val="en-AU"/>
        </w:rPr>
      </w:pPr>
      <w:r w:rsidRPr="00363A64">
        <w:rPr>
          <w:lang w:val="en-AU"/>
        </w:rPr>
        <w:t>Finance costs</w:t>
      </w:r>
    </w:p>
    <w:p w:rsidR="00711DD9" w:rsidRPr="00363A64" w:rsidRDefault="00711DD9" w:rsidP="00D36A6A">
      <w:pPr>
        <w:pStyle w:val="Bullet2"/>
        <w:rPr>
          <w:lang w:val="en-AU"/>
        </w:rPr>
      </w:pPr>
      <w:r w:rsidRPr="00363A64">
        <w:rPr>
          <w:lang w:val="en-AU"/>
        </w:rPr>
        <w:t>Penalties provided for under contractual agreements</w:t>
      </w:r>
    </w:p>
    <w:p w:rsidR="00711DD9" w:rsidRPr="00363A64" w:rsidRDefault="00711DD9" w:rsidP="00D36A6A">
      <w:pPr>
        <w:pStyle w:val="Bullet2"/>
        <w:rPr>
          <w:lang w:val="en-AU"/>
        </w:rPr>
      </w:pPr>
      <w:r w:rsidRPr="00363A64">
        <w:rPr>
          <w:lang w:val="en-AU"/>
        </w:rPr>
        <w:t xml:space="preserve">Service delivery to </w:t>
      </w:r>
      <w:r w:rsidR="00D41700" w:rsidRPr="00363A64">
        <w:rPr>
          <w:lang w:val="en-AU"/>
        </w:rPr>
        <w:t xml:space="preserve">guests and </w:t>
      </w:r>
      <w:r w:rsidRPr="00363A64">
        <w:rPr>
          <w:lang w:val="en-AU"/>
        </w:rPr>
        <w:t>customers</w:t>
      </w:r>
    </w:p>
    <w:p w:rsidR="00711DD9" w:rsidRPr="00363A64" w:rsidRDefault="00711DD9" w:rsidP="00D36A6A">
      <w:pPr>
        <w:pStyle w:val="Bullet2"/>
        <w:rPr>
          <w:lang w:val="en-AU"/>
        </w:rPr>
      </w:pPr>
      <w:r w:rsidRPr="00363A64">
        <w:rPr>
          <w:lang w:val="en-AU"/>
        </w:rPr>
        <w:t>Revenue</w:t>
      </w:r>
    </w:p>
    <w:p w:rsidR="00C97E5B" w:rsidRPr="00363A64" w:rsidRDefault="00711DD9" w:rsidP="0072102D">
      <w:pPr>
        <w:pStyle w:val="Bullet1"/>
      </w:pPr>
      <w:r w:rsidRPr="00363A64">
        <w:t xml:space="preserve">Identifying amount and timing of payments </w:t>
      </w:r>
      <w:r w:rsidR="009E51C5" w:rsidRPr="00363A64">
        <w:t>required for the project. T</w:t>
      </w:r>
      <w:r w:rsidRPr="00363A64">
        <w:t xml:space="preserve">his can have major implications for funding of the project and alignment of contractual arrangements with projected </w:t>
      </w:r>
      <w:r w:rsidR="00C97E5B" w:rsidRPr="00363A64">
        <w:t xml:space="preserve">venue </w:t>
      </w:r>
      <w:r w:rsidRPr="00363A64">
        <w:t>cash</w:t>
      </w:r>
      <w:r w:rsidR="00C97E5B" w:rsidRPr="00363A64">
        <w:t>-</w:t>
      </w:r>
      <w:r w:rsidRPr="00363A64">
        <w:t>flow. Payments may relate to</w:t>
      </w:r>
      <w:r w:rsidR="00C97E5B" w:rsidRPr="00363A64">
        <w:t>:</w:t>
      </w:r>
    </w:p>
    <w:p w:rsidR="00C97E5B" w:rsidRPr="00363A64" w:rsidRDefault="00C97E5B" w:rsidP="0072102D">
      <w:pPr>
        <w:pStyle w:val="Bullet2"/>
        <w:rPr>
          <w:lang w:val="en-AU"/>
        </w:rPr>
      </w:pPr>
      <w:r w:rsidRPr="00363A64">
        <w:rPr>
          <w:lang w:val="en-AU"/>
        </w:rPr>
        <w:t>D</w:t>
      </w:r>
      <w:r w:rsidR="00711DD9" w:rsidRPr="00363A64">
        <w:rPr>
          <w:lang w:val="en-AU"/>
        </w:rPr>
        <w:t xml:space="preserve">eposits payable to builders to commence work </w:t>
      </w:r>
    </w:p>
    <w:p w:rsidR="00C97E5B" w:rsidRPr="00363A64" w:rsidRDefault="00C97E5B" w:rsidP="0072102D">
      <w:pPr>
        <w:pStyle w:val="Bullet2"/>
        <w:rPr>
          <w:lang w:val="en-AU"/>
        </w:rPr>
      </w:pPr>
      <w:r w:rsidRPr="00363A64">
        <w:rPr>
          <w:lang w:val="en-AU"/>
        </w:rPr>
        <w:t>P</w:t>
      </w:r>
      <w:r w:rsidR="00711DD9" w:rsidRPr="00363A64">
        <w:rPr>
          <w:lang w:val="en-AU"/>
        </w:rPr>
        <w:t>rogress payments throughout</w:t>
      </w:r>
      <w:r w:rsidR="009E51C5" w:rsidRPr="00363A64">
        <w:rPr>
          <w:lang w:val="en-AU"/>
        </w:rPr>
        <w:t xml:space="preserve"> the project at nominated times or </w:t>
      </w:r>
      <w:r w:rsidRPr="00363A64">
        <w:rPr>
          <w:lang w:val="en-AU"/>
        </w:rPr>
        <w:t>s</w:t>
      </w:r>
      <w:r w:rsidR="00711DD9" w:rsidRPr="00363A64">
        <w:rPr>
          <w:lang w:val="en-AU"/>
        </w:rPr>
        <w:t xml:space="preserve">tages </w:t>
      </w:r>
    </w:p>
    <w:p w:rsidR="00711DD9" w:rsidRPr="00363A64" w:rsidRDefault="00C97E5B" w:rsidP="0072102D">
      <w:pPr>
        <w:pStyle w:val="Bullet2"/>
        <w:rPr>
          <w:lang w:val="en-AU"/>
        </w:rPr>
      </w:pPr>
      <w:r w:rsidRPr="00363A64">
        <w:rPr>
          <w:lang w:val="en-AU"/>
        </w:rPr>
        <w:t>F</w:t>
      </w:r>
      <w:r w:rsidR="00711DD9" w:rsidRPr="00363A64">
        <w:rPr>
          <w:lang w:val="en-AU"/>
        </w:rPr>
        <w:t>inal payment on</w:t>
      </w:r>
      <w:r w:rsidR="009E51C5" w:rsidRPr="00363A64">
        <w:rPr>
          <w:lang w:val="en-AU"/>
        </w:rPr>
        <w:t xml:space="preserve"> completion or </w:t>
      </w:r>
      <w:r w:rsidR="00711DD9" w:rsidRPr="00363A64">
        <w:rPr>
          <w:lang w:val="en-AU"/>
        </w:rPr>
        <w:t>sign-off</w:t>
      </w:r>
      <w:r w:rsidRPr="00363A64">
        <w:rPr>
          <w:lang w:val="en-AU"/>
        </w:rPr>
        <w:t xml:space="preserve"> of work</w:t>
      </w:r>
    </w:p>
    <w:p w:rsidR="00C97E5B" w:rsidRPr="00363A64" w:rsidRDefault="00711DD9" w:rsidP="0072102D">
      <w:pPr>
        <w:pStyle w:val="Bullet1"/>
      </w:pPr>
      <w:r w:rsidRPr="00363A64">
        <w:t xml:space="preserve">Evaluating </w:t>
      </w:r>
      <w:r w:rsidR="00C97E5B" w:rsidRPr="00363A64">
        <w:t>or reviewing pertinent ele</w:t>
      </w:r>
      <w:r w:rsidR="009E51C5" w:rsidRPr="00363A64">
        <w:t xml:space="preserve">ments of applicable contracts </w:t>
      </w:r>
      <w:r w:rsidR="00C97E5B" w:rsidRPr="00363A64">
        <w:t>such as:</w:t>
      </w:r>
    </w:p>
    <w:p w:rsidR="00C97E5B" w:rsidRPr="00363A64" w:rsidRDefault="00C97E5B" w:rsidP="0072102D">
      <w:pPr>
        <w:pStyle w:val="Bullet2"/>
        <w:rPr>
          <w:lang w:val="en-AU"/>
        </w:rPr>
      </w:pPr>
      <w:r w:rsidRPr="00363A64">
        <w:rPr>
          <w:lang w:val="en-AU"/>
        </w:rPr>
        <w:t>T</w:t>
      </w:r>
      <w:r w:rsidR="00711DD9" w:rsidRPr="00363A64">
        <w:rPr>
          <w:lang w:val="en-AU"/>
        </w:rPr>
        <w:t xml:space="preserve">erms of trade </w:t>
      </w:r>
    </w:p>
    <w:p w:rsidR="00C97E5B" w:rsidRPr="00363A64" w:rsidRDefault="00C97E5B" w:rsidP="0072102D">
      <w:pPr>
        <w:pStyle w:val="Bullet2"/>
        <w:rPr>
          <w:lang w:val="en-AU"/>
        </w:rPr>
      </w:pPr>
      <w:r w:rsidRPr="00363A64">
        <w:rPr>
          <w:lang w:val="en-AU"/>
        </w:rPr>
        <w:t>G</w:t>
      </w:r>
      <w:r w:rsidR="00711DD9" w:rsidRPr="00363A64">
        <w:rPr>
          <w:lang w:val="en-AU"/>
        </w:rPr>
        <w:t xml:space="preserve">uaranties </w:t>
      </w:r>
    </w:p>
    <w:p w:rsidR="00C97E5B" w:rsidRPr="00363A64" w:rsidRDefault="00C97E5B" w:rsidP="0072102D">
      <w:pPr>
        <w:pStyle w:val="Bullet2"/>
        <w:rPr>
          <w:lang w:val="en-AU"/>
        </w:rPr>
      </w:pPr>
      <w:r w:rsidRPr="00363A64">
        <w:rPr>
          <w:lang w:val="en-AU"/>
        </w:rPr>
        <w:t>W</w:t>
      </w:r>
      <w:r w:rsidR="00711DD9" w:rsidRPr="00363A64">
        <w:rPr>
          <w:lang w:val="en-AU"/>
        </w:rPr>
        <w:t xml:space="preserve">arranties </w:t>
      </w:r>
    </w:p>
    <w:p w:rsidR="00711DD9" w:rsidRPr="00363A64" w:rsidRDefault="00C97E5B" w:rsidP="0072102D">
      <w:pPr>
        <w:pStyle w:val="Bullet2"/>
        <w:rPr>
          <w:lang w:val="en-AU"/>
        </w:rPr>
      </w:pPr>
      <w:r w:rsidRPr="00363A64">
        <w:rPr>
          <w:lang w:val="en-AU"/>
        </w:rPr>
        <w:t>T</w:t>
      </w:r>
      <w:r w:rsidR="00711DD9" w:rsidRPr="00363A64">
        <w:rPr>
          <w:lang w:val="en-AU"/>
        </w:rPr>
        <w:t>erms and conditions in contracts</w:t>
      </w:r>
    </w:p>
    <w:p w:rsidR="00C97E5B" w:rsidRPr="00363A64" w:rsidRDefault="00C97E5B" w:rsidP="0072102D">
      <w:pPr>
        <w:pStyle w:val="Bullet2"/>
        <w:rPr>
          <w:lang w:val="en-AU"/>
        </w:rPr>
      </w:pPr>
      <w:r w:rsidRPr="00363A64">
        <w:rPr>
          <w:lang w:val="en-AU"/>
        </w:rPr>
        <w:t>Penalty clauses and penalties</w:t>
      </w:r>
      <w:r w:rsidR="0072102D" w:rsidRPr="00363A64">
        <w:rPr>
          <w:lang w:val="en-AU"/>
        </w:rPr>
        <w:t>.</w:t>
      </w:r>
    </w:p>
    <w:p w:rsidR="00711DD9" w:rsidRPr="00363A64" w:rsidRDefault="00711DD9" w:rsidP="0072102D">
      <w:pPr>
        <w:pStyle w:val="Heading4"/>
      </w:pPr>
      <w:r w:rsidRPr="00363A64">
        <w:t>Taking costs into consideration</w:t>
      </w:r>
    </w:p>
    <w:p w:rsidR="00711DD9" w:rsidRPr="00363A64" w:rsidRDefault="00711DD9" w:rsidP="0072102D">
      <w:pPr>
        <w:pStyle w:val="BodyCopy"/>
        <w:rPr>
          <w:noProof w:val="0"/>
        </w:rPr>
      </w:pPr>
      <w:r w:rsidRPr="00363A64">
        <w:rPr>
          <w:noProof w:val="0"/>
        </w:rPr>
        <w:t>A critical aspect of determining the budget for any project is to ensure all costs have been taken into account.</w:t>
      </w:r>
    </w:p>
    <w:p w:rsidR="00711DD9" w:rsidRPr="00363A64" w:rsidRDefault="00711DD9" w:rsidP="0072102D">
      <w:pPr>
        <w:pStyle w:val="BodyCopy"/>
        <w:rPr>
          <w:noProof w:val="0"/>
        </w:rPr>
      </w:pPr>
      <w:r w:rsidRPr="00363A64">
        <w:rPr>
          <w:noProof w:val="0"/>
        </w:rPr>
        <w:t>Depending on the project type you may need to consider the following:</w:t>
      </w:r>
    </w:p>
    <w:p w:rsidR="00711DD9" w:rsidRPr="00363A64" w:rsidRDefault="009E51C5" w:rsidP="0072102D">
      <w:pPr>
        <w:pStyle w:val="Bullet1"/>
      </w:pPr>
      <w:r w:rsidRPr="00363A64">
        <w:t xml:space="preserve">Labour, </w:t>
      </w:r>
      <w:r w:rsidR="00711DD9" w:rsidRPr="00363A64">
        <w:t>including (as appropriate):</w:t>
      </w:r>
    </w:p>
    <w:p w:rsidR="00711DD9" w:rsidRPr="00363A64" w:rsidRDefault="00711DD9" w:rsidP="0072102D">
      <w:pPr>
        <w:pStyle w:val="Bullet2"/>
        <w:rPr>
          <w:lang w:val="en-AU"/>
        </w:rPr>
      </w:pPr>
      <w:r w:rsidRPr="00363A64">
        <w:rPr>
          <w:lang w:val="en-AU"/>
        </w:rPr>
        <w:t xml:space="preserve">Recruitment and selection costs associated with </w:t>
      </w:r>
      <w:r w:rsidR="009E51C5" w:rsidRPr="00363A64">
        <w:rPr>
          <w:lang w:val="en-AU"/>
        </w:rPr>
        <w:t xml:space="preserve">developing necessary project </w:t>
      </w:r>
      <w:r w:rsidRPr="00363A64">
        <w:rPr>
          <w:lang w:val="en-AU"/>
        </w:rPr>
        <w:t>team members</w:t>
      </w:r>
      <w:r w:rsidR="00C97E5B" w:rsidRPr="00363A64">
        <w:rPr>
          <w:lang w:val="en-AU"/>
        </w:rPr>
        <w:t xml:space="preserve"> and operational and support staff</w:t>
      </w:r>
    </w:p>
    <w:p w:rsidR="00C97E5B" w:rsidRPr="00363A64" w:rsidRDefault="009E51C5" w:rsidP="0072102D">
      <w:pPr>
        <w:pStyle w:val="Bullet2"/>
        <w:rPr>
          <w:lang w:val="en-AU"/>
        </w:rPr>
      </w:pPr>
      <w:r w:rsidRPr="00363A64">
        <w:rPr>
          <w:lang w:val="en-AU"/>
        </w:rPr>
        <w:t xml:space="preserve">Wages and </w:t>
      </w:r>
      <w:r w:rsidR="00711DD9" w:rsidRPr="00363A64">
        <w:rPr>
          <w:lang w:val="en-AU"/>
        </w:rPr>
        <w:t xml:space="preserve">remuneration – for the duration of the project – including </w:t>
      </w:r>
      <w:r w:rsidR="00C97E5B" w:rsidRPr="00363A64">
        <w:rPr>
          <w:lang w:val="en-AU"/>
        </w:rPr>
        <w:t>all relevant aspects of the project which can be expected to include:</w:t>
      </w:r>
    </w:p>
    <w:p w:rsidR="00C97E5B" w:rsidRPr="00363A64" w:rsidRDefault="00C97E5B" w:rsidP="0072102D">
      <w:pPr>
        <w:pStyle w:val="Bullet3"/>
        <w:rPr>
          <w:lang w:val="en-AU"/>
        </w:rPr>
      </w:pPr>
      <w:r w:rsidRPr="00363A64">
        <w:rPr>
          <w:lang w:val="en-AU"/>
        </w:rPr>
        <w:t>P</w:t>
      </w:r>
      <w:r w:rsidR="00711DD9" w:rsidRPr="00363A64">
        <w:rPr>
          <w:lang w:val="en-AU"/>
        </w:rPr>
        <w:t xml:space="preserve">lanning and preparation time </w:t>
      </w:r>
    </w:p>
    <w:p w:rsidR="00C97E5B" w:rsidRPr="00363A64" w:rsidRDefault="00F155B9" w:rsidP="00904EA4">
      <w:pPr>
        <w:pStyle w:val="Bullet3"/>
        <w:spacing w:after="100"/>
        <w:rPr>
          <w:lang w:val="en-AU"/>
        </w:rPr>
      </w:pPr>
      <w:r w:rsidRPr="00363A64">
        <w:rPr>
          <w:noProof/>
          <w:lang w:val="en-AU"/>
        </w:rPr>
        <w:lastRenderedPageBreak/>
        <w:drawing>
          <wp:anchor distT="0" distB="0" distL="114300" distR="114300" simplePos="0" relativeHeight="251761664" behindDoc="0" locked="0" layoutInCell="1" allowOverlap="1">
            <wp:simplePos x="0" y="0"/>
            <wp:positionH relativeFrom="column">
              <wp:posOffset>4745355</wp:posOffset>
            </wp:positionH>
            <wp:positionV relativeFrom="paragraph">
              <wp:posOffset>83820</wp:posOffset>
            </wp:positionV>
            <wp:extent cx="803910" cy="1341120"/>
            <wp:effectExtent l="19050" t="0" r="0" b="0"/>
            <wp:wrapSquare wrapText="bothSides"/>
            <wp:docPr id="52" name="Picture 51" descr="iStock_000003243681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243681Medium.jpg"/>
                    <pic:cNvPicPr/>
                  </pic:nvPicPr>
                  <pic:blipFill>
                    <a:blip r:embed="rId63" cstate="print"/>
                    <a:stretch>
                      <a:fillRect/>
                    </a:stretch>
                  </pic:blipFill>
                  <pic:spPr>
                    <a:xfrm>
                      <a:off x="0" y="0"/>
                      <a:ext cx="803910" cy="1341120"/>
                    </a:xfrm>
                    <a:prstGeom prst="rect">
                      <a:avLst/>
                    </a:prstGeom>
                  </pic:spPr>
                </pic:pic>
              </a:graphicData>
            </a:graphic>
          </wp:anchor>
        </w:drawing>
      </w:r>
      <w:r w:rsidR="00C97E5B" w:rsidRPr="00363A64">
        <w:rPr>
          <w:lang w:val="en-AU"/>
        </w:rPr>
        <w:t>S</w:t>
      </w:r>
      <w:r w:rsidR="00711DD9" w:rsidRPr="00363A64">
        <w:rPr>
          <w:lang w:val="en-AU"/>
        </w:rPr>
        <w:t xml:space="preserve">et-up time </w:t>
      </w:r>
    </w:p>
    <w:p w:rsidR="00C97E5B" w:rsidRPr="00363A64" w:rsidRDefault="00C97E5B" w:rsidP="00904EA4">
      <w:pPr>
        <w:pStyle w:val="Bullet3"/>
        <w:spacing w:after="100"/>
        <w:rPr>
          <w:lang w:val="en-AU"/>
        </w:rPr>
      </w:pPr>
      <w:r w:rsidRPr="00363A64">
        <w:rPr>
          <w:lang w:val="en-AU"/>
        </w:rPr>
        <w:t>B</w:t>
      </w:r>
      <w:r w:rsidR="009E51C5" w:rsidRPr="00363A64">
        <w:rPr>
          <w:lang w:val="en-AU"/>
        </w:rPr>
        <w:t>ack</w:t>
      </w:r>
      <w:r w:rsidR="00711DD9" w:rsidRPr="00363A64">
        <w:rPr>
          <w:lang w:val="en-AU"/>
        </w:rPr>
        <w:t xml:space="preserve">filling </w:t>
      </w:r>
    </w:p>
    <w:p w:rsidR="00C97E5B" w:rsidRPr="00363A64" w:rsidRDefault="00C97E5B" w:rsidP="00904EA4">
      <w:pPr>
        <w:pStyle w:val="Bullet3"/>
        <w:spacing w:after="100"/>
        <w:rPr>
          <w:lang w:val="en-AU"/>
        </w:rPr>
      </w:pPr>
      <w:r w:rsidRPr="00363A64">
        <w:rPr>
          <w:lang w:val="en-AU"/>
        </w:rPr>
        <w:t>A</w:t>
      </w:r>
      <w:r w:rsidR="00711DD9" w:rsidRPr="00363A64">
        <w:rPr>
          <w:lang w:val="en-AU"/>
        </w:rPr>
        <w:t xml:space="preserve">ttendance at meetings </w:t>
      </w:r>
    </w:p>
    <w:p w:rsidR="00C97E5B" w:rsidRPr="00363A64" w:rsidRDefault="00C97E5B" w:rsidP="00904EA4">
      <w:pPr>
        <w:pStyle w:val="Bullet3"/>
        <w:spacing w:after="100"/>
        <w:rPr>
          <w:lang w:val="en-AU"/>
        </w:rPr>
      </w:pPr>
      <w:r w:rsidRPr="00363A64">
        <w:rPr>
          <w:lang w:val="en-AU"/>
        </w:rPr>
        <w:t>Project implementation</w:t>
      </w:r>
    </w:p>
    <w:p w:rsidR="00C97E5B" w:rsidRPr="00363A64" w:rsidRDefault="00C97E5B" w:rsidP="00904EA4">
      <w:pPr>
        <w:pStyle w:val="Bullet3"/>
        <w:spacing w:after="100"/>
        <w:rPr>
          <w:lang w:val="en-AU"/>
        </w:rPr>
      </w:pPr>
      <w:r w:rsidRPr="00363A64">
        <w:rPr>
          <w:lang w:val="en-AU"/>
        </w:rPr>
        <w:t>P</w:t>
      </w:r>
      <w:r w:rsidR="00711DD9" w:rsidRPr="00363A64">
        <w:rPr>
          <w:lang w:val="en-AU"/>
        </w:rPr>
        <w:t xml:space="preserve">roject finalisation </w:t>
      </w:r>
    </w:p>
    <w:p w:rsidR="00C97E5B" w:rsidRPr="00363A64" w:rsidRDefault="00C97E5B" w:rsidP="00904EA4">
      <w:pPr>
        <w:pStyle w:val="Bullet3"/>
        <w:spacing w:after="100"/>
        <w:rPr>
          <w:lang w:val="en-AU"/>
        </w:rPr>
      </w:pPr>
      <w:r w:rsidRPr="00363A64">
        <w:rPr>
          <w:lang w:val="en-AU"/>
        </w:rPr>
        <w:t xml:space="preserve">Standard </w:t>
      </w:r>
      <w:r w:rsidR="00711DD9" w:rsidRPr="00363A64">
        <w:rPr>
          <w:lang w:val="en-AU"/>
        </w:rPr>
        <w:t xml:space="preserve">on-costs </w:t>
      </w:r>
    </w:p>
    <w:p w:rsidR="00711DD9" w:rsidRPr="00363A64" w:rsidRDefault="00C97E5B" w:rsidP="00904EA4">
      <w:pPr>
        <w:pStyle w:val="Bullet3"/>
        <w:spacing w:after="100"/>
        <w:rPr>
          <w:lang w:val="en-AU"/>
        </w:rPr>
      </w:pPr>
      <w:r w:rsidRPr="00363A64">
        <w:rPr>
          <w:lang w:val="en-AU"/>
        </w:rPr>
        <w:t>I</w:t>
      </w:r>
      <w:r w:rsidR="00711DD9" w:rsidRPr="00363A64">
        <w:rPr>
          <w:lang w:val="en-AU"/>
        </w:rPr>
        <w:t>ncentives</w:t>
      </w:r>
      <w:r w:rsidR="009E51C5" w:rsidRPr="00363A64">
        <w:rPr>
          <w:lang w:val="en-AU"/>
        </w:rPr>
        <w:t xml:space="preserve"> and rewards (where appropriate or </w:t>
      </w:r>
      <w:r w:rsidR="00711DD9" w:rsidRPr="00363A64">
        <w:rPr>
          <w:lang w:val="en-AU"/>
        </w:rPr>
        <w:t>applicable to staff involved in the project)</w:t>
      </w:r>
    </w:p>
    <w:p w:rsidR="00711DD9" w:rsidRPr="00363A64" w:rsidRDefault="00C97E5B" w:rsidP="00904EA4">
      <w:pPr>
        <w:pStyle w:val="Bullet2"/>
        <w:spacing w:after="100"/>
        <w:rPr>
          <w:lang w:val="en-AU"/>
        </w:rPr>
      </w:pPr>
      <w:r w:rsidRPr="00363A64">
        <w:rPr>
          <w:lang w:val="en-AU"/>
        </w:rPr>
        <w:t>Staff t</w:t>
      </w:r>
      <w:r w:rsidR="00711DD9" w:rsidRPr="00363A64">
        <w:rPr>
          <w:lang w:val="en-AU"/>
        </w:rPr>
        <w:t>raining and development</w:t>
      </w:r>
    </w:p>
    <w:p w:rsidR="00711DD9" w:rsidRPr="00363A64" w:rsidRDefault="009E51C5" w:rsidP="00904EA4">
      <w:pPr>
        <w:pStyle w:val="Bullet1"/>
        <w:spacing w:after="100"/>
      </w:pPr>
      <w:r w:rsidRPr="00363A64">
        <w:t xml:space="preserve">External professional bodies and </w:t>
      </w:r>
      <w:r w:rsidR="00711DD9" w:rsidRPr="00363A64">
        <w:t>busines</w:t>
      </w:r>
      <w:r w:rsidRPr="00363A64">
        <w:t>ses</w:t>
      </w:r>
      <w:r w:rsidR="00711DD9" w:rsidRPr="00363A64">
        <w:t xml:space="preserve"> to be used as project providers, suppliers, builders, </w:t>
      </w:r>
      <w:r w:rsidR="00C97E5B" w:rsidRPr="00363A64">
        <w:t>security, entertainment, risk assessors, consultants</w:t>
      </w:r>
      <w:r w:rsidR="00711DD9" w:rsidRPr="00363A64">
        <w:t>. This includes payment for advice, payment for contracted work to be done, payment for goods and services to be provided</w:t>
      </w:r>
    </w:p>
    <w:p w:rsidR="00711DD9" w:rsidRPr="00363A64" w:rsidRDefault="009E51C5" w:rsidP="00904EA4">
      <w:pPr>
        <w:pStyle w:val="Bullet1"/>
        <w:spacing w:after="100"/>
      </w:pPr>
      <w:r w:rsidRPr="00363A64">
        <w:t xml:space="preserve">General overheads </w:t>
      </w:r>
      <w:r w:rsidR="00711DD9" w:rsidRPr="00363A64">
        <w:t xml:space="preserve">directly associated with the project </w:t>
      </w:r>
    </w:p>
    <w:p w:rsidR="00711DD9" w:rsidRPr="00363A64" w:rsidRDefault="00711DD9" w:rsidP="00904EA4">
      <w:pPr>
        <w:pStyle w:val="Bullet1"/>
        <w:spacing w:after="100"/>
      </w:pPr>
      <w:r w:rsidRPr="00363A64">
        <w:t>Prepar</w:t>
      </w:r>
      <w:r w:rsidR="009E51C5" w:rsidRPr="00363A64">
        <w:t xml:space="preserve">ation and planning activities </w:t>
      </w:r>
      <w:r w:rsidRPr="00363A64">
        <w:t>such as visits to other sites to view facilities, meet with other Project Managers, meet with suppliers, meet with clients</w:t>
      </w:r>
      <w:r w:rsidR="00D64F46" w:rsidRPr="00363A64">
        <w:t xml:space="preserve"> and</w:t>
      </w:r>
      <w:r w:rsidRPr="00363A64">
        <w:t xml:space="preserve"> undertake project research</w:t>
      </w:r>
    </w:p>
    <w:p w:rsidR="00016EF0" w:rsidRPr="00363A64" w:rsidRDefault="00D633EC" w:rsidP="00904EA4">
      <w:pPr>
        <w:pStyle w:val="Bullet1"/>
        <w:spacing w:after="100"/>
      </w:pPr>
      <w:r w:rsidRPr="00363A64">
        <w:rPr>
          <w:noProof/>
          <w:lang w:eastAsia="en-AU"/>
        </w:rPr>
        <w:drawing>
          <wp:anchor distT="0" distB="0" distL="114300" distR="114300" simplePos="0" relativeHeight="251765760" behindDoc="0" locked="0" layoutInCell="1" allowOverlap="1">
            <wp:simplePos x="0" y="0"/>
            <wp:positionH relativeFrom="column">
              <wp:posOffset>4384675</wp:posOffset>
            </wp:positionH>
            <wp:positionV relativeFrom="paragraph">
              <wp:posOffset>20955</wp:posOffset>
            </wp:positionV>
            <wp:extent cx="1173480" cy="1757045"/>
            <wp:effectExtent l="19050" t="0" r="7620" b="0"/>
            <wp:wrapSquare wrapText="bothSides"/>
            <wp:docPr id="56" name="Picture 54" descr="884071_budget_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4071_budget_cuts.jpg"/>
                    <pic:cNvPicPr/>
                  </pic:nvPicPr>
                  <pic:blipFill>
                    <a:blip r:embed="rId64" cstate="print"/>
                    <a:stretch>
                      <a:fillRect/>
                    </a:stretch>
                  </pic:blipFill>
                  <pic:spPr>
                    <a:xfrm>
                      <a:off x="0" y="0"/>
                      <a:ext cx="1173480" cy="1757045"/>
                    </a:xfrm>
                    <a:prstGeom prst="rect">
                      <a:avLst/>
                    </a:prstGeom>
                  </pic:spPr>
                </pic:pic>
              </a:graphicData>
            </a:graphic>
          </wp:anchor>
        </w:drawing>
      </w:r>
      <w:r w:rsidR="00711DD9" w:rsidRPr="00363A64">
        <w:t xml:space="preserve">Technical and other support </w:t>
      </w:r>
      <w:r w:rsidR="009E51C5" w:rsidRPr="00363A64">
        <w:t>required for the project. T</w:t>
      </w:r>
      <w:r w:rsidR="00711DD9" w:rsidRPr="00363A64">
        <w:t>his can include</w:t>
      </w:r>
      <w:r w:rsidR="00016EF0" w:rsidRPr="00363A64">
        <w:t>:</w:t>
      </w:r>
    </w:p>
    <w:p w:rsidR="00016EF0" w:rsidRPr="00363A64" w:rsidRDefault="00711DD9" w:rsidP="00904EA4">
      <w:pPr>
        <w:pStyle w:val="Bullet2"/>
        <w:spacing w:after="100"/>
        <w:rPr>
          <w:lang w:val="en-AU"/>
        </w:rPr>
      </w:pPr>
      <w:r w:rsidRPr="00363A64">
        <w:rPr>
          <w:lang w:val="en-AU"/>
        </w:rPr>
        <w:t xml:space="preserve">IT support </w:t>
      </w:r>
    </w:p>
    <w:p w:rsidR="00016EF0" w:rsidRPr="00363A64" w:rsidRDefault="00016EF0" w:rsidP="00904EA4">
      <w:pPr>
        <w:pStyle w:val="Bullet2"/>
        <w:spacing w:after="100"/>
        <w:rPr>
          <w:lang w:val="en-AU"/>
        </w:rPr>
      </w:pPr>
      <w:r w:rsidRPr="00363A64">
        <w:rPr>
          <w:lang w:val="en-AU"/>
        </w:rPr>
        <w:t>S</w:t>
      </w:r>
      <w:r w:rsidR="00711DD9" w:rsidRPr="00363A64">
        <w:rPr>
          <w:lang w:val="en-AU"/>
        </w:rPr>
        <w:t>upport from external event managers for entertainment</w:t>
      </w:r>
      <w:r w:rsidR="00D64F46" w:rsidRPr="00363A64">
        <w:rPr>
          <w:lang w:val="en-AU"/>
        </w:rPr>
        <w:t xml:space="preserve"> and</w:t>
      </w:r>
      <w:r w:rsidR="00711DD9" w:rsidRPr="00363A64">
        <w:rPr>
          <w:lang w:val="en-AU"/>
        </w:rPr>
        <w:t xml:space="preserve"> bands</w:t>
      </w:r>
      <w:r w:rsidR="00D64F46" w:rsidRPr="00363A64">
        <w:rPr>
          <w:lang w:val="en-AU"/>
        </w:rPr>
        <w:t xml:space="preserve">, sound and lighting, </w:t>
      </w:r>
      <w:r w:rsidRPr="00363A64">
        <w:rPr>
          <w:lang w:val="en-AU"/>
        </w:rPr>
        <w:t xml:space="preserve">and </w:t>
      </w:r>
      <w:r w:rsidR="00D64F46" w:rsidRPr="00363A64">
        <w:rPr>
          <w:lang w:val="en-AU"/>
        </w:rPr>
        <w:t>firework displays</w:t>
      </w:r>
      <w:r w:rsidR="00711DD9" w:rsidRPr="00363A64">
        <w:rPr>
          <w:lang w:val="en-AU"/>
        </w:rPr>
        <w:t xml:space="preserve"> </w:t>
      </w:r>
    </w:p>
    <w:p w:rsidR="00016EF0" w:rsidRPr="00363A64" w:rsidRDefault="00016EF0" w:rsidP="00904EA4">
      <w:pPr>
        <w:pStyle w:val="Bullet2"/>
        <w:spacing w:after="100"/>
        <w:rPr>
          <w:lang w:val="en-AU"/>
        </w:rPr>
      </w:pPr>
      <w:r w:rsidRPr="00363A64">
        <w:rPr>
          <w:lang w:val="en-AU"/>
        </w:rPr>
        <w:t>L</w:t>
      </w:r>
      <w:r w:rsidR="00711DD9" w:rsidRPr="00363A64">
        <w:rPr>
          <w:lang w:val="en-AU"/>
        </w:rPr>
        <w:t>egal advice</w:t>
      </w:r>
      <w:r w:rsidR="00D64F46" w:rsidRPr="00363A64">
        <w:rPr>
          <w:lang w:val="en-AU"/>
        </w:rPr>
        <w:t xml:space="preserve"> </w:t>
      </w:r>
    </w:p>
    <w:p w:rsidR="00711DD9" w:rsidRPr="00363A64" w:rsidRDefault="00016EF0" w:rsidP="00904EA4">
      <w:pPr>
        <w:pStyle w:val="Bullet2"/>
        <w:spacing w:after="100"/>
        <w:rPr>
          <w:lang w:val="en-AU"/>
        </w:rPr>
      </w:pPr>
      <w:r w:rsidRPr="00363A64">
        <w:rPr>
          <w:lang w:val="en-AU"/>
        </w:rPr>
        <w:t>F</w:t>
      </w:r>
      <w:r w:rsidR="00711DD9" w:rsidRPr="00363A64">
        <w:rPr>
          <w:lang w:val="en-AU"/>
        </w:rPr>
        <w:t>inancial expertise</w:t>
      </w:r>
    </w:p>
    <w:p w:rsidR="00016EF0" w:rsidRPr="00363A64" w:rsidRDefault="00016EF0" w:rsidP="00904EA4">
      <w:pPr>
        <w:pStyle w:val="Bullet2"/>
        <w:spacing w:after="100"/>
        <w:rPr>
          <w:lang w:val="en-AU"/>
        </w:rPr>
      </w:pPr>
      <w:r w:rsidRPr="00363A64">
        <w:rPr>
          <w:lang w:val="en-AU"/>
        </w:rPr>
        <w:t>Procurement expertise</w:t>
      </w:r>
    </w:p>
    <w:p w:rsidR="00711DD9" w:rsidRPr="00363A64" w:rsidRDefault="00711DD9" w:rsidP="00904EA4">
      <w:pPr>
        <w:pStyle w:val="Bullet1"/>
        <w:spacing w:after="100"/>
      </w:pPr>
      <w:r w:rsidRPr="00363A64">
        <w:t xml:space="preserve">Administration support – </w:t>
      </w:r>
      <w:r w:rsidR="0061697D" w:rsidRPr="00363A64">
        <w:t>see ‘Secretariat’ next section</w:t>
      </w:r>
    </w:p>
    <w:p w:rsidR="00711DD9" w:rsidRPr="00363A64" w:rsidRDefault="009E51C5" w:rsidP="00904EA4">
      <w:pPr>
        <w:pStyle w:val="Bullet1"/>
        <w:spacing w:after="100"/>
      </w:pPr>
      <w:r w:rsidRPr="00363A64">
        <w:t>Physical resources. T</w:t>
      </w:r>
      <w:r w:rsidR="00711DD9" w:rsidRPr="00363A64">
        <w:t>his can include the food and beverages for a function, as well as plant and equipment, machinery, furniture, fixtures and fittings</w:t>
      </w:r>
      <w:r w:rsidR="00525AA8" w:rsidRPr="00363A64">
        <w:t xml:space="preserve"> for any other project</w:t>
      </w:r>
    </w:p>
    <w:p w:rsidR="00D64F46" w:rsidRPr="00363A64" w:rsidRDefault="00D64F46" w:rsidP="00904EA4">
      <w:pPr>
        <w:pStyle w:val="Bullet1"/>
        <w:spacing w:after="100"/>
      </w:pPr>
      <w:r w:rsidRPr="00363A64">
        <w:t>If the project was to refurbish a dining area the physical resources would reflect this specific need and be fundamentally different to the resources required if the project was to refurbish the guest r</w:t>
      </w:r>
      <w:r w:rsidR="00525AA8" w:rsidRPr="00363A64">
        <w:t>ooms, the kitchen or  the lobby</w:t>
      </w:r>
    </w:p>
    <w:p w:rsidR="00525AA8" w:rsidRPr="00363A64" w:rsidRDefault="009E51C5" w:rsidP="00904EA4">
      <w:pPr>
        <w:pStyle w:val="Bullet1"/>
        <w:spacing w:after="100"/>
      </w:pPr>
      <w:r w:rsidRPr="00363A64">
        <w:t>Compliance requirements. S</w:t>
      </w:r>
      <w:r w:rsidR="00D64F46" w:rsidRPr="00363A64">
        <w:t xml:space="preserve">pecifically this entails </w:t>
      </w:r>
      <w:r w:rsidR="00711DD9" w:rsidRPr="00363A64">
        <w:t>meeting legally imposed compliance requirements which may relate to technology, licensing, certification</w:t>
      </w:r>
      <w:r w:rsidR="00D64F46" w:rsidRPr="00363A64">
        <w:t xml:space="preserve"> and</w:t>
      </w:r>
      <w:r w:rsidR="00711DD9" w:rsidRPr="00363A64">
        <w:t xml:space="preserve"> safety</w:t>
      </w:r>
      <w:r w:rsidR="00D64F46" w:rsidRPr="00363A64">
        <w:t>.</w:t>
      </w:r>
      <w:r w:rsidR="00904EA4" w:rsidRPr="00363A64">
        <w:t xml:space="preserve"> </w:t>
      </w:r>
      <w:r w:rsidR="00D64F46" w:rsidRPr="00363A64">
        <w:t>Special attention must be paid to ensuring all project staff have current certification to permit them to undertake nominated activities as imposed by the requi</w:t>
      </w:r>
      <w:r w:rsidR="00525AA8" w:rsidRPr="00363A64">
        <w:t>rements of relevant legislation</w:t>
      </w:r>
    </w:p>
    <w:p w:rsidR="00DA4152" w:rsidRPr="00363A64" w:rsidRDefault="009E51C5" w:rsidP="00904EA4">
      <w:pPr>
        <w:pStyle w:val="Bullet1"/>
        <w:spacing w:after="100"/>
      </w:pPr>
      <w:r w:rsidRPr="00363A64">
        <w:t>Contingencies. A</w:t>
      </w:r>
      <w:r w:rsidR="00711DD9" w:rsidRPr="00363A64">
        <w:t>n amount is commonly included to cover the possibility of contingencies actually occurring</w:t>
      </w:r>
    </w:p>
    <w:p w:rsidR="00D64F46" w:rsidRPr="00363A64" w:rsidRDefault="00711DD9" w:rsidP="00904EA4">
      <w:pPr>
        <w:pStyle w:val="Bullet1"/>
        <w:spacing w:after="100"/>
      </w:pPr>
      <w:r w:rsidRPr="00363A64">
        <w:t xml:space="preserve">Profit </w:t>
      </w:r>
      <w:r w:rsidR="00D64F46" w:rsidRPr="00363A64">
        <w:t>and/or revenue</w:t>
      </w:r>
      <w:r w:rsidR="00890A34" w:rsidRPr="00363A64">
        <w:t>. W</w:t>
      </w:r>
      <w:r w:rsidRPr="00363A64">
        <w:t xml:space="preserve">here the project is intended to generate </w:t>
      </w:r>
      <w:r w:rsidR="00D64F46" w:rsidRPr="00363A64">
        <w:t xml:space="preserve">profit or </w:t>
      </w:r>
      <w:r w:rsidRPr="00363A64">
        <w:t xml:space="preserve">revenue for the </w:t>
      </w:r>
      <w:r w:rsidR="00D64F46" w:rsidRPr="00363A64">
        <w:t xml:space="preserve">venue separate </w:t>
      </w:r>
      <w:r w:rsidRPr="00363A64">
        <w:t>figure</w:t>
      </w:r>
      <w:r w:rsidR="00D64F46" w:rsidRPr="00363A64">
        <w:t>s</w:t>
      </w:r>
      <w:r w:rsidRPr="00363A64">
        <w:t xml:space="preserve"> for </w:t>
      </w:r>
      <w:r w:rsidR="00D64F46" w:rsidRPr="00363A64">
        <w:t xml:space="preserve">these </w:t>
      </w:r>
      <w:r w:rsidRPr="00363A64">
        <w:t xml:space="preserve">must be </w:t>
      </w:r>
      <w:r w:rsidR="00D64F46" w:rsidRPr="00363A64">
        <w:t xml:space="preserve">included as </w:t>
      </w:r>
      <w:r w:rsidRPr="00363A64">
        <w:t>part of the cost.</w:t>
      </w:r>
      <w:r w:rsidR="00904EA4" w:rsidRPr="00363A64">
        <w:t xml:space="preserve"> </w:t>
      </w:r>
      <w:r w:rsidR="00D64F46" w:rsidRPr="00363A64">
        <w:t>For example the refurbishment of a restaurant or guest rooms may generate revenue through selling th</w:t>
      </w:r>
      <w:r w:rsidR="00890A34" w:rsidRPr="00363A64">
        <w:t>e old tables, chairs and beds. A</w:t>
      </w:r>
      <w:r w:rsidR="00D64F46" w:rsidRPr="00363A64">
        <w:t xml:space="preserve"> figure estimating the money this is expected to generate should be included.</w:t>
      </w:r>
    </w:p>
    <w:p w:rsidR="00711DD9" w:rsidRPr="00363A64" w:rsidRDefault="00711DD9" w:rsidP="0072102D">
      <w:pPr>
        <w:pStyle w:val="BodyCopy"/>
        <w:rPr>
          <w:rFonts w:ascii="Arial" w:hAnsi="Arial"/>
          <w:i/>
          <w:noProof w:val="0"/>
          <w:sz w:val="24"/>
          <w:szCs w:val="24"/>
        </w:rPr>
      </w:pPr>
      <w:r w:rsidRPr="00363A64">
        <w:rPr>
          <w:i/>
          <w:noProof w:val="0"/>
        </w:rPr>
        <w:t xml:space="preserve">See </w:t>
      </w:r>
      <w:hyperlink r:id="rId65" w:history="1">
        <w:r w:rsidRPr="00363A64">
          <w:rPr>
            <w:rStyle w:val="Hyperlink"/>
            <w:rFonts w:ascii="Arial" w:hAnsi="Arial"/>
            <w:i/>
            <w:noProof w:val="0"/>
            <w:sz w:val="24"/>
            <w:szCs w:val="24"/>
          </w:rPr>
          <w:t>http://www.brighthub.com/office/project-management/articles/54894.aspx</w:t>
        </w:r>
      </w:hyperlink>
      <w:r w:rsidR="00525AA8" w:rsidRPr="00363A64">
        <w:rPr>
          <w:i/>
          <w:noProof w:val="0"/>
        </w:rPr>
        <w:t>.</w:t>
      </w:r>
    </w:p>
    <w:p w:rsidR="00711DD9" w:rsidRPr="00363A64" w:rsidRDefault="00711DD9" w:rsidP="0072102D">
      <w:pPr>
        <w:pStyle w:val="Heading4"/>
      </w:pPr>
      <w:r w:rsidRPr="00363A64">
        <w:lastRenderedPageBreak/>
        <w:t>Estimating costs</w:t>
      </w:r>
    </w:p>
    <w:p w:rsidR="00711DD9" w:rsidRPr="00363A64" w:rsidRDefault="00711DD9" w:rsidP="0072102D">
      <w:pPr>
        <w:pStyle w:val="BodyCopy"/>
        <w:rPr>
          <w:noProof w:val="0"/>
        </w:rPr>
      </w:pPr>
      <w:r w:rsidRPr="00363A64">
        <w:rPr>
          <w:noProof w:val="0"/>
        </w:rPr>
        <w:t xml:space="preserve">Estimates of cost to be included in a budget are rarely little more than educated guesses. </w:t>
      </w:r>
    </w:p>
    <w:p w:rsidR="00D64F46" w:rsidRPr="00363A64" w:rsidRDefault="00711DD9" w:rsidP="0072102D">
      <w:pPr>
        <w:pStyle w:val="BodyCopy"/>
        <w:rPr>
          <w:noProof w:val="0"/>
        </w:rPr>
      </w:pPr>
      <w:r w:rsidRPr="00363A64">
        <w:rPr>
          <w:noProof w:val="0"/>
        </w:rPr>
        <w:t>Every project, regardless of the planning undertaken, is subject to cost increases</w:t>
      </w:r>
      <w:r w:rsidR="00D64F46" w:rsidRPr="00363A64">
        <w:rPr>
          <w:noProof w:val="0"/>
        </w:rPr>
        <w:t>.</w:t>
      </w:r>
      <w:r w:rsidRPr="00363A64">
        <w:rPr>
          <w:noProof w:val="0"/>
        </w:rPr>
        <w:t xml:space="preserve"> </w:t>
      </w:r>
    </w:p>
    <w:p w:rsidR="00711DD9" w:rsidRPr="00363A64" w:rsidRDefault="00D64F46" w:rsidP="0072102D">
      <w:pPr>
        <w:pStyle w:val="BodyCopy"/>
        <w:rPr>
          <w:noProof w:val="0"/>
        </w:rPr>
      </w:pPr>
      <w:r w:rsidRPr="00363A64">
        <w:rPr>
          <w:noProof w:val="0"/>
        </w:rPr>
        <w:t>E</w:t>
      </w:r>
      <w:r w:rsidR="00711DD9" w:rsidRPr="00363A64">
        <w:rPr>
          <w:noProof w:val="0"/>
        </w:rPr>
        <w:t>ven situations where a fixed price contrac</w:t>
      </w:r>
      <w:r w:rsidR="00890A34" w:rsidRPr="00363A64">
        <w:rPr>
          <w:noProof w:val="0"/>
        </w:rPr>
        <w:t xml:space="preserve">t is signed with a supplier </w:t>
      </w:r>
      <w:r w:rsidR="00711DD9" w:rsidRPr="00363A64">
        <w:rPr>
          <w:noProof w:val="0"/>
        </w:rPr>
        <w:t>can be subject to increases in terms of penalties or additional work required that was not specified in the initial contract.</w:t>
      </w:r>
    </w:p>
    <w:p w:rsidR="00711DD9" w:rsidRPr="00363A64" w:rsidRDefault="00711DD9" w:rsidP="0072102D">
      <w:pPr>
        <w:pStyle w:val="BodyCopy"/>
        <w:rPr>
          <w:noProof w:val="0"/>
        </w:rPr>
      </w:pPr>
      <w:r w:rsidRPr="00363A64">
        <w:rPr>
          <w:noProof w:val="0"/>
        </w:rPr>
        <w:t xml:space="preserve">It has been found on the basis of experience </w:t>
      </w:r>
      <w:r w:rsidR="00890A34" w:rsidRPr="00363A64">
        <w:rPr>
          <w:noProof w:val="0"/>
        </w:rPr>
        <w:t xml:space="preserve">that </w:t>
      </w:r>
      <w:r w:rsidRPr="00363A64">
        <w:rPr>
          <w:noProof w:val="0"/>
        </w:rPr>
        <w:t>any estimation of cost for a project budget should be</w:t>
      </w:r>
      <w:r w:rsidR="00890A34" w:rsidRPr="00363A64">
        <w:rPr>
          <w:noProof w:val="0"/>
        </w:rPr>
        <w:t xml:space="preserve"> subject to a 10% - 25% loading or </w:t>
      </w:r>
      <w:r w:rsidRPr="00363A64">
        <w:rPr>
          <w:noProof w:val="0"/>
        </w:rPr>
        <w:t>varian</w:t>
      </w:r>
      <w:r w:rsidR="00890A34" w:rsidRPr="00363A64">
        <w:rPr>
          <w:noProof w:val="0"/>
        </w:rPr>
        <w:t>ce to cater for ‘contingencies’;</w:t>
      </w:r>
      <w:r w:rsidRPr="00363A64">
        <w:rPr>
          <w:noProof w:val="0"/>
        </w:rPr>
        <w:t xml:space="preserve"> price rises, unexpected issues arising, delays </w:t>
      </w:r>
      <w:r w:rsidR="00D64F46" w:rsidRPr="00363A64">
        <w:rPr>
          <w:noProof w:val="0"/>
        </w:rPr>
        <w:t>and so forth</w:t>
      </w:r>
      <w:r w:rsidRPr="00363A64">
        <w:rPr>
          <w:noProof w:val="0"/>
        </w:rPr>
        <w:t>.</w:t>
      </w:r>
    </w:p>
    <w:p w:rsidR="00711DD9" w:rsidRPr="00363A64" w:rsidRDefault="00711DD9" w:rsidP="0072102D">
      <w:pPr>
        <w:pStyle w:val="BodyCopy"/>
        <w:rPr>
          <w:noProof w:val="0"/>
        </w:rPr>
      </w:pPr>
      <w:r w:rsidRPr="00363A64">
        <w:rPr>
          <w:noProof w:val="0"/>
        </w:rPr>
        <w:t>The higher your level of confidence in the cost es</w:t>
      </w:r>
      <w:r w:rsidR="00890A34" w:rsidRPr="00363A64">
        <w:rPr>
          <w:noProof w:val="0"/>
        </w:rPr>
        <w:t>timate, the lower the variance or l</w:t>
      </w:r>
      <w:r w:rsidRPr="00363A64">
        <w:rPr>
          <w:noProof w:val="0"/>
        </w:rPr>
        <w:t>oading should be, but it should never be zero.</w:t>
      </w:r>
    </w:p>
    <w:p w:rsidR="00292B74" w:rsidRPr="00363A64" w:rsidRDefault="00292B74" w:rsidP="00292B74">
      <w:pPr>
        <w:pStyle w:val="Heading2"/>
      </w:pPr>
      <w:r w:rsidRPr="00363A64">
        <w:t>1.4</w:t>
      </w:r>
      <w:r w:rsidRPr="00363A64">
        <w:tab/>
      </w:r>
      <w:r w:rsidR="00CB14F5" w:rsidRPr="00363A64">
        <w:fldChar w:fldCharType="begin"/>
      </w:r>
      <w:r w:rsidR="00FF3CC9" w:rsidRPr="00363A64">
        <w:instrText xml:space="preserve"> REF  Criteria14 </w:instrText>
      </w:r>
      <w:r w:rsidR="00CB14F5" w:rsidRPr="00363A64">
        <w:fldChar w:fldCharType="separate"/>
      </w:r>
      <w:sdt>
        <w:sdtPr>
          <w:alias w:val="Criteria 1.4"/>
          <w:tag w:val="Insert Criteria 1.4"/>
          <w:id w:val="88282054"/>
          <w:lock w:val="sdtLocked"/>
          <w:placeholder>
            <w:docPart w:val="E83A7251E96848ADA09953EE0D323FF7"/>
          </w:placeholder>
        </w:sdtPr>
        <w:sdtEndPr/>
        <w:sdtContent>
          <w:r w:rsidR="00271896" w:rsidRPr="00363A64">
            <w:t>Plan and create an administrative structure for the project</w:t>
          </w:r>
        </w:sdtContent>
      </w:sdt>
      <w:r w:rsidR="00CB14F5" w:rsidRPr="00363A64">
        <w:fldChar w:fldCharType="end"/>
      </w:r>
    </w:p>
    <w:p w:rsidR="00292B74" w:rsidRPr="00363A64" w:rsidRDefault="00292B74" w:rsidP="00292B74">
      <w:pPr>
        <w:pStyle w:val="Heading3"/>
      </w:pPr>
      <w:r w:rsidRPr="00363A64">
        <w:t>Introduction</w:t>
      </w:r>
    </w:p>
    <w:p w:rsidR="00292B74" w:rsidRPr="00363A64" w:rsidRDefault="009A1F6C" w:rsidP="00292B74">
      <w:pPr>
        <w:pStyle w:val="BodyCopy"/>
        <w:rPr>
          <w:noProof w:val="0"/>
          <w:szCs w:val="24"/>
        </w:rPr>
      </w:pPr>
      <w:r w:rsidRPr="00363A64">
        <w:rPr>
          <w:noProof w:val="0"/>
          <w:szCs w:val="24"/>
        </w:rPr>
        <w:t>Where the scope and nature demands, it is necessary and advisable to create an administrative structure for the project.</w:t>
      </w:r>
    </w:p>
    <w:p w:rsidR="009A1F6C" w:rsidRPr="00363A64" w:rsidRDefault="009A1F6C" w:rsidP="00292B74">
      <w:pPr>
        <w:pStyle w:val="BodyCopy"/>
        <w:rPr>
          <w:noProof w:val="0"/>
          <w:szCs w:val="24"/>
        </w:rPr>
      </w:pPr>
      <w:r w:rsidRPr="00363A64">
        <w:rPr>
          <w:noProof w:val="0"/>
          <w:szCs w:val="24"/>
        </w:rPr>
        <w:t>This section examines the need for an administrative structure and proposes elements for such a structure.</w:t>
      </w:r>
    </w:p>
    <w:p w:rsidR="00292B74" w:rsidRPr="00363A64" w:rsidRDefault="00D633EC" w:rsidP="00292B74">
      <w:pPr>
        <w:pStyle w:val="Heading3"/>
      </w:pPr>
      <w:r w:rsidRPr="00363A64">
        <w:rPr>
          <w:noProof/>
        </w:rPr>
        <w:drawing>
          <wp:anchor distT="0" distB="0" distL="114300" distR="114300" simplePos="0" relativeHeight="251763712" behindDoc="0" locked="0" layoutInCell="1" allowOverlap="1">
            <wp:simplePos x="0" y="0"/>
            <wp:positionH relativeFrom="column">
              <wp:posOffset>4257675</wp:posOffset>
            </wp:positionH>
            <wp:positionV relativeFrom="paragraph">
              <wp:posOffset>173990</wp:posOffset>
            </wp:positionV>
            <wp:extent cx="1304925" cy="1466850"/>
            <wp:effectExtent l="19050" t="0" r="9525" b="0"/>
            <wp:wrapSquare wrapText="bothSides"/>
            <wp:docPr id="53" name="Picture 52" descr="Fil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1.jpg"/>
                    <pic:cNvPicPr/>
                  </pic:nvPicPr>
                  <pic:blipFill>
                    <a:blip r:embed="rId66" cstate="print"/>
                    <a:srcRect l="6493" r="4545"/>
                    <a:stretch>
                      <a:fillRect/>
                    </a:stretch>
                  </pic:blipFill>
                  <pic:spPr>
                    <a:xfrm>
                      <a:off x="0" y="0"/>
                      <a:ext cx="1304925" cy="1466850"/>
                    </a:xfrm>
                    <a:prstGeom prst="rect">
                      <a:avLst/>
                    </a:prstGeom>
                  </pic:spPr>
                </pic:pic>
              </a:graphicData>
            </a:graphic>
          </wp:anchor>
        </w:drawing>
      </w:r>
      <w:r w:rsidR="006C1C00" w:rsidRPr="00363A64">
        <w:t>Identifying n</w:t>
      </w:r>
      <w:r w:rsidR="009A1F6C" w:rsidRPr="00363A64">
        <w:t>eed for administrative structure</w:t>
      </w:r>
    </w:p>
    <w:p w:rsidR="00292B74" w:rsidRPr="00363A64" w:rsidRDefault="00890A34" w:rsidP="00292B74">
      <w:pPr>
        <w:pStyle w:val="BodyCopy"/>
        <w:rPr>
          <w:noProof w:val="0"/>
          <w:szCs w:val="24"/>
        </w:rPr>
      </w:pPr>
      <w:r w:rsidRPr="00363A64">
        <w:rPr>
          <w:noProof w:val="0"/>
          <w:szCs w:val="24"/>
        </w:rPr>
        <w:t xml:space="preserve">All major projects </w:t>
      </w:r>
      <w:r w:rsidR="009A1F6C" w:rsidRPr="00363A64">
        <w:rPr>
          <w:noProof w:val="0"/>
          <w:szCs w:val="24"/>
        </w:rPr>
        <w:t>should have an administrative structure.</w:t>
      </w:r>
    </w:p>
    <w:p w:rsidR="009A1F6C" w:rsidRPr="00363A64" w:rsidRDefault="00890A34" w:rsidP="00292B74">
      <w:pPr>
        <w:pStyle w:val="BodyCopy"/>
        <w:rPr>
          <w:noProof w:val="0"/>
          <w:szCs w:val="24"/>
        </w:rPr>
      </w:pPr>
      <w:r w:rsidRPr="00363A64">
        <w:rPr>
          <w:noProof w:val="0"/>
          <w:szCs w:val="24"/>
        </w:rPr>
        <w:t xml:space="preserve">Many or most </w:t>
      </w:r>
      <w:r w:rsidR="009A1F6C" w:rsidRPr="00363A64">
        <w:rPr>
          <w:i/>
          <w:noProof w:val="0"/>
          <w:szCs w:val="24"/>
        </w:rPr>
        <w:t>small</w:t>
      </w:r>
      <w:r w:rsidR="009A1F6C" w:rsidRPr="00363A64">
        <w:rPr>
          <w:noProof w:val="0"/>
          <w:szCs w:val="24"/>
        </w:rPr>
        <w:t xml:space="preserve"> projects do</w:t>
      </w:r>
      <w:r w:rsidRPr="00363A64">
        <w:rPr>
          <w:noProof w:val="0"/>
          <w:szCs w:val="24"/>
        </w:rPr>
        <w:t xml:space="preserve"> not require such a structure; </w:t>
      </w:r>
      <w:r w:rsidR="009A1F6C" w:rsidRPr="00363A64">
        <w:rPr>
          <w:noProof w:val="0"/>
          <w:szCs w:val="24"/>
        </w:rPr>
        <w:t>the administrative structure if often ‘you’.</w:t>
      </w:r>
    </w:p>
    <w:p w:rsidR="009A1F6C" w:rsidRPr="00363A64" w:rsidRDefault="00890A34" w:rsidP="00292B74">
      <w:pPr>
        <w:pStyle w:val="BodyCopy"/>
        <w:rPr>
          <w:noProof w:val="0"/>
          <w:szCs w:val="24"/>
        </w:rPr>
      </w:pPr>
      <w:r w:rsidRPr="00363A64">
        <w:rPr>
          <w:noProof w:val="0"/>
          <w:szCs w:val="24"/>
        </w:rPr>
        <w:t>You may</w:t>
      </w:r>
      <w:r w:rsidR="009A1F6C" w:rsidRPr="00363A64">
        <w:rPr>
          <w:noProof w:val="0"/>
          <w:szCs w:val="24"/>
        </w:rPr>
        <w:t xml:space="preserve"> of course liaise and consult with others as the need arises but there is often no formal structure to what takes place or to the relationship be</w:t>
      </w:r>
      <w:r w:rsidRPr="00363A64">
        <w:rPr>
          <w:noProof w:val="0"/>
          <w:szCs w:val="24"/>
        </w:rPr>
        <w:t>tween you and the other parties</w:t>
      </w:r>
      <w:r w:rsidR="009A1F6C" w:rsidRPr="00363A64">
        <w:rPr>
          <w:noProof w:val="0"/>
          <w:szCs w:val="24"/>
        </w:rPr>
        <w:t>.</w:t>
      </w:r>
    </w:p>
    <w:p w:rsidR="009A1F6C" w:rsidRPr="00363A64" w:rsidRDefault="009A1F6C" w:rsidP="00292B74">
      <w:pPr>
        <w:pStyle w:val="BodyCopy"/>
        <w:rPr>
          <w:noProof w:val="0"/>
          <w:szCs w:val="24"/>
        </w:rPr>
      </w:pPr>
      <w:r w:rsidRPr="00363A64">
        <w:rPr>
          <w:noProof w:val="0"/>
          <w:szCs w:val="24"/>
        </w:rPr>
        <w:t>The need for an administrative structure can be identified as a result of one or more of the following:</w:t>
      </w:r>
    </w:p>
    <w:p w:rsidR="009A1F6C" w:rsidRPr="00363A64" w:rsidRDefault="00890A34" w:rsidP="009A1F6C">
      <w:pPr>
        <w:pStyle w:val="Bullet1"/>
        <w:rPr>
          <w:szCs w:val="24"/>
        </w:rPr>
      </w:pPr>
      <w:r w:rsidRPr="00363A64">
        <w:rPr>
          <w:szCs w:val="24"/>
        </w:rPr>
        <w:t>Directive</w:t>
      </w:r>
      <w:r w:rsidR="009A1F6C" w:rsidRPr="00363A64">
        <w:rPr>
          <w:szCs w:val="24"/>
        </w:rPr>
        <w:t xml:space="preserve"> from management for </w:t>
      </w:r>
      <w:r w:rsidRPr="00363A64">
        <w:rPr>
          <w:szCs w:val="24"/>
        </w:rPr>
        <w:t>there</w:t>
      </w:r>
      <w:r w:rsidR="009A1F6C" w:rsidRPr="00363A64">
        <w:rPr>
          <w:szCs w:val="24"/>
        </w:rPr>
        <w:t xml:space="preserve"> to be such a structure</w:t>
      </w:r>
    </w:p>
    <w:p w:rsidR="009A1F6C" w:rsidRPr="00363A64" w:rsidRDefault="009A1F6C" w:rsidP="009A1F6C">
      <w:pPr>
        <w:pStyle w:val="Bullet1"/>
        <w:rPr>
          <w:szCs w:val="24"/>
        </w:rPr>
      </w:pPr>
      <w:r w:rsidRPr="00363A64">
        <w:rPr>
          <w:szCs w:val="24"/>
        </w:rPr>
        <w:t>Pre-requisite requirement from a funding body for an administrative structure to be established to oversee and monitor the project</w:t>
      </w:r>
    </w:p>
    <w:p w:rsidR="009A1F6C" w:rsidRPr="00363A64" w:rsidRDefault="00890A34" w:rsidP="009A1F6C">
      <w:pPr>
        <w:pStyle w:val="Bullet1"/>
        <w:rPr>
          <w:szCs w:val="24"/>
        </w:rPr>
      </w:pPr>
      <w:r w:rsidRPr="00363A64">
        <w:rPr>
          <w:szCs w:val="24"/>
        </w:rPr>
        <w:t xml:space="preserve">Your experience – </w:t>
      </w:r>
      <w:r w:rsidR="009A1F6C" w:rsidRPr="00363A64">
        <w:rPr>
          <w:szCs w:val="24"/>
        </w:rPr>
        <w:t>the need you see for a formal structure</w:t>
      </w:r>
      <w:r w:rsidR="0060007A" w:rsidRPr="00363A64">
        <w:rPr>
          <w:szCs w:val="24"/>
        </w:rPr>
        <w:t xml:space="preserve"> and a formal support structure</w:t>
      </w:r>
    </w:p>
    <w:p w:rsidR="0060007A" w:rsidRPr="00363A64" w:rsidRDefault="0060007A" w:rsidP="009A1F6C">
      <w:pPr>
        <w:pStyle w:val="Bullet1"/>
        <w:rPr>
          <w:szCs w:val="24"/>
        </w:rPr>
      </w:pPr>
      <w:r w:rsidRPr="00363A64">
        <w:rPr>
          <w:szCs w:val="24"/>
        </w:rPr>
        <w:t>Willingness of others to be part of the project</w:t>
      </w:r>
    </w:p>
    <w:p w:rsidR="00904EA4" w:rsidRPr="00363A64" w:rsidRDefault="0060007A" w:rsidP="00904EA4">
      <w:pPr>
        <w:pStyle w:val="Bullet1"/>
        <w:rPr>
          <w:szCs w:val="24"/>
        </w:rPr>
      </w:pPr>
      <w:r w:rsidRPr="00363A64">
        <w:rPr>
          <w:szCs w:val="24"/>
        </w:rPr>
        <w:t>Need to align with standing internal protocols, policies and procedures.</w:t>
      </w:r>
      <w:r w:rsidR="00904EA4" w:rsidRPr="00363A64">
        <w:rPr>
          <w:szCs w:val="24"/>
        </w:rPr>
        <w:br w:type="page"/>
      </w:r>
    </w:p>
    <w:p w:rsidR="009A1F6C" w:rsidRPr="00363A64" w:rsidRDefault="0060007A" w:rsidP="0060007A">
      <w:pPr>
        <w:pStyle w:val="Heading3"/>
        <w:rPr>
          <w:szCs w:val="24"/>
        </w:rPr>
      </w:pPr>
      <w:r w:rsidRPr="00363A64">
        <w:rPr>
          <w:szCs w:val="24"/>
        </w:rPr>
        <w:lastRenderedPageBreak/>
        <w:t xml:space="preserve">Benefits of </w:t>
      </w:r>
      <w:r w:rsidR="006C1C00" w:rsidRPr="00363A64">
        <w:rPr>
          <w:szCs w:val="24"/>
        </w:rPr>
        <w:t>an administrative structure</w:t>
      </w:r>
    </w:p>
    <w:p w:rsidR="009A1F6C" w:rsidRPr="00363A64" w:rsidRDefault="006C1C00" w:rsidP="00292B74">
      <w:pPr>
        <w:pStyle w:val="BodyCopy"/>
        <w:rPr>
          <w:noProof w:val="0"/>
          <w:szCs w:val="24"/>
        </w:rPr>
      </w:pPr>
      <w:r w:rsidRPr="00363A64">
        <w:rPr>
          <w:noProof w:val="0"/>
          <w:szCs w:val="24"/>
        </w:rPr>
        <w:t>Planning and creating an administrative structure for a project brings with it the following potential benefits:</w:t>
      </w:r>
    </w:p>
    <w:p w:rsidR="006C1C00" w:rsidRPr="00363A64" w:rsidRDefault="006C1C00" w:rsidP="00292B74">
      <w:pPr>
        <w:pStyle w:val="Bullet1"/>
      </w:pPr>
      <w:r w:rsidRPr="00363A64">
        <w:t>A committed and dedicated source of support and advice</w:t>
      </w:r>
    </w:p>
    <w:p w:rsidR="006C1C00" w:rsidRPr="00363A64" w:rsidRDefault="006C1C00" w:rsidP="00292B74">
      <w:pPr>
        <w:pStyle w:val="Bullet1"/>
      </w:pPr>
      <w:r w:rsidRPr="00363A64">
        <w:t>A sounding board for your thoughts and proposals</w:t>
      </w:r>
    </w:p>
    <w:p w:rsidR="006C1C00" w:rsidRPr="00363A64" w:rsidRDefault="006C1C00" w:rsidP="00292B74">
      <w:pPr>
        <w:pStyle w:val="Bullet1"/>
      </w:pPr>
      <w:r w:rsidRPr="00363A64">
        <w:t>Ready access to assistance</w:t>
      </w:r>
    </w:p>
    <w:p w:rsidR="006C1C00" w:rsidRPr="00363A64" w:rsidRDefault="006C1C00" w:rsidP="00292B74">
      <w:pPr>
        <w:pStyle w:val="Bullet1"/>
      </w:pPr>
      <w:r w:rsidRPr="00363A64">
        <w:t>An established body of people to whom tasks and responsibilities may be delegated</w:t>
      </w:r>
    </w:p>
    <w:p w:rsidR="006C1C00" w:rsidRPr="00363A64" w:rsidRDefault="006C1C00" w:rsidP="00292B74">
      <w:pPr>
        <w:pStyle w:val="Bullet1"/>
      </w:pPr>
      <w:r w:rsidRPr="00363A64">
        <w:t>A formal reporting framework</w:t>
      </w:r>
    </w:p>
    <w:p w:rsidR="00292B74" w:rsidRPr="00363A64" w:rsidRDefault="006C1C00" w:rsidP="00292B74">
      <w:pPr>
        <w:pStyle w:val="Bullet1"/>
      </w:pPr>
      <w:r w:rsidRPr="00363A64">
        <w:t xml:space="preserve">A </w:t>
      </w:r>
      <w:r w:rsidR="009D5AF3" w:rsidRPr="00363A64">
        <w:t>hierarchical structure for decision making</w:t>
      </w:r>
    </w:p>
    <w:p w:rsidR="009D5AF3" w:rsidRPr="00363A64" w:rsidRDefault="009D5AF3" w:rsidP="00292B74">
      <w:pPr>
        <w:pStyle w:val="Bullet1"/>
      </w:pPr>
      <w:r w:rsidRPr="00363A64">
        <w:t>The ability to allocate project-related responsibilities and tasks to nominated persons or bodies.</w:t>
      </w:r>
    </w:p>
    <w:p w:rsidR="0060007A" w:rsidRPr="00363A64" w:rsidRDefault="0060007A" w:rsidP="0060007A">
      <w:pPr>
        <w:pStyle w:val="Heading3"/>
        <w:rPr>
          <w:szCs w:val="24"/>
        </w:rPr>
      </w:pPr>
      <w:r w:rsidRPr="00363A64">
        <w:rPr>
          <w:szCs w:val="24"/>
        </w:rPr>
        <w:t xml:space="preserve">Composition </w:t>
      </w:r>
      <w:r w:rsidR="009D5AF3" w:rsidRPr="00363A64">
        <w:rPr>
          <w:szCs w:val="24"/>
        </w:rPr>
        <w:t xml:space="preserve">and roles/responsibilities </w:t>
      </w:r>
    </w:p>
    <w:p w:rsidR="009D5AF3" w:rsidRPr="00363A64" w:rsidRDefault="009D5AF3" w:rsidP="003E129C">
      <w:pPr>
        <w:pStyle w:val="BodyCopy"/>
        <w:rPr>
          <w:noProof w:val="0"/>
          <w:szCs w:val="24"/>
        </w:rPr>
      </w:pPr>
      <w:r w:rsidRPr="00363A64">
        <w:rPr>
          <w:noProof w:val="0"/>
          <w:szCs w:val="24"/>
        </w:rPr>
        <w:t>The a</w:t>
      </w:r>
      <w:r w:rsidR="003E129C" w:rsidRPr="00363A64">
        <w:rPr>
          <w:noProof w:val="0"/>
          <w:szCs w:val="24"/>
        </w:rPr>
        <w:t>dministrative structure for the project may relate to</w:t>
      </w:r>
      <w:r w:rsidR="00890A34" w:rsidRPr="00363A64">
        <w:rPr>
          <w:noProof w:val="0"/>
          <w:szCs w:val="24"/>
        </w:rPr>
        <w:t xml:space="preserve"> the people or </w:t>
      </w:r>
      <w:r w:rsidRPr="00363A64">
        <w:rPr>
          <w:noProof w:val="0"/>
          <w:szCs w:val="24"/>
        </w:rPr>
        <w:t>bodies listed below and the work they may be expected to undertake is listed for each.</w:t>
      </w:r>
    </w:p>
    <w:p w:rsidR="009D5AF3" w:rsidRPr="00363A64" w:rsidRDefault="009D5AF3" w:rsidP="009D5AF3">
      <w:pPr>
        <w:pStyle w:val="BodyCopy"/>
        <w:rPr>
          <w:noProof w:val="0"/>
          <w:szCs w:val="24"/>
        </w:rPr>
      </w:pPr>
      <w:r w:rsidRPr="00363A64">
        <w:rPr>
          <w:noProof w:val="0"/>
          <w:szCs w:val="24"/>
        </w:rPr>
        <w:t>An administrative structure for a project is similar to the organisational chart whic</w:t>
      </w:r>
      <w:r w:rsidR="00890A34" w:rsidRPr="00363A64">
        <w:rPr>
          <w:noProof w:val="0"/>
          <w:szCs w:val="24"/>
        </w:rPr>
        <w:t>h may exist for the business. I</w:t>
      </w:r>
      <w:r w:rsidRPr="00363A64">
        <w:rPr>
          <w:noProof w:val="0"/>
          <w:szCs w:val="24"/>
        </w:rPr>
        <w:t>t contains positions with roles and responsibilities attached to each, and the layout of the structure ind</w:t>
      </w:r>
      <w:r w:rsidR="0061697D" w:rsidRPr="00363A64">
        <w:rPr>
          <w:noProof w:val="0"/>
          <w:szCs w:val="24"/>
        </w:rPr>
        <w:t>i</w:t>
      </w:r>
      <w:r w:rsidRPr="00363A64">
        <w:rPr>
          <w:noProof w:val="0"/>
          <w:szCs w:val="24"/>
        </w:rPr>
        <w:t xml:space="preserve">cates the reporting </w:t>
      </w:r>
      <w:r w:rsidR="0061697D" w:rsidRPr="00363A64">
        <w:rPr>
          <w:noProof w:val="0"/>
          <w:szCs w:val="24"/>
        </w:rPr>
        <w:t xml:space="preserve">requirements and lines of </w:t>
      </w:r>
      <w:r w:rsidRPr="00363A64">
        <w:rPr>
          <w:noProof w:val="0"/>
          <w:szCs w:val="24"/>
        </w:rPr>
        <w:t>authority.</w:t>
      </w:r>
    </w:p>
    <w:p w:rsidR="003E129C" w:rsidRPr="00363A64" w:rsidRDefault="00D633EC" w:rsidP="0072102D">
      <w:pPr>
        <w:pStyle w:val="Heading4"/>
      </w:pPr>
      <w:r w:rsidRPr="00363A64">
        <w:rPr>
          <w:noProof/>
        </w:rPr>
        <w:drawing>
          <wp:anchor distT="0" distB="0" distL="114300" distR="114300" simplePos="0" relativeHeight="251764736" behindDoc="0" locked="0" layoutInCell="1" allowOverlap="1">
            <wp:simplePos x="0" y="0"/>
            <wp:positionH relativeFrom="column">
              <wp:posOffset>4297680</wp:posOffset>
            </wp:positionH>
            <wp:positionV relativeFrom="paragraph">
              <wp:posOffset>40005</wp:posOffset>
            </wp:positionV>
            <wp:extent cx="1261110" cy="1693545"/>
            <wp:effectExtent l="19050" t="0" r="0" b="0"/>
            <wp:wrapSquare wrapText="bothSides"/>
            <wp:docPr id="54" name="Picture 53" descr="MP90042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9.JPG"/>
                    <pic:cNvPicPr/>
                  </pic:nvPicPr>
                  <pic:blipFill>
                    <a:blip r:embed="rId67" cstate="print"/>
                    <a:stretch>
                      <a:fillRect/>
                    </a:stretch>
                  </pic:blipFill>
                  <pic:spPr>
                    <a:xfrm>
                      <a:off x="0" y="0"/>
                      <a:ext cx="1261110" cy="1693545"/>
                    </a:xfrm>
                    <a:prstGeom prst="rect">
                      <a:avLst/>
                    </a:prstGeom>
                  </pic:spPr>
                </pic:pic>
              </a:graphicData>
            </a:graphic>
          </wp:anchor>
        </w:drawing>
      </w:r>
      <w:r w:rsidR="003E129C" w:rsidRPr="00363A64">
        <w:t>Management</w:t>
      </w:r>
    </w:p>
    <w:p w:rsidR="009D5AF3" w:rsidRPr="00363A64" w:rsidRDefault="009D5AF3" w:rsidP="009D5AF3">
      <w:pPr>
        <w:pStyle w:val="BodyCopy"/>
        <w:rPr>
          <w:noProof w:val="0"/>
          <w:szCs w:val="24"/>
        </w:rPr>
      </w:pPr>
      <w:r w:rsidRPr="00363A64">
        <w:rPr>
          <w:noProof w:val="0"/>
          <w:szCs w:val="24"/>
        </w:rPr>
        <w:t xml:space="preserve">A suitable management (or owner) representative should always be part of </w:t>
      </w:r>
      <w:r w:rsidR="00890A34" w:rsidRPr="00363A64">
        <w:rPr>
          <w:noProof w:val="0"/>
          <w:szCs w:val="24"/>
        </w:rPr>
        <w:t xml:space="preserve">an </w:t>
      </w:r>
      <w:r w:rsidRPr="00363A64">
        <w:rPr>
          <w:noProof w:val="0"/>
          <w:szCs w:val="24"/>
        </w:rPr>
        <w:t>administrative structure so they can:</w:t>
      </w:r>
    </w:p>
    <w:p w:rsidR="009D5AF3" w:rsidRPr="00363A64" w:rsidRDefault="009D5AF3" w:rsidP="009D5AF3">
      <w:pPr>
        <w:pStyle w:val="Bullet1"/>
        <w:rPr>
          <w:szCs w:val="24"/>
        </w:rPr>
      </w:pPr>
      <w:r w:rsidRPr="00363A64">
        <w:rPr>
          <w:szCs w:val="24"/>
        </w:rPr>
        <w:t>Gain first-hand experience of the management of the project and your activities in managing it</w:t>
      </w:r>
    </w:p>
    <w:p w:rsidR="009D5AF3" w:rsidRPr="00363A64" w:rsidRDefault="009D5AF3" w:rsidP="009D5AF3">
      <w:pPr>
        <w:pStyle w:val="Bullet1"/>
        <w:rPr>
          <w:szCs w:val="24"/>
        </w:rPr>
      </w:pPr>
      <w:r w:rsidRPr="00363A64">
        <w:rPr>
          <w:szCs w:val="24"/>
        </w:rPr>
        <w:t>Promptly authorise action which needs to be taken outside your specified scope of authority</w:t>
      </w:r>
    </w:p>
    <w:p w:rsidR="009D5AF3" w:rsidRPr="00363A64" w:rsidRDefault="009D5AF3" w:rsidP="009D5AF3">
      <w:pPr>
        <w:pStyle w:val="Bullet1"/>
        <w:rPr>
          <w:szCs w:val="24"/>
        </w:rPr>
      </w:pPr>
      <w:r w:rsidRPr="00363A64">
        <w:rPr>
          <w:szCs w:val="24"/>
        </w:rPr>
        <w:t>Provide extra information and insight to the project as the need for them to do so arises</w:t>
      </w:r>
    </w:p>
    <w:p w:rsidR="009D5AF3" w:rsidRPr="00363A64" w:rsidRDefault="009D5AF3" w:rsidP="009D5AF3">
      <w:pPr>
        <w:pStyle w:val="Bullet1"/>
        <w:rPr>
          <w:szCs w:val="24"/>
        </w:rPr>
      </w:pPr>
      <w:r w:rsidRPr="00363A64">
        <w:rPr>
          <w:szCs w:val="24"/>
        </w:rPr>
        <w:t xml:space="preserve">Use their </w:t>
      </w:r>
      <w:r w:rsidR="00890A34" w:rsidRPr="00363A64">
        <w:rPr>
          <w:szCs w:val="24"/>
        </w:rPr>
        <w:t xml:space="preserve">authority to influence others </w:t>
      </w:r>
      <w:r w:rsidRPr="00363A64">
        <w:rPr>
          <w:szCs w:val="24"/>
        </w:rPr>
        <w:t>both within the organisation and external to it.</w:t>
      </w:r>
    </w:p>
    <w:p w:rsidR="003E129C" w:rsidRPr="00363A64" w:rsidRDefault="003E129C" w:rsidP="0072102D">
      <w:pPr>
        <w:pStyle w:val="Heading4"/>
      </w:pPr>
      <w:r w:rsidRPr="00363A64">
        <w:t>Secretariat</w:t>
      </w:r>
    </w:p>
    <w:p w:rsidR="009D5AF3" w:rsidRPr="00363A64" w:rsidRDefault="0061697D" w:rsidP="00D633EC">
      <w:pPr>
        <w:pStyle w:val="BodyCopy"/>
        <w:rPr>
          <w:noProof w:val="0"/>
        </w:rPr>
      </w:pPr>
      <w:r w:rsidRPr="00363A64">
        <w:rPr>
          <w:noProof w:val="0"/>
        </w:rPr>
        <w:t>A ‘secretariat’ provides administrative support for the project.</w:t>
      </w:r>
    </w:p>
    <w:p w:rsidR="00B61A55" w:rsidRPr="00363A64" w:rsidRDefault="0061697D" w:rsidP="00B61A55">
      <w:pPr>
        <w:pStyle w:val="BodyCopy"/>
        <w:rPr>
          <w:noProof w:val="0"/>
        </w:rPr>
      </w:pPr>
      <w:r w:rsidRPr="00363A64">
        <w:rPr>
          <w:noProof w:val="0"/>
        </w:rPr>
        <w:t>The secretariat is often existing ‘office staff’ who take on extra project-related duties.</w:t>
      </w:r>
    </w:p>
    <w:p w:rsidR="0061697D" w:rsidRPr="00363A64" w:rsidRDefault="0061697D" w:rsidP="00B61A55">
      <w:pPr>
        <w:pStyle w:val="BodyCopy"/>
        <w:spacing w:after="120"/>
        <w:rPr>
          <w:noProof w:val="0"/>
        </w:rPr>
      </w:pPr>
      <w:r w:rsidRPr="00363A64">
        <w:rPr>
          <w:noProof w:val="0"/>
        </w:rPr>
        <w:t>They will be required to undertake project-related tasks such as:</w:t>
      </w:r>
    </w:p>
    <w:p w:rsidR="00D633EC" w:rsidRPr="00363A64" w:rsidRDefault="0061697D" w:rsidP="00B61A55">
      <w:pPr>
        <w:pStyle w:val="Bullet1"/>
        <w:spacing w:after="80"/>
        <w:rPr>
          <w:szCs w:val="24"/>
        </w:rPr>
      </w:pPr>
      <w:r w:rsidRPr="00363A64">
        <w:rPr>
          <w:szCs w:val="24"/>
        </w:rPr>
        <w:t>General office work</w:t>
      </w:r>
    </w:p>
    <w:p w:rsidR="0061697D" w:rsidRPr="00363A64" w:rsidRDefault="0061697D" w:rsidP="00B61A55">
      <w:pPr>
        <w:pStyle w:val="Bullet1"/>
        <w:spacing w:after="80"/>
        <w:rPr>
          <w:szCs w:val="24"/>
        </w:rPr>
      </w:pPr>
      <w:r w:rsidRPr="00363A64">
        <w:rPr>
          <w:szCs w:val="24"/>
        </w:rPr>
        <w:t>Typing – letters, reports, emails, requests for quotations, RFTs</w:t>
      </w:r>
      <w:r w:rsidR="00890A34" w:rsidRPr="00363A64">
        <w:rPr>
          <w:szCs w:val="24"/>
        </w:rPr>
        <w:t xml:space="preserve"> (Requests for Tenders)</w:t>
      </w:r>
      <w:r w:rsidRPr="00363A64">
        <w:rPr>
          <w:szCs w:val="24"/>
        </w:rPr>
        <w:t>, RFPs</w:t>
      </w:r>
      <w:r w:rsidR="00890A34" w:rsidRPr="00363A64">
        <w:rPr>
          <w:szCs w:val="24"/>
        </w:rPr>
        <w:t xml:space="preserve"> (Requests for Proposals)</w:t>
      </w:r>
      <w:r w:rsidRPr="00363A64">
        <w:rPr>
          <w:szCs w:val="24"/>
        </w:rPr>
        <w:t>, agendas for meetings, minutes of meetings</w:t>
      </w:r>
    </w:p>
    <w:p w:rsidR="0061697D" w:rsidRPr="00363A64" w:rsidRDefault="0061697D" w:rsidP="00B61A55">
      <w:pPr>
        <w:pStyle w:val="Bullet1"/>
        <w:spacing w:after="80"/>
        <w:rPr>
          <w:szCs w:val="24"/>
        </w:rPr>
      </w:pPr>
      <w:r w:rsidRPr="00363A64">
        <w:rPr>
          <w:szCs w:val="24"/>
        </w:rPr>
        <w:t xml:space="preserve">Filing </w:t>
      </w:r>
    </w:p>
    <w:p w:rsidR="0061697D" w:rsidRPr="00363A64" w:rsidRDefault="0061697D" w:rsidP="00B61A55">
      <w:pPr>
        <w:pStyle w:val="Bullet1"/>
        <w:spacing w:after="80"/>
        <w:rPr>
          <w:szCs w:val="24"/>
        </w:rPr>
      </w:pPr>
      <w:r w:rsidRPr="00363A64">
        <w:rPr>
          <w:szCs w:val="24"/>
        </w:rPr>
        <w:t xml:space="preserve">Photocopying </w:t>
      </w:r>
    </w:p>
    <w:p w:rsidR="0061697D" w:rsidRPr="00363A64" w:rsidRDefault="0061697D" w:rsidP="00B61A55">
      <w:pPr>
        <w:pStyle w:val="Bullet1"/>
        <w:spacing w:after="80"/>
        <w:rPr>
          <w:szCs w:val="24"/>
        </w:rPr>
      </w:pPr>
      <w:r w:rsidRPr="00363A64">
        <w:rPr>
          <w:szCs w:val="24"/>
        </w:rPr>
        <w:lastRenderedPageBreak/>
        <w:t xml:space="preserve">Making telephone calls </w:t>
      </w:r>
    </w:p>
    <w:p w:rsidR="0061697D" w:rsidRPr="00363A64" w:rsidRDefault="0061697D" w:rsidP="00B61A55">
      <w:pPr>
        <w:pStyle w:val="Bullet1"/>
        <w:spacing w:after="80"/>
        <w:rPr>
          <w:szCs w:val="24"/>
        </w:rPr>
      </w:pPr>
      <w:r w:rsidRPr="00363A64">
        <w:rPr>
          <w:szCs w:val="24"/>
        </w:rPr>
        <w:t>Scheduling meetings, notifying people of meetings, distributing required information pri</w:t>
      </w:r>
      <w:r w:rsidR="00890A34" w:rsidRPr="00363A64">
        <w:rPr>
          <w:szCs w:val="24"/>
        </w:rPr>
        <w:t xml:space="preserve">or to meetings, preparing rooms and </w:t>
      </w:r>
      <w:r w:rsidRPr="00363A64">
        <w:rPr>
          <w:szCs w:val="24"/>
        </w:rPr>
        <w:t>venues for meetings and taking minutes of meetings</w:t>
      </w:r>
    </w:p>
    <w:p w:rsidR="0061697D" w:rsidRPr="00363A64" w:rsidRDefault="0061697D" w:rsidP="00B61A55">
      <w:pPr>
        <w:pStyle w:val="Bullet1"/>
        <w:spacing w:after="80"/>
        <w:rPr>
          <w:szCs w:val="24"/>
        </w:rPr>
      </w:pPr>
      <w:r w:rsidRPr="00363A64">
        <w:rPr>
          <w:szCs w:val="24"/>
        </w:rPr>
        <w:t xml:space="preserve">Maintaining documentation </w:t>
      </w:r>
    </w:p>
    <w:p w:rsidR="0061697D" w:rsidRPr="00363A64" w:rsidRDefault="0061697D" w:rsidP="00B61A55">
      <w:pPr>
        <w:pStyle w:val="Bullet1"/>
        <w:spacing w:after="80"/>
        <w:rPr>
          <w:szCs w:val="24"/>
        </w:rPr>
      </w:pPr>
      <w:r w:rsidRPr="00363A64">
        <w:rPr>
          <w:szCs w:val="24"/>
        </w:rPr>
        <w:t xml:space="preserve">Facilitating communications </w:t>
      </w:r>
    </w:p>
    <w:p w:rsidR="0061697D" w:rsidRPr="00363A64" w:rsidRDefault="0061697D" w:rsidP="00B61A55">
      <w:pPr>
        <w:pStyle w:val="Bullet1"/>
        <w:spacing w:after="80"/>
        <w:rPr>
          <w:szCs w:val="24"/>
        </w:rPr>
      </w:pPr>
      <w:r w:rsidRPr="00363A64">
        <w:rPr>
          <w:szCs w:val="24"/>
        </w:rPr>
        <w:t>Processing payments and paperwork</w:t>
      </w:r>
      <w:r w:rsidR="0072102D" w:rsidRPr="00363A64">
        <w:rPr>
          <w:szCs w:val="24"/>
        </w:rPr>
        <w:t>.</w:t>
      </w:r>
    </w:p>
    <w:p w:rsidR="003E129C" w:rsidRPr="00363A64" w:rsidRDefault="003E129C" w:rsidP="00B61A55">
      <w:pPr>
        <w:pStyle w:val="Heading4"/>
        <w:spacing w:before="200"/>
      </w:pPr>
      <w:r w:rsidRPr="00363A64">
        <w:t>Consultants</w:t>
      </w:r>
    </w:p>
    <w:p w:rsidR="000073BA" w:rsidRPr="00363A64" w:rsidRDefault="000073BA" w:rsidP="00B61A55">
      <w:pPr>
        <w:pStyle w:val="BodyCopy"/>
        <w:spacing w:after="120"/>
        <w:rPr>
          <w:noProof w:val="0"/>
          <w:szCs w:val="24"/>
        </w:rPr>
      </w:pPr>
      <w:r w:rsidRPr="00363A64">
        <w:rPr>
          <w:noProof w:val="0"/>
          <w:szCs w:val="24"/>
        </w:rPr>
        <w:t>Consultants are businesses external to the business who provide specialist advice, suggestions and recommendations.</w:t>
      </w:r>
    </w:p>
    <w:p w:rsidR="000073BA" w:rsidRPr="00363A64" w:rsidRDefault="00D633EC" w:rsidP="00B61A55">
      <w:pPr>
        <w:pStyle w:val="BodyCopy"/>
        <w:spacing w:after="120"/>
        <w:rPr>
          <w:noProof w:val="0"/>
          <w:szCs w:val="24"/>
        </w:rPr>
      </w:pPr>
      <w:r w:rsidRPr="00363A64">
        <w:rPr>
          <w:szCs w:val="24"/>
          <w:lang w:eastAsia="en-AU"/>
        </w:rPr>
        <w:drawing>
          <wp:anchor distT="0" distB="0" distL="114300" distR="114300" simplePos="0" relativeHeight="251766784" behindDoc="0" locked="0" layoutInCell="1" allowOverlap="1">
            <wp:simplePos x="0" y="0"/>
            <wp:positionH relativeFrom="column">
              <wp:posOffset>3924300</wp:posOffset>
            </wp:positionH>
            <wp:positionV relativeFrom="paragraph">
              <wp:posOffset>305435</wp:posOffset>
            </wp:positionV>
            <wp:extent cx="1638300" cy="1095375"/>
            <wp:effectExtent l="19050" t="0" r="0" b="0"/>
            <wp:wrapSquare wrapText="bothSides"/>
            <wp:docPr id="55" name="Picture 54" descr="884071_budget_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4071_budget_cuts.jpg"/>
                    <pic:cNvPicPr/>
                  </pic:nvPicPr>
                  <pic:blipFill>
                    <a:blip r:embed="rId68" cstate="print"/>
                    <a:stretch>
                      <a:fillRect/>
                    </a:stretch>
                  </pic:blipFill>
                  <pic:spPr>
                    <a:xfrm>
                      <a:off x="0" y="0"/>
                      <a:ext cx="1638300" cy="1095375"/>
                    </a:xfrm>
                    <a:prstGeom prst="rect">
                      <a:avLst/>
                    </a:prstGeom>
                  </pic:spPr>
                </pic:pic>
              </a:graphicData>
            </a:graphic>
          </wp:anchor>
        </w:drawing>
      </w:r>
      <w:r w:rsidR="000073BA" w:rsidRPr="00363A64">
        <w:rPr>
          <w:noProof w:val="0"/>
          <w:szCs w:val="24"/>
        </w:rPr>
        <w:t>They are paid an hourly rate or an agreed sum for their participation and contributions to the project.</w:t>
      </w:r>
    </w:p>
    <w:p w:rsidR="000073BA" w:rsidRPr="00363A64" w:rsidRDefault="000073BA" w:rsidP="00B61A55">
      <w:pPr>
        <w:pStyle w:val="BodyCopy"/>
        <w:spacing w:after="120"/>
        <w:rPr>
          <w:noProof w:val="0"/>
          <w:szCs w:val="24"/>
        </w:rPr>
      </w:pPr>
      <w:r w:rsidRPr="00363A64">
        <w:rPr>
          <w:noProof w:val="0"/>
          <w:szCs w:val="24"/>
        </w:rPr>
        <w:t>Their advice maybe provided:</w:t>
      </w:r>
    </w:p>
    <w:p w:rsidR="009D5AF3" w:rsidRPr="00363A64" w:rsidRDefault="00890A34" w:rsidP="00B61A55">
      <w:pPr>
        <w:pStyle w:val="Bullet1"/>
        <w:spacing w:after="80"/>
        <w:rPr>
          <w:szCs w:val="24"/>
        </w:rPr>
      </w:pPr>
      <w:r w:rsidRPr="00363A64">
        <w:rPr>
          <w:szCs w:val="24"/>
        </w:rPr>
        <w:t xml:space="preserve">Face to </w:t>
      </w:r>
      <w:r w:rsidR="000073BA" w:rsidRPr="00363A64">
        <w:rPr>
          <w:szCs w:val="24"/>
        </w:rPr>
        <w:t>face – to you personally</w:t>
      </w:r>
    </w:p>
    <w:p w:rsidR="000073BA" w:rsidRPr="00363A64" w:rsidRDefault="000073BA" w:rsidP="00B61A55">
      <w:pPr>
        <w:pStyle w:val="Bullet1"/>
        <w:spacing w:after="80"/>
        <w:rPr>
          <w:szCs w:val="24"/>
        </w:rPr>
      </w:pPr>
      <w:r w:rsidRPr="00363A64">
        <w:rPr>
          <w:szCs w:val="24"/>
        </w:rPr>
        <w:t>At project meetings</w:t>
      </w:r>
    </w:p>
    <w:p w:rsidR="000073BA" w:rsidRPr="00363A64" w:rsidRDefault="000073BA" w:rsidP="00B61A55">
      <w:pPr>
        <w:pStyle w:val="Bullet1"/>
        <w:spacing w:after="80"/>
        <w:rPr>
          <w:szCs w:val="24"/>
        </w:rPr>
      </w:pPr>
      <w:r w:rsidRPr="00363A64">
        <w:rPr>
          <w:szCs w:val="24"/>
        </w:rPr>
        <w:t>Over the telephone</w:t>
      </w:r>
    </w:p>
    <w:p w:rsidR="000073BA" w:rsidRPr="00363A64" w:rsidRDefault="000073BA" w:rsidP="00B61A55">
      <w:pPr>
        <w:pStyle w:val="Bullet1"/>
        <w:spacing w:after="80"/>
        <w:rPr>
          <w:szCs w:val="24"/>
        </w:rPr>
      </w:pPr>
      <w:r w:rsidRPr="00363A64">
        <w:rPr>
          <w:szCs w:val="24"/>
        </w:rPr>
        <w:t>Online.</w:t>
      </w:r>
    </w:p>
    <w:p w:rsidR="000073BA" w:rsidRPr="00363A64" w:rsidRDefault="000073BA" w:rsidP="000073BA">
      <w:pPr>
        <w:pStyle w:val="BodyCopy"/>
        <w:rPr>
          <w:noProof w:val="0"/>
          <w:szCs w:val="24"/>
        </w:rPr>
      </w:pPr>
      <w:r w:rsidRPr="00363A64">
        <w:rPr>
          <w:noProof w:val="0"/>
          <w:szCs w:val="24"/>
        </w:rPr>
        <w:t>The type of consultants required will depend</w:t>
      </w:r>
      <w:r w:rsidR="00890A34" w:rsidRPr="00363A64">
        <w:rPr>
          <w:noProof w:val="0"/>
          <w:szCs w:val="24"/>
        </w:rPr>
        <w:t xml:space="preserve"> on the nature of the project, </w:t>
      </w:r>
      <w:r w:rsidRPr="00363A64">
        <w:rPr>
          <w:noProof w:val="0"/>
          <w:szCs w:val="24"/>
        </w:rPr>
        <w:t>for instance:</w:t>
      </w:r>
    </w:p>
    <w:p w:rsidR="000073BA" w:rsidRPr="00363A64" w:rsidRDefault="000073BA" w:rsidP="00B61A55">
      <w:pPr>
        <w:pStyle w:val="Bullet1"/>
        <w:spacing w:after="80"/>
        <w:rPr>
          <w:szCs w:val="24"/>
        </w:rPr>
      </w:pPr>
      <w:r w:rsidRPr="00363A64">
        <w:rPr>
          <w:szCs w:val="24"/>
        </w:rPr>
        <w:t>Interior designer – where rooms are being dec</w:t>
      </w:r>
      <w:r w:rsidR="00890A34" w:rsidRPr="00363A64">
        <w:rPr>
          <w:szCs w:val="24"/>
        </w:rPr>
        <w:t xml:space="preserve">orated or </w:t>
      </w:r>
      <w:r w:rsidRPr="00363A64">
        <w:rPr>
          <w:szCs w:val="24"/>
        </w:rPr>
        <w:t>refurbished</w:t>
      </w:r>
    </w:p>
    <w:p w:rsidR="000073BA" w:rsidRPr="00363A64" w:rsidRDefault="000073BA" w:rsidP="00B61A55">
      <w:pPr>
        <w:pStyle w:val="Bullet1"/>
        <w:spacing w:after="80"/>
        <w:rPr>
          <w:szCs w:val="24"/>
        </w:rPr>
      </w:pPr>
      <w:r w:rsidRPr="00363A64">
        <w:rPr>
          <w:szCs w:val="24"/>
        </w:rPr>
        <w:t>Commercial catering con</w:t>
      </w:r>
      <w:r w:rsidR="00890A34" w:rsidRPr="00363A64">
        <w:rPr>
          <w:szCs w:val="24"/>
        </w:rPr>
        <w:t xml:space="preserve">sultants – for kitchen upgrades and </w:t>
      </w:r>
      <w:r w:rsidRPr="00363A64">
        <w:rPr>
          <w:szCs w:val="24"/>
        </w:rPr>
        <w:t>renovations</w:t>
      </w:r>
    </w:p>
    <w:p w:rsidR="000073BA" w:rsidRPr="00363A64" w:rsidRDefault="000073BA" w:rsidP="00B61A55">
      <w:pPr>
        <w:pStyle w:val="Bullet1"/>
        <w:spacing w:after="80"/>
        <w:rPr>
          <w:szCs w:val="24"/>
        </w:rPr>
      </w:pPr>
      <w:r w:rsidRPr="00363A64">
        <w:rPr>
          <w:szCs w:val="24"/>
        </w:rPr>
        <w:t>Safety consultants – for a special</w:t>
      </w:r>
      <w:r w:rsidR="00890A34" w:rsidRPr="00363A64">
        <w:rPr>
          <w:szCs w:val="24"/>
        </w:rPr>
        <w:t xml:space="preserve"> event e.g. a </w:t>
      </w:r>
      <w:r w:rsidRPr="00363A64">
        <w:rPr>
          <w:szCs w:val="24"/>
        </w:rPr>
        <w:t>pyrotechnics display</w:t>
      </w:r>
    </w:p>
    <w:p w:rsidR="000073BA" w:rsidRPr="00363A64" w:rsidRDefault="00890A34" w:rsidP="00B61A55">
      <w:pPr>
        <w:pStyle w:val="Bullet1"/>
        <w:spacing w:after="80"/>
        <w:rPr>
          <w:szCs w:val="24"/>
        </w:rPr>
      </w:pPr>
      <w:r w:rsidRPr="00363A64">
        <w:rPr>
          <w:szCs w:val="24"/>
        </w:rPr>
        <w:t xml:space="preserve">Language and diversity or </w:t>
      </w:r>
      <w:r w:rsidR="000073BA" w:rsidRPr="00363A64">
        <w:rPr>
          <w:szCs w:val="24"/>
        </w:rPr>
        <w:t>cross-cultural experts – where a project involves people from a variety of different language, social, economic, religious or other backgrounds.</w:t>
      </w:r>
    </w:p>
    <w:p w:rsidR="003E129C" w:rsidRPr="00363A64" w:rsidRDefault="003E129C" w:rsidP="00B61A55">
      <w:pPr>
        <w:pStyle w:val="Heading4"/>
        <w:spacing w:before="200"/>
      </w:pPr>
      <w:r w:rsidRPr="00363A64">
        <w:t>Contractors and suppliers</w:t>
      </w:r>
    </w:p>
    <w:p w:rsidR="009D5AF3" w:rsidRPr="00363A64" w:rsidRDefault="000073BA" w:rsidP="00B61A55">
      <w:pPr>
        <w:pStyle w:val="BodyCopy"/>
        <w:spacing w:after="120"/>
        <w:rPr>
          <w:noProof w:val="0"/>
          <w:szCs w:val="24"/>
        </w:rPr>
      </w:pPr>
      <w:r w:rsidRPr="00363A64">
        <w:rPr>
          <w:noProof w:val="0"/>
          <w:szCs w:val="24"/>
        </w:rPr>
        <w:t>These are the businesses who will provide the goods and services which are at the heart of the project.</w:t>
      </w:r>
    </w:p>
    <w:p w:rsidR="000073BA" w:rsidRPr="00363A64" w:rsidRDefault="000073BA" w:rsidP="00B61A55">
      <w:pPr>
        <w:pStyle w:val="BodyCopy"/>
        <w:spacing w:after="120"/>
        <w:rPr>
          <w:noProof w:val="0"/>
          <w:szCs w:val="24"/>
        </w:rPr>
      </w:pPr>
      <w:r w:rsidRPr="00363A64">
        <w:rPr>
          <w:noProof w:val="0"/>
          <w:szCs w:val="24"/>
        </w:rPr>
        <w:t>They may range from architects and builders through to carpet and paint suppliers to those who sell tables, chairs and the flowers to decorate the rooms.</w:t>
      </w:r>
    </w:p>
    <w:p w:rsidR="000073BA" w:rsidRPr="00363A64" w:rsidRDefault="000073BA" w:rsidP="00B61A55">
      <w:pPr>
        <w:pStyle w:val="BodyCopy"/>
        <w:spacing w:after="120"/>
        <w:rPr>
          <w:noProof w:val="0"/>
          <w:szCs w:val="24"/>
        </w:rPr>
      </w:pPr>
      <w:r w:rsidRPr="00363A64">
        <w:rPr>
          <w:noProof w:val="0"/>
          <w:szCs w:val="24"/>
        </w:rPr>
        <w:t>Generally the following applies:</w:t>
      </w:r>
    </w:p>
    <w:p w:rsidR="00D633EC" w:rsidRPr="00363A64" w:rsidRDefault="00890A34" w:rsidP="00B61A55">
      <w:pPr>
        <w:pStyle w:val="Bullet1"/>
        <w:spacing w:after="80"/>
      </w:pPr>
      <w:r w:rsidRPr="00363A64">
        <w:t>A pre-selection occurs. F</w:t>
      </w:r>
      <w:r w:rsidR="000073BA" w:rsidRPr="00363A64">
        <w:t xml:space="preserve">or example you identify all the businesses who may be able to provide a certain product or service and then you determine which </w:t>
      </w:r>
      <w:r w:rsidR="000073BA" w:rsidRPr="00363A64">
        <w:rPr>
          <w:b/>
        </w:rPr>
        <w:t>one</w:t>
      </w:r>
      <w:r w:rsidR="000073BA" w:rsidRPr="00363A64">
        <w:t xml:space="preserve"> will be part of the administrative structure.</w:t>
      </w:r>
      <w:r w:rsidR="00904EA4" w:rsidRPr="00363A64">
        <w:t xml:space="preserve"> </w:t>
      </w:r>
      <w:r w:rsidR="000073BA" w:rsidRPr="00363A64">
        <w:t>It is not usual for there to be two businesses representing the one t</w:t>
      </w:r>
      <w:r w:rsidR="00B61A55" w:rsidRPr="00363A64">
        <w:t>ype of product or service</w:t>
      </w:r>
    </w:p>
    <w:p w:rsidR="000073BA" w:rsidRPr="00363A64" w:rsidRDefault="000073BA" w:rsidP="000073BA">
      <w:pPr>
        <w:pStyle w:val="Bullet1"/>
        <w:rPr>
          <w:szCs w:val="24"/>
        </w:rPr>
      </w:pPr>
      <w:r w:rsidRPr="00363A64">
        <w:rPr>
          <w:szCs w:val="24"/>
        </w:rPr>
        <w:t>The organisation is required to keep the information they learn while participating in the proj</w:t>
      </w:r>
      <w:r w:rsidR="00890A34" w:rsidRPr="00363A64">
        <w:rPr>
          <w:szCs w:val="24"/>
        </w:rPr>
        <w:t>ect ‘confidential’. T</w:t>
      </w:r>
      <w:r w:rsidRPr="00363A64">
        <w:rPr>
          <w:szCs w:val="24"/>
        </w:rPr>
        <w:t>hey may be required to sign a ‘confidentiality agreement’ to this extent</w:t>
      </w:r>
    </w:p>
    <w:p w:rsidR="000073BA" w:rsidRPr="00363A64" w:rsidRDefault="000073BA" w:rsidP="000073BA">
      <w:pPr>
        <w:pStyle w:val="Bullet1"/>
        <w:rPr>
          <w:szCs w:val="24"/>
        </w:rPr>
      </w:pPr>
      <w:r w:rsidRPr="00363A64">
        <w:rPr>
          <w:szCs w:val="24"/>
        </w:rPr>
        <w:t>The goods and/or services they are expected to advise on and provide are specified</w:t>
      </w:r>
      <w:r w:rsidR="00F669E1" w:rsidRPr="00363A64">
        <w:rPr>
          <w:szCs w:val="24"/>
        </w:rPr>
        <w:t xml:space="preserve"> and quantified</w:t>
      </w:r>
    </w:p>
    <w:p w:rsidR="00F669E1" w:rsidRPr="00363A64" w:rsidRDefault="00890A34" w:rsidP="00F669E1">
      <w:pPr>
        <w:pStyle w:val="Bullet1"/>
        <w:rPr>
          <w:szCs w:val="24"/>
        </w:rPr>
      </w:pPr>
      <w:r w:rsidRPr="00363A64">
        <w:rPr>
          <w:szCs w:val="24"/>
        </w:rPr>
        <w:t xml:space="preserve">Sample products and services are evaluated and </w:t>
      </w:r>
      <w:r w:rsidR="00F669E1" w:rsidRPr="00363A64">
        <w:rPr>
          <w:szCs w:val="24"/>
        </w:rPr>
        <w:t>assessed</w:t>
      </w:r>
    </w:p>
    <w:p w:rsidR="00F669E1" w:rsidRPr="00363A64" w:rsidRDefault="00F669E1" w:rsidP="00F669E1">
      <w:pPr>
        <w:pStyle w:val="Bullet1"/>
        <w:rPr>
          <w:szCs w:val="24"/>
        </w:rPr>
      </w:pPr>
      <w:r w:rsidRPr="00363A64">
        <w:rPr>
          <w:szCs w:val="24"/>
        </w:rPr>
        <w:t>Quotations are obtained – valid for three months</w:t>
      </w:r>
    </w:p>
    <w:p w:rsidR="000073BA" w:rsidRPr="00363A64" w:rsidRDefault="000073BA" w:rsidP="000073BA">
      <w:pPr>
        <w:pStyle w:val="Bullet1"/>
        <w:rPr>
          <w:szCs w:val="24"/>
        </w:rPr>
      </w:pPr>
      <w:r w:rsidRPr="00363A64">
        <w:rPr>
          <w:szCs w:val="24"/>
        </w:rPr>
        <w:t>The participation e</w:t>
      </w:r>
      <w:r w:rsidR="00890A34" w:rsidRPr="00363A64">
        <w:rPr>
          <w:szCs w:val="24"/>
        </w:rPr>
        <w:t xml:space="preserve">xpected of them is stipulated, </w:t>
      </w:r>
      <w:r w:rsidRPr="00363A64">
        <w:rPr>
          <w:szCs w:val="24"/>
        </w:rPr>
        <w:t>for example:</w:t>
      </w:r>
    </w:p>
    <w:p w:rsidR="000073BA" w:rsidRPr="00363A64" w:rsidRDefault="000073BA" w:rsidP="0072102D">
      <w:pPr>
        <w:pStyle w:val="Bullet2"/>
        <w:rPr>
          <w:lang w:val="en-AU"/>
        </w:rPr>
      </w:pPr>
      <w:r w:rsidRPr="00363A64">
        <w:rPr>
          <w:lang w:val="en-AU"/>
        </w:rPr>
        <w:lastRenderedPageBreak/>
        <w:t>To attend XYZ meetings</w:t>
      </w:r>
    </w:p>
    <w:p w:rsidR="000073BA" w:rsidRPr="00363A64" w:rsidRDefault="00904EA4" w:rsidP="0072102D">
      <w:pPr>
        <w:pStyle w:val="Bullet2"/>
        <w:rPr>
          <w:lang w:val="en-AU"/>
        </w:rPr>
      </w:pPr>
      <w:r w:rsidRPr="00363A64">
        <w:rPr>
          <w:noProof/>
          <w:lang w:val="en-AU"/>
        </w:rPr>
        <w:drawing>
          <wp:anchor distT="0" distB="0" distL="114300" distR="114300" simplePos="0" relativeHeight="251767808" behindDoc="0" locked="0" layoutInCell="1" allowOverlap="1">
            <wp:simplePos x="0" y="0"/>
            <wp:positionH relativeFrom="column">
              <wp:posOffset>3785235</wp:posOffset>
            </wp:positionH>
            <wp:positionV relativeFrom="paragraph">
              <wp:posOffset>106680</wp:posOffset>
            </wp:positionV>
            <wp:extent cx="1764030" cy="1173480"/>
            <wp:effectExtent l="19050" t="0" r="7620" b="0"/>
            <wp:wrapSquare wrapText="bothSides"/>
            <wp:docPr id="58" name="Picture 57" descr="MP900442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59.JPG"/>
                    <pic:cNvPicPr/>
                  </pic:nvPicPr>
                  <pic:blipFill>
                    <a:blip r:embed="rId69" cstate="print"/>
                    <a:stretch>
                      <a:fillRect/>
                    </a:stretch>
                  </pic:blipFill>
                  <pic:spPr>
                    <a:xfrm>
                      <a:off x="0" y="0"/>
                      <a:ext cx="1764030" cy="1173480"/>
                    </a:xfrm>
                    <a:prstGeom prst="rect">
                      <a:avLst/>
                    </a:prstGeom>
                  </pic:spPr>
                </pic:pic>
              </a:graphicData>
            </a:graphic>
          </wp:anchor>
        </w:drawing>
      </w:r>
      <w:r w:rsidR="000073BA" w:rsidRPr="00363A64">
        <w:rPr>
          <w:lang w:val="en-AU"/>
        </w:rPr>
        <w:t>To work cooperatively with nominated other contractors, suppliers and/or government agencies</w:t>
      </w:r>
    </w:p>
    <w:p w:rsidR="000073BA" w:rsidRPr="00363A64" w:rsidRDefault="000073BA" w:rsidP="0072102D">
      <w:pPr>
        <w:pStyle w:val="Bullet2"/>
        <w:rPr>
          <w:lang w:val="en-AU"/>
        </w:rPr>
      </w:pPr>
      <w:r w:rsidRPr="00363A64">
        <w:rPr>
          <w:lang w:val="en-AU"/>
        </w:rPr>
        <w:t>To provide items which are ‘fit for task’</w:t>
      </w:r>
      <w:r w:rsidR="00890A34" w:rsidRPr="00363A64">
        <w:rPr>
          <w:lang w:val="en-AU"/>
        </w:rPr>
        <w:t xml:space="preserve">. This means they </w:t>
      </w:r>
      <w:r w:rsidRPr="00363A64">
        <w:rPr>
          <w:lang w:val="en-AU"/>
        </w:rPr>
        <w:t>are safe, reliable, compliant with all relevant legislation</w:t>
      </w:r>
      <w:r w:rsidR="00890A34" w:rsidRPr="00363A64">
        <w:rPr>
          <w:lang w:val="en-AU"/>
        </w:rPr>
        <w:t xml:space="preserve"> and match any samples provided for </w:t>
      </w:r>
      <w:r w:rsidR="003055FE" w:rsidRPr="00363A64">
        <w:rPr>
          <w:lang w:val="en-AU"/>
        </w:rPr>
        <w:t>ins</w:t>
      </w:r>
      <w:r w:rsidR="00890A34" w:rsidRPr="00363A64">
        <w:rPr>
          <w:lang w:val="en-AU"/>
        </w:rPr>
        <w:t>pection as part of the decision-</w:t>
      </w:r>
      <w:r w:rsidR="003055FE" w:rsidRPr="00363A64">
        <w:rPr>
          <w:lang w:val="en-AU"/>
        </w:rPr>
        <w:t>making process about what items to purchase</w:t>
      </w:r>
    </w:p>
    <w:p w:rsidR="000073BA" w:rsidRPr="00363A64" w:rsidRDefault="003055FE" w:rsidP="0072102D">
      <w:pPr>
        <w:pStyle w:val="Bullet2"/>
        <w:rPr>
          <w:lang w:val="en-AU"/>
        </w:rPr>
      </w:pPr>
      <w:r w:rsidRPr="00363A64">
        <w:rPr>
          <w:lang w:val="en-AU"/>
        </w:rPr>
        <w:t xml:space="preserve">To be available to provide telephone </w:t>
      </w:r>
      <w:r w:rsidR="0076667B" w:rsidRPr="00363A64">
        <w:rPr>
          <w:lang w:val="en-AU"/>
        </w:rPr>
        <w:t>and on</w:t>
      </w:r>
      <w:r w:rsidR="00890A34" w:rsidRPr="00363A64">
        <w:rPr>
          <w:lang w:val="en-AU"/>
        </w:rPr>
        <w:t>-</w:t>
      </w:r>
      <w:r w:rsidR="0076667B" w:rsidRPr="00363A64">
        <w:rPr>
          <w:lang w:val="en-AU"/>
        </w:rPr>
        <w:t>line support at all times</w:t>
      </w:r>
    </w:p>
    <w:p w:rsidR="00F669E1" w:rsidRPr="00363A64" w:rsidRDefault="00890A34" w:rsidP="00F669E1">
      <w:pPr>
        <w:pStyle w:val="Bullet1"/>
      </w:pPr>
      <w:r w:rsidRPr="00363A64">
        <w:t xml:space="preserve">A decision on which </w:t>
      </w:r>
      <w:r w:rsidR="00F669E1" w:rsidRPr="00363A64">
        <w:t>supplier is made based on quotations, quality, and responses to other criteria.</w:t>
      </w:r>
    </w:p>
    <w:p w:rsidR="003055FE" w:rsidRPr="00363A64" w:rsidRDefault="00053596" w:rsidP="0072102D">
      <w:pPr>
        <w:pStyle w:val="Heading4"/>
      </w:pPr>
      <w:r w:rsidRPr="00363A64">
        <w:t>G</w:t>
      </w:r>
      <w:r w:rsidR="003055FE" w:rsidRPr="00363A64">
        <w:t>roups</w:t>
      </w:r>
    </w:p>
    <w:p w:rsidR="00053596" w:rsidRPr="00363A64" w:rsidRDefault="00053596" w:rsidP="003055FE">
      <w:pPr>
        <w:pStyle w:val="BodyCopy"/>
        <w:rPr>
          <w:noProof w:val="0"/>
          <w:szCs w:val="24"/>
        </w:rPr>
      </w:pPr>
      <w:r w:rsidRPr="00363A64">
        <w:rPr>
          <w:noProof w:val="0"/>
          <w:szCs w:val="24"/>
        </w:rPr>
        <w:t>The administrative structure may feature the use of one or more types of ‘groups’ which may be called:</w:t>
      </w:r>
    </w:p>
    <w:p w:rsidR="00053596" w:rsidRPr="00363A64" w:rsidRDefault="00053596" w:rsidP="00053596">
      <w:pPr>
        <w:pStyle w:val="Bullet1"/>
        <w:rPr>
          <w:szCs w:val="24"/>
        </w:rPr>
      </w:pPr>
      <w:r w:rsidRPr="00363A64">
        <w:rPr>
          <w:szCs w:val="24"/>
        </w:rPr>
        <w:t>Advisory groups</w:t>
      </w:r>
    </w:p>
    <w:p w:rsidR="00053596" w:rsidRPr="00363A64" w:rsidRDefault="00053596" w:rsidP="00053596">
      <w:pPr>
        <w:pStyle w:val="Bullet1"/>
        <w:rPr>
          <w:szCs w:val="24"/>
        </w:rPr>
      </w:pPr>
      <w:r w:rsidRPr="00363A64">
        <w:rPr>
          <w:szCs w:val="24"/>
        </w:rPr>
        <w:t>Reference groups</w:t>
      </w:r>
    </w:p>
    <w:p w:rsidR="00053596" w:rsidRPr="00363A64" w:rsidRDefault="00053596" w:rsidP="00053596">
      <w:pPr>
        <w:pStyle w:val="Bullet1"/>
        <w:rPr>
          <w:szCs w:val="24"/>
        </w:rPr>
      </w:pPr>
      <w:r w:rsidRPr="00363A64">
        <w:rPr>
          <w:szCs w:val="24"/>
        </w:rPr>
        <w:t>Consultative groups.</w:t>
      </w:r>
    </w:p>
    <w:p w:rsidR="00053596" w:rsidRPr="00363A64" w:rsidRDefault="00053596" w:rsidP="003055FE">
      <w:pPr>
        <w:pStyle w:val="BodyCopy"/>
        <w:rPr>
          <w:noProof w:val="0"/>
          <w:szCs w:val="24"/>
        </w:rPr>
      </w:pPr>
      <w:r w:rsidRPr="00363A64">
        <w:rPr>
          <w:noProof w:val="0"/>
          <w:szCs w:val="24"/>
        </w:rPr>
        <w:t xml:space="preserve">These </w:t>
      </w:r>
      <w:r w:rsidR="003055FE" w:rsidRPr="00363A64">
        <w:rPr>
          <w:noProof w:val="0"/>
          <w:szCs w:val="24"/>
        </w:rPr>
        <w:t xml:space="preserve">groups are not a necessary part of the administrative structure for </w:t>
      </w:r>
      <w:r w:rsidR="003055FE" w:rsidRPr="00363A64">
        <w:rPr>
          <w:i/>
          <w:noProof w:val="0"/>
          <w:szCs w:val="24"/>
        </w:rPr>
        <w:t>all</w:t>
      </w:r>
      <w:r w:rsidR="003055FE" w:rsidRPr="00363A64">
        <w:rPr>
          <w:noProof w:val="0"/>
          <w:szCs w:val="24"/>
        </w:rPr>
        <w:t xml:space="preserve"> small projects</w:t>
      </w:r>
      <w:r w:rsidRPr="00363A64">
        <w:rPr>
          <w:noProof w:val="0"/>
          <w:szCs w:val="24"/>
        </w:rPr>
        <w:t xml:space="preserve"> but are beneficial in some instances</w:t>
      </w:r>
      <w:r w:rsidR="00890A34" w:rsidRPr="00363A64">
        <w:rPr>
          <w:noProof w:val="0"/>
          <w:szCs w:val="24"/>
        </w:rPr>
        <w:t>,</w:t>
      </w:r>
      <w:r w:rsidRPr="00363A64">
        <w:rPr>
          <w:noProof w:val="0"/>
          <w:szCs w:val="24"/>
        </w:rPr>
        <w:t xml:space="preserve"> especially in situations where it is important to:</w:t>
      </w:r>
    </w:p>
    <w:p w:rsidR="003055FE" w:rsidRPr="00363A64" w:rsidRDefault="00053596" w:rsidP="00053596">
      <w:pPr>
        <w:pStyle w:val="Bullet1"/>
        <w:rPr>
          <w:szCs w:val="24"/>
        </w:rPr>
      </w:pPr>
      <w:r w:rsidRPr="00363A64">
        <w:rPr>
          <w:szCs w:val="24"/>
        </w:rPr>
        <w:t>Liaise with others – especially those external to the organisation</w:t>
      </w:r>
    </w:p>
    <w:p w:rsidR="00053596" w:rsidRPr="00363A64" w:rsidRDefault="00053596" w:rsidP="00053596">
      <w:pPr>
        <w:pStyle w:val="Bullet1"/>
        <w:rPr>
          <w:szCs w:val="24"/>
        </w:rPr>
      </w:pPr>
      <w:r w:rsidRPr="00363A64">
        <w:rPr>
          <w:szCs w:val="24"/>
        </w:rPr>
        <w:t>Demonstrate consultation with others</w:t>
      </w:r>
    </w:p>
    <w:p w:rsidR="00053596" w:rsidRPr="00363A64" w:rsidRDefault="00053596" w:rsidP="00053596">
      <w:pPr>
        <w:pStyle w:val="Bullet1"/>
        <w:rPr>
          <w:szCs w:val="24"/>
        </w:rPr>
      </w:pPr>
      <w:r w:rsidRPr="00363A64">
        <w:rPr>
          <w:szCs w:val="24"/>
        </w:rPr>
        <w:t>Allow others to make input</w:t>
      </w:r>
    </w:p>
    <w:p w:rsidR="00053596" w:rsidRPr="00363A64" w:rsidRDefault="00053596" w:rsidP="00053596">
      <w:pPr>
        <w:pStyle w:val="Bullet1"/>
        <w:rPr>
          <w:szCs w:val="24"/>
        </w:rPr>
      </w:pPr>
      <w:r w:rsidRPr="00363A64">
        <w:rPr>
          <w:szCs w:val="24"/>
        </w:rPr>
        <w:t>Capture a wide range of thoughts and opinions</w:t>
      </w:r>
    </w:p>
    <w:p w:rsidR="00053596" w:rsidRPr="00363A64" w:rsidRDefault="00053596" w:rsidP="00053596">
      <w:pPr>
        <w:pStyle w:val="Bullet1"/>
        <w:rPr>
          <w:szCs w:val="24"/>
        </w:rPr>
      </w:pPr>
      <w:r w:rsidRPr="00363A64">
        <w:rPr>
          <w:szCs w:val="24"/>
        </w:rPr>
        <w:t>Generate 360</w:t>
      </w:r>
      <w:r w:rsidRPr="00363A64">
        <w:rPr>
          <w:rFonts w:cs="Helvetica"/>
          <w:szCs w:val="24"/>
        </w:rPr>
        <w:t>˚</w:t>
      </w:r>
      <w:r w:rsidRPr="00363A64">
        <w:rPr>
          <w:szCs w:val="24"/>
        </w:rPr>
        <w:t xml:space="preserve"> feedback</w:t>
      </w:r>
    </w:p>
    <w:p w:rsidR="00053596" w:rsidRPr="00363A64" w:rsidRDefault="00053596" w:rsidP="00053596">
      <w:pPr>
        <w:pStyle w:val="Bullet1"/>
        <w:rPr>
          <w:szCs w:val="24"/>
        </w:rPr>
      </w:pPr>
      <w:r w:rsidRPr="00363A64">
        <w:rPr>
          <w:szCs w:val="24"/>
        </w:rPr>
        <w:t>Encourage others to buy-in to the project and accept it.</w:t>
      </w:r>
    </w:p>
    <w:p w:rsidR="003E129C" w:rsidRPr="00363A64" w:rsidRDefault="003E129C" w:rsidP="0072102D">
      <w:pPr>
        <w:pStyle w:val="Heading4"/>
      </w:pPr>
      <w:r w:rsidRPr="00363A64">
        <w:t>Steering committee</w:t>
      </w:r>
    </w:p>
    <w:p w:rsidR="009D5AF3" w:rsidRPr="00363A64" w:rsidRDefault="003055FE" w:rsidP="009D5AF3">
      <w:pPr>
        <w:pStyle w:val="BodyCopy"/>
        <w:rPr>
          <w:noProof w:val="0"/>
          <w:szCs w:val="24"/>
        </w:rPr>
      </w:pPr>
      <w:r w:rsidRPr="00363A64">
        <w:rPr>
          <w:noProof w:val="0"/>
          <w:szCs w:val="24"/>
        </w:rPr>
        <w:t>A steering committee is also not a common part of most small projects.</w:t>
      </w:r>
    </w:p>
    <w:p w:rsidR="0076667B" w:rsidRPr="00363A64" w:rsidRDefault="003055FE" w:rsidP="009D5AF3">
      <w:pPr>
        <w:pStyle w:val="BodyCopy"/>
        <w:rPr>
          <w:noProof w:val="0"/>
          <w:szCs w:val="24"/>
        </w:rPr>
      </w:pPr>
      <w:r w:rsidRPr="00363A64">
        <w:rPr>
          <w:noProof w:val="0"/>
          <w:szCs w:val="24"/>
        </w:rPr>
        <w:t>A steering committee comprises representatives from the groups identified above and its role is to help ‘steer’ the project to a successful conclusion.</w:t>
      </w:r>
    </w:p>
    <w:p w:rsidR="003055FE" w:rsidRPr="00363A64" w:rsidRDefault="003055FE" w:rsidP="009D5AF3">
      <w:pPr>
        <w:pStyle w:val="BodyCopy"/>
        <w:rPr>
          <w:noProof w:val="0"/>
          <w:szCs w:val="24"/>
        </w:rPr>
      </w:pPr>
      <w:r w:rsidRPr="00363A64">
        <w:rPr>
          <w:noProof w:val="0"/>
          <w:szCs w:val="24"/>
        </w:rPr>
        <w:t>It does this by:</w:t>
      </w:r>
    </w:p>
    <w:p w:rsidR="003055FE" w:rsidRPr="00363A64" w:rsidRDefault="00890A34" w:rsidP="003055FE">
      <w:pPr>
        <w:pStyle w:val="Bullet1"/>
        <w:rPr>
          <w:szCs w:val="24"/>
        </w:rPr>
      </w:pPr>
      <w:r w:rsidRPr="00363A64">
        <w:rPr>
          <w:szCs w:val="24"/>
        </w:rPr>
        <w:t>Providing over</w:t>
      </w:r>
      <w:r w:rsidR="003055FE" w:rsidRPr="00363A64">
        <w:rPr>
          <w:szCs w:val="24"/>
        </w:rPr>
        <w:t>sight of the project</w:t>
      </w:r>
    </w:p>
    <w:p w:rsidR="003055FE" w:rsidRPr="00363A64" w:rsidRDefault="003055FE" w:rsidP="003055FE">
      <w:pPr>
        <w:pStyle w:val="Bullet1"/>
        <w:rPr>
          <w:szCs w:val="24"/>
        </w:rPr>
      </w:pPr>
      <w:r w:rsidRPr="00363A64">
        <w:rPr>
          <w:szCs w:val="24"/>
        </w:rPr>
        <w:t>Reviewing the progress of the project against approved plans and targets</w:t>
      </w:r>
    </w:p>
    <w:p w:rsidR="003055FE" w:rsidRPr="00363A64" w:rsidRDefault="003055FE" w:rsidP="003055FE">
      <w:pPr>
        <w:pStyle w:val="Bullet1"/>
        <w:rPr>
          <w:szCs w:val="24"/>
        </w:rPr>
      </w:pPr>
      <w:r w:rsidRPr="00363A64">
        <w:rPr>
          <w:szCs w:val="24"/>
        </w:rPr>
        <w:t>Giving you guidance on all manner of topics which may arise as part of you</w:t>
      </w:r>
      <w:r w:rsidR="00890A34" w:rsidRPr="00363A64">
        <w:rPr>
          <w:szCs w:val="24"/>
        </w:rPr>
        <w:t>r management for the project. F</w:t>
      </w:r>
      <w:r w:rsidRPr="00363A64">
        <w:rPr>
          <w:szCs w:val="24"/>
        </w:rPr>
        <w:t>or example you may turn to the steering committee (or members of it) for advice and direction in relation to areas in which the committee members have considerable experience and acknowledged expertise in areas such as:</w:t>
      </w:r>
    </w:p>
    <w:p w:rsidR="003055FE" w:rsidRPr="00363A64" w:rsidRDefault="003055FE" w:rsidP="0072102D">
      <w:pPr>
        <w:pStyle w:val="Bullet2"/>
        <w:rPr>
          <w:lang w:val="en-AU"/>
        </w:rPr>
      </w:pPr>
      <w:r w:rsidRPr="00363A64">
        <w:rPr>
          <w:lang w:val="en-AU"/>
        </w:rPr>
        <w:t>Company rules, requirements, policies, procedures and protocols</w:t>
      </w:r>
    </w:p>
    <w:p w:rsidR="00904EA4" w:rsidRPr="00363A64" w:rsidRDefault="003055FE" w:rsidP="00904EA4">
      <w:pPr>
        <w:pStyle w:val="Bullet2"/>
        <w:rPr>
          <w:lang w:val="en-AU"/>
        </w:rPr>
      </w:pPr>
      <w:r w:rsidRPr="00363A64">
        <w:rPr>
          <w:lang w:val="en-AU"/>
        </w:rPr>
        <w:t>Legal issues</w:t>
      </w:r>
      <w:r w:rsidR="00904EA4" w:rsidRPr="00363A64">
        <w:rPr>
          <w:lang w:val="en-AU"/>
        </w:rPr>
        <w:br w:type="page"/>
      </w:r>
    </w:p>
    <w:p w:rsidR="003055FE" w:rsidRPr="00363A64" w:rsidRDefault="00904EA4" w:rsidP="0072102D">
      <w:pPr>
        <w:pStyle w:val="Bullet2"/>
        <w:rPr>
          <w:lang w:val="en-AU"/>
        </w:rPr>
      </w:pPr>
      <w:r w:rsidRPr="00363A64">
        <w:rPr>
          <w:noProof/>
          <w:lang w:val="en-AU"/>
        </w:rPr>
        <w:lastRenderedPageBreak/>
        <w:drawing>
          <wp:anchor distT="0" distB="0" distL="114300" distR="114300" simplePos="0" relativeHeight="251768832" behindDoc="0" locked="0" layoutInCell="1" allowOverlap="1">
            <wp:simplePos x="0" y="0"/>
            <wp:positionH relativeFrom="column">
              <wp:posOffset>3615690</wp:posOffset>
            </wp:positionH>
            <wp:positionV relativeFrom="paragraph">
              <wp:posOffset>228600</wp:posOffset>
            </wp:positionV>
            <wp:extent cx="1952625" cy="1691640"/>
            <wp:effectExtent l="19050" t="0" r="9525" b="0"/>
            <wp:wrapSquare wrapText="bothSides"/>
            <wp:docPr id="61" name="Picture 59" descr="Strategy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 chart.jpg"/>
                    <pic:cNvPicPr/>
                  </pic:nvPicPr>
                  <pic:blipFill>
                    <a:blip r:embed="rId70" cstate="print"/>
                    <a:stretch>
                      <a:fillRect/>
                    </a:stretch>
                  </pic:blipFill>
                  <pic:spPr>
                    <a:xfrm>
                      <a:off x="0" y="0"/>
                      <a:ext cx="1952625" cy="1691640"/>
                    </a:xfrm>
                    <a:prstGeom prst="rect">
                      <a:avLst/>
                    </a:prstGeom>
                  </pic:spPr>
                </pic:pic>
              </a:graphicData>
            </a:graphic>
          </wp:anchor>
        </w:drawing>
      </w:r>
      <w:r w:rsidR="003055FE" w:rsidRPr="00363A64">
        <w:rPr>
          <w:lang w:val="en-AU"/>
        </w:rPr>
        <w:t>Industrial relations</w:t>
      </w:r>
    </w:p>
    <w:p w:rsidR="003055FE" w:rsidRPr="00363A64" w:rsidRDefault="003055FE" w:rsidP="0072102D">
      <w:pPr>
        <w:pStyle w:val="Bullet2"/>
        <w:rPr>
          <w:lang w:val="en-AU"/>
        </w:rPr>
      </w:pPr>
      <w:r w:rsidRPr="00363A64">
        <w:rPr>
          <w:lang w:val="en-AU"/>
        </w:rPr>
        <w:t>Finance and budget</w:t>
      </w:r>
    </w:p>
    <w:p w:rsidR="003055FE" w:rsidRPr="00363A64" w:rsidRDefault="003055FE" w:rsidP="0072102D">
      <w:pPr>
        <w:pStyle w:val="Bullet2"/>
        <w:rPr>
          <w:lang w:val="en-AU"/>
        </w:rPr>
      </w:pPr>
      <w:r w:rsidRPr="00363A64">
        <w:rPr>
          <w:lang w:val="en-AU"/>
        </w:rPr>
        <w:t>Acquisitions</w:t>
      </w:r>
    </w:p>
    <w:p w:rsidR="003055FE" w:rsidRPr="00363A64" w:rsidRDefault="003055FE" w:rsidP="0072102D">
      <w:pPr>
        <w:pStyle w:val="Bullet2"/>
        <w:rPr>
          <w:lang w:val="en-AU"/>
        </w:rPr>
      </w:pPr>
      <w:r w:rsidRPr="00363A64">
        <w:rPr>
          <w:lang w:val="en-AU"/>
        </w:rPr>
        <w:t>Marketing.</w:t>
      </w:r>
    </w:p>
    <w:p w:rsidR="006940E9" w:rsidRPr="00363A64" w:rsidRDefault="003055FE" w:rsidP="006940E9">
      <w:pPr>
        <w:pStyle w:val="BodyCopy"/>
        <w:rPr>
          <w:noProof w:val="0"/>
        </w:rPr>
      </w:pPr>
      <w:r w:rsidRPr="00363A64">
        <w:rPr>
          <w:noProof w:val="0"/>
        </w:rPr>
        <w:t>Depending on how the role of the steering committee is developed or interpreted by your employer, it may have:</w:t>
      </w:r>
    </w:p>
    <w:p w:rsidR="003055FE" w:rsidRPr="00363A64" w:rsidRDefault="003055FE" w:rsidP="003055FE">
      <w:pPr>
        <w:pStyle w:val="Bullet1"/>
      </w:pPr>
      <w:r w:rsidRPr="00363A64">
        <w:t>An advisory role only</w:t>
      </w:r>
    </w:p>
    <w:p w:rsidR="003055FE" w:rsidRPr="00363A64" w:rsidRDefault="003055FE" w:rsidP="003055FE">
      <w:pPr>
        <w:pStyle w:val="Bullet1"/>
      </w:pPr>
      <w:r w:rsidRPr="00363A64">
        <w:t>Total control over the projec</w:t>
      </w:r>
      <w:r w:rsidR="00890A34" w:rsidRPr="00363A64">
        <w:t xml:space="preserve">t – meaning it has the capacity and </w:t>
      </w:r>
      <w:r w:rsidRPr="00363A64">
        <w:t>authority to take over the project from you if it believes this is necessary for whatever reason.</w:t>
      </w:r>
    </w:p>
    <w:p w:rsidR="00292B74" w:rsidRPr="00363A64" w:rsidRDefault="00292B74" w:rsidP="00292B74">
      <w:pPr>
        <w:pStyle w:val="Heading2"/>
      </w:pPr>
      <w:r w:rsidRPr="00363A64">
        <w:t>1.5</w:t>
      </w:r>
      <w:r w:rsidRPr="00363A64">
        <w:tab/>
      </w:r>
      <w:r w:rsidR="00B977B5">
        <w:fldChar w:fldCharType="begin"/>
      </w:r>
      <w:r w:rsidR="00B977B5">
        <w:instrText xml:space="preserve"> REF  Criteria15 </w:instrText>
      </w:r>
      <w:r w:rsidR="00B977B5">
        <w:fldChar w:fldCharType="separate"/>
      </w:r>
      <w:sdt>
        <w:sdtPr>
          <w:alias w:val="Criteria 1.5"/>
          <w:tag w:val="Insert Criteria 1.5"/>
          <w:id w:val="88282055"/>
          <w:lock w:val="sdtLocked"/>
          <w:placeholder>
            <w:docPart w:val="2937AC80807E4B6CBB38D9651FACFD37"/>
          </w:placeholder>
        </w:sdtPr>
        <w:sdtEndPr/>
        <w:sdtContent>
          <w:r w:rsidR="00271896" w:rsidRPr="00363A64">
            <w:t>Allocate project responsibilities in agreement with others, and clearly communicate responsibilities to all involved</w:t>
          </w:r>
        </w:sdtContent>
      </w:sdt>
      <w:r w:rsidR="00B977B5">
        <w:fldChar w:fldCharType="end"/>
      </w:r>
    </w:p>
    <w:p w:rsidR="00292B74" w:rsidRPr="00363A64" w:rsidRDefault="00292B74" w:rsidP="00292B74">
      <w:pPr>
        <w:pStyle w:val="Heading3"/>
      </w:pPr>
      <w:r w:rsidRPr="00363A64">
        <w:t>Introduction</w:t>
      </w:r>
    </w:p>
    <w:p w:rsidR="00292B74" w:rsidRPr="00363A64" w:rsidRDefault="003D1B82" w:rsidP="00292B74">
      <w:pPr>
        <w:pStyle w:val="BodyCopy"/>
        <w:rPr>
          <w:noProof w:val="0"/>
          <w:szCs w:val="24"/>
        </w:rPr>
      </w:pPr>
      <w:r w:rsidRPr="00363A64">
        <w:rPr>
          <w:noProof w:val="0"/>
          <w:szCs w:val="24"/>
        </w:rPr>
        <w:t>The identified responsibilities for any project need to be allocated to the re</w:t>
      </w:r>
      <w:r w:rsidR="00835C6C" w:rsidRPr="00363A64">
        <w:rPr>
          <w:noProof w:val="0"/>
          <w:szCs w:val="24"/>
        </w:rPr>
        <w:t>levant persons and/or business</w:t>
      </w:r>
      <w:r w:rsidRPr="00363A64">
        <w:rPr>
          <w:noProof w:val="0"/>
          <w:szCs w:val="24"/>
        </w:rPr>
        <w:t>es so the project wil</w:t>
      </w:r>
      <w:r w:rsidR="00835C6C" w:rsidRPr="00363A64">
        <w:rPr>
          <w:noProof w:val="0"/>
          <w:szCs w:val="24"/>
        </w:rPr>
        <w:t xml:space="preserve">l achieve the required outcomes and </w:t>
      </w:r>
      <w:r w:rsidRPr="00363A64">
        <w:rPr>
          <w:noProof w:val="0"/>
          <w:szCs w:val="24"/>
        </w:rPr>
        <w:t>objectives.</w:t>
      </w:r>
    </w:p>
    <w:p w:rsidR="003D1B82" w:rsidRPr="00363A64" w:rsidRDefault="003D1B82" w:rsidP="00292B74">
      <w:pPr>
        <w:pStyle w:val="BodyCopy"/>
        <w:rPr>
          <w:noProof w:val="0"/>
          <w:szCs w:val="24"/>
        </w:rPr>
      </w:pPr>
      <w:r w:rsidRPr="00363A64">
        <w:rPr>
          <w:noProof w:val="0"/>
          <w:szCs w:val="24"/>
        </w:rPr>
        <w:t>This section provides direction on how to allocate these responsibilities</w:t>
      </w:r>
      <w:r w:rsidR="00971702" w:rsidRPr="00363A64">
        <w:rPr>
          <w:noProof w:val="0"/>
          <w:szCs w:val="24"/>
        </w:rPr>
        <w:t>,</w:t>
      </w:r>
      <w:r w:rsidRPr="00363A64">
        <w:rPr>
          <w:noProof w:val="0"/>
          <w:szCs w:val="24"/>
        </w:rPr>
        <w:t xml:space="preserve"> highlights </w:t>
      </w:r>
      <w:r w:rsidR="00971702" w:rsidRPr="00363A64">
        <w:rPr>
          <w:noProof w:val="0"/>
          <w:szCs w:val="24"/>
        </w:rPr>
        <w:t xml:space="preserve">ways to </w:t>
      </w:r>
      <w:r w:rsidRPr="00363A64">
        <w:rPr>
          <w:noProof w:val="0"/>
          <w:szCs w:val="24"/>
        </w:rPr>
        <w:t>communicat</w:t>
      </w:r>
      <w:r w:rsidR="00971702" w:rsidRPr="00363A64">
        <w:rPr>
          <w:noProof w:val="0"/>
          <w:szCs w:val="24"/>
        </w:rPr>
        <w:t>e</w:t>
      </w:r>
      <w:r w:rsidRPr="00363A64">
        <w:rPr>
          <w:noProof w:val="0"/>
          <w:szCs w:val="24"/>
        </w:rPr>
        <w:t xml:space="preserve"> those responsibilities</w:t>
      </w:r>
      <w:r w:rsidR="00971702" w:rsidRPr="00363A64">
        <w:rPr>
          <w:noProof w:val="0"/>
          <w:szCs w:val="24"/>
        </w:rPr>
        <w:t xml:space="preserve"> and introduces project management tools</w:t>
      </w:r>
      <w:r w:rsidRPr="00363A64">
        <w:rPr>
          <w:noProof w:val="0"/>
          <w:szCs w:val="24"/>
        </w:rPr>
        <w:t>.</w:t>
      </w:r>
    </w:p>
    <w:p w:rsidR="00FE27EF" w:rsidRPr="00363A64" w:rsidRDefault="003D1B82" w:rsidP="00292B74">
      <w:pPr>
        <w:pStyle w:val="BodyCopy"/>
        <w:rPr>
          <w:noProof w:val="0"/>
          <w:szCs w:val="24"/>
        </w:rPr>
      </w:pPr>
      <w:r w:rsidRPr="00363A64">
        <w:rPr>
          <w:noProof w:val="0"/>
          <w:szCs w:val="24"/>
          <w:u w:val="single"/>
        </w:rPr>
        <w:t>Please note:</w:t>
      </w:r>
      <w:r w:rsidRPr="00363A64">
        <w:rPr>
          <w:noProof w:val="0"/>
          <w:szCs w:val="24"/>
        </w:rPr>
        <w:t xml:space="preserve"> given the wide range of projects which may be undertaken this section does not try to identify the specific responsibilities which may need to be allocated.</w:t>
      </w:r>
      <w:r w:rsidR="00FE27EF" w:rsidRPr="00363A64">
        <w:rPr>
          <w:noProof w:val="0"/>
          <w:szCs w:val="24"/>
        </w:rPr>
        <w:t xml:space="preserve"> </w:t>
      </w:r>
    </w:p>
    <w:p w:rsidR="003D1B82" w:rsidRPr="00363A64" w:rsidRDefault="00FE27EF" w:rsidP="00292B74">
      <w:pPr>
        <w:pStyle w:val="BodyCopy"/>
        <w:rPr>
          <w:noProof w:val="0"/>
          <w:szCs w:val="24"/>
        </w:rPr>
      </w:pPr>
      <w:r w:rsidRPr="00363A64">
        <w:rPr>
          <w:noProof w:val="0"/>
          <w:szCs w:val="24"/>
        </w:rPr>
        <w:t>Previous notes (and those which follow) indicate the type and variety of responsibilities which may need to be allocated.</w:t>
      </w:r>
    </w:p>
    <w:p w:rsidR="00292B74" w:rsidRPr="00363A64" w:rsidRDefault="003D1B82" w:rsidP="00292B74">
      <w:pPr>
        <w:pStyle w:val="Heading3"/>
      </w:pPr>
      <w:r w:rsidRPr="00363A64">
        <w:t>Basis for allocating project responsibilities</w:t>
      </w:r>
    </w:p>
    <w:p w:rsidR="0076667B" w:rsidRPr="00363A64" w:rsidRDefault="003D1B82" w:rsidP="00292B74">
      <w:pPr>
        <w:pStyle w:val="BodyCopy"/>
        <w:rPr>
          <w:noProof w:val="0"/>
          <w:szCs w:val="24"/>
        </w:rPr>
      </w:pPr>
      <w:r w:rsidRPr="00363A64">
        <w:rPr>
          <w:noProof w:val="0"/>
          <w:szCs w:val="24"/>
        </w:rPr>
        <w:t xml:space="preserve">The basis for allocating project responsibilities relates to a </w:t>
      </w:r>
      <w:r w:rsidRPr="00363A64">
        <w:rPr>
          <w:i/>
          <w:noProof w:val="0"/>
          <w:szCs w:val="24"/>
        </w:rPr>
        <w:t>combination of factors</w:t>
      </w:r>
      <w:r w:rsidRPr="00363A64">
        <w:rPr>
          <w:noProof w:val="0"/>
          <w:szCs w:val="24"/>
        </w:rPr>
        <w:t xml:space="preserve"> each of which can be expected to be unique for each the various small projects you manage</w:t>
      </w:r>
      <w:r w:rsidR="00FE27EF" w:rsidRPr="00363A64">
        <w:rPr>
          <w:noProof w:val="0"/>
          <w:szCs w:val="24"/>
        </w:rPr>
        <w:t>.</w:t>
      </w:r>
    </w:p>
    <w:p w:rsidR="00FE27EF" w:rsidRPr="00363A64" w:rsidRDefault="00FE27EF" w:rsidP="00292B74">
      <w:pPr>
        <w:pStyle w:val="BodyCopy"/>
        <w:rPr>
          <w:noProof w:val="0"/>
          <w:szCs w:val="24"/>
        </w:rPr>
      </w:pPr>
      <w:r w:rsidRPr="00363A64">
        <w:rPr>
          <w:noProof w:val="0"/>
          <w:szCs w:val="24"/>
        </w:rPr>
        <w:t>These factors are:</w:t>
      </w:r>
    </w:p>
    <w:p w:rsidR="00292B74" w:rsidRPr="00363A64" w:rsidRDefault="003D1B82" w:rsidP="00271896">
      <w:pPr>
        <w:pStyle w:val="Bullet1"/>
        <w:spacing w:after="100"/>
        <w:ind w:left="357" w:hanging="357"/>
      </w:pPr>
      <w:r w:rsidRPr="00363A64">
        <w:t xml:space="preserve">The composition of </w:t>
      </w:r>
      <w:r w:rsidR="00835C6C" w:rsidRPr="00363A64">
        <w:t xml:space="preserve">your administrative structure </w:t>
      </w:r>
      <w:r w:rsidRPr="00363A64">
        <w:t xml:space="preserve">and the expertise and experience </w:t>
      </w:r>
      <w:r w:rsidR="00E149E9" w:rsidRPr="00363A64">
        <w:t>which</w:t>
      </w:r>
      <w:r w:rsidRPr="00363A64">
        <w:t xml:space="preserve"> is available from this source</w:t>
      </w:r>
    </w:p>
    <w:p w:rsidR="00FE27EF" w:rsidRPr="00363A64" w:rsidRDefault="00FE27EF" w:rsidP="00271896">
      <w:pPr>
        <w:pStyle w:val="Bullet1"/>
        <w:spacing w:after="100"/>
        <w:ind w:left="357" w:hanging="357"/>
      </w:pPr>
      <w:r w:rsidRPr="00363A64">
        <w:t>The people</w:t>
      </w:r>
      <w:r w:rsidR="00835C6C" w:rsidRPr="00363A64">
        <w:t xml:space="preserve"> who comprise your project team. In</w:t>
      </w:r>
      <w:r w:rsidRPr="00363A64">
        <w:t xml:space="preserve"> most cases these are your main</w:t>
      </w:r>
      <w:r w:rsidR="00835C6C" w:rsidRPr="00363A64">
        <w:t xml:space="preserve"> support structure as they are usually</w:t>
      </w:r>
      <w:r w:rsidRPr="00363A64">
        <w:t xml:space="preserve"> </w:t>
      </w:r>
      <w:r w:rsidRPr="00363A64">
        <w:rPr>
          <w:b/>
        </w:rPr>
        <w:t>solely</w:t>
      </w:r>
      <w:r w:rsidRPr="00363A64">
        <w:t xml:space="preserve"> dedicated to the project where other support structures (including those in your administrative structure) will </w:t>
      </w:r>
      <w:r w:rsidR="00994CB6" w:rsidRPr="00363A64">
        <w:t>contain people whose time is shared between you, your project and many other obligations</w:t>
      </w:r>
      <w:r w:rsidRPr="00363A64">
        <w:t xml:space="preserve"> </w:t>
      </w:r>
    </w:p>
    <w:p w:rsidR="003D1B82" w:rsidRPr="00363A64" w:rsidRDefault="003D1B82" w:rsidP="00271896">
      <w:pPr>
        <w:pStyle w:val="Bullet1"/>
        <w:spacing w:after="100"/>
        <w:ind w:left="357" w:hanging="357"/>
      </w:pPr>
      <w:r w:rsidRPr="00363A64">
        <w:t xml:space="preserve">The plans and strategies which have been developed </w:t>
      </w:r>
      <w:r w:rsidR="00835C6C" w:rsidRPr="00363A64">
        <w:t xml:space="preserve">for the specific project – see </w:t>
      </w:r>
      <w:r w:rsidR="00835C6C" w:rsidRPr="00363A64">
        <w:rPr>
          <w:u w:val="single"/>
        </w:rPr>
        <w:t>S</w:t>
      </w:r>
      <w:r w:rsidRPr="00363A64">
        <w:rPr>
          <w:u w:val="single"/>
        </w:rPr>
        <w:t>ection 1.6 and 1.8</w:t>
      </w:r>
    </w:p>
    <w:p w:rsidR="009E1CEC" w:rsidRPr="00363A64" w:rsidRDefault="009E1CEC" w:rsidP="00271896">
      <w:pPr>
        <w:pStyle w:val="Bullet1"/>
        <w:spacing w:after="100"/>
        <w:ind w:left="357" w:hanging="357"/>
      </w:pPr>
      <w:r w:rsidRPr="00363A64">
        <w:t>Known strengths and weaknes</w:t>
      </w:r>
      <w:r w:rsidR="00835C6C" w:rsidRPr="00363A64">
        <w:t xml:space="preserve">ses of those available to you </w:t>
      </w:r>
      <w:r w:rsidRPr="00363A64">
        <w:t>including their previous experience and demonstrated capacity to perform and achieve outcomes</w:t>
      </w:r>
    </w:p>
    <w:p w:rsidR="00904EA4" w:rsidRPr="00363A64" w:rsidRDefault="003D1B82" w:rsidP="00271896">
      <w:pPr>
        <w:pStyle w:val="Bullet1"/>
        <w:spacing w:after="100"/>
        <w:ind w:left="357" w:hanging="357"/>
      </w:pPr>
      <w:r w:rsidRPr="00363A64">
        <w:t>Staff who have indicated to</w:t>
      </w:r>
      <w:r w:rsidR="00835C6C" w:rsidRPr="00363A64">
        <w:t xml:space="preserve"> you they wish to be involved </w:t>
      </w:r>
      <w:r w:rsidRPr="00363A64">
        <w:t>and want to develop knowledge and experience in the area of project management or in the field to which the project applies</w:t>
      </w:r>
      <w:r w:rsidR="00904EA4" w:rsidRPr="00363A64">
        <w:br w:type="page"/>
      </w:r>
    </w:p>
    <w:p w:rsidR="003D1B82" w:rsidRPr="00363A64" w:rsidRDefault="00E621F4" w:rsidP="00292B74">
      <w:pPr>
        <w:pStyle w:val="Bullet1"/>
      </w:pPr>
      <w:r w:rsidRPr="00363A64">
        <w:lastRenderedPageBreak/>
        <w:t xml:space="preserve">Direction given to you by superordinates </w:t>
      </w:r>
      <w:r w:rsidR="003D1B82" w:rsidRPr="00363A64">
        <w:t>who may order you to involve certain people or organisations, or may tell you to involve certain people in nominated activities</w:t>
      </w:r>
    </w:p>
    <w:p w:rsidR="00FE27EF" w:rsidRPr="00363A64" w:rsidRDefault="00FE27EF" w:rsidP="00292B74">
      <w:pPr>
        <w:pStyle w:val="Bullet1"/>
      </w:pPr>
      <w:r w:rsidRPr="00363A64">
        <w:t>Your objective of developing</w:t>
      </w:r>
      <w:r w:rsidR="00E621F4" w:rsidRPr="00363A64">
        <w:t xml:space="preserve"> a certain staff member to take </w:t>
      </w:r>
      <w:r w:rsidRPr="00363A64">
        <w:t>over your position (in terms of succession planning) when you move on, or to increase the capacity for small project management within the business by multi-skilling staff who may become PMs in their own ri</w:t>
      </w:r>
      <w:r w:rsidR="00E621F4" w:rsidRPr="00363A64">
        <w:t xml:space="preserve">ght or may serve as your deputy or </w:t>
      </w:r>
      <w:r w:rsidRPr="00363A64">
        <w:t>assistant</w:t>
      </w:r>
    </w:p>
    <w:p w:rsidR="00FE27EF" w:rsidRPr="00363A64" w:rsidRDefault="00FE27EF" w:rsidP="00292B74">
      <w:pPr>
        <w:pStyle w:val="Bullet1"/>
      </w:pPr>
      <w:r w:rsidRPr="00363A64">
        <w:t>Requests from delegating bodies, clients or funding bodies that certain people within the organisation are included in the project to undertake specified roles.</w:t>
      </w:r>
    </w:p>
    <w:p w:rsidR="003D1B82" w:rsidRPr="00363A64" w:rsidRDefault="00994CB6" w:rsidP="00994CB6">
      <w:pPr>
        <w:pStyle w:val="Heading3"/>
      </w:pPr>
      <w:r w:rsidRPr="00363A64">
        <w:t>Communicating the responsibilities</w:t>
      </w:r>
    </w:p>
    <w:p w:rsidR="00994CB6" w:rsidRPr="00363A64" w:rsidRDefault="00994CB6" w:rsidP="0072102D">
      <w:pPr>
        <w:pStyle w:val="Heading4"/>
      </w:pPr>
      <w:r w:rsidRPr="00363A64">
        <w:t>Basic requirements</w:t>
      </w:r>
    </w:p>
    <w:p w:rsidR="00994CB6" w:rsidRPr="00363A64" w:rsidRDefault="0076667B" w:rsidP="00994CB6">
      <w:pPr>
        <w:pStyle w:val="BodyCopy"/>
        <w:rPr>
          <w:noProof w:val="0"/>
          <w:szCs w:val="24"/>
        </w:rPr>
      </w:pPr>
      <w:r w:rsidRPr="00363A64">
        <w:rPr>
          <w:szCs w:val="24"/>
          <w:lang w:eastAsia="en-AU"/>
        </w:rPr>
        <w:drawing>
          <wp:anchor distT="0" distB="0" distL="114300" distR="114300" simplePos="0" relativeHeight="251769856" behindDoc="0" locked="0" layoutInCell="1" allowOverlap="1">
            <wp:simplePos x="0" y="0"/>
            <wp:positionH relativeFrom="column">
              <wp:posOffset>4472940</wp:posOffset>
            </wp:positionH>
            <wp:positionV relativeFrom="paragraph">
              <wp:posOffset>30480</wp:posOffset>
            </wp:positionV>
            <wp:extent cx="1094105" cy="1653540"/>
            <wp:effectExtent l="19050" t="0" r="0" b="0"/>
            <wp:wrapSquare wrapText="bothSides"/>
            <wp:docPr id="60" name="Picture 59" descr="Strategy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 chart.jpg"/>
                    <pic:cNvPicPr/>
                  </pic:nvPicPr>
                  <pic:blipFill>
                    <a:blip r:embed="rId71" cstate="print"/>
                    <a:stretch>
                      <a:fillRect/>
                    </a:stretch>
                  </pic:blipFill>
                  <pic:spPr>
                    <a:xfrm>
                      <a:off x="0" y="0"/>
                      <a:ext cx="1094105" cy="1653540"/>
                    </a:xfrm>
                    <a:prstGeom prst="rect">
                      <a:avLst/>
                    </a:prstGeom>
                  </pic:spPr>
                </pic:pic>
              </a:graphicData>
            </a:graphic>
          </wp:anchor>
        </w:drawing>
      </w:r>
      <w:r w:rsidR="00994CB6" w:rsidRPr="00363A64">
        <w:rPr>
          <w:noProof w:val="0"/>
          <w:szCs w:val="24"/>
        </w:rPr>
        <w:t>The standard pre-requisites which need to be established before communicating responsibilities for project work to others include:</w:t>
      </w:r>
    </w:p>
    <w:p w:rsidR="00994CB6" w:rsidRPr="00363A64" w:rsidRDefault="00971702" w:rsidP="00994CB6">
      <w:pPr>
        <w:pStyle w:val="Bullet1"/>
      </w:pPr>
      <w:r w:rsidRPr="00363A64">
        <w:t>Preferred communication method fo</w:t>
      </w:r>
      <w:r w:rsidR="00E621F4" w:rsidRPr="00363A64">
        <w:t xml:space="preserve">r individuals – how people </w:t>
      </w:r>
      <w:r w:rsidRPr="00363A64">
        <w:t>prefer</w:t>
      </w:r>
      <w:r w:rsidR="00E621F4" w:rsidRPr="00363A64">
        <w:t xml:space="preserve"> to receive their information. N</w:t>
      </w:r>
      <w:r w:rsidRPr="00363A64">
        <w:t>ot all preferences will be able to be catered for</w:t>
      </w:r>
    </w:p>
    <w:p w:rsidR="00971702" w:rsidRPr="00363A64" w:rsidRDefault="00971702" w:rsidP="00994CB6">
      <w:pPr>
        <w:pStyle w:val="Bullet1"/>
      </w:pPr>
      <w:r w:rsidRPr="00363A64">
        <w:t xml:space="preserve">Formats </w:t>
      </w:r>
      <w:r w:rsidR="00EC691E" w:rsidRPr="00363A64">
        <w:t xml:space="preserve">and content </w:t>
      </w:r>
      <w:r w:rsidRPr="00363A64">
        <w:t>of communications – determining in your own mind the sort of information which might be contained in different types of communications</w:t>
      </w:r>
    </w:p>
    <w:p w:rsidR="00971702" w:rsidRPr="00363A64" w:rsidRDefault="00971702" w:rsidP="00994CB6">
      <w:pPr>
        <w:pStyle w:val="Bullet1"/>
      </w:pPr>
      <w:r w:rsidRPr="00363A64">
        <w:t>Distribution List – identifying those who will receive communications, for each communication type.</w:t>
      </w:r>
    </w:p>
    <w:p w:rsidR="0093518D" w:rsidRPr="00363A64" w:rsidRDefault="0093518D" w:rsidP="0072102D">
      <w:pPr>
        <w:pStyle w:val="Heading4"/>
      </w:pPr>
      <w:r w:rsidRPr="00363A64">
        <w:t>Facilitating clear communication</w:t>
      </w:r>
    </w:p>
    <w:p w:rsidR="0093518D" w:rsidRPr="00363A64" w:rsidRDefault="0093518D" w:rsidP="00994CB6">
      <w:pPr>
        <w:pStyle w:val="BodyCopy"/>
        <w:rPr>
          <w:noProof w:val="0"/>
          <w:szCs w:val="24"/>
        </w:rPr>
      </w:pPr>
      <w:r w:rsidRPr="00363A64">
        <w:rPr>
          <w:noProof w:val="0"/>
          <w:szCs w:val="24"/>
        </w:rPr>
        <w:t>To optimise clear communication with others you should:</w:t>
      </w:r>
    </w:p>
    <w:p w:rsidR="0093518D" w:rsidRPr="00363A64" w:rsidRDefault="0093518D" w:rsidP="0093518D">
      <w:pPr>
        <w:pStyle w:val="Bullet1"/>
        <w:rPr>
          <w:szCs w:val="24"/>
        </w:rPr>
      </w:pPr>
      <w:r w:rsidRPr="00363A64">
        <w:rPr>
          <w:szCs w:val="24"/>
        </w:rPr>
        <w:t>Plan the communication – work out what you want to say</w:t>
      </w:r>
    </w:p>
    <w:p w:rsidR="0093518D" w:rsidRPr="00363A64" w:rsidRDefault="00E621F4" w:rsidP="0093518D">
      <w:pPr>
        <w:pStyle w:val="Bullet1"/>
        <w:rPr>
          <w:szCs w:val="24"/>
        </w:rPr>
      </w:pPr>
      <w:r w:rsidRPr="00363A64">
        <w:rPr>
          <w:szCs w:val="24"/>
        </w:rPr>
        <w:t xml:space="preserve">Write and </w:t>
      </w:r>
      <w:r w:rsidR="0093518D" w:rsidRPr="00363A64">
        <w:rPr>
          <w:szCs w:val="24"/>
        </w:rPr>
        <w:t>speak succinctly – avoid unnecessary words</w:t>
      </w:r>
    </w:p>
    <w:p w:rsidR="0076667B" w:rsidRPr="00363A64" w:rsidRDefault="0093518D" w:rsidP="0076667B">
      <w:pPr>
        <w:pStyle w:val="Bullet1"/>
        <w:rPr>
          <w:szCs w:val="24"/>
        </w:rPr>
      </w:pPr>
      <w:r w:rsidRPr="00363A64">
        <w:rPr>
          <w:szCs w:val="24"/>
        </w:rPr>
        <w:t>Use only words and terms known to the recipients – if you need to use a new word or term then make sure you explain it</w:t>
      </w:r>
    </w:p>
    <w:p w:rsidR="0093518D" w:rsidRPr="00363A64" w:rsidRDefault="0093518D" w:rsidP="0093518D">
      <w:pPr>
        <w:pStyle w:val="Bullet1"/>
        <w:rPr>
          <w:szCs w:val="24"/>
        </w:rPr>
      </w:pPr>
      <w:r w:rsidRPr="00363A64">
        <w:rPr>
          <w:szCs w:val="24"/>
        </w:rPr>
        <w:t>Only communicate when you have something to say – avoid communicating when you have nothing to say</w:t>
      </w:r>
    </w:p>
    <w:p w:rsidR="0093518D" w:rsidRPr="00363A64" w:rsidRDefault="0093518D" w:rsidP="0093518D">
      <w:pPr>
        <w:pStyle w:val="Bullet1"/>
        <w:rPr>
          <w:szCs w:val="24"/>
        </w:rPr>
      </w:pPr>
      <w:r w:rsidRPr="00363A64">
        <w:rPr>
          <w:szCs w:val="24"/>
        </w:rPr>
        <w:t>Allocate time for the communication – do not rush it</w:t>
      </w:r>
    </w:p>
    <w:p w:rsidR="0093518D" w:rsidRPr="00363A64" w:rsidRDefault="0093518D" w:rsidP="0093518D">
      <w:pPr>
        <w:pStyle w:val="Bullet1"/>
        <w:rPr>
          <w:szCs w:val="24"/>
        </w:rPr>
      </w:pPr>
      <w:r w:rsidRPr="00363A64">
        <w:rPr>
          <w:szCs w:val="24"/>
        </w:rPr>
        <w:t>Be prepared to explain what you have said – let others know you are available to provide explanations or other clarification</w:t>
      </w:r>
    </w:p>
    <w:p w:rsidR="00CD4812" w:rsidRPr="00363A64" w:rsidRDefault="0093518D" w:rsidP="0093518D">
      <w:pPr>
        <w:pStyle w:val="Bullet1"/>
        <w:rPr>
          <w:szCs w:val="24"/>
        </w:rPr>
      </w:pPr>
      <w:r w:rsidRPr="00363A64">
        <w:rPr>
          <w:szCs w:val="24"/>
        </w:rPr>
        <w:t>Set up a system so you know people have received the communications you have sent them</w:t>
      </w:r>
    </w:p>
    <w:p w:rsidR="00904EA4" w:rsidRPr="00363A64" w:rsidRDefault="00CD4812" w:rsidP="00904EA4">
      <w:pPr>
        <w:pStyle w:val="Bullet1"/>
        <w:rPr>
          <w:szCs w:val="24"/>
        </w:rPr>
      </w:pPr>
      <w:r w:rsidRPr="00363A64">
        <w:rPr>
          <w:szCs w:val="24"/>
        </w:rPr>
        <w:t>Avoid terms or words which are offensive, disrespectful or discriminatory in any way</w:t>
      </w:r>
      <w:r w:rsidR="0093518D" w:rsidRPr="00363A64">
        <w:rPr>
          <w:szCs w:val="24"/>
        </w:rPr>
        <w:t>.</w:t>
      </w:r>
    </w:p>
    <w:p w:rsidR="00994CB6" w:rsidRPr="00363A64" w:rsidRDefault="00994CB6" w:rsidP="0072102D">
      <w:pPr>
        <w:pStyle w:val="Heading4"/>
      </w:pPr>
      <w:r w:rsidRPr="00363A64">
        <w:t>Methods of communication</w:t>
      </w:r>
    </w:p>
    <w:p w:rsidR="00994CB6" w:rsidRPr="00363A64" w:rsidRDefault="00994CB6" w:rsidP="00994CB6">
      <w:pPr>
        <w:pStyle w:val="BodyCopy"/>
        <w:rPr>
          <w:noProof w:val="0"/>
          <w:szCs w:val="24"/>
        </w:rPr>
      </w:pPr>
      <w:r w:rsidRPr="00363A64">
        <w:rPr>
          <w:noProof w:val="0"/>
          <w:szCs w:val="24"/>
        </w:rPr>
        <w:t xml:space="preserve">The following will enable effective communication of project-related responsibilities: </w:t>
      </w:r>
    </w:p>
    <w:p w:rsidR="00971702" w:rsidRPr="00363A64" w:rsidRDefault="0093518D" w:rsidP="00994CB6">
      <w:pPr>
        <w:pStyle w:val="Bullet1"/>
      </w:pPr>
      <w:r w:rsidRPr="00363A64">
        <w:t>Scheduled, o</w:t>
      </w:r>
      <w:r w:rsidR="00E621F4" w:rsidRPr="00363A64">
        <w:t xml:space="preserve">ne on one, face to face exchanges </w:t>
      </w:r>
      <w:r w:rsidR="00971702" w:rsidRPr="00363A64">
        <w:t>which is arguably the best method to use but it very time-consuming</w:t>
      </w:r>
    </w:p>
    <w:p w:rsidR="00994CB6" w:rsidRPr="00363A64" w:rsidRDefault="00904EA4" w:rsidP="00994CB6">
      <w:pPr>
        <w:pStyle w:val="Bullet1"/>
      </w:pPr>
      <w:r w:rsidRPr="00363A64">
        <w:rPr>
          <w:noProof/>
          <w:lang w:eastAsia="en-AU"/>
        </w:rPr>
        <w:lastRenderedPageBreak/>
        <w:drawing>
          <wp:anchor distT="0" distB="0" distL="114300" distR="114300" simplePos="0" relativeHeight="251770880" behindDoc="0" locked="0" layoutInCell="1" allowOverlap="1">
            <wp:simplePos x="0" y="0"/>
            <wp:positionH relativeFrom="column">
              <wp:posOffset>4392930</wp:posOffset>
            </wp:positionH>
            <wp:positionV relativeFrom="paragraph">
              <wp:posOffset>83820</wp:posOffset>
            </wp:positionV>
            <wp:extent cx="1162050" cy="1744980"/>
            <wp:effectExtent l="19050" t="0" r="0" b="0"/>
            <wp:wrapSquare wrapText="bothSides"/>
            <wp:docPr id="62" name="Picture 61" descr="Internet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logo 2.JPG"/>
                    <pic:cNvPicPr/>
                  </pic:nvPicPr>
                  <pic:blipFill>
                    <a:blip r:embed="rId72" cstate="print"/>
                    <a:stretch>
                      <a:fillRect/>
                    </a:stretch>
                  </pic:blipFill>
                  <pic:spPr>
                    <a:xfrm>
                      <a:off x="0" y="0"/>
                      <a:ext cx="1162050" cy="1744980"/>
                    </a:xfrm>
                    <a:prstGeom prst="rect">
                      <a:avLst/>
                    </a:prstGeom>
                  </pic:spPr>
                </pic:pic>
              </a:graphicData>
            </a:graphic>
          </wp:anchor>
        </w:drawing>
      </w:r>
      <w:r w:rsidR="0093518D" w:rsidRPr="00363A64">
        <w:t>Scheduled, g</w:t>
      </w:r>
      <w:r w:rsidR="00E621F4" w:rsidRPr="00363A64">
        <w:t xml:space="preserve">roup meetings </w:t>
      </w:r>
      <w:r w:rsidR="00971702" w:rsidRPr="00363A64">
        <w:t>which save time</w:t>
      </w:r>
      <w:r w:rsidR="0093518D" w:rsidRPr="00363A64">
        <w:t xml:space="preserve"> but may stifle discussion of points which need to be discussed</w:t>
      </w:r>
    </w:p>
    <w:p w:rsidR="0093518D" w:rsidRPr="00363A64" w:rsidRDefault="0093518D" w:rsidP="00994CB6">
      <w:pPr>
        <w:pStyle w:val="Bullet1"/>
      </w:pPr>
      <w:r w:rsidRPr="00363A64">
        <w:t>Telephone communication</w:t>
      </w:r>
    </w:p>
    <w:p w:rsidR="0093518D" w:rsidRPr="00363A64" w:rsidRDefault="0093518D" w:rsidP="00994CB6">
      <w:pPr>
        <w:pStyle w:val="Bullet1"/>
      </w:pPr>
      <w:r w:rsidRPr="00363A64">
        <w:t>Email</w:t>
      </w:r>
    </w:p>
    <w:p w:rsidR="0093518D" w:rsidRPr="00363A64" w:rsidRDefault="0093518D" w:rsidP="00994CB6">
      <w:pPr>
        <w:pStyle w:val="Bullet1"/>
      </w:pPr>
      <w:r w:rsidRPr="00363A64">
        <w:t>Memoranda.</w:t>
      </w:r>
    </w:p>
    <w:p w:rsidR="00292B74" w:rsidRPr="00363A64" w:rsidRDefault="00920AA9" w:rsidP="00920AA9">
      <w:pPr>
        <w:pStyle w:val="Heading3"/>
      </w:pPr>
      <w:r w:rsidRPr="00363A64">
        <w:t>Project Management tools</w:t>
      </w:r>
    </w:p>
    <w:p w:rsidR="00971702" w:rsidRPr="00363A64" w:rsidRDefault="00971702" w:rsidP="00971702">
      <w:pPr>
        <w:pStyle w:val="BodyCopy"/>
        <w:rPr>
          <w:bCs/>
          <w:noProof w:val="0"/>
        </w:rPr>
      </w:pPr>
      <w:r w:rsidRPr="00363A64">
        <w:rPr>
          <w:bCs/>
          <w:noProof w:val="0"/>
        </w:rPr>
        <w:t>There are a range of useful project management tools available to help effectively manage projects.</w:t>
      </w:r>
    </w:p>
    <w:p w:rsidR="00971702" w:rsidRPr="00363A64" w:rsidRDefault="00971702" w:rsidP="00971702">
      <w:pPr>
        <w:pStyle w:val="BodyCopy"/>
        <w:rPr>
          <w:bCs/>
          <w:noProof w:val="0"/>
        </w:rPr>
      </w:pPr>
      <w:r w:rsidRPr="00363A64">
        <w:rPr>
          <w:bCs/>
          <w:noProof w:val="0"/>
        </w:rPr>
        <w:t>Not all tools are used for every project</w:t>
      </w:r>
      <w:r w:rsidR="00E621F4" w:rsidRPr="00363A64">
        <w:rPr>
          <w:bCs/>
          <w:noProof w:val="0"/>
        </w:rPr>
        <w:t>. P</w:t>
      </w:r>
      <w:r w:rsidRPr="00363A64">
        <w:rPr>
          <w:bCs/>
          <w:noProof w:val="0"/>
        </w:rPr>
        <w:t>ersonal preference and experience regarding these tools, and the type and size of the project are the</w:t>
      </w:r>
      <w:r w:rsidR="00E621F4" w:rsidRPr="00363A64">
        <w:rPr>
          <w:bCs/>
          <w:noProof w:val="0"/>
        </w:rPr>
        <w:t xml:space="preserve"> main determinants in what will</w:t>
      </w:r>
      <w:r w:rsidRPr="00363A64">
        <w:rPr>
          <w:bCs/>
          <w:noProof w:val="0"/>
        </w:rPr>
        <w:t xml:space="preserve"> be used. </w:t>
      </w:r>
    </w:p>
    <w:p w:rsidR="00971702" w:rsidRPr="00363A64" w:rsidRDefault="00971702" w:rsidP="00971702">
      <w:pPr>
        <w:pStyle w:val="BodyCopy"/>
        <w:rPr>
          <w:bCs/>
          <w:noProof w:val="0"/>
        </w:rPr>
      </w:pPr>
      <w:r w:rsidRPr="00363A64">
        <w:rPr>
          <w:bCs/>
          <w:noProof w:val="0"/>
        </w:rPr>
        <w:t>Small projects may not use any project management tools at all</w:t>
      </w:r>
      <w:r w:rsidR="00920AA9" w:rsidRPr="00363A64">
        <w:rPr>
          <w:bCs/>
          <w:noProof w:val="0"/>
        </w:rPr>
        <w:t xml:space="preserve"> so this section very much seeks to just raise awareness of options available in this regard</w:t>
      </w:r>
      <w:r w:rsidRPr="00363A64">
        <w:rPr>
          <w:bCs/>
          <w:noProof w:val="0"/>
        </w:rPr>
        <w:t>.</w:t>
      </w:r>
    </w:p>
    <w:p w:rsidR="00971702" w:rsidRPr="00363A64" w:rsidRDefault="00971702" w:rsidP="00971702">
      <w:pPr>
        <w:pStyle w:val="BodyCopy"/>
        <w:rPr>
          <w:bCs/>
          <w:noProof w:val="0"/>
        </w:rPr>
      </w:pPr>
      <w:r w:rsidRPr="00363A64">
        <w:rPr>
          <w:bCs/>
          <w:noProof w:val="0"/>
        </w:rPr>
        <w:t>Where project management tools need to be obtained, the cost of purchase (for example, of project management software) must be factored into the project budget</w:t>
      </w:r>
      <w:r w:rsidR="00920AA9" w:rsidRPr="00363A64">
        <w:rPr>
          <w:bCs/>
          <w:noProof w:val="0"/>
        </w:rPr>
        <w:t xml:space="preserve"> unless the software or other support materials already exists in the business.</w:t>
      </w:r>
    </w:p>
    <w:p w:rsidR="00971702" w:rsidRPr="00363A64" w:rsidRDefault="00920AA9" w:rsidP="0072102D">
      <w:pPr>
        <w:pStyle w:val="Heading4"/>
      </w:pPr>
      <w:r w:rsidRPr="00363A64">
        <w:t xml:space="preserve">Use </w:t>
      </w:r>
      <w:r w:rsidR="00971702" w:rsidRPr="00363A64">
        <w:t xml:space="preserve">of project management tools </w:t>
      </w:r>
    </w:p>
    <w:p w:rsidR="00971702" w:rsidRPr="00363A64" w:rsidRDefault="0076667B" w:rsidP="00971702">
      <w:pPr>
        <w:pStyle w:val="BodyCopy"/>
        <w:rPr>
          <w:noProof w:val="0"/>
        </w:rPr>
      </w:pPr>
      <w:r w:rsidRPr="00363A64">
        <w:rPr>
          <w:lang w:eastAsia="en-AU"/>
        </w:rPr>
        <w:drawing>
          <wp:anchor distT="0" distB="0" distL="114300" distR="114300" simplePos="0" relativeHeight="251771904" behindDoc="0" locked="0" layoutInCell="1" allowOverlap="1">
            <wp:simplePos x="0" y="0"/>
            <wp:positionH relativeFrom="column">
              <wp:posOffset>3867150</wp:posOffset>
            </wp:positionH>
            <wp:positionV relativeFrom="paragraph">
              <wp:posOffset>92075</wp:posOffset>
            </wp:positionV>
            <wp:extent cx="1695450" cy="1127760"/>
            <wp:effectExtent l="19050" t="0" r="0" b="0"/>
            <wp:wrapSquare wrapText="bothSides"/>
            <wp:docPr id="63" name="Picture 62" descr="iStock_00000319401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194010Medium.jpg"/>
                    <pic:cNvPicPr/>
                  </pic:nvPicPr>
                  <pic:blipFill>
                    <a:blip r:embed="rId73" cstate="print"/>
                    <a:stretch>
                      <a:fillRect/>
                    </a:stretch>
                  </pic:blipFill>
                  <pic:spPr>
                    <a:xfrm>
                      <a:off x="0" y="0"/>
                      <a:ext cx="1695450" cy="1127760"/>
                    </a:xfrm>
                    <a:prstGeom prst="rect">
                      <a:avLst/>
                    </a:prstGeom>
                  </pic:spPr>
                </pic:pic>
              </a:graphicData>
            </a:graphic>
          </wp:anchor>
        </w:drawing>
      </w:r>
      <w:r w:rsidR="00971702" w:rsidRPr="00363A64">
        <w:rPr>
          <w:noProof w:val="0"/>
        </w:rPr>
        <w:t xml:space="preserve">Project management tools </w:t>
      </w:r>
      <w:r w:rsidR="00920AA9" w:rsidRPr="00363A64">
        <w:rPr>
          <w:noProof w:val="0"/>
        </w:rPr>
        <w:t xml:space="preserve">can be </w:t>
      </w:r>
      <w:r w:rsidR="00971702" w:rsidRPr="00363A64">
        <w:rPr>
          <w:noProof w:val="0"/>
        </w:rPr>
        <w:t>used to:</w:t>
      </w:r>
    </w:p>
    <w:p w:rsidR="00971702" w:rsidRPr="00363A64" w:rsidRDefault="00971702" w:rsidP="004C7AC7">
      <w:pPr>
        <w:pStyle w:val="Bullet1"/>
      </w:pPr>
      <w:r w:rsidRPr="00363A64">
        <w:t>Plan the project</w:t>
      </w:r>
    </w:p>
    <w:p w:rsidR="00971702" w:rsidRPr="00363A64" w:rsidRDefault="00971702" w:rsidP="004C7AC7">
      <w:pPr>
        <w:pStyle w:val="Bullet1"/>
      </w:pPr>
      <w:r w:rsidRPr="00363A64">
        <w:t>Manage and monitor the project</w:t>
      </w:r>
    </w:p>
    <w:p w:rsidR="00971702" w:rsidRPr="00363A64" w:rsidRDefault="00971702" w:rsidP="004C7AC7">
      <w:pPr>
        <w:pStyle w:val="Bullet1"/>
      </w:pPr>
      <w:r w:rsidRPr="00363A64">
        <w:t>Sequence project activities/work</w:t>
      </w:r>
    </w:p>
    <w:p w:rsidR="005D02E4" w:rsidRPr="00363A64" w:rsidRDefault="00971702" w:rsidP="004C7AC7">
      <w:pPr>
        <w:pStyle w:val="Bullet1"/>
      </w:pPr>
      <w:r w:rsidRPr="00363A64">
        <w:t>Control the budget</w:t>
      </w:r>
    </w:p>
    <w:p w:rsidR="0076667B" w:rsidRPr="00363A64" w:rsidRDefault="005D02E4" w:rsidP="0076667B">
      <w:pPr>
        <w:pStyle w:val="Bullet1"/>
      </w:pPr>
      <w:r w:rsidRPr="00363A64">
        <w:t>Evaluate the project</w:t>
      </w:r>
      <w:r w:rsidR="00971702" w:rsidRPr="00363A64">
        <w:t>.</w:t>
      </w:r>
    </w:p>
    <w:p w:rsidR="00971702" w:rsidRPr="00363A64" w:rsidRDefault="00971702" w:rsidP="00971702">
      <w:pPr>
        <w:pStyle w:val="BodyCopy"/>
        <w:rPr>
          <w:b/>
          <w:i/>
          <w:noProof w:val="0"/>
        </w:rPr>
      </w:pPr>
      <w:r w:rsidRPr="00363A64">
        <w:rPr>
          <w:b/>
          <w:i/>
          <w:noProof w:val="0"/>
        </w:rPr>
        <w:t>Cost/Schedule Control System (C/SCS)</w:t>
      </w:r>
    </w:p>
    <w:p w:rsidR="00971702" w:rsidRPr="00363A64" w:rsidRDefault="00971702" w:rsidP="00971702">
      <w:pPr>
        <w:pStyle w:val="BodyCopy"/>
        <w:rPr>
          <w:noProof w:val="0"/>
        </w:rPr>
      </w:pPr>
      <w:r w:rsidRPr="00363A64">
        <w:rPr>
          <w:noProof w:val="0"/>
        </w:rPr>
        <w:t>C/SCS is a set of cr</w:t>
      </w:r>
      <w:r w:rsidR="00F04314" w:rsidRPr="00363A64">
        <w:rPr>
          <w:noProof w:val="0"/>
        </w:rPr>
        <w:t>iteria specified by the client or f</w:t>
      </w:r>
      <w:r w:rsidRPr="00363A64">
        <w:rPr>
          <w:noProof w:val="0"/>
        </w:rPr>
        <w:t>unding body for a project.</w:t>
      </w:r>
    </w:p>
    <w:p w:rsidR="00971702" w:rsidRPr="00363A64" w:rsidRDefault="00971702" w:rsidP="00971702">
      <w:pPr>
        <w:pStyle w:val="BodyCopy"/>
        <w:rPr>
          <w:noProof w:val="0"/>
        </w:rPr>
      </w:pPr>
      <w:r w:rsidRPr="00363A64">
        <w:rPr>
          <w:noProof w:val="0"/>
        </w:rPr>
        <w:t>The criteria stipulate requirements for both reporting the progress of the project, and recording and presenting project-related financial information.</w:t>
      </w:r>
    </w:p>
    <w:p w:rsidR="00971702" w:rsidRPr="00363A64" w:rsidRDefault="00F04314" w:rsidP="00971702">
      <w:pPr>
        <w:pStyle w:val="BodyCopy"/>
        <w:rPr>
          <w:noProof w:val="0"/>
        </w:rPr>
      </w:pPr>
      <w:r w:rsidRPr="00363A64">
        <w:rPr>
          <w:noProof w:val="0"/>
        </w:rPr>
        <w:t xml:space="preserve">This </w:t>
      </w:r>
      <w:r w:rsidR="00971702" w:rsidRPr="00363A64">
        <w:rPr>
          <w:noProof w:val="0"/>
        </w:rPr>
        <w:t>tool is sometimes referred to as C/SCSC (Cost/Schedule Control System Criteria).</w:t>
      </w:r>
    </w:p>
    <w:p w:rsidR="00971702" w:rsidRPr="00363A64" w:rsidRDefault="0076667B" w:rsidP="00971702">
      <w:pPr>
        <w:pStyle w:val="BodyCopy"/>
        <w:rPr>
          <w:noProof w:val="0"/>
        </w:rPr>
      </w:pPr>
      <w:r w:rsidRPr="00363A64">
        <w:rPr>
          <w:lang w:eastAsia="en-AU"/>
        </w:rPr>
        <w:drawing>
          <wp:anchor distT="0" distB="0" distL="114300" distR="114300" simplePos="0" relativeHeight="251772928" behindDoc="0" locked="0" layoutInCell="1" allowOverlap="1">
            <wp:simplePos x="0" y="0"/>
            <wp:positionH relativeFrom="column">
              <wp:posOffset>4035425</wp:posOffset>
            </wp:positionH>
            <wp:positionV relativeFrom="paragraph">
              <wp:posOffset>92075</wp:posOffset>
            </wp:positionV>
            <wp:extent cx="1530985" cy="1017270"/>
            <wp:effectExtent l="19050" t="0" r="0" b="0"/>
            <wp:wrapSquare wrapText="bothSides"/>
            <wp:docPr id="64" name="Picture 63" descr="Internet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logo 1.jpg"/>
                    <pic:cNvPicPr/>
                  </pic:nvPicPr>
                  <pic:blipFill>
                    <a:blip r:embed="rId74" cstate="print"/>
                    <a:stretch>
                      <a:fillRect/>
                    </a:stretch>
                  </pic:blipFill>
                  <pic:spPr>
                    <a:xfrm>
                      <a:off x="0" y="0"/>
                      <a:ext cx="1530985" cy="1017270"/>
                    </a:xfrm>
                    <a:prstGeom prst="rect">
                      <a:avLst/>
                    </a:prstGeom>
                  </pic:spPr>
                </pic:pic>
              </a:graphicData>
            </a:graphic>
          </wp:anchor>
        </w:drawing>
      </w:r>
      <w:r w:rsidR="00971702" w:rsidRPr="00363A64">
        <w:rPr>
          <w:noProof w:val="0"/>
        </w:rPr>
        <w:t>These criteria also define financial and other terms used in relation to the project.</w:t>
      </w:r>
    </w:p>
    <w:p w:rsidR="00971702" w:rsidRPr="00363A64" w:rsidRDefault="00971702" w:rsidP="00971702">
      <w:pPr>
        <w:pStyle w:val="BodyCopy"/>
        <w:rPr>
          <w:noProof w:val="0"/>
        </w:rPr>
      </w:pPr>
      <w:r w:rsidRPr="00363A64">
        <w:rPr>
          <w:noProof w:val="0"/>
        </w:rPr>
        <w:t>For more information see:</w:t>
      </w:r>
    </w:p>
    <w:p w:rsidR="00971702" w:rsidRPr="00363A64" w:rsidRDefault="00B977B5" w:rsidP="0072102D">
      <w:pPr>
        <w:pStyle w:val="Bullet1"/>
      </w:pPr>
      <w:hyperlink r:id="rId75" w:history="1">
        <w:r w:rsidR="00971702" w:rsidRPr="00363A64">
          <w:rPr>
            <w:rStyle w:val="Hyperlink"/>
          </w:rPr>
          <w:t>http://www.hyperthot.com/pm_cscs.htm</w:t>
        </w:r>
      </w:hyperlink>
      <w:r w:rsidR="00971702" w:rsidRPr="00363A64">
        <w:t xml:space="preserve"> </w:t>
      </w:r>
    </w:p>
    <w:p w:rsidR="00971702" w:rsidRPr="00363A64" w:rsidRDefault="00B977B5" w:rsidP="0072102D">
      <w:pPr>
        <w:pStyle w:val="Bullet1"/>
      </w:pPr>
      <w:hyperlink r:id="rId76" w:history="1">
        <w:r w:rsidR="00971702" w:rsidRPr="00363A64">
          <w:rPr>
            <w:rStyle w:val="Hyperlink"/>
          </w:rPr>
          <w:t>http://www.defence.gov.au/dmo/esd/evm/DefAust5655.pdf</w:t>
        </w:r>
      </w:hyperlink>
      <w:r w:rsidR="0072102D" w:rsidRPr="00363A64">
        <w:t>.</w:t>
      </w:r>
    </w:p>
    <w:p w:rsidR="00971702" w:rsidRPr="00363A64" w:rsidRDefault="00971702" w:rsidP="0072102D">
      <w:pPr>
        <w:pStyle w:val="BodyCopyBold"/>
        <w:rPr>
          <w:i/>
          <w:noProof w:val="0"/>
        </w:rPr>
      </w:pPr>
      <w:r w:rsidRPr="00363A64">
        <w:rPr>
          <w:i/>
          <w:noProof w:val="0"/>
        </w:rPr>
        <w:t>Critical Path Method (CPM)</w:t>
      </w:r>
    </w:p>
    <w:p w:rsidR="00904EA4" w:rsidRPr="00363A64" w:rsidRDefault="00971702" w:rsidP="00904EA4">
      <w:pPr>
        <w:pStyle w:val="BodyCopy"/>
        <w:rPr>
          <w:noProof w:val="0"/>
        </w:rPr>
      </w:pPr>
      <w:r w:rsidRPr="00363A64">
        <w:rPr>
          <w:noProof w:val="0"/>
        </w:rPr>
        <w:t>Also known as Critical Path Analysis (CPA) this tool enables planning and management of complex projects.</w:t>
      </w:r>
      <w:r w:rsidR="00904EA4" w:rsidRPr="00363A64">
        <w:rPr>
          <w:noProof w:val="0"/>
        </w:rPr>
        <w:br w:type="page"/>
      </w:r>
    </w:p>
    <w:p w:rsidR="00971702" w:rsidRPr="00363A64" w:rsidRDefault="00971702" w:rsidP="00971702">
      <w:pPr>
        <w:pStyle w:val="BodyCopy"/>
        <w:rPr>
          <w:noProof w:val="0"/>
        </w:rPr>
      </w:pPr>
      <w:r w:rsidRPr="00363A64">
        <w:rPr>
          <w:noProof w:val="0"/>
        </w:rPr>
        <w:lastRenderedPageBreak/>
        <w:t xml:space="preserve">CPA generally uses a linear approach, </w:t>
      </w:r>
      <w:r w:rsidR="00F04314" w:rsidRPr="00363A64">
        <w:rPr>
          <w:noProof w:val="0"/>
        </w:rPr>
        <w:t xml:space="preserve">linking activities to time and </w:t>
      </w:r>
      <w:r w:rsidRPr="00363A64">
        <w:rPr>
          <w:noProof w:val="0"/>
        </w:rPr>
        <w:t>dates and is extremely effective in developing a logical and e</w:t>
      </w:r>
      <w:r w:rsidR="00F04314" w:rsidRPr="00363A64">
        <w:rPr>
          <w:noProof w:val="0"/>
        </w:rPr>
        <w:t xml:space="preserve">ffective sequence of activities and </w:t>
      </w:r>
      <w:r w:rsidRPr="00363A64">
        <w:rPr>
          <w:noProof w:val="0"/>
        </w:rPr>
        <w:t>events for a project, and identifying instances where there is an overlap of activities or where similar activities coincide.</w:t>
      </w:r>
    </w:p>
    <w:p w:rsidR="00971702" w:rsidRPr="00363A64" w:rsidRDefault="00971702" w:rsidP="00971702">
      <w:pPr>
        <w:pStyle w:val="BodyCopy"/>
        <w:rPr>
          <w:noProof w:val="0"/>
        </w:rPr>
      </w:pPr>
      <w:r w:rsidRPr="00363A64">
        <w:rPr>
          <w:noProof w:val="0"/>
        </w:rPr>
        <w:t>For more information see:</w:t>
      </w:r>
    </w:p>
    <w:p w:rsidR="00971702" w:rsidRPr="00363A64" w:rsidRDefault="00B977B5" w:rsidP="0072102D">
      <w:pPr>
        <w:pStyle w:val="Bullet1"/>
      </w:pPr>
      <w:hyperlink r:id="rId77" w:history="1">
        <w:r w:rsidR="00971702" w:rsidRPr="00363A64">
          <w:rPr>
            <w:rStyle w:val="Hyperlink"/>
          </w:rPr>
          <w:t>http://en.wikipedia.org/wiki/Critical_path_method</w:t>
        </w:r>
      </w:hyperlink>
      <w:r w:rsidR="00971702" w:rsidRPr="00363A64">
        <w:t xml:space="preserve"> </w:t>
      </w:r>
    </w:p>
    <w:p w:rsidR="00971702" w:rsidRPr="00363A64" w:rsidRDefault="00B977B5" w:rsidP="0072102D">
      <w:pPr>
        <w:pStyle w:val="Bullet1"/>
      </w:pPr>
      <w:hyperlink r:id="rId78" w:history="1">
        <w:r w:rsidR="00971702" w:rsidRPr="00363A64">
          <w:rPr>
            <w:rStyle w:val="Hyperlink"/>
          </w:rPr>
          <w:t>http://www.netmba.com/operations/project/cpm/</w:t>
        </w:r>
      </w:hyperlink>
    </w:p>
    <w:p w:rsidR="00971702" w:rsidRPr="00363A64" w:rsidRDefault="00B977B5" w:rsidP="0072102D">
      <w:pPr>
        <w:pStyle w:val="Bullet1"/>
      </w:pPr>
      <w:hyperlink r:id="rId79" w:history="1">
        <w:r w:rsidR="00971702" w:rsidRPr="00363A64">
          <w:rPr>
            <w:rStyle w:val="Hyperlink"/>
          </w:rPr>
          <w:t>http://hadm.sph.sc.edu/courses/j716/cpm/cpm.html</w:t>
        </w:r>
      </w:hyperlink>
      <w:r w:rsidR="0072102D" w:rsidRPr="00363A64">
        <w:t>.</w:t>
      </w:r>
    </w:p>
    <w:p w:rsidR="00971702" w:rsidRPr="00363A64" w:rsidRDefault="00971702" w:rsidP="00971702">
      <w:pPr>
        <w:pStyle w:val="BodyCopy"/>
        <w:rPr>
          <w:b/>
          <w:i/>
          <w:noProof w:val="0"/>
        </w:rPr>
      </w:pPr>
      <w:r w:rsidRPr="00363A64">
        <w:rPr>
          <w:b/>
          <w:i/>
          <w:noProof w:val="0"/>
        </w:rPr>
        <w:t>Gantt charts</w:t>
      </w:r>
    </w:p>
    <w:p w:rsidR="00971702" w:rsidRPr="00363A64" w:rsidRDefault="007770FF" w:rsidP="00971702">
      <w:pPr>
        <w:pStyle w:val="BodyCopy"/>
        <w:rPr>
          <w:bCs/>
          <w:noProof w:val="0"/>
        </w:rPr>
      </w:pPr>
      <w:r w:rsidRPr="00363A64">
        <w:rPr>
          <w:bCs/>
          <w:lang w:eastAsia="en-AU"/>
        </w:rPr>
        <w:drawing>
          <wp:anchor distT="0" distB="0" distL="114300" distR="114300" simplePos="0" relativeHeight="251773952" behindDoc="0" locked="0" layoutInCell="1" allowOverlap="1">
            <wp:simplePos x="0" y="0"/>
            <wp:positionH relativeFrom="column">
              <wp:posOffset>4404360</wp:posOffset>
            </wp:positionH>
            <wp:positionV relativeFrom="paragraph">
              <wp:posOffset>17780</wp:posOffset>
            </wp:positionV>
            <wp:extent cx="1165225" cy="1113155"/>
            <wp:effectExtent l="19050" t="0" r="0" b="0"/>
            <wp:wrapSquare wrapText="bothSides"/>
            <wp:docPr id="65" name="Picture 64" descr="MP90042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4.JPG"/>
                    <pic:cNvPicPr/>
                  </pic:nvPicPr>
                  <pic:blipFill>
                    <a:blip r:embed="rId80" cstate="print"/>
                    <a:stretch>
                      <a:fillRect/>
                    </a:stretch>
                  </pic:blipFill>
                  <pic:spPr>
                    <a:xfrm>
                      <a:off x="0" y="0"/>
                      <a:ext cx="1165225" cy="1113155"/>
                    </a:xfrm>
                    <a:prstGeom prst="rect">
                      <a:avLst/>
                    </a:prstGeom>
                  </pic:spPr>
                </pic:pic>
              </a:graphicData>
            </a:graphic>
          </wp:anchor>
        </w:drawing>
      </w:r>
      <w:r w:rsidR="00971702" w:rsidRPr="00363A64">
        <w:rPr>
          <w:bCs/>
          <w:noProof w:val="0"/>
        </w:rPr>
        <w:t xml:space="preserve">A Gantt chart is </w:t>
      </w:r>
      <w:r w:rsidR="00F04314" w:rsidRPr="00363A64">
        <w:rPr>
          <w:bCs/>
          <w:noProof w:val="0"/>
        </w:rPr>
        <w:t xml:space="preserve">a </w:t>
      </w:r>
      <w:r w:rsidR="00971702" w:rsidRPr="00363A64">
        <w:rPr>
          <w:bCs/>
          <w:noProof w:val="0"/>
        </w:rPr>
        <w:t xml:space="preserve">widely-known management tool (in effect a series of bar charts) that helps manage and plan an activity that is comprised of a series of sub-activities. </w:t>
      </w:r>
    </w:p>
    <w:p w:rsidR="00971702" w:rsidRPr="00363A64" w:rsidRDefault="00971702" w:rsidP="00971702">
      <w:pPr>
        <w:pStyle w:val="BodyCopy"/>
        <w:rPr>
          <w:bCs/>
          <w:noProof w:val="0"/>
        </w:rPr>
      </w:pPr>
      <w:r w:rsidRPr="00363A64">
        <w:rPr>
          <w:bCs/>
          <w:noProof w:val="0"/>
        </w:rPr>
        <w:t>The graphical representation of activities related to required completion date helps identify what needs to be done when, and assists greatly in scheduling of activities (which can also ensure scheduling cash flow to ensure payments for activities can be made).</w:t>
      </w:r>
    </w:p>
    <w:p w:rsidR="00971702" w:rsidRPr="00363A64" w:rsidRDefault="00971702" w:rsidP="00971702">
      <w:pPr>
        <w:pStyle w:val="BodyCopy"/>
        <w:rPr>
          <w:bCs/>
          <w:noProof w:val="0"/>
        </w:rPr>
      </w:pPr>
      <w:r w:rsidRPr="00363A64">
        <w:rPr>
          <w:bCs/>
          <w:noProof w:val="0"/>
        </w:rPr>
        <w:t>The reduction of a project or activity to its components sub-parts allows you to clearly identify the lead times involved for certain activities (commonly, pre-requisites for the next step) and address the need to manage the relationships that exist between th</w:t>
      </w:r>
      <w:r w:rsidR="00AB4D76" w:rsidRPr="00363A64">
        <w:rPr>
          <w:bCs/>
          <w:noProof w:val="0"/>
        </w:rPr>
        <w:t xml:space="preserve">e components of a total project or </w:t>
      </w:r>
      <w:r w:rsidRPr="00363A64">
        <w:rPr>
          <w:bCs/>
          <w:noProof w:val="0"/>
        </w:rPr>
        <w:t>activity so that it is completed on time.</w:t>
      </w:r>
    </w:p>
    <w:p w:rsidR="00971702" w:rsidRPr="00363A64" w:rsidRDefault="00971702" w:rsidP="00971702">
      <w:pPr>
        <w:pStyle w:val="BodyCopy"/>
        <w:rPr>
          <w:bCs/>
          <w:noProof w:val="0"/>
        </w:rPr>
      </w:pPr>
      <w:r w:rsidRPr="00363A64">
        <w:rPr>
          <w:bCs/>
          <w:noProof w:val="0"/>
        </w:rPr>
        <w:t xml:space="preserve">One major benefit of using a Gantt chart is that, once it is prepared, it allows you to see </w:t>
      </w:r>
      <w:r w:rsidR="00AB4D76" w:rsidRPr="00363A64">
        <w:rPr>
          <w:bCs/>
          <w:noProof w:val="0"/>
        </w:rPr>
        <w:t xml:space="preserve">‘at a glance’ where the project or </w:t>
      </w:r>
      <w:r w:rsidRPr="00363A64">
        <w:rPr>
          <w:bCs/>
          <w:noProof w:val="0"/>
        </w:rPr>
        <w:t>activity is up to in relation to the designated time frame that has been set. This knowledge enables you to take remedial action, where n</w:t>
      </w:r>
      <w:r w:rsidR="00AB4D76" w:rsidRPr="00363A64">
        <w:rPr>
          <w:bCs/>
          <w:noProof w:val="0"/>
        </w:rPr>
        <w:t xml:space="preserve">ecessary, to ensure the project Action Plan stays on </w:t>
      </w:r>
      <w:r w:rsidRPr="00363A64">
        <w:rPr>
          <w:bCs/>
          <w:noProof w:val="0"/>
        </w:rPr>
        <w:t>track.</w:t>
      </w:r>
    </w:p>
    <w:p w:rsidR="007770FF" w:rsidRPr="00363A64" w:rsidRDefault="00971702" w:rsidP="007770FF">
      <w:pPr>
        <w:pStyle w:val="BodyCopy"/>
        <w:rPr>
          <w:bCs/>
          <w:noProof w:val="0"/>
        </w:rPr>
      </w:pPr>
      <w:r w:rsidRPr="00363A64">
        <w:rPr>
          <w:bCs/>
          <w:noProof w:val="0"/>
        </w:rPr>
        <w:t>Gantt charts can also be produced that enable the allocation of funding to sub-activities and therefore the overall trackin</w:t>
      </w:r>
      <w:r w:rsidR="00AB4D76" w:rsidRPr="00363A64">
        <w:rPr>
          <w:bCs/>
          <w:noProof w:val="0"/>
        </w:rPr>
        <w:t xml:space="preserve">g of budget against performance and </w:t>
      </w:r>
      <w:r w:rsidRPr="00363A64">
        <w:rPr>
          <w:bCs/>
          <w:noProof w:val="0"/>
        </w:rPr>
        <w:t>items completed.</w:t>
      </w:r>
    </w:p>
    <w:p w:rsidR="00971702" w:rsidRPr="00363A64" w:rsidRDefault="00971702" w:rsidP="00971702">
      <w:pPr>
        <w:pStyle w:val="BodyCopy"/>
        <w:rPr>
          <w:bCs/>
          <w:noProof w:val="0"/>
        </w:rPr>
      </w:pPr>
      <w:r w:rsidRPr="00363A64">
        <w:rPr>
          <w:bCs/>
          <w:noProof w:val="0"/>
        </w:rPr>
        <w:t>For more information about Gantt charts go to:</w:t>
      </w:r>
    </w:p>
    <w:p w:rsidR="00971702" w:rsidRPr="00363A64" w:rsidRDefault="00B977B5" w:rsidP="0072102D">
      <w:pPr>
        <w:pStyle w:val="Bullet1"/>
        <w:rPr>
          <w:bCs/>
        </w:rPr>
      </w:pPr>
      <w:hyperlink r:id="rId81" w:history="1">
        <w:r w:rsidR="00971702" w:rsidRPr="00363A64">
          <w:rPr>
            <w:rStyle w:val="Hyperlink"/>
            <w:bCs/>
          </w:rPr>
          <w:t>www.ganttchart.com</w:t>
        </w:r>
      </w:hyperlink>
      <w:r w:rsidR="00971702" w:rsidRPr="00363A64">
        <w:rPr>
          <w:bCs/>
        </w:rPr>
        <w:t xml:space="preserve">  </w:t>
      </w:r>
    </w:p>
    <w:p w:rsidR="00971702" w:rsidRPr="00363A64" w:rsidRDefault="00B977B5" w:rsidP="0072102D">
      <w:pPr>
        <w:pStyle w:val="Bullet1"/>
        <w:rPr>
          <w:bCs/>
        </w:rPr>
      </w:pPr>
      <w:hyperlink r:id="rId82" w:history="1">
        <w:r w:rsidR="00971702" w:rsidRPr="00363A64">
          <w:rPr>
            <w:rStyle w:val="Hyperlink"/>
            <w:bCs/>
          </w:rPr>
          <w:t>http://en.wikipedia.org/wiki/Gantt_chart</w:t>
        </w:r>
      </w:hyperlink>
    </w:p>
    <w:p w:rsidR="00971702" w:rsidRPr="00363A64" w:rsidRDefault="00B977B5" w:rsidP="0072102D">
      <w:pPr>
        <w:pStyle w:val="Bullet1"/>
        <w:rPr>
          <w:bCs/>
        </w:rPr>
      </w:pPr>
      <w:hyperlink r:id="rId83" w:history="1">
        <w:r w:rsidR="00971702" w:rsidRPr="00363A64">
          <w:rPr>
            <w:rStyle w:val="Hyperlink"/>
            <w:bCs/>
          </w:rPr>
          <w:t>http://www.mindtools.com/pages/article/newPPM_03.htm</w:t>
        </w:r>
      </w:hyperlink>
      <w:r w:rsidR="0072102D" w:rsidRPr="00363A64">
        <w:rPr>
          <w:bCs/>
        </w:rPr>
        <w:t>.</w:t>
      </w:r>
    </w:p>
    <w:p w:rsidR="00971702" w:rsidRPr="00363A64" w:rsidRDefault="00971702" w:rsidP="00971702">
      <w:pPr>
        <w:pStyle w:val="BodyCopy"/>
        <w:rPr>
          <w:bCs/>
          <w:noProof w:val="0"/>
        </w:rPr>
      </w:pPr>
      <w:r w:rsidRPr="00363A64">
        <w:rPr>
          <w:b/>
          <w:bCs/>
          <w:i/>
          <w:noProof w:val="0"/>
        </w:rPr>
        <w:t>Life Cycle Cost Analysis (LCCA)</w:t>
      </w:r>
    </w:p>
    <w:p w:rsidR="00971702" w:rsidRPr="00363A64" w:rsidRDefault="00971702" w:rsidP="00971702">
      <w:pPr>
        <w:pStyle w:val="BodyCopy"/>
        <w:rPr>
          <w:bCs/>
          <w:noProof w:val="0"/>
        </w:rPr>
      </w:pPr>
      <w:r w:rsidRPr="00363A64">
        <w:rPr>
          <w:bCs/>
          <w:noProof w:val="0"/>
        </w:rPr>
        <w:t>LCCA is a project evaluation tool.</w:t>
      </w:r>
    </w:p>
    <w:p w:rsidR="00971702" w:rsidRPr="00363A64" w:rsidRDefault="00971702" w:rsidP="00971702">
      <w:pPr>
        <w:pStyle w:val="BodyCopy"/>
        <w:rPr>
          <w:bCs/>
          <w:noProof w:val="0"/>
        </w:rPr>
      </w:pPr>
      <w:r w:rsidRPr="00363A64">
        <w:rPr>
          <w:bCs/>
          <w:noProof w:val="0"/>
        </w:rPr>
        <w:t xml:space="preserve">This concept seeks to identify </w:t>
      </w:r>
      <w:r w:rsidR="00AB4D76" w:rsidRPr="00363A64">
        <w:rPr>
          <w:bCs/>
          <w:noProof w:val="0"/>
        </w:rPr>
        <w:t xml:space="preserve">the total cost for a product or </w:t>
      </w:r>
      <w:r w:rsidRPr="00363A64">
        <w:rPr>
          <w:bCs/>
          <w:noProof w:val="0"/>
        </w:rPr>
        <w:t xml:space="preserve">project (for example, the purchase of a new IT system for the </w:t>
      </w:r>
      <w:r w:rsidR="004C7AC7" w:rsidRPr="00363A64">
        <w:rPr>
          <w:bCs/>
          <w:noProof w:val="0"/>
        </w:rPr>
        <w:t>venue</w:t>
      </w:r>
      <w:r w:rsidR="00AB4D76" w:rsidRPr="00363A64">
        <w:rPr>
          <w:bCs/>
          <w:noProof w:val="0"/>
        </w:rPr>
        <w:t xml:space="preserve">; the cost of </w:t>
      </w:r>
      <w:r w:rsidRPr="00363A64">
        <w:rPr>
          <w:bCs/>
          <w:noProof w:val="0"/>
        </w:rPr>
        <w:t>new facilities) over its entire life cycle by taking into account all applicable costs such a</w:t>
      </w:r>
      <w:r w:rsidR="00AB4D76" w:rsidRPr="00363A64">
        <w:rPr>
          <w:bCs/>
          <w:noProof w:val="0"/>
        </w:rPr>
        <w:t xml:space="preserve">s planning and design, building and </w:t>
      </w:r>
      <w:r w:rsidRPr="00363A64">
        <w:rPr>
          <w:bCs/>
          <w:noProof w:val="0"/>
        </w:rPr>
        <w:t>implementation, maintenance and service/repairs, expenses involved in change-over, opportunity costs a</w:t>
      </w:r>
      <w:r w:rsidR="00AB4D76" w:rsidRPr="00363A64">
        <w:rPr>
          <w:bCs/>
          <w:noProof w:val="0"/>
        </w:rPr>
        <w:t xml:space="preserve">nd/or removing existing systems or </w:t>
      </w:r>
      <w:r w:rsidRPr="00363A64">
        <w:rPr>
          <w:bCs/>
          <w:noProof w:val="0"/>
        </w:rPr>
        <w:t>buildings to make way for the proposed project.</w:t>
      </w:r>
    </w:p>
    <w:p w:rsidR="00904EA4" w:rsidRPr="00363A64" w:rsidRDefault="00971702" w:rsidP="00904EA4">
      <w:pPr>
        <w:pStyle w:val="BodyCopy"/>
        <w:rPr>
          <w:bCs/>
          <w:noProof w:val="0"/>
        </w:rPr>
      </w:pPr>
      <w:r w:rsidRPr="00363A64">
        <w:rPr>
          <w:bCs/>
          <w:noProof w:val="0"/>
        </w:rPr>
        <w:t xml:space="preserve">Use of this tool forces </w:t>
      </w:r>
      <w:r w:rsidR="004C7AC7" w:rsidRPr="00363A64">
        <w:rPr>
          <w:bCs/>
          <w:noProof w:val="0"/>
        </w:rPr>
        <w:t xml:space="preserve">you </w:t>
      </w:r>
      <w:r w:rsidRPr="00363A64">
        <w:rPr>
          <w:bCs/>
          <w:noProof w:val="0"/>
        </w:rPr>
        <w:t xml:space="preserve">to look into the future and identify </w:t>
      </w:r>
      <w:r w:rsidRPr="00363A64">
        <w:rPr>
          <w:bCs/>
          <w:i/>
          <w:noProof w:val="0"/>
        </w:rPr>
        <w:t>ongoing</w:t>
      </w:r>
      <w:r w:rsidRPr="00363A64">
        <w:rPr>
          <w:bCs/>
          <w:noProof w:val="0"/>
        </w:rPr>
        <w:t xml:space="preserve"> costs associated wit</w:t>
      </w:r>
      <w:r w:rsidR="00AB4D76" w:rsidRPr="00363A64">
        <w:rPr>
          <w:bCs/>
          <w:noProof w:val="0"/>
        </w:rPr>
        <w:t>h an initiative. I</w:t>
      </w:r>
      <w:r w:rsidRPr="00363A64">
        <w:rPr>
          <w:bCs/>
          <w:noProof w:val="0"/>
        </w:rPr>
        <w:t xml:space="preserve">ts utility comes from the fact </w:t>
      </w:r>
      <w:r w:rsidR="00AB4D76" w:rsidRPr="00363A64">
        <w:rPr>
          <w:bCs/>
          <w:noProof w:val="0"/>
        </w:rPr>
        <w:t>that such a</w:t>
      </w:r>
      <w:r w:rsidRPr="00363A64">
        <w:rPr>
          <w:bCs/>
          <w:noProof w:val="0"/>
        </w:rPr>
        <w:t xml:space="preserve"> detailed analysis of ongoing costs can convert an attractive project into an unacceptable one.</w:t>
      </w:r>
      <w:r w:rsidR="00904EA4" w:rsidRPr="00363A64">
        <w:rPr>
          <w:bCs/>
          <w:noProof w:val="0"/>
        </w:rPr>
        <w:br w:type="page"/>
      </w:r>
    </w:p>
    <w:p w:rsidR="00971702" w:rsidRPr="00363A64" w:rsidRDefault="00971702" w:rsidP="00971702">
      <w:pPr>
        <w:pStyle w:val="BodyCopy"/>
        <w:rPr>
          <w:bCs/>
          <w:noProof w:val="0"/>
        </w:rPr>
      </w:pPr>
      <w:r w:rsidRPr="00363A64">
        <w:rPr>
          <w:bCs/>
          <w:noProof w:val="0"/>
        </w:rPr>
        <w:lastRenderedPageBreak/>
        <w:t>Visit the following for more information:</w:t>
      </w:r>
    </w:p>
    <w:p w:rsidR="00971702" w:rsidRPr="00363A64" w:rsidRDefault="00B977B5" w:rsidP="0072102D">
      <w:pPr>
        <w:pStyle w:val="Bullet1"/>
        <w:rPr>
          <w:bCs/>
        </w:rPr>
      </w:pPr>
      <w:hyperlink r:id="rId84" w:history="1">
        <w:r w:rsidR="00971702" w:rsidRPr="00363A64">
          <w:rPr>
            <w:rStyle w:val="Hyperlink"/>
            <w:bCs/>
          </w:rPr>
          <w:t>http://www.treasury.nsw.gov.au/__data/assets/pdf_file/0005/5099/life_cycle_costings.pdf</w:t>
        </w:r>
      </w:hyperlink>
      <w:r w:rsidR="00971702" w:rsidRPr="00363A64">
        <w:rPr>
          <w:bCs/>
        </w:rPr>
        <w:t xml:space="preserve"> </w:t>
      </w:r>
    </w:p>
    <w:p w:rsidR="00971702" w:rsidRPr="00363A64" w:rsidRDefault="00B977B5" w:rsidP="0072102D">
      <w:pPr>
        <w:pStyle w:val="Bullet1"/>
        <w:rPr>
          <w:bCs/>
        </w:rPr>
      </w:pPr>
      <w:hyperlink r:id="rId85" w:history="1">
        <w:r w:rsidR="00971702" w:rsidRPr="00363A64">
          <w:rPr>
            <w:rStyle w:val="Hyperlink"/>
            <w:bCs/>
          </w:rPr>
          <w:t>http://www.eed.state.ak.us/facilities/publications/lccahandbook1999.pdf</w:t>
        </w:r>
      </w:hyperlink>
      <w:r w:rsidR="0072102D" w:rsidRPr="00363A64">
        <w:rPr>
          <w:bCs/>
        </w:rPr>
        <w:t>.</w:t>
      </w:r>
    </w:p>
    <w:p w:rsidR="00971702" w:rsidRPr="00363A64" w:rsidRDefault="00971702" w:rsidP="00971702">
      <w:pPr>
        <w:pStyle w:val="BodyCopy"/>
        <w:rPr>
          <w:b/>
          <w:bCs/>
          <w:i/>
          <w:noProof w:val="0"/>
        </w:rPr>
      </w:pPr>
      <w:r w:rsidRPr="00363A64">
        <w:rPr>
          <w:b/>
          <w:bCs/>
          <w:i/>
          <w:noProof w:val="0"/>
        </w:rPr>
        <w:t>Logistics support analysis (LSA)</w:t>
      </w:r>
    </w:p>
    <w:p w:rsidR="00971702" w:rsidRPr="00363A64" w:rsidRDefault="007770FF" w:rsidP="00971702">
      <w:pPr>
        <w:pStyle w:val="BodyCopy"/>
        <w:rPr>
          <w:bCs/>
          <w:noProof w:val="0"/>
        </w:rPr>
      </w:pPr>
      <w:r w:rsidRPr="00363A64">
        <w:rPr>
          <w:bCs/>
          <w:lang w:eastAsia="en-AU"/>
        </w:rPr>
        <w:drawing>
          <wp:anchor distT="0" distB="0" distL="114300" distR="114300" simplePos="0" relativeHeight="251774976" behindDoc="0" locked="0" layoutInCell="1" allowOverlap="1">
            <wp:simplePos x="0" y="0"/>
            <wp:positionH relativeFrom="column">
              <wp:posOffset>4479290</wp:posOffset>
            </wp:positionH>
            <wp:positionV relativeFrom="paragraph">
              <wp:posOffset>109855</wp:posOffset>
            </wp:positionV>
            <wp:extent cx="1069975" cy="1073150"/>
            <wp:effectExtent l="19050" t="0" r="0" b="0"/>
            <wp:wrapSquare wrapText="bothSides"/>
            <wp:docPr id="66" name="Picture 65" descr="MP900407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05.JPG"/>
                    <pic:cNvPicPr/>
                  </pic:nvPicPr>
                  <pic:blipFill>
                    <a:blip r:embed="rId86" cstate="print"/>
                    <a:stretch>
                      <a:fillRect/>
                    </a:stretch>
                  </pic:blipFill>
                  <pic:spPr>
                    <a:xfrm>
                      <a:off x="0" y="0"/>
                      <a:ext cx="1069975" cy="1073150"/>
                    </a:xfrm>
                    <a:prstGeom prst="rect">
                      <a:avLst/>
                    </a:prstGeom>
                  </pic:spPr>
                </pic:pic>
              </a:graphicData>
            </a:graphic>
          </wp:anchor>
        </w:drawing>
      </w:r>
      <w:r w:rsidR="00AB4D76" w:rsidRPr="00363A64">
        <w:rPr>
          <w:bCs/>
          <w:noProof w:val="0"/>
        </w:rPr>
        <w:t xml:space="preserve">LSA </w:t>
      </w:r>
      <w:r w:rsidR="00971702" w:rsidRPr="00363A64">
        <w:rPr>
          <w:bCs/>
          <w:noProof w:val="0"/>
        </w:rPr>
        <w:t>analyses the logistical support require</w:t>
      </w:r>
      <w:r w:rsidR="00AB4D76" w:rsidRPr="00363A64">
        <w:rPr>
          <w:bCs/>
          <w:noProof w:val="0"/>
        </w:rPr>
        <w:t xml:space="preserve">d to maintain a proposed </w:t>
      </w:r>
      <w:r w:rsidR="00971702" w:rsidRPr="00363A64">
        <w:rPr>
          <w:bCs/>
          <w:noProof w:val="0"/>
        </w:rPr>
        <w:t>initiative. It is an evaluation tool.</w:t>
      </w:r>
    </w:p>
    <w:p w:rsidR="00971702" w:rsidRPr="00363A64" w:rsidRDefault="00AB4D76" w:rsidP="00971702">
      <w:pPr>
        <w:pStyle w:val="BodyCopy"/>
        <w:rPr>
          <w:bCs/>
          <w:noProof w:val="0"/>
        </w:rPr>
      </w:pPr>
      <w:r w:rsidRPr="00363A64">
        <w:rPr>
          <w:bCs/>
          <w:noProof w:val="0"/>
        </w:rPr>
        <w:t>Analysis may consider, for example,</w:t>
      </w:r>
      <w:r w:rsidR="00971702" w:rsidRPr="00363A64">
        <w:rPr>
          <w:bCs/>
          <w:noProof w:val="0"/>
        </w:rPr>
        <w:t xml:space="preserve"> the training needed for staff to operate the system being considered for purchase as part of the project (or as </w:t>
      </w:r>
      <w:r w:rsidRPr="00363A64">
        <w:rPr>
          <w:bCs/>
          <w:noProof w:val="0"/>
        </w:rPr>
        <w:t xml:space="preserve">the </w:t>
      </w:r>
      <w:r w:rsidR="00971702" w:rsidRPr="00363A64">
        <w:rPr>
          <w:bCs/>
          <w:noProof w:val="0"/>
        </w:rPr>
        <w:t xml:space="preserve">root of the project), staffing levels required, spare parts and supplementary plant </w:t>
      </w:r>
      <w:r w:rsidR="00DA73D7" w:rsidRPr="00363A64">
        <w:rPr>
          <w:bCs/>
          <w:noProof w:val="0"/>
        </w:rPr>
        <w:t xml:space="preserve">(and other) </w:t>
      </w:r>
      <w:r w:rsidR="00971702" w:rsidRPr="00363A64">
        <w:rPr>
          <w:bCs/>
          <w:noProof w:val="0"/>
        </w:rPr>
        <w:t>requi</w:t>
      </w:r>
      <w:r w:rsidRPr="00363A64">
        <w:rPr>
          <w:bCs/>
          <w:noProof w:val="0"/>
        </w:rPr>
        <w:t>red to support the initiative. F</w:t>
      </w:r>
      <w:r w:rsidR="00971702" w:rsidRPr="00363A64">
        <w:rPr>
          <w:bCs/>
          <w:noProof w:val="0"/>
        </w:rPr>
        <w:t>or example, a software program on its own is of little use – it requires a computer system to run it</w:t>
      </w:r>
      <w:r w:rsidR="00DA73D7" w:rsidRPr="00363A64">
        <w:rPr>
          <w:bCs/>
          <w:noProof w:val="0"/>
        </w:rPr>
        <w:t xml:space="preserve"> and</w:t>
      </w:r>
      <w:r w:rsidR="00971702" w:rsidRPr="00363A64">
        <w:rPr>
          <w:bCs/>
          <w:noProof w:val="0"/>
        </w:rPr>
        <w:t xml:space="preserve"> physical facilities to house </w:t>
      </w:r>
      <w:r w:rsidR="00DA73D7" w:rsidRPr="00363A64">
        <w:rPr>
          <w:bCs/>
          <w:noProof w:val="0"/>
        </w:rPr>
        <w:t>it</w:t>
      </w:r>
      <w:r w:rsidR="00971702" w:rsidRPr="00363A64">
        <w:rPr>
          <w:bCs/>
          <w:noProof w:val="0"/>
        </w:rPr>
        <w:t>.</w:t>
      </w:r>
    </w:p>
    <w:p w:rsidR="00971702" w:rsidRPr="00363A64" w:rsidRDefault="00971702" w:rsidP="00971702">
      <w:pPr>
        <w:pStyle w:val="BodyCopy"/>
        <w:rPr>
          <w:bCs/>
          <w:noProof w:val="0"/>
        </w:rPr>
      </w:pPr>
      <w:r w:rsidRPr="00363A64">
        <w:rPr>
          <w:bCs/>
          <w:noProof w:val="0"/>
        </w:rPr>
        <w:t>See also:</w:t>
      </w:r>
    </w:p>
    <w:p w:rsidR="00971702" w:rsidRPr="00363A64" w:rsidRDefault="00B977B5" w:rsidP="0072102D">
      <w:pPr>
        <w:pStyle w:val="Bullet1"/>
        <w:rPr>
          <w:bCs/>
        </w:rPr>
      </w:pPr>
      <w:hyperlink r:id="rId87" w:history="1">
        <w:r w:rsidR="00971702" w:rsidRPr="00363A64">
          <w:rPr>
            <w:rStyle w:val="Hyperlink"/>
            <w:bCs/>
          </w:rPr>
          <w:t>http://www.logisticsworld.com/logistics.htm</w:t>
        </w:r>
      </w:hyperlink>
    </w:p>
    <w:p w:rsidR="00971702" w:rsidRPr="00363A64" w:rsidRDefault="00971702" w:rsidP="00971702">
      <w:pPr>
        <w:pStyle w:val="BodyCopy"/>
        <w:rPr>
          <w:b/>
          <w:bCs/>
          <w:i/>
          <w:noProof w:val="0"/>
        </w:rPr>
      </w:pPr>
      <w:r w:rsidRPr="00363A64">
        <w:rPr>
          <w:b/>
          <w:bCs/>
          <w:i/>
          <w:noProof w:val="0"/>
        </w:rPr>
        <w:t>PERT charts</w:t>
      </w:r>
    </w:p>
    <w:p w:rsidR="00971702" w:rsidRPr="00363A64" w:rsidRDefault="00971702" w:rsidP="00971702">
      <w:pPr>
        <w:pStyle w:val="BodyCopy"/>
        <w:rPr>
          <w:bCs/>
          <w:noProof w:val="0"/>
        </w:rPr>
      </w:pPr>
      <w:r w:rsidRPr="00363A64">
        <w:rPr>
          <w:bCs/>
          <w:noProof w:val="0"/>
        </w:rPr>
        <w:t>PERT stands for Program (or Project) Evaluation and Review Technique.</w:t>
      </w:r>
    </w:p>
    <w:p w:rsidR="00DA73D7" w:rsidRPr="00363A64" w:rsidRDefault="00971702" w:rsidP="00971702">
      <w:pPr>
        <w:pStyle w:val="BodyCopy"/>
        <w:rPr>
          <w:bCs/>
          <w:noProof w:val="0"/>
        </w:rPr>
      </w:pPr>
      <w:r w:rsidRPr="00363A64">
        <w:rPr>
          <w:bCs/>
          <w:noProof w:val="0"/>
        </w:rPr>
        <w:t xml:space="preserve">It is a technique used to plan and provide oversight for a project that is normally lengthy and complex. </w:t>
      </w:r>
    </w:p>
    <w:p w:rsidR="00971702" w:rsidRPr="00363A64" w:rsidRDefault="00971702" w:rsidP="00971702">
      <w:pPr>
        <w:pStyle w:val="BodyCopy"/>
        <w:rPr>
          <w:bCs/>
          <w:noProof w:val="0"/>
        </w:rPr>
      </w:pPr>
      <w:r w:rsidRPr="00363A64">
        <w:rPr>
          <w:bCs/>
          <w:noProof w:val="0"/>
        </w:rPr>
        <w:t>It aids decision making in relation to the project.</w:t>
      </w:r>
    </w:p>
    <w:p w:rsidR="00971702" w:rsidRPr="00363A64" w:rsidRDefault="00971702" w:rsidP="00971702">
      <w:pPr>
        <w:pStyle w:val="BodyCopy"/>
        <w:rPr>
          <w:bCs/>
          <w:noProof w:val="0"/>
        </w:rPr>
      </w:pPr>
      <w:r w:rsidRPr="00363A64">
        <w:rPr>
          <w:bCs/>
          <w:noProof w:val="0"/>
        </w:rPr>
        <w:t xml:space="preserve">It is associated with CPM/CPA and Gantt charts in that it provides the ’critical path’ sequence for identified activities </w:t>
      </w:r>
      <w:r w:rsidR="00F8140E" w:rsidRPr="00363A64">
        <w:rPr>
          <w:bCs/>
          <w:noProof w:val="0"/>
        </w:rPr>
        <w:t xml:space="preserve">(and associated links to allied and </w:t>
      </w:r>
      <w:r w:rsidRPr="00363A64">
        <w:rPr>
          <w:bCs/>
          <w:noProof w:val="0"/>
        </w:rPr>
        <w:t>co-dependent activities) required to complete the requirements of a project.</w:t>
      </w:r>
    </w:p>
    <w:p w:rsidR="00971702" w:rsidRPr="00363A64" w:rsidRDefault="00971702" w:rsidP="00971702">
      <w:pPr>
        <w:pStyle w:val="BodyCopy"/>
        <w:rPr>
          <w:bCs/>
          <w:noProof w:val="0"/>
        </w:rPr>
      </w:pPr>
      <w:r w:rsidRPr="00363A64">
        <w:rPr>
          <w:bCs/>
          <w:noProof w:val="0"/>
        </w:rPr>
        <w:t>See also:</w:t>
      </w:r>
    </w:p>
    <w:p w:rsidR="007770FF" w:rsidRPr="00363A64" w:rsidRDefault="00B977B5" w:rsidP="007770FF">
      <w:pPr>
        <w:pStyle w:val="Bullet1"/>
      </w:pPr>
      <w:hyperlink r:id="rId88" w:history="1">
        <w:r w:rsidR="00971702" w:rsidRPr="00363A64">
          <w:rPr>
            <w:rStyle w:val="Hyperlink"/>
            <w:bCs/>
          </w:rPr>
          <w:t>http://en.wikipedia.org/wiki/Program_Evaluation_and_Review_Technique</w:t>
        </w:r>
      </w:hyperlink>
      <w:r w:rsidR="007770FF" w:rsidRPr="00363A64">
        <w:t>.</w:t>
      </w:r>
    </w:p>
    <w:p w:rsidR="00971702" w:rsidRPr="00363A64" w:rsidRDefault="00971702" w:rsidP="00971702">
      <w:pPr>
        <w:pStyle w:val="BodyCopy"/>
        <w:rPr>
          <w:b/>
          <w:bCs/>
          <w:i/>
          <w:noProof w:val="0"/>
        </w:rPr>
      </w:pPr>
      <w:r w:rsidRPr="00363A64">
        <w:rPr>
          <w:b/>
          <w:bCs/>
          <w:i/>
          <w:noProof w:val="0"/>
        </w:rPr>
        <w:t>Project Management Software (PMS)</w:t>
      </w:r>
    </w:p>
    <w:p w:rsidR="00971702" w:rsidRPr="00363A64" w:rsidRDefault="00971702" w:rsidP="00971702">
      <w:pPr>
        <w:pStyle w:val="BodyCopy"/>
        <w:rPr>
          <w:bCs/>
          <w:noProof w:val="0"/>
        </w:rPr>
      </w:pPr>
      <w:r w:rsidRPr="00363A64">
        <w:rPr>
          <w:bCs/>
          <w:noProof w:val="0"/>
        </w:rPr>
        <w:t xml:space="preserve">PMS is a generic term referring to a range of commercially available software programmes </w:t>
      </w:r>
      <w:r w:rsidR="00DA73D7" w:rsidRPr="00363A64">
        <w:rPr>
          <w:bCs/>
          <w:noProof w:val="0"/>
        </w:rPr>
        <w:t>which</w:t>
      </w:r>
      <w:r w:rsidRPr="00363A64">
        <w:rPr>
          <w:bCs/>
          <w:noProof w:val="0"/>
        </w:rPr>
        <w:t xml:space="preserve"> can be used to:</w:t>
      </w:r>
    </w:p>
    <w:p w:rsidR="00971702" w:rsidRPr="00363A64" w:rsidRDefault="007770FF" w:rsidP="0072102D">
      <w:pPr>
        <w:pStyle w:val="Bullet1"/>
      </w:pPr>
      <w:r w:rsidRPr="00363A64">
        <w:rPr>
          <w:noProof/>
          <w:lang w:eastAsia="en-AU"/>
        </w:rPr>
        <w:drawing>
          <wp:anchor distT="0" distB="0" distL="114300" distR="114300" simplePos="0" relativeHeight="251776000" behindDoc="0" locked="0" layoutInCell="1" allowOverlap="1">
            <wp:simplePos x="0" y="0"/>
            <wp:positionH relativeFrom="column">
              <wp:posOffset>4255135</wp:posOffset>
            </wp:positionH>
            <wp:positionV relativeFrom="paragraph">
              <wp:posOffset>-1905</wp:posOffset>
            </wp:positionV>
            <wp:extent cx="1303655" cy="1043940"/>
            <wp:effectExtent l="19050" t="0" r="0" b="0"/>
            <wp:wrapSquare wrapText="bothSides"/>
            <wp:docPr id="67" name="Picture 66" descr="MP900407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05.JPG"/>
                    <pic:cNvPicPr/>
                  </pic:nvPicPr>
                  <pic:blipFill>
                    <a:blip r:embed="rId89" cstate="print"/>
                    <a:stretch>
                      <a:fillRect/>
                    </a:stretch>
                  </pic:blipFill>
                  <pic:spPr>
                    <a:xfrm>
                      <a:off x="0" y="0"/>
                      <a:ext cx="1303655" cy="1043940"/>
                    </a:xfrm>
                    <a:prstGeom prst="rect">
                      <a:avLst/>
                    </a:prstGeom>
                  </pic:spPr>
                </pic:pic>
              </a:graphicData>
            </a:graphic>
          </wp:anchor>
        </w:drawing>
      </w:r>
      <w:r w:rsidR="00971702" w:rsidRPr="00363A64">
        <w:t>Plan the project</w:t>
      </w:r>
    </w:p>
    <w:p w:rsidR="00971702" w:rsidRPr="00363A64" w:rsidRDefault="00F8140E" w:rsidP="0072102D">
      <w:pPr>
        <w:pStyle w:val="Bullet1"/>
      </w:pPr>
      <w:r w:rsidRPr="00363A64">
        <w:t xml:space="preserve">Sequence and </w:t>
      </w:r>
      <w:r w:rsidR="00971702" w:rsidRPr="00363A64">
        <w:t>schedule activities within the project</w:t>
      </w:r>
    </w:p>
    <w:p w:rsidR="00971702" w:rsidRPr="00363A64" w:rsidRDefault="00971702" w:rsidP="0072102D">
      <w:pPr>
        <w:pStyle w:val="Bullet1"/>
      </w:pPr>
      <w:r w:rsidRPr="00363A64">
        <w:t>Monitor the project</w:t>
      </w:r>
    </w:p>
    <w:p w:rsidR="00971702" w:rsidRPr="00363A64" w:rsidRDefault="00971702" w:rsidP="0072102D">
      <w:pPr>
        <w:pStyle w:val="Bullet1"/>
      </w:pPr>
      <w:r w:rsidRPr="00363A64">
        <w:t>Allocate project resources within the project</w:t>
      </w:r>
    </w:p>
    <w:p w:rsidR="00971702" w:rsidRPr="00363A64" w:rsidRDefault="00971702" w:rsidP="0072102D">
      <w:pPr>
        <w:pStyle w:val="Bullet1"/>
      </w:pPr>
      <w:r w:rsidRPr="00363A64">
        <w:t>Manage the project budget</w:t>
      </w:r>
    </w:p>
    <w:p w:rsidR="00971702" w:rsidRPr="00363A64" w:rsidRDefault="00971702" w:rsidP="0072102D">
      <w:pPr>
        <w:pStyle w:val="Bullet1"/>
      </w:pPr>
      <w:r w:rsidRPr="00363A64">
        <w:t>Report and communicate budget details/information.</w:t>
      </w:r>
    </w:p>
    <w:p w:rsidR="00971702" w:rsidRPr="00363A64" w:rsidRDefault="00971702" w:rsidP="00971702">
      <w:pPr>
        <w:pStyle w:val="BodyCopy"/>
        <w:rPr>
          <w:bCs/>
          <w:noProof w:val="0"/>
        </w:rPr>
      </w:pPr>
      <w:r w:rsidRPr="00363A64">
        <w:rPr>
          <w:bCs/>
          <w:noProof w:val="0"/>
        </w:rPr>
        <w:t>Effective use of PMS is based on user ability with th</w:t>
      </w:r>
      <w:r w:rsidR="00F8140E" w:rsidRPr="00363A64">
        <w:rPr>
          <w:bCs/>
          <w:noProof w:val="0"/>
        </w:rPr>
        <w:t>e system/software, time to use and/or learn</w:t>
      </w:r>
      <w:r w:rsidRPr="00363A64">
        <w:rPr>
          <w:bCs/>
          <w:noProof w:val="0"/>
        </w:rPr>
        <w:t xml:space="preserve"> the system, personal preferences, client demands and nature, scope, complexity and size of the project.</w:t>
      </w:r>
    </w:p>
    <w:p w:rsidR="00971702" w:rsidRPr="00363A64" w:rsidRDefault="00971702" w:rsidP="00971702">
      <w:pPr>
        <w:pStyle w:val="BodyCopy"/>
        <w:rPr>
          <w:bCs/>
          <w:noProof w:val="0"/>
        </w:rPr>
      </w:pPr>
      <w:r w:rsidRPr="00363A64">
        <w:rPr>
          <w:bCs/>
          <w:noProof w:val="0"/>
        </w:rPr>
        <w:t>See:</w:t>
      </w:r>
    </w:p>
    <w:p w:rsidR="00904EA4" w:rsidRPr="00363A64" w:rsidRDefault="00B977B5" w:rsidP="00904EA4">
      <w:pPr>
        <w:pStyle w:val="Bullet1"/>
      </w:pPr>
      <w:hyperlink r:id="rId90" w:history="1">
        <w:r w:rsidR="00971702" w:rsidRPr="00363A64">
          <w:rPr>
            <w:rStyle w:val="Hyperlink"/>
            <w:bCs/>
          </w:rPr>
          <w:t>http://en.wikipedia.org/wiki/Project_management_software</w:t>
        </w:r>
      </w:hyperlink>
      <w:r w:rsidR="0072102D" w:rsidRPr="00363A64">
        <w:t>.</w:t>
      </w:r>
      <w:r w:rsidR="00904EA4" w:rsidRPr="00363A64">
        <w:br w:type="page"/>
      </w:r>
    </w:p>
    <w:p w:rsidR="00971702" w:rsidRPr="00363A64" w:rsidRDefault="00971702" w:rsidP="00971702">
      <w:pPr>
        <w:pStyle w:val="BodyCopy"/>
        <w:rPr>
          <w:bCs/>
          <w:noProof w:val="0"/>
        </w:rPr>
      </w:pPr>
      <w:r w:rsidRPr="00363A64">
        <w:rPr>
          <w:bCs/>
          <w:noProof w:val="0"/>
        </w:rPr>
        <w:lastRenderedPageBreak/>
        <w:t>A comprehensive list of various PMS and a comparison of them can be found at:</w:t>
      </w:r>
    </w:p>
    <w:p w:rsidR="00971702" w:rsidRPr="00363A64" w:rsidRDefault="00B977B5" w:rsidP="0072102D">
      <w:pPr>
        <w:pStyle w:val="Bullet1"/>
        <w:rPr>
          <w:bCs/>
        </w:rPr>
      </w:pPr>
      <w:hyperlink r:id="rId91" w:history="1">
        <w:r w:rsidR="00971702" w:rsidRPr="00363A64">
          <w:rPr>
            <w:rStyle w:val="Hyperlink"/>
            <w:bCs/>
          </w:rPr>
          <w:t>http://en.wikipedia.org/wiki/Comparison_of_project_management_software</w:t>
        </w:r>
      </w:hyperlink>
      <w:r w:rsidR="0072102D" w:rsidRPr="00363A64">
        <w:rPr>
          <w:bCs/>
        </w:rPr>
        <w:t>.</w:t>
      </w:r>
    </w:p>
    <w:p w:rsidR="00971702" w:rsidRPr="00363A64" w:rsidRDefault="00971702" w:rsidP="00971702">
      <w:pPr>
        <w:pStyle w:val="BodyCopy"/>
        <w:rPr>
          <w:b/>
          <w:bCs/>
          <w:i/>
          <w:noProof w:val="0"/>
        </w:rPr>
      </w:pPr>
      <w:r w:rsidRPr="00363A64">
        <w:rPr>
          <w:b/>
          <w:bCs/>
          <w:i/>
          <w:noProof w:val="0"/>
        </w:rPr>
        <w:t>Project-specific technical resources</w:t>
      </w:r>
    </w:p>
    <w:p w:rsidR="00971702" w:rsidRPr="00363A64" w:rsidRDefault="00971702" w:rsidP="00971702">
      <w:pPr>
        <w:pStyle w:val="BodyCopy"/>
        <w:rPr>
          <w:bCs/>
          <w:noProof w:val="0"/>
        </w:rPr>
      </w:pPr>
      <w:r w:rsidRPr="00363A64">
        <w:rPr>
          <w:bCs/>
          <w:noProof w:val="0"/>
        </w:rPr>
        <w:t xml:space="preserve">Supporting the above tools may be the need to use tools relating specifically </w:t>
      </w:r>
      <w:r w:rsidR="00F8140E" w:rsidRPr="00363A64">
        <w:rPr>
          <w:bCs/>
          <w:noProof w:val="0"/>
        </w:rPr>
        <w:t>to the nature of the project. T</w:t>
      </w:r>
      <w:r w:rsidRPr="00363A64">
        <w:rPr>
          <w:bCs/>
          <w:noProof w:val="0"/>
        </w:rPr>
        <w:t>his can mean there may be a need to use:</w:t>
      </w:r>
    </w:p>
    <w:p w:rsidR="00971702" w:rsidRPr="00363A64" w:rsidRDefault="004C7AC7" w:rsidP="00B61A55">
      <w:pPr>
        <w:pStyle w:val="Bullet1"/>
      </w:pPr>
      <w:r w:rsidRPr="00363A64">
        <w:t xml:space="preserve">Health, safety and welfare </w:t>
      </w:r>
      <w:r w:rsidR="00971702" w:rsidRPr="00363A64">
        <w:t>management system tools</w:t>
      </w:r>
    </w:p>
    <w:p w:rsidR="00971702" w:rsidRPr="00363A64" w:rsidRDefault="00971702" w:rsidP="00B61A55">
      <w:pPr>
        <w:pStyle w:val="Bullet1"/>
      </w:pPr>
      <w:r w:rsidRPr="00363A64">
        <w:t>Procurement software and systems</w:t>
      </w:r>
    </w:p>
    <w:p w:rsidR="00971702" w:rsidRPr="00363A64" w:rsidRDefault="00971702" w:rsidP="00B61A55">
      <w:pPr>
        <w:pStyle w:val="Bullet1"/>
      </w:pPr>
      <w:r w:rsidRPr="00363A64">
        <w:t>Staff rostering software</w:t>
      </w:r>
    </w:p>
    <w:p w:rsidR="00971702" w:rsidRPr="00363A64" w:rsidRDefault="004C7AC7" w:rsidP="00B61A55">
      <w:pPr>
        <w:pStyle w:val="Bullet1"/>
      </w:pPr>
      <w:r w:rsidRPr="00363A64">
        <w:t>MIS</w:t>
      </w:r>
      <w:r w:rsidR="00971702" w:rsidRPr="00363A64">
        <w:t>.</w:t>
      </w:r>
    </w:p>
    <w:p w:rsidR="00292B74" w:rsidRPr="00363A64" w:rsidRDefault="00292B74" w:rsidP="00292B74">
      <w:pPr>
        <w:pStyle w:val="Heading2"/>
      </w:pPr>
      <w:r w:rsidRPr="00363A64">
        <w:t>1.6</w:t>
      </w:r>
      <w:r w:rsidRPr="00363A64">
        <w:tab/>
      </w:r>
      <w:r w:rsidR="00B977B5">
        <w:fldChar w:fldCharType="begin"/>
      </w:r>
      <w:r w:rsidR="00B977B5">
        <w:instrText xml:space="preserve"> REF  Criteria16 </w:instrText>
      </w:r>
      <w:r w:rsidR="00B977B5">
        <w:fldChar w:fldCharType="separate"/>
      </w:r>
      <w:sdt>
        <w:sdtPr>
          <w:alias w:val="Criteria 1.6"/>
          <w:tag w:val="Insert Criteria 1.6"/>
          <w:id w:val="88282056"/>
          <w:lock w:val="sdtLocked"/>
          <w:placeholder>
            <w:docPart w:val="7C1A9152659240E8BC6A8BE7A308481F"/>
          </w:placeholder>
        </w:sdtPr>
        <w:sdtEndPr/>
        <w:sdtContent>
          <w:r w:rsidR="00271896" w:rsidRPr="00363A64">
            <w:t>Plan internal and external communications, and public relations and marketing strategies together with appropriate colleagues</w:t>
          </w:r>
        </w:sdtContent>
      </w:sdt>
      <w:r w:rsidR="00B977B5">
        <w:fldChar w:fldCharType="end"/>
      </w:r>
    </w:p>
    <w:p w:rsidR="00292B74" w:rsidRPr="00363A64" w:rsidRDefault="007770FF" w:rsidP="00292B74">
      <w:pPr>
        <w:pStyle w:val="Heading3"/>
      </w:pPr>
      <w:r w:rsidRPr="00363A64">
        <w:rPr>
          <w:noProof/>
        </w:rPr>
        <w:drawing>
          <wp:anchor distT="0" distB="0" distL="114300" distR="114300" simplePos="0" relativeHeight="251777024" behindDoc="0" locked="0" layoutInCell="1" allowOverlap="1">
            <wp:simplePos x="0" y="0"/>
            <wp:positionH relativeFrom="column">
              <wp:posOffset>4464050</wp:posOffset>
            </wp:positionH>
            <wp:positionV relativeFrom="paragraph">
              <wp:posOffset>247650</wp:posOffset>
            </wp:positionV>
            <wp:extent cx="1094740" cy="1192530"/>
            <wp:effectExtent l="19050" t="0" r="0" b="0"/>
            <wp:wrapSquare wrapText="bothSides"/>
            <wp:docPr id="68" name="Picture 67" descr="shutterstock_7835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8350230.jpg"/>
                    <pic:cNvPicPr/>
                  </pic:nvPicPr>
                  <pic:blipFill>
                    <a:blip r:embed="rId92" cstate="print"/>
                    <a:stretch>
                      <a:fillRect/>
                    </a:stretch>
                  </pic:blipFill>
                  <pic:spPr>
                    <a:xfrm>
                      <a:off x="0" y="0"/>
                      <a:ext cx="1094740" cy="1192530"/>
                    </a:xfrm>
                    <a:prstGeom prst="rect">
                      <a:avLst/>
                    </a:prstGeom>
                  </pic:spPr>
                </pic:pic>
              </a:graphicData>
            </a:graphic>
          </wp:anchor>
        </w:drawing>
      </w:r>
      <w:r w:rsidR="00292B74" w:rsidRPr="00363A64">
        <w:t>Introduction</w:t>
      </w:r>
    </w:p>
    <w:p w:rsidR="00292B74" w:rsidRPr="00363A64" w:rsidRDefault="00BC78BA" w:rsidP="00292B74">
      <w:pPr>
        <w:pStyle w:val="BodyCopy"/>
        <w:rPr>
          <w:noProof w:val="0"/>
          <w:szCs w:val="24"/>
        </w:rPr>
      </w:pPr>
      <w:r w:rsidRPr="00363A64">
        <w:rPr>
          <w:noProof w:val="0"/>
          <w:szCs w:val="24"/>
        </w:rPr>
        <w:t>In any workplace activity ‘communication is key’.</w:t>
      </w:r>
    </w:p>
    <w:p w:rsidR="00BC78BA" w:rsidRPr="00363A64" w:rsidRDefault="00BC78BA" w:rsidP="00292B74">
      <w:pPr>
        <w:pStyle w:val="BodyCopy"/>
        <w:rPr>
          <w:noProof w:val="0"/>
          <w:szCs w:val="24"/>
        </w:rPr>
      </w:pPr>
      <w:r w:rsidRPr="00363A64">
        <w:rPr>
          <w:noProof w:val="0"/>
          <w:szCs w:val="24"/>
        </w:rPr>
        <w:t>The same applies to project management.</w:t>
      </w:r>
    </w:p>
    <w:p w:rsidR="007770FF" w:rsidRPr="00363A64" w:rsidRDefault="00BC78BA" w:rsidP="00292B74">
      <w:pPr>
        <w:pStyle w:val="BodyCopy"/>
        <w:rPr>
          <w:noProof w:val="0"/>
          <w:szCs w:val="24"/>
        </w:rPr>
      </w:pPr>
      <w:r w:rsidRPr="00363A64">
        <w:rPr>
          <w:noProof w:val="0"/>
          <w:szCs w:val="24"/>
        </w:rPr>
        <w:t xml:space="preserve">This section discusses important factors to consider in order to ensure project communication informs relevant stakeholders, generates positive PR </w:t>
      </w:r>
      <w:r w:rsidR="00F8140E" w:rsidRPr="00363A64">
        <w:rPr>
          <w:noProof w:val="0"/>
          <w:szCs w:val="24"/>
        </w:rPr>
        <w:t xml:space="preserve">(public Relations) </w:t>
      </w:r>
      <w:r w:rsidRPr="00363A64">
        <w:rPr>
          <w:noProof w:val="0"/>
          <w:szCs w:val="24"/>
        </w:rPr>
        <w:t xml:space="preserve">and supports associated marketing initiatives. </w:t>
      </w:r>
    </w:p>
    <w:p w:rsidR="00292B74" w:rsidRPr="00363A64" w:rsidRDefault="009D2522" w:rsidP="00292B74">
      <w:pPr>
        <w:pStyle w:val="Heading3"/>
      </w:pPr>
      <w:r w:rsidRPr="00363A64">
        <w:t>Who should be involved in this planning process?</w:t>
      </w:r>
    </w:p>
    <w:p w:rsidR="009D2522" w:rsidRPr="00363A64" w:rsidRDefault="008B6E48" w:rsidP="00292B74">
      <w:pPr>
        <w:pStyle w:val="BodyCopy"/>
        <w:rPr>
          <w:noProof w:val="0"/>
          <w:szCs w:val="24"/>
        </w:rPr>
      </w:pPr>
      <w:r w:rsidRPr="00363A64">
        <w:rPr>
          <w:szCs w:val="24"/>
          <w:lang w:eastAsia="en-AU"/>
        </w:rPr>
        <w:drawing>
          <wp:anchor distT="0" distB="0" distL="114300" distR="114300" simplePos="0" relativeHeight="251778048" behindDoc="0" locked="0" layoutInCell="1" allowOverlap="1">
            <wp:simplePos x="0" y="0"/>
            <wp:positionH relativeFrom="column">
              <wp:posOffset>4135755</wp:posOffset>
            </wp:positionH>
            <wp:positionV relativeFrom="paragraph">
              <wp:posOffset>128270</wp:posOffset>
            </wp:positionV>
            <wp:extent cx="1421765" cy="975360"/>
            <wp:effectExtent l="19050" t="0" r="6985" b="0"/>
            <wp:wrapSquare wrapText="bothSides"/>
            <wp:docPr id="69" name="Picture 68"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93" cstate="print"/>
                    <a:stretch>
                      <a:fillRect/>
                    </a:stretch>
                  </pic:blipFill>
                  <pic:spPr>
                    <a:xfrm>
                      <a:off x="0" y="0"/>
                      <a:ext cx="1421765" cy="975360"/>
                    </a:xfrm>
                    <a:prstGeom prst="rect">
                      <a:avLst/>
                    </a:prstGeom>
                  </pic:spPr>
                </pic:pic>
              </a:graphicData>
            </a:graphic>
          </wp:anchor>
        </w:drawing>
      </w:r>
      <w:r w:rsidR="009D2522" w:rsidRPr="00363A64">
        <w:rPr>
          <w:noProof w:val="0"/>
          <w:szCs w:val="24"/>
        </w:rPr>
        <w:t>You may involve:</w:t>
      </w:r>
    </w:p>
    <w:p w:rsidR="009D2522" w:rsidRPr="00363A64" w:rsidRDefault="009D2522" w:rsidP="009D2522">
      <w:pPr>
        <w:pStyle w:val="Bullet1"/>
        <w:rPr>
          <w:szCs w:val="24"/>
        </w:rPr>
      </w:pPr>
      <w:r w:rsidRPr="00363A64">
        <w:rPr>
          <w:szCs w:val="24"/>
        </w:rPr>
        <w:t>Appropriate colleagues – see below</w:t>
      </w:r>
    </w:p>
    <w:p w:rsidR="009D2522" w:rsidRPr="00363A64" w:rsidRDefault="009D2522" w:rsidP="009D2522">
      <w:pPr>
        <w:pStyle w:val="Bullet1"/>
        <w:rPr>
          <w:szCs w:val="24"/>
        </w:rPr>
      </w:pPr>
      <w:r w:rsidRPr="00363A64">
        <w:rPr>
          <w:szCs w:val="24"/>
        </w:rPr>
        <w:t>Persons from outside the business – see below.</w:t>
      </w:r>
    </w:p>
    <w:p w:rsidR="00292B74" w:rsidRPr="00363A64" w:rsidRDefault="009D2522" w:rsidP="00292B74">
      <w:pPr>
        <w:pStyle w:val="BodyCopy"/>
        <w:rPr>
          <w:noProof w:val="0"/>
          <w:szCs w:val="24"/>
        </w:rPr>
      </w:pPr>
      <w:r w:rsidRPr="00363A64">
        <w:rPr>
          <w:noProof w:val="0"/>
          <w:szCs w:val="24"/>
        </w:rPr>
        <w:t>The ‘appropriate colleagues’ are:</w:t>
      </w:r>
    </w:p>
    <w:p w:rsidR="009D2522" w:rsidRPr="00363A64" w:rsidRDefault="009D2522" w:rsidP="00292B74">
      <w:pPr>
        <w:pStyle w:val="Bullet1"/>
      </w:pPr>
      <w:r w:rsidRPr="00363A64">
        <w:t>Senior</w:t>
      </w:r>
      <w:r w:rsidR="00F8140E" w:rsidRPr="00363A64">
        <w:t xml:space="preserve"> management </w:t>
      </w:r>
      <w:r w:rsidRPr="00363A64">
        <w:t>as identified by the property for the project</w:t>
      </w:r>
    </w:p>
    <w:p w:rsidR="009D2522" w:rsidRPr="00363A64" w:rsidRDefault="009D2522" w:rsidP="00292B74">
      <w:pPr>
        <w:pStyle w:val="Bullet1"/>
      </w:pPr>
      <w:r w:rsidRPr="00363A64">
        <w:t>Depart</w:t>
      </w:r>
      <w:r w:rsidR="00F8140E" w:rsidRPr="00363A64">
        <w:t xml:space="preserve">mental or divisional managers </w:t>
      </w:r>
      <w:r w:rsidRPr="00363A64">
        <w:t>especially from ‘Marketing’/’Sales and Marketing’</w:t>
      </w:r>
    </w:p>
    <w:p w:rsidR="009D2522" w:rsidRPr="00363A64" w:rsidRDefault="009D2522" w:rsidP="00292B74">
      <w:pPr>
        <w:pStyle w:val="Bullet1"/>
      </w:pPr>
      <w:r w:rsidRPr="00363A64">
        <w:t>Project team members.</w:t>
      </w:r>
    </w:p>
    <w:p w:rsidR="009D2522" w:rsidRPr="00363A64" w:rsidRDefault="009D2522" w:rsidP="009D2522">
      <w:pPr>
        <w:pStyle w:val="BodyCopy"/>
        <w:rPr>
          <w:noProof w:val="0"/>
        </w:rPr>
      </w:pPr>
      <w:r w:rsidRPr="00363A64">
        <w:rPr>
          <w:noProof w:val="0"/>
        </w:rPr>
        <w:t>Persons from outside the business may include:</w:t>
      </w:r>
    </w:p>
    <w:p w:rsidR="00292B74" w:rsidRPr="00363A64" w:rsidRDefault="009D2522" w:rsidP="00292B74">
      <w:pPr>
        <w:pStyle w:val="Bullet1"/>
      </w:pPr>
      <w:r w:rsidRPr="00363A64">
        <w:t>Clients who are funding a project (function/event)</w:t>
      </w:r>
    </w:p>
    <w:p w:rsidR="009D2522" w:rsidRPr="00363A64" w:rsidRDefault="009D2522" w:rsidP="00292B74">
      <w:pPr>
        <w:pStyle w:val="Bullet1"/>
      </w:pPr>
      <w:r w:rsidRPr="00363A64">
        <w:t>Representative from any delegating authority – if applicable</w:t>
      </w:r>
    </w:p>
    <w:p w:rsidR="00904EA4" w:rsidRPr="00363A64" w:rsidRDefault="009D2522" w:rsidP="00904EA4">
      <w:pPr>
        <w:pStyle w:val="Bullet1"/>
      </w:pPr>
      <w:r w:rsidRPr="00363A64">
        <w:t>Representative from any funding authority – if applicable</w:t>
      </w:r>
      <w:r w:rsidR="0072102D" w:rsidRPr="00363A64">
        <w:t>.</w:t>
      </w:r>
      <w:r w:rsidR="00904EA4" w:rsidRPr="00363A64">
        <w:br w:type="page"/>
      </w:r>
    </w:p>
    <w:p w:rsidR="009D2522" w:rsidRPr="00363A64" w:rsidRDefault="00CD4812" w:rsidP="009D2522">
      <w:pPr>
        <w:pStyle w:val="Heading3"/>
        <w:rPr>
          <w:szCs w:val="24"/>
        </w:rPr>
      </w:pPr>
      <w:r w:rsidRPr="00363A64">
        <w:rPr>
          <w:szCs w:val="24"/>
        </w:rPr>
        <w:lastRenderedPageBreak/>
        <w:t>Planning i</w:t>
      </w:r>
      <w:r w:rsidR="009D2522" w:rsidRPr="00363A64">
        <w:rPr>
          <w:szCs w:val="24"/>
        </w:rPr>
        <w:t>nternal communication</w:t>
      </w:r>
    </w:p>
    <w:p w:rsidR="00CD4812" w:rsidRPr="00363A64" w:rsidRDefault="00CD4812" w:rsidP="001F250B">
      <w:pPr>
        <w:pStyle w:val="BodyCopy"/>
        <w:rPr>
          <w:noProof w:val="0"/>
          <w:szCs w:val="24"/>
        </w:rPr>
      </w:pPr>
      <w:r w:rsidRPr="00363A64">
        <w:rPr>
          <w:noProof w:val="0"/>
          <w:szCs w:val="24"/>
        </w:rPr>
        <w:t>Internal communication refers to communications which will occur within the venue.</w:t>
      </w:r>
    </w:p>
    <w:p w:rsidR="00CD4812" w:rsidRPr="00363A64" w:rsidRDefault="00CD4812" w:rsidP="001F250B">
      <w:pPr>
        <w:pStyle w:val="BodyCopy"/>
        <w:rPr>
          <w:noProof w:val="0"/>
          <w:szCs w:val="24"/>
        </w:rPr>
      </w:pPr>
      <w:r w:rsidRPr="00363A64">
        <w:rPr>
          <w:noProof w:val="0"/>
          <w:szCs w:val="24"/>
        </w:rPr>
        <w:t>This is communication from you to your project team and administrative structure, and from others working in the business to you and/or members of your project team and administrative structure.</w:t>
      </w:r>
    </w:p>
    <w:p w:rsidR="00CD4812" w:rsidRPr="00363A64" w:rsidRDefault="00CD4812" w:rsidP="001F250B">
      <w:pPr>
        <w:pStyle w:val="BodyCopy"/>
        <w:rPr>
          <w:noProof w:val="0"/>
          <w:szCs w:val="24"/>
        </w:rPr>
      </w:pPr>
      <w:r w:rsidRPr="00363A64">
        <w:rPr>
          <w:noProof w:val="0"/>
          <w:szCs w:val="24"/>
        </w:rPr>
        <w:t xml:space="preserve">The planning process should </w:t>
      </w:r>
      <w:r w:rsidR="001A7CB3" w:rsidRPr="00363A64">
        <w:rPr>
          <w:noProof w:val="0"/>
          <w:szCs w:val="24"/>
        </w:rPr>
        <w:t>determine</w:t>
      </w:r>
      <w:r w:rsidRPr="00363A64">
        <w:rPr>
          <w:noProof w:val="0"/>
          <w:szCs w:val="24"/>
        </w:rPr>
        <w:t>:</w:t>
      </w:r>
    </w:p>
    <w:p w:rsidR="00CD4812" w:rsidRPr="00363A64" w:rsidRDefault="00CD4812" w:rsidP="00CD4812">
      <w:pPr>
        <w:pStyle w:val="Bullet1"/>
        <w:rPr>
          <w:szCs w:val="24"/>
        </w:rPr>
      </w:pPr>
      <w:r w:rsidRPr="00363A64">
        <w:rPr>
          <w:szCs w:val="24"/>
        </w:rPr>
        <w:t>How communication will occur</w:t>
      </w:r>
    </w:p>
    <w:p w:rsidR="00CD4812" w:rsidRPr="00363A64" w:rsidRDefault="00CD4812" w:rsidP="00CD4812">
      <w:pPr>
        <w:pStyle w:val="Bullet1"/>
        <w:rPr>
          <w:szCs w:val="24"/>
        </w:rPr>
      </w:pPr>
      <w:r w:rsidRPr="00363A64">
        <w:rPr>
          <w:szCs w:val="24"/>
        </w:rPr>
        <w:t>Frequency of communication</w:t>
      </w:r>
    </w:p>
    <w:p w:rsidR="00CD4812" w:rsidRPr="00363A64" w:rsidRDefault="00CD4812" w:rsidP="00CD4812">
      <w:pPr>
        <w:pStyle w:val="Bullet1"/>
        <w:rPr>
          <w:szCs w:val="24"/>
        </w:rPr>
      </w:pPr>
      <w:r w:rsidRPr="00363A64">
        <w:rPr>
          <w:szCs w:val="24"/>
        </w:rPr>
        <w:t>Dates for reports to be published</w:t>
      </w:r>
    </w:p>
    <w:p w:rsidR="00CD4812" w:rsidRPr="00363A64" w:rsidRDefault="00CD4812" w:rsidP="00CD4812">
      <w:pPr>
        <w:pStyle w:val="Bullet1"/>
        <w:rPr>
          <w:szCs w:val="24"/>
        </w:rPr>
      </w:pPr>
      <w:r w:rsidRPr="00363A64">
        <w:rPr>
          <w:szCs w:val="24"/>
        </w:rPr>
        <w:t>Topics for communication</w:t>
      </w:r>
    </w:p>
    <w:p w:rsidR="00CD4812" w:rsidRPr="00363A64" w:rsidRDefault="00CD4812" w:rsidP="00CD4812">
      <w:pPr>
        <w:pStyle w:val="Bullet1"/>
        <w:rPr>
          <w:szCs w:val="24"/>
        </w:rPr>
      </w:pPr>
      <w:r w:rsidRPr="00363A64">
        <w:rPr>
          <w:szCs w:val="24"/>
        </w:rPr>
        <w:t>Communication protocols</w:t>
      </w:r>
    </w:p>
    <w:p w:rsidR="00CD4812" w:rsidRPr="00363A64" w:rsidRDefault="00CD4812" w:rsidP="00CD4812">
      <w:pPr>
        <w:pStyle w:val="Bullet1"/>
        <w:rPr>
          <w:szCs w:val="24"/>
        </w:rPr>
      </w:pPr>
      <w:r w:rsidRPr="00363A64">
        <w:rPr>
          <w:szCs w:val="24"/>
        </w:rPr>
        <w:t>Formats for written communication</w:t>
      </w:r>
    </w:p>
    <w:p w:rsidR="00CD4812" w:rsidRPr="00363A64" w:rsidRDefault="00CD4812" w:rsidP="00CD4812">
      <w:pPr>
        <w:pStyle w:val="Bullet1"/>
        <w:rPr>
          <w:szCs w:val="24"/>
        </w:rPr>
      </w:pPr>
      <w:r w:rsidRPr="00363A64">
        <w:rPr>
          <w:szCs w:val="24"/>
        </w:rPr>
        <w:t>Filing requirements for all communications</w:t>
      </w:r>
    </w:p>
    <w:p w:rsidR="00CD4812" w:rsidRPr="00363A64" w:rsidRDefault="00CD4812" w:rsidP="00CD4812">
      <w:pPr>
        <w:pStyle w:val="Bullet1"/>
        <w:rPr>
          <w:szCs w:val="24"/>
        </w:rPr>
      </w:pPr>
      <w:r w:rsidRPr="00363A64">
        <w:rPr>
          <w:szCs w:val="24"/>
        </w:rPr>
        <w:t>Development of internal Distribution List.</w:t>
      </w:r>
    </w:p>
    <w:p w:rsidR="009D2522" w:rsidRPr="00363A64" w:rsidRDefault="00CD4812" w:rsidP="009D2522">
      <w:pPr>
        <w:pStyle w:val="Heading3"/>
        <w:rPr>
          <w:szCs w:val="24"/>
        </w:rPr>
      </w:pPr>
      <w:r w:rsidRPr="00363A64">
        <w:rPr>
          <w:szCs w:val="24"/>
        </w:rPr>
        <w:t>Planning e</w:t>
      </w:r>
      <w:r w:rsidR="009D2522" w:rsidRPr="00363A64">
        <w:rPr>
          <w:szCs w:val="24"/>
        </w:rPr>
        <w:t>xternal communication</w:t>
      </w:r>
    </w:p>
    <w:p w:rsidR="00CD4812" w:rsidRPr="00363A64" w:rsidRDefault="00CD4812" w:rsidP="00CD4812">
      <w:pPr>
        <w:pStyle w:val="BodyCopy"/>
        <w:rPr>
          <w:noProof w:val="0"/>
          <w:szCs w:val="24"/>
        </w:rPr>
      </w:pPr>
      <w:r w:rsidRPr="00363A64">
        <w:rPr>
          <w:noProof w:val="0"/>
          <w:szCs w:val="24"/>
        </w:rPr>
        <w:t>External communication refer</w:t>
      </w:r>
      <w:r w:rsidR="00F8140E" w:rsidRPr="00363A64">
        <w:rPr>
          <w:noProof w:val="0"/>
          <w:szCs w:val="24"/>
        </w:rPr>
        <w:t>s to communications which occur</w:t>
      </w:r>
      <w:r w:rsidRPr="00363A64">
        <w:rPr>
          <w:noProof w:val="0"/>
          <w:szCs w:val="24"/>
        </w:rPr>
        <w:t xml:space="preserve"> between you and those outside the business.</w:t>
      </w:r>
    </w:p>
    <w:p w:rsidR="00CD4812" w:rsidRPr="00363A64" w:rsidRDefault="00135009" w:rsidP="00CD4812">
      <w:pPr>
        <w:pStyle w:val="BodyCopy"/>
        <w:rPr>
          <w:noProof w:val="0"/>
          <w:szCs w:val="24"/>
        </w:rPr>
      </w:pPr>
      <w:r w:rsidRPr="00363A64">
        <w:rPr>
          <w:noProof w:val="0"/>
          <w:szCs w:val="24"/>
        </w:rPr>
        <w:t>External communication may be required with:</w:t>
      </w:r>
    </w:p>
    <w:p w:rsidR="00135009" w:rsidRPr="00363A64" w:rsidRDefault="00F8140E" w:rsidP="00135009">
      <w:pPr>
        <w:pStyle w:val="Bullet1"/>
        <w:rPr>
          <w:szCs w:val="24"/>
        </w:rPr>
      </w:pPr>
      <w:r w:rsidRPr="00363A64">
        <w:rPr>
          <w:szCs w:val="24"/>
        </w:rPr>
        <w:t>Nominated stakeholders</w:t>
      </w:r>
      <w:r w:rsidR="00135009" w:rsidRPr="00363A64">
        <w:rPr>
          <w:szCs w:val="24"/>
        </w:rPr>
        <w:t xml:space="preserve"> as identified on the Distribution List</w:t>
      </w:r>
    </w:p>
    <w:p w:rsidR="00135009" w:rsidRPr="00363A64" w:rsidRDefault="00F8140E" w:rsidP="00135009">
      <w:pPr>
        <w:pStyle w:val="Bullet1"/>
        <w:rPr>
          <w:szCs w:val="24"/>
        </w:rPr>
      </w:pPr>
      <w:r w:rsidRPr="00363A64">
        <w:rPr>
          <w:szCs w:val="24"/>
        </w:rPr>
        <w:t xml:space="preserve">Government agencies and </w:t>
      </w:r>
      <w:r w:rsidR="00135009" w:rsidRPr="00363A64">
        <w:rPr>
          <w:szCs w:val="24"/>
        </w:rPr>
        <w:t>authorities</w:t>
      </w:r>
    </w:p>
    <w:p w:rsidR="008B6E48" w:rsidRPr="00363A64" w:rsidRDefault="00135009" w:rsidP="008B6E48">
      <w:pPr>
        <w:pStyle w:val="Bullet1"/>
        <w:rPr>
          <w:szCs w:val="24"/>
        </w:rPr>
      </w:pPr>
      <w:r w:rsidRPr="00363A64">
        <w:rPr>
          <w:szCs w:val="24"/>
        </w:rPr>
        <w:t>The media</w:t>
      </w:r>
    </w:p>
    <w:p w:rsidR="00135009" w:rsidRPr="00363A64" w:rsidRDefault="00F8140E" w:rsidP="00135009">
      <w:pPr>
        <w:pStyle w:val="Bullet1"/>
        <w:rPr>
          <w:szCs w:val="24"/>
        </w:rPr>
      </w:pPr>
      <w:r w:rsidRPr="00363A64">
        <w:rPr>
          <w:szCs w:val="24"/>
        </w:rPr>
        <w:t xml:space="preserve">Nominated target markets </w:t>
      </w:r>
      <w:r w:rsidR="00135009" w:rsidRPr="00363A64">
        <w:rPr>
          <w:szCs w:val="24"/>
        </w:rPr>
        <w:t>as a whole, or specific (high-value/VIP customers) from within each target market</w:t>
      </w:r>
    </w:p>
    <w:p w:rsidR="00135009" w:rsidRPr="00363A64" w:rsidRDefault="00F8140E" w:rsidP="00135009">
      <w:pPr>
        <w:pStyle w:val="Bullet1"/>
        <w:rPr>
          <w:szCs w:val="24"/>
        </w:rPr>
      </w:pPr>
      <w:r w:rsidRPr="00363A64">
        <w:rPr>
          <w:szCs w:val="24"/>
        </w:rPr>
        <w:t xml:space="preserve">Local residents and </w:t>
      </w:r>
      <w:r w:rsidR="00135009" w:rsidRPr="00363A64">
        <w:rPr>
          <w:szCs w:val="24"/>
        </w:rPr>
        <w:t>the local neighbourhood</w:t>
      </w:r>
    </w:p>
    <w:p w:rsidR="00135009" w:rsidRPr="00363A64" w:rsidRDefault="00135009" w:rsidP="00135009">
      <w:pPr>
        <w:pStyle w:val="Bullet1"/>
        <w:rPr>
          <w:szCs w:val="24"/>
        </w:rPr>
      </w:pPr>
      <w:r w:rsidRPr="00363A64">
        <w:rPr>
          <w:szCs w:val="24"/>
        </w:rPr>
        <w:t>Suppliers and providers</w:t>
      </w:r>
    </w:p>
    <w:p w:rsidR="00135009" w:rsidRPr="00363A64" w:rsidRDefault="00135009" w:rsidP="00135009">
      <w:pPr>
        <w:pStyle w:val="Bullet1"/>
        <w:rPr>
          <w:szCs w:val="24"/>
        </w:rPr>
      </w:pPr>
      <w:r w:rsidRPr="00363A64">
        <w:rPr>
          <w:szCs w:val="24"/>
        </w:rPr>
        <w:t>Consultants for the project</w:t>
      </w:r>
    </w:p>
    <w:p w:rsidR="00135009" w:rsidRPr="00363A64" w:rsidRDefault="00135009" w:rsidP="00135009">
      <w:pPr>
        <w:pStyle w:val="Bullet1"/>
        <w:rPr>
          <w:szCs w:val="24"/>
        </w:rPr>
      </w:pPr>
      <w:r w:rsidRPr="00363A64">
        <w:rPr>
          <w:szCs w:val="24"/>
        </w:rPr>
        <w:t>Contractors engaged for the project.</w:t>
      </w:r>
    </w:p>
    <w:p w:rsidR="00CD4812" w:rsidRPr="00363A64" w:rsidRDefault="00135009" w:rsidP="009D2522">
      <w:pPr>
        <w:pStyle w:val="BodyCopy"/>
        <w:rPr>
          <w:noProof w:val="0"/>
          <w:szCs w:val="24"/>
        </w:rPr>
      </w:pPr>
      <w:r w:rsidRPr="00363A64">
        <w:rPr>
          <w:noProof w:val="0"/>
          <w:szCs w:val="24"/>
        </w:rPr>
        <w:t>The planning process should address the topics listed above for ‘internal communication’ plus:</w:t>
      </w:r>
    </w:p>
    <w:p w:rsidR="00135009" w:rsidRPr="00363A64" w:rsidRDefault="00135009" w:rsidP="00CD4812">
      <w:pPr>
        <w:pStyle w:val="Bullet1"/>
      </w:pPr>
      <w:r w:rsidRPr="00363A64">
        <w:t>Nomination of one person to be responsible for distributing the communications</w:t>
      </w:r>
    </w:p>
    <w:p w:rsidR="00135009" w:rsidRPr="00363A64" w:rsidRDefault="00135009" w:rsidP="00CD4812">
      <w:pPr>
        <w:pStyle w:val="Bullet1"/>
      </w:pPr>
      <w:r w:rsidRPr="00363A64">
        <w:t>Nomination o</w:t>
      </w:r>
      <w:r w:rsidR="00F8140E" w:rsidRPr="00363A64">
        <w:t xml:space="preserve">f one person to be responsible </w:t>
      </w:r>
      <w:r w:rsidRPr="00363A64">
        <w:t>as the ‘contact point’ for external enquiries</w:t>
      </w:r>
    </w:p>
    <w:p w:rsidR="00135009" w:rsidRPr="00363A64" w:rsidRDefault="00135009" w:rsidP="00CD4812">
      <w:pPr>
        <w:pStyle w:val="Bullet1"/>
      </w:pPr>
      <w:r w:rsidRPr="00363A64">
        <w:t xml:space="preserve">Budget </w:t>
      </w:r>
    </w:p>
    <w:p w:rsidR="00135009" w:rsidRPr="00363A64" w:rsidRDefault="00135009" w:rsidP="00CD4812">
      <w:pPr>
        <w:pStyle w:val="Bullet1"/>
      </w:pPr>
      <w:r w:rsidRPr="00363A64">
        <w:t>Names of media to be used</w:t>
      </w:r>
    </w:p>
    <w:p w:rsidR="00904EA4" w:rsidRPr="00363A64" w:rsidRDefault="00F8140E" w:rsidP="00904EA4">
      <w:pPr>
        <w:pStyle w:val="Bullet1"/>
      </w:pPr>
      <w:r w:rsidRPr="00363A64">
        <w:t xml:space="preserve">Host venue events and </w:t>
      </w:r>
      <w:r w:rsidR="00135009" w:rsidRPr="00363A64">
        <w:t>occasions where those on the external Distribution List will be invited to the venue.</w:t>
      </w:r>
      <w:r w:rsidR="00904EA4" w:rsidRPr="00363A64">
        <w:br w:type="page"/>
      </w:r>
    </w:p>
    <w:p w:rsidR="009D2522" w:rsidRPr="00363A64" w:rsidRDefault="009D2522" w:rsidP="009D2522">
      <w:pPr>
        <w:pStyle w:val="Heading3"/>
        <w:rPr>
          <w:szCs w:val="24"/>
        </w:rPr>
      </w:pPr>
      <w:r w:rsidRPr="00363A64">
        <w:rPr>
          <w:szCs w:val="24"/>
        </w:rPr>
        <w:lastRenderedPageBreak/>
        <w:t>PR strategy</w:t>
      </w:r>
    </w:p>
    <w:p w:rsidR="00135009" w:rsidRPr="00363A64" w:rsidRDefault="00135009" w:rsidP="00135009">
      <w:pPr>
        <w:pStyle w:val="BodyCopy"/>
        <w:rPr>
          <w:noProof w:val="0"/>
        </w:rPr>
      </w:pPr>
      <w:r w:rsidRPr="00363A64">
        <w:rPr>
          <w:noProof w:val="0"/>
        </w:rPr>
        <w:t>Public relations is the relationship that exists between the ve</w:t>
      </w:r>
      <w:r w:rsidR="00F8140E" w:rsidRPr="00363A64">
        <w:rPr>
          <w:noProof w:val="0"/>
        </w:rPr>
        <w:t>nue and its different ‘publics’. T</w:t>
      </w:r>
      <w:r w:rsidRPr="00363A64">
        <w:rPr>
          <w:noProof w:val="0"/>
        </w:rPr>
        <w:t xml:space="preserve">hese publics may be the media, government authorities, suppliers, local </w:t>
      </w:r>
      <w:r w:rsidR="00E15A21" w:rsidRPr="00363A64">
        <w:rPr>
          <w:noProof w:val="0"/>
        </w:rPr>
        <w:t>neighbourhood</w:t>
      </w:r>
      <w:r w:rsidRPr="00363A64">
        <w:rPr>
          <w:noProof w:val="0"/>
        </w:rPr>
        <w:t xml:space="preserve"> community and all the different target markets the venue has.</w:t>
      </w:r>
    </w:p>
    <w:p w:rsidR="00575D10" w:rsidRPr="00363A64" w:rsidRDefault="00135009" w:rsidP="00135009">
      <w:pPr>
        <w:pStyle w:val="BodyCopy"/>
        <w:rPr>
          <w:noProof w:val="0"/>
        </w:rPr>
      </w:pPr>
      <w:r w:rsidRPr="00363A64">
        <w:rPr>
          <w:noProof w:val="0"/>
        </w:rPr>
        <w:t xml:space="preserve">The intention is to generate good public perceptions of the venue </w:t>
      </w:r>
      <w:r w:rsidR="00575D10" w:rsidRPr="00363A64">
        <w:rPr>
          <w:noProof w:val="0"/>
        </w:rPr>
        <w:t>and for the project.</w:t>
      </w:r>
    </w:p>
    <w:p w:rsidR="00575D10" w:rsidRPr="00363A64" w:rsidRDefault="00575D10" w:rsidP="009D2522">
      <w:pPr>
        <w:pStyle w:val="BodyCopy"/>
        <w:rPr>
          <w:noProof w:val="0"/>
          <w:szCs w:val="24"/>
        </w:rPr>
      </w:pPr>
      <w:r w:rsidRPr="00363A64">
        <w:rPr>
          <w:noProof w:val="0"/>
          <w:szCs w:val="24"/>
        </w:rPr>
        <w:t>The PR strategy will identify how you intend achieving the goals you have set for PR in relation to the project.</w:t>
      </w:r>
    </w:p>
    <w:p w:rsidR="00575D10" w:rsidRPr="00363A64" w:rsidRDefault="008B6E48" w:rsidP="009D2522">
      <w:pPr>
        <w:pStyle w:val="BodyCopy"/>
        <w:rPr>
          <w:noProof w:val="0"/>
          <w:szCs w:val="24"/>
        </w:rPr>
      </w:pPr>
      <w:r w:rsidRPr="00363A64">
        <w:rPr>
          <w:szCs w:val="24"/>
          <w:lang w:eastAsia="en-AU"/>
        </w:rPr>
        <w:drawing>
          <wp:anchor distT="0" distB="0" distL="114300" distR="114300" simplePos="0" relativeHeight="251779072" behindDoc="0" locked="0" layoutInCell="1" allowOverlap="1">
            <wp:simplePos x="0" y="0"/>
            <wp:positionH relativeFrom="column">
              <wp:posOffset>4146550</wp:posOffset>
            </wp:positionH>
            <wp:positionV relativeFrom="paragraph">
              <wp:posOffset>41910</wp:posOffset>
            </wp:positionV>
            <wp:extent cx="1451610" cy="1231900"/>
            <wp:effectExtent l="19050" t="0" r="0" b="0"/>
            <wp:wrapSquare wrapText="bothSides"/>
            <wp:docPr id="70" name="Picture 69" descr="iStock_000003850036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850036Medium.jpg"/>
                    <pic:cNvPicPr/>
                  </pic:nvPicPr>
                  <pic:blipFill>
                    <a:blip r:embed="rId94" cstate="print"/>
                    <a:stretch>
                      <a:fillRect/>
                    </a:stretch>
                  </pic:blipFill>
                  <pic:spPr>
                    <a:xfrm>
                      <a:off x="0" y="0"/>
                      <a:ext cx="1451610" cy="1231900"/>
                    </a:xfrm>
                    <a:prstGeom prst="rect">
                      <a:avLst/>
                    </a:prstGeom>
                  </pic:spPr>
                </pic:pic>
              </a:graphicData>
            </a:graphic>
          </wp:anchor>
        </w:drawing>
      </w:r>
      <w:r w:rsidR="00575D10" w:rsidRPr="00363A64">
        <w:rPr>
          <w:noProof w:val="0"/>
          <w:szCs w:val="24"/>
        </w:rPr>
        <w:t>Goals may include:</w:t>
      </w:r>
    </w:p>
    <w:p w:rsidR="00575D10" w:rsidRPr="00363A64" w:rsidRDefault="00575D10" w:rsidP="00575D10">
      <w:pPr>
        <w:pStyle w:val="Bullet1"/>
      </w:pPr>
      <w:r w:rsidRPr="00363A64">
        <w:t xml:space="preserve">Providing </w:t>
      </w:r>
      <w:r w:rsidR="006A1D65" w:rsidRPr="00363A64">
        <w:t>iden</w:t>
      </w:r>
      <w:r w:rsidR="00F8140E" w:rsidRPr="00363A64">
        <w:t xml:space="preserve">tified people and organisations or </w:t>
      </w:r>
      <w:r w:rsidR="006A1D65" w:rsidRPr="00363A64">
        <w:t xml:space="preserve">bodies </w:t>
      </w:r>
      <w:r w:rsidR="00F8140E" w:rsidRPr="00363A64">
        <w:t>with information. T</w:t>
      </w:r>
      <w:r w:rsidRPr="00363A64">
        <w:t>his can be in relation to:</w:t>
      </w:r>
    </w:p>
    <w:p w:rsidR="00575D10" w:rsidRPr="00363A64" w:rsidRDefault="00575D10" w:rsidP="0072102D">
      <w:pPr>
        <w:pStyle w:val="Bullet2"/>
        <w:rPr>
          <w:lang w:val="en-AU"/>
        </w:rPr>
      </w:pPr>
      <w:r w:rsidRPr="00363A64">
        <w:rPr>
          <w:lang w:val="en-AU"/>
        </w:rPr>
        <w:t>A series of information releases</w:t>
      </w:r>
    </w:p>
    <w:p w:rsidR="00575D10" w:rsidRPr="00363A64" w:rsidRDefault="00575D10" w:rsidP="0072102D">
      <w:pPr>
        <w:pStyle w:val="Bullet2"/>
        <w:rPr>
          <w:lang w:val="en-AU"/>
        </w:rPr>
      </w:pPr>
      <w:r w:rsidRPr="00363A64">
        <w:rPr>
          <w:lang w:val="en-AU"/>
        </w:rPr>
        <w:t>Specific information ‘poi</w:t>
      </w:r>
      <w:r w:rsidR="00F8140E" w:rsidRPr="00363A64">
        <w:rPr>
          <w:lang w:val="en-AU"/>
        </w:rPr>
        <w:t xml:space="preserve">nts’ throughout the project </w:t>
      </w:r>
      <w:r w:rsidRPr="00363A64">
        <w:rPr>
          <w:lang w:val="en-AU"/>
        </w:rPr>
        <w:t>such as start of the project, achievement of milestones, project completion</w:t>
      </w:r>
    </w:p>
    <w:p w:rsidR="00575D10" w:rsidRPr="00363A64" w:rsidRDefault="00575D10" w:rsidP="00575D10">
      <w:pPr>
        <w:pStyle w:val="Bullet1"/>
      </w:pPr>
      <w:r w:rsidRPr="00363A64">
        <w:t xml:space="preserve">Liaising and interacting with </w:t>
      </w:r>
      <w:r w:rsidR="002E0B8B" w:rsidRPr="00363A64">
        <w:t>no</w:t>
      </w:r>
      <w:r w:rsidR="00F8140E" w:rsidRPr="00363A64">
        <w:t>minated groups or individuals by way of, for example</w:t>
      </w:r>
      <w:r w:rsidR="002E0B8B" w:rsidRPr="00363A64">
        <w:t>:</w:t>
      </w:r>
    </w:p>
    <w:p w:rsidR="002E0B8B" w:rsidRPr="00363A64" w:rsidRDefault="002E0B8B" w:rsidP="0072102D">
      <w:pPr>
        <w:pStyle w:val="Bullet2"/>
        <w:rPr>
          <w:lang w:val="en-AU"/>
        </w:rPr>
      </w:pPr>
      <w:r w:rsidRPr="00363A64">
        <w:rPr>
          <w:lang w:val="en-AU"/>
        </w:rPr>
        <w:t>Meetings and consultations</w:t>
      </w:r>
    </w:p>
    <w:p w:rsidR="002E0B8B" w:rsidRPr="00363A64" w:rsidRDefault="002E0B8B" w:rsidP="0072102D">
      <w:pPr>
        <w:pStyle w:val="Bullet2"/>
        <w:rPr>
          <w:lang w:val="en-AU"/>
        </w:rPr>
      </w:pPr>
      <w:r w:rsidRPr="00363A64">
        <w:rPr>
          <w:lang w:val="en-AU"/>
        </w:rPr>
        <w:t>Feedback sessions</w:t>
      </w:r>
    </w:p>
    <w:p w:rsidR="002E0B8B" w:rsidRPr="00363A64" w:rsidRDefault="00F8140E" w:rsidP="0072102D">
      <w:pPr>
        <w:pStyle w:val="Bullet2"/>
        <w:rPr>
          <w:lang w:val="en-AU"/>
        </w:rPr>
      </w:pPr>
      <w:r w:rsidRPr="00363A64">
        <w:rPr>
          <w:lang w:val="en-AU"/>
        </w:rPr>
        <w:t xml:space="preserve">Visits and </w:t>
      </w:r>
      <w:r w:rsidR="002E0B8B" w:rsidRPr="00363A64">
        <w:rPr>
          <w:lang w:val="en-AU"/>
        </w:rPr>
        <w:t>guided to</w:t>
      </w:r>
      <w:r w:rsidRPr="00363A64">
        <w:rPr>
          <w:lang w:val="en-AU"/>
        </w:rPr>
        <w:t xml:space="preserve">urs of the venue or </w:t>
      </w:r>
      <w:r w:rsidR="002E0B8B" w:rsidRPr="00363A64">
        <w:rPr>
          <w:lang w:val="en-AU"/>
        </w:rPr>
        <w:t>project</w:t>
      </w:r>
    </w:p>
    <w:p w:rsidR="002E0B8B" w:rsidRPr="00363A64" w:rsidRDefault="002E0B8B" w:rsidP="0072102D">
      <w:pPr>
        <w:pStyle w:val="Bullet2"/>
        <w:rPr>
          <w:lang w:val="en-AU"/>
        </w:rPr>
      </w:pPr>
      <w:r w:rsidRPr="00363A64">
        <w:rPr>
          <w:lang w:val="en-AU"/>
        </w:rPr>
        <w:t>Developing and publishing reports</w:t>
      </w:r>
    </w:p>
    <w:p w:rsidR="00575D10" w:rsidRPr="00363A64" w:rsidRDefault="00575D10" w:rsidP="00575D10">
      <w:pPr>
        <w:pStyle w:val="Bullet1"/>
      </w:pPr>
      <w:r w:rsidRPr="00363A64">
        <w:t>Responding to their questions, concerns and complaints</w:t>
      </w:r>
      <w:r w:rsidR="002E0B8B" w:rsidRPr="00363A64">
        <w:t xml:space="preserve"> in a variety of ways:</w:t>
      </w:r>
    </w:p>
    <w:p w:rsidR="002E0B8B" w:rsidRPr="00363A64" w:rsidRDefault="002E0B8B" w:rsidP="0072102D">
      <w:pPr>
        <w:pStyle w:val="Bullet2"/>
        <w:rPr>
          <w:lang w:val="en-AU"/>
        </w:rPr>
      </w:pPr>
      <w:r w:rsidRPr="00363A64">
        <w:rPr>
          <w:lang w:val="en-AU"/>
        </w:rPr>
        <w:t>Email</w:t>
      </w:r>
    </w:p>
    <w:p w:rsidR="008B6E48" w:rsidRPr="00363A64" w:rsidRDefault="002E0B8B" w:rsidP="008B6E48">
      <w:pPr>
        <w:pStyle w:val="Bullet2"/>
        <w:rPr>
          <w:lang w:val="en-AU"/>
        </w:rPr>
      </w:pPr>
      <w:r w:rsidRPr="00363A64">
        <w:rPr>
          <w:lang w:val="en-AU"/>
        </w:rPr>
        <w:t>Telephone</w:t>
      </w:r>
    </w:p>
    <w:p w:rsidR="002E0B8B" w:rsidRPr="00363A64" w:rsidRDefault="002E0B8B" w:rsidP="0072102D">
      <w:pPr>
        <w:pStyle w:val="Bullet2"/>
        <w:rPr>
          <w:lang w:val="en-AU"/>
        </w:rPr>
      </w:pPr>
      <w:r w:rsidRPr="00363A64">
        <w:rPr>
          <w:lang w:val="en-AU"/>
        </w:rPr>
        <w:t>Meetings</w:t>
      </w:r>
    </w:p>
    <w:p w:rsidR="002E0B8B" w:rsidRPr="00363A64" w:rsidRDefault="002E0B8B" w:rsidP="0072102D">
      <w:pPr>
        <w:pStyle w:val="Bullet2"/>
        <w:rPr>
          <w:lang w:val="en-AU"/>
        </w:rPr>
      </w:pPr>
      <w:r w:rsidRPr="00363A64">
        <w:rPr>
          <w:lang w:val="en-AU"/>
        </w:rPr>
        <w:t>Provision of information</w:t>
      </w:r>
    </w:p>
    <w:p w:rsidR="00575D10" w:rsidRPr="00363A64" w:rsidRDefault="00575D10" w:rsidP="00575D10">
      <w:pPr>
        <w:pStyle w:val="Bullet1"/>
      </w:pPr>
      <w:r w:rsidRPr="00363A64">
        <w:t>Involving them in what is happening</w:t>
      </w:r>
      <w:r w:rsidR="002E0B8B" w:rsidRPr="00363A64">
        <w:t xml:space="preserve"> through regular contact, mail</w:t>
      </w:r>
      <w:r w:rsidR="00F8140E" w:rsidRPr="00363A64">
        <w:t xml:space="preserve">outs, meetings, </w:t>
      </w:r>
      <w:r w:rsidR="002E0B8B" w:rsidRPr="00363A64">
        <w:t>media releases</w:t>
      </w:r>
      <w:r w:rsidRPr="00363A64">
        <w:t>.</w:t>
      </w:r>
    </w:p>
    <w:p w:rsidR="00575D10" w:rsidRPr="00363A64" w:rsidRDefault="002E0B8B" w:rsidP="009D2522">
      <w:pPr>
        <w:pStyle w:val="BodyCopy"/>
        <w:rPr>
          <w:noProof w:val="0"/>
          <w:szCs w:val="24"/>
        </w:rPr>
      </w:pPr>
      <w:r w:rsidRPr="00363A64">
        <w:rPr>
          <w:noProof w:val="0"/>
          <w:szCs w:val="24"/>
        </w:rPr>
        <w:t>Planning your PR strategy may require you to:</w:t>
      </w:r>
    </w:p>
    <w:p w:rsidR="002E0B8B" w:rsidRPr="00363A64" w:rsidRDefault="002E0B8B" w:rsidP="002E0B8B">
      <w:pPr>
        <w:pStyle w:val="Bullet1"/>
        <w:rPr>
          <w:szCs w:val="24"/>
        </w:rPr>
      </w:pPr>
      <w:r w:rsidRPr="00363A64">
        <w:rPr>
          <w:szCs w:val="24"/>
        </w:rPr>
        <w:t>Ide</w:t>
      </w:r>
      <w:r w:rsidR="00F8140E" w:rsidRPr="00363A64">
        <w:rPr>
          <w:szCs w:val="24"/>
        </w:rPr>
        <w:t xml:space="preserve">ntify who you want to influence or </w:t>
      </w:r>
      <w:r w:rsidRPr="00363A64">
        <w:rPr>
          <w:szCs w:val="24"/>
        </w:rPr>
        <w:t>communicate with</w:t>
      </w:r>
    </w:p>
    <w:p w:rsidR="002E0B8B" w:rsidRPr="00363A64" w:rsidRDefault="002E0B8B" w:rsidP="002E0B8B">
      <w:pPr>
        <w:pStyle w:val="Bullet1"/>
        <w:rPr>
          <w:szCs w:val="24"/>
        </w:rPr>
      </w:pPr>
      <w:r w:rsidRPr="00363A64">
        <w:rPr>
          <w:szCs w:val="24"/>
        </w:rPr>
        <w:t>Construct a database of their contact details</w:t>
      </w:r>
    </w:p>
    <w:p w:rsidR="002E0B8B" w:rsidRPr="00363A64" w:rsidRDefault="002E0B8B" w:rsidP="002E0B8B">
      <w:pPr>
        <w:pStyle w:val="Bullet1"/>
        <w:rPr>
          <w:szCs w:val="24"/>
        </w:rPr>
      </w:pPr>
      <w:r w:rsidRPr="00363A64">
        <w:rPr>
          <w:szCs w:val="24"/>
        </w:rPr>
        <w:t>Define the objectives you want to achieve</w:t>
      </w:r>
    </w:p>
    <w:p w:rsidR="002E0B8B" w:rsidRPr="00363A64" w:rsidRDefault="002E0B8B" w:rsidP="002E0B8B">
      <w:pPr>
        <w:pStyle w:val="Bullet1"/>
        <w:rPr>
          <w:szCs w:val="24"/>
        </w:rPr>
      </w:pPr>
      <w:r w:rsidRPr="00363A64">
        <w:rPr>
          <w:szCs w:val="24"/>
        </w:rPr>
        <w:t>Determine the media to be used</w:t>
      </w:r>
    </w:p>
    <w:p w:rsidR="002E0B8B" w:rsidRPr="00363A64" w:rsidRDefault="002E0B8B" w:rsidP="002E0B8B">
      <w:pPr>
        <w:pStyle w:val="Bullet1"/>
        <w:rPr>
          <w:szCs w:val="24"/>
        </w:rPr>
      </w:pPr>
      <w:r w:rsidRPr="00363A64">
        <w:rPr>
          <w:szCs w:val="24"/>
        </w:rPr>
        <w:t xml:space="preserve">Prepare </w:t>
      </w:r>
      <w:r w:rsidR="00DE0539" w:rsidRPr="00363A64">
        <w:rPr>
          <w:szCs w:val="24"/>
        </w:rPr>
        <w:t xml:space="preserve">and distribute </w:t>
      </w:r>
      <w:r w:rsidRPr="00363A64">
        <w:rPr>
          <w:szCs w:val="24"/>
        </w:rPr>
        <w:t>media releases and/or project kits for the media</w:t>
      </w:r>
    </w:p>
    <w:p w:rsidR="002E0B8B" w:rsidRPr="00363A64" w:rsidRDefault="002E0B8B" w:rsidP="002E0B8B">
      <w:pPr>
        <w:pStyle w:val="Bullet1"/>
        <w:rPr>
          <w:szCs w:val="24"/>
        </w:rPr>
      </w:pPr>
      <w:r w:rsidRPr="00363A64">
        <w:rPr>
          <w:szCs w:val="24"/>
        </w:rPr>
        <w:t>Plan media interviews and visits to the venue</w:t>
      </w:r>
    </w:p>
    <w:p w:rsidR="00904EA4" w:rsidRPr="00363A64" w:rsidRDefault="00F8140E" w:rsidP="00904EA4">
      <w:pPr>
        <w:pStyle w:val="Bullet1"/>
        <w:rPr>
          <w:szCs w:val="24"/>
        </w:rPr>
      </w:pPr>
      <w:r w:rsidRPr="00363A64">
        <w:rPr>
          <w:szCs w:val="24"/>
        </w:rPr>
        <w:t xml:space="preserve">Work out how you will </w:t>
      </w:r>
      <w:r w:rsidR="002E0B8B" w:rsidRPr="00363A64">
        <w:rPr>
          <w:szCs w:val="24"/>
        </w:rPr>
        <w:t xml:space="preserve">monitor media and public responses to your project. </w:t>
      </w:r>
      <w:r w:rsidR="00904EA4" w:rsidRPr="00363A64">
        <w:rPr>
          <w:szCs w:val="24"/>
        </w:rPr>
        <w:br w:type="page"/>
      </w:r>
    </w:p>
    <w:p w:rsidR="009D2522" w:rsidRPr="00363A64" w:rsidRDefault="008B6E48" w:rsidP="009D2522">
      <w:pPr>
        <w:pStyle w:val="Heading3"/>
        <w:rPr>
          <w:szCs w:val="24"/>
        </w:rPr>
      </w:pPr>
      <w:r w:rsidRPr="00363A64">
        <w:rPr>
          <w:noProof/>
          <w:szCs w:val="24"/>
        </w:rPr>
        <w:lastRenderedPageBreak/>
        <w:drawing>
          <wp:anchor distT="0" distB="0" distL="114300" distR="114300" simplePos="0" relativeHeight="251781120" behindDoc="0" locked="0" layoutInCell="1" allowOverlap="1">
            <wp:simplePos x="0" y="0"/>
            <wp:positionH relativeFrom="column">
              <wp:posOffset>4169410</wp:posOffset>
            </wp:positionH>
            <wp:positionV relativeFrom="paragraph">
              <wp:posOffset>257175</wp:posOffset>
            </wp:positionV>
            <wp:extent cx="1395730" cy="1160780"/>
            <wp:effectExtent l="19050" t="0" r="0" b="0"/>
            <wp:wrapSquare wrapText="bothSides"/>
            <wp:docPr id="71" name="Picture 69" descr="iStock_000003850036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850036Medium.jpg"/>
                    <pic:cNvPicPr/>
                  </pic:nvPicPr>
                  <pic:blipFill>
                    <a:blip r:embed="rId95" cstate="print"/>
                    <a:stretch>
                      <a:fillRect/>
                    </a:stretch>
                  </pic:blipFill>
                  <pic:spPr>
                    <a:xfrm>
                      <a:off x="0" y="0"/>
                      <a:ext cx="1395730" cy="1160780"/>
                    </a:xfrm>
                    <a:prstGeom prst="rect">
                      <a:avLst/>
                    </a:prstGeom>
                  </pic:spPr>
                </pic:pic>
              </a:graphicData>
            </a:graphic>
          </wp:anchor>
        </w:drawing>
      </w:r>
      <w:r w:rsidR="009D2522" w:rsidRPr="00363A64">
        <w:rPr>
          <w:szCs w:val="24"/>
        </w:rPr>
        <w:t>Marketing strategy</w:t>
      </w:r>
    </w:p>
    <w:p w:rsidR="002E0B8B" w:rsidRPr="00363A64" w:rsidRDefault="00D23E66" w:rsidP="009D2522">
      <w:pPr>
        <w:pStyle w:val="BodyCopy"/>
        <w:rPr>
          <w:noProof w:val="0"/>
          <w:szCs w:val="24"/>
        </w:rPr>
      </w:pPr>
      <w:r w:rsidRPr="00363A64">
        <w:rPr>
          <w:noProof w:val="0"/>
          <w:szCs w:val="24"/>
        </w:rPr>
        <w:t>Marketing may be seen as the activities undertaken by the venue to promote and sell the products and services it provides.</w:t>
      </w:r>
    </w:p>
    <w:p w:rsidR="00D23E66" w:rsidRPr="00363A64" w:rsidRDefault="00D23E66" w:rsidP="009D2522">
      <w:pPr>
        <w:pStyle w:val="BodyCopy"/>
        <w:rPr>
          <w:noProof w:val="0"/>
          <w:szCs w:val="24"/>
        </w:rPr>
      </w:pPr>
      <w:r w:rsidRPr="00363A64">
        <w:rPr>
          <w:noProof w:val="0"/>
          <w:szCs w:val="24"/>
        </w:rPr>
        <w:t>Marketing also embraces a range of market research and analysis activities.</w:t>
      </w:r>
      <w:r w:rsidR="008B6E48" w:rsidRPr="00363A64">
        <w:rPr>
          <w:noProof w:val="0"/>
          <w:szCs w:val="24"/>
          <w:lang w:eastAsia="en-AU"/>
        </w:rPr>
        <w:t xml:space="preserve"> </w:t>
      </w:r>
    </w:p>
    <w:p w:rsidR="00D23E66" w:rsidRPr="00363A64" w:rsidRDefault="00D23E66" w:rsidP="009D2522">
      <w:pPr>
        <w:pStyle w:val="BodyCopy"/>
        <w:rPr>
          <w:noProof w:val="0"/>
          <w:szCs w:val="24"/>
        </w:rPr>
      </w:pPr>
      <w:r w:rsidRPr="00363A64">
        <w:rPr>
          <w:noProof w:val="0"/>
          <w:szCs w:val="24"/>
        </w:rPr>
        <w:t xml:space="preserve">In this context </w:t>
      </w:r>
      <w:r w:rsidR="00D22B27" w:rsidRPr="00363A64">
        <w:rPr>
          <w:noProof w:val="0"/>
          <w:szCs w:val="24"/>
        </w:rPr>
        <w:t xml:space="preserve">(for small projects) </w:t>
      </w:r>
      <w:r w:rsidRPr="00363A64">
        <w:rPr>
          <w:noProof w:val="0"/>
          <w:szCs w:val="24"/>
        </w:rPr>
        <w:t>a marketing strategy will usually emphasise ‘promotion’ rather than ‘sales’.</w:t>
      </w:r>
    </w:p>
    <w:p w:rsidR="00D23E66" w:rsidRPr="00363A64" w:rsidRDefault="00F8140E" w:rsidP="009D2522">
      <w:pPr>
        <w:pStyle w:val="BodyCopy"/>
        <w:rPr>
          <w:noProof w:val="0"/>
          <w:szCs w:val="24"/>
        </w:rPr>
      </w:pPr>
      <w:r w:rsidRPr="00363A64">
        <w:rPr>
          <w:noProof w:val="0"/>
          <w:szCs w:val="24"/>
        </w:rPr>
        <w:t xml:space="preserve">A marketing strategy </w:t>
      </w:r>
      <w:r w:rsidR="00D23E66" w:rsidRPr="00363A64">
        <w:rPr>
          <w:noProof w:val="0"/>
          <w:szCs w:val="24"/>
        </w:rPr>
        <w:t>underpins a</w:t>
      </w:r>
      <w:r w:rsidRPr="00363A64">
        <w:rPr>
          <w:noProof w:val="0"/>
          <w:szCs w:val="24"/>
        </w:rPr>
        <w:t>ttainment of the marketing plan</w:t>
      </w:r>
      <w:r w:rsidR="00D23E66" w:rsidRPr="00363A64">
        <w:rPr>
          <w:noProof w:val="0"/>
          <w:szCs w:val="24"/>
        </w:rPr>
        <w:t>s of the venue.</w:t>
      </w:r>
    </w:p>
    <w:p w:rsidR="009D2522" w:rsidRPr="00363A64" w:rsidRDefault="00D23E66" w:rsidP="009D2522">
      <w:pPr>
        <w:pStyle w:val="BodyCopy"/>
        <w:rPr>
          <w:noProof w:val="0"/>
          <w:szCs w:val="24"/>
        </w:rPr>
      </w:pPr>
      <w:r w:rsidRPr="00363A64">
        <w:rPr>
          <w:noProof w:val="0"/>
          <w:szCs w:val="24"/>
        </w:rPr>
        <w:t>Goals for a marketing strategy can include</w:t>
      </w:r>
      <w:r w:rsidR="009D2522" w:rsidRPr="00363A64">
        <w:rPr>
          <w:noProof w:val="0"/>
          <w:szCs w:val="24"/>
        </w:rPr>
        <w:t>:</w:t>
      </w:r>
    </w:p>
    <w:p w:rsidR="00CD4812" w:rsidRPr="00363A64" w:rsidRDefault="00CD4812" w:rsidP="00CD4812">
      <w:pPr>
        <w:pStyle w:val="Bullet1"/>
      </w:pPr>
      <w:r w:rsidRPr="00363A64">
        <w:t>Providing advice and information to clients, funding bodies and stakeholders</w:t>
      </w:r>
    </w:p>
    <w:p w:rsidR="00CD4812" w:rsidRPr="00363A64" w:rsidRDefault="00CD4812" w:rsidP="00CD4812">
      <w:pPr>
        <w:pStyle w:val="Bullet1"/>
      </w:pPr>
      <w:r w:rsidRPr="00363A64">
        <w:t>Developing and distributing brochures, fliers and other marketing materials</w:t>
      </w:r>
    </w:p>
    <w:p w:rsidR="00D23E66" w:rsidRPr="00363A64" w:rsidRDefault="00D23E66" w:rsidP="00CD4812">
      <w:pPr>
        <w:pStyle w:val="Bullet1"/>
      </w:pPr>
      <w:r w:rsidRPr="00363A64">
        <w:t>Creating and lodging paid advertisements</w:t>
      </w:r>
    </w:p>
    <w:p w:rsidR="00CD4812" w:rsidRPr="00363A64" w:rsidRDefault="00D23E66" w:rsidP="00CD4812">
      <w:pPr>
        <w:pStyle w:val="Bullet1"/>
      </w:pPr>
      <w:r w:rsidRPr="00363A64">
        <w:t>Engaging in pub</w:t>
      </w:r>
      <w:r w:rsidR="00F8140E" w:rsidRPr="00363A64">
        <w:t>licity for the venue/project. P</w:t>
      </w:r>
      <w:r w:rsidRPr="00363A64">
        <w:t>ublicity is a sub-set of public relati</w:t>
      </w:r>
      <w:r w:rsidR="00F8140E" w:rsidRPr="00363A64">
        <w:t>ons as is advertising which is generally</w:t>
      </w:r>
      <w:r w:rsidRPr="00363A64">
        <w:t xml:space="preserve"> not paid for by the business</w:t>
      </w:r>
    </w:p>
    <w:p w:rsidR="009D2522" w:rsidRPr="00363A64" w:rsidRDefault="00D23E66" w:rsidP="009D2522">
      <w:pPr>
        <w:pStyle w:val="Bullet1"/>
      </w:pPr>
      <w:r w:rsidRPr="00363A64">
        <w:t>Including project information on the website of the business</w:t>
      </w:r>
    </w:p>
    <w:p w:rsidR="00D23E66" w:rsidRPr="00363A64" w:rsidRDefault="00D23E66" w:rsidP="009D2522">
      <w:pPr>
        <w:pStyle w:val="Bullet1"/>
      </w:pPr>
      <w:r w:rsidRPr="00363A64">
        <w:t xml:space="preserve">Capturing data </w:t>
      </w:r>
      <w:r w:rsidR="00F8140E" w:rsidRPr="00363A64">
        <w:t xml:space="preserve">relating to the project </w:t>
      </w:r>
      <w:r w:rsidRPr="00363A64">
        <w:t>from id</w:t>
      </w:r>
      <w:r w:rsidR="00F8140E" w:rsidRPr="00363A64">
        <w:t>entified groups or individuals</w:t>
      </w:r>
      <w:r w:rsidR="0072102D" w:rsidRPr="00363A64">
        <w:t>.</w:t>
      </w:r>
    </w:p>
    <w:p w:rsidR="00D23E66" w:rsidRPr="00363A64" w:rsidRDefault="00D23E66" w:rsidP="00D23E66">
      <w:pPr>
        <w:pStyle w:val="BodyCopy"/>
        <w:rPr>
          <w:noProof w:val="0"/>
          <w:szCs w:val="24"/>
        </w:rPr>
      </w:pPr>
      <w:r w:rsidRPr="00363A64">
        <w:rPr>
          <w:noProof w:val="0"/>
          <w:szCs w:val="24"/>
        </w:rPr>
        <w:t>Planning your marketing strategy may require you to:</w:t>
      </w:r>
    </w:p>
    <w:p w:rsidR="00D23E66" w:rsidRPr="00363A64" w:rsidRDefault="00D23E66" w:rsidP="00D23E66">
      <w:pPr>
        <w:pStyle w:val="Bullet1"/>
        <w:rPr>
          <w:szCs w:val="24"/>
        </w:rPr>
      </w:pPr>
      <w:r w:rsidRPr="00363A64">
        <w:rPr>
          <w:szCs w:val="24"/>
        </w:rPr>
        <w:t>Generate information p</w:t>
      </w:r>
      <w:r w:rsidR="00F8140E" w:rsidRPr="00363A64">
        <w:rPr>
          <w:szCs w:val="24"/>
        </w:rPr>
        <w:t xml:space="preserve">acks to be sent to stakeholders or </w:t>
      </w:r>
      <w:r w:rsidRPr="00363A64">
        <w:rPr>
          <w:szCs w:val="24"/>
        </w:rPr>
        <w:t>nominated persons</w:t>
      </w:r>
    </w:p>
    <w:p w:rsidR="00D23E66" w:rsidRPr="00363A64" w:rsidRDefault="00D23E66" w:rsidP="00D23E66">
      <w:pPr>
        <w:pStyle w:val="Bullet1"/>
        <w:rPr>
          <w:szCs w:val="24"/>
        </w:rPr>
      </w:pPr>
      <w:r w:rsidRPr="00363A64">
        <w:rPr>
          <w:szCs w:val="24"/>
        </w:rPr>
        <w:t>Create the content for brochures and other promotional materials</w:t>
      </w:r>
    </w:p>
    <w:p w:rsidR="00D23E66" w:rsidRPr="00363A64" w:rsidRDefault="00D23E66" w:rsidP="00D23E66">
      <w:pPr>
        <w:pStyle w:val="Bullet1"/>
        <w:rPr>
          <w:szCs w:val="24"/>
        </w:rPr>
      </w:pPr>
      <w:r w:rsidRPr="00363A64">
        <w:rPr>
          <w:szCs w:val="24"/>
        </w:rPr>
        <w:t xml:space="preserve">Generate </w:t>
      </w:r>
      <w:r w:rsidR="00EE0844" w:rsidRPr="00363A64">
        <w:rPr>
          <w:szCs w:val="24"/>
        </w:rPr>
        <w:t xml:space="preserve">and maintain </w:t>
      </w:r>
      <w:r w:rsidRPr="00363A64">
        <w:rPr>
          <w:szCs w:val="24"/>
        </w:rPr>
        <w:t>a database of those to whom information needs to be communicated</w:t>
      </w:r>
    </w:p>
    <w:p w:rsidR="00D23E66" w:rsidRPr="00363A64" w:rsidRDefault="00F8140E" w:rsidP="00D23E66">
      <w:pPr>
        <w:pStyle w:val="Bullet1"/>
        <w:rPr>
          <w:szCs w:val="24"/>
        </w:rPr>
      </w:pPr>
      <w:r w:rsidRPr="00363A64">
        <w:rPr>
          <w:szCs w:val="24"/>
        </w:rPr>
        <w:t xml:space="preserve">Determining locations, frequency and </w:t>
      </w:r>
      <w:r w:rsidR="00D23E66" w:rsidRPr="00363A64">
        <w:rPr>
          <w:szCs w:val="24"/>
        </w:rPr>
        <w:t>schedule of paid advertisements and other unpaid promotional activities</w:t>
      </w:r>
    </w:p>
    <w:p w:rsidR="008B6E48" w:rsidRPr="00363A64" w:rsidRDefault="00D23E66" w:rsidP="008B6E48">
      <w:pPr>
        <w:pStyle w:val="Bullet1"/>
        <w:rPr>
          <w:szCs w:val="24"/>
        </w:rPr>
      </w:pPr>
      <w:r w:rsidRPr="00363A64">
        <w:rPr>
          <w:szCs w:val="24"/>
        </w:rPr>
        <w:t>Confirm your marketing activities integrate with other marketing activities being undertaken by the venue</w:t>
      </w:r>
      <w:r w:rsidR="002536DA" w:rsidRPr="00363A64">
        <w:rPr>
          <w:szCs w:val="24"/>
        </w:rPr>
        <w:t>.</w:t>
      </w:r>
      <w:r w:rsidR="008B6E48" w:rsidRPr="00363A64">
        <w:rPr>
          <w:szCs w:val="24"/>
        </w:rPr>
        <w:br w:type="page"/>
      </w:r>
    </w:p>
    <w:p w:rsidR="00292B74" w:rsidRPr="00363A64" w:rsidRDefault="00292B74" w:rsidP="00292B74">
      <w:pPr>
        <w:pStyle w:val="Heading2"/>
      </w:pPr>
      <w:r w:rsidRPr="00363A64">
        <w:lastRenderedPageBreak/>
        <w:t>1.7</w:t>
      </w:r>
      <w:r w:rsidRPr="00363A64">
        <w:tab/>
      </w:r>
      <w:r w:rsidR="00B977B5">
        <w:fldChar w:fldCharType="begin"/>
      </w:r>
      <w:r w:rsidR="00B977B5">
        <w:instrText xml:space="preserve"> REF  Criteria17 </w:instrText>
      </w:r>
      <w:r w:rsidR="00B977B5">
        <w:fldChar w:fldCharType="separate"/>
      </w:r>
      <w:sdt>
        <w:sdtPr>
          <w:alias w:val="Criteria 1.7"/>
          <w:tag w:val="Insert Criteria 1.7"/>
          <w:id w:val="88282057"/>
          <w:lock w:val="sdtLocked"/>
          <w:placeholder>
            <w:docPart w:val="9B17D63C19B240AAAA42AC980FE2F275"/>
          </w:placeholder>
        </w:sdtPr>
        <w:sdtEndPr/>
        <w:sdtContent>
          <w:r w:rsidR="00271896" w:rsidRPr="00363A64">
            <w:t>Reach agreement on suitable project evaluation methods</w:t>
          </w:r>
        </w:sdtContent>
      </w:sdt>
      <w:r w:rsidR="00B977B5">
        <w:fldChar w:fldCharType="end"/>
      </w:r>
    </w:p>
    <w:p w:rsidR="00292B74" w:rsidRPr="00363A64" w:rsidRDefault="00292B74" w:rsidP="00292B74">
      <w:pPr>
        <w:pStyle w:val="Heading3"/>
      </w:pPr>
      <w:r w:rsidRPr="00363A64">
        <w:t>Introduction</w:t>
      </w:r>
    </w:p>
    <w:p w:rsidR="00292B74" w:rsidRPr="00363A64" w:rsidRDefault="006B4569" w:rsidP="00292B74">
      <w:pPr>
        <w:pStyle w:val="BodyCopy"/>
        <w:rPr>
          <w:noProof w:val="0"/>
          <w:szCs w:val="24"/>
        </w:rPr>
      </w:pPr>
      <w:r w:rsidRPr="00363A64">
        <w:rPr>
          <w:noProof w:val="0"/>
          <w:szCs w:val="24"/>
        </w:rPr>
        <w:t xml:space="preserve">Part of the planning process for a project must be consideration of how the project will be evaluated once it has been </w:t>
      </w:r>
      <w:r w:rsidR="00E149E9" w:rsidRPr="00363A64">
        <w:rPr>
          <w:noProof w:val="0"/>
          <w:szCs w:val="24"/>
        </w:rPr>
        <w:t>completed</w:t>
      </w:r>
      <w:r w:rsidRPr="00363A64">
        <w:rPr>
          <w:noProof w:val="0"/>
          <w:szCs w:val="24"/>
        </w:rPr>
        <w:t>.</w:t>
      </w:r>
    </w:p>
    <w:p w:rsidR="006B4569" w:rsidRPr="00363A64" w:rsidRDefault="006B4569" w:rsidP="00292B74">
      <w:pPr>
        <w:pStyle w:val="BodyCopy"/>
        <w:rPr>
          <w:noProof w:val="0"/>
          <w:szCs w:val="24"/>
        </w:rPr>
      </w:pPr>
      <w:r w:rsidRPr="00363A64">
        <w:rPr>
          <w:noProof w:val="0"/>
          <w:szCs w:val="24"/>
        </w:rPr>
        <w:t>This section identifies the need to do this and explains basic evaluation options suitable for small projects.</w:t>
      </w:r>
    </w:p>
    <w:p w:rsidR="00EA70E4" w:rsidRPr="00363A64" w:rsidRDefault="00EA70E4" w:rsidP="00AD360C">
      <w:pPr>
        <w:pStyle w:val="Heading3"/>
        <w:ind w:left="0" w:firstLine="0"/>
      </w:pPr>
      <w:r w:rsidRPr="00363A64">
        <w:t>Reaching agreement on evaluation methods</w:t>
      </w:r>
      <w:r w:rsidR="00AD360C" w:rsidRPr="00363A64">
        <w:t xml:space="preserve"> and associated factors</w:t>
      </w:r>
    </w:p>
    <w:p w:rsidR="00EA70E4" w:rsidRPr="00363A64" w:rsidRDefault="00EA70E4" w:rsidP="00EA70E4">
      <w:pPr>
        <w:pStyle w:val="BodyCopy"/>
        <w:rPr>
          <w:noProof w:val="0"/>
        </w:rPr>
      </w:pPr>
      <w:r w:rsidRPr="00363A64">
        <w:rPr>
          <w:noProof w:val="0"/>
        </w:rPr>
        <w:t>For small projects you may:</w:t>
      </w:r>
    </w:p>
    <w:p w:rsidR="00EA70E4" w:rsidRPr="00363A64" w:rsidRDefault="00EA70E4" w:rsidP="0072102D">
      <w:pPr>
        <w:pStyle w:val="Bullet1"/>
      </w:pPr>
      <w:r w:rsidRPr="00363A64">
        <w:t xml:space="preserve">Be directed about the evaluation to be employed – that is, management </w:t>
      </w:r>
      <w:r w:rsidR="009E1CEC" w:rsidRPr="00363A64">
        <w:t xml:space="preserve">or a funding body </w:t>
      </w:r>
      <w:r w:rsidRPr="00363A64">
        <w:t>will tell you what is going to apply and you have no say in it.</w:t>
      </w:r>
      <w:r w:rsidR="00904EA4" w:rsidRPr="00363A64">
        <w:t xml:space="preserve"> </w:t>
      </w:r>
      <w:r w:rsidRPr="00363A64">
        <w:t>In this case there is really no sense of ‘reaching agreement’. It is more a matter of making sure you understa</w:t>
      </w:r>
      <w:r w:rsidR="00B61A55" w:rsidRPr="00363A64">
        <w:t>nd what is being imposed on you</w:t>
      </w:r>
    </w:p>
    <w:p w:rsidR="00EA70E4" w:rsidRPr="00363A64" w:rsidRDefault="00904EA4" w:rsidP="00EA70E4">
      <w:pPr>
        <w:pStyle w:val="Bullet1"/>
      </w:pPr>
      <w:r w:rsidRPr="00363A64">
        <w:rPr>
          <w:noProof/>
          <w:lang w:eastAsia="en-AU"/>
        </w:rPr>
        <w:drawing>
          <wp:anchor distT="0" distB="0" distL="114300" distR="114300" simplePos="0" relativeHeight="251782144" behindDoc="0" locked="0" layoutInCell="1" allowOverlap="1">
            <wp:simplePos x="0" y="0"/>
            <wp:positionH relativeFrom="column">
              <wp:posOffset>4059555</wp:posOffset>
            </wp:positionH>
            <wp:positionV relativeFrom="paragraph">
              <wp:posOffset>6985</wp:posOffset>
            </wp:positionV>
            <wp:extent cx="1764030" cy="1165860"/>
            <wp:effectExtent l="19050" t="0" r="7620" b="0"/>
            <wp:wrapSquare wrapText="bothSides"/>
            <wp:docPr id="72" name="Picture 71" descr="Risk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sign.jpg"/>
                    <pic:cNvPicPr/>
                  </pic:nvPicPr>
                  <pic:blipFill>
                    <a:blip r:embed="rId96" cstate="print"/>
                    <a:stretch>
                      <a:fillRect/>
                    </a:stretch>
                  </pic:blipFill>
                  <pic:spPr>
                    <a:xfrm>
                      <a:off x="0" y="0"/>
                      <a:ext cx="1764030" cy="1165860"/>
                    </a:xfrm>
                    <a:prstGeom prst="rect">
                      <a:avLst/>
                    </a:prstGeom>
                  </pic:spPr>
                </pic:pic>
              </a:graphicData>
            </a:graphic>
          </wp:anchor>
        </w:drawing>
      </w:r>
      <w:r w:rsidR="00EA70E4" w:rsidRPr="00363A64">
        <w:t xml:space="preserve">Speak to relevant stakeholders </w:t>
      </w:r>
      <w:r w:rsidR="00F8140E" w:rsidRPr="00363A64">
        <w:t xml:space="preserve">at a meeting or </w:t>
      </w:r>
      <w:r w:rsidR="009E1CEC" w:rsidRPr="00363A64">
        <w:t xml:space="preserve">workshop or series of these </w:t>
      </w:r>
      <w:r w:rsidR="00EA70E4" w:rsidRPr="00363A64">
        <w:t>and:</w:t>
      </w:r>
    </w:p>
    <w:p w:rsidR="00EA70E4" w:rsidRPr="00363A64" w:rsidRDefault="00EA70E4" w:rsidP="0072102D">
      <w:pPr>
        <w:pStyle w:val="Bullet2"/>
        <w:rPr>
          <w:lang w:val="en-AU"/>
        </w:rPr>
      </w:pPr>
      <w:r w:rsidRPr="00363A64">
        <w:rPr>
          <w:lang w:val="en-AU"/>
        </w:rPr>
        <w:t>Seek their advice on the most suitable evaluation options</w:t>
      </w:r>
    </w:p>
    <w:p w:rsidR="00EA70E4" w:rsidRPr="00363A64" w:rsidRDefault="00EA70E4" w:rsidP="0072102D">
      <w:pPr>
        <w:pStyle w:val="Bullet2"/>
        <w:rPr>
          <w:lang w:val="en-AU"/>
        </w:rPr>
      </w:pPr>
      <w:r w:rsidRPr="00363A64">
        <w:rPr>
          <w:lang w:val="en-AU"/>
        </w:rPr>
        <w:t>Ask them to identify appropriate evaluation techniques</w:t>
      </w:r>
    </w:p>
    <w:p w:rsidR="009E1CEC" w:rsidRPr="00363A64" w:rsidRDefault="00EA70E4" w:rsidP="0072102D">
      <w:pPr>
        <w:pStyle w:val="Bullet2"/>
        <w:rPr>
          <w:lang w:val="en-AU"/>
        </w:rPr>
      </w:pPr>
      <w:r w:rsidRPr="00363A64">
        <w:rPr>
          <w:lang w:val="en-AU"/>
        </w:rPr>
        <w:t>Work collaboratively with them to produce evaluation methods which synthesis and reflect their orientations</w:t>
      </w:r>
    </w:p>
    <w:p w:rsidR="00EA70E4" w:rsidRPr="00363A64" w:rsidRDefault="009E1CEC" w:rsidP="009E1CEC">
      <w:pPr>
        <w:pStyle w:val="Bullet1"/>
      </w:pPr>
      <w:r w:rsidRPr="00363A64">
        <w:t>Be required to submit your agreed evaluation to managem</w:t>
      </w:r>
      <w:r w:rsidR="00F8140E" w:rsidRPr="00363A64">
        <w:t xml:space="preserve">ent or delegating authorities </w:t>
      </w:r>
      <w:r w:rsidRPr="00363A64">
        <w:t>to gain their approval</w:t>
      </w:r>
      <w:r w:rsidR="00EA70E4" w:rsidRPr="00363A64">
        <w:t>.</w:t>
      </w:r>
    </w:p>
    <w:p w:rsidR="00AD360C" w:rsidRPr="00363A64" w:rsidRDefault="00AD360C" w:rsidP="00AD360C">
      <w:pPr>
        <w:pStyle w:val="BodyCopy"/>
        <w:rPr>
          <w:noProof w:val="0"/>
        </w:rPr>
      </w:pPr>
      <w:r w:rsidRPr="00363A64">
        <w:rPr>
          <w:noProof w:val="0"/>
        </w:rPr>
        <w:t>Agreement should also be sought on the following evaluation-related issues:</w:t>
      </w:r>
    </w:p>
    <w:p w:rsidR="00AD360C" w:rsidRPr="00363A64" w:rsidRDefault="00AD360C" w:rsidP="00AD360C">
      <w:pPr>
        <w:pStyle w:val="Bullet1"/>
      </w:pPr>
      <w:r w:rsidRPr="00363A64">
        <w:t>Timing of the evaluation – when it is to take place</w:t>
      </w:r>
    </w:p>
    <w:p w:rsidR="000814B3" w:rsidRPr="00363A64" w:rsidRDefault="000814B3" w:rsidP="00AD360C">
      <w:pPr>
        <w:pStyle w:val="Bullet1"/>
      </w:pPr>
      <w:r w:rsidRPr="00363A64">
        <w:t>Evaluation methods to be used – see below</w:t>
      </w:r>
    </w:p>
    <w:p w:rsidR="00AD360C" w:rsidRPr="00363A64" w:rsidRDefault="00363ABE" w:rsidP="00AD360C">
      <w:pPr>
        <w:pStyle w:val="Bullet1"/>
      </w:pPr>
      <w:r w:rsidRPr="00363A64">
        <w:t xml:space="preserve">Criteria for evaluation </w:t>
      </w:r>
      <w:r w:rsidR="00AD360C" w:rsidRPr="00363A64">
        <w:t>identifying what the proj</w:t>
      </w:r>
      <w:r w:rsidRPr="00363A64">
        <w:t>ect will be evaluated against. T</w:t>
      </w:r>
      <w:r w:rsidR="00AD360C" w:rsidRPr="00363A64">
        <w:t>his should focus on the objectives and goals contained in the project management plan</w:t>
      </w:r>
    </w:p>
    <w:p w:rsidR="00AD360C" w:rsidRPr="00363A64" w:rsidRDefault="00AD360C" w:rsidP="00AD360C">
      <w:pPr>
        <w:pStyle w:val="Bullet1"/>
      </w:pPr>
      <w:r w:rsidRPr="00363A64">
        <w:t>Questions to be answer</w:t>
      </w:r>
      <w:r w:rsidR="000814B3" w:rsidRPr="00363A64">
        <w:t>ed</w:t>
      </w:r>
      <w:r w:rsidR="00363ABE" w:rsidRPr="00363A64">
        <w:t>. T</w:t>
      </w:r>
      <w:r w:rsidRPr="00363A64">
        <w:t>his identifies specific questions which may be part of, or additional to, the go</w:t>
      </w:r>
      <w:r w:rsidR="00AA27A1" w:rsidRPr="00363A64">
        <w:t>a</w:t>
      </w:r>
      <w:r w:rsidRPr="00363A64">
        <w:t>ls and objectives for the project</w:t>
      </w:r>
    </w:p>
    <w:p w:rsidR="00AD360C" w:rsidRPr="00363A64" w:rsidRDefault="00363ABE" w:rsidP="00AD360C">
      <w:pPr>
        <w:pStyle w:val="Bullet1"/>
      </w:pPr>
      <w:r w:rsidRPr="00363A64">
        <w:t xml:space="preserve">Evaluation team members </w:t>
      </w:r>
      <w:r w:rsidR="00AD360C" w:rsidRPr="00363A64">
        <w:t>identifying who will be involved in the evaluation process</w:t>
      </w:r>
    </w:p>
    <w:p w:rsidR="00AD360C" w:rsidRPr="00363A64" w:rsidRDefault="00363ABE" w:rsidP="00AD360C">
      <w:pPr>
        <w:pStyle w:val="Bullet1"/>
      </w:pPr>
      <w:r w:rsidRPr="00363A64">
        <w:t xml:space="preserve">Reports, if any, to be generated </w:t>
      </w:r>
      <w:r w:rsidR="00AD360C" w:rsidRPr="00363A64">
        <w:t>outlining the contents to be addressed</w:t>
      </w:r>
    </w:p>
    <w:p w:rsidR="00816A4C" w:rsidRPr="00363A64" w:rsidRDefault="00363ABE" w:rsidP="00816A4C">
      <w:pPr>
        <w:pStyle w:val="Bullet1"/>
      </w:pPr>
      <w:r w:rsidRPr="00363A64">
        <w:t xml:space="preserve">Distribution List for sharing results and </w:t>
      </w:r>
      <w:r w:rsidR="00AD360C" w:rsidRPr="00363A64">
        <w:t xml:space="preserve">outcomes and ‘lessons learned’ as identified by the evaluation. </w:t>
      </w:r>
      <w:r w:rsidR="00816A4C" w:rsidRPr="00363A64">
        <w:br w:type="page"/>
      </w:r>
    </w:p>
    <w:p w:rsidR="00292B74" w:rsidRPr="00363A64" w:rsidRDefault="006B4569" w:rsidP="00292B74">
      <w:pPr>
        <w:pStyle w:val="Heading3"/>
      </w:pPr>
      <w:r w:rsidRPr="00363A64">
        <w:lastRenderedPageBreak/>
        <w:t>Nee</w:t>
      </w:r>
      <w:r w:rsidR="00363ABE" w:rsidRPr="00363A64">
        <w:t>d to identify evaluation method</w:t>
      </w:r>
      <w:r w:rsidRPr="00363A64">
        <w:t>s to be used</w:t>
      </w:r>
    </w:p>
    <w:p w:rsidR="00EA70E4" w:rsidRPr="00363A64" w:rsidRDefault="00EA70E4" w:rsidP="00292B74">
      <w:pPr>
        <w:pStyle w:val="BodyCopy"/>
        <w:rPr>
          <w:noProof w:val="0"/>
          <w:szCs w:val="24"/>
        </w:rPr>
      </w:pPr>
      <w:r w:rsidRPr="00363A64">
        <w:rPr>
          <w:noProof w:val="0"/>
          <w:szCs w:val="24"/>
        </w:rPr>
        <w:t>You need to determine what evaluation methods will be used to assess your project because:</w:t>
      </w:r>
    </w:p>
    <w:p w:rsidR="00292B74" w:rsidRPr="00363A64" w:rsidRDefault="00EA70E4" w:rsidP="00EA70E4">
      <w:pPr>
        <w:pStyle w:val="Bullet1"/>
      </w:pPr>
      <w:r w:rsidRPr="00363A64">
        <w:t>The evaluation methods agreed on will indicate prioriti</w:t>
      </w:r>
      <w:r w:rsidR="00363ABE" w:rsidRPr="00363A64">
        <w:t>es for aspects of the project. Y</w:t>
      </w:r>
      <w:r w:rsidRPr="00363A64">
        <w:t>ou will, of course, spend more time and effort on elements of the project you know are going to be evaluated</w:t>
      </w:r>
    </w:p>
    <w:p w:rsidR="00EA70E4" w:rsidRPr="00363A64" w:rsidRDefault="00EA70E4" w:rsidP="00EA70E4">
      <w:pPr>
        <w:pStyle w:val="Bullet1"/>
      </w:pPr>
      <w:r w:rsidRPr="00363A64">
        <w:t>This knowledge allows you to generate the necessary materials, evidence or data which will be required in the evaluation process</w:t>
      </w:r>
    </w:p>
    <w:p w:rsidR="00EA70E4" w:rsidRPr="00363A64" w:rsidRDefault="00EA70E4" w:rsidP="00EA70E4">
      <w:pPr>
        <w:pStyle w:val="Bullet1"/>
      </w:pPr>
      <w:r w:rsidRPr="00363A64">
        <w:t>Knowing who will participate in the evaluation should indicate people with whom you nee</w:t>
      </w:r>
      <w:r w:rsidR="00363ABE" w:rsidRPr="00363A64">
        <w:t xml:space="preserve">d to establish a </w:t>
      </w:r>
      <w:r w:rsidRPr="00363A64">
        <w:t>positive working relationship</w:t>
      </w:r>
    </w:p>
    <w:p w:rsidR="009E1CEC" w:rsidRPr="00363A64" w:rsidRDefault="00CE14F0" w:rsidP="00EA70E4">
      <w:pPr>
        <w:pStyle w:val="Bullet1"/>
      </w:pPr>
      <w:r w:rsidRPr="00363A64">
        <w:t xml:space="preserve">Sometimes the focus for evaluation is </w:t>
      </w:r>
      <w:r w:rsidRPr="00363A64">
        <w:rPr>
          <w:b/>
        </w:rPr>
        <w:t>not contained</w:t>
      </w:r>
      <w:r w:rsidRPr="00363A64">
        <w:t xml:space="preserve"> in the scope and/o</w:t>
      </w:r>
      <w:r w:rsidR="00363ABE" w:rsidRPr="00363A64">
        <w:t>r objectives for the project. I</w:t>
      </w:r>
      <w:r w:rsidRPr="00363A64">
        <w:t xml:space="preserve">t can sometimes be the case </w:t>
      </w:r>
      <w:r w:rsidR="00363ABE" w:rsidRPr="00363A64">
        <w:t xml:space="preserve">that </w:t>
      </w:r>
      <w:r w:rsidRPr="00363A64">
        <w:t xml:space="preserve">those evaluating the project intend </w:t>
      </w:r>
      <w:r w:rsidR="00363ABE" w:rsidRPr="00363A64">
        <w:t>to evaluate topics you have</w:t>
      </w:r>
      <w:r w:rsidRPr="00363A64">
        <w:t xml:space="preserve"> not conside</w:t>
      </w:r>
      <w:r w:rsidR="00363ABE" w:rsidRPr="00363A64">
        <w:t>red</w:t>
      </w:r>
    </w:p>
    <w:p w:rsidR="00EA70E4" w:rsidRPr="00363A64" w:rsidRDefault="00363ABE" w:rsidP="00EA70E4">
      <w:pPr>
        <w:pStyle w:val="Bullet1"/>
      </w:pPr>
      <w:r w:rsidRPr="00363A64">
        <w:t>The evaluation method</w:t>
      </w:r>
      <w:r w:rsidR="009E1CEC" w:rsidRPr="00363A64">
        <w:t>s chosen must reflect the</w:t>
      </w:r>
      <w:r w:rsidRPr="00363A64">
        <w:t xml:space="preserve"> requirements of the project. D</w:t>
      </w:r>
      <w:r w:rsidR="009E1CEC" w:rsidRPr="00363A64">
        <w:t xml:space="preserve">ifferent projects will require different types of evaluation and even where </w:t>
      </w:r>
      <w:r w:rsidR="009E1CEC" w:rsidRPr="00363A64">
        <w:rPr>
          <w:i/>
        </w:rPr>
        <w:t>similar</w:t>
      </w:r>
      <w:r w:rsidR="009E1CEC" w:rsidRPr="00363A64">
        <w:t xml:space="preserve"> evaluation methods are used, the specifics will normally require some form </w:t>
      </w:r>
      <w:r w:rsidRPr="00363A64">
        <w:t xml:space="preserve">of </w:t>
      </w:r>
      <w:r w:rsidR="009E1CEC" w:rsidRPr="00363A64">
        <w:t>fine tuning</w:t>
      </w:r>
      <w:r w:rsidR="00CE14F0" w:rsidRPr="00363A64">
        <w:t>.</w:t>
      </w:r>
    </w:p>
    <w:p w:rsidR="006B4569" w:rsidRPr="00363A64" w:rsidRDefault="006B4569" w:rsidP="006B4569">
      <w:pPr>
        <w:pStyle w:val="Heading3"/>
      </w:pPr>
      <w:r w:rsidRPr="00363A64">
        <w:t>Evaluation options</w:t>
      </w:r>
    </w:p>
    <w:p w:rsidR="009E1CEC" w:rsidRPr="00363A64" w:rsidRDefault="009E1CEC" w:rsidP="006B4569">
      <w:pPr>
        <w:pStyle w:val="BodyCopy"/>
        <w:rPr>
          <w:noProof w:val="0"/>
          <w:szCs w:val="24"/>
        </w:rPr>
      </w:pPr>
      <w:r w:rsidRPr="00363A64">
        <w:rPr>
          <w:noProof w:val="0"/>
          <w:szCs w:val="24"/>
        </w:rPr>
        <w:t>All projects should be evaluated.</w:t>
      </w:r>
    </w:p>
    <w:p w:rsidR="001068A6" w:rsidRPr="00363A64" w:rsidRDefault="001068A6" w:rsidP="006B4569">
      <w:pPr>
        <w:pStyle w:val="BodyCopy"/>
        <w:rPr>
          <w:noProof w:val="0"/>
          <w:szCs w:val="24"/>
        </w:rPr>
      </w:pPr>
      <w:r w:rsidRPr="00363A64">
        <w:rPr>
          <w:noProof w:val="0"/>
          <w:szCs w:val="24"/>
        </w:rPr>
        <w:t>The extent and degree of the evaluation should re</w:t>
      </w:r>
      <w:r w:rsidR="00363ABE" w:rsidRPr="00363A64">
        <w:rPr>
          <w:noProof w:val="0"/>
          <w:szCs w:val="24"/>
        </w:rPr>
        <w:t>flect the size of the project. S</w:t>
      </w:r>
      <w:r w:rsidRPr="00363A64">
        <w:rPr>
          <w:noProof w:val="0"/>
          <w:szCs w:val="24"/>
        </w:rPr>
        <w:t>mall projects should have smaller evaluations than major projects.</w:t>
      </w:r>
    </w:p>
    <w:p w:rsidR="00AD360C" w:rsidRPr="00363A64" w:rsidRDefault="00363ABE" w:rsidP="006B4569">
      <w:pPr>
        <w:pStyle w:val="BodyCopy"/>
        <w:rPr>
          <w:noProof w:val="0"/>
          <w:szCs w:val="24"/>
        </w:rPr>
      </w:pPr>
      <w:r w:rsidRPr="00363A64">
        <w:rPr>
          <w:noProof w:val="0"/>
          <w:szCs w:val="24"/>
        </w:rPr>
        <w:t>For large</w:t>
      </w:r>
      <w:r w:rsidR="00AD360C" w:rsidRPr="00363A64">
        <w:rPr>
          <w:noProof w:val="0"/>
          <w:szCs w:val="24"/>
        </w:rPr>
        <w:t xml:space="preserve"> projects a formal ‘evaluation plan’ may be produced but this is not usual for small projects.</w:t>
      </w:r>
    </w:p>
    <w:p w:rsidR="009E1CEC" w:rsidRPr="00363A64" w:rsidRDefault="009E1CEC" w:rsidP="006B4569">
      <w:pPr>
        <w:pStyle w:val="BodyCopy"/>
        <w:rPr>
          <w:noProof w:val="0"/>
          <w:szCs w:val="24"/>
        </w:rPr>
      </w:pPr>
      <w:r w:rsidRPr="00363A64">
        <w:rPr>
          <w:noProof w:val="0"/>
          <w:szCs w:val="24"/>
        </w:rPr>
        <w:t>Evaluating a project means analysing and assessing the outcome of the project measured against identified criteria established before the project commences.</w:t>
      </w:r>
    </w:p>
    <w:p w:rsidR="006B4569" w:rsidRPr="00363A64" w:rsidRDefault="009E1CEC" w:rsidP="006B4569">
      <w:pPr>
        <w:pStyle w:val="BodyCopy"/>
        <w:rPr>
          <w:noProof w:val="0"/>
          <w:szCs w:val="24"/>
        </w:rPr>
      </w:pPr>
      <w:r w:rsidRPr="00363A64">
        <w:rPr>
          <w:noProof w:val="0"/>
          <w:szCs w:val="24"/>
        </w:rPr>
        <w:t>Evaluation options for small projects may require one or more of the following alternatives to be used.</w:t>
      </w:r>
    </w:p>
    <w:p w:rsidR="006B4569" w:rsidRPr="00363A64" w:rsidRDefault="00816A4C" w:rsidP="0072102D">
      <w:pPr>
        <w:pStyle w:val="Heading4"/>
      </w:pPr>
      <w:r w:rsidRPr="00363A64">
        <w:rPr>
          <w:noProof/>
        </w:rPr>
        <w:drawing>
          <wp:anchor distT="0" distB="0" distL="114300" distR="114300" simplePos="0" relativeHeight="251783168" behindDoc="0" locked="0" layoutInCell="1" allowOverlap="1">
            <wp:simplePos x="0" y="0"/>
            <wp:positionH relativeFrom="column">
              <wp:posOffset>3819525</wp:posOffset>
            </wp:positionH>
            <wp:positionV relativeFrom="paragraph">
              <wp:posOffset>103505</wp:posOffset>
            </wp:positionV>
            <wp:extent cx="1737995" cy="1247775"/>
            <wp:effectExtent l="19050" t="0" r="0" b="0"/>
            <wp:wrapSquare wrapText="bothSides"/>
            <wp:docPr id="73" name="Picture 72" descr="customer service -iStock_000003459153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service -iStock_000003459153Small.jpg"/>
                    <pic:cNvPicPr/>
                  </pic:nvPicPr>
                  <pic:blipFill>
                    <a:blip r:embed="rId97" cstate="print"/>
                    <a:stretch>
                      <a:fillRect/>
                    </a:stretch>
                  </pic:blipFill>
                  <pic:spPr>
                    <a:xfrm>
                      <a:off x="0" y="0"/>
                      <a:ext cx="1737995" cy="1247775"/>
                    </a:xfrm>
                    <a:prstGeom prst="rect">
                      <a:avLst/>
                    </a:prstGeom>
                  </pic:spPr>
                </pic:pic>
              </a:graphicData>
            </a:graphic>
          </wp:anchor>
        </w:drawing>
      </w:r>
      <w:r w:rsidR="001068A6" w:rsidRPr="00363A64">
        <w:t>Evaluation options</w:t>
      </w:r>
    </w:p>
    <w:p w:rsidR="001068A6" w:rsidRPr="00363A64" w:rsidRDefault="001068A6" w:rsidP="006B4569">
      <w:pPr>
        <w:pStyle w:val="BodyCopyBold"/>
        <w:rPr>
          <w:b w:val="0"/>
          <w:noProof w:val="0"/>
        </w:rPr>
      </w:pPr>
      <w:r w:rsidRPr="00363A64">
        <w:rPr>
          <w:b w:val="0"/>
          <w:noProof w:val="0"/>
        </w:rPr>
        <w:t>Effective evaluation techniques for small projects include:</w:t>
      </w:r>
    </w:p>
    <w:p w:rsidR="00AD360C" w:rsidRPr="00363A64" w:rsidRDefault="001068A6" w:rsidP="0072102D">
      <w:pPr>
        <w:pStyle w:val="Bullet1"/>
      </w:pPr>
      <w:r w:rsidRPr="00363A64">
        <w:t>Conducting s</w:t>
      </w:r>
      <w:r w:rsidR="001F250B" w:rsidRPr="00363A64">
        <w:t xml:space="preserve">urveys </w:t>
      </w:r>
      <w:r w:rsidRPr="00363A64">
        <w:t>– talking to ‘relevant persons’ about</w:t>
      </w:r>
      <w:r w:rsidR="00363ABE" w:rsidRPr="00363A64">
        <w:t xml:space="preserve"> the implementation and outcome</w:t>
      </w:r>
      <w:r w:rsidRPr="00363A64">
        <w:t>s of the project</w:t>
      </w:r>
      <w:r w:rsidR="00AD360C" w:rsidRPr="00363A64">
        <w:t>.</w:t>
      </w:r>
      <w:r w:rsidR="00904EA4" w:rsidRPr="00363A64">
        <w:t xml:space="preserve"> </w:t>
      </w:r>
      <w:r w:rsidR="00AD360C" w:rsidRPr="00363A64">
        <w:t>Surveys should:</w:t>
      </w:r>
    </w:p>
    <w:p w:rsidR="00AD360C" w:rsidRPr="00363A64" w:rsidRDefault="00363ABE" w:rsidP="0072102D">
      <w:pPr>
        <w:pStyle w:val="Bullet2"/>
        <w:rPr>
          <w:lang w:val="en-AU"/>
        </w:rPr>
      </w:pPr>
      <w:r w:rsidRPr="00363A64">
        <w:rPr>
          <w:lang w:val="en-AU"/>
        </w:rPr>
        <w:t>Be structured</w:t>
      </w:r>
      <w:r w:rsidR="00AD360C" w:rsidRPr="00363A64">
        <w:rPr>
          <w:lang w:val="en-AU"/>
        </w:rPr>
        <w:t xml:space="preserve"> so all those surveyed are asked to respond to the same questions</w:t>
      </w:r>
    </w:p>
    <w:p w:rsidR="00AD360C" w:rsidRPr="00363A64" w:rsidRDefault="00363ABE" w:rsidP="0072102D">
      <w:pPr>
        <w:pStyle w:val="Bullet2"/>
        <w:rPr>
          <w:lang w:val="en-AU"/>
        </w:rPr>
      </w:pPr>
      <w:r w:rsidRPr="00363A64">
        <w:rPr>
          <w:lang w:val="en-AU"/>
        </w:rPr>
        <w:t xml:space="preserve">Allow free space </w:t>
      </w:r>
      <w:r w:rsidR="00AD360C" w:rsidRPr="00363A64">
        <w:rPr>
          <w:lang w:val="en-AU"/>
        </w:rPr>
        <w:t>for respondents to add issues of their choice</w:t>
      </w:r>
      <w:r w:rsidR="00816A4C" w:rsidRPr="00363A64">
        <w:rPr>
          <w:lang w:val="en-AU"/>
        </w:rPr>
        <w:t>.</w:t>
      </w:r>
    </w:p>
    <w:p w:rsidR="000B7EE2" w:rsidRPr="00363A64" w:rsidRDefault="00363ABE" w:rsidP="00816A4C">
      <w:pPr>
        <w:pStyle w:val="BodyCopy"/>
        <w:rPr>
          <w:noProof w:val="0"/>
        </w:rPr>
      </w:pPr>
      <w:r w:rsidRPr="00363A64">
        <w:rPr>
          <w:noProof w:val="0"/>
        </w:rPr>
        <w:t xml:space="preserve">Surveys may be conducted one </w:t>
      </w:r>
      <w:r w:rsidR="000B7EE2" w:rsidRPr="00363A64">
        <w:rPr>
          <w:noProof w:val="0"/>
        </w:rPr>
        <w:t>on</w:t>
      </w:r>
      <w:r w:rsidRPr="00363A64">
        <w:rPr>
          <w:noProof w:val="0"/>
        </w:rPr>
        <w:t xml:space="preserve"> </w:t>
      </w:r>
      <w:r w:rsidR="000B7EE2" w:rsidRPr="00363A64">
        <w:rPr>
          <w:noProof w:val="0"/>
        </w:rPr>
        <w:t>one, or feature the use of group surveys of focus gr</w:t>
      </w:r>
      <w:r w:rsidR="00816A4C" w:rsidRPr="00363A64">
        <w:rPr>
          <w:noProof w:val="0"/>
        </w:rPr>
        <w:t>oups:</w:t>
      </w:r>
    </w:p>
    <w:p w:rsidR="00816A4C" w:rsidRPr="00363A64" w:rsidRDefault="001068A6" w:rsidP="00816A4C">
      <w:pPr>
        <w:pStyle w:val="Bullet1"/>
      </w:pPr>
      <w:r w:rsidRPr="00363A64">
        <w:t xml:space="preserve">Applying </w:t>
      </w:r>
      <w:r w:rsidR="001F250B" w:rsidRPr="00363A64">
        <w:t>questionnaires</w:t>
      </w:r>
      <w:r w:rsidR="00363ABE" w:rsidRPr="00363A64">
        <w:t xml:space="preserve"> to nominated people. T</w:t>
      </w:r>
      <w:r w:rsidRPr="00363A64">
        <w:t>hese may be paper-based or online questions posed to solicit input and feedback about the project</w:t>
      </w:r>
      <w:r w:rsidR="00816A4C" w:rsidRPr="00363A64">
        <w:br w:type="page"/>
      </w:r>
    </w:p>
    <w:p w:rsidR="000B7EE2" w:rsidRPr="00363A64" w:rsidRDefault="000B7EE2" w:rsidP="00816A4C">
      <w:pPr>
        <w:pStyle w:val="Bullet1"/>
        <w:spacing w:after="100"/>
      </w:pPr>
      <w:r w:rsidRPr="00363A64">
        <w:lastRenderedPageBreak/>
        <w:t>Workplace observation relat</w:t>
      </w:r>
      <w:r w:rsidR="00363ABE" w:rsidRPr="00363A64">
        <w:t xml:space="preserve">ing to project implementation </w:t>
      </w:r>
      <w:r w:rsidRPr="00363A64">
        <w:t xml:space="preserve">and note-taking to provide a basis for later analysis </w:t>
      </w:r>
    </w:p>
    <w:p w:rsidR="001068A6" w:rsidRPr="00363A64" w:rsidRDefault="001068A6" w:rsidP="00816A4C">
      <w:pPr>
        <w:pStyle w:val="Bullet1"/>
        <w:spacing w:after="100"/>
      </w:pPr>
      <w:r w:rsidRPr="00363A64">
        <w:t>Engaging in p</w:t>
      </w:r>
      <w:r w:rsidR="001F250B" w:rsidRPr="00363A64">
        <w:t xml:space="preserve">ilots </w:t>
      </w:r>
      <w:r w:rsidR="00363ABE" w:rsidRPr="00363A64">
        <w:t>for aspects of the project. T</w:t>
      </w:r>
      <w:r w:rsidR="000B7EE2" w:rsidRPr="00363A64">
        <w:t xml:space="preserve">his features </w:t>
      </w:r>
      <w:r w:rsidRPr="00363A64">
        <w:t>implement</w:t>
      </w:r>
      <w:r w:rsidR="000B7EE2" w:rsidRPr="00363A64">
        <w:t xml:space="preserve">ation of </w:t>
      </w:r>
      <w:r w:rsidRPr="00363A64">
        <w:t>actual workplace trials of project elements to determine effectiveness</w:t>
      </w:r>
      <w:r w:rsidR="000B7EE2" w:rsidRPr="00363A64">
        <w:t>,</w:t>
      </w:r>
      <w:r w:rsidRPr="00363A64">
        <w:t xml:space="preserve"> and reactions and responses from those who are impacted (such as clients, customers and staff) as well as funding bodies and delegating authorities</w:t>
      </w:r>
    </w:p>
    <w:p w:rsidR="00AD360C" w:rsidRPr="00363A64" w:rsidRDefault="001068A6" w:rsidP="00816A4C">
      <w:pPr>
        <w:pStyle w:val="Bullet1"/>
        <w:spacing w:after="100"/>
      </w:pPr>
      <w:r w:rsidRPr="00363A64">
        <w:t>Capturing and a</w:t>
      </w:r>
      <w:r w:rsidR="001F250B" w:rsidRPr="00363A64">
        <w:t>nalysi</w:t>
      </w:r>
      <w:r w:rsidRPr="00363A64">
        <w:t xml:space="preserve">ng </w:t>
      </w:r>
      <w:r w:rsidRPr="00363A64">
        <w:rPr>
          <w:i/>
        </w:rPr>
        <w:t>quantitative</w:t>
      </w:r>
      <w:r w:rsidRPr="00363A64">
        <w:t xml:space="preserve"> workplace </w:t>
      </w:r>
      <w:r w:rsidR="001F250B" w:rsidRPr="00363A64">
        <w:t>data</w:t>
      </w:r>
      <w:r w:rsidRPr="00363A64">
        <w:t xml:space="preserve"> and </w:t>
      </w:r>
      <w:r w:rsidRPr="00363A64">
        <w:rPr>
          <w:i/>
        </w:rPr>
        <w:t>qualitative</w:t>
      </w:r>
      <w:r w:rsidR="00363ABE" w:rsidRPr="00363A64">
        <w:t xml:space="preserve"> data</w:t>
      </w:r>
      <w:r w:rsidRPr="00363A64">
        <w:t xml:space="preserve"> to identify changes which have flowed as a result of the project so these can be</w:t>
      </w:r>
      <w:r w:rsidR="00363ABE" w:rsidRPr="00363A64">
        <w:t xml:space="preserve"> compared against projections. N</w:t>
      </w:r>
      <w:r w:rsidRPr="00363A64">
        <w:t>ote that ‘baseline data’ must first be established for every aspect of data which is to be analysed</w:t>
      </w:r>
      <w:r w:rsidR="001F250B" w:rsidRPr="00363A64">
        <w:t>.</w:t>
      </w:r>
      <w:r w:rsidR="00904EA4" w:rsidRPr="00363A64">
        <w:t xml:space="preserve"> </w:t>
      </w:r>
      <w:r w:rsidRPr="00363A64">
        <w:t xml:space="preserve">Quantitative data relates to </w:t>
      </w:r>
      <w:r w:rsidR="00AD360C" w:rsidRPr="00363A64">
        <w:t>‘figures and numbers’</w:t>
      </w:r>
      <w:r w:rsidRPr="00363A64">
        <w:t xml:space="preserve"> (</w:t>
      </w:r>
      <w:r w:rsidR="00AD360C" w:rsidRPr="00363A64">
        <w:t>know</w:t>
      </w:r>
      <w:r w:rsidR="00363ABE" w:rsidRPr="00363A64">
        <w:t>n</w:t>
      </w:r>
      <w:r w:rsidR="00AD360C" w:rsidRPr="00363A64">
        <w:t xml:space="preserve"> also as ‘</w:t>
      </w:r>
      <w:r w:rsidRPr="00363A64">
        <w:t>hard data</w:t>
      </w:r>
      <w:r w:rsidR="00AD360C" w:rsidRPr="00363A64">
        <w:t>’</w:t>
      </w:r>
      <w:r w:rsidRPr="00363A64">
        <w:t>) such as sales, profit, percentages, ratios, units</w:t>
      </w:r>
      <w:r w:rsidR="00AD360C" w:rsidRPr="00363A64">
        <w:t xml:space="preserve"> and other information which can be presented in statistical form.</w:t>
      </w:r>
      <w:r w:rsidR="00904EA4" w:rsidRPr="00363A64">
        <w:t xml:space="preserve"> </w:t>
      </w:r>
      <w:r w:rsidR="00AD360C" w:rsidRPr="00363A64">
        <w:t xml:space="preserve">Qualitative data (known also as ‘soft data’) refers to how people feel about the project, why they think what they think about the project and issues relating to how the project has impacted them. </w:t>
      </w:r>
    </w:p>
    <w:p w:rsidR="00292B74" w:rsidRPr="00363A64" w:rsidRDefault="00292B74" w:rsidP="00292B74">
      <w:pPr>
        <w:pStyle w:val="Heading2"/>
      </w:pPr>
      <w:r w:rsidRPr="00363A64">
        <w:t>1.8</w:t>
      </w:r>
      <w:r w:rsidRPr="00363A64">
        <w:tab/>
      </w:r>
      <w:r w:rsidR="00CB14F5" w:rsidRPr="00363A64">
        <w:fldChar w:fldCharType="begin"/>
      </w:r>
      <w:r w:rsidR="00790D20" w:rsidRPr="00363A64">
        <w:instrText xml:space="preserve"> REF  Criteria18 </w:instrText>
      </w:r>
      <w:r w:rsidR="00CB14F5" w:rsidRPr="00363A64">
        <w:fldChar w:fldCharType="separate"/>
      </w:r>
      <w:sdt>
        <w:sdtPr>
          <w:alias w:val="Criteria 1.8"/>
          <w:tag w:val="Insert Criteria 1.8"/>
          <w:id w:val="88282058"/>
          <w:lock w:val="sdtLocked"/>
          <w:placeholder>
            <w:docPart w:val="0C87891777AB4ABCBCDC2A08E4F75C50"/>
          </w:placeholder>
        </w:sdtPr>
        <w:sdtEndPr/>
        <w:sdtContent>
          <w:r w:rsidR="00271896" w:rsidRPr="00363A64">
            <w:t>Develop an overall project management plan and communicate plan to appropriate colleagues</w:t>
          </w:r>
        </w:sdtContent>
      </w:sdt>
      <w:r w:rsidR="00CB14F5" w:rsidRPr="00363A64">
        <w:fldChar w:fldCharType="end"/>
      </w:r>
    </w:p>
    <w:p w:rsidR="00292B74" w:rsidRPr="00363A64" w:rsidRDefault="00292B74" w:rsidP="00816A4C">
      <w:pPr>
        <w:pStyle w:val="Heading3"/>
        <w:spacing w:after="120"/>
      </w:pPr>
      <w:r w:rsidRPr="00363A64">
        <w:t>Introduction</w:t>
      </w:r>
    </w:p>
    <w:p w:rsidR="00292B74" w:rsidRPr="00363A64" w:rsidRDefault="000B7EE2" w:rsidP="00292B74">
      <w:pPr>
        <w:pStyle w:val="BodyCopy"/>
        <w:rPr>
          <w:noProof w:val="0"/>
          <w:szCs w:val="24"/>
        </w:rPr>
      </w:pPr>
      <w:r w:rsidRPr="00363A64">
        <w:rPr>
          <w:noProof w:val="0"/>
          <w:szCs w:val="24"/>
        </w:rPr>
        <w:t>It is advisable to develop a project management plan for all projects including small projects.</w:t>
      </w:r>
    </w:p>
    <w:p w:rsidR="000B7EE2" w:rsidRPr="00363A64" w:rsidRDefault="000B7EE2" w:rsidP="00292B74">
      <w:pPr>
        <w:pStyle w:val="BodyCopy"/>
        <w:rPr>
          <w:noProof w:val="0"/>
          <w:szCs w:val="24"/>
        </w:rPr>
      </w:pPr>
      <w:r w:rsidRPr="00363A64">
        <w:rPr>
          <w:noProof w:val="0"/>
          <w:szCs w:val="24"/>
        </w:rPr>
        <w:t>This section identifies the possible contents of this plan and describes how to communicate this plan to others.</w:t>
      </w:r>
    </w:p>
    <w:p w:rsidR="00292B74" w:rsidRPr="00363A64" w:rsidRDefault="00816A4C" w:rsidP="00816A4C">
      <w:pPr>
        <w:pStyle w:val="Heading3"/>
        <w:spacing w:after="120"/>
      </w:pPr>
      <w:r w:rsidRPr="00363A64">
        <w:rPr>
          <w:noProof/>
        </w:rPr>
        <w:drawing>
          <wp:anchor distT="0" distB="0" distL="114300" distR="114300" simplePos="0" relativeHeight="251784192" behindDoc="0" locked="0" layoutInCell="1" allowOverlap="1">
            <wp:simplePos x="0" y="0"/>
            <wp:positionH relativeFrom="column">
              <wp:posOffset>4329430</wp:posOffset>
            </wp:positionH>
            <wp:positionV relativeFrom="paragraph">
              <wp:posOffset>13970</wp:posOffset>
            </wp:positionV>
            <wp:extent cx="1229360" cy="1550035"/>
            <wp:effectExtent l="19050" t="0" r="8890" b="0"/>
            <wp:wrapSquare wrapText="bothSides"/>
            <wp:docPr id="74" name="Picture 73" descr="MP9004022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6(1).JPG"/>
                    <pic:cNvPicPr/>
                  </pic:nvPicPr>
                  <pic:blipFill>
                    <a:blip r:embed="rId98" cstate="print"/>
                    <a:stretch>
                      <a:fillRect/>
                    </a:stretch>
                  </pic:blipFill>
                  <pic:spPr>
                    <a:xfrm>
                      <a:off x="0" y="0"/>
                      <a:ext cx="1229360" cy="1550035"/>
                    </a:xfrm>
                    <a:prstGeom prst="rect">
                      <a:avLst/>
                    </a:prstGeom>
                  </pic:spPr>
                </pic:pic>
              </a:graphicData>
            </a:graphic>
          </wp:anchor>
        </w:drawing>
      </w:r>
      <w:r w:rsidR="000B7EE2" w:rsidRPr="00363A64">
        <w:t>The project management plan</w:t>
      </w:r>
    </w:p>
    <w:p w:rsidR="000B7EE2" w:rsidRPr="00363A64" w:rsidRDefault="000B7EE2" w:rsidP="000B7EE2">
      <w:pPr>
        <w:pStyle w:val="BodyCopy"/>
        <w:rPr>
          <w:bCs/>
          <w:noProof w:val="0"/>
        </w:rPr>
      </w:pPr>
      <w:r w:rsidRPr="00363A64">
        <w:rPr>
          <w:bCs/>
          <w:noProof w:val="0"/>
        </w:rPr>
        <w:t>All projects should have a plan</w:t>
      </w:r>
      <w:r w:rsidR="00816A4C" w:rsidRPr="00363A64">
        <w:rPr>
          <w:bCs/>
          <w:noProof w:val="0"/>
        </w:rPr>
        <w:t>.</w:t>
      </w:r>
    </w:p>
    <w:p w:rsidR="000B7EE2" w:rsidRPr="00363A64" w:rsidRDefault="000B7EE2" w:rsidP="000B7EE2">
      <w:pPr>
        <w:pStyle w:val="BodyCopy"/>
        <w:rPr>
          <w:bCs/>
          <w:noProof w:val="0"/>
        </w:rPr>
      </w:pPr>
      <w:r w:rsidRPr="00363A64">
        <w:rPr>
          <w:bCs/>
          <w:noProof w:val="0"/>
        </w:rPr>
        <w:t>This plan can be referred to as the:</w:t>
      </w:r>
    </w:p>
    <w:p w:rsidR="000B7EE2" w:rsidRPr="00363A64" w:rsidRDefault="000B7EE2" w:rsidP="00816A4C">
      <w:pPr>
        <w:pStyle w:val="Bullet1"/>
        <w:spacing w:after="100"/>
      </w:pPr>
      <w:r w:rsidRPr="00363A64">
        <w:t>Project management plan</w:t>
      </w:r>
    </w:p>
    <w:p w:rsidR="000B7EE2" w:rsidRPr="00363A64" w:rsidRDefault="000B7EE2" w:rsidP="00816A4C">
      <w:pPr>
        <w:pStyle w:val="Bullet1"/>
        <w:spacing w:after="100"/>
      </w:pPr>
      <w:r w:rsidRPr="00363A64">
        <w:t>Project plan.</w:t>
      </w:r>
    </w:p>
    <w:p w:rsidR="00711DD9" w:rsidRPr="00363A64" w:rsidRDefault="00711DD9" w:rsidP="00816A4C">
      <w:pPr>
        <w:pStyle w:val="BodyCopy"/>
        <w:spacing w:after="120"/>
        <w:rPr>
          <w:bCs/>
          <w:noProof w:val="0"/>
        </w:rPr>
      </w:pPr>
      <w:r w:rsidRPr="00363A64">
        <w:rPr>
          <w:bCs/>
          <w:noProof w:val="0"/>
        </w:rPr>
        <w:t xml:space="preserve">This is a hard copy plan setting out how the </w:t>
      </w:r>
      <w:r w:rsidR="00CB6ED6" w:rsidRPr="00363A64">
        <w:rPr>
          <w:bCs/>
          <w:noProof w:val="0"/>
        </w:rPr>
        <w:t xml:space="preserve">requirements for the project (scope and limitations) </w:t>
      </w:r>
      <w:r w:rsidRPr="00363A64">
        <w:rPr>
          <w:bCs/>
          <w:noProof w:val="0"/>
        </w:rPr>
        <w:t>will be accommodated to achieve the identified project deliverables.</w:t>
      </w:r>
    </w:p>
    <w:p w:rsidR="00711DD9" w:rsidRPr="00363A64" w:rsidRDefault="00CB6ED6" w:rsidP="00816A4C">
      <w:pPr>
        <w:pStyle w:val="BodyCopy"/>
        <w:spacing w:after="120"/>
        <w:rPr>
          <w:noProof w:val="0"/>
        </w:rPr>
      </w:pPr>
      <w:r w:rsidRPr="00363A64">
        <w:rPr>
          <w:noProof w:val="0"/>
        </w:rPr>
        <w:t>These p</w:t>
      </w:r>
      <w:r w:rsidR="00711DD9" w:rsidRPr="00363A64">
        <w:rPr>
          <w:noProof w:val="0"/>
        </w:rPr>
        <w:t>lans ref</w:t>
      </w:r>
      <w:r w:rsidR="00DC4B2F" w:rsidRPr="00363A64">
        <w:rPr>
          <w:noProof w:val="0"/>
        </w:rPr>
        <w:t>lect the size of the project; s</w:t>
      </w:r>
      <w:r w:rsidR="00711DD9" w:rsidRPr="00363A64">
        <w:rPr>
          <w:noProof w:val="0"/>
        </w:rPr>
        <w:t>mall projects have small plans and bigger projects have bigger plans.</w:t>
      </w:r>
    </w:p>
    <w:p w:rsidR="00711DD9" w:rsidRPr="00363A64" w:rsidRDefault="00CB6ED6" w:rsidP="00816A4C">
      <w:pPr>
        <w:pStyle w:val="BodyCopy"/>
        <w:spacing w:after="120"/>
        <w:rPr>
          <w:noProof w:val="0"/>
        </w:rPr>
      </w:pPr>
      <w:r w:rsidRPr="00363A64">
        <w:rPr>
          <w:noProof w:val="0"/>
        </w:rPr>
        <w:t xml:space="preserve">While the </w:t>
      </w:r>
      <w:r w:rsidR="00711DD9" w:rsidRPr="00363A64">
        <w:rPr>
          <w:noProof w:val="0"/>
        </w:rPr>
        <w:t xml:space="preserve">content of both are similar differences </w:t>
      </w:r>
      <w:r w:rsidRPr="00363A64">
        <w:rPr>
          <w:noProof w:val="0"/>
        </w:rPr>
        <w:t xml:space="preserve">often </w:t>
      </w:r>
      <w:r w:rsidR="00711DD9" w:rsidRPr="00363A64">
        <w:rPr>
          <w:noProof w:val="0"/>
        </w:rPr>
        <w:t>occur:</w:t>
      </w:r>
    </w:p>
    <w:p w:rsidR="00711DD9" w:rsidRPr="00363A64" w:rsidRDefault="00711DD9" w:rsidP="00816A4C">
      <w:pPr>
        <w:pStyle w:val="Bullet1"/>
        <w:spacing w:after="100"/>
      </w:pPr>
      <w:r w:rsidRPr="00363A64">
        <w:t>In ‘the detail’</w:t>
      </w:r>
      <w:r w:rsidR="00CB6ED6" w:rsidRPr="00363A64">
        <w:t>–</w:t>
      </w:r>
      <w:r w:rsidRPr="00363A64">
        <w:t xml:space="preserve"> more expensive projects have more detail</w:t>
      </w:r>
    </w:p>
    <w:p w:rsidR="00711DD9" w:rsidRPr="00363A64" w:rsidRDefault="00711DD9" w:rsidP="00816A4C">
      <w:pPr>
        <w:pStyle w:val="Bullet1"/>
        <w:spacing w:after="100"/>
      </w:pPr>
      <w:r w:rsidRPr="00363A64">
        <w:t>In complexity – bigger projects are commonly longer in duration which introduces a level of complexity not found in shorter-term projects</w:t>
      </w:r>
    </w:p>
    <w:p w:rsidR="00816A4C" w:rsidRPr="00363A64" w:rsidRDefault="00711DD9" w:rsidP="00816A4C">
      <w:pPr>
        <w:pStyle w:val="Bullet1"/>
        <w:spacing w:after="100"/>
      </w:pPr>
      <w:r w:rsidRPr="00363A64">
        <w:t>Stages and/or activities – bigger projects require more work to be done. The more work there is, the more planning needs to be done.</w:t>
      </w:r>
      <w:r w:rsidR="00816A4C" w:rsidRPr="00363A64">
        <w:br w:type="page"/>
      </w:r>
    </w:p>
    <w:p w:rsidR="00711DD9" w:rsidRPr="00363A64" w:rsidRDefault="00816A4C" w:rsidP="00CB6ED6">
      <w:pPr>
        <w:pStyle w:val="Heading3"/>
      </w:pPr>
      <w:r w:rsidRPr="00363A64">
        <w:rPr>
          <w:noProof/>
        </w:rPr>
        <w:lastRenderedPageBreak/>
        <w:drawing>
          <wp:anchor distT="0" distB="0" distL="114300" distR="114300" simplePos="0" relativeHeight="251785216" behindDoc="0" locked="0" layoutInCell="1" allowOverlap="1">
            <wp:simplePos x="0" y="0"/>
            <wp:positionH relativeFrom="column">
              <wp:posOffset>4280535</wp:posOffset>
            </wp:positionH>
            <wp:positionV relativeFrom="paragraph">
              <wp:posOffset>287020</wp:posOffset>
            </wp:positionV>
            <wp:extent cx="1284605" cy="1939925"/>
            <wp:effectExtent l="19050" t="0" r="0" b="0"/>
            <wp:wrapSquare wrapText="bothSides"/>
            <wp:docPr id="75" name="Picture 74" descr="freeimage-1679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679327.jpg"/>
                    <pic:cNvPicPr/>
                  </pic:nvPicPr>
                  <pic:blipFill>
                    <a:blip r:embed="rId99" cstate="print"/>
                    <a:stretch>
                      <a:fillRect/>
                    </a:stretch>
                  </pic:blipFill>
                  <pic:spPr>
                    <a:xfrm>
                      <a:off x="0" y="0"/>
                      <a:ext cx="1284605" cy="1939925"/>
                    </a:xfrm>
                    <a:prstGeom prst="rect">
                      <a:avLst/>
                    </a:prstGeom>
                  </pic:spPr>
                </pic:pic>
              </a:graphicData>
            </a:graphic>
          </wp:anchor>
        </w:drawing>
      </w:r>
      <w:r w:rsidR="00711DD9" w:rsidRPr="00363A64">
        <w:t xml:space="preserve">The role of the </w:t>
      </w:r>
      <w:r w:rsidR="00CB6ED6" w:rsidRPr="00363A64">
        <w:t>p</w:t>
      </w:r>
      <w:r w:rsidR="00711DD9" w:rsidRPr="00363A64">
        <w:t xml:space="preserve">roject </w:t>
      </w:r>
      <w:r w:rsidR="00CB6ED6" w:rsidRPr="00363A64">
        <w:t>management p</w:t>
      </w:r>
      <w:r w:rsidR="00711DD9" w:rsidRPr="00363A64">
        <w:t>lan</w:t>
      </w:r>
    </w:p>
    <w:p w:rsidR="00711DD9" w:rsidRPr="00363A64" w:rsidRDefault="00711DD9" w:rsidP="0072102D">
      <w:pPr>
        <w:pStyle w:val="BodyCopy"/>
        <w:rPr>
          <w:noProof w:val="0"/>
        </w:rPr>
      </w:pPr>
      <w:r w:rsidRPr="00363A64">
        <w:rPr>
          <w:noProof w:val="0"/>
        </w:rPr>
        <w:t xml:space="preserve">The </w:t>
      </w:r>
      <w:r w:rsidR="00CB6ED6" w:rsidRPr="00363A64">
        <w:rPr>
          <w:noProof w:val="0"/>
        </w:rPr>
        <w:t>p</w:t>
      </w:r>
      <w:r w:rsidRPr="00363A64">
        <w:rPr>
          <w:noProof w:val="0"/>
        </w:rPr>
        <w:t xml:space="preserve">roject </w:t>
      </w:r>
      <w:r w:rsidR="00CB6ED6" w:rsidRPr="00363A64">
        <w:rPr>
          <w:noProof w:val="0"/>
        </w:rPr>
        <w:t>management p</w:t>
      </w:r>
      <w:r w:rsidR="00DC4B2F" w:rsidRPr="00363A64">
        <w:rPr>
          <w:noProof w:val="0"/>
        </w:rPr>
        <w:t xml:space="preserve">lan enables you </w:t>
      </w:r>
      <w:r w:rsidRPr="00363A64">
        <w:rPr>
          <w:noProof w:val="0"/>
        </w:rPr>
        <w:t>and others involved in</w:t>
      </w:r>
      <w:r w:rsidR="00DC4B2F" w:rsidRPr="00363A64">
        <w:rPr>
          <w:noProof w:val="0"/>
        </w:rPr>
        <w:t xml:space="preserve"> the execution of the project </w:t>
      </w:r>
      <w:r w:rsidRPr="00363A64">
        <w:rPr>
          <w:noProof w:val="0"/>
        </w:rPr>
        <w:t>to gain a clear and comprehensive understanding of the pro</w:t>
      </w:r>
      <w:r w:rsidR="00DC4B2F" w:rsidRPr="00363A64">
        <w:rPr>
          <w:noProof w:val="0"/>
        </w:rPr>
        <w:t>ject, especially the objectives, deliverables, constraints (cost, resources, time</w:t>
      </w:r>
      <w:r w:rsidRPr="00363A64">
        <w:rPr>
          <w:noProof w:val="0"/>
        </w:rPr>
        <w:t>) before work on any aspect of the project actually commences.</w:t>
      </w:r>
    </w:p>
    <w:p w:rsidR="00711DD9" w:rsidRPr="00363A64" w:rsidRDefault="00711DD9" w:rsidP="0072102D">
      <w:pPr>
        <w:pStyle w:val="BodyCopy"/>
        <w:rPr>
          <w:noProof w:val="0"/>
        </w:rPr>
      </w:pPr>
      <w:r w:rsidRPr="00363A64">
        <w:rPr>
          <w:noProof w:val="0"/>
        </w:rPr>
        <w:t xml:space="preserve">It is standard procedure for the </w:t>
      </w:r>
      <w:r w:rsidR="00CB6ED6" w:rsidRPr="00363A64">
        <w:rPr>
          <w:noProof w:val="0"/>
        </w:rPr>
        <w:t>p</w:t>
      </w:r>
      <w:r w:rsidRPr="00363A64">
        <w:rPr>
          <w:noProof w:val="0"/>
        </w:rPr>
        <w:t>la</w:t>
      </w:r>
      <w:r w:rsidR="00DC4B2F" w:rsidRPr="00363A64">
        <w:rPr>
          <w:noProof w:val="0"/>
        </w:rPr>
        <w:t xml:space="preserve">n to be presented to management and/or </w:t>
      </w:r>
      <w:r w:rsidRPr="00363A64">
        <w:rPr>
          <w:noProof w:val="0"/>
        </w:rPr>
        <w:t>the Board (or a relevant sub-committee</w:t>
      </w:r>
      <w:r w:rsidR="00CB6ED6" w:rsidRPr="00363A64">
        <w:rPr>
          <w:noProof w:val="0"/>
        </w:rPr>
        <w:t>/steering committee</w:t>
      </w:r>
      <w:r w:rsidRPr="00363A64">
        <w:rPr>
          <w:noProof w:val="0"/>
        </w:rPr>
        <w:t xml:space="preserve">) </w:t>
      </w:r>
      <w:r w:rsidR="00DC4B2F" w:rsidRPr="00363A64">
        <w:rPr>
          <w:noProof w:val="0"/>
        </w:rPr>
        <w:t>for consideration and approval. T</w:t>
      </w:r>
      <w:r w:rsidRPr="00363A64">
        <w:rPr>
          <w:noProof w:val="0"/>
        </w:rPr>
        <w:t xml:space="preserve">hey may question the plan and/or alter it as they see fit. </w:t>
      </w:r>
    </w:p>
    <w:p w:rsidR="00711DD9" w:rsidRPr="00363A64" w:rsidRDefault="00711DD9" w:rsidP="0072102D">
      <w:pPr>
        <w:pStyle w:val="BodyCopy"/>
        <w:rPr>
          <w:noProof w:val="0"/>
        </w:rPr>
      </w:pPr>
      <w:r w:rsidRPr="00363A64">
        <w:rPr>
          <w:noProof w:val="0"/>
        </w:rPr>
        <w:t xml:space="preserve">If you prepared the </w:t>
      </w:r>
      <w:r w:rsidR="00CB6ED6" w:rsidRPr="00363A64">
        <w:rPr>
          <w:noProof w:val="0"/>
        </w:rPr>
        <w:t>p</w:t>
      </w:r>
      <w:r w:rsidRPr="00363A64">
        <w:rPr>
          <w:noProof w:val="0"/>
        </w:rPr>
        <w:t xml:space="preserve">roject </w:t>
      </w:r>
      <w:r w:rsidR="00CB6ED6" w:rsidRPr="00363A64">
        <w:rPr>
          <w:noProof w:val="0"/>
        </w:rPr>
        <w:t>p</w:t>
      </w:r>
      <w:r w:rsidRPr="00363A64">
        <w:rPr>
          <w:noProof w:val="0"/>
        </w:rPr>
        <w:t>lan they will expect you to present, explain</w:t>
      </w:r>
      <w:r w:rsidR="00DC4B2F" w:rsidRPr="00363A64">
        <w:rPr>
          <w:noProof w:val="0"/>
        </w:rPr>
        <w:t>,</w:t>
      </w:r>
      <w:r w:rsidRPr="00363A64">
        <w:rPr>
          <w:noProof w:val="0"/>
        </w:rPr>
        <w:t xml:space="preserve"> justify and defend it at a presentation to them. </w:t>
      </w:r>
    </w:p>
    <w:p w:rsidR="00711DD9" w:rsidRPr="00363A64" w:rsidRDefault="00DC4B2F" w:rsidP="0072102D">
      <w:pPr>
        <w:pStyle w:val="BodyCopy"/>
        <w:rPr>
          <w:noProof w:val="0"/>
        </w:rPr>
      </w:pPr>
      <w:r w:rsidRPr="00363A64">
        <w:rPr>
          <w:noProof w:val="0"/>
        </w:rPr>
        <w:t>When the Board</w:t>
      </w:r>
      <w:r w:rsidR="00711DD9" w:rsidRPr="00363A64">
        <w:rPr>
          <w:noProof w:val="0"/>
        </w:rPr>
        <w:t xml:space="preserve"> finally approves the </w:t>
      </w:r>
      <w:r w:rsidR="00CB6ED6" w:rsidRPr="00363A64">
        <w:rPr>
          <w:noProof w:val="0"/>
        </w:rPr>
        <w:t>project management</w:t>
      </w:r>
      <w:r w:rsidRPr="00363A64">
        <w:rPr>
          <w:noProof w:val="0"/>
        </w:rPr>
        <w:t xml:space="preserve"> (</w:t>
      </w:r>
      <w:r w:rsidR="00711DD9" w:rsidRPr="00363A64">
        <w:rPr>
          <w:noProof w:val="0"/>
        </w:rPr>
        <w:t>known as signing off on the plan’</w:t>
      </w:r>
      <w:r w:rsidRPr="00363A64">
        <w:rPr>
          <w:noProof w:val="0"/>
        </w:rPr>
        <w:t>)</w:t>
      </w:r>
      <w:r w:rsidR="00711DD9" w:rsidRPr="00363A64">
        <w:rPr>
          <w:noProof w:val="0"/>
        </w:rPr>
        <w:t xml:space="preserve"> this gives you official permission to carry out the work as stated in the </w:t>
      </w:r>
      <w:r w:rsidR="00CB6ED6" w:rsidRPr="00363A64">
        <w:rPr>
          <w:noProof w:val="0"/>
        </w:rPr>
        <w:t>p</w:t>
      </w:r>
      <w:r w:rsidR="00711DD9" w:rsidRPr="00363A64">
        <w:rPr>
          <w:noProof w:val="0"/>
        </w:rPr>
        <w:t>lan</w:t>
      </w:r>
      <w:r w:rsidRPr="00363A64">
        <w:rPr>
          <w:noProof w:val="0"/>
        </w:rPr>
        <w:t>. ‘S</w:t>
      </w:r>
      <w:r w:rsidR="00711DD9" w:rsidRPr="00363A64">
        <w:rPr>
          <w:noProof w:val="0"/>
        </w:rPr>
        <w:t>igning off</w:t>
      </w:r>
      <w:r w:rsidR="00CB6ED6" w:rsidRPr="00363A64">
        <w:rPr>
          <w:noProof w:val="0"/>
        </w:rPr>
        <w:t>’</w:t>
      </w:r>
      <w:r w:rsidR="00711DD9" w:rsidRPr="00363A64">
        <w:rPr>
          <w:noProof w:val="0"/>
        </w:rPr>
        <w:t xml:space="preserve"> also signifi</w:t>
      </w:r>
      <w:r w:rsidRPr="00363A64">
        <w:rPr>
          <w:noProof w:val="0"/>
        </w:rPr>
        <w:t xml:space="preserve">es the identified resources </w:t>
      </w:r>
      <w:r w:rsidR="00711DD9" w:rsidRPr="00363A64">
        <w:rPr>
          <w:noProof w:val="0"/>
        </w:rPr>
        <w:t>will be made available to you for the project.</w:t>
      </w:r>
      <w:r w:rsidRPr="00363A64">
        <w:rPr>
          <w:noProof w:val="0"/>
        </w:rPr>
        <w:t xml:space="preserve"> Please note that relatively few, if any, of these plans receive approval to proceed ‘as presented’.</w:t>
      </w:r>
    </w:p>
    <w:p w:rsidR="00F36F6D" w:rsidRPr="00363A64" w:rsidRDefault="00F36F6D" w:rsidP="0072102D">
      <w:pPr>
        <w:pStyle w:val="BodyCopy"/>
        <w:rPr>
          <w:noProof w:val="0"/>
        </w:rPr>
      </w:pPr>
      <w:r w:rsidRPr="00363A64">
        <w:rPr>
          <w:noProof w:val="0"/>
        </w:rPr>
        <w:t xml:space="preserve">Doing a project plan is also a good ‘due diligence’ step, providing evidence of the care you took in preparing and planning for the project. </w:t>
      </w:r>
    </w:p>
    <w:p w:rsidR="00F36F6D" w:rsidRPr="00363A64" w:rsidRDefault="00DC4B2F" w:rsidP="0072102D">
      <w:pPr>
        <w:pStyle w:val="BodyCopy"/>
        <w:rPr>
          <w:noProof w:val="0"/>
        </w:rPr>
      </w:pPr>
      <w:r w:rsidRPr="00363A64">
        <w:rPr>
          <w:noProof w:val="0"/>
        </w:rPr>
        <w:t xml:space="preserve">This Plan can also by you </w:t>
      </w:r>
      <w:r w:rsidR="00F36F6D" w:rsidRPr="00363A64">
        <w:rPr>
          <w:noProof w:val="0"/>
        </w:rPr>
        <w:t>or others to assist them in development of future project management plans.</w:t>
      </w:r>
    </w:p>
    <w:p w:rsidR="00711DD9" w:rsidRPr="00363A64" w:rsidRDefault="00711DD9" w:rsidP="0072102D">
      <w:pPr>
        <w:pStyle w:val="Heading4"/>
      </w:pPr>
      <w:r w:rsidRPr="00363A64">
        <w:t xml:space="preserve">Reasons to have a </w:t>
      </w:r>
      <w:r w:rsidR="00CB6ED6" w:rsidRPr="00363A64">
        <w:t>p</w:t>
      </w:r>
      <w:r w:rsidRPr="00363A64">
        <w:t xml:space="preserve">roject </w:t>
      </w:r>
      <w:r w:rsidR="00CB6ED6" w:rsidRPr="00363A64">
        <w:t>management p</w:t>
      </w:r>
      <w:r w:rsidRPr="00363A64">
        <w:t>lan</w:t>
      </w:r>
    </w:p>
    <w:p w:rsidR="00711DD9" w:rsidRPr="00363A64" w:rsidRDefault="00711DD9" w:rsidP="0072102D">
      <w:pPr>
        <w:pStyle w:val="BodyCopy"/>
        <w:rPr>
          <w:noProof w:val="0"/>
        </w:rPr>
      </w:pPr>
      <w:r w:rsidRPr="00363A64">
        <w:rPr>
          <w:noProof w:val="0"/>
        </w:rPr>
        <w:t xml:space="preserve">Undertaking any project </w:t>
      </w:r>
      <w:r w:rsidRPr="00363A64">
        <w:rPr>
          <w:b/>
          <w:noProof w:val="0"/>
        </w:rPr>
        <w:t>without</w:t>
      </w:r>
      <w:r w:rsidRPr="00363A64">
        <w:rPr>
          <w:noProof w:val="0"/>
        </w:rPr>
        <w:t xml:space="preserve"> a </w:t>
      </w:r>
      <w:r w:rsidR="00CB6ED6" w:rsidRPr="00363A64">
        <w:rPr>
          <w:noProof w:val="0"/>
        </w:rPr>
        <w:t>p</w:t>
      </w:r>
      <w:r w:rsidRPr="00363A64">
        <w:rPr>
          <w:noProof w:val="0"/>
        </w:rPr>
        <w:t xml:space="preserve">roject </w:t>
      </w:r>
      <w:r w:rsidR="00CB6ED6" w:rsidRPr="00363A64">
        <w:rPr>
          <w:noProof w:val="0"/>
        </w:rPr>
        <w:t>management p</w:t>
      </w:r>
      <w:r w:rsidRPr="00363A64">
        <w:rPr>
          <w:noProof w:val="0"/>
        </w:rPr>
        <w:t>lan of some sort is a guaranteed recipe for disaster.</w:t>
      </w:r>
    </w:p>
    <w:p w:rsidR="00711DD9" w:rsidRPr="00363A64" w:rsidRDefault="00711DD9" w:rsidP="0072102D">
      <w:pPr>
        <w:pStyle w:val="BodyCopy"/>
        <w:rPr>
          <w:noProof w:val="0"/>
        </w:rPr>
      </w:pPr>
      <w:r w:rsidRPr="00363A64">
        <w:rPr>
          <w:noProof w:val="0"/>
        </w:rPr>
        <w:t xml:space="preserve">The </w:t>
      </w:r>
      <w:r w:rsidR="00CB6ED6" w:rsidRPr="00363A64">
        <w:rPr>
          <w:noProof w:val="0"/>
        </w:rPr>
        <w:t>p</w:t>
      </w:r>
      <w:r w:rsidRPr="00363A64">
        <w:rPr>
          <w:noProof w:val="0"/>
        </w:rPr>
        <w:t>lan can:</w:t>
      </w:r>
    </w:p>
    <w:p w:rsidR="00711DD9" w:rsidRPr="00363A64" w:rsidRDefault="00711DD9" w:rsidP="00CB6ED6">
      <w:pPr>
        <w:pStyle w:val="Bullet1"/>
      </w:pPr>
      <w:r w:rsidRPr="00363A64">
        <w:t>Help avoid confusi</w:t>
      </w:r>
      <w:r w:rsidR="00CA3F9A" w:rsidRPr="00363A64">
        <w:t>on about the work to be done. I</w:t>
      </w:r>
      <w:r w:rsidRPr="00363A64">
        <w:t xml:space="preserve">t gives clarity about all aspects of the project and removes doubt about what needs to be done and what </w:t>
      </w:r>
      <w:r w:rsidRPr="00363A64">
        <w:rPr>
          <w:i/>
        </w:rPr>
        <w:t>does not</w:t>
      </w:r>
      <w:r w:rsidRPr="00363A64">
        <w:t xml:space="preserve"> need to be done</w:t>
      </w:r>
    </w:p>
    <w:p w:rsidR="00711DD9" w:rsidRPr="00363A64" w:rsidRDefault="00711DD9" w:rsidP="00CB6ED6">
      <w:pPr>
        <w:pStyle w:val="Bullet1"/>
      </w:pPr>
      <w:r w:rsidRPr="00363A64">
        <w:t>Provide ‘authority and legiti</w:t>
      </w:r>
      <w:r w:rsidR="00CA3F9A" w:rsidRPr="00363A64">
        <w:t>macy’ to the project. O</w:t>
      </w:r>
      <w:r w:rsidRPr="00363A64">
        <w:t xml:space="preserve">nce approved, it is an ‘official’ document which lends weight to it and helps you </w:t>
      </w:r>
      <w:r w:rsidR="00CB6ED6" w:rsidRPr="00363A64">
        <w:t>(</w:t>
      </w:r>
      <w:r w:rsidRPr="00363A64">
        <w:t>as Project Manager</w:t>
      </w:r>
      <w:r w:rsidR="00CB6ED6" w:rsidRPr="00363A64">
        <w:t>)</w:t>
      </w:r>
      <w:r w:rsidRPr="00363A64">
        <w:t xml:space="preserve"> implement what it requires</w:t>
      </w:r>
    </w:p>
    <w:p w:rsidR="00711DD9" w:rsidRPr="00363A64" w:rsidRDefault="00711DD9" w:rsidP="00CB6ED6">
      <w:pPr>
        <w:pStyle w:val="Bullet1"/>
      </w:pPr>
      <w:r w:rsidRPr="00363A64">
        <w:t>Guard against project creep</w:t>
      </w:r>
    </w:p>
    <w:p w:rsidR="00711DD9" w:rsidRPr="00363A64" w:rsidRDefault="00CA3F9A" w:rsidP="00CB6ED6">
      <w:pPr>
        <w:pStyle w:val="Bullet1"/>
      </w:pPr>
      <w:r w:rsidRPr="00363A64">
        <w:t>Produce</w:t>
      </w:r>
      <w:r w:rsidR="00711DD9" w:rsidRPr="00363A64">
        <w:t xml:space="preserve"> the basis for effective and efficient project execution</w:t>
      </w:r>
    </w:p>
    <w:p w:rsidR="00711DD9" w:rsidRPr="00363A64" w:rsidRDefault="00711DD9" w:rsidP="00CB6ED6">
      <w:pPr>
        <w:pStyle w:val="Bullet1"/>
      </w:pPr>
      <w:r w:rsidRPr="00363A64">
        <w:t>Set prior</w:t>
      </w:r>
      <w:r w:rsidR="00CA3F9A" w:rsidRPr="00363A64">
        <w:t xml:space="preserve">ities for the work to be done </w:t>
      </w:r>
      <w:r w:rsidRPr="00363A64">
        <w:t>by allocating sequential work order</w:t>
      </w:r>
    </w:p>
    <w:p w:rsidR="00711DD9" w:rsidRPr="00363A64" w:rsidRDefault="00CA3F9A" w:rsidP="00CB6ED6">
      <w:pPr>
        <w:pStyle w:val="Bullet1"/>
      </w:pPr>
      <w:r w:rsidRPr="00363A64">
        <w:t>Avoid the need to re</w:t>
      </w:r>
      <w:r w:rsidR="00711DD9" w:rsidRPr="00363A64">
        <w:t>work things once project work has actually commenced</w:t>
      </w:r>
    </w:p>
    <w:p w:rsidR="00711DD9" w:rsidRPr="00363A64" w:rsidRDefault="00711DD9" w:rsidP="00CB6ED6">
      <w:pPr>
        <w:pStyle w:val="Bullet1"/>
      </w:pPr>
      <w:r w:rsidRPr="00363A64">
        <w:t>Indicate the way in which there is a need for cooperat</w:t>
      </w:r>
      <w:r w:rsidR="00CA3F9A" w:rsidRPr="00363A64">
        <w:t xml:space="preserve">ion and interdependency between, for example, </w:t>
      </w:r>
      <w:r w:rsidRPr="00363A64">
        <w:t>people</w:t>
      </w:r>
      <w:r w:rsidR="00CB6ED6" w:rsidRPr="00363A64">
        <w:t xml:space="preserve"> and</w:t>
      </w:r>
      <w:r w:rsidRPr="00363A64">
        <w:t xml:space="preserve"> department</w:t>
      </w:r>
      <w:r w:rsidR="00CB6ED6" w:rsidRPr="00363A64">
        <w:t>s</w:t>
      </w:r>
      <w:r w:rsidRPr="00363A64">
        <w:t xml:space="preserve"> involved in the project</w:t>
      </w:r>
    </w:p>
    <w:p w:rsidR="00711DD9" w:rsidRPr="00363A64" w:rsidRDefault="00711DD9" w:rsidP="00CB6ED6">
      <w:pPr>
        <w:pStyle w:val="Bullet1"/>
      </w:pPr>
      <w:r w:rsidRPr="00363A64">
        <w:t>Avoid unnecessary duplication of activities, effort</w:t>
      </w:r>
      <w:r w:rsidR="00CB6ED6" w:rsidRPr="00363A64">
        <w:t xml:space="preserve"> and</w:t>
      </w:r>
      <w:r w:rsidRPr="00363A64">
        <w:t xml:space="preserve"> expenses </w:t>
      </w:r>
    </w:p>
    <w:p w:rsidR="00711DD9" w:rsidRPr="00363A64" w:rsidRDefault="00711DD9" w:rsidP="00CB6ED6">
      <w:pPr>
        <w:pStyle w:val="Bullet1"/>
      </w:pPr>
      <w:r w:rsidRPr="00363A64">
        <w:t>Put all project staff ‘on the same’ page about what needs to be done</w:t>
      </w:r>
    </w:p>
    <w:p w:rsidR="00711DD9" w:rsidRPr="00363A64" w:rsidRDefault="00711DD9" w:rsidP="00CB6ED6">
      <w:pPr>
        <w:pStyle w:val="Bullet1"/>
      </w:pPr>
      <w:r w:rsidRPr="00363A64">
        <w:t>Provide an essential document to use for monitoring, review and evaluation purposes</w:t>
      </w:r>
    </w:p>
    <w:p w:rsidR="00816A4C" w:rsidRPr="00363A64" w:rsidRDefault="00711DD9" w:rsidP="00816A4C">
      <w:pPr>
        <w:pStyle w:val="Bullet1"/>
      </w:pPr>
      <w:r w:rsidRPr="00363A64">
        <w:t>Provide a vital communication tool for stakeholders in relation to the project</w:t>
      </w:r>
      <w:r w:rsidR="00816A4C" w:rsidRPr="00363A64">
        <w:br w:type="page"/>
      </w:r>
    </w:p>
    <w:p w:rsidR="00711DD9" w:rsidRPr="00363A64" w:rsidRDefault="00711DD9" w:rsidP="00CB6ED6">
      <w:pPr>
        <w:pStyle w:val="Bullet1"/>
      </w:pPr>
      <w:r w:rsidRPr="00363A64">
        <w:lastRenderedPageBreak/>
        <w:t>Facilitate risk planning and management</w:t>
      </w:r>
    </w:p>
    <w:p w:rsidR="00711DD9" w:rsidRPr="00363A64" w:rsidRDefault="00711DD9" w:rsidP="00CB6ED6">
      <w:pPr>
        <w:pStyle w:val="Bullet1"/>
      </w:pPr>
      <w:r w:rsidRPr="00363A64">
        <w:t>Prescribe outcomes that can be used as the basis for guiding decision m</w:t>
      </w:r>
      <w:r w:rsidR="00CA3F9A" w:rsidRPr="00363A64">
        <w:t>aking throughout the project. T</w:t>
      </w:r>
      <w:r w:rsidRPr="00363A64">
        <w:t>his, in part, helps provide a context for decision making</w:t>
      </w:r>
    </w:p>
    <w:p w:rsidR="00711DD9" w:rsidRPr="00363A64" w:rsidRDefault="00711DD9" w:rsidP="00CB6ED6">
      <w:pPr>
        <w:pStyle w:val="Bullet1"/>
      </w:pPr>
      <w:r w:rsidRPr="00363A64">
        <w:t xml:space="preserve">Optimise the likelihood everything that should be thought about and considered regarding the project is, in fact, identified and </w:t>
      </w:r>
      <w:r w:rsidR="00CA3F9A" w:rsidRPr="00363A64">
        <w:t>given the necessary attention. W</w:t>
      </w:r>
      <w:r w:rsidRPr="00363A64">
        <w:t xml:space="preserve">ith a </w:t>
      </w:r>
      <w:r w:rsidR="00CB6ED6" w:rsidRPr="00363A64">
        <w:t>p</w:t>
      </w:r>
      <w:r w:rsidRPr="00363A64">
        <w:t xml:space="preserve">roject </w:t>
      </w:r>
      <w:r w:rsidR="00CB6ED6" w:rsidRPr="00363A64">
        <w:t>management p</w:t>
      </w:r>
      <w:r w:rsidRPr="00363A64">
        <w:t>lan ther</w:t>
      </w:r>
      <w:r w:rsidR="00CA3F9A" w:rsidRPr="00363A64">
        <w:t xml:space="preserve">e is a less chance of important or </w:t>
      </w:r>
      <w:r w:rsidRPr="00363A64">
        <w:t>costly things being overlooked.</w:t>
      </w:r>
    </w:p>
    <w:p w:rsidR="00711DD9" w:rsidRPr="00363A64" w:rsidRDefault="00711DD9" w:rsidP="0072102D">
      <w:pPr>
        <w:pStyle w:val="Heading4"/>
      </w:pPr>
      <w:r w:rsidRPr="00363A64">
        <w:t xml:space="preserve">Disadvantages of </w:t>
      </w:r>
      <w:r w:rsidR="00CB6ED6" w:rsidRPr="00363A64">
        <w:t>p</w:t>
      </w:r>
      <w:r w:rsidRPr="00363A64">
        <w:t xml:space="preserve">roject </w:t>
      </w:r>
      <w:r w:rsidR="00CB6ED6" w:rsidRPr="00363A64">
        <w:t>p</w:t>
      </w:r>
      <w:r w:rsidRPr="00363A64">
        <w:t>lanning</w:t>
      </w:r>
    </w:p>
    <w:p w:rsidR="00711DD9" w:rsidRPr="00363A64" w:rsidRDefault="00816A4C" w:rsidP="0072102D">
      <w:pPr>
        <w:pStyle w:val="BodyCopy"/>
        <w:rPr>
          <w:noProof w:val="0"/>
        </w:rPr>
      </w:pPr>
      <w:r w:rsidRPr="00363A64">
        <w:rPr>
          <w:lang w:eastAsia="en-AU"/>
        </w:rPr>
        <w:drawing>
          <wp:anchor distT="0" distB="0" distL="114300" distR="114300" simplePos="0" relativeHeight="251786240" behindDoc="0" locked="0" layoutInCell="1" allowOverlap="1">
            <wp:simplePos x="0" y="0"/>
            <wp:positionH relativeFrom="column">
              <wp:posOffset>4138930</wp:posOffset>
            </wp:positionH>
            <wp:positionV relativeFrom="paragraph">
              <wp:posOffset>83185</wp:posOffset>
            </wp:positionV>
            <wp:extent cx="1421130" cy="1144905"/>
            <wp:effectExtent l="19050" t="0" r="7620" b="0"/>
            <wp:wrapSquare wrapText="bothSides"/>
            <wp:docPr id="76" name="Picture 75" descr="MP900439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32.JPG"/>
                    <pic:cNvPicPr/>
                  </pic:nvPicPr>
                  <pic:blipFill>
                    <a:blip r:embed="rId100" cstate="print"/>
                    <a:stretch>
                      <a:fillRect/>
                    </a:stretch>
                  </pic:blipFill>
                  <pic:spPr>
                    <a:xfrm>
                      <a:off x="0" y="0"/>
                      <a:ext cx="1421130" cy="1144905"/>
                    </a:xfrm>
                    <a:prstGeom prst="rect">
                      <a:avLst/>
                    </a:prstGeom>
                  </pic:spPr>
                </pic:pic>
              </a:graphicData>
            </a:graphic>
          </wp:anchor>
        </w:drawing>
      </w:r>
      <w:r w:rsidR="00711DD9" w:rsidRPr="00363A64">
        <w:rPr>
          <w:noProof w:val="0"/>
        </w:rPr>
        <w:t xml:space="preserve">Several, relatively minor disadvantages attach to preparing a </w:t>
      </w:r>
      <w:r w:rsidR="00CB6ED6" w:rsidRPr="00363A64">
        <w:rPr>
          <w:noProof w:val="0"/>
        </w:rPr>
        <w:t>p</w:t>
      </w:r>
      <w:r w:rsidR="00711DD9" w:rsidRPr="00363A64">
        <w:rPr>
          <w:noProof w:val="0"/>
        </w:rPr>
        <w:t xml:space="preserve">roject </w:t>
      </w:r>
      <w:r w:rsidR="00CB6ED6" w:rsidRPr="00363A64">
        <w:rPr>
          <w:noProof w:val="0"/>
        </w:rPr>
        <w:t>management p</w:t>
      </w:r>
      <w:r w:rsidR="00711DD9" w:rsidRPr="00363A64">
        <w:rPr>
          <w:noProof w:val="0"/>
        </w:rPr>
        <w:t>lan:</w:t>
      </w:r>
    </w:p>
    <w:p w:rsidR="00F36F6D" w:rsidRPr="00363A64" w:rsidRDefault="00C94254" w:rsidP="0072102D">
      <w:pPr>
        <w:pStyle w:val="Bullet1"/>
      </w:pPr>
      <w:r w:rsidRPr="00363A64">
        <w:rPr>
          <w:noProof/>
          <w:lang w:eastAsia="en-AU"/>
        </w:rPr>
        <w:drawing>
          <wp:anchor distT="0" distB="0" distL="114300" distR="114300" simplePos="0" relativeHeight="251787264" behindDoc="0" locked="0" layoutInCell="1" allowOverlap="1">
            <wp:simplePos x="0" y="0"/>
            <wp:positionH relativeFrom="column">
              <wp:posOffset>4433570</wp:posOffset>
            </wp:positionH>
            <wp:positionV relativeFrom="paragraph">
              <wp:posOffset>954405</wp:posOffset>
            </wp:positionV>
            <wp:extent cx="1125855" cy="1398905"/>
            <wp:effectExtent l="19050" t="0" r="0" b="0"/>
            <wp:wrapSquare wrapText="bothSides"/>
            <wp:docPr id="78" name="Picture 76" descr="1158794_business_targe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8794_business_target_1.jpg"/>
                    <pic:cNvPicPr/>
                  </pic:nvPicPr>
                  <pic:blipFill>
                    <a:blip r:embed="rId101" cstate="print"/>
                    <a:stretch>
                      <a:fillRect/>
                    </a:stretch>
                  </pic:blipFill>
                  <pic:spPr>
                    <a:xfrm>
                      <a:off x="0" y="0"/>
                      <a:ext cx="1125855" cy="1398905"/>
                    </a:xfrm>
                    <a:prstGeom prst="rect">
                      <a:avLst/>
                    </a:prstGeom>
                  </pic:spPr>
                </pic:pic>
              </a:graphicData>
            </a:graphic>
          </wp:anchor>
        </w:drawing>
      </w:r>
      <w:r w:rsidR="00CA3F9A" w:rsidRPr="00363A64">
        <w:t>They take time. S</w:t>
      </w:r>
      <w:r w:rsidR="00711DD9" w:rsidRPr="00363A64">
        <w:t>ome will argue they take too much time especially where the timeframe for completion is short</w:t>
      </w:r>
      <w:r w:rsidR="00CB6ED6" w:rsidRPr="00363A64">
        <w:t xml:space="preserve"> and the nature of the project is </w:t>
      </w:r>
      <w:r w:rsidR="00CB6ED6" w:rsidRPr="00363A64">
        <w:rPr>
          <w:i/>
        </w:rPr>
        <w:t>very</w:t>
      </w:r>
      <w:r w:rsidR="00CB6ED6" w:rsidRPr="00363A64">
        <w:t xml:space="preserve"> small</w:t>
      </w:r>
      <w:r w:rsidR="0072102D" w:rsidRPr="00363A64">
        <w:t>.</w:t>
      </w:r>
      <w:r w:rsidR="000B01A9" w:rsidRPr="00363A64">
        <w:t xml:space="preserve"> </w:t>
      </w:r>
      <w:r w:rsidR="00711DD9" w:rsidRPr="00363A64">
        <w:t>The danger, people will argue, is too much time is ‘wasted’ on planning that should be used for ‘doing something’</w:t>
      </w:r>
      <w:r w:rsidR="00F36F6D" w:rsidRPr="00363A64">
        <w:t>.</w:t>
      </w:r>
      <w:r w:rsidR="000B01A9" w:rsidRPr="00363A64">
        <w:t xml:space="preserve"> </w:t>
      </w:r>
      <w:r w:rsidR="00F36F6D" w:rsidRPr="00363A64">
        <w:t xml:space="preserve">In some venues you may have no choice in this regard as there may be a policy </w:t>
      </w:r>
      <w:r w:rsidR="00F36F6D" w:rsidRPr="00363A64">
        <w:rPr>
          <w:i/>
        </w:rPr>
        <w:t>requiring</w:t>
      </w:r>
      <w:r w:rsidR="00F36F6D" w:rsidRPr="00363A64">
        <w:t xml:space="preserve"> you to prepare a project management plan</w:t>
      </w:r>
    </w:p>
    <w:p w:rsidR="00F36F6D" w:rsidRPr="00363A64" w:rsidRDefault="00711DD9" w:rsidP="0072102D">
      <w:pPr>
        <w:pStyle w:val="Bullet1"/>
      </w:pPr>
      <w:r w:rsidRPr="00363A64">
        <w:t xml:space="preserve">A </w:t>
      </w:r>
      <w:r w:rsidR="00F36F6D" w:rsidRPr="00363A64">
        <w:t>p</w:t>
      </w:r>
      <w:r w:rsidRPr="00363A64">
        <w:t xml:space="preserve">roject </w:t>
      </w:r>
      <w:r w:rsidR="00F36F6D" w:rsidRPr="00363A64">
        <w:t>management p</w:t>
      </w:r>
      <w:r w:rsidR="00CA3F9A" w:rsidRPr="00363A64">
        <w:t>lan limits flexibility. M</w:t>
      </w:r>
      <w:r w:rsidRPr="00363A64">
        <w:t>any people feel their ability</w:t>
      </w:r>
      <w:r w:rsidR="00CA3F9A" w:rsidRPr="00363A64">
        <w:t xml:space="preserve"> to make decisions ‘on the run’ or </w:t>
      </w:r>
      <w:r w:rsidRPr="00363A64">
        <w:t xml:space="preserve">as things unfold or emerge is severely limited by the need to conform to a </w:t>
      </w:r>
      <w:r w:rsidR="00F36F6D" w:rsidRPr="00363A64">
        <w:t>p</w:t>
      </w:r>
      <w:r w:rsidRPr="00363A64">
        <w:t xml:space="preserve">roject </w:t>
      </w:r>
      <w:r w:rsidR="00F36F6D" w:rsidRPr="00363A64">
        <w:t>management p</w:t>
      </w:r>
      <w:r w:rsidRPr="00363A64">
        <w:t>lan</w:t>
      </w:r>
      <w:r w:rsidR="00F36F6D" w:rsidRPr="00363A64">
        <w:t>.</w:t>
      </w:r>
      <w:r w:rsidR="00C94254" w:rsidRPr="00363A64">
        <w:rPr>
          <w:lang w:eastAsia="en-AU"/>
        </w:rPr>
        <w:t xml:space="preserve"> </w:t>
      </w:r>
      <w:r w:rsidR="00F36F6D" w:rsidRPr="00363A64">
        <w:t xml:space="preserve">Arguably this is not a severe limitation as the basis for </w:t>
      </w:r>
      <w:r w:rsidR="00E15A21" w:rsidRPr="00363A64">
        <w:t>all</w:t>
      </w:r>
      <w:r w:rsidR="00F36F6D" w:rsidRPr="00363A64">
        <w:t xml:space="preserve"> plans must be they are ‘set </w:t>
      </w:r>
      <w:r w:rsidR="00CA3F9A" w:rsidRPr="00363A64">
        <w:t>in jelly and not in concrete’. T</w:t>
      </w:r>
      <w:r w:rsidR="00F36F6D" w:rsidRPr="00363A64">
        <w:t>he plan must be flexible to accommodate unfo</w:t>
      </w:r>
      <w:r w:rsidR="00B61A55" w:rsidRPr="00363A64">
        <w:t>reseen issues and eventualities</w:t>
      </w:r>
    </w:p>
    <w:p w:rsidR="0072102D" w:rsidRPr="00363A64" w:rsidRDefault="00711DD9" w:rsidP="0072102D">
      <w:pPr>
        <w:pStyle w:val="Bullet1"/>
      </w:pPr>
      <w:r w:rsidRPr="00363A64">
        <w:t>Significant effort can often be expended focussing on the minu</w:t>
      </w:r>
      <w:r w:rsidR="00CA3F9A" w:rsidRPr="00363A64">
        <w:t xml:space="preserve">tiae of the project. The danger is that </w:t>
      </w:r>
      <w:r w:rsidRPr="00363A64">
        <w:t>the focus on the bigger picture is lost or distorted.</w:t>
      </w:r>
    </w:p>
    <w:p w:rsidR="00711DD9" w:rsidRPr="00363A64" w:rsidRDefault="00711DD9" w:rsidP="0072102D">
      <w:pPr>
        <w:pStyle w:val="Heading4"/>
      </w:pPr>
      <w:r w:rsidRPr="00363A64">
        <w:t>Project management software</w:t>
      </w:r>
    </w:p>
    <w:p w:rsidR="00711DD9" w:rsidRPr="00363A64" w:rsidRDefault="00F36F6D" w:rsidP="0072102D">
      <w:pPr>
        <w:pStyle w:val="BodyCopy"/>
        <w:rPr>
          <w:noProof w:val="0"/>
        </w:rPr>
      </w:pPr>
      <w:r w:rsidRPr="00363A64">
        <w:rPr>
          <w:noProof w:val="0"/>
        </w:rPr>
        <w:t xml:space="preserve">You may elect to use </w:t>
      </w:r>
      <w:r w:rsidR="00CA3F9A" w:rsidRPr="00363A64">
        <w:rPr>
          <w:noProof w:val="0"/>
        </w:rPr>
        <w:t xml:space="preserve">computerised packages or </w:t>
      </w:r>
      <w:r w:rsidR="00711DD9" w:rsidRPr="00363A64">
        <w:rPr>
          <w:noProof w:val="0"/>
        </w:rPr>
        <w:t>software designed to assist in project management.</w:t>
      </w:r>
    </w:p>
    <w:p w:rsidR="00711DD9" w:rsidRPr="00363A64" w:rsidRDefault="00711DD9" w:rsidP="0072102D">
      <w:pPr>
        <w:pStyle w:val="BodyCopy"/>
        <w:rPr>
          <w:noProof w:val="0"/>
        </w:rPr>
      </w:pPr>
      <w:r w:rsidRPr="00363A64">
        <w:rPr>
          <w:noProof w:val="0"/>
        </w:rPr>
        <w:t>Whether or not to use these PMS options is</w:t>
      </w:r>
      <w:r w:rsidR="00CA3F9A" w:rsidRPr="00363A64">
        <w:rPr>
          <w:noProof w:val="0"/>
        </w:rPr>
        <w:t xml:space="preserve"> very much a personal choice. I</w:t>
      </w:r>
      <w:r w:rsidRPr="00363A64">
        <w:rPr>
          <w:noProof w:val="0"/>
        </w:rPr>
        <w:t>f you have no previous experience with using them</w:t>
      </w:r>
      <w:r w:rsidR="00F36F6D" w:rsidRPr="00363A64">
        <w:rPr>
          <w:noProof w:val="0"/>
        </w:rPr>
        <w:t>,</w:t>
      </w:r>
      <w:r w:rsidR="00CA3F9A" w:rsidRPr="00363A64">
        <w:rPr>
          <w:noProof w:val="0"/>
        </w:rPr>
        <w:t xml:space="preserve"> the potential issue is once again time. Y</w:t>
      </w:r>
      <w:r w:rsidRPr="00363A64">
        <w:rPr>
          <w:noProof w:val="0"/>
        </w:rPr>
        <w:t xml:space="preserve">ou may spend too much time trying to learn the program and align its </w:t>
      </w:r>
      <w:r w:rsidR="00F36F6D" w:rsidRPr="00363A64">
        <w:rPr>
          <w:noProof w:val="0"/>
        </w:rPr>
        <w:t xml:space="preserve">features </w:t>
      </w:r>
      <w:r w:rsidRPr="00363A64">
        <w:rPr>
          <w:noProof w:val="0"/>
        </w:rPr>
        <w:t>with the specific requirements of your project.</w:t>
      </w:r>
    </w:p>
    <w:p w:rsidR="00711DD9" w:rsidRPr="00363A64" w:rsidRDefault="00711DD9" w:rsidP="0072102D">
      <w:pPr>
        <w:pStyle w:val="BodyCopy"/>
        <w:rPr>
          <w:noProof w:val="0"/>
        </w:rPr>
      </w:pPr>
      <w:r w:rsidRPr="00363A64">
        <w:rPr>
          <w:noProof w:val="0"/>
        </w:rPr>
        <w:t>Whe</w:t>
      </w:r>
      <w:r w:rsidR="00CA3F9A" w:rsidRPr="00363A64">
        <w:rPr>
          <w:noProof w:val="0"/>
        </w:rPr>
        <w:t>re you or a project team member</w:t>
      </w:r>
      <w:r w:rsidRPr="00363A64">
        <w:rPr>
          <w:noProof w:val="0"/>
        </w:rPr>
        <w:t xml:space="preserve"> has experience with the use of such software it may indeed be a viable and beneficial option in terms not only of project planning </w:t>
      </w:r>
      <w:r w:rsidR="00CA3F9A" w:rsidRPr="00363A64">
        <w:rPr>
          <w:noProof w:val="0"/>
        </w:rPr>
        <w:t>but for</w:t>
      </w:r>
      <w:r w:rsidR="00F36F6D" w:rsidRPr="00363A64">
        <w:rPr>
          <w:noProof w:val="0"/>
        </w:rPr>
        <w:t xml:space="preserve"> other </w:t>
      </w:r>
      <w:r w:rsidRPr="00363A64">
        <w:rPr>
          <w:noProof w:val="0"/>
        </w:rPr>
        <w:t>project management</w:t>
      </w:r>
      <w:r w:rsidR="00F36F6D" w:rsidRPr="00363A64">
        <w:rPr>
          <w:noProof w:val="0"/>
        </w:rPr>
        <w:t xml:space="preserve"> activities</w:t>
      </w:r>
      <w:r w:rsidRPr="00363A64">
        <w:rPr>
          <w:noProof w:val="0"/>
        </w:rPr>
        <w:t xml:space="preserve">. </w:t>
      </w:r>
    </w:p>
    <w:p w:rsidR="00711DD9" w:rsidRPr="00363A64" w:rsidRDefault="00711DD9" w:rsidP="00F36F6D">
      <w:pPr>
        <w:pStyle w:val="Heading3"/>
      </w:pPr>
      <w:r w:rsidRPr="00363A64">
        <w:t>Contents of the project plan</w:t>
      </w:r>
    </w:p>
    <w:p w:rsidR="00F36F6D" w:rsidRPr="00363A64" w:rsidRDefault="00711DD9" w:rsidP="0072102D">
      <w:pPr>
        <w:pStyle w:val="BodyCopy"/>
        <w:rPr>
          <w:noProof w:val="0"/>
        </w:rPr>
      </w:pPr>
      <w:r w:rsidRPr="00363A64">
        <w:rPr>
          <w:noProof w:val="0"/>
        </w:rPr>
        <w:t xml:space="preserve">There is no single standard format </w:t>
      </w:r>
      <w:r w:rsidR="00F36F6D" w:rsidRPr="00363A64">
        <w:rPr>
          <w:noProof w:val="0"/>
        </w:rPr>
        <w:t xml:space="preserve">across the industry </w:t>
      </w:r>
      <w:r w:rsidRPr="00363A64">
        <w:rPr>
          <w:noProof w:val="0"/>
        </w:rPr>
        <w:t xml:space="preserve">for a </w:t>
      </w:r>
      <w:r w:rsidR="00F36F6D" w:rsidRPr="00363A64">
        <w:rPr>
          <w:noProof w:val="0"/>
        </w:rPr>
        <w:t>p</w:t>
      </w:r>
      <w:r w:rsidRPr="00363A64">
        <w:rPr>
          <w:noProof w:val="0"/>
        </w:rPr>
        <w:t xml:space="preserve">roject </w:t>
      </w:r>
      <w:r w:rsidR="00F36F6D" w:rsidRPr="00363A64">
        <w:rPr>
          <w:noProof w:val="0"/>
        </w:rPr>
        <w:t>management plan.</w:t>
      </w:r>
    </w:p>
    <w:p w:rsidR="00816A4C" w:rsidRPr="00363A64" w:rsidRDefault="00F36F6D" w:rsidP="00816A4C">
      <w:pPr>
        <w:pStyle w:val="BodyCopy"/>
        <w:rPr>
          <w:noProof w:val="0"/>
        </w:rPr>
      </w:pPr>
      <w:r w:rsidRPr="00363A64">
        <w:rPr>
          <w:noProof w:val="0"/>
        </w:rPr>
        <w:t>Y</w:t>
      </w:r>
      <w:r w:rsidR="00711DD9" w:rsidRPr="00363A64">
        <w:rPr>
          <w:noProof w:val="0"/>
        </w:rPr>
        <w:t xml:space="preserve">ou may be required to use a format known to the </w:t>
      </w:r>
      <w:r w:rsidRPr="00363A64">
        <w:rPr>
          <w:noProof w:val="0"/>
        </w:rPr>
        <w:t xml:space="preserve">venue </w:t>
      </w:r>
      <w:r w:rsidR="00711DD9" w:rsidRPr="00363A64">
        <w:rPr>
          <w:noProof w:val="0"/>
        </w:rPr>
        <w:t>and developed by them for use on previous projects</w:t>
      </w:r>
      <w:r w:rsidRPr="00363A64">
        <w:rPr>
          <w:noProof w:val="0"/>
        </w:rPr>
        <w:t>.</w:t>
      </w:r>
    </w:p>
    <w:p w:rsidR="000B01A9" w:rsidRPr="00363A64" w:rsidRDefault="00F36F6D" w:rsidP="000B01A9">
      <w:pPr>
        <w:pStyle w:val="BodyCopy"/>
        <w:rPr>
          <w:noProof w:val="0"/>
        </w:rPr>
      </w:pPr>
      <w:r w:rsidRPr="00363A64">
        <w:rPr>
          <w:noProof w:val="0"/>
        </w:rPr>
        <w:t>Y</w:t>
      </w:r>
      <w:r w:rsidR="00711DD9" w:rsidRPr="00363A64">
        <w:rPr>
          <w:noProof w:val="0"/>
        </w:rPr>
        <w:t>ou may be allowed to draft your own format, or you may be required to align with software templates in the project management software you use.</w:t>
      </w:r>
      <w:r w:rsidR="000B01A9" w:rsidRPr="00363A64">
        <w:rPr>
          <w:noProof w:val="0"/>
        </w:rPr>
        <w:br w:type="page"/>
      </w:r>
    </w:p>
    <w:p w:rsidR="00711DD9" w:rsidRPr="00363A64" w:rsidRDefault="00711DD9" w:rsidP="0072102D">
      <w:pPr>
        <w:pStyle w:val="BodyCopy"/>
        <w:rPr>
          <w:noProof w:val="0"/>
        </w:rPr>
      </w:pPr>
      <w:r w:rsidRPr="00363A64">
        <w:rPr>
          <w:noProof w:val="0"/>
        </w:rPr>
        <w:lastRenderedPageBreak/>
        <w:t xml:space="preserve">Several of the topics covered by some forms of </w:t>
      </w:r>
      <w:r w:rsidR="00F36F6D" w:rsidRPr="00363A64">
        <w:rPr>
          <w:noProof w:val="0"/>
        </w:rPr>
        <w:t>p</w:t>
      </w:r>
      <w:r w:rsidRPr="00363A64">
        <w:rPr>
          <w:noProof w:val="0"/>
        </w:rPr>
        <w:t xml:space="preserve">roject </w:t>
      </w:r>
      <w:r w:rsidR="00F36F6D" w:rsidRPr="00363A64">
        <w:rPr>
          <w:noProof w:val="0"/>
        </w:rPr>
        <w:t>p</w:t>
      </w:r>
      <w:r w:rsidRPr="00363A64">
        <w:rPr>
          <w:noProof w:val="0"/>
        </w:rPr>
        <w:t xml:space="preserve">lans duplicate </w:t>
      </w:r>
      <w:r w:rsidR="00F06950" w:rsidRPr="00363A64">
        <w:rPr>
          <w:noProof w:val="0"/>
        </w:rPr>
        <w:t>information contained in source or reference documents. T</w:t>
      </w:r>
      <w:r w:rsidRPr="00363A64">
        <w:rPr>
          <w:noProof w:val="0"/>
        </w:rPr>
        <w:t xml:space="preserve">his is seen as a legitimate thing to do as it ‘proves’ these requirements have been noted as part of the formulation of the </w:t>
      </w:r>
      <w:r w:rsidR="00F36F6D" w:rsidRPr="00363A64">
        <w:rPr>
          <w:noProof w:val="0"/>
        </w:rPr>
        <w:t>p</w:t>
      </w:r>
      <w:r w:rsidRPr="00363A64">
        <w:rPr>
          <w:noProof w:val="0"/>
        </w:rPr>
        <w:t>lan.</w:t>
      </w:r>
      <w:r w:rsidR="000B01A9" w:rsidRPr="00363A64">
        <w:rPr>
          <w:noProof w:val="0"/>
        </w:rPr>
        <w:t xml:space="preserve"> </w:t>
      </w:r>
      <w:r w:rsidRPr="00363A64">
        <w:rPr>
          <w:noProof w:val="0"/>
        </w:rPr>
        <w:t>Regardless o</w:t>
      </w:r>
      <w:r w:rsidR="00F06950" w:rsidRPr="00363A64">
        <w:rPr>
          <w:noProof w:val="0"/>
        </w:rPr>
        <w:t xml:space="preserve">f the format, the content </w:t>
      </w:r>
      <w:r w:rsidRPr="00363A64">
        <w:rPr>
          <w:noProof w:val="0"/>
        </w:rPr>
        <w:t>should cover:</w:t>
      </w:r>
    </w:p>
    <w:p w:rsidR="00711DD9" w:rsidRPr="00363A64" w:rsidRDefault="00F06950" w:rsidP="00404B1E">
      <w:pPr>
        <w:pStyle w:val="Bullet1"/>
      </w:pPr>
      <w:r w:rsidRPr="00363A64">
        <w:t>Name or title of the project. E</w:t>
      </w:r>
      <w:r w:rsidR="00711DD9" w:rsidRPr="00363A64">
        <w:t>very proj</w:t>
      </w:r>
      <w:r w:rsidRPr="00363A64">
        <w:t xml:space="preserve">ect should have a definite name or </w:t>
      </w:r>
      <w:r w:rsidR="00711DD9" w:rsidRPr="00363A64">
        <w:t>title</w:t>
      </w:r>
      <w:r w:rsidR="00F36F6D" w:rsidRPr="00363A64">
        <w:t xml:space="preserve"> to readily differentiate one project from another</w:t>
      </w:r>
    </w:p>
    <w:p w:rsidR="00F36F6D" w:rsidRPr="00363A64" w:rsidRDefault="00582D3C" w:rsidP="00404B1E">
      <w:pPr>
        <w:pStyle w:val="Bullet1"/>
      </w:pPr>
      <w:r w:rsidRPr="00363A64">
        <w:rPr>
          <w:noProof/>
          <w:lang w:eastAsia="en-AU"/>
        </w:rPr>
        <w:drawing>
          <wp:anchor distT="0" distB="0" distL="114300" distR="114300" simplePos="0" relativeHeight="251788288" behindDoc="0" locked="0" layoutInCell="1" allowOverlap="1">
            <wp:simplePos x="0" y="0"/>
            <wp:positionH relativeFrom="column">
              <wp:posOffset>4081780</wp:posOffset>
            </wp:positionH>
            <wp:positionV relativeFrom="paragraph">
              <wp:posOffset>504190</wp:posOffset>
            </wp:positionV>
            <wp:extent cx="1275080" cy="1240155"/>
            <wp:effectExtent l="19050" t="0" r="1270" b="0"/>
            <wp:wrapSquare wrapText="bothSides"/>
            <wp:docPr id="77" name="Picture 76" descr="1158794_business_targe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8794_business_target_1.jpg"/>
                    <pic:cNvPicPr/>
                  </pic:nvPicPr>
                  <pic:blipFill>
                    <a:blip r:embed="rId102" cstate="print"/>
                    <a:stretch>
                      <a:fillRect/>
                    </a:stretch>
                  </pic:blipFill>
                  <pic:spPr>
                    <a:xfrm>
                      <a:off x="0" y="0"/>
                      <a:ext cx="1275080" cy="1240155"/>
                    </a:xfrm>
                    <a:prstGeom prst="rect">
                      <a:avLst/>
                    </a:prstGeom>
                  </pic:spPr>
                </pic:pic>
              </a:graphicData>
            </a:graphic>
          </wp:anchor>
        </w:drawing>
      </w:r>
      <w:r w:rsidR="00711DD9" w:rsidRPr="00363A64">
        <w:t>Name o</w:t>
      </w:r>
      <w:r w:rsidR="00F06950" w:rsidRPr="00363A64">
        <w:t>f the person or persons</w:t>
      </w:r>
      <w:r w:rsidR="00711DD9" w:rsidRPr="00363A64">
        <w:t xml:space="preserve"> who prepared the </w:t>
      </w:r>
      <w:r w:rsidR="00F36F6D" w:rsidRPr="00363A64">
        <w:t>project management p</w:t>
      </w:r>
      <w:r w:rsidR="00F06950" w:rsidRPr="00363A64">
        <w:t xml:space="preserve">lan </w:t>
      </w:r>
      <w:r w:rsidR="00711DD9" w:rsidRPr="00363A64">
        <w:t xml:space="preserve">and </w:t>
      </w:r>
      <w:r w:rsidR="00F06950" w:rsidRPr="00363A64">
        <w:t xml:space="preserve">the </w:t>
      </w:r>
      <w:r w:rsidR="00711DD9" w:rsidRPr="00363A64">
        <w:t xml:space="preserve">date it </w:t>
      </w:r>
      <w:r w:rsidR="00F06950" w:rsidRPr="00363A64">
        <w:t xml:space="preserve">was presented for consideration and </w:t>
      </w:r>
      <w:r w:rsidR="00711DD9" w:rsidRPr="00363A64">
        <w:t>approval</w:t>
      </w:r>
      <w:r w:rsidR="00F36F6D" w:rsidRPr="00363A64">
        <w:t>.</w:t>
      </w:r>
      <w:r w:rsidR="000B01A9" w:rsidRPr="00363A64">
        <w:t xml:space="preserve"> </w:t>
      </w:r>
      <w:r w:rsidR="00F36F6D" w:rsidRPr="00363A64">
        <w:t xml:space="preserve">This provides a reference point in the </w:t>
      </w:r>
      <w:r w:rsidR="00F06950" w:rsidRPr="00363A64">
        <w:t>event someone wishes to query or</w:t>
      </w:r>
      <w:r w:rsidR="00F36F6D" w:rsidRPr="00363A64">
        <w:t xml:space="preserve"> clarify an aspect of the plan</w:t>
      </w:r>
    </w:p>
    <w:p w:rsidR="00A718C6" w:rsidRPr="00363A64" w:rsidRDefault="00711DD9" w:rsidP="00404B1E">
      <w:pPr>
        <w:pStyle w:val="Bullet1"/>
      </w:pPr>
      <w:r w:rsidRPr="00363A64">
        <w:t>Start and finish dates – see ‘</w:t>
      </w:r>
      <w:r w:rsidR="00F06950" w:rsidRPr="00363A64">
        <w:t>Timelines’</w:t>
      </w:r>
      <w:r w:rsidRPr="00363A64">
        <w:t xml:space="preserve"> immediately below</w:t>
      </w:r>
      <w:r w:rsidR="00A718C6" w:rsidRPr="00363A64">
        <w:t>.</w:t>
      </w:r>
      <w:r w:rsidR="00404B1E" w:rsidRPr="00363A64">
        <w:br/>
      </w:r>
      <w:r w:rsidR="00404B1E" w:rsidRPr="00363A64">
        <w:br/>
      </w:r>
      <w:r w:rsidR="00A718C6" w:rsidRPr="00363A64">
        <w:t>These should apply to:</w:t>
      </w:r>
    </w:p>
    <w:p w:rsidR="00A718C6" w:rsidRPr="00363A64" w:rsidRDefault="00A718C6" w:rsidP="00404B1E">
      <w:pPr>
        <w:pStyle w:val="Bullet2"/>
        <w:rPr>
          <w:lang w:val="en-AU"/>
        </w:rPr>
      </w:pPr>
      <w:r w:rsidRPr="00363A64">
        <w:rPr>
          <w:lang w:val="en-AU"/>
        </w:rPr>
        <w:t>The overall project</w:t>
      </w:r>
    </w:p>
    <w:p w:rsidR="00A718C6" w:rsidRPr="00363A64" w:rsidRDefault="00A718C6" w:rsidP="00404B1E">
      <w:pPr>
        <w:pStyle w:val="Bullet2"/>
        <w:rPr>
          <w:lang w:val="en-AU"/>
        </w:rPr>
      </w:pPr>
      <w:r w:rsidRPr="00363A64">
        <w:rPr>
          <w:lang w:val="en-AU"/>
        </w:rPr>
        <w:t>Stages of the project</w:t>
      </w:r>
    </w:p>
    <w:p w:rsidR="003710D8" w:rsidRPr="00363A64" w:rsidRDefault="00711DD9" w:rsidP="00404B1E">
      <w:pPr>
        <w:pStyle w:val="Bullet1"/>
      </w:pPr>
      <w:r w:rsidRPr="00363A64">
        <w:t>Ide</w:t>
      </w:r>
      <w:r w:rsidR="00F06950" w:rsidRPr="00363A64">
        <w:t xml:space="preserve">ntified stages of the project </w:t>
      </w:r>
      <w:r w:rsidRPr="00363A64">
        <w:t xml:space="preserve">describing them </w:t>
      </w:r>
      <w:r w:rsidR="00EC1C9F" w:rsidRPr="00363A64">
        <w:t xml:space="preserve">in words (which identify the action required and/or the final outcome for the stage) </w:t>
      </w:r>
      <w:r w:rsidRPr="00363A64">
        <w:t>and providing start and finish dates</w:t>
      </w:r>
      <w:r w:rsidR="00EC1C9F" w:rsidRPr="00363A64">
        <w:t>.</w:t>
      </w:r>
      <w:r w:rsidR="000B01A9" w:rsidRPr="00363A64">
        <w:t xml:space="preserve"> </w:t>
      </w:r>
      <w:r w:rsidR="00EC1C9F" w:rsidRPr="00363A64">
        <w:t>T</w:t>
      </w:r>
      <w:r w:rsidRPr="00363A64">
        <w:t xml:space="preserve">hese </w:t>
      </w:r>
      <w:r w:rsidR="00EC1C9F" w:rsidRPr="00363A64">
        <w:t>‘</w:t>
      </w:r>
      <w:r w:rsidRPr="00363A64">
        <w:t>stages</w:t>
      </w:r>
      <w:r w:rsidR="00EC1C9F" w:rsidRPr="00363A64">
        <w:t>’</w:t>
      </w:r>
      <w:r w:rsidRPr="00363A64">
        <w:t xml:space="preserve"> should also contain </w:t>
      </w:r>
      <w:r w:rsidR="00EC1C9F" w:rsidRPr="00363A64">
        <w:t xml:space="preserve">a set of supporting </w:t>
      </w:r>
      <w:r w:rsidRPr="00363A64">
        <w:t xml:space="preserve">actions </w:t>
      </w:r>
      <w:r w:rsidR="00EC1C9F" w:rsidRPr="00363A64">
        <w:t xml:space="preserve">(sub-steps) </w:t>
      </w:r>
      <w:r w:rsidRPr="00363A64">
        <w:t>to be taken to achieve the desired outcomes</w:t>
      </w:r>
      <w:r w:rsidR="004503BE" w:rsidRPr="00363A64">
        <w:t>.</w:t>
      </w:r>
      <w:r w:rsidR="000B01A9" w:rsidRPr="00363A64">
        <w:t xml:space="preserve"> </w:t>
      </w:r>
      <w:r w:rsidR="001F38AD" w:rsidRPr="00363A64">
        <w:t xml:space="preserve">These stages are the ‘activities’ which need to be </w:t>
      </w:r>
      <w:r w:rsidR="001F38AD" w:rsidRPr="00363A64">
        <w:rPr>
          <w:szCs w:val="24"/>
        </w:rPr>
        <w:t>undertake</w:t>
      </w:r>
      <w:r w:rsidR="00F06950" w:rsidRPr="00363A64">
        <w:rPr>
          <w:szCs w:val="24"/>
        </w:rPr>
        <w:t>n</w:t>
      </w:r>
      <w:r w:rsidR="00F06950" w:rsidRPr="00363A64">
        <w:t>. A</w:t>
      </w:r>
      <w:r w:rsidR="001F38AD" w:rsidRPr="00363A64">
        <w:t>ll activities must be allocated to one or more persons</w:t>
      </w:r>
      <w:r w:rsidR="00F06950" w:rsidRPr="00363A64">
        <w:t xml:space="preserve"> or </w:t>
      </w:r>
      <w:r w:rsidR="001F38AD" w:rsidRPr="00363A64">
        <w:t>businesses who</w:t>
      </w:r>
      <w:r w:rsidR="00F06950" w:rsidRPr="00363A64">
        <w:t xml:space="preserve"> have</w:t>
      </w:r>
      <w:r w:rsidR="001F38AD" w:rsidRPr="00363A64">
        <w:t xml:space="preserve"> responsibility for their completion.</w:t>
      </w:r>
      <w:r w:rsidR="000B01A9" w:rsidRPr="00363A64">
        <w:t xml:space="preserve"> </w:t>
      </w:r>
      <w:r w:rsidR="004503BE" w:rsidRPr="00363A64">
        <w:t>When all the listed stages have been completed, the project has been finalised.</w:t>
      </w:r>
      <w:r w:rsidR="000B01A9" w:rsidRPr="00363A64">
        <w:t xml:space="preserve"> </w:t>
      </w:r>
      <w:r w:rsidR="003710D8" w:rsidRPr="00363A64">
        <w:t>See ‘</w:t>
      </w:r>
      <w:r w:rsidR="00B61A55" w:rsidRPr="00363A64">
        <w:t>Work Breakdown Structure’ below</w:t>
      </w:r>
    </w:p>
    <w:p w:rsidR="00711DD9" w:rsidRPr="00363A64" w:rsidRDefault="00711DD9" w:rsidP="00404B1E">
      <w:pPr>
        <w:pStyle w:val="Bullet1"/>
      </w:pPr>
      <w:r w:rsidRPr="00363A64">
        <w:t>Major stakeholders</w:t>
      </w:r>
      <w:r w:rsidR="00EC1C9F" w:rsidRPr="00363A64">
        <w:t xml:space="preserve"> – by name, contact details and reason they are regarded as stakeholders</w:t>
      </w:r>
    </w:p>
    <w:p w:rsidR="00FD3DD2" w:rsidRPr="00363A64" w:rsidRDefault="00711DD9" w:rsidP="00404B1E">
      <w:pPr>
        <w:pStyle w:val="Bullet1"/>
      </w:pPr>
      <w:r w:rsidRPr="00363A64">
        <w:t>Risk i</w:t>
      </w:r>
      <w:r w:rsidR="00F06950" w:rsidRPr="00363A64">
        <w:t xml:space="preserve">dentification – and management </w:t>
      </w:r>
      <w:r w:rsidRPr="00363A64">
        <w:t>controls</w:t>
      </w:r>
      <w:r w:rsidR="00EC1C9F" w:rsidRPr="00363A64">
        <w:t xml:space="preserve"> for those identified risks according to standard risk management procedures already undertaken.</w:t>
      </w:r>
      <w:r w:rsidR="000B01A9" w:rsidRPr="00363A64">
        <w:t xml:space="preserve"> </w:t>
      </w:r>
      <w:r w:rsidR="00EC1C9F" w:rsidRPr="00363A64">
        <w:rPr>
          <w:b/>
        </w:rPr>
        <w:t>Note</w:t>
      </w:r>
      <w:r w:rsidR="00EC1C9F" w:rsidRPr="00363A64">
        <w:t xml:space="preserve">: it is standard for risk management to take place </w:t>
      </w:r>
      <w:r w:rsidR="00EC1C9F" w:rsidRPr="00363A64">
        <w:rPr>
          <w:i/>
        </w:rPr>
        <w:t>prior</w:t>
      </w:r>
      <w:r w:rsidR="00EC1C9F" w:rsidRPr="00363A64">
        <w:t xml:space="preserve"> to the development of project management plan as this is </w:t>
      </w:r>
      <w:r w:rsidR="00F06950" w:rsidRPr="00363A64">
        <w:t>often</w:t>
      </w:r>
      <w:r w:rsidR="00EC1C9F" w:rsidRPr="00363A64">
        <w:t xml:space="preserve"> an essential element in determining the viability of the project.</w:t>
      </w:r>
      <w:r w:rsidR="000B01A9" w:rsidRPr="00363A64">
        <w:t xml:space="preserve"> </w:t>
      </w:r>
      <w:r w:rsidR="00EC1C9F" w:rsidRPr="00363A64">
        <w:t>If risk management has already been done, the plan may include risk management activities (risk identification, risk assessment and development of risk controls).</w:t>
      </w:r>
      <w:r w:rsidR="000B01A9" w:rsidRPr="00363A64">
        <w:t xml:space="preserve"> </w:t>
      </w:r>
      <w:r w:rsidR="00FD3DD2" w:rsidRPr="00363A64">
        <w:t>See ‘Risk managem</w:t>
      </w:r>
      <w:r w:rsidR="00B61A55" w:rsidRPr="00363A64">
        <w:t>ent’ below for more information</w:t>
      </w:r>
    </w:p>
    <w:p w:rsidR="00711DD9" w:rsidRPr="00363A64" w:rsidRDefault="00711DD9" w:rsidP="00404B1E">
      <w:pPr>
        <w:pStyle w:val="Bullet1"/>
      </w:pPr>
      <w:r w:rsidRPr="00363A64">
        <w:t xml:space="preserve">Milestone </w:t>
      </w:r>
      <w:r w:rsidR="00FD3DD2" w:rsidRPr="00363A64">
        <w:t xml:space="preserve">information and </w:t>
      </w:r>
      <w:r w:rsidRPr="00363A64">
        <w:t xml:space="preserve">dates – </w:t>
      </w:r>
      <w:r w:rsidR="00F06950" w:rsidRPr="00363A64">
        <w:t xml:space="preserve">see </w:t>
      </w:r>
      <w:r w:rsidR="00F06950" w:rsidRPr="00363A64">
        <w:rPr>
          <w:u w:val="single"/>
        </w:rPr>
        <w:t>S</w:t>
      </w:r>
      <w:r w:rsidR="00FD3DD2" w:rsidRPr="00363A64">
        <w:rPr>
          <w:u w:val="single"/>
        </w:rPr>
        <w:t>ection 1.9</w:t>
      </w:r>
    </w:p>
    <w:p w:rsidR="00C94254" w:rsidRPr="00363A64" w:rsidRDefault="00711DD9" w:rsidP="00C94254">
      <w:pPr>
        <w:pStyle w:val="Bullet1"/>
      </w:pPr>
      <w:r w:rsidRPr="00363A64">
        <w:t>Resourc</w:t>
      </w:r>
      <w:r w:rsidR="00A718C6" w:rsidRPr="00363A64">
        <w:t>es</w:t>
      </w:r>
      <w:r w:rsidRPr="00363A64">
        <w:t xml:space="preserve"> for the project</w:t>
      </w:r>
      <w:r w:rsidR="00F06950" w:rsidRPr="00363A64">
        <w:t xml:space="preserve"> </w:t>
      </w:r>
      <w:r w:rsidR="00A718C6" w:rsidRPr="00363A64">
        <w:t>identifying specific resources (staff, physical resources, information) to achieve the project deliverables</w:t>
      </w:r>
    </w:p>
    <w:p w:rsidR="00711DD9" w:rsidRPr="00363A64" w:rsidRDefault="00711DD9" w:rsidP="00404B1E">
      <w:pPr>
        <w:pStyle w:val="Bullet1"/>
      </w:pPr>
      <w:r w:rsidRPr="00363A64">
        <w:t>Limitations and constraints applicable to the project</w:t>
      </w:r>
    </w:p>
    <w:p w:rsidR="00711DD9" w:rsidRPr="00363A64" w:rsidRDefault="00711DD9" w:rsidP="00404B1E">
      <w:pPr>
        <w:pStyle w:val="Bullet1"/>
      </w:pPr>
      <w:r w:rsidRPr="00363A64">
        <w:t>Key Performance Indicators</w:t>
      </w:r>
      <w:r w:rsidR="00F06950" w:rsidRPr="00363A64">
        <w:t xml:space="preserve"> (KPIs)</w:t>
      </w:r>
      <w:r w:rsidRPr="00363A64">
        <w:t xml:space="preserve"> for use at Milestone dates and on completion of the project</w:t>
      </w:r>
      <w:r w:rsidR="003710D8" w:rsidRPr="00363A64">
        <w:t xml:space="preserve"> to help determine whether or not the project is proceeding according to schedule</w:t>
      </w:r>
    </w:p>
    <w:p w:rsidR="003710D8" w:rsidRPr="00363A64" w:rsidRDefault="003710D8" w:rsidP="00404B1E">
      <w:pPr>
        <w:pStyle w:val="Bullet1"/>
      </w:pPr>
      <w:r w:rsidRPr="00363A64">
        <w:t>Allocation of resp</w:t>
      </w:r>
      <w:r w:rsidR="00F06950" w:rsidRPr="00363A64">
        <w:t>onsibilities to specific person</w:t>
      </w:r>
      <w:r w:rsidRPr="00363A64">
        <w:t>s for nominated acti</w:t>
      </w:r>
      <w:r w:rsidR="00F06950" w:rsidRPr="00363A64">
        <w:t>ons</w:t>
      </w:r>
      <w:r w:rsidRPr="00363A64">
        <w:t xml:space="preserve"> as identified within the Plan and its Stages</w:t>
      </w:r>
    </w:p>
    <w:p w:rsidR="00711DD9" w:rsidRPr="00363A64" w:rsidRDefault="00711DD9" w:rsidP="00404B1E">
      <w:pPr>
        <w:pStyle w:val="Bullet1"/>
      </w:pPr>
      <w:r w:rsidRPr="00363A64">
        <w:t>Budget</w:t>
      </w:r>
      <w:r w:rsidR="00F06950" w:rsidRPr="00363A64">
        <w:t>. T</w:t>
      </w:r>
      <w:r w:rsidR="007F23D2" w:rsidRPr="00363A64">
        <w:t>his should detail:</w:t>
      </w:r>
    </w:p>
    <w:p w:rsidR="007F23D2" w:rsidRPr="00363A64" w:rsidRDefault="00F06950" w:rsidP="00404B1E">
      <w:pPr>
        <w:pStyle w:val="Bullet2"/>
        <w:rPr>
          <w:lang w:val="en-AU"/>
        </w:rPr>
      </w:pPr>
      <w:r w:rsidRPr="00363A64">
        <w:rPr>
          <w:lang w:val="en-AU"/>
        </w:rPr>
        <w:t xml:space="preserve">Total money available </w:t>
      </w:r>
      <w:r w:rsidR="007F23D2" w:rsidRPr="00363A64">
        <w:rPr>
          <w:lang w:val="en-AU"/>
        </w:rPr>
        <w:t xml:space="preserve">with information </w:t>
      </w:r>
      <w:r w:rsidRPr="00363A64">
        <w:rPr>
          <w:lang w:val="en-AU"/>
        </w:rPr>
        <w:t xml:space="preserve">regarding how this may be spent and </w:t>
      </w:r>
      <w:r w:rsidR="007F23D2" w:rsidRPr="00363A64">
        <w:rPr>
          <w:lang w:val="en-AU"/>
        </w:rPr>
        <w:t xml:space="preserve">what it is to be spent on (and often what is </w:t>
      </w:r>
      <w:r w:rsidR="007F23D2" w:rsidRPr="00363A64">
        <w:rPr>
          <w:b/>
          <w:lang w:val="en-AU"/>
        </w:rPr>
        <w:t>cannot</w:t>
      </w:r>
      <w:r w:rsidR="007F23D2" w:rsidRPr="00363A64">
        <w:rPr>
          <w:lang w:val="en-AU"/>
        </w:rPr>
        <w:t xml:space="preserve"> be spent on)</w:t>
      </w:r>
    </w:p>
    <w:p w:rsidR="000B01A9" w:rsidRPr="00363A64" w:rsidRDefault="007F23D2" w:rsidP="000B01A9">
      <w:pPr>
        <w:pStyle w:val="Bullet2"/>
        <w:rPr>
          <w:lang w:val="en-AU"/>
        </w:rPr>
      </w:pPr>
      <w:r w:rsidRPr="00363A64">
        <w:rPr>
          <w:lang w:val="en-AU"/>
        </w:rPr>
        <w:t>Contributions from contributing sources</w:t>
      </w:r>
      <w:r w:rsidR="006F0754" w:rsidRPr="00363A64">
        <w:rPr>
          <w:lang w:val="en-AU"/>
        </w:rPr>
        <w:t xml:space="preserve"> </w:t>
      </w:r>
      <w:r w:rsidRPr="00363A64">
        <w:rPr>
          <w:lang w:val="en-AU"/>
        </w:rPr>
        <w:t>such as clients, agencies, the venue, head office, joint-venture partners, project sponsors</w:t>
      </w:r>
      <w:r w:rsidR="000B01A9" w:rsidRPr="00363A64">
        <w:rPr>
          <w:lang w:val="en-AU"/>
        </w:rPr>
        <w:br w:type="page"/>
      </w:r>
    </w:p>
    <w:p w:rsidR="00A718C6" w:rsidRPr="00363A64" w:rsidRDefault="006F0754" w:rsidP="00582D3C">
      <w:pPr>
        <w:pStyle w:val="Bullet1"/>
        <w:spacing w:after="100"/>
      </w:pPr>
      <w:r w:rsidRPr="00363A64">
        <w:lastRenderedPageBreak/>
        <w:t>Reporting requirements</w:t>
      </w:r>
      <w:r w:rsidR="00A718C6" w:rsidRPr="00363A64">
        <w:t xml:space="preserve"> indicating:</w:t>
      </w:r>
    </w:p>
    <w:p w:rsidR="00A718C6" w:rsidRPr="00363A64" w:rsidRDefault="006F0754" w:rsidP="00582D3C">
      <w:pPr>
        <w:pStyle w:val="Bullet2"/>
        <w:spacing w:after="100"/>
        <w:rPr>
          <w:lang w:val="en-AU"/>
        </w:rPr>
      </w:pPr>
      <w:r w:rsidRPr="00363A64">
        <w:rPr>
          <w:lang w:val="en-AU"/>
        </w:rPr>
        <w:t xml:space="preserve">Type of report, </w:t>
      </w:r>
      <w:r w:rsidR="00A718C6" w:rsidRPr="00363A64">
        <w:rPr>
          <w:lang w:val="en-AU"/>
        </w:rPr>
        <w:t xml:space="preserve">for example, inception report, progress report, and final report </w:t>
      </w:r>
    </w:p>
    <w:p w:rsidR="00A718C6" w:rsidRPr="00363A64" w:rsidRDefault="00C94254" w:rsidP="00582D3C">
      <w:pPr>
        <w:pStyle w:val="Bullet2"/>
        <w:spacing w:after="100"/>
        <w:rPr>
          <w:lang w:val="en-AU"/>
        </w:rPr>
      </w:pPr>
      <w:r w:rsidRPr="00363A64">
        <w:rPr>
          <w:noProof/>
          <w:lang w:val="en-AU"/>
        </w:rPr>
        <w:drawing>
          <wp:anchor distT="0" distB="0" distL="114300" distR="114300" simplePos="0" relativeHeight="251790336" behindDoc="0" locked="0" layoutInCell="1" allowOverlap="1">
            <wp:simplePos x="0" y="0"/>
            <wp:positionH relativeFrom="column">
              <wp:posOffset>4457065</wp:posOffset>
            </wp:positionH>
            <wp:positionV relativeFrom="paragraph">
              <wp:posOffset>137795</wp:posOffset>
            </wp:positionV>
            <wp:extent cx="1094105" cy="1550035"/>
            <wp:effectExtent l="19050" t="0" r="0" b="0"/>
            <wp:wrapSquare wrapText="bothSides"/>
            <wp:docPr id="79" name="Picture 76" descr="1158794_business_targe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8794_business_target_1.jpg"/>
                    <pic:cNvPicPr/>
                  </pic:nvPicPr>
                  <pic:blipFill>
                    <a:blip r:embed="rId103" cstate="print"/>
                    <a:stretch>
                      <a:fillRect/>
                    </a:stretch>
                  </pic:blipFill>
                  <pic:spPr>
                    <a:xfrm>
                      <a:off x="0" y="0"/>
                      <a:ext cx="1094105" cy="1550035"/>
                    </a:xfrm>
                    <a:prstGeom prst="rect">
                      <a:avLst/>
                    </a:prstGeom>
                  </pic:spPr>
                </pic:pic>
              </a:graphicData>
            </a:graphic>
          </wp:anchor>
        </w:drawing>
      </w:r>
      <w:r w:rsidR="00A718C6" w:rsidRPr="00363A64">
        <w:rPr>
          <w:lang w:val="en-AU"/>
        </w:rPr>
        <w:t>Format of report – verbal, or formal written report</w:t>
      </w:r>
    </w:p>
    <w:p w:rsidR="00A718C6" w:rsidRPr="00363A64" w:rsidRDefault="00A718C6" w:rsidP="00582D3C">
      <w:pPr>
        <w:pStyle w:val="Bullet2"/>
        <w:spacing w:after="100"/>
        <w:rPr>
          <w:lang w:val="en-AU"/>
        </w:rPr>
      </w:pPr>
      <w:r w:rsidRPr="00363A64">
        <w:rPr>
          <w:lang w:val="en-AU"/>
        </w:rPr>
        <w:t xml:space="preserve">Distribution list </w:t>
      </w:r>
    </w:p>
    <w:p w:rsidR="00A718C6" w:rsidRPr="00363A64" w:rsidRDefault="006F0754" w:rsidP="00582D3C">
      <w:pPr>
        <w:pStyle w:val="Bullet1"/>
        <w:spacing w:after="100"/>
      </w:pPr>
      <w:r w:rsidRPr="00363A64">
        <w:t xml:space="preserve">Consultation strategies </w:t>
      </w:r>
      <w:r w:rsidR="00A718C6" w:rsidRPr="00363A64">
        <w:t>which may indicate:</w:t>
      </w:r>
    </w:p>
    <w:p w:rsidR="00A718C6" w:rsidRPr="00363A64" w:rsidRDefault="00A718C6" w:rsidP="00582D3C">
      <w:pPr>
        <w:pStyle w:val="Bullet2"/>
        <w:spacing w:after="100"/>
        <w:rPr>
          <w:lang w:val="en-AU"/>
        </w:rPr>
      </w:pPr>
      <w:r w:rsidRPr="00363A64">
        <w:rPr>
          <w:lang w:val="en-AU"/>
        </w:rPr>
        <w:t>Those with whom consultation is required</w:t>
      </w:r>
    </w:p>
    <w:p w:rsidR="00A718C6" w:rsidRPr="00363A64" w:rsidRDefault="00A718C6" w:rsidP="00582D3C">
      <w:pPr>
        <w:pStyle w:val="Bullet2"/>
        <w:spacing w:after="100"/>
        <w:rPr>
          <w:lang w:val="en-AU"/>
        </w:rPr>
      </w:pPr>
      <w:r w:rsidRPr="00363A64">
        <w:rPr>
          <w:lang w:val="en-AU"/>
        </w:rPr>
        <w:t>The nature of these consultations</w:t>
      </w:r>
    </w:p>
    <w:p w:rsidR="00A718C6" w:rsidRPr="00363A64" w:rsidRDefault="00A718C6" w:rsidP="00582D3C">
      <w:pPr>
        <w:pStyle w:val="Bullet2"/>
        <w:spacing w:after="100"/>
        <w:rPr>
          <w:lang w:val="en-AU"/>
        </w:rPr>
      </w:pPr>
      <w:r w:rsidRPr="00363A64">
        <w:rPr>
          <w:lang w:val="en-AU"/>
        </w:rPr>
        <w:t>Frequency or number of consultations necessary</w:t>
      </w:r>
    </w:p>
    <w:p w:rsidR="00A718C6" w:rsidRPr="00363A64" w:rsidRDefault="00A718C6" w:rsidP="00582D3C">
      <w:pPr>
        <w:pStyle w:val="Bullet2"/>
        <w:spacing w:after="100"/>
        <w:rPr>
          <w:lang w:val="en-AU"/>
        </w:rPr>
      </w:pPr>
      <w:r w:rsidRPr="00363A64">
        <w:rPr>
          <w:lang w:val="en-AU"/>
        </w:rPr>
        <w:t>Information required from such consultations</w:t>
      </w:r>
    </w:p>
    <w:p w:rsidR="00A718C6" w:rsidRPr="00363A64" w:rsidRDefault="00A718C6" w:rsidP="00B61A55">
      <w:pPr>
        <w:pStyle w:val="Bullet1"/>
      </w:pPr>
      <w:r w:rsidRPr="00363A64">
        <w:t>QA requireme</w:t>
      </w:r>
      <w:r w:rsidR="006F0754" w:rsidRPr="00363A64">
        <w:t>nts specifying, for example</w:t>
      </w:r>
      <w:r w:rsidRPr="00363A64">
        <w:t>:</w:t>
      </w:r>
    </w:p>
    <w:p w:rsidR="00A718C6" w:rsidRPr="00363A64" w:rsidRDefault="00A718C6" w:rsidP="00582D3C">
      <w:pPr>
        <w:pStyle w:val="Bullet2"/>
        <w:spacing w:after="100"/>
        <w:rPr>
          <w:lang w:val="en-AU"/>
        </w:rPr>
      </w:pPr>
      <w:r w:rsidRPr="00363A64">
        <w:rPr>
          <w:lang w:val="en-AU"/>
        </w:rPr>
        <w:t>Standards and criteria to be applied to the project</w:t>
      </w:r>
      <w:r w:rsidR="007F23D2" w:rsidRPr="00363A64">
        <w:rPr>
          <w:lang w:val="en-AU"/>
        </w:rPr>
        <w:t xml:space="preserve"> and project deliverables</w:t>
      </w:r>
    </w:p>
    <w:p w:rsidR="007F23D2" w:rsidRPr="00363A64" w:rsidRDefault="007F23D2" w:rsidP="00582D3C">
      <w:pPr>
        <w:pStyle w:val="Bullet2"/>
        <w:spacing w:after="100"/>
        <w:rPr>
          <w:lang w:val="en-AU"/>
        </w:rPr>
      </w:pPr>
      <w:r w:rsidRPr="00363A64">
        <w:rPr>
          <w:lang w:val="en-AU"/>
        </w:rPr>
        <w:t>Qualifications of those used in the project</w:t>
      </w:r>
    </w:p>
    <w:p w:rsidR="00A718C6" w:rsidRPr="00363A64" w:rsidRDefault="007F23D2" w:rsidP="00582D3C">
      <w:pPr>
        <w:pStyle w:val="Bullet2"/>
        <w:spacing w:after="100"/>
        <w:rPr>
          <w:lang w:val="en-AU"/>
        </w:rPr>
      </w:pPr>
      <w:r w:rsidRPr="00363A64">
        <w:rPr>
          <w:lang w:val="en-AU"/>
        </w:rPr>
        <w:t>Relevant compliance requirements imposed by any QA scheme used by the venue</w:t>
      </w:r>
    </w:p>
    <w:p w:rsidR="007F23D2" w:rsidRPr="00363A64" w:rsidRDefault="007F23D2" w:rsidP="00582D3C">
      <w:pPr>
        <w:pStyle w:val="Bullet1"/>
        <w:spacing w:after="100"/>
      </w:pPr>
      <w:r w:rsidRPr="00363A64">
        <w:t xml:space="preserve">Internal and external communication for the project – see below </w:t>
      </w:r>
      <w:r w:rsidRPr="00363A64">
        <w:rPr>
          <w:u w:val="single"/>
        </w:rPr>
        <w:t>‘Communication plan’</w:t>
      </w:r>
    </w:p>
    <w:p w:rsidR="007F23D2" w:rsidRPr="00363A64" w:rsidRDefault="007F23D2" w:rsidP="00582D3C">
      <w:pPr>
        <w:pStyle w:val="Bullet1"/>
        <w:spacing w:after="100"/>
      </w:pPr>
      <w:r w:rsidRPr="00363A64">
        <w:t xml:space="preserve">Details of any tendering </w:t>
      </w:r>
      <w:r w:rsidR="006F0754" w:rsidRPr="00363A64">
        <w:t xml:space="preserve">or selection process required, </w:t>
      </w:r>
      <w:r w:rsidRPr="00363A64">
        <w:t xml:space="preserve">for </w:t>
      </w:r>
      <w:r w:rsidR="006F0754" w:rsidRPr="00363A64">
        <w:t>example for</w:t>
      </w:r>
      <w:r w:rsidRPr="00363A64">
        <w:t>:</w:t>
      </w:r>
    </w:p>
    <w:p w:rsidR="007F23D2" w:rsidRPr="00363A64" w:rsidRDefault="007F23D2" w:rsidP="00582D3C">
      <w:pPr>
        <w:pStyle w:val="Bullet2"/>
        <w:spacing w:after="100"/>
        <w:rPr>
          <w:lang w:val="en-AU"/>
        </w:rPr>
      </w:pPr>
      <w:r w:rsidRPr="00363A64">
        <w:rPr>
          <w:lang w:val="en-AU"/>
        </w:rPr>
        <w:t>Selecting contractors and consultants</w:t>
      </w:r>
    </w:p>
    <w:p w:rsidR="007F23D2" w:rsidRPr="00363A64" w:rsidRDefault="006F0754" w:rsidP="00582D3C">
      <w:pPr>
        <w:pStyle w:val="Bullet2"/>
        <w:spacing w:after="100"/>
        <w:rPr>
          <w:lang w:val="en-AU"/>
        </w:rPr>
      </w:pPr>
      <w:r w:rsidRPr="00363A64">
        <w:rPr>
          <w:lang w:val="en-AU"/>
        </w:rPr>
        <w:t xml:space="preserve">Determining providers or </w:t>
      </w:r>
      <w:r w:rsidR="007F23D2" w:rsidRPr="00363A64">
        <w:rPr>
          <w:lang w:val="en-AU"/>
        </w:rPr>
        <w:t>suppliers to be used</w:t>
      </w:r>
    </w:p>
    <w:p w:rsidR="007F23D2" w:rsidRPr="00363A64" w:rsidRDefault="007F23D2" w:rsidP="00582D3C">
      <w:pPr>
        <w:pStyle w:val="Bullet2"/>
        <w:spacing w:after="100"/>
        <w:rPr>
          <w:lang w:val="en-AU"/>
        </w:rPr>
      </w:pPr>
      <w:r w:rsidRPr="00363A64">
        <w:rPr>
          <w:lang w:val="en-AU"/>
        </w:rPr>
        <w:t>Purchasing nominated products or services</w:t>
      </w:r>
    </w:p>
    <w:p w:rsidR="00711DD9" w:rsidRPr="00363A64" w:rsidRDefault="00A718C6" w:rsidP="00582D3C">
      <w:pPr>
        <w:pStyle w:val="Bullet1"/>
        <w:spacing w:after="100"/>
      </w:pPr>
      <w:r w:rsidRPr="00363A64">
        <w:t>Details relatin</w:t>
      </w:r>
      <w:r w:rsidR="006F0754" w:rsidRPr="00363A64">
        <w:t>g to evaluation of the project</w:t>
      </w:r>
      <w:r w:rsidRPr="00363A64">
        <w:t xml:space="preserve"> identifying those involved, dates and requirements for evaluation of the completed project</w:t>
      </w:r>
      <w:r w:rsidR="00711DD9" w:rsidRPr="00363A64">
        <w:t>.</w:t>
      </w:r>
    </w:p>
    <w:p w:rsidR="00711DD9" w:rsidRPr="00363A64" w:rsidRDefault="00711DD9" w:rsidP="00404B1E">
      <w:pPr>
        <w:pStyle w:val="Heading4"/>
      </w:pPr>
      <w:r w:rsidRPr="00363A64">
        <w:t>Timelines</w:t>
      </w:r>
    </w:p>
    <w:p w:rsidR="00711DD9" w:rsidRPr="00363A64" w:rsidRDefault="00711DD9" w:rsidP="00B61A55">
      <w:pPr>
        <w:pStyle w:val="BodyCopy"/>
        <w:rPr>
          <w:noProof w:val="0"/>
        </w:rPr>
      </w:pPr>
      <w:r w:rsidRPr="00363A64">
        <w:rPr>
          <w:noProof w:val="0"/>
        </w:rPr>
        <w:t>There will usually be two orientations to ‘timelines’:</w:t>
      </w:r>
    </w:p>
    <w:p w:rsidR="007F23D2" w:rsidRPr="00363A64" w:rsidRDefault="008D5465" w:rsidP="00404B1E">
      <w:pPr>
        <w:pStyle w:val="Bullet1"/>
      </w:pPr>
      <w:r w:rsidRPr="00363A64">
        <w:t xml:space="preserve">The first is the timeline or </w:t>
      </w:r>
      <w:r w:rsidR="00711DD9" w:rsidRPr="00363A64">
        <w:t>available time for the o</w:t>
      </w:r>
      <w:r w:rsidRPr="00363A64">
        <w:t>verall project. T</w:t>
      </w:r>
      <w:r w:rsidR="00711DD9" w:rsidRPr="00363A64">
        <w:t>his identifies a Start and Finish date for the project as a whole</w:t>
      </w:r>
      <w:r w:rsidR="007F23D2" w:rsidRPr="00363A64">
        <w:t>.</w:t>
      </w:r>
      <w:r w:rsidR="00582D3C" w:rsidRPr="00363A64">
        <w:t xml:space="preserve"> </w:t>
      </w:r>
      <w:r w:rsidR="007F23D2" w:rsidRPr="00363A64">
        <w:t xml:space="preserve">You should </w:t>
      </w:r>
      <w:r w:rsidR="007F23D2" w:rsidRPr="00363A64">
        <w:rPr>
          <w:i/>
        </w:rPr>
        <w:t>always</w:t>
      </w:r>
      <w:r w:rsidR="007F23D2" w:rsidRPr="00363A64">
        <w:t xml:space="preserve">, as a standard practice, strive to obtain as much time as possible to complete </w:t>
      </w:r>
      <w:r w:rsidR="007F23D2" w:rsidRPr="00363A64">
        <w:rPr>
          <w:i/>
        </w:rPr>
        <w:t>all</w:t>
      </w:r>
      <w:r w:rsidR="007F23D2" w:rsidRPr="00363A64">
        <w:t xml:space="preserve"> projects you are asked to manage.</w:t>
      </w:r>
      <w:r w:rsidR="00582D3C" w:rsidRPr="00363A64">
        <w:t xml:space="preserve"> </w:t>
      </w:r>
      <w:r w:rsidR="007F23D2" w:rsidRPr="00363A64">
        <w:t>Always try to negotiate for extra</w:t>
      </w:r>
      <w:r w:rsidR="00B61A55" w:rsidRPr="00363A64">
        <w:t xml:space="preserve"> time</w:t>
      </w:r>
    </w:p>
    <w:p w:rsidR="00582D3C" w:rsidRPr="00363A64" w:rsidRDefault="00711DD9" w:rsidP="00582D3C">
      <w:pPr>
        <w:pStyle w:val="Bullet1"/>
      </w:pPr>
      <w:r w:rsidRPr="00363A64">
        <w:t xml:space="preserve">The second is a set of Start and Finish dates for sub-sets of the </w:t>
      </w:r>
      <w:r w:rsidR="007F23D2" w:rsidRPr="00363A64">
        <w:t>p</w:t>
      </w:r>
      <w:r w:rsidRPr="00363A64">
        <w:t xml:space="preserve">roject </w:t>
      </w:r>
      <w:r w:rsidR="007F23D2" w:rsidRPr="00363A64">
        <w:t>management p</w:t>
      </w:r>
      <w:r w:rsidR="008D5465" w:rsidRPr="00363A64">
        <w:t>lan. T</w:t>
      </w:r>
      <w:r w:rsidRPr="00363A64">
        <w:t>hese dates apply to what may be called ‘Stages’</w:t>
      </w:r>
      <w:r w:rsidR="003710D8" w:rsidRPr="00363A64">
        <w:t xml:space="preserve"> and </w:t>
      </w:r>
      <w:r w:rsidR="008D5465" w:rsidRPr="00363A64">
        <w:t>‘</w:t>
      </w:r>
      <w:r w:rsidR="003710D8" w:rsidRPr="00363A64">
        <w:t>Milestones</w:t>
      </w:r>
      <w:r w:rsidR="008D5465" w:rsidRPr="00363A64">
        <w:t>’</w:t>
      </w:r>
      <w:r w:rsidRPr="00363A64">
        <w:t>.</w:t>
      </w:r>
    </w:p>
    <w:p w:rsidR="00711DD9" w:rsidRPr="00363A64" w:rsidRDefault="00711DD9" w:rsidP="00404B1E">
      <w:pPr>
        <w:pStyle w:val="BodyCopy"/>
        <w:rPr>
          <w:noProof w:val="0"/>
        </w:rPr>
      </w:pPr>
      <w:r w:rsidRPr="00363A64">
        <w:rPr>
          <w:noProof w:val="0"/>
        </w:rPr>
        <w:t>Yo</w:t>
      </w:r>
      <w:r w:rsidR="008D5465" w:rsidRPr="00363A64">
        <w:rPr>
          <w:noProof w:val="0"/>
        </w:rPr>
        <w:t>ur approach to timelines should</w:t>
      </w:r>
      <w:r w:rsidRPr="00363A64">
        <w:rPr>
          <w:noProof w:val="0"/>
        </w:rPr>
        <w:t xml:space="preserve"> be </w:t>
      </w:r>
      <w:r w:rsidR="008D5465" w:rsidRPr="00363A64">
        <w:rPr>
          <w:noProof w:val="0"/>
        </w:rPr>
        <w:t xml:space="preserve">that when they are set or </w:t>
      </w:r>
      <w:r w:rsidRPr="00363A64">
        <w:rPr>
          <w:noProof w:val="0"/>
        </w:rPr>
        <w:t>approved, they are ‘law’ – you must do everything in your power to make sure they are achieved.</w:t>
      </w:r>
    </w:p>
    <w:p w:rsidR="00711DD9" w:rsidRPr="00363A64" w:rsidRDefault="00711DD9" w:rsidP="00404B1E">
      <w:pPr>
        <w:pStyle w:val="BodyCopy"/>
        <w:rPr>
          <w:noProof w:val="0"/>
        </w:rPr>
      </w:pPr>
      <w:r w:rsidRPr="00363A64">
        <w:rPr>
          <w:noProof w:val="0"/>
        </w:rPr>
        <w:t>Failing to bring a project in on time reflects very poorly on you personally regardless of any legitimate circumstances beyond your control that may have caused the over-run.</w:t>
      </w:r>
    </w:p>
    <w:p w:rsidR="00711DD9" w:rsidRPr="00363A64" w:rsidRDefault="00711DD9" w:rsidP="003710D8">
      <w:pPr>
        <w:pStyle w:val="Heading3"/>
      </w:pPr>
      <w:r w:rsidRPr="00363A64">
        <w:t>Work Breakdown Structure</w:t>
      </w:r>
    </w:p>
    <w:p w:rsidR="003710D8" w:rsidRPr="00363A64" w:rsidRDefault="00711DD9" w:rsidP="00404B1E">
      <w:pPr>
        <w:pStyle w:val="BodyCopy"/>
        <w:rPr>
          <w:noProof w:val="0"/>
        </w:rPr>
      </w:pPr>
      <w:r w:rsidRPr="00363A64">
        <w:rPr>
          <w:noProof w:val="0"/>
        </w:rPr>
        <w:t xml:space="preserve">Work Breakdown Structure (WBS) is a concept that can be used to assist with project planning. </w:t>
      </w:r>
    </w:p>
    <w:p w:rsidR="00711DD9" w:rsidRPr="00363A64" w:rsidRDefault="00711DD9" w:rsidP="00404B1E">
      <w:pPr>
        <w:pStyle w:val="BodyCopy"/>
        <w:rPr>
          <w:noProof w:val="0"/>
        </w:rPr>
      </w:pPr>
      <w:r w:rsidRPr="00363A64">
        <w:rPr>
          <w:noProof w:val="0"/>
        </w:rPr>
        <w:t>It is not mandatory, but can help make sense of projects by providing the mechanism for breaking them down into smaller, more manageable sub-sets or Stages (also referred to in project management terms as ‘discrete work elements’</w:t>
      </w:r>
      <w:r w:rsidR="003710D8" w:rsidRPr="00363A64">
        <w:rPr>
          <w:noProof w:val="0"/>
        </w:rPr>
        <w:t>)</w:t>
      </w:r>
      <w:r w:rsidRPr="00363A64">
        <w:rPr>
          <w:noProof w:val="0"/>
        </w:rPr>
        <w:t>.</w:t>
      </w:r>
    </w:p>
    <w:p w:rsidR="00711DD9" w:rsidRPr="00363A64" w:rsidRDefault="00711DD9" w:rsidP="00404B1E">
      <w:pPr>
        <w:pStyle w:val="BodyCopy"/>
        <w:rPr>
          <w:noProof w:val="0"/>
        </w:rPr>
      </w:pPr>
      <w:r w:rsidRPr="00363A64">
        <w:rPr>
          <w:noProof w:val="0"/>
        </w:rPr>
        <w:lastRenderedPageBreak/>
        <w:t>The title of the concept in</w:t>
      </w:r>
      <w:r w:rsidR="008D5465" w:rsidRPr="00363A64">
        <w:rPr>
          <w:noProof w:val="0"/>
        </w:rPr>
        <w:t>dicates exactly what it does. I</w:t>
      </w:r>
      <w:r w:rsidRPr="00363A64">
        <w:rPr>
          <w:noProof w:val="0"/>
        </w:rPr>
        <w:t>t provides a structured breakdown of the work to be done in order for the project to be successfully completed.</w:t>
      </w:r>
    </w:p>
    <w:p w:rsidR="00711DD9" w:rsidRPr="00363A64" w:rsidRDefault="00711DD9" w:rsidP="00404B1E">
      <w:pPr>
        <w:pStyle w:val="BodyCopy"/>
        <w:rPr>
          <w:noProof w:val="0"/>
        </w:rPr>
      </w:pPr>
      <w:r w:rsidRPr="00363A64">
        <w:rPr>
          <w:noProof w:val="0"/>
        </w:rPr>
        <w:t>The WBS reduces thinking abou</w:t>
      </w:r>
      <w:r w:rsidR="008D5465" w:rsidRPr="00363A64">
        <w:rPr>
          <w:noProof w:val="0"/>
        </w:rPr>
        <w:t xml:space="preserve">t the project to written form </w:t>
      </w:r>
      <w:r w:rsidRPr="00363A64">
        <w:rPr>
          <w:noProof w:val="0"/>
        </w:rPr>
        <w:t>enabling others to see the separate stages, identify the thinking behind the phases that have been decided on, identify the need for integration of certain actions with other actions (inter</w:t>
      </w:r>
      <w:r w:rsidR="008D5465" w:rsidRPr="00363A64">
        <w:rPr>
          <w:noProof w:val="0"/>
        </w:rPr>
        <w:t>-dependency</w:t>
      </w:r>
      <w:r w:rsidRPr="00363A64">
        <w:rPr>
          <w:noProof w:val="0"/>
        </w:rPr>
        <w:t xml:space="preserve"> and co-dependency), and see the sequential nature of the project and all its component parts.</w:t>
      </w:r>
    </w:p>
    <w:p w:rsidR="00711DD9" w:rsidRPr="00363A64" w:rsidRDefault="00711DD9" w:rsidP="00404B1E">
      <w:pPr>
        <w:pStyle w:val="BodyCopy"/>
        <w:rPr>
          <w:noProof w:val="0"/>
        </w:rPr>
      </w:pPr>
      <w:r w:rsidRPr="00363A64">
        <w:rPr>
          <w:noProof w:val="0"/>
        </w:rPr>
        <w:t xml:space="preserve">The Stages are the major phases of the project </w:t>
      </w:r>
      <w:r w:rsidR="003710D8" w:rsidRPr="00363A64">
        <w:rPr>
          <w:noProof w:val="0"/>
        </w:rPr>
        <w:t xml:space="preserve">which </w:t>
      </w:r>
      <w:r w:rsidRPr="00363A64">
        <w:rPr>
          <w:noProof w:val="0"/>
        </w:rPr>
        <w:t xml:space="preserve">together combine to </w:t>
      </w:r>
      <w:r w:rsidR="008D5465" w:rsidRPr="00363A64">
        <w:rPr>
          <w:noProof w:val="0"/>
        </w:rPr>
        <w:t>produce the identified outcomes or deliverables for the project. D</w:t>
      </w:r>
      <w:r w:rsidRPr="00363A64">
        <w:rPr>
          <w:noProof w:val="0"/>
        </w:rPr>
        <w:t>eveloping a suite of Stages makes it easier to determine the specific actions for each Stage, rather than trying to identify</w:t>
      </w:r>
      <w:r w:rsidR="00D41700" w:rsidRPr="00363A64">
        <w:rPr>
          <w:noProof w:val="0"/>
        </w:rPr>
        <w:t xml:space="preserve"> and</w:t>
      </w:r>
      <w:r w:rsidRPr="00363A64">
        <w:rPr>
          <w:noProof w:val="0"/>
        </w:rPr>
        <w:t xml:space="preserve"> sequence all the activities required for the entire project at once.</w:t>
      </w:r>
    </w:p>
    <w:p w:rsidR="003710D8" w:rsidRPr="00363A64" w:rsidRDefault="00711DD9" w:rsidP="00404B1E">
      <w:pPr>
        <w:pStyle w:val="BodyCopy"/>
        <w:rPr>
          <w:noProof w:val="0"/>
        </w:rPr>
      </w:pPr>
      <w:r w:rsidRPr="00363A64">
        <w:rPr>
          <w:noProof w:val="0"/>
        </w:rPr>
        <w:t>A structured form is used when applying WBS – a tree-like form with branches coming off at various points to indicate work to be done</w:t>
      </w:r>
      <w:r w:rsidR="003710D8" w:rsidRPr="00363A64">
        <w:rPr>
          <w:noProof w:val="0"/>
        </w:rPr>
        <w:t xml:space="preserve"> and</w:t>
      </w:r>
      <w:r w:rsidR="008D5465" w:rsidRPr="00363A64">
        <w:rPr>
          <w:noProof w:val="0"/>
        </w:rPr>
        <w:t xml:space="preserve"> sequencing. C</w:t>
      </w:r>
      <w:r w:rsidRPr="00363A64">
        <w:rPr>
          <w:noProof w:val="0"/>
        </w:rPr>
        <w:t>odes are used to identify activities</w:t>
      </w:r>
      <w:r w:rsidR="003710D8" w:rsidRPr="00363A64">
        <w:rPr>
          <w:noProof w:val="0"/>
        </w:rPr>
        <w:t xml:space="preserve"> and events</w:t>
      </w:r>
      <w:r w:rsidRPr="00363A64">
        <w:rPr>
          <w:noProof w:val="0"/>
        </w:rPr>
        <w:t xml:space="preserve">. </w:t>
      </w:r>
    </w:p>
    <w:p w:rsidR="00711DD9" w:rsidRPr="00363A64" w:rsidRDefault="00582D3C" w:rsidP="00404B1E">
      <w:pPr>
        <w:pStyle w:val="BodyCopy"/>
        <w:rPr>
          <w:noProof w:val="0"/>
        </w:rPr>
      </w:pPr>
      <w:r w:rsidRPr="00363A64">
        <w:rPr>
          <w:lang w:eastAsia="en-AU"/>
        </w:rPr>
        <w:drawing>
          <wp:anchor distT="0" distB="0" distL="114300" distR="114300" simplePos="0" relativeHeight="251791360" behindDoc="0" locked="0" layoutInCell="1" allowOverlap="1">
            <wp:simplePos x="0" y="0"/>
            <wp:positionH relativeFrom="column">
              <wp:posOffset>4208780</wp:posOffset>
            </wp:positionH>
            <wp:positionV relativeFrom="paragraph">
              <wp:posOffset>229870</wp:posOffset>
            </wp:positionV>
            <wp:extent cx="1356360" cy="1359535"/>
            <wp:effectExtent l="19050" t="0" r="0" b="0"/>
            <wp:wrapSquare wrapText="bothSides"/>
            <wp:docPr id="80" name="Picture 79" descr="iStock_00000275673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56735Medium.jpg"/>
                    <pic:cNvPicPr/>
                  </pic:nvPicPr>
                  <pic:blipFill>
                    <a:blip r:embed="rId104" cstate="print"/>
                    <a:stretch>
                      <a:fillRect/>
                    </a:stretch>
                  </pic:blipFill>
                  <pic:spPr>
                    <a:xfrm>
                      <a:off x="0" y="0"/>
                      <a:ext cx="1356360" cy="1359535"/>
                    </a:xfrm>
                    <a:prstGeom prst="rect">
                      <a:avLst/>
                    </a:prstGeom>
                  </pic:spPr>
                </pic:pic>
              </a:graphicData>
            </a:graphic>
          </wp:anchor>
        </w:drawing>
      </w:r>
      <w:r w:rsidR="008D5465" w:rsidRPr="00363A64">
        <w:rPr>
          <w:noProof w:val="0"/>
        </w:rPr>
        <w:t xml:space="preserve">A WBS can be hand-drawn </w:t>
      </w:r>
      <w:r w:rsidR="00711DD9" w:rsidRPr="00363A64">
        <w:rPr>
          <w:noProof w:val="0"/>
        </w:rPr>
        <w:t>or produced using PMS.</w:t>
      </w:r>
    </w:p>
    <w:p w:rsidR="00711DD9" w:rsidRPr="00363A64" w:rsidRDefault="00711DD9" w:rsidP="00404B1E">
      <w:pPr>
        <w:pStyle w:val="BodyCopy"/>
        <w:rPr>
          <w:noProof w:val="0"/>
        </w:rPr>
      </w:pPr>
      <w:r w:rsidRPr="00363A64">
        <w:rPr>
          <w:noProof w:val="0"/>
        </w:rPr>
        <w:t>Important points to remember when using WBS are:</w:t>
      </w:r>
    </w:p>
    <w:p w:rsidR="00711DD9" w:rsidRPr="00363A64" w:rsidRDefault="00711DD9" w:rsidP="000B01A9">
      <w:pPr>
        <w:pStyle w:val="Bullet1"/>
        <w:numPr>
          <w:ilvl w:val="0"/>
          <w:numId w:val="31"/>
        </w:numPr>
      </w:pPr>
      <w:r w:rsidRPr="00363A64">
        <w:t>‘The 100% rule’ – meaning the activity must cover all the requirements (100%) of the project</w:t>
      </w:r>
    </w:p>
    <w:p w:rsidR="00711DD9" w:rsidRPr="00363A64" w:rsidRDefault="00711DD9" w:rsidP="000B01A9">
      <w:pPr>
        <w:pStyle w:val="Bullet1"/>
        <w:numPr>
          <w:ilvl w:val="0"/>
          <w:numId w:val="31"/>
        </w:numPr>
      </w:pPr>
      <w:r w:rsidRPr="00363A64">
        <w:t>The 100% rule also means actions outside the scope of the project must not be covered</w:t>
      </w:r>
    </w:p>
    <w:p w:rsidR="00711DD9" w:rsidRPr="00363A64" w:rsidRDefault="008D5465" w:rsidP="000B01A9">
      <w:pPr>
        <w:pStyle w:val="Bullet1"/>
        <w:numPr>
          <w:ilvl w:val="0"/>
          <w:numId w:val="31"/>
        </w:numPr>
      </w:pPr>
      <w:r w:rsidRPr="00363A64">
        <w:t xml:space="preserve">There must be no </w:t>
      </w:r>
      <w:r w:rsidR="00711DD9" w:rsidRPr="00363A64">
        <w:t>duplication between elements of the project in terms of their attribution in the WBS.</w:t>
      </w:r>
    </w:p>
    <w:p w:rsidR="003710D8" w:rsidRPr="00363A64" w:rsidRDefault="00711DD9" w:rsidP="00404B1E">
      <w:pPr>
        <w:pStyle w:val="BodyCopy"/>
        <w:rPr>
          <w:noProof w:val="0"/>
        </w:rPr>
      </w:pPr>
      <w:r w:rsidRPr="00363A64">
        <w:rPr>
          <w:noProof w:val="0"/>
        </w:rPr>
        <w:t xml:space="preserve">Be prepared to spend many hours constructing a WBS for any significant process and make sure you do not fall for the common trap </w:t>
      </w:r>
      <w:r w:rsidR="003710D8" w:rsidRPr="00363A64">
        <w:rPr>
          <w:noProof w:val="0"/>
        </w:rPr>
        <w:t>o</w:t>
      </w:r>
      <w:r w:rsidRPr="00363A64">
        <w:rPr>
          <w:noProof w:val="0"/>
        </w:rPr>
        <w:t>f trying to rush the proce</w:t>
      </w:r>
      <w:r w:rsidR="008D5465" w:rsidRPr="00363A64">
        <w:rPr>
          <w:noProof w:val="0"/>
        </w:rPr>
        <w:t>ss so you can begin ‘real’ work;</w:t>
      </w:r>
      <w:r w:rsidRPr="00363A64">
        <w:rPr>
          <w:noProof w:val="0"/>
        </w:rPr>
        <w:t xml:space="preserve"> that is getting on with the project. </w:t>
      </w:r>
    </w:p>
    <w:p w:rsidR="00711DD9" w:rsidRPr="00363A64" w:rsidRDefault="00711DD9" w:rsidP="00404B1E">
      <w:pPr>
        <w:pStyle w:val="BodyCopy"/>
        <w:rPr>
          <w:noProof w:val="0"/>
        </w:rPr>
      </w:pPr>
      <w:r w:rsidRPr="00363A64">
        <w:rPr>
          <w:noProof w:val="0"/>
        </w:rPr>
        <w:t>In reality, some projects warrant more time spent on the WBS than is spent actually implementing the plan.</w:t>
      </w:r>
    </w:p>
    <w:p w:rsidR="00582D3C" w:rsidRPr="00363A64" w:rsidRDefault="00711DD9" w:rsidP="00582D3C">
      <w:pPr>
        <w:pStyle w:val="BodyCopy"/>
        <w:rPr>
          <w:noProof w:val="0"/>
        </w:rPr>
      </w:pPr>
      <w:r w:rsidRPr="00363A64">
        <w:rPr>
          <w:noProof w:val="0"/>
        </w:rPr>
        <w:t xml:space="preserve">For </w:t>
      </w:r>
      <w:r w:rsidR="003710D8" w:rsidRPr="00363A64">
        <w:rPr>
          <w:noProof w:val="0"/>
        </w:rPr>
        <w:t xml:space="preserve">really </w:t>
      </w:r>
      <w:r w:rsidRPr="00363A64">
        <w:rPr>
          <w:noProof w:val="0"/>
        </w:rPr>
        <w:t>small projects, experienced Project Managers can almost conduct a WBS for the project in their head based on previous experience, knowledge of the context</w:t>
      </w:r>
      <w:r w:rsidR="003710D8" w:rsidRPr="00363A64">
        <w:rPr>
          <w:noProof w:val="0"/>
        </w:rPr>
        <w:t xml:space="preserve"> and identified project requirements</w:t>
      </w:r>
      <w:r w:rsidRPr="00363A64">
        <w:rPr>
          <w:noProof w:val="0"/>
        </w:rPr>
        <w:t xml:space="preserve">. </w:t>
      </w:r>
    </w:p>
    <w:p w:rsidR="00711DD9" w:rsidRPr="00363A64" w:rsidRDefault="00582D3C" w:rsidP="00404B1E">
      <w:pPr>
        <w:pStyle w:val="BodyCopy"/>
        <w:rPr>
          <w:noProof w:val="0"/>
        </w:rPr>
      </w:pPr>
      <w:r w:rsidRPr="00363A64">
        <w:rPr>
          <w:lang w:eastAsia="en-AU"/>
        </w:rPr>
        <w:drawing>
          <wp:anchor distT="0" distB="0" distL="114300" distR="114300" simplePos="0" relativeHeight="251793408" behindDoc="0" locked="0" layoutInCell="1" allowOverlap="1">
            <wp:simplePos x="0" y="0"/>
            <wp:positionH relativeFrom="column">
              <wp:posOffset>4146550</wp:posOffset>
            </wp:positionH>
            <wp:positionV relativeFrom="paragraph">
              <wp:posOffset>152400</wp:posOffset>
            </wp:positionV>
            <wp:extent cx="1419860" cy="1423035"/>
            <wp:effectExtent l="19050" t="0" r="8890" b="0"/>
            <wp:wrapSquare wrapText="bothSides"/>
            <wp:docPr id="82" name="Picture 81" descr="Email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logo 2.jpg"/>
                    <pic:cNvPicPr/>
                  </pic:nvPicPr>
                  <pic:blipFill>
                    <a:blip r:embed="rId105" cstate="print"/>
                    <a:stretch>
                      <a:fillRect/>
                    </a:stretch>
                  </pic:blipFill>
                  <pic:spPr>
                    <a:xfrm>
                      <a:off x="0" y="0"/>
                      <a:ext cx="1419860" cy="1423035"/>
                    </a:xfrm>
                    <a:prstGeom prst="rect">
                      <a:avLst/>
                    </a:prstGeom>
                  </pic:spPr>
                </pic:pic>
              </a:graphicData>
            </a:graphic>
          </wp:anchor>
        </w:drawing>
      </w:r>
      <w:r w:rsidR="00711DD9" w:rsidRPr="00363A64">
        <w:rPr>
          <w:noProof w:val="0"/>
        </w:rPr>
        <w:t>Websites of value for WBS include:</w:t>
      </w:r>
    </w:p>
    <w:p w:rsidR="00B61A55" w:rsidRPr="00363A64" w:rsidRDefault="00B977B5" w:rsidP="000B01A9">
      <w:pPr>
        <w:pStyle w:val="Bullet1"/>
        <w:numPr>
          <w:ilvl w:val="0"/>
          <w:numId w:val="31"/>
        </w:numPr>
        <w:rPr>
          <w:rStyle w:val="Hyperlink"/>
        </w:rPr>
      </w:pPr>
      <w:hyperlink r:id="rId106" w:history="1">
        <w:r w:rsidR="00711DD9" w:rsidRPr="00363A64">
          <w:rPr>
            <w:rStyle w:val="Hyperlink"/>
          </w:rPr>
          <w:t>http://www.hyperthot.com/pm_wbs.htm</w:t>
        </w:r>
      </w:hyperlink>
      <w:r w:rsidR="00711DD9" w:rsidRPr="00363A64">
        <w:rPr>
          <w:rStyle w:val="Hyperlink"/>
        </w:rPr>
        <w:t xml:space="preserve">  </w:t>
      </w:r>
    </w:p>
    <w:p w:rsidR="00711DD9" w:rsidRPr="00363A64" w:rsidRDefault="00B977B5" w:rsidP="000B01A9">
      <w:pPr>
        <w:pStyle w:val="Bullet1"/>
        <w:numPr>
          <w:ilvl w:val="0"/>
          <w:numId w:val="31"/>
        </w:numPr>
        <w:rPr>
          <w:rStyle w:val="Hyperlink"/>
        </w:rPr>
      </w:pPr>
      <w:hyperlink r:id="rId107" w:history="1">
        <w:r w:rsidR="00711DD9" w:rsidRPr="00363A64">
          <w:rPr>
            <w:rStyle w:val="Hyperlink"/>
          </w:rPr>
          <w:t>http://www.anticlue.net/archives/000964.htm</w:t>
        </w:r>
      </w:hyperlink>
      <w:r w:rsidR="00404B1E" w:rsidRPr="00363A64">
        <w:t>.</w:t>
      </w:r>
    </w:p>
    <w:p w:rsidR="003710D8" w:rsidRPr="00363A64" w:rsidRDefault="003710D8" w:rsidP="003710D8">
      <w:pPr>
        <w:pStyle w:val="Heading3"/>
      </w:pPr>
      <w:r w:rsidRPr="00363A64">
        <w:t>Communicating the plan</w:t>
      </w:r>
    </w:p>
    <w:p w:rsidR="003710D8" w:rsidRPr="00363A64" w:rsidRDefault="003710D8" w:rsidP="00711DD9">
      <w:pPr>
        <w:pStyle w:val="BodyCopy"/>
        <w:rPr>
          <w:noProof w:val="0"/>
        </w:rPr>
      </w:pPr>
      <w:r w:rsidRPr="00363A64">
        <w:rPr>
          <w:noProof w:val="0"/>
        </w:rPr>
        <w:t xml:space="preserve">A meeting with all relevant people (that is, </w:t>
      </w:r>
      <w:r w:rsidR="001F38AD" w:rsidRPr="00363A64">
        <w:rPr>
          <w:noProof w:val="0"/>
        </w:rPr>
        <w:t xml:space="preserve">anyone who has responsibility allocated to them in the project </w:t>
      </w:r>
      <w:r w:rsidR="008D5465" w:rsidRPr="00363A64">
        <w:rPr>
          <w:noProof w:val="0"/>
        </w:rPr>
        <w:t>management plan, or their supervisor</w:t>
      </w:r>
      <w:r w:rsidR="001F38AD" w:rsidRPr="00363A64">
        <w:rPr>
          <w:noProof w:val="0"/>
        </w:rPr>
        <w:t>) is the only way to effectively communicate the project management which has been developed.</w:t>
      </w:r>
    </w:p>
    <w:p w:rsidR="001F38AD" w:rsidRPr="00363A64" w:rsidRDefault="001F38AD" w:rsidP="00711DD9">
      <w:pPr>
        <w:pStyle w:val="BodyCopy"/>
        <w:rPr>
          <w:noProof w:val="0"/>
        </w:rPr>
      </w:pPr>
      <w:r w:rsidRPr="00363A64">
        <w:rPr>
          <w:noProof w:val="0"/>
        </w:rPr>
        <w:t>You cannot effectively communicate the plan simply by emailing it to people or by giving them a copy of the plan.</w:t>
      </w:r>
    </w:p>
    <w:p w:rsidR="000B01A9" w:rsidRPr="00363A64" w:rsidRDefault="001F38AD" w:rsidP="000B01A9">
      <w:pPr>
        <w:pStyle w:val="BodyCopy"/>
        <w:rPr>
          <w:noProof w:val="0"/>
        </w:rPr>
      </w:pPr>
      <w:r w:rsidRPr="00363A64">
        <w:rPr>
          <w:noProof w:val="0"/>
        </w:rPr>
        <w:t>You must supplement your verbal explanation with a copy of the plan but never believe distributing the plan equates to ’communicating’ the plan.</w:t>
      </w:r>
      <w:r w:rsidR="000B01A9" w:rsidRPr="00363A64">
        <w:rPr>
          <w:noProof w:val="0"/>
        </w:rPr>
        <w:br w:type="page"/>
      </w:r>
    </w:p>
    <w:p w:rsidR="00711DD9" w:rsidRPr="00363A64" w:rsidRDefault="00711DD9" w:rsidP="00404B1E">
      <w:pPr>
        <w:pStyle w:val="Heading4"/>
      </w:pPr>
      <w:r w:rsidRPr="00363A64">
        <w:lastRenderedPageBreak/>
        <w:t>Planning and preparation</w:t>
      </w:r>
    </w:p>
    <w:p w:rsidR="00711DD9" w:rsidRPr="00363A64" w:rsidRDefault="00711DD9" w:rsidP="00711DD9">
      <w:pPr>
        <w:pStyle w:val="BodyCopy"/>
        <w:rPr>
          <w:noProof w:val="0"/>
        </w:rPr>
      </w:pPr>
      <w:r w:rsidRPr="00363A64">
        <w:rPr>
          <w:noProof w:val="0"/>
        </w:rPr>
        <w:t>Standard planning and preparation for this meeting should occur</w:t>
      </w:r>
      <w:r w:rsidR="001F38AD" w:rsidRPr="00363A64">
        <w:rPr>
          <w:noProof w:val="0"/>
        </w:rPr>
        <w:t xml:space="preserve"> to optimise attendance and effectiveness</w:t>
      </w:r>
      <w:r w:rsidRPr="00363A64">
        <w:rPr>
          <w:noProof w:val="0"/>
        </w:rPr>
        <w:t>:</w:t>
      </w:r>
    </w:p>
    <w:p w:rsidR="00711DD9" w:rsidRPr="00363A64" w:rsidRDefault="00582D3C" w:rsidP="000B01A9">
      <w:pPr>
        <w:pStyle w:val="Bullet1"/>
        <w:numPr>
          <w:ilvl w:val="0"/>
          <w:numId w:val="31"/>
        </w:numPr>
      </w:pPr>
      <w:r w:rsidRPr="00363A64">
        <w:rPr>
          <w:noProof/>
          <w:lang w:eastAsia="en-AU"/>
        </w:rPr>
        <w:drawing>
          <wp:anchor distT="0" distB="0" distL="114300" distR="114300" simplePos="0" relativeHeight="251792384" behindDoc="0" locked="0" layoutInCell="1" allowOverlap="1">
            <wp:simplePos x="0" y="0"/>
            <wp:positionH relativeFrom="column">
              <wp:posOffset>3938905</wp:posOffset>
            </wp:positionH>
            <wp:positionV relativeFrom="paragraph">
              <wp:posOffset>119380</wp:posOffset>
            </wp:positionV>
            <wp:extent cx="1626870" cy="1113155"/>
            <wp:effectExtent l="19050" t="0" r="0" b="0"/>
            <wp:wrapSquare wrapText="bothSides"/>
            <wp:docPr id="81" name="Picture 80" descr="iStock_00000273847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38475Medium.jpg"/>
                    <pic:cNvPicPr/>
                  </pic:nvPicPr>
                  <pic:blipFill>
                    <a:blip r:embed="rId108" cstate="print"/>
                    <a:stretch>
                      <a:fillRect/>
                    </a:stretch>
                  </pic:blipFill>
                  <pic:spPr>
                    <a:xfrm>
                      <a:off x="0" y="0"/>
                      <a:ext cx="1626870" cy="1113155"/>
                    </a:xfrm>
                    <a:prstGeom prst="rect">
                      <a:avLst/>
                    </a:prstGeom>
                  </pic:spPr>
                </pic:pic>
              </a:graphicData>
            </a:graphic>
          </wp:anchor>
        </w:drawing>
      </w:r>
      <w:r w:rsidR="00711DD9" w:rsidRPr="00363A64">
        <w:t xml:space="preserve">Arrange </w:t>
      </w:r>
      <w:r w:rsidR="001F38AD" w:rsidRPr="00363A64">
        <w:t xml:space="preserve">a </w:t>
      </w:r>
      <w:r w:rsidR="00711DD9" w:rsidRPr="00363A64">
        <w:t>forum for the meeting</w:t>
      </w:r>
      <w:r w:rsidR="001F38AD" w:rsidRPr="00363A64">
        <w:t xml:space="preserve"> – a nominated room </w:t>
      </w:r>
    </w:p>
    <w:p w:rsidR="00711DD9" w:rsidRPr="00363A64" w:rsidRDefault="00711DD9" w:rsidP="000B01A9">
      <w:pPr>
        <w:pStyle w:val="Bullet1"/>
        <w:numPr>
          <w:ilvl w:val="0"/>
          <w:numId w:val="31"/>
        </w:numPr>
      </w:pPr>
      <w:r w:rsidRPr="00363A64">
        <w:t xml:space="preserve">Arrange </w:t>
      </w:r>
      <w:r w:rsidR="001F38AD" w:rsidRPr="00363A64">
        <w:t xml:space="preserve">a </w:t>
      </w:r>
      <w:r w:rsidRPr="00363A64">
        <w:t>date and time</w:t>
      </w:r>
      <w:r w:rsidR="008D5465" w:rsidRPr="00363A64">
        <w:t xml:space="preserve"> </w:t>
      </w:r>
      <w:r w:rsidR="001F38AD" w:rsidRPr="00363A64">
        <w:t>in consultation with those who are required to attend</w:t>
      </w:r>
    </w:p>
    <w:p w:rsidR="00711DD9" w:rsidRPr="00363A64" w:rsidRDefault="00711DD9" w:rsidP="000B01A9">
      <w:pPr>
        <w:pStyle w:val="Bullet1"/>
        <w:numPr>
          <w:ilvl w:val="0"/>
          <w:numId w:val="31"/>
        </w:numPr>
      </w:pPr>
      <w:r w:rsidRPr="00363A64">
        <w:t>Notify those who need to attend</w:t>
      </w:r>
      <w:r w:rsidR="008D5465" w:rsidRPr="00363A64">
        <w:t xml:space="preserve"> </w:t>
      </w:r>
      <w:r w:rsidR="001F38AD" w:rsidRPr="00363A64">
        <w:t>using their known communication preference</w:t>
      </w:r>
    </w:p>
    <w:p w:rsidR="00711DD9" w:rsidRPr="00363A64" w:rsidRDefault="008D5465" w:rsidP="000B01A9">
      <w:pPr>
        <w:pStyle w:val="Bullet1"/>
        <w:numPr>
          <w:ilvl w:val="0"/>
          <w:numId w:val="31"/>
        </w:numPr>
      </w:pPr>
      <w:r w:rsidRPr="00363A64">
        <w:t xml:space="preserve">Follow up with those invited or required to attend </w:t>
      </w:r>
      <w:r w:rsidR="00711DD9" w:rsidRPr="00363A64">
        <w:t xml:space="preserve">to </w:t>
      </w:r>
      <w:r w:rsidR="001F38AD" w:rsidRPr="00363A64">
        <w:t xml:space="preserve">encourage their </w:t>
      </w:r>
      <w:r w:rsidR="00711DD9" w:rsidRPr="00363A64">
        <w:t>attendance</w:t>
      </w:r>
    </w:p>
    <w:p w:rsidR="00711DD9" w:rsidRPr="00363A64" w:rsidRDefault="00711DD9" w:rsidP="000B01A9">
      <w:pPr>
        <w:pStyle w:val="Bullet1"/>
        <w:numPr>
          <w:ilvl w:val="0"/>
          <w:numId w:val="31"/>
        </w:numPr>
      </w:pPr>
      <w:r w:rsidRPr="00363A64">
        <w:t xml:space="preserve">Arrange catering – tea, coffee, water  </w:t>
      </w:r>
    </w:p>
    <w:p w:rsidR="001F38AD" w:rsidRPr="00363A64" w:rsidRDefault="00711DD9" w:rsidP="000B01A9">
      <w:pPr>
        <w:pStyle w:val="Bullet1"/>
        <w:numPr>
          <w:ilvl w:val="0"/>
          <w:numId w:val="31"/>
        </w:numPr>
      </w:pPr>
      <w:r w:rsidRPr="00363A64">
        <w:t xml:space="preserve">Plan the presentation – </w:t>
      </w:r>
      <w:r w:rsidR="001F38AD" w:rsidRPr="00363A64">
        <w:t>this is vital. Your competency as PM will be inferred from the way you make the presentation.</w:t>
      </w:r>
      <w:r w:rsidR="000B01A9" w:rsidRPr="00363A64">
        <w:t xml:space="preserve"> </w:t>
      </w:r>
      <w:r w:rsidR="001F38AD" w:rsidRPr="00363A64">
        <w:t>You need to:</w:t>
      </w:r>
    </w:p>
    <w:p w:rsidR="001F38AD" w:rsidRPr="00363A64" w:rsidRDefault="001F38AD" w:rsidP="00404B1E">
      <w:pPr>
        <w:pStyle w:val="Bullet2"/>
        <w:rPr>
          <w:lang w:val="en-AU"/>
        </w:rPr>
      </w:pPr>
      <w:r w:rsidRPr="00363A64">
        <w:rPr>
          <w:lang w:val="en-AU"/>
        </w:rPr>
        <w:t xml:space="preserve">Determine </w:t>
      </w:r>
      <w:r w:rsidR="00711DD9" w:rsidRPr="00363A64">
        <w:rPr>
          <w:lang w:val="en-AU"/>
        </w:rPr>
        <w:t>content</w:t>
      </w:r>
      <w:r w:rsidRPr="00363A64">
        <w:rPr>
          <w:lang w:val="en-AU"/>
        </w:rPr>
        <w:t xml:space="preserve"> for the presentation</w:t>
      </w:r>
    </w:p>
    <w:p w:rsidR="001F38AD" w:rsidRPr="00363A64" w:rsidRDefault="001F38AD" w:rsidP="00404B1E">
      <w:pPr>
        <w:pStyle w:val="Bullet2"/>
        <w:rPr>
          <w:lang w:val="en-AU"/>
        </w:rPr>
      </w:pPr>
      <w:r w:rsidRPr="00363A64">
        <w:rPr>
          <w:lang w:val="en-AU"/>
        </w:rPr>
        <w:t xml:space="preserve">Identify the </w:t>
      </w:r>
      <w:r w:rsidR="00711DD9" w:rsidRPr="00363A64">
        <w:rPr>
          <w:lang w:val="en-AU"/>
        </w:rPr>
        <w:t>sequence</w:t>
      </w:r>
      <w:r w:rsidRPr="00363A64">
        <w:rPr>
          <w:lang w:val="en-AU"/>
        </w:rPr>
        <w:t xml:space="preserve"> in which information will be delivered</w:t>
      </w:r>
    </w:p>
    <w:p w:rsidR="001F38AD" w:rsidRPr="00363A64" w:rsidRDefault="001F38AD" w:rsidP="00404B1E">
      <w:pPr>
        <w:pStyle w:val="Bullet2"/>
        <w:rPr>
          <w:lang w:val="en-AU"/>
        </w:rPr>
      </w:pPr>
      <w:r w:rsidRPr="00363A64">
        <w:rPr>
          <w:lang w:val="en-AU"/>
        </w:rPr>
        <w:t xml:space="preserve">Choose </w:t>
      </w:r>
      <w:r w:rsidR="00711DD9" w:rsidRPr="00363A64">
        <w:rPr>
          <w:lang w:val="en-AU"/>
        </w:rPr>
        <w:t xml:space="preserve">method of delivery </w:t>
      </w:r>
    </w:p>
    <w:p w:rsidR="001F38AD" w:rsidRPr="00363A64" w:rsidRDefault="001F38AD" w:rsidP="00404B1E">
      <w:pPr>
        <w:pStyle w:val="Bullet2"/>
        <w:rPr>
          <w:lang w:val="en-AU"/>
        </w:rPr>
      </w:pPr>
      <w:r w:rsidRPr="00363A64">
        <w:rPr>
          <w:lang w:val="en-AU"/>
        </w:rPr>
        <w:t xml:space="preserve">Generate </w:t>
      </w:r>
      <w:r w:rsidR="00711DD9" w:rsidRPr="00363A64">
        <w:rPr>
          <w:lang w:val="en-AU"/>
        </w:rPr>
        <w:t xml:space="preserve">supporting materials </w:t>
      </w:r>
      <w:r w:rsidRPr="00363A64">
        <w:rPr>
          <w:lang w:val="en-AU"/>
        </w:rPr>
        <w:t xml:space="preserve">for </w:t>
      </w:r>
      <w:r w:rsidR="00711DD9" w:rsidRPr="00363A64">
        <w:rPr>
          <w:lang w:val="en-AU"/>
        </w:rPr>
        <w:t xml:space="preserve">handouts </w:t>
      </w:r>
    </w:p>
    <w:p w:rsidR="001F38AD" w:rsidRPr="00363A64" w:rsidRDefault="001F38AD" w:rsidP="00404B1E">
      <w:pPr>
        <w:pStyle w:val="Bullet2"/>
        <w:rPr>
          <w:lang w:val="en-AU"/>
        </w:rPr>
      </w:pPr>
      <w:r w:rsidRPr="00363A64">
        <w:rPr>
          <w:lang w:val="en-AU"/>
        </w:rPr>
        <w:t xml:space="preserve">Prepare </w:t>
      </w:r>
      <w:r w:rsidR="00711DD9" w:rsidRPr="00363A64">
        <w:rPr>
          <w:lang w:val="en-AU"/>
        </w:rPr>
        <w:t xml:space="preserve">PowerPoint </w:t>
      </w:r>
      <w:r w:rsidRPr="00363A64">
        <w:rPr>
          <w:lang w:val="en-AU"/>
        </w:rPr>
        <w:t>slides</w:t>
      </w:r>
    </w:p>
    <w:p w:rsidR="00711DD9" w:rsidRPr="00363A64" w:rsidRDefault="001F38AD" w:rsidP="00404B1E">
      <w:pPr>
        <w:pStyle w:val="Bullet2"/>
        <w:rPr>
          <w:lang w:val="en-AU"/>
        </w:rPr>
      </w:pPr>
      <w:r w:rsidRPr="00363A64">
        <w:rPr>
          <w:lang w:val="en-AU"/>
        </w:rPr>
        <w:t xml:space="preserve">Arrange </w:t>
      </w:r>
      <w:r w:rsidR="00711DD9" w:rsidRPr="00363A64">
        <w:rPr>
          <w:lang w:val="en-AU"/>
        </w:rPr>
        <w:t>guest speaker</w:t>
      </w:r>
      <w:r w:rsidR="008D5465" w:rsidRPr="00363A64">
        <w:rPr>
          <w:lang w:val="en-AU"/>
        </w:rPr>
        <w:t xml:space="preserve"> (manager, owner, client </w:t>
      </w:r>
      <w:r w:rsidRPr="00363A64">
        <w:rPr>
          <w:lang w:val="en-AU"/>
        </w:rPr>
        <w:t>as appropriate) to present aspects of the presentation</w:t>
      </w:r>
    </w:p>
    <w:p w:rsidR="00711DD9" w:rsidRPr="00363A64" w:rsidRDefault="00711DD9" w:rsidP="000B01A9">
      <w:pPr>
        <w:pStyle w:val="Bullet1"/>
        <w:numPr>
          <w:ilvl w:val="0"/>
          <w:numId w:val="31"/>
        </w:numPr>
      </w:pPr>
      <w:r w:rsidRPr="00363A64">
        <w:t>Distribute materi</w:t>
      </w:r>
      <w:r w:rsidR="008D5465" w:rsidRPr="00363A64">
        <w:t xml:space="preserve">als in advance of the meeting as and where appropriate to </w:t>
      </w:r>
      <w:r w:rsidRPr="00363A64">
        <w:t xml:space="preserve">encourage people to pre-read them, identify issues </w:t>
      </w:r>
      <w:r w:rsidR="001F38AD" w:rsidRPr="00363A64">
        <w:t xml:space="preserve">they will </w:t>
      </w:r>
      <w:r w:rsidRPr="00363A64">
        <w:t>need explain</w:t>
      </w:r>
      <w:r w:rsidR="001F38AD" w:rsidRPr="00363A64">
        <w:t>ing</w:t>
      </w:r>
      <w:r w:rsidRPr="00363A64">
        <w:t xml:space="preserve"> and develop appropriate questions</w:t>
      </w:r>
      <w:r w:rsidR="001F38AD" w:rsidRPr="00363A64">
        <w:t xml:space="preserve"> they want to ask</w:t>
      </w:r>
    </w:p>
    <w:p w:rsidR="00582D3C" w:rsidRPr="00363A64" w:rsidRDefault="008D5465" w:rsidP="000B01A9">
      <w:pPr>
        <w:pStyle w:val="Bullet1"/>
        <w:numPr>
          <w:ilvl w:val="0"/>
          <w:numId w:val="31"/>
        </w:numPr>
      </w:pPr>
      <w:r w:rsidRPr="00363A64">
        <w:t xml:space="preserve">Follow up after the meeting with those who </w:t>
      </w:r>
      <w:r w:rsidR="00711DD9" w:rsidRPr="00363A64">
        <w:t>could not attend, and with those where extra information was to be provided.</w:t>
      </w:r>
    </w:p>
    <w:p w:rsidR="00711DD9" w:rsidRPr="00363A64" w:rsidRDefault="00582D3C" w:rsidP="00404B1E">
      <w:pPr>
        <w:pStyle w:val="Heading4"/>
      </w:pPr>
      <w:r w:rsidRPr="00363A64">
        <w:rPr>
          <w:noProof/>
        </w:rPr>
        <w:drawing>
          <wp:anchor distT="0" distB="0" distL="114300" distR="114300" simplePos="0" relativeHeight="251794432" behindDoc="0" locked="0" layoutInCell="1" allowOverlap="1">
            <wp:simplePos x="0" y="0"/>
            <wp:positionH relativeFrom="column">
              <wp:posOffset>4741545</wp:posOffset>
            </wp:positionH>
            <wp:positionV relativeFrom="paragraph">
              <wp:posOffset>104140</wp:posOffset>
            </wp:positionV>
            <wp:extent cx="998220" cy="2106930"/>
            <wp:effectExtent l="19050" t="0" r="0" b="0"/>
            <wp:wrapSquare wrapText="bothSides"/>
            <wp:docPr id="83" name="Picture 82" descr="Risk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sign.jpg"/>
                    <pic:cNvPicPr/>
                  </pic:nvPicPr>
                  <pic:blipFill>
                    <a:blip r:embed="rId109" cstate="print"/>
                    <a:srcRect l="23880" r="19230"/>
                    <a:stretch>
                      <a:fillRect/>
                    </a:stretch>
                  </pic:blipFill>
                  <pic:spPr>
                    <a:xfrm>
                      <a:off x="0" y="0"/>
                      <a:ext cx="998220" cy="2106930"/>
                    </a:xfrm>
                    <a:prstGeom prst="rect">
                      <a:avLst/>
                    </a:prstGeom>
                  </pic:spPr>
                </pic:pic>
              </a:graphicData>
            </a:graphic>
          </wp:anchor>
        </w:drawing>
      </w:r>
      <w:r w:rsidR="00711DD9" w:rsidRPr="00363A64">
        <w:t>What needs to be communicated?</w:t>
      </w:r>
    </w:p>
    <w:p w:rsidR="00711DD9" w:rsidRPr="00363A64" w:rsidRDefault="00711DD9" w:rsidP="00711DD9">
      <w:pPr>
        <w:pStyle w:val="BodyCopy"/>
        <w:rPr>
          <w:noProof w:val="0"/>
        </w:rPr>
      </w:pPr>
      <w:r w:rsidRPr="00363A64">
        <w:rPr>
          <w:noProof w:val="0"/>
        </w:rPr>
        <w:t xml:space="preserve">Depending on the </w:t>
      </w:r>
      <w:r w:rsidR="008D5465" w:rsidRPr="00363A64">
        <w:rPr>
          <w:noProof w:val="0"/>
        </w:rPr>
        <w:t xml:space="preserve">project there </w:t>
      </w:r>
      <w:r w:rsidRPr="00363A64">
        <w:rPr>
          <w:noProof w:val="0"/>
        </w:rPr>
        <w:t>may be a need to address:</w:t>
      </w:r>
    </w:p>
    <w:p w:rsidR="001F38AD" w:rsidRPr="00363A64" w:rsidRDefault="00711DD9" w:rsidP="000B01A9">
      <w:pPr>
        <w:pStyle w:val="Bullet1"/>
        <w:numPr>
          <w:ilvl w:val="0"/>
          <w:numId w:val="31"/>
        </w:numPr>
      </w:pPr>
      <w:r w:rsidRPr="00363A64">
        <w:t xml:space="preserve">Distribution and/or explanation </w:t>
      </w:r>
      <w:r w:rsidR="008B4797" w:rsidRPr="00363A64">
        <w:t>of all project-related plans. S</w:t>
      </w:r>
      <w:r w:rsidRPr="00363A64">
        <w:t>tandard practice is to ask project team members to treat these (and all other documents provided) as ‘commercial in confidence’</w:t>
      </w:r>
      <w:r w:rsidR="001F38AD" w:rsidRPr="00363A64">
        <w:t>.</w:t>
      </w:r>
      <w:r w:rsidR="000B01A9" w:rsidRPr="00363A64">
        <w:t xml:space="preserve"> </w:t>
      </w:r>
      <w:r w:rsidR="001F38AD" w:rsidRPr="00363A64">
        <w:t>In this context may relate to:</w:t>
      </w:r>
    </w:p>
    <w:p w:rsidR="001F38AD" w:rsidRPr="00363A64" w:rsidRDefault="001F38AD" w:rsidP="00404B1E">
      <w:pPr>
        <w:pStyle w:val="Bullet2"/>
        <w:rPr>
          <w:lang w:val="en-AU"/>
        </w:rPr>
      </w:pPr>
      <w:r w:rsidRPr="00363A64">
        <w:rPr>
          <w:lang w:val="en-AU"/>
        </w:rPr>
        <w:t>Project management plan</w:t>
      </w:r>
    </w:p>
    <w:p w:rsidR="001F38AD" w:rsidRPr="00363A64" w:rsidRDefault="001F38AD" w:rsidP="00404B1E">
      <w:pPr>
        <w:pStyle w:val="Bullet2"/>
        <w:rPr>
          <w:lang w:val="en-AU"/>
        </w:rPr>
      </w:pPr>
      <w:r w:rsidRPr="00363A64">
        <w:rPr>
          <w:lang w:val="en-AU"/>
        </w:rPr>
        <w:t>Communication plan</w:t>
      </w:r>
    </w:p>
    <w:p w:rsidR="00FD3DD2" w:rsidRPr="00363A64" w:rsidRDefault="00FD3DD2" w:rsidP="00404B1E">
      <w:pPr>
        <w:pStyle w:val="Bullet2"/>
        <w:rPr>
          <w:lang w:val="en-AU"/>
        </w:rPr>
      </w:pPr>
      <w:r w:rsidRPr="00363A64">
        <w:rPr>
          <w:lang w:val="en-AU"/>
        </w:rPr>
        <w:t>Risk management plan</w:t>
      </w:r>
    </w:p>
    <w:p w:rsidR="00FD3DD2" w:rsidRPr="00363A64" w:rsidRDefault="00FD3DD2" w:rsidP="00404B1E">
      <w:pPr>
        <w:pStyle w:val="Bullet2"/>
        <w:rPr>
          <w:lang w:val="en-AU"/>
        </w:rPr>
      </w:pPr>
      <w:r w:rsidRPr="00363A64">
        <w:rPr>
          <w:lang w:val="en-AU"/>
        </w:rPr>
        <w:t>Marketing plan</w:t>
      </w:r>
    </w:p>
    <w:p w:rsidR="00711DD9" w:rsidRPr="00363A64" w:rsidRDefault="00711DD9" w:rsidP="000B01A9">
      <w:pPr>
        <w:pStyle w:val="Bullet1"/>
        <w:numPr>
          <w:ilvl w:val="0"/>
          <w:numId w:val="31"/>
        </w:numPr>
      </w:pPr>
      <w:r w:rsidRPr="00363A64">
        <w:t xml:space="preserve">Budget data – covering types of resources available; amounts; budget and other codes; how to access resources; requirements for making purchases on behalf of the </w:t>
      </w:r>
      <w:r w:rsidR="00D41700" w:rsidRPr="00363A64">
        <w:t xml:space="preserve">venue </w:t>
      </w:r>
      <w:r w:rsidRPr="00363A64">
        <w:t>for the project</w:t>
      </w:r>
    </w:p>
    <w:p w:rsidR="00711DD9" w:rsidRPr="00363A64" w:rsidRDefault="00711DD9" w:rsidP="000B01A9">
      <w:pPr>
        <w:pStyle w:val="Bullet1"/>
        <w:numPr>
          <w:ilvl w:val="0"/>
          <w:numId w:val="31"/>
        </w:numPr>
      </w:pPr>
      <w:r w:rsidRPr="00363A64">
        <w:t>Pre</w:t>
      </w:r>
      <w:r w:rsidR="008B4797" w:rsidRPr="00363A64">
        <w:t xml:space="preserve">ferred lines of communication </w:t>
      </w:r>
      <w:r w:rsidRPr="00363A64">
        <w:t>for project activities to facilitate and optimise communication</w:t>
      </w:r>
    </w:p>
    <w:p w:rsidR="00711DD9" w:rsidRPr="00363A64" w:rsidRDefault="008B4797" w:rsidP="000B01A9">
      <w:pPr>
        <w:pStyle w:val="Bullet1"/>
        <w:numPr>
          <w:ilvl w:val="0"/>
          <w:numId w:val="31"/>
        </w:numPr>
      </w:pPr>
      <w:r w:rsidRPr="00363A64">
        <w:lastRenderedPageBreak/>
        <w:t xml:space="preserve">Lines of responsibility </w:t>
      </w:r>
      <w:r w:rsidR="00711DD9" w:rsidRPr="00363A64">
        <w:t>a</w:t>
      </w:r>
      <w:r w:rsidRPr="00363A64">
        <w:t>s they apply for the project. Th</w:t>
      </w:r>
      <w:r w:rsidR="00711DD9" w:rsidRPr="00363A64">
        <w:t>ese are often different to what normally appli</w:t>
      </w:r>
      <w:r w:rsidRPr="00363A64">
        <w:t xml:space="preserve">es so they need to be addressed and </w:t>
      </w:r>
      <w:r w:rsidR="00711DD9" w:rsidRPr="00363A64">
        <w:t>explained</w:t>
      </w:r>
    </w:p>
    <w:p w:rsidR="00711DD9" w:rsidRPr="00363A64" w:rsidRDefault="00711DD9" w:rsidP="000B01A9">
      <w:pPr>
        <w:pStyle w:val="Bullet1"/>
        <w:numPr>
          <w:ilvl w:val="0"/>
          <w:numId w:val="31"/>
        </w:numPr>
      </w:pPr>
      <w:r w:rsidRPr="00363A64">
        <w:t>Delegatio</w:t>
      </w:r>
      <w:r w:rsidR="008B4797" w:rsidRPr="00363A64">
        <w:t xml:space="preserve">n of authority for the project </w:t>
      </w:r>
      <w:r w:rsidRPr="00363A64">
        <w:t>including delegation of tasks, responsibilities, roles</w:t>
      </w:r>
    </w:p>
    <w:p w:rsidR="00711DD9" w:rsidRPr="00363A64" w:rsidRDefault="008B4797" w:rsidP="000B01A9">
      <w:pPr>
        <w:pStyle w:val="Bullet1"/>
        <w:numPr>
          <w:ilvl w:val="0"/>
          <w:numId w:val="31"/>
        </w:numPr>
      </w:pPr>
      <w:r w:rsidRPr="00363A64">
        <w:t xml:space="preserve">Accountability </w:t>
      </w:r>
      <w:r w:rsidR="00711DD9" w:rsidRPr="00363A64">
        <w:t>for allocated duties</w:t>
      </w:r>
    </w:p>
    <w:p w:rsidR="00711DD9" w:rsidRPr="00363A64" w:rsidRDefault="00711DD9" w:rsidP="000B01A9">
      <w:pPr>
        <w:pStyle w:val="Bullet1"/>
        <w:numPr>
          <w:ilvl w:val="0"/>
          <w:numId w:val="31"/>
        </w:numPr>
      </w:pPr>
      <w:r w:rsidRPr="00363A64">
        <w:t>Contact numbers and details – extension numbers, mobile phone numbers, fax numbers, pager numbers, email addresses</w:t>
      </w:r>
    </w:p>
    <w:p w:rsidR="00711DD9" w:rsidRPr="00363A64" w:rsidRDefault="00711DD9" w:rsidP="000B01A9">
      <w:pPr>
        <w:pStyle w:val="Bullet1"/>
        <w:numPr>
          <w:ilvl w:val="0"/>
          <w:numId w:val="31"/>
        </w:numPr>
      </w:pPr>
      <w:r w:rsidRPr="00363A64">
        <w:t xml:space="preserve">All aspects of whatever </w:t>
      </w:r>
      <w:r w:rsidR="00FD3DD2" w:rsidRPr="00363A64">
        <w:t xml:space="preserve">is contained in </w:t>
      </w:r>
      <w:r w:rsidRPr="00363A64">
        <w:t xml:space="preserve">the </w:t>
      </w:r>
      <w:r w:rsidR="00FD3DD2" w:rsidRPr="00363A64">
        <w:t>p</w:t>
      </w:r>
      <w:r w:rsidRPr="00363A64">
        <w:t xml:space="preserve">roject </w:t>
      </w:r>
      <w:r w:rsidR="00FD3DD2" w:rsidRPr="00363A64">
        <w:t>management p</w:t>
      </w:r>
      <w:r w:rsidR="008B4797" w:rsidRPr="00363A64">
        <w:t>lan for the project. T</w:t>
      </w:r>
      <w:r w:rsidRPr="00363A64">
        <w:t>his ca</w:t>
      </w:r>
      <w:r w:rsidR="008B4797" w:rsidRPr="00363A64">
        <w:t xml:space="preserve">n include coverage of attendant or </w:t>
      </w:r>
      <w:r w:rsidRPr="00363A64">
        <w:t xml:space="preserve">sub-plans; timing requirements and/or constraints; resources; outcomes, objectives and deliverables; KPIs; reporting requirements </w:t>
      </w:r>
    </w:p>
    <w:p w:rsidR="00711DD9" w:rsidRPr="00363A64" w:rsidRDefault="00711DD9" w:rsidP="000B01A9">
      <w:pPr>
        <w:pStyle w:val="Bullet1"/>
        <w:numPr>
          <w:ilvl w:val="0"/>
          <w:numId w:val="31"/>
        </w:numPr>
      </w:pPr>
      <w:r w:rsidRPr="00363A64">
        <w:t>Emergency r</w:t>
      </w:r>
      <w:r w:rsidR="008B4797" w:rsidRPr="00363A64">
        <w:t xml:space="preserve">esponse plans for the project </w:t>
      </w:r>
      <w:r w:rsidRPr="00363A64">
        <w:t>detailing what they cover, responsibilities, drills</w:t>
      </w:r>
      <w:r w:rsidR="00FD3DD2" w:rsidRPr="00363A64">
        <w:t>, trigger points for action</w:t>
      </w:r>
      <w:r w:rsidRPr="00363A64">
        <w:t xml:space="preserve"> </w:t>
      </w:r>
    </w:p>
    <w:p w:rsidR="00711DD9" w:rsidRPr="00363A64" w:rsidRDefault="00FD3DD2" w:rsidP="000B01A9">
      <w:pPr>
        <w:pStyle w:val="Bullet1"/>
        <w:numPr>
          <w:ilvl w:val="0"/>
          <w:numId w:val="31"/>
        </w:numPr>
      </w:pPr>
      <w:r w:rsidRPr="00363A64">
        <w:t xml:space="preserve">Health, safety and welfare </w:t>
      </w:r>
      <w:r w:rsidR="008B4797" w:rsidRPr="00363A64">
        <w:t>issues. A</w:t>
      </w:r>
      <w:r w:rsidR="00711DD9" w:rsidRPr="00363A64">
        <w:t xml:space="preserve"> proj</w:t>
      </w:r>
      <w:r w:rsidR="008B4797" w:rsidRPr="00363A64">
        <w:t xml:space="preserve">ect will often raise additional or </w:t>
      </w:r>
      <w:r w:rsidR="00711DD9" w:rsidRPr="00363A64">
        <w:t xml:space="preserve">different issues requiring standard risk management attention. </w:t>
      </w:r>
      <w:r w:rsidR="00404B1E" w:rsidRPr="00363A64">
        <w:br/>
      </w:r>
      <w:r w:rsidR="00404B1E" w:rsidRPr="00363A64">
        <w:br/>
      </w:r>
      <w:r w:rsidR="00711DD9" w:rsidRPr="00363A64">
        <w:t>This may mean certain issues need:</w:t>
      </w:r>
    </w:p>
    <w:p w:rsidR="00711DD9" w:rsidRPr="00363A64" w:rsidRDefault="00711DD9" w:rsidP="00404B1E">
      <w:pPr>
        <w:pStyle w:val="Bullet2"/>
        <w:rPr>
          <w:lang w:val="en-AU"/>
        </w:rPr>
      </w:pPr>
      <w:r w:rsidRPr="00363A64">
        <w:rPr>
          <w:lang w:val="en-AU"/>
        </w:rPr>
        <w:t xml:space="preserve">To be investigated by </w:t>
      </w:r>
      <w:r w:rsidR="00FD3DD2" w:rsidRPr="00363A64">
        <w:rPr>
          <w:lang w:val="en-AU"/>
        </w:rPr>
        <w:t>designated people or agencies</w:t>
      </w:r>
    </w:p>
    <w:p w:rsidR="00711DD9" w:rsidRPr="00363A64" w:rsidRDefault="00711DD9" w:rsidP="00404B1E">
      <w:pPr>
        <w:pStyle w:val="Bullet2"/>
        <w:rPr>
          <w:lang w:val="en-AU"/>
        </w:rPr>
      </w:pPr>
      <w:r w:rsidRPr="00363A64">
        <w:rPr>
          <w:lang w:val="en-AU"/>
        </w:rPr>
        <w:t xml:space="preserve">Job </w:t>
      </w:r>
      <w:r w:rsidR="00FD3DD2" w:rsidRPr="00363A64">
        <w:rPr>
          <w:lang w:val="en-AU"/>
        </w:rPr>
        <w:t>S</w:t>
      </w:r>
      <w:r w:rsidRPr="00363A64">
        <w:rPr>
          <w:lang w:val="en-AU"/>
        </w:rPr>
        <w:t>afety Analysis sheets and procedures prepared for them</w:t>
      </w:r>
    </w:p>
    <w:p w:rsidR="00711DD9" w:rsidRPr="00363A64" w:rsidRDefault="00711DD9" w:rsidP="00404B1E">
      <w:pPr>
        <w:pStyle w:val="Bullet2"/>
        <w:rPr>
          <w:lang w:val="en-AU"/>
        </w:rPr>
      </w:pPr>
      <w:r w:rsidRPr="00363A64">
        <w:rPr>
          <w:lang w:val="en-AU"/>
        </w:rPr>
        <w:t>Specific on-site safety training</w:t>
      </w:r>
    </w:p>
    <w:p w:rsidR="00711DD9" w:rsidRPr="00363A64" w:rsidRDefault="00711DD9" w:rsidP="00404B1E">
      <w:pPr>
        <w:pStyle w:val="Bullet2"/>
        <w:rPr>
          <w:lang w:val="en-AU"/>
        </w:rPr>
      </w:pPr>
      <w:r w:rsidRPr="00363A64">
        <w:rPr>
          <w:lang w:val="en-AU"/>
        </w:rPr>
        <w:t>Provision and use of designated safety clothing and/or equipment</w:t>
      </w:r>
    </w:p>
    <w:p w:rsidR="00711DD9" w:rsidRPr="00363A64" w:rsidRDefault="00711DD9" w:rsidP="000B01A9">
      <w:pPr>
        <w:pStyle w:val="Bullet1"/>
        <w:numPr>
          <w:ilvl w:val="0"/>
          <w:numId w:val="31"/>
        </w:numPr>
      </w:pPr>
      <w:r w:rsidRPr="00363A64">
        <w:t>Y</w:t>
      </w:r>
      <w:r w:rsidR="008B4797" w:rsidRPr="00363A64">
        <w:t>our role as PM</w:t>
      </w:r>
      <w:r w:rsidRPr="00363A64">
        <w:t xml:space="preserve"> ide</w:t>
      </w:r>
      <w:r w:rsidR="008B4797" w:rsidRPr="00363A64">
        <w:t xml:space="preserve">ntifying what you will be doing and </w:t>
      </w:r>
      <w:r w:rsidRPr="00363A64">
        <w:t xml:space="preserve">what staff can expect from you in terms of assistance, supervision, monitoring, oversight, decision making, </w:t>
      </w:r>
      <w:r w:rsidR="00FD3DD2" w:rsidRPr="00363A64">
        <w:t xml:space="preserve">and general support and </w:t>
      </w:r>
      <w:r w:rsidRPr="00363A64">
        <w:t>liaison. A declaration regarding your ‘open door’ policy should be made</w:t>
      </w:r>
    </w:p>
    <w:p w:rsidR="00582D3C" w:rsidRPr="00363A64" w:rsidRDefault="00711DD9" w:rsidP="000B01A9">
      <w:pPr>
        <w:pStyle w:val="Bullet1"/>
        <w:numPr>
          <w:ilvl w:val="0"/>
          <w:numId w:val="31"/>
        </w:numPr>
      </w:pPr>
      <w:r w:rsidRPr="00363A64">
        <w:t>Identification o</w:t>
      </w:r>
      <w:r w:rsidR="008B4797" w:rsidRPr="00363A64">
        <w:t xml:space="preserve">f scheduled project meetings. This should cover timing and location of regular </w:t>
      </w:r>
      <w:r w:rsidRPr="00363A64">
        <w:t>scheduled project meetings and emphasis on the role of these meetings and the importance of the need to attend these.</w:t>
      </w:r>
    </w:p>
    <w:p w:rsidR="00711DD9" w:rsidRPr="00363A64" w:rsidRDefault="00711DD9" w:rsidP="00404B1E">
      <w:pPr>
        <w:pStyle w:val="Heading4"/>
      </w:pPr>
      <w:r w:rsidRPr="00363A64">
        <w:t>How may this communication occur?</w:t>
      </w:r>
    </w:p>
    <w:p w:rsidR="00711DD9" w:rsidRPr="00363A64" w:rsidRDefault="00711DD9" w:rsidP="00404B1E">
      <w:pPr>
        <w:pStyle w:val="BodyCopy"/>
        <w:rPr>
          <w:noProof w:val="0"/>
        </w:rPr>
      </w:pPr>
      <w:r w:rsidRPr="00363A64">
        <w:rPr>
          <w:noProof w:val="0"/>
        </w:rPr>
        <w:t>Several options exist:</w:t>
      </w:r>
    </w:p>
    <w:p w:rsidR="00711DD9" w:rsidRPr="00363A64" w:rsidRDefault="008B4797" w:rsidP="000B01A9">
      <w:pPr>
        <w:pStyle w:val="Bullet1"/>
        <w:numPr>
          <w:ilvl w:val="0"/>
          <w:numId w:val="31"/>
        </w:numPr>
      </w:pPr>
      <w:r w:rsidRPr="00363A64">
        <w:t xml:space="preserve">Face </w:t>
      </w:r>
      <w:r w:rsidR="00711DD9" w:rsidRPr="00363A64">
        <w:t>to</w:t>
      </w:r>
      <w:r w:rsidRPr="00363A64">
        <w:t xml:space="preserve"> </w:t>
      </w:r>
      <w:r w:rsidR="00667AB3" w:rsidRPr="00363A64">
        <w:t>face meeting. T</w:t>
      </w:r>
      <w:r w:rsidR="00711DD9" w:rsidRPr="00363A64">
        <w:t>his is the best option as it allows better follow-up to occur, incorporates non-verbal communication into the process and enables project team members to meet other project team members</w:t>
      </w:r>
    </w:p>
    <w:p w:rsidR="00711DD9" w:rsidRPr="00363A64" w:rsidRDefault="00667AB3" w:rsidP="000B01A9">
      <w:pPr>
        <w:pStyle w:val="Bullet1"/>
        <w:numPr>
          <w:ilvl w:val="0"/>
          <w:numId w:val="31"/>
        </w:numPr>
      </w:pPr>
      <w:r w:rsidRPr="00363A64">
        <w:t xml:space="preserve">Email. This </w:t>
      </w:r>
      <w:r w:rsidR="00711DD9" w:rsidRPr="00363A64">
        <w:t>may be useful to supplement face</w:t>
      </w:r>
      <w:r w:rsidRPr="00363A64">
        <w:t xml:space="preserve"> to face meetings, </w:t>
      </w:r>
      <w:r w:rsidR="00711DD9" w:rsidRPr="00363A64">
        <w:t>for example, where extra information needs to be disseminated</w:t>
      </w:r>
    </w:p>
    <w:p w:rsidR="00711DD9" w:rsidRPr="00363A64" w:rsidRDefault="00667AB3" w:rsidP="000B01A9">
      <w:pPr>
        <w:pStyle w:val="Bullet1"/>
        <w:numPr>
          <w:ilvl w:val="0"/>
          <w:numId w:val="31"/>
        </w:numPr>
      </w:pPr>
      <w:r w:rsidRPr="00363A64">
        <w:t xml:space="preserve">Telephone. This </w:t>
      </w:r>
      <w:r w:rsidR="00711DD9" w:rsidRPr="00363A64">
        <w:t xml:space="preserve">can be useful for contacting team members who could not attend the scheduled main meeting. This can be the case where part-time or casual staff from the </w:t>
      </w:r>
      <w:r w:rsidR="00D41700" w:rsidRPr="00363A64">
        <w:t>venue</w:t>
      </w:r>
      <w:r w:rsidR="00711DD9" w:rsidRPr="00363A64">
        <w:t xml:space="preserve"> are included as team members but cannot attend the initial induction meeting due to work or other commitments</w:t>
      </w:r>
    </w:p>
    <w:p w:rsidR="000B01A9" w:rsidRPr="00363A64" w:rsidRDefault="00667AB3" w:rsidP="000B01A9">
      <w:pPr>
        <w:pStyle w:val="Bullet1"/>
        <w:numPr>
          <w:ilvl w:val="0"/>
          <w:numId w:val="31"/>
        </w:numPr>
      </w:pPr>
      <w:r w:rsidRPr="00363A64">
        <w:t>Staff meeting or briefing. F</w:t>
      </w:r>
      <w:r w:rsidR="00711DD9" w:rsidRPr="00363A64">
        <w:t>or small pro</w:t>
      </w:r>
      <w:r w:rsidRPr="00363A64">
        <w:t xml:space="preserve">jects, the daily staff briefing or </w:t>
      </w:r>
      <w:r w:rsidR="00711DD9" w:rsidRPr="00363A64">
        <w:t>meeting can double as the induction meeting for project staff.</w:t>
      </w:r>
      <w:r w:rsidR="000B01A9" w:rsidRPr="00363A64">
        <w:br w:type="page"/>
      </w:r>
    </w:p>
    <w:p w:rsidR="00FD3DD2" w:rsidRPr="00363A64" w:rsidRDefault="00FD3DD2" w:rsidP="00FD3DD2">
      <w:pPr>
        <w:pStyle w:val="Heading3"/>
      </w:pPr>
      <w:r w:rsidRPr="00363A64">
        <w:lastRenderedPageBreak/>
        <w:t xml:space="preserve">Risk management </w:t>
      </w:r>
    </w:p>
    <w:p w:rsidR="009A1F6C" w:rsidRPr="00363A64" w:rsidRDefault="009A1F6C" w:rsidP="009A1F6C">
      <w:pPr>
        <w:pStyle w:val="BodyCopy"/>
        <w:rPr>
          <w:bCs/>
          <w:noProof w:val="0"/>
        </w:rPr>
      </w:pPr>
      <w:r w:rsidRPr="00363A64">
        <w:rPr>
          <w:bCs/>
          <w:noProof w:val="0"/>
        </w:rPr>
        <w:t>Risk is inherent in every project – no project is ever truly risk free.</w:t>
      </w:r>
    </w:p>
    <w:p w:rsidR="009A1F6C" w:rsidRPr="00363A64" w:rsidRDefault="009A1F6C" w:rsidP="009A1F6C">
      <w:pPr>
        <w:pStyle w:val="BodyCopy"/>
        <w:rPr>
          <w:bCs/>
          <w:noProof w:val="0"/>
        </w:rPr>
      </w:pPr>
      <w:r w:rsidRPr="00363A64">
        <w:rPr>
          <w:bCs/>
          <w:noProof w:val="0"/>
        </w:rPr>
        <w:t xml:space="preserve">It is a fact of life </w:t>
      </w:r>
      <w:r w:rsidR="00667AB3" w:rsidRPr="00363A64">
        <w:rPr>
          <w:bCs/>
          <w:noProof w:val="0"/>
        </w:rPr>
        <w:t xml:space="preserve">that </w:t>
      </w:r>
      <w:r w:rsidRPr="00363A64">
        <w:rPr>
          <w:bCs/>
          <w:noProof w:val="0"/>
        </w:rPr>
        <w:t>bigger projects and projects of a longer duration tend to have more risks to be considered.</w:t>
      </w:r>
    </w:p>
    <w:p w:rsidR="009A1F6C" w:rsidRPr="00363A64" w:rsidRDefault="009A1F6C" w:rsidP="009A1F6C">
      <w:pPr>
        <w:pStyle w:val="BodyCopy"/>
        <w:rPr>
          <w:bCs/>
          <w:noProof w:val="0"/>
        </w:rPr>
      </w:pPr>
      <w:r w:rsidRPr="00363A64">
        <w:rPr>
          <w:bCs/>
          <w:noProof w:val="0"/>
        </w:rPr>
        <w:t>It is also true many small, short-term projects have no formal risk management done for them.</w:t>
      </w:r>
    </w:p>
    <w:p w:rsidR="009A1F6C" w:rsidRPr="00363A64" w:rsidRDefault="000A5D34" w:rsidP="00404B1E">
      <w:pPr>
        <w:pStyle w:val="Heading4"/>
      </w:pPr>
      <w:r w:rsidRPr="00363A64">
        <w:rPr>
          <w:noProof/>
        </w:rPr>
        <w:drawing>
          <wp:anchor distT="0" distB="0" distL="114300" distR="114300" simplePos="0" relativeHeight="251795456" behindDoc="0" locked="0" layoutInCell="1" allowOverlap="1">
            <wp:simplePos x="0" y="0"/>
            <wp:positionH relativeFrom="column">
              <wp:posOffset>3789045</wp:posOffset>
            </wp:positionH>
            <wp:positionV relativeFrom="paragraph">
              <wp:posOffset>266700</wp:posOffset>
            </wp:positionV>
            <wp:extent cx="1753870" cy="1486535"/>
            <wp:effectExtent l="19050" t="0" r="0" b="0"/>
            <wp:wrapSquare wrapText="bothSides"/>
            <wp:docPr id="84" name="Picture 83" descr="Ide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s.jpg"/>
                    <pic:cNvPicPr/>
                  </pic:nvPicPr>
                  <pic:blipFill>
                    <a:blip r:embed="rId94" cstate="print"/>
                    <a:stretch>
                      <a:fillRect/>
                    </a:stretch>
                  </pic:blipFill>
                  <pic:spPr>
                    <a:xfrm>
                      <a:off x="0" y="0"/>
                      <a:ext cx="1753870" cy="1486535"/>
                    </a:xfrm>
                    <a:prstGeom prst="rect">
                      <a:avLst/>
                    </a:prstGeom>
                  </pic:spPr>
                </pic:pic>
              </a:graphicData>
            </a:graphic>
          </wp:anchor>
        </w:drawing>
      </w:r>
      <w:r w:rsidR="009A1F6C" w:rsidRPr="00363A64">
        <w:t>The basis for formal risk management</w:t>
      </w:r>
    </w:p>
    <w:p w:rsidR="009A1F6C" w:rsidRPr="00363A64" w:rsidRDefault="009A1F6C" w:rsidP="009A1F6C">
      <w:pPr>
        <w:pStyle w:val="BodyCopy"/>
        <w:rPr>
          <w:noProof w:val="0"/>
        </w:rPr>
      </w:pPr>
      <w:r w:rsidRPr="00363A64">
        <w:rPr>
          <w:noProof w:val="0"/>
        </w:rPr>
        <w:t>Risk management comprises a three-step process:</w:t>
      </w:r>
    </w:p>
    <w:p w:rsidR="009A1F6C" w:rsidRPr="00363A64" w:rsidRDefault="009A1F6C" w:rsidP="000B01A9">
      <w:pPr>
        <w:pStyle w:val="Bullet1"/>
        <w:numPr>
          <w:ilvl w:val="0"/>
          <w:numId w:val="31"/>
        </w:numPr>
      </w:pPr>
      <w:r w:rsidRPr="00363A64">
        <w:t>Identify risks</w:t>
      </w:r>
    </w:p>
    <w:p w:rsidR="009A1F6C" w:rsidRPr="00363A64" w:rsidRDefault="00667AB3" w:rsidP="000B01A9">
      <w:pPr>
        <w:pStyle w:val="Bullet1"/>
        <w:numPr>
          <w:ilvl w:val="0"/>
          <w:numId w:val="31"/>
        </w:numPr>
      </w:pPr>
      <w:r w:rsidRPr="00363A64">
        <w:t xml:space="preserve">Analyse and </w:t>
      </w:r>
      <w:r w:rsidR="007A6286" w:rsidRPr="00363A64">
        <w:t>evaluate risks. This is a</w:t>
      </w:r>
      <w:r w:rsidR="009A1F6C" w:rsidRPr="00363A64">
        <w:t>lso known as risk appraisal</w:t>
      </w:r>
    </w:p>
    <w:p w:rsidR="00404B1E" w:rsidRPr="00363A64" w:rsidRDefault="009A1F6C" w:rsidP="000B01A9">
      <w:pPr>
        <w:pStyle w:val="Bullet1"/>
        <w:numPr>
          <w:ilvl w:val="0"/>
          <w:numId w:val="31"/>
        </w:numPr>
      </w:pPr>
      <w:r w:rsidRPr="00363A64">
        <w:t>Control the risks.</w:t>
      </w:r>
    </w:p>
    <w:p w:rsidR="009A1F6C" w:rsidRPr="00363A64" w:rsidRDefault="009A1F6C" w:rsidP="00404B1E">
      <w:pPr>
        <w:pStyle w:val="Heading4"/>
      </w:pPr>
      <w:r w:rsidRPr="00363A64">
        <w:t>Risk types</w:t>
      </w:r>
    </w:p>
    <w:p w:rsidR="009A1F6C" w:rsidRPr="00363A64" w:rsidRDefault="009A1F6C" w:rsidP="00404B1E">
      <w:pPr>
        <w:pStyle w:val="BodyCopy"/>
        <w:rPr>
          <w:noProof w:val="0"/>
        </w:rPr>
      </w:pPr>
      <w:r w:rsidRPr="00363A64">
        <w:rPr>
          <w:noProof w:val="0"/>
        </w:rPr>
        <w:t>Risks for a project may be classified as:</w:t>
      </w:r>
    </w:p>
    <w:p w:rsidR="009A1F6C" w:rsidRPr="00363A64" w:rsidRDefault="00667AB3" w:rsidP="000B01A9">
      <w:pPr>
        <w:pStyle w:val="Bullet1"/>
        <w:numPr>
          <w:ilvl w:val="0"/>
          <w:numId w:val="31"/>
        </w:numPr>
      </w:pPr>
      <w:r w:rsidRPr="00363A64">
        <w:t xml:space="preserve">Project-specific risks </w:t>
      </w:r>
      <w:r w:rsidR="009A1F6C" w:rsidRPr="00363A64">
        <w:t>relating to issues effecting, or likely to be impacted by, the project</w:t>
      </w:r>
    </w:p>
    <w:p w:rsidR="009A1F6C" w:rsidRPr="00363A64" w:rsidRDefault="009A1F6C" w:rsidP="000B01A9">
      <w:pPr>
        <w:pStyle w:val="Bullet1"/>
        <w:numPr>
          <w:ilvl w:val="0"/>
          <w:numId w:val="31"/>
        </w:numPr>
      </w:pPr>
      <w:r w:rsidRPr="00363A64">
        <w:t>Customer</w:t>
      </w:r>
      <w:r w:rsidR="00FD3DD2" w:rsidRPr="00363A64">
        <w:t xml:space="preserve"> </w:t>
      </w:r>
      <w:r w:rsidR="007A6286" w:rsidRPr="00363A64">
        <w:t>risk. These are r</w:t>
      </w:r>
      <w:r w:rsidRPr="00363A64">
        <w:t xml:space="preserve">isks faced by customers as a result of </w:t>
      </w:r>
      <w:r w:rsidR="00667AB3" w:rsidRPr="00363A64">
        <w:t xml:space="preserve">the project being undertaken </w:t>
      </w:r>
      <w:r w:rsidRPr="00363A64">
        <w:t xml:space="preserve">at the </w:t>
      </w:r>
      <w:r w:rsidR="00FD3DD2" w:rsidRPr="00363A64">
        <w:t>venue</w:t>
      </w:r>
      <w:r w:rsidRPr="00363A64">
        <w:t xml:space="preserve">: </w:t>
      </w:r>
      <w:r w:rsidR="00FD3DD2" w:rsidRPr="00363A64">
        <w:t xml:space="preserve">health, safety and welfare </w:t>
      </w:r>
      <w:r w:rsidRPr="00363A64">
        <w:t>considerations are critical here to ensure the safety of all patrons</w:t>
      </w:r>
    </w:p>
    <w:p w:rsidR="009A1F6C" w:rsidRPr="00363A64" w:rsidRDefault="007A6286" w:rsidP="000B01A9">
      <w:pPr>
        <w:pStyle w:val="Bullet1"/>
        <w:numPr>
          <w:ilvl w:val="0"/>
          <w:numId w:val="31"/>
        </w:numPr>
      </w:pPr>
      <w:r w:rsidRPr="00363A64">
        <w:t>Staff risks. This includes r</w:t>
      </w:r>
      <w:r w:rsidR="009A1F6C" w:rsidRPr="00363A64">
        <w:t xml:space="preserve">isks faced by staff who </w:t>
      </w:r>
      <w:r w:rsidRPr="00363A64">
        <w:t>are participating in delivering or servicing the project. Once ag</w:t>
      </w:r>
      <w:r w:rsidR="009A1F6C" w:rsidRPr="00363A64">
        <w:t xml:space="preserve">ain, </w:t>
      </w:r>
      <w:r w:rsidR="0062662F" w:rsidRPr="00363A64">
        <w:t xml:space="preserve">health, safety and welfare </w:t>
      </w:r>
      <w:r w:rsidR="009A1F6C" w:rsidRPr="00363A64">
        <w:t>considerations are important and attention should be paid to investigating how the project</w:t>
      </w:r>
      <w:r w:rsidRPr="00363A64">
        <w:t xml:space="preserve"> increases or </w:t>
      </w:r>
      <w:r w:rsidR="009A1F6C" w:rsidRPr="00363A64">
        <w:t>changes the hazards staff might normally encounter</w:t>
      </w:r>
    </w:p>
    <w:p w:rsidR="009A1F6C" w:rsidRPr="00363A64" w:rsidRDefault="007A6286" w:rsidP="000B01A9">
      <w:pPr>
        <w:pStyle w:val="Bullet1"/>
        <w:numPr>
          <w:ilvl w:val="0"/>
          <w:numId w:val="31"/>
        </w:numPr>
      </w:pPr>
      <w:r w:rsidRPr="00363A64">
        <w:t xml:space="preserve">Funding or financial risks relating to, for example, cost over-runs; unforeseen or </w:t>
      </w:r>
      <w:r w:rsidR="009A1F6C" w:rsidRPr="00363A64">
        <w:t>unexpected expenses; failure of financial institutions to provide funding as arranged, promised or expected for the project</w:t>
      </w:r>
    </w:p>
    <w:p w:rsidR="000A5D34" w:rsidRPr="00363A64" w:rsidRDefault="007A6286" w:rsidP="000B01A9">
      <w:pPr>
        <w:pStyle w:val="Bullet1"/>
        <w:numPr>
          <w:ilvl w:val="0"/>
          <w:numId w:val="31"/>
        </w:numPr>
      </w:pPr>
      <w:r w:rsidRPr="00363A64">
        <w:t xml:space="preserve">Outcome or performance risks </w:t>
      </w:r>
      <w:r w:rsidR="009A1F6C" w:rsidRPr="00363A64">
        <w:t>relating to issues where project deliverables are not being (or, have not been) p</w:t>
      </w:r>
      <w:r w:rsidRPr="00363A64">
        <w:t xml:space="preserve">rovided as required or </w:t>
      </w:r>
      <w:r w:rsidR="009150FC" w:rsidRPr="00363A64">
        <w:t>anticipated</w:t>
      </w:r>
    </w:p>
    <w:p w:rsidR="009A1F6C" w:rsidRPr="00363A64" w:rsidRDefault="007A6286" w:rsidP="000B01A9">
      <w:pPr>
        <w:pStyle w:val="Bullet1"/>
        <w:numPr>
          <w:ilvl w:val="0"/>
          <w:numId w:val="31"/>
        </w:numPr>
      </w:pPr>
      <w:r w:rsidRPr="00363A64">
        <w:t xml:space="preserve">Environmental risks </w:t>
      </w:r>
      <w:r w:rsidR="009A1F6C" w:rsidRPr="00363A64">
        <w:t>which may address possible pollution issues arising from noise, air, water and/or waste disposal</w:t>
      </w:r>
    </w:p>
    <w:p w:rsidR="009A1F6C" w:rsidRPr="00363A64" w:rsidRDefault="007A6286" w:rsidP="000B01A9">
      <w:pPr>
        <w:pStyle w:val="Bullet1"/>
        <w:numPr>
          <w:ilvl w:val="0"/>
          <w:numId w:val="31"/>
        </w:numPr>
      </w:pPr>
      <w:r w:rsidRPr="00363A64">
        <w:t xml:space="preserve">Technological risks </w:t>
      </w:r>
      <w:r w:rsidR="009A1F6C" w:rsidRPr="00363A64">
        <w:t>which may aris</w:t>
      </w:r>
      <w:r w:rsidRPr="00363A64">
        <w:t xml:space="preserve">e if the wrong ‘system’ is used or </w:t>
      </w:r>
      <w:r w:rsidR="009A1F6C" w:rsidRPr="00363A64">
        <w:t>purchased. Thi</w:t>
      </w:r>
      <w:r w:rsidRPr="00363A64">
        <w:t>s may relate to ensuring an out</w:t>
      </w:r>
      <w:r w:rsidR="009A1F6C" w:rsidRPr="00363A64">
        <w:t>dated system is not purchased; ensuri</w:t>
      </w:r>
      <w:r w:rsidRPr="00363A64">
        <w:t xml:space="preserve">ng the purchase of a new system or </w:t>
      </w:r>
      <w:r w:rsidR="009A1F6C" w:rsidRPr="00363A64">
        <w:t xml:space="preserve">equipment will integrate with existing systems or will integrate with other systems </w:t>
      </w:r>
      <w:r w:rsidR="0062662F" w:rsidRPr="00363A64">
        <w:t xml:space="preserve">to </w:t>
      </w:r>
      <w:r w:rsidRPr="00363A64">
        <w:t xml:space="preserve">be bought or might be </w:t>
      </w:r>
      <w:r w:rsidR="009A1F6C" w:rsidRPr="00363A64">
        <w:t>needed in the future</w:t>
      </w:r>
    </w:p>
    <w:p w:rsidR="000B01A9" w:rsidRPr="00363A64" w:rsidRDefault="007A6286" w:rsidP="000B01A9">
      <w:pPr>
        <w:pStyle w:val="Bullet1"/>
        <w:numPr>
          <w:ilvl w:val="0"/>
          <w:numId w:val="31"/>
        </w:numPr>
      </w:pPr>
      <w:r w:rsidRPr="00363A64">
        <w:t xml:space="preserve">Legal risks </w:t>
      </w:r>
      <w:r w:rsidR="009A1F6C" w:rsidRPr="00363A64">
        <w:t xml:space="preserve">relating to issues where the </w:t>
      </w:r>
      <w:r w:rsidR="0062662F" w:rsidRPr="00363A64">
        <w:t xml:space="preserve">venue </w:t>
      </w:r>
      <w:r w:rsidR="009A1F6C" w:rsidRPr="00363A64">
        <w:t>fails to comply with legislated requirements and/or breaches enforceable contractual provisions.</w:t>
      </w:r>
    </w:p>
    <w:p w:rsidR="000B01A9" w:rsidRPr="00363A64" w:rsidRDefault="000B01A9">
      <w:pPr>
        <w:rPr>
          <w:rFonts w:ascii="Helvetica" w:eastAsiaTheme="minorHAnsi" w:hAnsi="Helvetica"/>
          <w:lang w:eastAsia="en-US"/>
        </w:rPr>
      </w:pPr>
      <w:r w:rsidRPr="00363A64">
        <w:br w:type="page"/>
      </w:r>
    </w:p>
    <w:p w:rsidR="009A1F6C" w:rsidRPr="00363A64" w:rsidRDefault="000A5D34" w:rsidP="000A5D34">
      <w:pPr>
        <w:pStyle w:val="Heading3"/>
      </w:pPr>
      <w:r w:rsidRPr="00363A64">
        <w:rPr>
          <w:noProof/>
        </w:rPr>
        <w:lastRenderedPageBreak/>
        <w:drawing>
          <wp:anchor distT="0" distB="0" distL="114300" distR="114300" simplePos="0" relativeHeight="251796480" behindDoc="0" locked="0" layoutInCell="1" allowOverlap="1">
            <wp:simplePos x="0" y="0"/>
            <wp:positionH relativeFrom="column">
              <wp:posOffset>3970655</wp:posOffset>
            </wp:positionH>
            <wp:positionV relativeFrom="paragraph">
              <wp:posOffset>442595</wp:posOffset>
            </wp:positionV>
            <wp:extent cx="1602740" cy="858520"/>
            <wp:effectExtent l="19050" t="0" r="0" b="0"/>
            <wp:wrapSquare wrapText="bothSides"/>
            <wp:docPr id="85" name="Picture 84" descr="MC90005661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56615.WMF"/>
                    <pic:cNvPicPr/>
                  </pic:nvPicPr>
                  <pic:blipFill>
                    <a:blip r:embed="rId110" cstate="print"/>
                    <a:stretch>
                      <a:fillRect/>
                    </a:stretch>
                  </pic:blipFill>
                  <pic:spPr>
                    <a:xfrm>
                      <a:off x="0" y="0"/>
                      <a:ext cx="1602740" cy="858520"/>
                    </a:xfrm>
                    <a:prstGeom prst="rect">
                      <a:avLst/>
                    </a:prstGeom>
                  </pic:spPr>
                </pic:pic>
              </a:graphicData>
            </a:graphic>
          </wp:anchor>
        </w:drawing>
      </w:r>
      <w:r w:rsidR="009A1F6C" w:rsidRPr="00363A64">
        <w:t>Risk Management Plan</w:t>
      </w:r>
    </w:p>
    <w:p w:rsidR="009A1F6C" w:rsidRPr="00363A64" w:rsidRDefault="007A6286" w:rsidP="00404B1E">
      <w:pPr>
        <w:pStyle w:val="BodyCopy"/>
        <w:rPr>
          <w:noProof w:val="0"/>
        </w:rPr>
      </w:pPr>
      <w:r w:rsidRPr="00363A64">
        <w:rPr>
          <w:noProof w:val="0"/>
        </w:rPr>
        <w:t>For each relevant or i</w:t>
      </w:r>
      <w:r w:rsidR="009A1F6C" w:rsidRPr="00363A64">
        <w:rPr>
          <w:noProof w:val="0"/>
        </w:rPr>
        <w:t>dentified risk you should:</w:t>
      </w:r>
    </w:p>
    <w:p w:rsidR="009A1F6C" w:rsidRPr="00363A64" w:rsidRDefault="009A1F6C" w:rsidP="000B01A9">
      <w:pPr>
        <w:pStyle w:val="Bullet1"/>
        <w:numPr>
          <w:ilvl w:val="0"/>
          <w:numId w:val="31"/>
        </w:numPr>
      </w:pPr>
      <w:r w:rsidRPr="00363A64">
        <w:t xml:space="preserve">Identify and describe the risk </w:t>
      </w:r>
      <w:r w:rsidR="007A6286" w:rsidRPr="00363A64">
        <w:t>comprehensively and accurately insofar as this is possible</w:t>
      </w:r>
      <w:r w:rsidRPr="00363A64">
        <w:t xml:space="preserve"> using qualitative description (defining and describing the risk) and quantitative descript</w:t>
      </w:r>
      <w:r w:rsidR="007A6286" w:rsidRPr="00363A64">
        <w:t>ion (attaching figures, numbers and</w:t>
      </w:r>
      <w:r w:rsidRPr="00363A64">
        <w:t xml:space="preserve"> statistics to the risk)</w:t>
      </w:r>
    </w:p>
    <w:p w:rsidR="009A1F6C" w:rsidRPr="00363A64" w:rsidRDefault="009A1F6C" w:rsidP="000B01A9">
      <w:pPr>
        <w:pStyle w:val="Bullet1"/>
        <w:numPr>
          <w:ilvl w:val="0"/>
          <w:numId w:val="31"/>
        </w:numPr>
      </w:pPr>
      <w:r w:rsidRPr="00363A64">
        <w:t>Place each identified risk into a project-specific Risk Register</w:t>
      </w:r>
    </w:p>
    <w:p w:rsidR="009A1F6C" w:rsidRPr="00363A64" w:rsidRDefault="007A6286" w:rsidP="000B01A9">
      <w:pPr>
        <w:pStyle w:val="Bullet1"/>
        <w:numPr>
          <w:ilvl w:val="0"/>
          <w:numId w:val="31"/>
        </w:numPr>
      </w:pPr>
      <w:r w:rsidRPr="00363A64">
        <w:t xml:space="preserve">Give each risk a code or </w:t>
      </w:r>
      <w:r w:rsidR="009A1F6C" w:rsidRPr="00363A64">
        <w:t xml:space="preserve">number to help locate it on the internal </w:t>
      </w:r>
      <w:r w:rsidR="0062662F" w:rsidRPr="00363A64">
        <w:t xml:space="preserve">venue </w:t>
      </w:r>
      <w:r w:rsidRPr="00363A64">
        <w:t>system. T</w:t>
      </w:r>
      <w:r w:rsidR="009A1F6C" w:rsidRPr="00363A64">
        <w:t xml:space="preserve">his code can also be used as the basis for further action, funding </w:t>
      </w:r>
      <w:r w:rsidR="00D41700" w:rsidRPr="00363A64">
        <w:t>and reference purposes</w:t>
      </w:r>
    </w:p>
    <w:p w:rsidR="009A1F6C" w:rsidRPr="00363A64" w:rsidRDefault="009A1F6C" w:rsidP="000B01A9">
      <w:pPr>
        <w:pStyle w:val="Bullet1"/>
        <w:numPr>
          <w:ilvl w:val="0"/>
          <w:numId w:val="31"/>
        </w:numPr>
      </w:pPr>
      <w:r w:rsidRPr="00363A64">
        <w:t xml:space="preserve">Calculate the likelihood of </w:t>
      </w:r>
      <w:r w:rsidR="007A6286" w:rsidRPr="00363A64">
        <w:t>each identified risk occurring</w:t>
      </w:r>
      <w:r w:rsidRPr="00363A64">
        <w:t xml:space="preserve"> in descriptive terms such as ‘</w:t>
      </w:r>
      <w:r w:rsidR="0062662F" w:rsidRPr="00363A64">
        <w:t>Very likely</w:t>
      </w:r>
      <w:r w:rsidRPr="00363A64">
        <w:t>’, ‘</w:t>
      </w:r>
      <w:r w:rsidR="0062662F" w:rsidRPr="00363A64">
        <w:t>Likely</w:t>
      </w:r>
      <w:r w:rsidRPr="00363A64">
        <w:t>’</w:t>
      </w:r>
      <w:r w:rsidR="0062662F" w:rsidRPr="00363A64">
        <w:t>, ‘Unlikely’</w:t>
      </w:r>
      <w:r w:rsidRPr="00363A64">
        <w:t xml:space="preserve"> or ‘</w:t>
      </w:r>
      <w:r w:rsidR="0062662F" w:rsidRPr="00363A64">
        <w:t>Very unlikely</w:t>
      </w:r>
      <w:r w:rsidRPr="00363A64">
        <w:t>’</w:t>
      </w:r>
    </w:p>
    <w:p w:rsidR="009A1F6C" w:rsidRPr="00363A64" w:rsidRDefault="009A1F6C" w:rsidP="000B01A9">
      <w:pPr>
        <w:pStyle w:val="Bullet1"/>
        <w:numPr>
          <w:ilvl w:val="0"/>
          <w:numId w:val="31"/>
        </w:numPr>
      </w:pPr>
      <w:r w:rsidRPr="00363A64">
        <w:t xml:space="preserve">Determine the severity of the </w:t>
      </w:r>
      <w:r w:rsidR="0062662F" w:rsidRPr="00363A64">
        <w:t xml:space="preserve">consequence </w:t>
      </w:r>
      <w:r w:rsidRPr="00363A64">
        <w:t xml:space="preserve">of each </w:t>
      </w:r>
      <w:r w:rsidR="007A6286" w:rsidRPr="00363A64">
        <w:t>identified risk if it occurs. T</w:t>
      </w:r>
      <w:r w:rsidRPr="00363A64">
        <w:t>his may be in statistical terms or ‘</w:t>
      </w:r>
      <w:r w:rsidR="0062662F" w:rsidRPr="00363A64">
        <w:t>Major</w:t>
      </w:r>
      <w:r w:rsidRPr="00363A64">
        <w:t xml:space="preserve">’, </w:t>
      </w:r>
      <w:r w:rsidR="0062662F" w:rsidRPr="00363A64">
        <w:t>‘Serious</w:t>
      </w:r>
      <w:r w:rsidRPr="00363A64">
        <w:t>‘</w:t>
      </w:r>
      <w:r w:rsidR="0062662F" w:rsidRPr="00363A64">
        <w:t>, ‘Minor</w:t>
      </w:r>
      <w:r w:rsidRPr="00363A64">
        <w:t>’ or ‘</w:t>
      </w:r>
      <w:r w:rsidR="0062662F" w:rsidRPr="00363A64">
        <w:t>Insignificant</w:t>
      </w:r>
      <w:r w:rsidRPr="00363A64">
        <w:t>’</w:t>
      </w:r>
    </w:p>
    <w:p w:rsidR="0062662F" w:rsidRPr="00363A64" w:rsidRDefault="0062662F" w:rsidP="000B01A9">
      <w:pPr>
        <w:pStyle w:val="Bullet1"/>
        <w:numPr>
          <w:ilvl w:val="0"/>
          <w:numId w:val="31"/>
        </w:numPr>
      </w:pPr>
      <w:r w:rsidRPr="00363A64">
        <w:t>Tabulate the likelihood and consequence of each</w:t>
      </w:r>
      <w:r w:rsidR="007A6286" w:rsidRPr="00363A64">
        <w:t xml:space="preserve"> risk to determine its rating </w:t>
      </w:r>
      <w:r w:rsidRPr="00363A64">
        <w:t>such as ‘Low’, ‘Medium’, ‘High’ and ‘Extreme’</w:t>
      </w:r>
    </w:p>
    <w:p w:rsidR="00404B1E" w:rsidRPr="00363A64" w:rsidRDefault="0062662F" w:rsidP="000B01A9">
      <w:pPr>
        <w:pStyle w:val="Bullet1"/>
        <w:numPr>
          <w:ilvl w:val="0"/>
          <w:numId w:val="31"/>
        </w:numPr>
      </w:pPr>
      <w:r w:rsidRPr="00363A64">
        <w:t xml:space="preserve">Develop </w:t>
      </w:r>
      <w:r w:rsidR="009A1F6C" w:rsidRPr="00363A64">
        <w:t>coping</w:t>
      </w:r>
      <w:r w:rsidR="007A6286" w:rsidRPr="00363A64">
        <w:t xml:space="preserve"> and </w:t>
      </w:r>
      <w:r w:rsidRPr="00363A64">
        <w:t>control</w:t>
      </w:r>
      <w:r w:rsidR="009A1F6C" w:rsidRPr="00363A64">
        <w:t xml:space="preserve"> mechanism</w:t>
      </w:r>
      <w:r w:rsidRPr="00363A64">
        <w:t>s</w:t>
      </w:r>
      <w:r w:rsidR="009A1F6C" w:rsidRPr="00363A64">
        <w:t xml:space="preserve"> to be adopted by the </w:t>
      </w:r>
      <w:r w:rsidRPr="00363A64">
        <w:t xml:space="preserve">venue </w:t>
      </w:r>
      <w:r w:rsidR="009A1F6C" w:rsidRPr="00363A64">
        <w:t xml:space="preserve">to address each identified risk – see </w:t>
      </w:r>
      <w:r w:rsidR="009A1F6C" w:rsidRPr="00363A64">
        <w:rPr>
          <w:u w:val="single"/>
        </w:rPr>
        <w:t>‘Options in response to identified risk’</w:t>
      </w:r>
      <w:r w:rsidR="009A1F6C" w:rsidRPr="00363A64">
        <w:t xml:space="preserve"> and </w:t>
      </w:r>
      <w:r w:rsidR="009A1F6C" w:rsidRPr="00363A64">
        <w:rPr>
          <w:u w:val="single"/>
        </w:rPr>
        <w:t>‘Contingency Plans’</w:t>
      </w:r>
      <w:r w:rsidR="009A1F6C" w:rsidRPr="00363A64">
        <w:t>.</w:t>
      </w:r>
    </w:p>
    <w:p w:rsidR="009A1F6C" w:rsidRPr="00363A64" w:rsidRDefault="009A1F6C" w:rsidP="000A5D34">
      <w:pPr>
        <w:pStyle w:val="Heading4"/>
      </w:pPr>
      <w:r w:rsidRPr="00363A64">
        <w:t>Project-based risk evaluation tools</w:t>
      </w:r>
    </w:p>
    <w:p w:rsidR="009A1F6C" w:rsidRPr="00363A64" w:rsidRDefault="009A1F6C" w:rsidP="00404B1E">
      <w:pPr>
        <w:pStyle w:val="BodyCopy"/>
        <w:rPr>
          <w:noProof w:val="0"/>
        </w:rPr>
      </w:pPr>
      <w:r w:rsidRPr="00363A64">
        <w:rPr>
          <w:noProof w:val="0"/>
        </w:rPr>
        <w:t xml:space="preserve">Most risk management for </w:t>
      </w:r>
      <w:r w:rsidR="0062662F" w:rsidRPr="00363A64">
        <w:rPr>
          <w:noProof w:val="0"/>
        </w:rPr>
        <w:t>industry</w:t>
      </w:r>
      <w:r w:rsidRPr="00363A64">
        <w:rPr>
          <w:noProof w:val="0"/>
        </w:rPr>
        <w:t xml:space="preserve">-based projects are determined on the basis of experience, previous </w:t>
      </w:r>
      <w:r w:rsidR="0062662F" w:rsidRPr="00363A64">
        <w:rPr>
          <w:noProof w:val="0"/>
        </w:rPr>
        <w:t xml:space="preserve">venue </w:t>
      </w:r>
      <w:r w:rsidRPr="00363A64">
        <w:rPr>
          <w:noProof w:val="0"/>
        </w:rPr>
        <w:t>history and formal investigation into the project.</w:t>
      </w:r>
    </w:p>
    <w:p w:rsidR="009A1F6C" w:rsidRPr="00363A64" w:rsidRDefault="009A1F6C" w:rsidP="00DB5033">
      <w:pPr>
        <w:pStyle w:val="BodyCopy"/>
        <w:rPr>
          <w:b/>
          <w:i/>
          <w:noProof w:val="0"/>
        </w:rPr>
      </w:pPr>
      <w:r w:rsidRPr="00363A64">
        <w:rPr>
          <w:b/>
          <w:i/>
          <w:noProof w:val="0"/>
        </w:rPr>
        <w:t>Experience and previous history</w:t>
      </w:r>
    </w:p>
    <w:p w:rsidR="009A1F6C" w:rsidRPr="00363A64" w:rsidRDefault="009A1F6C" w:rsidP="00404B1E">
      <w:pPr>
        <w:pStyle w:val="BodyCopy"/>
        <w:rPr>
          <w:noProof w:val="0"/>
        </w:rPr>
      </w:pPr>
      <w:r w:rsidRPr="00363A64">
        <w:rPr>
          <w:noProof w:val="0"/>
        </w:rPr>
        <w:t>This involves:</w:t>
      </w:r>
    </w:p>
    <w:p w:rsidR="009A1F6C" w:rsidRPr="00363A64" w:rsidRDefault="009A1F6C" w:rsidP="000B01A9">
      <w:pPr>
        <w:pStyle w:val="Bullet1"/>
        <w:numPr>
          <w:ilvl w:val="0"/>
          <w:numId w:val="31"/>
        </w:numPr>
      </w:pPr>
      <w:r w:rsidRPr="00363A64">
        <w:t>Gathering together staff who have worked on previous similar projects and seeking their inp</w:t>
      </w:r>
      <w:r w:rsidR="007A6286" w:rsidRPr="00363A64">
        <w:t>ut regarding risk managemen</w:t>
      </w:r>
      <w:r w:rsidRPr="00363A64">
        <w:t>t</w:t>
      </w:r>
      <w:r w:rsidR="007A6286" w:rsidRPr="00363A64">
        <w:t>.</w:t>
      </w:r>
      <w:r w:rsidRPr="00363A64">
        <w:t xml:space="preserve"> </w:t>
      </w:r>
      <w:r w:rsidR="007A6286" w:rsidRPr="00363A64">
        <w:t xml:space="preserve">It </w:t>
      </w:r>
      <w:r w:rsidRPr="00363A64">
        <w:t>is really useful to speak to previous Project Managers</w:t>
      </w:r>
      <w:r w:rsidR="0062662F" w:rsidRPr="00363A64">
        <w:t>.</w:t>
      </w:r>
      <w:r w:rsidR="000B01A9" w:rsidRPr="00363A64">
        <w:t xml:space="preserve"> </w:t>
      </w:r>
      <w:r w:rsidR="0062662F" w:rsidRPr="00363A64">
        <w:t>I</w:t>
      </w:r>
      <w:r w:rsidRPr="00363A64">
        <w:t xml:space="preserve">f previous PMs have left the </w:t>
      </w:r>
      <w:r w:rsidR="0062662F" w:rsidRPr="00363A64">
        <w:t>venue</w:t>
      </w:r>
      <w:r w:rsidRPr="00363A64">
        <w:t>, try to find out where they are now and talk to them</w:t>
      </w:r>
    </w:p>
    <w:p w:rsidR="000A5D34" w:rsidRPr="00363A64" w:rsidRDefault="009A1F6C" w:rsidP="000B01A9">
      <w:pPr>
        <w:pStyle w:val="Bullet1"/>
        <w:numPr>
          <w:ilvl w:val="0"/>
          <w:numId w:val="31"/>
        </w:numPr>
      </w:pPr>
      <w:r w:rsidRPr="00363A64">
        <w:t xml:space="preserve">Speaking to </w:t>
      </w:r>
      <w:r w:rsidR="00714EED" w:rsidRPr="00363A64">
        <w:t xml:space="preserve">management </w:t>
      </w:r>
      <w:r w:rsidRPr="00363A64">
        <w:t>(and other relevant stakeholders – internal and/or external) about their recollections regarding previous projects</w:t>
      </w:r>
    </w:p>
    <w:p w:rsidR="009A1F6C" w:rsidRPr="00363A64" w:rsidRDefault="009A1F6C" w:rsidP="000B01A9">
      <w:pPr>
        <w:pStyle w:val="Bullet1"/>
        <w:numPr>
          <w:ilvl w:val="0"/>
          <w:numId w:val="31"/>
        </w:numPr>
      </w:pPr>
      <w:r w:rsidRPr="00363A64">
        <w:t xml:space="preserve">Analysing documentation within the </w:t>
      </w:r>
      <w:r w:rsidR="00714EED" w:rsidRPr="00363A64">
        <w:t xml:space="preserve">business </w:t>
      </w:r>
      <w:r w:rsidR="007A6286" w:rsidRPr="00363A64">
        <w:t xml:space="preserve">to identify lessons learned </w:t>
      </w:r>
      <w:r w:rsidRPr="00363A64">
        <w:t xml:space="preserve">such as reading previous contracts, project reviews </w:t>
      </w:r>
      <w:r w:rsidR="00714EED" w:rsidRPr="00363A64">
        <w:t>and evaluation reports and results</w:t>
      </w:r>
    </w:p>
    <w:p w:rsidR="000A5D34" w:rsidRPr="00363A64" w:rsidRDefault="009A1F6C" w:rsidP="000B01A9">
      <w:pPr>
        <w:pStyle w:val="Bullet1"/>
        <w:numPr>
          <w:ilvl w:val="0"/>
          <w:numId w:val="31"/>
        </w:numPr>
      </w:pPr>
      <w:r w:rsidRPr="00363A64">
        <w:t>Conducting Brainstorming sessions to identify possible risks.</w:t>
      </w:r>
    </w:p>
    <w:p w:rsidR="009A1F6C" w:rsidRPr="00363A64" w:rsidRDefault="009A1F6C" w:rsidP="00DB5033">
      <w:pPr>
        <w:pStyle w:val="BodyCopy"/>
        <w:rPr>
          <w:b/>
          <w:i/>
          <w:noProof w:val="0"/>
        </w:rPr>
      </w:pPr>
      <w:r w:rsidRPr="00363A64">
        <w:rPr>
          <w:b/>
          <w:i/>
          <w:noProof w:val="0"/>
        </w:rPr>
        <w:t>Formal investigation</w:t>
      </w:r>
    </w:p>
    <w:p w:rsidR="009A1F6C" w:rsidRPr="00363A64" w:rsidRDefault="009A1F6C" w:rsidP="00404B1E">
      <w:pPr>
        <w:pStyle w:val="BodyCopy"/>
        <w:rPr>
          <w:noProof w:val="0"/>
        </w:rPr>
      </w:pPr>
      <w:r w:rsidRPr="00363A64">
        <w:rPr>
          <w:noProof w:val="0"/>
        </w:rPr>
        <w:t>This can include:</w:t>
      </w:r>
    </w:p>
    <w:p w:rsidR="009A1F6C" w:rsidRPr="00363A64" w:rsidRDefault="009A1F6C" w:rsidP="000B01A9">
      <w:pPr>
        <w:pStyle w:val="Bullet1"/>
        <w:numPr>
          <w:ilvl w:val="0"/>
          <w:numId w:val="31"/>
        </w:numPr>
      </w:pPr>
      <w:r w:rsidRPr="00363A64">
        <w:t xml:space="preserve">Paying for the services of a professional, external project management business who have experience (a) with this type of project, and (b) the </w:t>
      </w:r>
      <w:r w:rsidR="00714EED" w:rsidRPr="00363A64">
        <w:t xml:space="preserve">hospitality </w:t>
      </w:r>
      <w:r w:rsidR="00404B1E" w:rsidRPr="00363A64">
        <w:t>industry</w:t>
      </w:r>
    </w:p>
    <w:p w:rsidR="000B01A9" w:rsidRPr="00363A64" w:rsidRDefault="009A1F6C" w:rsidP="000B01A9">
      <w:pPr>
        <w:pStyle w:val="Bullet1"/>
        <w:numPr>
          <w:ilvl w:val="0"/>
          <w:numId w:val="31"/>
        </w:numPr>
      </w:pPr>
      <w:r w:rsidRPr="00363A64">
        <w:t xml:space="preserve">Using fault-tree analysis (FTA) and/or </w:t>
      </w:r>
      <w:r w:rsidR="007A6286" w:rsidRPr="00363A64">
        <w:t>Fishbone (Ishikawa) diagrams. T</w:t>
      </w:r>
      <w:r w:rsidRPr="00363A64">
        <w:t>hese are techniques used to help identify possible causes for a risk and relate these possible causes to each</w:t>
      </w:r>
      <w:r w:rsidR="007A6286" w:rsidRPr="00363A64">
        <w:t xml:space="preserve"> other and the projected result or </w:t>
      </w:r>
      <w:r w:rsidRPr="00363A64">
        <w:t>outcome of the risk eventua</w:t>
      </w:r>
      <w:r w:rsidR="00404B1E" w:rsidRPr="00363A64">
        <w:t>ting (linking cause and effect)</w:t>
      </w:r>
      <w:r w:rsidR="000B01A9" w:rsidRPr="00363A64">
        <w:br w:type="page"/>
      </w:r>
    </w:p>
    <w:p w:rsidR="009A1F6C" w:rsidRPr="00363A64" w:rsidRDefault="009A1F6C" w:rsidP="000B01A9">
      <w:pPr>
        <w:pStyle w:val="Bullet1"/>
        <w:numPr>
          <w:ilvl w:val="0"/>
          <w:numId w:val="31"/>
        </w:numPr>
      </w:pPr>
      <w:r w:rsidRPr="00363A64">
        <w:lastRenderedPageBreak/>
        <w:t xml:space="preserve">Software programs can </w:t>
      </w:r>
      <w:r w:rsidR="007A6286" w:rsidRPr="00363A64">
        <w:t>be used to assist with these. I</w:t>
      </w:r>
      <w:r w:rsidRPr="00363A64">
        <w:t>t is not reco</w:t>
      </w:r>
      <w:r w:rsidR="007A6286" w:rsidRPr="00363A64">
        <w:t>mmended you use these approaches</w:t>
      </w:r>
      <w:r w:rsidRPr="00363A64">
        <w:t xml:space="preserve"> unless you have previous experience with them, or unless you have someone to help you who has previous experience with them.</w:t>
      </w:r>
    </w:p>
    <w:p w:rsidR="009A1F6C" w:rsidRPr="00363A64" w:rsidRDefault="009A1F6C" w:rsidP="00404B1E">
      <w:pPr>
        <w:pStyle w:val="BodyCopy"/>
        <w:rPr>
          <w:noProof w:val="0"/>
        </w:rPr>
      </w:pPr>
      <w:r w:rsidRPr="00363A64">
        <w:rPr>
          <w:noProof w:val="0"/>
        </w:rPr>
        <w:t>See also:</w:t>
      </w:r>
    </w:p>
    <w:p w:rsidR="009A1F6C" w:rsidRPr="00363A64" w:rsidRDefault="00B977B5" w:rsidP="000B01A9">
      <w:pPr>
        <w:pStyle w:val="Bullet1"/>
        <w:numPr>
          <w:ilvl w:val="0"/>
          <w:numId w:val="31"/>
        </w:numPr>
        <w:rPr>
          <w:rFonts w:ascii="Arial" w:hAnsi="Arial"/>
          <w:sz w:val="24"/>
          <w:szCs w:val="24"/>
        </w:rPr>
      </w:pPr>
      <w:hyperlink r:id="rId111" w:history="1">
        <w:r w:rsidR="009A1F6C" w:rsidRPr="00363A64">
          <w:rPr>
            <w:rStyle w:val="Hyperlink"/>
            <w:rFonts w:eastAsia="Calibri" w:cs="Calibri"/>
            <w:szCs w:val="16"/>
            <w:lang w:eastAsia="ar-SA"/>
          </w:rPr>
          <w:t>http://en.wikipedia.org/wiki/Fault_tree_analysis</w:t>
        </w:r>
      </w:hyperlink>
    </w:p>
    <w:p w:rsidR="009A1F6C" w:rsidRPr="00363A64" w:rsidRDefault="00B977B5" w:rsidP="000B01A9">
      <w:pPr>
        <w:pStyle w:val="Bullet1"/>
        <w:numPr>
          <w:ilvl w:val="0"/>
          <w:numId w:val="31"/>
        </w:numPr>
        <w:rPr>
          <w:rFonts w:ascii="Arial" w:hAnsi="Arial"/>
          <w:sz w:val="24"/>
          <w:szCs w:val="24"/>
        </w:rPr>
      </w:pPr>
      <w:hyperlink r:id="rId112" w:history="1">
        <w:r w:rsidR="009A1F6C" w:rsidRPr="00363A64">
          <w:rPr>
            <w:rStyle w:val="Hyperlink"/>
            <w:rFonts w:eastAsia="Calibri" w:cs="Calibri"/>
            <w:szCs w:val="16"/>
            <w:lang w:eastAsia="ar-SA"/>
          </w:rPr>
          <w:t>http://www.mindtools.com/pages/article/newTMC_03.htm</w:t>
        </w:r>
      </w:hyperlink>
      <w:r w:rsidR="00404B1E" w:rsidRPr="00363A64">
        <w:t>.</w:t>
      </w:r>
      <w:r w:rsidR="009A1F6C" w:rsidRPr="00363A64">
        <w:rPr>
          <w:rFonts w:ascii="Arial" w:hAnsi="Arial"/>
          <w:sz w:val="24"/>
          <w:szCs w:val="24"/>
        </w:rPr>
        <w:t xml:space="preserve"> </w:t>
      </w:r>
    </w:p>
    <w:p w:rsidR="009A1F6C" w:rsidRPr="00363A64" w:rsidRDefault="009A1F6C" w:rsidP="00714EED">
      <w:pPr>
        <w:pStyle w:val="Heading3"/>
      </w:pPr>
      <w:r w:rsidRPr="00363A64">
        <w:t>Options in response to identified risk</w:t>
      </w:r>
    </w:p>
    <w:p w:rsidR="009A1F6C" w:rsidRPr="00363A64" w:rsidRDefault="000A5D34" w:rsidP="00404B1E">
      <w:pPr>
        <w:pStyle w:val="BodyCopy"/>
        <w:rPr>
          <w:noProof w:val="0"/>
        </w:rPr>
      </w:pPr>
      <w:r w:rsidRPr="00363A64">
        <w:rPr>
          <w:lang w:eastAsia="en-AU"/>
        </w:rPr>
        <w:drawing>
          <wp:anchor distT="0" distB="0" distL="114300" distR="114300" simplePos="0" relativeHeight="251797504" behindDoc="0" locked="0" layoutInCell="1" allowOverlap="1">
            <wp:simplePos x="0" y="0"/>
            <wp:positionH relativeFrom="column">
              <wp:posOffset>3916045</wp:posOffset>
            </wp:positionH>
            <wp:positionV relativeFrom="paragraph">
              <wp:posOffset>46355</wp:posOffset>
            </wp:positionV>
            <wp:extent cx="1658620" cy="1097280"/>
            <wp:effectExtent l="19050" t="0" r="0" b="0"/>
            <wp:wrapSquare wrapText="bothSides"/>
            <wp:docPr id="86" name="Picture 85" descr="Repor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1.jpg"/>
                    <pic:cNvPicPr/>
                  </pic:nvPicPr>
                  <pic:blipFill>
                    <a:blip r:embed="rId113" cstate="print"/>
                    <a:stretch>
                      <a:fillRect/>
                    </a:stretch>
                  </pic:blipFill>
                  <pic:spPr>
                    <a:xfrm>
                      <a:off x="0" y="0"/>
                      <a:ext cx="1658620" cy="1097280"/>
                    </a:xfrm>
                    <a:prstGeom prst="rect">
                      <a:avLst/>
                    </a:prstGeom>
                  </pic:spPr>
                </pic:pic>
              </a:graphicData>
            </a:graphic>
          </wp:anchor>
        </w:drawing>
      </w:r>
      <w:r w:rsidR="009A1F6C" w:rsidRPr="00363A64">
        <w:rPr>
          <w:noProof w:val="0"/>
        </w:rPr>
        <w:t>Responses to individual risks</w:t>
      </w:r>
      <w:r w:rsidR="00EF4C80" w:rsidRPr="00363A64">
        <w:rPr>
          <w:noProof w:val="0"/>
        </w:rPr>
        <w:t xml:space="preserve"> must be individually selected. I</w:t>
      </w:r>
      <w:r w:rsidR="009A1F6C" w:rsidRPr="00363A64">
        <w:rPr>
          <w:noProof w:val="0"/>
        </w:rPr>
        <w:t>t is not possible to provide a ‘blanket statement’ approach to risk control.</w:t>
      </w:r>
    </w:p>
    <w:p w:rsidR="009A1F6C" w:rsidRPr="00363A64" w:rsidRDefault="009A1F6C" w:rsidP="00404B1E">
      <w:pPr>
        <w:pStyle w:val="BodyCopy"/>
        <w:rPr>
          <w:noProof w:val="0"/>
        </w:rPr>
      </w:pPr>
      <w:r w:rsidRPr="00363A64">
        <w:rPr>
          <w:noProof w:val="0"/>
        </w:rPr>
        <w:t xml:space="preserve">The </w:t>
      </w:r>
      <w:r w:rsidR="00EF4C80" w:rsidRPr="00363A64">
        <w:rPr>
          <w:noProof w:val="0"/>
        </w:rPr>
        <w:t>action to be taken where possible should always</w:t>
      </w:r>
      <w:r w:rsidRPr="00363A64">
        <w:rPr>
          <w:noProof w:val="0"/>
        </w:rPr>
        <w:t xml:space="preserve"> be such that it addresses the expected cause of the hazard occurring.</w:t>
      </w:r>
    </w:p>
    <w:p w:rsidR="009A1F6C" w:rsidRPr="00363A64" w:rsidRDefault="009A1F6C" w:rsidP="00404B1E">
      <w:pPr>
        <w:pStyle w:val="BodyCopy"/>
        <w:rPr>
          <w:noProof w:val="0"/>
        </w:rPr>
      </w:pPr>
      <w:r w:rsidRPr="00363A64">
        <w:rPr>
          <w:noProof w:val="0"/>
        </w:rPr>
        <w:t>Standard generic responses to project risk include:</w:t>
      </w:r>
    </w:p>
    <w:p w:rsidR="009A1F6C" w:rsidRPr="00363A64" w:rsidRDefault="009A1F6C" w:rsidP="000B01A9">
      <w:pPr>
        <w:pStyle w:val="Bullet1"/>
        <w:numPr>
          <w:ilvl w:val="0"/>
          <w:numId w:val="31"/>
        </w:numPr>
      </w:pPr>
      <w:r w:rsidRPr="00363A64">
        <w:t>Risk avoidance – that is, not proceeding with the project</w:t>
      </w:r>
    </w:p>
    <w:p w:rsidR="009A1F6C" w:rsidRPr="00363A64" w:rsidRDefault="009A1F6C" w:rsidP="000B01A9">
      <w:pPr>
        <w:pStyle w:val="Bullet1"/>
        <w:numPr>
          <w:ilvl w:val="0"/>
          <w:numId w:val="31"/>
        </w:numPr>
      </w:pPr>
      <w:r w:rsidRPr="00363A64">
        <w:t>Accepting and controlling the risk – taking action to alter either the likelihood of the risk occurring, and/or reducing the consequence of the risk if it does occur</w:t>
      </w:r>
    </w:p>
    <w:p w:rsidR="009A1F6C" w:rsidRPr="00363A64" w:rsidRDefault="00EF4C80" w:rsidP="000B01A9">
      <w:pPr>
        <w:pStyle w:val="Bullet1"/>
        <w:numPr>
          <w:ilvl w:val="0"/>
          <w:numId w:val="31"/>
        </w:numPr>
      </w:pPr>
      <w:r w:rsidRPr="00363A64">
        <w:t>Transferring the risk. This involves</w:t>
      </w:r>
      <w:r w:rsidR="009A1F6C" w:rsidRPr="00363A64">
        <w:t xml:space="preserve"> taking out appropriate insurance to cover the project, an</w:t>
      </w:r>
      <w:r w:rsidRPr="00363A64">
        <w:t xml:space="preserve">d/or outsourcing all or </w:t>
      </w:r>
      <w:r w:rsidR="009A1F6C" w:rsidRPr="00363A64">
        <w:t>most of t</w:t>
      </w:r>
      <w:r w:rsidRPr="00363A64">
        <w:t xml:space="preserve">he work to reduce the liability and </w:t>
      </w:r>
      <w:r w:rsidR="009A1F6C" w:rsidRPr="00363A64">
        <w:t xml:space="preserve">exposure of the </w:t>
      </w:r>
      <w:r w:rsidR="00D41700" w:rsidRPr="00363A64">
        <w:t>organisation</w:t>
      </w:r>
    </w:p>
    <w:p w:rsidR="009A1F6C" w:rsidRPr="00363A64" w:rsidRDefault="009A1F6C" w:rsidP="000B01A9">
      <w:pPr>
        <w:pStyle w:val="Bullet1"/>
        <w:numPr>
          <w:ilvl w:val="0"/>
          <w:numId w:val="31"/>
        </w:numPr>
      </w:pPr>
      <w:r w:rsidRPr="00363A64">
        <w:t>Deferring the risk – postponing the project till a later date</w:t>
      </w:r>
    </w:p>
    <w:p w:rsidR="009A1F6C" w:rsidRPr="00363A64" w:rsidRDefault="009A1F6C" w:rsidP="000B01A9">
      <w:pPr>
        <w:pStyle w:val="Bullet1"/>
        <w:numPr>
          <w:ilvl w:val="0"/>
          <w:numId w:val="31"/>
        </w:numPr>
      </w:pPr>
      <w:r w:rsidRPr="00363A64">
        <w:t>Limiting the risk – only proceeding with part of the original project proposal.</w:t>
      </w:r>
    </w:p>
    <w:p w:rsidR="009A1F6C" w:rsidRPr="00363A64" w:rsidRDefault="009A1F6C" w:rsidP="00714EED">
      <w:pPr>
        <w:pStyle w:val="Heading3"/>
      </w:pPr>
      <w:r w:rsidRPr="00363A64">
        <w:t>Contingency plans</w:t>
      </w:r>
    </w:p>
    <w:p w:rsidR="009A1F6C" w:rsidRPr="00363A64" w:rsidRDefault="009A1F6C" w:rsidP="00404B1E">
      <w:pPr>
        <w:pStyle w:val="BodyCopy"/>
        <w:rPr>
          <w:noProof w:val="0"/>
        </w:rPr>
      </w:pPr>
      <w:r w:rsidRPr="00363A64">
        <w:rPr>
          <w:noProof w:val="0"/>
        </w:rPr>
        <w:t>Your pro</w:t>
      </w:r>
      <w:r w:rsidR="00EF4C80" w:rsidRPr="00363A64">
        <w:rPr>
          <w:noProof w:val="0"/>
        </w:rPr>
        <w:t xml:space="preserve">ject may require you to prepare or </w:t>
      </w:r>
      <w:r w:rsidRPr="00363A64">
        <w:rPr>
          <w:noProof w:val="0"/>
        </w:rPr>
        <w:t>consider ‘Contingency plans’ for your project.</w:t>
      </w:r>
    </w:p>
    <w:p w:rsidR="009A1F6C" w:rsidRPr="00363A64" w:rsidRDefault="009A1F6C" w:rsidP="00404B1E">
      <w:pPr>
        <w:pStyle w:val="BodyCopy"/>
        <w:rPr>
          <w:noProof w:val="0"/>
        </w:rPr>
      </w:pPr>
      <w:r w:rsidRPr="00363A64">
        <w:rPr>
          <w:noProof w:val="0"/>
        </w:rPr>
        <w:t>Contingency plans are ‘Plan B’.</w:t>
      </w:r>
    </w:p>
    <w:p w:rsidR="009A1F6C" w:rsidRPr="00363A64" w:rsidRDefault="00EF4C80" w:rsidP="00404B1E">
      <w:pPr>
        <w:pStyle w:val="BodyCopy"/>
        <w:rPr>
          <w:noProof w:val="0"/>
        </w:rPr>
      </w:pPr>
      <w:r w:rsidRPr="00363A64">
        <w:rPr>
          <w:noProof w:val="0"/>
        </w:rPr>
        <w:t xml:space="preserve">They govern what could or </w:t>
      </w:r>
      <w:r w:rsidR="009A1F6C" w:rsidRPr="00363A64">
        <w:rPr>
          <w:noProof w:val="0"/>
        </w:rPr>
        <w:t>should be done when a situation arises where the initial plans cannot be implemented and/or the actions to be taken when an identified risk actually occurs.</w:t>
      </w:r>
    </w:p>
    <w:p w:rsidR="000A5D34" w:rsidRPr="00363A64" w:rsidRDefault="009A1F6C" w:rsidP="000A5D34">
      <w:pPr>
        <w:pStyle w:val="BodyCopy"/>
        <w:rPr>
          <w:noProof w:val="0"/>
        </w:rPr>
      </w:pPr>
      <w:r w:rsidRPr="00363A64">
        <w:rPr>
          <w:noProof w:val="0"/>
        </w:rPr>
        <w:t>The factors uncovered as part of risk management will determine to a great extent what the contingency plans cover, and how extensive they are.</w:t>
      </w:r>
    </w:p>
    <w:p w:rsidR="000A5D34" w:rsidRPr="00363A64" w:rsidRDefault="009A1F6C" w:rsidP="000A5D34">
      <w:pPr>
        <w:pStyle w:val="BodyCopy"/>
        <w:rPr>
          <w:noProof w:val="0"/>
        </w:rPr>
      </w:pPr>
      <w:r w:rsidRPr="00363A64">
        <w:rPr>
          <w:noProof w:val="0"/>
        </w:rPr>
        <w:t xml:space="preserve">Not all projects – especially </w:t>
      </w:r>
      <w:r w:rsidR="00714EED" w:rsidRPr="00363A64">
        <w:rPr>
          <w:noProof w:val="0"/>
        </w:rPr>
        <w:t xml:space="preserve">very </w:t>
      </w:r>
      <w:r w:rsidRPr="00363A64">
        <w:rPr>
          <w:noProof w:val="0"/>
        </w:rPr>
        <w:t xml:space="preserve">small, </w:t>
      </w:r>
      <w:r w:rsidR="00714EED" w:rsidRPr="00363A64">
        <w:rPr>
          <w:noProof w:val="0"/>
        </w:rPr>
        <w:t xml:space="preserve">very </w:t>
      </w:r>
      <w:r w:rsidRPr="00363A64">
        <w:rPr>
          <w:noProof w:val="0"/>
        </w:rPr>
        <w:t>short-term projects – have contingency plans prepared.</w:t>
      </w:r>
    </w:p>
    <w:p w:rsidR="000B01A9" w:rsidRPr="00363A64" w:rsidRDefault="009A1F6C" w:rsidP="00404B1E">
      <w:pPr>
        <w:pStyle w:val="BodyCopy"/>
        <w:rPr>
          <w:noProof w:val="0"/>
        </w:rPr>
      </w:pPr>
      <w:r w:rsidRPr="00363A64">
        <w:rPr>
          <w:noProof w:val="0"/>
        </w:rPr>
        <w:t xml:space="preserve">Risk management plans and Contingency plans should be included as part of the formal </w:t>
      </w:r>
      <w:r w:rsidR="00714EED" w:rsidRPr="00363A64">
        <w:rPr>
          <w:noProof w:val="0"/>
        </w:rPr>
        <w:t>p</w:t>
      </w:r>
      <w:r w:rsidRPr="00363A64">
        <w:rPr>
          <w:noProof w:val="0"/>
        </w:rPr>
        <w:t xml:space="preserve">roject </w:t>
      </w:r>
      <w:r w:rsidR="00714EED" w:rsidRPr="00363A64">
        <w:rPr>
          <w:noProof w:val="0"/>
        </w:rPr>
        <w:t>management p</w:t>
      </w:r>
      <w:r w:rsidR="00EF4C80" w:rsidRPr="00363A64">
        <w:rPr>
          <w:noProof w:val="0"/>
        </w:rPr>
        <w:t>lan. S</w:t>
      </w:r>
      <w:r w:rsidRPr="00363A64">
        <w:rPr>
          <w:noProof w:val="0"/>
        </w:rPr>
        <w:t xml:space="preserve">ome venues may establish a Risk Register to </w:t>
      </w:r>
      <w:r w:rsidR="00714EED" w:rsidRPr="00363A64">
        <w:rPr>
          <w:noProof w:val="0"/>
        </w:rPr>
        <w:t xml:space="preserve">assist with </w:t>
      </w:r>
      <w:r w:rsidRPr="00363A64">
        <w:rPr>
          <w:noProof w:val="0"/>
        </w:rPr>
        <w:t>detail</w:t>
      </w:r>
      <w:r w:rsidR="00714EED" w:rsidRPr="00363A64">
        <w:rPr>
          <w:noProof w:val="0"/>
        </w:rPr>
        <w:t xml:space="preserve">ing and recording </w:t>
      </w:r>
      <w:r w:rsidRPr="00363A64">
        <w:rPr>
          <w:noProof w:val="0"/>
        </w:rPr>
        <w:t>specifics of identified risks.</w:t>
      </w:r>
    </w:p>
    <w:p w:rsidR="000B01A9" w:rsidRPr="00363A64" w:rsidRDefault="000B01A9">
      <w:pPr>
        <w:rPr>
          <w:rFonts w:ascii="Helvetica" w:eastAsia="Calibri" w:hAnsi="Helvetica" w:cs="Calibri"/>
          <w:szCs w:val="16"/>
          <w:lang w:eastAsia="ar-SA"/>
        </w:rPr>
      </w:pPr>
      <w:r w:rsidRPr="00363A64">
        <w:br w:type="page"/>
      </w:r>
    </w:p>
    <w:p w:rsidR="00292B74" w:rsidRPr="00363A64" w:rsidRDefault="00292B74" w:rsidP="00404B1E">
      <w:pPr>
        <w:pStyle w:val="Heading2"/>
      </w:pPr>
      <w:r w:rsidRPr="00363A64">
        <w:lastRenderedPageBreak/>
        <w:t>1.9</w:t>
      </w:r>
      <w:r w:rsidRPr="00363A64">
        <w:tab/>
      </w:r>
      <w:r w:rsidR="00B977B5">
        <w:fldChar w:fldCharType="begin"/>
      </w:r>
      <w:r w:rsidR="00B977B5">
        <w:instrText xml:space="preserve"> REF  Criteria19  \* MERGEFORMAT </w:instrText>
      </w:r>
      <w:r w:rsidR="00B977B5">
        <w:fldChar w:fldCharType="separate"/>
      </w:r>
      <w:sdt>
        <w:sdtPr>
          <w:alias w:val="Criteria 1.9"/>
          <w:tag w:val="Insert Criteria 1.9"/>
          <w:id w:val="88282059"/>
          <w:lock w:val="sdtLocked"/>
          <w:placeholder>
            <w:docPart w:val="397B86076E3E430095CDF321EC6EE5AD"/>
          </w:placeholder>
        </w:sdtPr>
        <w:sdtEndPr/>
        <w:sdtContent>
          <w:r w:rsidR="00271896" w:rsidRPr="00363A64">
            <w:t>Identify key project milestones and communicate these to persons involved</w:t>
          </w:r>
        </w:sdtContent>
      </w:sdt>
      <w:r w:rsidR="00B977B5">
        <w:fldChar w:fldCharType="end"/>
      </w:r>
    </w:p>
    <w:p w:rsidR="00292B74" w:rsidRPr="00363A64" w:rsidRDefault="00292B74" w:rsidP="00292B74">
      <w:pPr>
        <w:pStyle w:val="Heading3"/>
      </w:pPr>
      <w:r w:rsidRPr="00363A64">
        <w:t>Introduction</w:t>
      </w:r>
    </w:p>
    <w:p w:rsidR="00292B74" w:rsidRPr="00363A64" w:rsidRDefault="002167DB" w:rsidP="00292B74">
      <w:pPr>
        <w:pStyle w:val="BodyCopy"/>
        <w:rPr>
          <w:noProof w:val="0"/>
          <w:szCs w:val="24"/>
        </w:rPr>
      </w:pPr>
      <w:r w:rsidRPr="00363A64">
        <w:rPr>
          <w:noProof w:val="0"/>
          <w:szCs w:val="24"/>
        </w:rPr>
        <w:t>Where a formal project management plan has been developed these will normally contain milestones to assist with monitoring progress of the project.</w:t>
      </w:r>
    </w:p>
    <w:p w:rsidR="002167DB" w:rsidRPr="00363A64" w:rsidRDefault="002167DB" w:rsidP="00292B74">
      <w:pPr>
        <w:pStyle w:val="BodyCopy"/>
        <w:rPr>
          <w:noProof w:val="0"/>
          <w:szCs w:val="24"/>
        </w:rPr>
      </w:pPr>
      <w:r w:rsidRPr="00363A64">
        <w:rPr>
          <w:noProof w:val="0"/>
          <w:szCs w:val="24"/>
        </w:rPr>
        <w:t>This section describes the role of project milestones and indicates how these should be communicated.</w:t>
      </w:r>
    </w:p>
    <w:p w:rsidR="002167DB" w:rsidRPr="00363A64" w:rsidRDefault="00A6749C" w:rsidP="002167DB">
      <w:pPr>
        <w:pStyle w:val="Heading3"/>
      </w:pPr>
      <w:r w:rsidRPr="00363A64">
        <w:t>Milestones defined</w:t>
      </w:r>
    </w:p>
    <w:p w:rsidR="002167DB" w:rsidRPr="00363A64" w:rsidRDefault="00A6749C" w:rsidP="002167DB">
      <w:pPr>
        <w:pStyle w:val="BodyCopy"/>
        <w:rPr>
          <w:noProof w:val="0"/>
          <w:szCs w:val="24"/>
        </w:rPr>
      </w:pPr>
      <w:r w:rsidRPr="00363A64">
        <w:rPr>
          <w:noProof w:val="0"/>
          <w:szCs w:val="24"/>
        </w:rPr>
        <w:t>Milestones are points in time when nominated activities are expected to be completed</w:t>
      </w:r>
      <w:r w:rsidR="00D66E34" w:rsidRPr="00363A64">
        <w:rPr>
          <w:noProof w:val="0"/>
          <w:szCs w:val="24"/>
        </w:rPr>
        <w:t>, or times when important decisions need to b</w:t>
      </w:r>
      <w:r w:rsidR="00EF4C80" w:rsidRPr="00363A64">
        <w:rPr>
          <w:noProof w:val="0"/>
          <w:szCs w:val="24"/>
        </w:rPr>
        <w:t>e taken about subsequent action</w:t>
      </w:r>
      <w:r w:rsidRPr="00363A64">
        <w:rPr>
          <w:noProof w:val="0"/>
          <w:szCs w:val="24"/>
        </w:rPr>
        <w:t>.</w:t>
      </w:r>
    </w:p>
    <w:p w:rsidR="00A6749C" w:rsidRPr="00363A64" w:rsidRDefault="00A6749C" w:rsidP="002167DB">
      <w:pPr>
        <w:pStyle w:val="BodyCopy"/>
        <w:rPr>
          <w:noProof w:val="0"/>
          <w:szCs w:val="24"/>
        </w:rPr>
      </w:pPr>
      <w:r w:rsidRPr="00363A64">
        <w:rPr>
          <w:noProof w:val="0"/>
          <w:szCs w:val="24"/>
        </w:rPr>
        <w:t xml:space="preserve">Milestones occur at </w:t>
      </w:r>
      <w:r w:rsidR="00415381" w:rsidRPr="00363A64">
        <w:rPr>
          <w:noProof w:val="0"/>
          <w:szCs w:val="24"/>
        </w:rPr>
        <w:t xml:space="preserve">significant points in the project such as </w:t>
      </w:r>
      <w:r w:rsidRPr="00363A64">
        <w:rPr>
          <w:noProof w:val="0"/>
          <w:szCs w:val="24"/>
        </w:rPr>
        <w:t>the end of a stage (or combination of stages) for a project.</w:t>
      </w:r>
    </w:p>
    <w:p w:rsidR="00D66E34" w:rsidRPr="00363A64" w:rsidRDefault="00D66E34" w:rsidP="002167DB">
      <w:pPr>
        <w:pStyle w:val="BodyCopy"/>
        <w:rPr>
          <w:noProof w:val="0"/>
          <w:szCs w:val="24"/>
        </w:rPr>
      </w:pPr>
      <w:r w:rsidRPr="00363A64">
        <w:rPr>
          <w:noProof w:val="0"/>
          <w:szCs w:val="24"/>
        </w:rPr>
        <w:t>They can be seen as project checkpoints</w:t>
      </w:r>
      <w:r w:rsidR="00972F10" w:rsidRPr="00363A64">
        <w:rPr>
          <w:noProof w:val="0"/>
          <w:szCs w:val="24"/>
        </w:rPr>
        <w:t xml:space="preserve"> or benchmarks</w:t>
      </w:r>
      <w:r w:rsidRPr="00363A64">
        <w:rPr>
          <w:noProof w:val="0"/>
          <w:szCs w:val="24"/>
        </w:rPr>
        <w:t>.</w:t>
      </w:r>
    </w:p>
    <w:p w:rsidR="00C44300" w:rsidRPr="00363A64" w:rsidRDefault="000A5D34" w:rsidP="002167DB">
      <w:pPr>
        <w:pStyle w:val="BodyCopy"/>
        <w:rPr>
          <w:noProof w:val="0"/>
          <w:szCs w:val="24"/>
        </w:rPr>
      </w:pPr>
      <w:r w:rsidRPr="00363A64">
        <w:rPr>
          <w:szCs w:val="24"/>
          <w:lang w:eastAsia="en-AU"/>
        </w:rPr>
        <w:drawing>
          <wp:anchor distT="0" distB="0" distL="114300" distR="114300" simplePos="0" relativeHeight="251798528" behindDoc="0" locked="0" layoutInCell="1" allowOverlap="1">
            <wp:simplePos x="0" y="0"/>
            <wp:positionH relativeFrom="column">
              <wp:posOffset>4337685</wp:posOffset>
            </wp:positionH>
            <wp:positionV relativeFrom="paragraph">
              <wp:posOffset>119380</wp:posOffset>
            </wp:positionV>
            <wp:extent cx="1228725" cy="1852295"/>
            <wp:effectExtent l="19050" t="0" r="9525" b="0"/>
            <wp:wrapSquare wrapText="bothSides"/>
            <wp:docPr id="87" name="Picture 86" descr="MP90042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6.JPG"/>
                    <pic:cNvPicPr/>
                  </pic:nvPicPr>
                  <pic:blipFill>
                    <a:blip r:embed="rId114" cstate="print"/>
                    <a:stretch>
                      <a:fillRect/>
                    </a:stretch>
                  </pic:blipFill>
                  <pic:spPr>
                    <a:xfrm>
                      <a:off x="0" y="0"/>
                      <a:ext cx="1228725" cy="1852295"/>
                    </a:xfrm>
                    <a:prstGeom prst="rect">
                      <a:avLst/>
                    </a:prstGeom>
                  </pic:spPr>
                </pic:pic>
              </a:graphicData>
            </a:graphic>
          </wp:anchor>
        </w:drawing>
      </w:r>
      <w:r w:rsidR="00C44300" w:rsidRPr="00363A64">
        <w:rPr>
          <w:noProof w:val="0"/>
          <w:szCs w:val="24"/>
        </w:rPr>
        <w:t>There is no standard timeline f</w:t>
      </w:r>
      <w:r w:rsidR="00EF4C80" w:rsidRPr="00363A64">
        <w:rPr>
          <w:noProof w:val="0"/>
          <w:szCs w:val="24"/>
        </w:rPr>
        <w:t>or the setting of milestones. T</w:t>
      </w:r>
      <w:r w:rsidR="00C44300" w:rsidRPr="00363A64">
        <w:rPr>
          <w:noProof w:val="0"/>
          <w:szCs w:val="24"/>
        </w:rPr>
        <w:t>he</w:t>
      </w:r>
      <w:r w:rsidR="00EF4C80" w:rsidRPr="00363A64">
        <w:rPr>
          <w:noProof w:val="0"/>
          <w:szCs w:val="24"/>
        </w:rPr>
        <w:t xml:space="preserve"> key factor in determining when and </w:t>
      </w:r>
      <w:r w:rsidR="00C44300" w:rsidRPr="00363A64">
        <w:rPr>
          <w:noProof w:val="0"/>
          <w:szCs w:val="24"/>
        </w:rPr>
        <w:t>where they occur are an estimation of the time required to achieve completion of the work which has to be undertaken.</w:t>
      </w:r>
    </w:p>
    <w:p w:rsidR="00C44300" w:rsidRPr="00363A64" w:rsidRDefault="00C44300" w:rsidP="002167DB">
      <w:pPr>
        <w:pStyle w:val="BodyCopy"/>
        <w:rPr>
          <w:noProof w:val="0"/>
          <w:szCs w:val="24"/>
        </w:rPr>
      </w:pPr>
      <w:r w:rsidRPr="00363A64">
        <w:rPr>
          <w:noProof w:val="0"/>
          <w:szCs w:val="24"/>
        </w:rPr>
        <w:t>This means:</w:t>
      </w:r>
    </w:p>
    <w:p w:rsidR="00C44300" w:rsidRPr="00363A64" w:rsidRDefault="00C44300" w:rsidP="000B01A9">
      <w:pPr>
        <w:pStyle w:val="Bullet1"/>
        <w:numPr>
          <w:ilvl w:val="0"/>
          <w:numId w:val="31"/>
        </w:numPr>
        <w:rPr>
          <w:szCs w:val="24"/>
        </w:rPr>
      </w:pPr>
      <w:r w:rsidRPr="00363A64">
        <w:rPr>
          <w:szCs w:val="24"/>
        </w:rPr>
        <w:t>Some milestones are much longer or shorter than others</w:t>
      </w:r>
    </w:p>
    <w:p w:rsidR="00C44300" w:rsidRPr="00363A64" w:rsidRDefault="00C44300" w:rsidP="000B01A9">
      <w:pPr>
        <w:pStyle w:val="Bullet1"/>
        <w:numPr>
          <w:ilvl w:val="0"/>
          <w:numId w:val="31"/>
        </w:numPr>
        <w:rPr>
          <w:szCs w:val="24"/>
        </w:rPr>
      </w:pPr>
      <w:r w:rsidRPr="00363A64">
        <w:rPr>
          <w:szCs w:val="24"/>
        </w:rPr>
        <w:t>Multiple milestones can occur at the same point in the project.</w:t>
      </w:r>
    </w:p>
    <w:p w:rsidR="00A6749C" w:rsidRPr="00363A64" w:rsidRDefault="00A6749C" w:rsidP="002167DB">
      <w:pPr>
        <w:pStyle w:val="BodyCopy"/>
        <w:rPr>
          <w:noProof w:val="0"/>
          <w:szCs w:val="24"/>
        </w:rPr>
      </w:pPr>
      <w:r w:rsidRPr="00363A64">
        <w:rPr>
          <w:noProof w:val="0"/>
          <w:szCs w:val="24"/>
        </w:rPr>
        <w:t>Setting milestones allows you to monitor the actual progress o</w:t>
      </w:r>
      <w:r w:rsidR="00EF4C80" w:rsidRPr="00363A64">
        <w:rPr>
          <w:noProof w:val="0"/>
          <w:szCs w:val="24"/>
        </w:rPr>
        <w:t xml:space="preserve">f the project against projected or </w:t>
      </w:r>
      <w:r w:rsidRPr="00363A64">
        <w:rPr>
          <w:noProof w:val="0"/>
          <w:szCs w:val="24"/>
        </w:rPr>
        <w:t>anticipated progress of the project.</w:t>
      </w:r>
    </w:p>
    <w:p w:rsidR="00A6749C" w:rsidRPr="00363A64" w:rsidRDefault="00EF4C80" w:rsidP="002167DB">
      <w:pPr>
        <w:pStyle w:val="BodyCopy"/>
        <w:rPr>
          <w:noProof w:val="0"/>
          <w:szCs w:val="24"/>
        </w:rPr>
      </w:pPr>
      <w:r w:rsidRPr="00363A64">
        <w:rPr>
          <w:noProof w:val="0"/>
          <w:szCs w:val="24"/>
        </w:rPr>
        <w:t xml:space="preserve">Milestones should </w:t>
      </w:r>
      <w:r w:rsidR="00C44300" w:rsidRPr="00363A64">
        <w:rPr>
          <w:noProof w:val="0"/>
          <w:szCs w:val="24"/>
        </w:rPr>
        <w:t xml:space="preserve">reflect the flow (order/sequence) of the activities required to </w:t>
      </w:r>
      <w:r w:rsidR="00E149E9" w:rsidRPr="00363A64">
        <w:rPr>
          <w:noProof w:val="0"/>
          <w:szCs w:val="24"/>
        </w:rPr>
        <w:t>complete</w:t>
      </w:r>
      <w:r w:rsidR="00C44300" w:rsidRPr="00363A64">
        <w:rPr>
          <w:noProof w:val="0"/>
          <w:szCs w:val="24"/>
        </w:rPr>
        <w:t xml:space="preserve"> the project and may be allocated:</w:t>
      </w:r>
    </w:p>
    <w:p w:rsidR="00C44300" w:rsidRPr="00363A64" w:rsidRDefault="00C44300" w:rsidP="000B01A9">
      <w:pPr>
        <w:pStyle w:val="Bullet1"/>
        <w:numPr>
          <w:ilvl w:val="0"/>
          <w:numId w:val="31"/>
        </w:numPr>
        <w:rPr>
          <w:szCs w:val="24"/>
        </w:rPr>
      </w:pPr>
      <w:r w:rsidRPr="00363A64">
        <w:rPr>
          <w:szCs w:val="24"/>
        </w:rPr>
        <w:t>A number – such as ‘Stage 1’, ‘Stage 2’ and so on</w:t>
      </w:r>
    </w:p>
    <w:p w:rsidR="00C44300" w:rsidRPr="00363A64" w:rsidRDefault="00C44300" w:rsidP="000B01A9">
      <w:pPr>
        <w:pStyle w:val="Bullet1"/>
        <w:numPr>
          <w:ilvl w:val="0"/>
          <w:numId w:val="31"/>
        </w:numPr>
        <w:rPr>
          <w:szCs w:val="24"/>
        </w:rPr>
      </w:pPr>
      <w:r w:rsidRPr="00363A64">
        <w:rPr>
          <w:szCs w:val="24"/>
        </w:rPr>
        <w:t>A written descriptor – such as ‘Tenderers</w:t>
      </w:r>
      <w:r w:rsidR="00EF4C80" w:rsidRPr="00363A64">
        <w:rPr>
          <w:szCs w:val="24"/>
        </w:rPr>
        <w:t>’</w:t>
      </w:r>
      <w:r w:rsidRPr="00363A64">
        <w:rPr>
          <w:szCs w:val="24"/>
        </w:rPr>
        <w:t xml:space="preserve"> and Consultants researched, identified and contracted’, ‘Fixtures and fittings removed and room prepare for fit-out’.</w:t>
      </w:r>
    </w:p>
    <w:p w:rsidR="000A5D34" w:rsidRPr="00363A64" w:rsidRDefault="00415381" w:rsidP="000A5D34">
      <w:pPr>
        <w:pStyle w:val="BodyCopy"/>
        <w:rPr>
          <w:noProof w:val="0"/>
          <w:szCs w:val="24"/>
        </w:rPr>
      </w:pPr>
      <w:r w:rsidRPr="00363A64">
        <w:rPr>
          <w:noProof w:val="0"/>
          <w:szCs w:val="24"/>
        </w:rPr>
        <w:t>In most cases the achievement of one milestone indicates the start of another one.</w:t>
      </w:r>
    </w:p>
    <w:p w:rsidR="00A6749C" w:rsidRPr="00363A64" w:rsidRDefault="00A6749C" w:rsidP="00A6749C">
      <w:pPr>
        <w:pStyle w:val="Heading3"/>
      </w:pPr>
      <w:r w:rsidRPr="00363A64">
        <w:t xml:space="preserve">Identifying milestones </w:t>
      </w:r>
    </w:p>
    <w:p w:rsidR="00C44300" w:rsidRPr="00363A64" w:rsidRDefault="00C44300" w:rsidP="00A6749C">
      <w:pPr>
        <w:pStyle w:val="BodyCopy"/>
        <w:rPr>
          <w:noProof w:val="0"/>
          <w:szCs w:val="24"/>
        </w:rPr>
      </w:pPr>
      <w:r w:rsidRPr="00363A64">
        <w:rPr>
          <w:noProof w:val="0"/>
          <w:szCs w:val="24"/>
        </w:rPr>
        <w:t>Milestones should be identified as part of the planning process for the project.</w:t>
      </w:r>
    </w:p>
    <w:p w:rsidR="00C44300" w:rsidRPr="00363A64" w:rsidRDefault="00C44300" w:rsidP="00A6749C">
      <w:pPr>
        <w:pStyle w:val="BodyCopy"/>
        <w:rPr>
          <w:noProof w:val="0"/>
          <w:szCs w:val="24"/>
        </w:rPr>
      </w:pPr>
      <w:r w:rsidRPr="00363A64">
        <w:rPr>
          <w:noProof w:val="0"/>
          <w:szCs w:val="24"/>
        </w:rPr>
        <w:t>As you have seen they should be incorporated into the project management plan.</w:t>
      </w:r>
    </w:p>
    <w:p w:rsidR="00A6749C" w:rsidRPr="00363A64" w:rsidRDefault="00C44300" w:rsidP="00A6749C">
      <w:pPr>
        <w:pStyle w:val="BodyCopy"/>
        <w:rPr>
          <w:noProof w:val="0"/>
          <w:szCs w:val="24"/>
        </w:rPr>
      </w:pPr>
      <w:r w:rsidRPr="00363A64">
        <w:rPr>
          <w:noProof w:val="0"/>
          <w:szCs w:val="24"/>
        </w:rPr>
        <w:t>When identifying milestones:</w:t>
      </w:r>
    </w:p>
    <w:p w:rsidR="000A5D34" w:rsidRPr="00363A64" w:rsidRDefault="00C44300" w:rsidP="000B01A9">
      <w:pPr>
        <w:pStyle w:val="Bullet1"/>
        <w:numPr>
          <w:ilvl w:val="0"/>
          <w:numId w:val="31"/>
        </w:numPr>
      </w:pPr>
      <w:r w:rsidRPr="00363A64">
        <w:t>Ensure you know the start and</w:t>
      </w:r>
      <w:r w:rsidR="00EF4C80" w:rsidRPr="00363A64">
        <w:t xml:space="preserve"> finish date for the project. T</w:t>
      </w:r>
      <w:r w:rsidRPr="00363A64">
        <w:t>hese are the two parameters within which all milestones must fit</w:t>
      </w:r>
    </w:p>
    <w:p w:rsidR="000B01A9" w:rsidRPr="00363A64" w:rsidRDefault="00C44300" w:rsidP="000B01A9">
      <w:pPr>
        <w:pStyle w:val="Bullet1"/>
        <w:numPr>
          <w:ilvl w:val="0"/>
          <w:numId w:val="31"/>
        </w:numPr>
      </w:pPr>
      <w:r w:rsidRPr="00363A64">
        <w:t>Make sure you have identified all work which needs to be undertaken</w:t>
      </w:r>
      <w:r w:rsidR="00EF4C80" w:rsidRPr="00363A64">
        <w:t xml:space="preserve"> to complete the project. T</w:t>
      </w:r>
      <w:r w:rsidRPr="00363A64">
        <w:t>his work will need to be converted to Stages which often form the basis for a milestone</w:t>
      </w:r>
      <w:r w:rsidR="000B01A9" w:rsidRPr="00363A64">
        <w:br w:type="page"/>
      </w:r>
    </w:p>
    <w:p w:rsidR="00C44300" w:rsidRPr="00363A64" w:rsidRDefault="00C44300" w:rsidP="00271896">
      <w:pPr>
        <w:pStyle w:val="Bullet1"/>
        <w:numPr>
          <w:ilvl w:val="0"/>
          <w:numId w:val="31"/>
        </w:numPr>
        <w:spacing w:after="100"/>
      </w:pPr>
      <w:r w:rsidRPr="00363A64">
        <w:lastRenderedPageBreak/>
        <w:t>Verify you have scheduled the required work in the pr</w:t>
      </w:r>
      <w:r w:rsidR="00415381" w:rsidRPr="00363A64">
        <w:t>o</w:t>
      </w:r>
      <w:r w:rsidR="00EF4C80" w:rsidRPr="00363A64">
        <w:t xml:space="preserve">per sequence </w:t>
      </w:r>
      <w:r w:rsidRPr="00363A64">
        <w:t>as milestones reflect the progressive nature of the project</w:t>
      </w:r>
    </w:p>
    <w:p w:rsidR="00415381" w:rsidRPr="00363A64" w:rsidRDefault="00415381" w:rsidP="00271896">
      <w:pPr>
        <w:pStyle w:val="Bullet1"/>
        <w:numPr>
          <w:ilvl w:val="0"/>
          <w:numId w:val="31"/>
        </w:numPr>
        <w:spacing w:after="100"/>
      </w:pPr>
      <w:r w:rsidRPr="00363A64">
        <w:t xml:space="preserve">Where </w:t>
      </w:r>
      <w:r w:rsidRPr="00363A64">
        <w:rPr>
          <w:i/>
        </w:rPr>
        <w:t>subsequent</w:t>
      </w:r>
      <w:r w:rsidR="00EF4C80" w:rsidRPr="00363A64">
        <w:t xml:space="preserve"> work or </w:t>
      </w:r>
      <w:r w:rsidRPr="00363A64">
        <w:t>action relies on work being completed, the milestones for the previous milesto</w:t>
      </w:r>
      <w:r w:rsidR="00404B1E" w:rsidRPr="00363A64">
        <w:t>nes must precede the later ones</w:t>
      </w:r>
    </w:p>
    <w:p w:rsidR="00D66E34" w:rsidRPr="00363A64" w:rsidRDefault="00C44300" w:rsidP="00271896">
      <w:pPr>
        <w:pStyle w:val="Bullet1"/>
        <w:numPr>
          <w:ilvl w:val="0"/>
          <w:numId w:val="31"/>
        </w:numPr>
        <w:spacing w:after="100"/>
      </w:pPr>
      <w:r w:rsidRPr="00363A64">
        <w:t>Involve others in assisting identify the Stages of the project and the milest</w:t>
      </w:r>
      <w:r w:rsidR="00EF4C80" w:rsidRPr="00363A64">
        <w:t>ones which should apply. Asking</w:t>
      </w:r>
      <w:r w:rsidRPr="00363A64">
        <w:t xml:space="preserve"> others to contribute always </w:t>
      </w:r>
      <w:r w:rsidR="00EF4C80" w:rsidRPr="00363A64">
        <w:t xml:space="preserve">helps ensure correct sequencing and </w:t>
      </w:r>
      <w:r w:rsidRPr="00363A64">
        <w:t xml:space="preserve">scheduling of activities and </w:t>
      </w:r>
      <w:r w:rsidR="00EF4C80" w:rsidRPr="00363A64">
        <w:t>helps make sure nothing is over</w:t>
      </w:r>
      <w:r w:rsidRPr="00363A64">
        <w:t>looked in the planning process</w:t>
      </w:r>
      <w:r w:rsidR="00D66E34" w:rsidRPr="00363A64">
        <w:t>.</w:t>
      </w:r>
      <w:r w:rsidR="000B01A9" w:rsidRPr="00363A64">
        <w:t xml:space="preserve"> </w:t>
      </w:r>
      <w:r w:rsidR="00D66E34" w:rsidRPr="00363A64">
        <w:t>This requirement is especially applicable to:</w:t>
      </w:r>
    </w:p>
    <w:p w:rsidR="00D66E34" w:rsidRPr="00363A64" w:rsidRDefault="000B01A9" w:rsidP="00271896">
      <w:pPr>
        <w:pStyle w:val="Bullet2"/>
        <w:spacing w:after="100"/>
        <w:rPr>
          <w:lang w:val="en-AU"/>
        </w:rPr>
      </w:pPr>
      <w:r w:rsidRPr="00363A64">
        <w:rPr>
          <w:noProof/>
          <w:lang w:val="en-AU"/>
        </w:rPr>
        <w:drawing>
          <wp:anchor distT="0" distB="0" distL="114300" distR="114300" simplePos="0" relativeHeight="251799552" behindDoc="0" locked="0" layoutInCell="1" allowOverlap="1">
            <wp:simplePos x="0" y="0"/>
            <wp:positionH relativeFrom="column">
              <wp:posOffset>3983355</wp:posOffset>
            </wp:positionH>
            <wp:positionV relativeFrom="paragraph">
              <wp:posOffset>12700</wp:posOffset>
            </wp:positionV>
            <wp:extent cx="1588770" cy="1059180"/>
            <wp:effectExtent l="19050" t="0" r="0" b="0"/>
            <wp:wrapSquare wrapText="bothSides"/>
            <wp:docPr id="88" name="Picture 87"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115" cstate="print"/>
                    <a:stretch>
                      <a:fillRect/>
                    </a:stretch>
                  </pic:blipFill>
                  <pic:spPr>
                    <a:xfrm>
                      <a:off x="0" y="0"/>
                      <a:ext cx="1588770" cy="1059180"/>
                    </a:xfrm>
                    <a:prstGeom prst="rect">
                      <a:avLst/>
                    </a:prstGeom>
                  </pic:spPr>
                </pic:pic>
              </a:graphicData>
            </a:graphic>
          </wp:anchor>
        </w:drawing>
      </w:r>
      <w:r w:rsidR="00D66E34" w:rsidRPr="00363A64">
        <w:rPr>
          <w:lang w:val="en-AU"/>
        </w:rPr>
        <w:t>Contractors</w:t>
      </w:r>
    </w:p>
    <w:p w:rsidR="00D66E34" w:rsidRPr="00363A64" w:rsidRDefault="00D66E34" w:rsidP="00271896">
      <w:pPr>
        <w:pStyle w:val="Bullet2"/>
        <w:spacing w:after="100"/>
        <w:rPr>
          <w:lang w:val="en-AU"/>
        </w:rPr>
      </w:pPr>
      <w:r w:rsidRPr="00363A64">
        <w:rPr>
          <w:lang w:val="en-AU"/>
        </w:rPr>
        <w:t>External providers</w:t>
      </w:r>
    </w:p>
    <w:p w:rsidR="00D66E34" w:rsidRPr="00363A64" w:rsidRDefault="00D66E34" w:rsidP="00271896">
      <w:pPr>
        <w:pStyle w:val="Bullet2"/>
        <w:spacing w:after="100"/>
        <w:rPr>
          <w:lang w:val="en-AU"/>
        </w:rPr>
      </w:pPr>
      <w:r w:rsidRPr="00363A64">
        <w:rPr>
          <w:lang w:val="en-AU"/>
        </w:rPr>
        <w:t>Consultants</w:t>
      </w:r>
    </w:p>
    <w:p w:rsidR="00D66E34" w:rsidRPr="00363A64" w:rsidRDefault="00D66E34" w:rsidP="00271896">
      <w:pPr>
        <w:pStyle w:val="Bullet1"/>
        <w:numPr>
          <w:ilvl w:val="0"/>
          <w:numId w:val="31"/>
        </w:numPr>
        <w:spacing w:after="100"/>
      </w:pPr>
      <w:r w:rsidRPr="00363A64">
        <w:t xml:space="preserve">Include penalty clauses </w:t>
      </w:r>
      <w:r w:rsidR="00972F10" w:rsidRPr="00363A64">
        <w:t>applicable to</w:t>
      </w:r>
      <w:r w:rsidR="00EF4C80" w:rsidRPr="00363A64">
        <w:t xml:space="preserve"> external providers and </w:t>
      </w:r>
      <w:r w:rsidR="00972F10" w:rsidRPr="00363A64">
        <w:t>contractors if they fail t</w:t>
      </w:r>
      <w:r w:rsidR="00EF4C80" w:rsidRPr="00363A64">
        <w:t xml:space="preserve">o meet milestone requirements </w:t>
      </w:r>
      <w:r w:rsidR="00972F10" w:rsidRPr="00363A64">
        <w:t>and ensure they sign-off on these</w:t>
      </w:r>
    </w:p>
    <w:p w:rsidR="00D66E34" w:rsidRPr="00363A64" w:rsidRDefault="00D66E34" w:rsidP="00271896">
      <w:pPr>
        <w:pStyle w:val="Bullet1"/>
        <w:numPr>
          <w:ilvl w:val="0"/>
          <w:numId w:val="31"/>
        </w:numPr>
        <w:spacing w:after="100"/>
      </w:pPr>
      <w:r w:rsidRPr="00363A64">
        <w:t>Seek approval from key stakeholders for the milestones you have tentatively identified</w:t>
      </w:r>
    </w:p>
    <w:p w:rsidR="00C44300" w:rsidRPr="00363A64" w:rsidRDefault="00C44300" w:rsidP="00271896">
      <w:pPr>
        <w:pStyle w:val="Bullet1"/>
        <w:numPr>
          <w:ilvl w:val="0"/>
          <w:numId w:val="31"/>
        </w:numPr>
        <w:spacing w:after="100"/>
      </w:pPr>
      <w:r w:rsidRPr="00363A64">
        <w:t>Look for lo</w:t>
      </w:r>
      <w:r w:rsidR="00EF4C80" w:rsidRPr="00363A64">
        <w:t xml:space="preserve">gical ‘breaks’ in the project </w:t>
      </w:r>
      <w:r w:rsidRPr="00363A64">
        <w:t>which automatically qualify as obvious milestones</w:t>
      </w:r>
    </w:p>
    <w:p w:rsidR="00C44300" w:rsidRPr="00363A64" w:rsidRDefault="00C44300" w:rsidP="00271896">
      <w:pPr>
        <w:pStyle w:val="Bullet1"/>
        <w:numPr>
          <w:ilvl w:val="0"/>
          <w:numId w:val="31"/>
        </w:numPr>
        <w:spacing w:after="100"/>
      </w:pPr>
      <w:r w:rsidRPr="00363A64">
        <w:t xml:space="preserve">Set a date </w:t>
      </w:r>
      <w:r w:rsidRPr="00363A64">
        <w:rPr>
          <w:b/>
        </w:rPr>
        <w:t>before</w:t>
      </w:r>
      <w:r w:rsidRPr="00363A64">
        <w:t xml:space="preserve"> the milestone is due as a</w:t>
      </w:r>
      <w:r w:rsidR="00EF4C80" w:rsidRPr="00363A64">
        <w:t xml:space="preserve">n inspection or check date. This is </w:t>
      </w:r>
      <w:r w:rsidR="00415381" w:rsidRPr="00363A64">
        <w:t>where you examine actual progress against the requirements of the upcoming milestone</w:t>
      </w:r>
      <w:r w:rsidRPr="00363A64">
        <w:t xml:space="preserve"> </w:t>
      </w:r>
      <w:r w:rsidR="00415381" w:rsidRPr="00363A64">
        <w:t>giving you</w:t>
      </w:r>
      <w:r w:rsidR="00EF4C80" w:rsidRPr="00363A64">
        <w:t xml:space="preserve"> time to take whatever remedial or </w:t>
      </w:r>
      <w:r w:rsidR="00415381" w:rsidRPr="00363A64">
        <w:t>catch-up action is needed to attain the requirements of the milestone</w:t>
      </w:r>
    </w:p>
    <w:p w:rsidR="00D66E34" w:rsidRPr="00363A64" w:rsidRDefault="00D66E34" w:rsidP="00271896">
      <w:pPr>
        <w:pStyle w:val="Bullet1"/>
        <w:numPr>
          <w:ilvl w:val="0"/>
          <w:numId w:val="31"/>
        </w:numPr>
        <w:spacing w:after="100"/>
      </w:pPr>
      <w:r w:rsidRPr="00363A64">
        <w:t xml:space="preserve">Realise many PMS systems have a </w:t>
      </w:r>
      <w:r w:rsidR="00EF4C80" w:rsidRPr="00363A64">
        <w:t xml:space="preserve">‘Create a milestone’ facility </w:t>
      </w:r>
      <w:r w:rsidRPr="00363A64">
        <w:t xml:space="preserve">and this may be useful to you </w:t>
      </w:r>
    </w:p>
    <w:p w:rsidR="000A5D34" w:rsidRPr="00363A64" w:rsidRDefault="00972F10" w:rsidP="000B01A9">
      <w:pPr>
        <w:pStyle w:val="Bullet1"/>
        <w:numPr>
          <w:ilvl w:val="0"/>
          <w:numId w:val="31"/>
        </w:numPr>
      </w:pPr>
      <w:r w:rsidRPr="00363A64">
        <w:t>Determine the meetings, inspections and/or reports which must attach to each identified milestone.</w:t>
      </w:r>
    </w:p>
    <w:p w:rsidR="00292B74" w:rsidRPr="00363A64" w:rsidRDefault="00271896" w:rsidP="00292B74">
      <w:pPr>
        <w:pStyle w:val="Heading3"/>
      </w:pPr>
      <w:r>
        <w:rPr>
          <w:noProof/>
        </w:rPr>
        <w:drawing>
          <wp:anchor distT="0" distB="0" distL="114300" distR="114300" simplePos="0" relativeHeight="251800576" behindDoc="0" locked="0" layoutInCell="1" allowOverlap="1">
            <wp:simplePos x="0" y="0"/>
            <wp:positionH relativeFrom="column">
              <wp:posOffset>3910965</wp:posOffset>
            </wp:positionH>
            <wp:positionV relativeFrom="paragraph">
              <wp:posOffset>191135</wp:posOffset>
            </wp:positionV>
            <wp:extent cx="1638300" cy="1095375"/>
            <wp:effectExtent l="19050" t="0" r="0" b="0"/>
            <wp:wrapSquare wrapText="bothSides"/>
            <wp:docPr id="89" name="Picture 88" descr="iStock_000002388668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88668Medium.jpg"/>
                    <pic:cNvPicPr/>
                  </pic:nvPicPr>
                  <pic:blipFill>
                    <a:blip r:embed="rId116" cstate="print"/>
                    <a:stretch>
                      <a:fillRect/>
                    </a:stretch>
                  </pic:blipFill>
                  <pic:spPr>
                    <a:xfrm>
                      <a:off x="0" y="0"/>
                      <a:ext cx="1638300" cy="1095375"/>
                    </a:xfrm>
                    <a:prstGeom prst="rect">
                      <a:avLst/>
                    </a:prstGeom>
                  </pic:spPr>
                </pic:pic>
              </a:graphicData>
            </a:graphic>
          </wp:anchor>
        </w:drawing>
      </w:r>
      <w:r w:rsidR="002167DB" w:rsidRPr="00363A64">
        <w:t>Communicating the milestones</w:t>
      </w:r>
    </w:p>
    <w:p w:rsidR="00292B74" w:rsidRPr="00363A64" w:rsidRDefault="002167DB" w:rsidP="00292B74">
      <w:pPr>
        <w:pStyle w:val="BodyCopy"/>
        <w:rPr>
          <w:noProof w:val="0"/>
          <w:szCs w:val="24"/>
        </w:rPr>
      </w:pPr>
      <w:r w:rsidRPr="00363A64">
        <w:rPr>
          <w:noProof w:val="0"/>
          <w:szCs w:val="24"/>
        </w:rPr>
        <w:t>Previous advice relating to communication of the project management plan applies to communicating milestones.</w:t>
      </w:r>
    </w:p>
    <w:p w:rsidR="002167DB" w:rsidRPr="00363A64" w:rsidRDefault="002167DB" w:rsidP="00292B74">
      <w:pPr>
        <w:pStyle w:val="BodyCopy"/>
        <w:rPr>
          <w:noProof w:val="0"/>
          <w:szCs w:val="24"/>
        </w:rPr>
      </w:pPr>
      <w:r w:rsidRPr="00363A64">
        <w:rPr>
          <w:noProof w:val="0"/>
          <w:szCs w:val="24"/>
        </w:rPr>
        <w:t>Attention must be paid to:</w:t>
      </w:r>
    </w:p>
    <w:p w:rsidR="00271896" w:rsidRPr="00271896" w:rsidRDefault="002167DB" w:rsidP="00271896">
      <w:pPr>
        <w:pStyle w:val="Bullet1"/>
      </w:pPr>
      <w:r w:rsidRPr="00271896">
        <w:t>Ensuring the applicable date</w:t>
      </w:r>
      <w:r w:rsidR="00EF4C80" w:rsidRPr="00271896">
        <w:t>s are understood by everyone. T</w:t>
      </w:r>
      <w:r w:rsidRPr="00271896">
        <w:t>hey shoul</w:t>
      </w:r>
      <w:r w:rsidR="00404B1E" w:rsidRPr="00271896">
        <w:t>d be encouraged to diarise them</w:t>
      </w:r>
    </w:p>
    <w:p w:rsidR="00271896" w:rsidRPr="00271896" w:rsidRDefault="002167DB" w:rsidP="00271896">
      <w:pPr>
        <w:pStyle w:val="Bullet1"/>
      </w:pPr>
      <w:r w:rsidRPr="00271896">
        <w:t>You should also send out advanced notice about them as the date appr</w:t>
      </w:r>
      <w:r w:rsidR="00404B1E" w:rsidRPr="00271896">
        <w:t>oaches to remind people</w:t>
      </w:r>
    </w:p>
    <w:p w:rsidR="00271896" w:rsidRPr="00271896" w:rsidRDefault="00D66E34" w:rsidP="00271896">
      <w:pPr>
        <w:pStyle w:val="Bullet1"/>
      </w:pPr>
      <w:r w:rsidRPr="00271896">
        <w:t>Giving each relevant person a project management plan with the milestones for which they have responsibility highlighted</w:t>
      </w:r>
    </w:p>
    <w:p w:rsidR="00271896" w:rsidRPr="00271896" w:rsidRDefault="002167DB" w:rsidP="00271896">
      <w:pPr>
        <w:pStyle w:val="Bullet1"/>
      </w:pPr>
      <w:r w:rsidRPr="00271896">
        <w:t>Detailing exactly what each milestone compr</w:t>
      </w:r>
      <w:r w:rsidR="00EF4C80" w:rsidRPr="00271896">
        <w:t>ises so there is certainty</w:t>
      </w:r>
      <w:r w:rsidRPr="00271896">
        <w:t xml:space="preserve"> about what should be completed</w:t>
      </w:r>
    </w:p>
    <w:p w:rsidR="00271896" w:rsidRPr="00271896" w:rsidRDefault="002167DB" w:rsidP="00271896">
      <w:pPr>
        <w:pStyle w:val="Bullet1"/>
      </w:pPr>
      <w:r w:rsidRPr="00271896">
        <w:t>Advising people of act</w:t>
      </w:r>
      <w:r w:rsidR="00D66E34" w:rsidRPr="00271896">
        <w:t>i</w:t>
      </w:r>
      <w:r w:rsidR="00EF4C80" w:rsidRPr="00271896">
        <w:t xml:space="preserve">on to take when and </w:t>
      </w:r>
      <w:r w:rsidRPr="00271896">
        <w:t>if they believe milestones they have responsibility for will not be completed by the scheduled date</w:t>
      </w:r>
    </w:p>
    <w:p w:rsidR="00271896" w:rsidRPr="00271896" w:rsidRDefault="002167DB" w:rsidP="00271896">
      <w:pPr>
        <w:pStyle w:val="Bullet1"/>
      </w:pPr>
      <w:r w:rsidRPr="00271896">
        <w:t>Notifying people of the flow-on implications of milestones n</w:t>
      </w:r>
      <w:r w:rsidR="00EF4C80" w:rsidRPr="00271896">
        <w:t xml:space="preserve">ot being achieved </w:t>
      </w:r>
      <w:r w:rsidRPr="00271896">
        <w:t>as specified and by the time specified</w:t>
      </w:r>
    </w:p>
    <w:p w:rsidR="00271896" w:rsidRPr="00271896" w:rsidRDefault="00415381" w:rsidP="00271896">
      <w:pPr>
        <w:pStyle w:val="Bullet1"/>
      </w:pPr>
      <w:r w:rsidRPr="00271896">
        <w:t>Checking the budget as part of the process of checking milestones</w:t>
      </w:r>
      <w:r w:rsidR="002167DB" w:rsidRPr="00271896">
        <w:t>.</w:t>
      </w:r>
      <w:r w:rsidR="00271896">
        <w:br w:type="page"/>
      </w:r>
    </w:p>
    <w:p w:rsidR="00B23814" w:rsidRPr="00363A64" w:rsidRDefault="000F53B0" w:rsidP="008A7C19">
      <w:pPr>
        <w:pStyle w:val="ActivityHead"/>
        <w:shd w:val="clear" w:color="auto" w:fill="E36C0A" w:themeFill="accent6" w:themeFillShade="BF"/>
        <w:rPr>
          <w:noProof w:val="0"/>
          <w:color w:val="FFFFFF" w:themeColor="background1"/>
        </w:rPr>
      </w:pPr>
      <w:r w:rsidRPr="00363A64">
        <w:rPr>
          <w:noProof w:val="0"/>
          <w:color w:val="FFFFFF" w:themeColor="background1"/>
        </w:rPr>
        <w:lastRenderedPageBreak/>
        <w:t>Work Projects</w:t>
      </w:r>
    </w:p>
    <w:p w:rsidR="000F53B0" w:rsidRPr="00363A64" w:rsidRDefault="000F53B0" w:rsidP="008A7C19">
      <w:pPr>
        <w:pStyle w:val="BodyCopy"/>
        <w:rPr>
          <w:noProof w:val="0"/>
        </w:rPr>
      </w:pPr>
      <w:r w:rsidRPr="00363A64">
        <w:rPr>
          <w:noProof w:val="0"/>
        </w:rPr>
        <w:t xml:space="preserve">It is a requirement of this Unit </w:t>
      </w:r>
      <w:r w:rsidR="00EF4C80" w:rsidRPr="00363A64">
        <w:rPr>
          <w:noProof w:val="0"/>
        </w:rPr>
        <w:t xml:space="preserve">that </w:t>
      </w:r>
      <w:r w:rsidRPr="00363A64">
        <w:rPr>
          <w:noProof w:val="0"/>
        </w:rPr>
        <w:t xml:space="preserve">you complete Work Projects as advised by your Trainer. You must submit documentation, suitable evidence or other relevant proof of completion of the project to your Trainer by the agreed </w:t>
      </w:r>
      <w:r w:rsidR="00771003" w:rsidRPr="00363A64">
        <w:rPr>
          <w:noProof w:val="0"/>
        </w:rPr>
        <w:t>date</w:t>
      </w:r>
      <w:r w:rsidRPr="00363A64">
        <w:rPr>
          <w:noProof w:val="0"/>
        </w:rPr>
        <w:t>.</w:t>
      </w:r>
    </w:p>
    <w:p w:rsidR="00FD2C60" w:rsidRPr="00363A64" w:rsidRDefault="00FD2C60" w:rsidP="008A7C19">
      <w:pPr>
        <w:pStyle w:val="BodyCopy"/>
        <w:rPr>
          <w:noProof w:val="0"/>
        </w:rPr>
      </w:pPr>
      <w:r w:rsidRPr="00363A64">
        <w:rPr>
          <w:noProof w:val="0"/>
        </w:rPr>
        <w:t xml:space="preserve">NOTE: This Work Project can form the basis for </w:t>
      </w:r>
      <w:r w:rsidRPr="00363A64">
        <w:rPr>
          <w:noProof w:val="0"/>
          <w:u w:val="single"/>
        </w:rPr>
        <w:t>Work Projects 2.1 and 3.1</w:t>
      </w:r>
      <w:r w:rsidRPr="00363A64">
        <w:rPr>
          <w:noProof w:val="0"/>
        </w:rPr>
        <w:t>.</w:t>
      </w:r>
    </w:p>
    <w:p w:rsidR="000F53B0" w:rsidRPr="00363A64" w:rsidRDefault="000F74A5" w:rsidP="00634572">
      <w:pPr>
        <w:pStyle w:val="ActivityNumbered"/>
        <w:numPr>
          <w:ilvl w:val="1"/>
          <w:numId w:val="9"/>
        </w:numPr>
      </w:pPr>
      <w:r w:rsidRPr="00363A64">
        <w:t>To meet the requirements for this Work Project you are required to identify and describe a small project (which may be a</w:t>
      </w:r>
      <w:r w:rsidR="00EF4C80" w:rsidRPr="00363A64">
        <w:t xml:space="preserve">n actual project or a simulated </w:t>
      </w:r>
      <w:r w:rsidRPr="00363A64">
        <w:t>mock project) and</w:t>
      </w:r>
      <w:r w:rsidR="00FD2C60" w:rsidRPr="00363A64">
        <w:t xml:space="preserve"> provide details regarding planning the project as follows</w:t>
      </w:r>
      <w:r w:rsidR="000F53B0" w:rsidRPr="00363A64">
        <w:t>:</w:t>
      </w:r>
    </w:p>
    <w:p w:rsidR="00EF0356" w:rsidRPr="00363A64" w:rsidRDefault="000F74A5" w:rsidP="00DF64A9">
      <w:pPr>
        <w:pStyle w:val="ActivityBullet1"/>
      </w:pPr>
      <w:r w:rsidRPr="00363A64">
        <w:t>Develop objectives and scope for it</w:t>
      </w:r>
    </w:p>
    <w:p w:rsidR="000F74A5" w:rsidRPr="00363A64" w:rsidRDefault="000F74A5" w:rsidP="00DF64A9">
      <w:pPr>
        <w:pStyle w:val="ActivityBullet1"/>
      </w:pPr>
      <w:r w:rsidRPr="00363A64">
        <w:t>Nominate who are the external stakeholders</w:t>
      </w:r>
    </w:p>
    <w:p w:rsidR="000F74A5" w:rsidRPr="00363A64" w:rsidRDefault="000F74A5" w:rsidP="00DF64A9">
      <w:pPr>
        <w:pStyle w:val="ActivityBullet1"/>
      </w:pPr>
      <w:r w:rsidRPr="00363A64">
        <w:t>Identify the resources required and how you would obtain them</w:t>
      </w:r>
    </w:p>
    <w:p w:rsidR="000F74A5" w:rsidRPr="00363A64" w:rsidRDefault="000F74A5" w:rsidP="00DF64A9">
      <w:pPr>
        <w:pStyle w:val="ActivityBullet1"/>
      </w:pPr>
      <w:r w:rsidRPr="00363A64">
        <w:t>Explain how you would determine the financial viability of the project</w:t>
      </w:r>
    </w:p>
    <w:p w:rsidR="000F74A5" w:rsidRPr="00363A64" w:rsidRDefault="000F74A5" w:rsidP="00DF64A9">
      <w:pPr>
        <w:pStyle w:val="ActivityBullet1"/>
      </w:pPr>
      <w:r w:rsidRPr="00363A64">
        <w:t>Provide an administrative structure for the project</w:t>
      </w:r>
    </w:p>
    <w:p w:rsidR="000F74A5" w:rsidRPr="00363A64" w:rsidRDefault="000F74A5" w:rsidP="00DF64A9">
      <w:pPr>
        <w:pStyle w:val="ActivityBullet1"/>
      </w:pPr>
      <w:r w:rsidRPr="00363A64">
        <w:t>Develop a detailed project management plan for the project</w:t>
      </w:r>
    </w:p>
    <w:p w:rsidR="000F74A5" w:rsidRPr="00363A64" w:rsidRDefault="00EF4C80" w:rsidP="00DF64A9">
      <w:pPr>
        <w:pStyle w:val="ActivityBullet1"/>
      </w:pPr>
      <w:r w:rsidRPr="00363A64">
        <w:t>Create as applicable</w:t>
      </w:r>
      <w:r w:rsidR="000F74A5" w:rsidRPr="00363A64">
        <w:t xml:space="preserve"> a commu</w:t>
      </w:r>
      <w:r w:rsidRPr="00363A64">
        <w:t xml:space="preserve">nications plan or </w:t>
      </w:r>
      <w:r w:rsidR="000F74A5" w:rsidRPr="00363A64">
        <w:t xml:space="preserve">strategy and </w:t>
      </w:r>
      <w:r w:rsidR="003F0ACB" w:rsidRPr="00363A64">
        <w:t>public relations and marketing strategy</w:t>
      </w:r>
    </w:p>
    <w:p w:rsidR="003F0ACB" w:rsidRPr="00363A64" w:rsidRDefault="003F0ACB" w:rsidP="00DF64A9">
      <w:pPr>
        <w:pStyle w:val="ActivityBullet1"/>
      </w:pPr>
      <w:r w:rsidRPr="00363A64">
        <w:t>Identify the evaluation methods to be used when project has been completed</w:t>
      </w:r>
    </w:p>
    <w:p w:rsidR="003F0ACB" w:rsidRPr="00363A64" w:rsidRDefault="003F0ACB" w:rsidP="00DF64A9">
      <w:pPr>
        <w:pStyle w:val="ActivityBullet1"/>
      </w:pPr>
      <w:r w:rsidRPr="00363A64">
        <w:t>Explain how plans, strategies and milestones for the project will be communicated to relevant stakeholders.</w:t>
      </w:r>
    </w:p>
    <w:p w:rsidR="00B23814" w:rsidRPr="00363A64" w:rsidRDefault="00B23814" w:rsidP="00B23814">
      <w:pPr>
        <w:pStyle w:val="ActivityBottom"/>
        <w:rPr>
          <w:noProof w:val="0"/>
        </w:rPr>
      </w:pPr>
    </w:p>
    <w:p w:rsidR="00BE59E6" w:rsidRPr="00363A64" w:rsidRDefault="00BE59E6" w:rsidP="00BE59E6">
      <w:pPr>
        <w:pStyle w:val="BodyCopy"/>
        <w:rPr>
          <w:rStyle w:val="Heading1Char"/>
          <w:rFonts w:eastAsia="Calibri" w:cs="Calibri"/>
          <w:bCs w:val="0"/>
          <w:noProof w:val="0"/>
          <w:color w:val="auto"/>
          <w:sz w:val="22"/>
          <w:lang w:val="en-AU"/>
        </w:rPr>
      </w:pPr>
    </w:p>
    <w:p w:rsidR="00FE7B57" w:rsidRPr="00363A64" w:rsidRDefault="00FE7B57" w:rsidP="00FE7B57">
      <w:pPr>
        <w:pStyle w:val="BodyCopy"/>
        <w:rPr>
          <w:rStyle w:val="Heading1Char"/>
          <w:rFonts w:eastAsia="Calibri" w:cs="Calibri"/>
          <w:b w:val="0"/>
          <w:bCs w:val="0"/>
          <w:noProof w:val="0"/>
          <w:color w:val="auto"/>
          <w:sz w:val="22"/>
          <w:lang w:val="en-AU"/>
        </w:rPr>
      </w:pPr>
      <w:r w:rsidRPr="00363A64">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363A64" w:rsidTr="00D724DB">
        <w:trPr>
          <w:trHeight w:val="5670"/>
        </w:trPr>
        <w:tc>
          <w:tcPr>
            <w:tcW w:w="8931" w:type="dxa"/>
            <w:shd w:val="clear" w:color="auto" w:fill="F2F2F2" w:themeFill="background1" w:themeFillShade="F2"/>
          </w:tcPr>
          <w:p w:rsidR="00E377E5" w:rsidRPr="00363A64" w:rsidRDefault="00E377E5" w:rsidP="00E377E5">
            <w:pPr>
              <w:pStyle w:val="Heading2"/>
              <w:outlineLvl w:val="1"/>
            </w:pPr>
            <w:r w:rsidRPr="00363A64">
              <w:lastRenderedPageBreak/>
              <w:t>Summary</w:t>
            </w:r>
          </w:p>
          <w:p w:rsidR="000F53B0" w:rsidRPr="00363A64" w:rsidRDefault="00B977B5" w:rsidP="00F45D9C">
            <w:pPr>
              <w:pStyle w:val="SumaryHeading3"/>
            </w:pPr>
            <w:r>
              <w:fldChar w:fldCharType="begin"/>
            </w:r>
            <w:r>
              <w:instrText xml:space="preserve"> REF  Element1  \* MERGEFORMAT </w:instrText>
            </w:r>
            <w:r>
              <w:fldChar w:fldCharType="separate"/>
            </w:r>
            <w:sdt>
              <w:sdtPr>
                <w:alias w:val="Element 1"/>
                <w:tag w:val="Element 1"/>
                <w:id w:val="88282060"/>
                <w:lock w:val="sdtLocked"/>
                <w:placeholder>
                  <w:docPart w:val="2C02B2F229D3431497826CD6CDC8AA16"/>
                </w:placeholder>
              </w:sdtPr>
              <w:sdtEndPr>
                <w:rPr>
                  <w:highlight w:val="yellow"/>
                </w:rPr>
              </w:sdtEndPr>
              <w:sdtContent>
                <w:r w:rsidR="00271896" w:rsidRPr="00363A64">
                  <w:t>Plan project</w:t>
                </w:r>
              </w:sdtContent>
            </w:sdt>
            <w:r>
              <w:rPr>
                <w:highlight w:val="yellow"/>
              </w:rPr>
              <w:fldChar w:fldCharType="end"/>
            </w:r>
          </w:p>
          <w:p w:rsidR="000F53B0" w:rsidRPr="00363A64" w:rsidRDefault="001F250B" w:rsidP="000F53B0">
            <w:pPr>
              <w:pStyle w:val="TableText"/>
              <w:rPr>
                <w:noProof w:val="0"/>
              </w:rPr>
            </w:pPr>
            <w:r w:rsidRPr="00363A64">
              <w:rPr>
                <w:noProof w:val="0"/>
              </w:rPr>
              <w:t>When planning projects:</w:t>
            </w:r>
          </w:p>
          <w:p w:rsidR="00972F10" w:rsidRPr="00363A64" w:rsidRDefault="00972F10" w:rsidP="000B01A9">
            <w:pPr>
              <w:pStyle w:val="TableBullet1"/>
              <w:numPr>
                <w:ilvl w:val="0"/>
                <w:numId w:val="31"/>
              </w:numPr>
              <w:spacing w:before="120"/>
              <w:rPr>
                <w:noProof w:val="0"/>
              </w:rPr>
            </w:pPr>
            <w:r w:rsidRPr="00363A64">
              <w:rPr>
                <w:noProof w:val="0"/>
              </w:rPr>
              <w:t>Make sure you know the scope and objectives</w:t>
            </w:r>
          </w:p>
          <w:p w:rsidR="00972F10" w:rsidRPr="00363A64" w:rsidRDefault="00972F10" w:rsidP="000B01A9">
            <w:pPr>
              <w:pStyle w:val="TableBullet1"/>
              <w:numPr>
                <w:ilvl w:val="0"/>
                <w:numId w:val="31"/>
              </w:numPr>
              <w:spacing w:before="120"/>
              <w:rPr>
                <w:noProof w:val="0"/>
              </w:rPr>
            </w:pPr>
            <w:r w:rsidRPr="00363A64">
              <w:rPr>
                <w:noProof w:val="0"/>
              </w:rPr>
              <w:t>Determine the project deliverables</w:t>
            </w:r>
          </w:p>
          <w:p w:rsidR="00972F10" w:rsidRPr="00363A64" w:rsidRDefault="00972F10" w:rsidP="000B01A9">
            <w:pPr>
              <w:pStyle w:val="TableBullet1"/>
              <w:numPr>
                <w:ilvl w:val="0"/>
                <w:numId w:val="31"/>
              </w:numPr>
              <w:spacing w:before="120"/>
              <w:rPr>
                <w:noProof w:val="0"/>
              </w:rPr>
            </w:pPr>
            <w:r w:rsidRPr="00363A64">
              <w:rPr>
                <w:noProof w:val="0"/>
              </w:rPr>
              <w:t>Consult widely with stakeholders and relevant others</w:t>
            </w:r>
          </w:p>
          <w:p w:rsidR="00972F10" w:rsidRPr="00363A64" w:rsidRDefault="000F74A5" w:rsidP="000B01A9">
            <w:pPr>
              <w:pStyle w:val="TableBullet1"/>
              <w:numPr>
                <w:ilvl w:val="0"/>
                <w:numId w:val="31"/>
              </w:numPr>
              <w:spacing w:before="120"/>
              <w:rPr>
                <w:noProof w:val="0"/>
              </w:rPr>
            </w:pPr>
            <w:r w:rsidRPr="00363A64">
              <w:rPr>
                <w:noProof w:val="0"/>
              </w:rPr>
              <w:t>Identify resources required and p</w:t>
            </w:r>
            <w:r w:rsidR="00972F10" w:rsidRPr="00363A64">
              <w:rPr>
                <w:noProof w:val="0"/>
              </w:rPr>
              <w:t>repare a resource strategy</w:t>
            </w:r>
          </w:p>
          <w:p w:rsidR="00972F10" w:rsidRPr="00363A64" w:rsidRDefault="00972F10" w:rsidP="000B01A9">
            <w:pPr>
              <w:pStyle w:val="TableBullet1"/>
              <w:numPr>
                <w:ilvl w:val="0"/>
                <w:numId w:val="31"/>
              </w:numPr>
              <w:spacing w:before="120"/>
              <w:rPr>
                <w:noProof w:val="0"/>
              </w:rPr>
            </w:pPr>
            <w:r w:rsidRPr="00363A64">
              <w:rPr>
                <w:noProof w:val="0"/>
              </w:rPr>
              <w:t>Determine the financial viability of the project as part of standard operating procedure</w:t>
            </w:r>
          </w:p>
          <w:p w:rsidR="000F74A5" w:rsidRPr="00363A64" w:rsidRDefault="00972F10" w:rsidP="000B01A9">
            <w:pPr>
              <w:pStyle w:val="TableBullet1"/>
              <w:numPr>
                <w:ilvl w:val="0"/>
                <w:numId w:val="31"/>
              </w:numPr>
              <w:spacing w:before="120"/>
              <w:rPr>
                <w:noProof w:val="0"/>
              </w:rPr>
            </w:pPr>
            <w:r w:rsidRPr="00363A64">
              <w:rPr>
                <w:noProof w:val="0"/>
              </w:rPr>
              <w:t>Develop an administrative structure for the project</w:t>
            </w:r>
          </w:p>
          <w:p w:rsidR="000F74A5" w:rsidRPr="00363A64" w:rsidRDefault="000F74A5" w:rsidP="000B01A9">
            <w:pPr>
              <w:pStyle w:val="TableBullet1"/>
              <w:numPr>
                <w:ilvl w:val="0"/>
                <w:numId w:val="31"/>
              </w:numPr>
              <w:spacing w:before="120"/>
              <w:rPr>
                <w:noProof w:val="0"/>
              </w:rPr>
            </w:pPr>
            <w:r w:rsidRPr="00363A64">
              <w:rPr>
                <w:noProof w:val="0"/>
              </w:rPr>
              <w:t>Manage your time effectively</w:t>
            </w:r>
          </w:p>
          <w:p w:rsidR="000F74A5" w:rsidRPr="00363A64" w:rsidRDefault="000F74A5" w:rsidP="000B01A9">
            <w:pPr>
              <w:pStyle w:val="TableBullet1"/>
              <w:numPr>
                <w:ilvl w:val="0"/>
                <w:numId w:val="31"/>
              </w:numPr>
              <w:spacing w:before="120"/>
              <w:rPr>
                <w:noProof w:val="0"/>
              </w:rPr>
            </w:pPr>
            <w:r w:rsidRPr="00363A64">
              <w:rPr>
                <w:noProof w:val="0"/>
              </w:rPr>
              <w:t>Allocate responsibilities for work to be done</w:t>
            </w:r>
          </w:p>
          <w:p w:rsidR="000F74A5" w:rsidRPr="00363A64" w:rsidRDefault="000F74A5" w:rsidP="000B01A9">
            <w:pPr>
              <w:pStyle w:val="TableBullet1"/>
              <w:numPr>
                <w:ilvl w:val="0"/>
                <w:numId w:val="31"/>
              </w:numPr>
              <w:spacing w:before="120"/>
              <w:rPr>
                <w:noProof w:val="0"/>
              </w:rPr>
            </w:pPr>
            <w:r w:rsidRPr="00363A64">
              <w:rPr>
                <w:noProof w:val="0"/>
              </w:rPr>
              <w:t>Undertake risk management activities</w:t>
            </w:r>
          </w:p>
          <w:p w:rsidR="000F74A5" w:rsidRPr="00363A64" w:rsidRDefault="000F74A5" w:rsidP="000B01A9">
            <w:pPr>
              <w:pStyle w:val="TableBullet1"/>
              <w:numPr>
                <w:ilvl w:val="0"/>
                <w:numId w:val="31"/>
              </w:numPr>
              <w:spacing w:before="120"/>
              <w:rPr>
                <w:noProof w:val="0"/>
              </w:rPr>
            </w:pPr>
            <w:r w:rsidRPr="00363A64">
              <w:rPr>
                <w:noProof w:val="0"/>
              </w:rPr>
              <w:t>Prepare a project management plan with contingency p</w:t>
            </w:r>
            <w:r w:rsidR="00656274" w:rsidRPr="00363A64">
              <w:rPr>
                <w:noProof w:val="0"/>
              </w:rPr>
              <w:t>l</w:t>
            </w:r>
            <w:r w:rsidRPr="00363A64">
              <w:rPr>
                <w:noProof w:val="0"/>
              </w:rPr>
              <w:t>ans</w:t>
            </w:r>
          </w:p>
          <w:p w:rsidR="000F74A5" w:rsidRPr="00363A64" w:rsidRDefault="000F74A5" w:rsidP="000B01A9">
            <w:pPr>
              <w:pStyle w:val="TableBullet1"/>
              <w:numPr>
                <w:ilvl w:val="0"/>
                <w:numId w:val="31"/>
              </w:numPr>
              <w:spacing w:before="120"/>
              <w:rPr>
                <w:noProof w:val="0"/>
              </w:rPr>
            </w:pPr>
            <w:r w:rsidRPr="00363A64">
              <w:rPr>
                <w:noProof w:val="0"/>
              </w:rPr>
              <w:t>Develop PR and mark</w:t>
            </w:r>
            <w:r w:rsidR="00EF4C80" w:rsidRPr="00363A64">
              <w:rPr>
                <w:noProof w:val="0"/>
              </w:rPr>
              <w:t xml:space="preserve">eting strategies appropriate to and </w:t>
            </w:r>
            <w:r w:rsidRPr="00363A64">
              <w:rPr>
                <w:noProof w:val="0"/>
              </w:rPr>
              <w:t>if required for the project</w:t>
            </w:r>
          </w:p>
          <w:p w:rsidR="000F74A5" w:rsidRPr="00363A64" w:rsidRDefault="00EF4C80" w:rsidP="000B01A9">
            <w:pPr>
              <w:pStyle w:val="TableBullet1"/>
              <w:numPr>
                <w:ilvl w:val="0"/>
                <w:numId w:val="31"/>
              </w:numPr>
              <w:spacing w:before="120"/>
              <w:rPr>
                <w:noProof w:val="0"/>
              </w:rPr>
            </w:pPr>
            <w:r w:rsidRPr="00363A64">
              <w:rPr>
                <w:noProof w:val="0"/>
              </w:rPr>
              <w:t xml:space="preserve">Communicate </w:t>
            </w:r>
            <w:r w:rsidR="000F74A5" w:rsidRPr="00363A64">
              <w:rPr>
                <w:noProof w:val="0"/>
              </w:rPr>
              <w:t>plans with internal and external stakeholders</w:t>
            </w:r>
          </w:p>
          <w:p w:rsidR="000F74A5" w:rsidRPr="00363A64" w:rsidRDefault="000F74A5" w:rsidP="000B01A9">
            <w:pPr>
              <w:pStyle w:val="TableBullet1"/>
              <w:numPr>
                <w:ilvl w:val="0"/>
                <w:numId w:val="31"/>
              </w:numPr>
              <w:spacing w:before="120"/>
              <w:rPr>
                <w:noProof w:val="0"/>
              </w:rPr>
            </w:pPr>
            <w:r w:rsidRPr="00363A64">
              <w:rPr>
                <w:noProof w:val="0"/>
              </w:rPr>
              <w:t xml:space="preserve">Consider use of project management software </w:t>
            </w:r>
          </w:p>
          <w:p w:rsidR="00E377E5" w:rsidRPr="00363A64" w:rsidRDefault="000F74A5" w:rsidP="000B01A9">
            <w:pPr>
              <w:pStyle w:val="TableBullet1"/>
              <w:numPr>
                <w:ilvl w:val="0"/>
                <w:numId w:val="31"/>
              </w:numPr>
              <w:spacing w:before="120"/>
              <w:rPr>
                <w:noProof w:val="0"/>
              </w:rPr>
            </w:pPr>
            <w:r w:rsidRPr="00363A64">
              <w:rPr>
                <w:noProof w:val="0"/>
              </w:rPr>
              <w:t>Determine the methods to be used to evaluate the project.</w:t>
            </w:r>
            <w:r w:rsidR="00E26BE5" w:rsidRPr="00363A64">
              <w:rPr>
                <w:noProof w:val="0"/>
              </w:rPr>
              <w:br/>
            </w:r>
          </w:p>
        </w:tc>
      </w:tr>
    </w:tbl>
    <w:p w:rsidR="00363A64" w:rsidRPr="00363A64" w:rsidRDefault="00363A64" w:rsidP="00940675">
      <w:pPr>
        <w:pStyle w:val="BodyCopy"/>
        <w:rPr>
          <w:noProof w:val="0"/>
        </w:rPr>
      </w:pPr>
    </w:p>
    <w:p w:rsidR="00271896" w:rsidRDefault="00271896">
      <w:pPr>
        <w:rPr>
          <w:rFonts w:ascii="Helvetica" w:eastAsia="Calibri" w:hAnsi="Helvetica" w:cs="Calibri"/>
          <w:szCs w:val="16"/>
          <w:lang w:eastAsia="ar-SA"/>
        </w:rPr>
      </w:pPr>
      <w:r>
        <w:br w:type="page"/>
      </w:r>
    </w:p>
    <w:p w:rsidR="00363A64" w:rsidRDefault="00363A64" w:rsidP="00940675">
      <w:pPr>
        <w:pStyle w:val="BodyCopy"/>
        <w:rPr>
          <w:noProof w:val="0"/>
        </w:rPr>
      </w:pPr>
    </w:p>
    <w:p w:rsidR="00271896" w:rsidRDefault="00271896" w:rsidP="00940675">
      <w:pPr>
        <w:pStyle w:val="BodyCopy"/>
        <w:rPr>
          <w:noProof w:val="0"/>
        </w:rPr>
      </w:pPr>
    </w:p>
    <w:p w:rsidR="00271896" w:rsidRPr="00363A64" w:rsidRDefault="00271896" w:rsidP="00940675">
      <w:pPr>
        <w:pStyle w:val="BodyCopy"/>
        <w:rPr>
          <w:noProof w:val="0"/>
        </w:rPr>
      </w:pPr>
    </w:p>
    <w:p w:rsidR="00363A64" w:rsidRPr="00363A64" w:rsidRDefault="00363A64" w:rsidP="00940675">
      <w:pPr>
        <w:pStyle w:val="BodyCopy"/>
        <w:rPr>
          <w:noProof w:val="0"/>
        </w:rPr>
      </w:pPr>
    </w:p>
    <w:p w:rsidR="00940675" w:rsidRPr="00363A64" w:rsidRDefault="00940675" w:rsidP="00940675">
      <w:pPr>
        <w:pStyle w:val="BodyCopy"/>
        <w:rPr>
          <w:rStyle w:val="Heading1Char"/>
          <w:rFonts w:eastAsia="Calibri" w:cs="Calibri"/>
          <w:b w:val="0"/>
          <w:bCs w:val="0"/>
          <w:noProof w:val="0"/>
          <w:color w:val="auto"/>
          <w:sz w:val="22"/>
          <w:lang w:val="en-AU"/>
        </w:rPr>
      </w:pPr>
    </w:p>
    <w:p w:rsidR="00940675" w:rsidRPr="00363A64" w:rsidRDefault="00940675" w:rsidP="00FC0925">
      <w:pPr>
        <w:pStyle w:val="BodyCopy"/>
        <w:rPr>
          <w:rStyle w:val="Heading1Char"/>
          <w:noProof w:val="0"/>
          <w:lang w:val="en-AU"/>
        </w:rPr>
        <w:sectPr w:rsidR="00940675" w:rsidRPr="00363A64" w:rsidSect="0098595B">
          <w:headerReference w:type="even" r:id="rId117"/>
          <w:headerReference w:type="default" r:id="rId118"/>
          <w:pgSz w:w="11906" w:h="16838" w:code="9"/>
          <w:pgMar w:top="1440" w:right="1440" w:bottom="1440" w:left="1701" w:header="709" w:footer="318" w:gutter="0"/>
          <w:cols w:space="708"/>
          <w:docGrid w:linePitch="360"/>
        </w:sectPr>
      </w:pPr>
    </w:p>
    <w:p w:rsidR="008A7C19" w:rsidRPr="00363A64" w:rsidRDefault="008A7C19" w:rsidP="00326643">
      <w:pPr>
        <w:pStyle w:val="Heading1"/>
      </w:pPr>
      <w:bookmarkStart w:id="39" w:name="_Toc294862961"/>
      <w:bookmarkStart w:id="40" w:name="_Toc378593312"/>
      <w:r w:rsidRPr="00363A64">
        <w:lastRenderedPageBreak/>
        <w:t>Element 2</w:t>
      </w:r>
      <w:proofErr w:type="gramStart"/>
      <w:r w:rsidRPr="00363A64">
        <w:t>:</w:t>
      </w:r>
      <w:bookmarkEnd w:id="39"/>
      <w:proofErr w:type="gramEnd"/>
      <w:r w:rsidR="00F45D9C" w:rsidRPr="00363A64">
        <w:br/>
      </w:r>
      <w:r w:rsidR="00CB14F5" w:rsidRPr="00363A64">
        <w:fldChar w:fldCharType="begin"/>
      </w:r>
      <w:r w:rsidR="00326643" w:rsidRPr="00363A64">
        <w:instrText xml:space="preserve"> REF  Element2 </w:instrText>
      </w:r>
      <w:r w:rsidR="00CB14F5" w:rsidRPr="00363A64">
        <w:fldChar w:fldCharType="separate"/>
      </w:r>
      <w:sdt>
        <w:sdtPr>
          <w:alias w:val="Element 2"/>
          <w:tag w:val="Element 2"/>
          <w:id w:val="88282061"/>
          <w:lock w:val="sdtLocked"/>
          <w:placeholder>
            <w:docPart w:val="4A2DF3B65AF04AD085DABAD43820C246"/>
          </w:placeholder>
        </w:sdtPr>
        <w:sdtEndPr/>
        <w:sdtContent>
          <w:r w:rsidR="00271896" w:rsidRPr="00363A64">
            <w:t>Administer and monitor project</w:t>
          </w:r>
        </w:sdtContent>
      </w:sdt>
      <w:bookmarkEnd w:id="40"/>
      <w:r w:rsidR="00CB14F5" w:rsidRPr="00363A64">
        <w:fldChar w:fldCharType="end"/>
      </w:r>
    </w:p>
    <w:p w:rsidR="008A7C19" w:rsidRPr="00363A64" w:rsidRDefault="008A7C19" w:rsidP="008A7C19">
      <w:pPr>
        <w:pStyle w:val="Heading2"/>
      </w:pPr>
      <w:r w:rsidRPr="00363A64">
        <w:t>2.1</w:t>
      </w:r>
      <w:r w:rsidRPr="00363A64">
        <w:tab/>
      </w:r>
      <w:r w:rsidR="00B977B5">
        <w:fldChar w:fldCharType="begin"/>
      </w:r>
      <w:r w:rsidR="00B977B5">
        <w:instrText xml:space="preserve"> REF  Criteria21 </w:instrText>
      </w:r>
      <w:r w:rsidR="00B977B5">
        <w:fldChar w:fldCharType="separate"/>
      </w:r>
      <w:sdt>
        <w:sdtPr>
          <w:alias w:val="Criteria 2.1"/>
          <w:tag w:val="Criteria 2.1"/>
          <w:id w:val="88282062"/>
          <w:lock w:val="sdtLocked"/>
          <w:placeholder>
            <w:docPart w:val="B8455BED19E842B99FF4F24288484432"/>
          </w:placeholder>
        </w:sdtPr>
        <w:sdtEndPr/>
        <w:sdtContent>
          <w:r w:rsidR="00271896" w:rsidRPr="00363A64">
            <w:t>Implement and monitor project in conjunction with project team members</w:t>
          </w:r>
        </w:sdtContent>
      </w:sdt>
      <w:r w:rsidR="00B977B5">
        <w:fldChar w:fldCharType="end"/>
      </w:r>
    </w:p>
    <w:p w:rsidR="008A7C19" w:rsidRPr="00363A64" w:rsidRDefault="008A7C19" w:rsidP="00595082">
      <w:pPr>
        <w:pStyle w:val="Heading3"/>
        <w:spacing w:after="120"/>
      </w:pPr>
      <w:r w:rsidRPr="00363A64">
        <w:t>Introduction</w:t>
      </w:r>
    </w:p>
    <w:p w:rsidR="008A7C19" w:rsidRPr="00363A64" w:rsidRDefault="00BC36A3" w:rsidP="00A725A0">
      <w:pPr>
        <w:pStyle w:val="BodyCopy"/>
        <w:rPr>
          <w:noProof w:val="0"/>
        </w:rPr>
      </w:pPr>
      <w:r w:rsidRPr="00363A64">
        <w:rPr>
          <w:noProof w:val="0"/>
        </w:rPr>
        <w:t>When the planning for a project has been completed and all necessary authorisations have been obtained, the next step is to start the project.</w:t>
      </w:r>
    </w:p>
    <w:p w:rsidR="00BC36A3" w:rsidRPr="00363A64" w:rsidRDefault="00EF4C80" w:rsidP="00A725A0">
      <w:pPr>
        <w:pStyle w:val="BodyCopy"/>
        <w:rPr>
          <w:noProof w:val="0"/>
        </w:rPr>
      </w:pPr>
      <w:r w:rsidRPr="00363A64">
        <w:rPr>
          <w:noProof w:val="0"/>
        </w:rPr>
        <w:t>This section identifies</w:t>
      </w:r>
      <w:r w:rsidR="009209FC" w:rsidRPr="00363A64">
        <w:rPr>
          <w:noProof w:val="0"/>
        </w:rPr>
        <w:t xml:space="preserve"> issues and requirements for implementing and monitoring the project.</w:t>
      </w:r>
    </w:p>
    <w:p w:rsidR="008A7C19" w:rsidRPr="00363A64" w:rsidRDefault="009209FC" w:rsidP="00595082">
      <w:pPr>
        <w:pStyle w:val="Heading3"/>
        <w:spacing w:after="120"/>
      </w:pPr>
      <w:r w:rsidRPr="00363A64">
        <w:t>Standard practice</w:t>
      </w:r>
    </w:p>
    <w:p w:rsidR="009209FC" w:rsidRPr="00363A64" w:rsidRDefault="00595082" w:rsidP="00A725A0">
      <w:pPr>
        <w:pStyle w:val="BodyCopy"/>
        <w:rPr>
          <w:noProof w:val="0"/>
        </w:rPr>
      </w:pPr>
      <w:r w:rsidRPr="00363A64">
        <w:rPr>
          <w:lang w:eastAsia="en-AU"/>
        </w:rPr>
        <w:drawing>
          <wp:anchor distT="0" distB="0" distL="114300" distR="114300" simplePos="0" relativeHeight="251801600" behindDoc="0" locked="0" layoutInCell="1" allowOverlap="1">
            <wp:simplePos x="0" y="0"/>
            <wp:positionH relativeFrom="column">
              <wp:posOffset>4281805</wp:posOffset>
            </wp:positionH>
            <wp:positionV relativeFrom="paragraph">
              <wp:posOffset>15875</wp:posOffset>
            </wp:positionV>
            <wp:extent cx="1261110" cy="1852295"/>
            <wp:effectExtent l="19050" t="0" r="0" b="0"/>
            <wp:wrapSquare wrapText="bothSides"/>
            <wp:docPr id="90" name="Picture 89" descr="MP9004226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12(1).JPG"/>
                    <pic:cNvPicPr/>
                  </pic:nvPicPr>
                  <pic:blipFill>
                    <a:blip r:embed="rId119" cstate="print"/>
                    <a:stretch>
                      <a:fillRect/>
                    </a:stretch>
                  </pic:blipFill>
                  <pic:spPr>
                    <a:xfrm>
                      <a:off x="0" y="0"/>
                      <a:ext cx="1261110" cy="1852295"/>
                    </a:xfrm>
                    <a:prstGeom prst="rect">
                      <a:avLst/>
                    </a:prstGeom>
                  </pic:spPr>
                </pic:pic>
              </a:graphicData>
            </a:graphic>
          </wp:anchor>
        </w:drawing>
      </w:r>
      <w:r w:rsidR="009209FC" w:rsidRPr="00363A64">
        <w:rPr>
          <w:noProof w:val="0"/>
        </w:rPr>
        <w:t>From this point forward the extent to which the project succeeds or fails rests with this phase.</w:t>
      </w:r>
    </w:p>
    <w:p w:rsidR="009209FC" w:rsidRPr="00363A64" w:rsidRDefault="009209FC" w:rsidP="00A725A0">
      <w:pPr>
        <w:pStyle w:val="BodyCopy"/>
        <w:rPr>
          <w:noProof w:val="0"/>
        </w:rPr>
      </w:pPr>
      <w:r w:rsidRPr="00363A64">
        <w:rPr>
          <w:noProof w:val="0"/>
        </w:rPr>
        <w:t>It is where you have to ‘walk the talk’ – to put into practice the plans you developed and which have been approved.</w:t>
      </w:r>
    </w:p>
    <w:p w:rsidR="009209FC" w:rsidRPr="00363A64" w:rsidRDefault="009209FC" w:rsidP="00A725A0">
      <w:pPr>
        <w:pStyle w:val="BodyCopy"/>
        <w:rPr>
          <w:noProof w:val="0"/>
          <w:szCs w:val="24"/>
        </w:rPr>
      </w:pPr>
      <w:r w:rsidRPr="00363A64">
        <w:rPr>
          <w:noProof w:val="0"/>
          <w:szCs w:val="24"/>
        </w:rPr>
        <w:t>Standard practice at the outset is to:</w:t>
      </w:r>
    </w:p>
    <w:p w:rsidR="009209FC" w:rsidRPr="00363A64" w:rsidRDefault="009209FC" w:rsidP="000B01A9">
      <w:pPr>
        <w:pStyle w:val="Bullet1"/>
        <w:numPr>
          <w:ilvl w:val="0"/>
          <w:numId w:val="31"/>
        </w:numPr>
      </w:pPr>
      <w:r w:rsidRPr="00363A64">
        <w:t>Verify all requirements for</w:t>
      </w:r>
      <w:r w:rsidR="00EF4C80" w:rsidRPr="00363A64">
        <w:t xml:space="preserve"> project start have been met. Y</w:t>
      </w:r>
      <w:r w:rsidRPr="00363A64">
        <w:t>ou would for instance require:</w:t>
      </w:r>
    </w:p>
    <w:p w:rsidR="009209FC" w:rsidRPr="00363A64" w:rsidRDefault="009209FC" w:rsidP="00A725A0">
      <w:pPr>
        <w:pStyle w:val="Bullet2"/>
        <w:rPr>
          <w:lang w:val="en-AU"/>
        </w:rPr>
      </w:pPr>
      <w:r w:rsidRPr="00363A64">
        <w:rPr>
          <w:lang w:val="en-AU"/>
        </w:rPr>
        <w:t>Copies of relevant authorizations which have been signed-off</w:t>
      </w:r>
    </w:p>
    <w:p w:rsidR="009209FC" w:rsidRPr="00363A64" w:rsidRDefault="009209FC" w:rsidP="00A725A0">
      <w:pPr>
        <w:pStyle w:val="Bullet2"/>
        <w:rPr>
          <w:lang w:val="en-AU"/>
        </w:rPr>
      </w:pPr>
      <w:r w:rsidRPr="00363A64">
        <w:rPr>
          <w:lang w:val="en-AU"/>
        </w:rPr>
        <w:t>D</w:t>
      </w:r>
      <w:r w:rsidR="009E2E45" w:rsidRPr="00363A64">
        <w:rPr>
          <w:lang w:val="en-AU"/>
        </w:rPr>
        <w:t xml:space="preserve">irect approval from the manager or </w:t>
      </w:r>
      <w:r w:rsidRPr="00363A64">
        <w:rPr>
          <w:lang w:val="en-AU"/>
        </w:rPr>
        <w:t>owner to proceed</w:t>
      </w:r>
    </w:p>
    <w:p w:rsidR="008C2671" w:rsidRPr="00363A64" w:rsidRDefault="008C2671" w:rsidP="000B01A9">
      <w:pPr>
        <w:pStyle w:val="Bullet1"/>
        <w:numPr>
          <w:ilvl w:val="0"/>
          <w:numId w:val="31"/>
        </w:numPr>
      </w:pPr>
      <w:r w:rsidRPr="00363A64">
        <w:t>Look at your own wo</w:t>
      </w:r>
      <w:r w:rsidR="009E2E45" w:rsidRPr="00363A64">
        <w:t xml:space="preserve">rkload for the project period </w:t>
      </w:r>
      <w:r w:rsidRPr="00363A64">
        <w:t>and take appropriate action to ensure you can commit the required time to the project, which may involve:</w:t>
      </w:r>
    </w:p>
    <w:p w:rsidR="008C2671" w:rsidRPr="00363A64" w:rsidRDefault="008C2671" w:rsidP="00A725A0">
      <w:pPr>
        <w:pStyle w:val="Bullet2"/>
        <w:rPr>
          <w:lang w:val="en-AU"/>
        </w:rPr>
      </w:pPr>
      <w:r w:rsidRPr="00363A64">
        <w:rPr>
          <w:lang w:val="en-AU"/>
        </w:rPr>
        <w:t>Prioritising work</w:t>
      </w:r>
    </w:p>
    <w:p w:rsidR="008C2671" w:rsidRPr="00363A64" w:rsidRDefault="008C2671" w:rsidP="00A725A0">
      <w:pPr>
        <w:pStyle w:val="Bullet2"/>
        <w:rPr>
          <w:lang w:val="en-AU"/>
        </w:rPr>
      </w:pPr>
      <w:r w:rsidRPr="00363A64">
        <w:rPr>
          <w:lang w:val="en-AU"/>
        </w:rPr>
        <w:t>Delegating work</w:t>
      </w:r>
    </w:p>
    <w:p w:rsidR="008C2671" w:rsidRPr="00363A64" w:rsidRDefault="008C2671" w:rsidP="00A725A0">
      <w:pPr>
        <w:pStyle w:val="Bullet2"/>
        <w:rPr>
          <w:lang w:val="en-AU"/>
        </w:rPr>
      </w:pPr>
      <w:r w:rsidRPr="00363A64">
        <w:rPr>
          <w:lang w:val="en-AU"/>
        </w:rPr>
        <w:t>Creating a personal work schedule</w:t>
      </w:r>
    </w:p>
    <w:p w:rsidR="008C2671" w:rsidRPr="00363A64" w:rsidRDefault="008C2671" w:rsidP="00A725A0">
      <w:pPr>
        <w:pStyle w:val="Bullet2"/>
        <w:rPr>
          <w:lang w:val="en-AU"/>
        </w:rPr>
      </w:pPr>
      <w:r w:rsidRPr="00363A64">
        <w:rPr>
          <w:lang w:val="en-AU"/>
        </w:rPr>
        <w:t>Diarising time you have committed to the project</w:t>
      </w:r>
    </w:p>
    <w:p w:rsidR="009209FC" w:rsidRPr="00363A64" w:rsidRDefault="009E2E45" w:rsidP="000B01A9">
      <w:pPr>
        <w:pStyle w:val="Bullet1"/>
        <w:numPr>
          <w:ilvl w:val="0"/>
          <w:numId w:val="31"/>
        </w:numPr>
      </w:pPr>
      <w:r w:rsidRPr="00363A64">
        <w:t>Meet with the client</w:t>
      </w:r>
      <w:r w:rsidR="009209FC" w:rsidRPr="00363A64">
        <w:t xml:space="preserve"> to enquire if they have any final requirements addi</w:t>
      </w:r>
      <w:r w:rsidR="009150FC" w:rsidRPr="00363A64">
        <w:t>tional to what is already known</w:t>
      </w:r>
    </w:p>
    <w:p w:rsidR="008C2671" w:rsidRPr="00363A64" w:rsidRDefault="008C2671" w:rsidP="000B01A9">
      <w:pPr>
        <w:pStyle w:val="Bullet1"/>
        <w:numPr>
          <w:ilvl w:val="0"/>
          <w:numId w:val="31"/>
        </w:numPr>
      </w:pPr>
      <w:r w:rsidRPr="00363A64">
        <w:t>Communicate with o</w:t>
      </w:r>
      <w:r w:rsidR="009E2E45" w:rsidRPr="00363A64">
        <w:t xml:space="preserve">ther supervisors and managers </w:t>
      </w:r>
      <w:r w:rsidRPr="00363A64">
        <w:t xml:space="preserve">to advise them of the project and the fact it is about </w:t>
      </w:r>
      <w:r w:rsidR="00595082" w:rsidRPr="00363A64">
        <w:t>to</w:t>
      </w:r>
      <w:r w:rsidRPr="00363A64">
        <w:t xml:space="preserve"> start</w:t>
      </w:r>
    </w:p>
    <w:p w:rsidR="009209FC" w:rsidRPr="00363A64" w:rsidRDefault="009209FC" w:rsidP="000B01A9">
      <w:pPr>
        <w:pStyle w:val="Bullet1"/>
        <w:numPr>
          <w:ilvl w:val="0"/>
          <w:numId w:val="31"/>
        </w:numPr>
      </w:pPr>
      <w:r w:rsidRPr="00363A64">
        <w:t>Convene a</w:t>
      </w:r>
      <w:r w:rsidR="009E2E45" w:rsidRPr="00363A64">
        <w:t xml:space="preserve"> meeting of your staff and team</w:t>
      </w:r>
      <w:r w:rsidRPr="00363A64">
        <w:t xml:space="preserve"> to brief them on the project and its commencement</w:t>
      </w:r>
    </w:p>
    <w:p w:rsidR="008C2671" w:rsidRPr="00363A64" w:rsidRDefault="009209FC" w:rsidP="000B01A9">
      <w:pPr>
        <w:pStyle w:val="Bullet1"/>
        <w:numPr>
          <w:ilvl w:val="0"/>
          <w:numId w:val="31"/>
        </w:numPr>
      </w:pPr>
      <w:r w:rsidRPr="00363A64">
        <w:t xml:space="preserve">Advise </w:t>
      </w:r>
      <w:r w:rsidR="008C2671" w:rsidRPr="00363A64">
        <w:t xml:space="preserve">staff and project teams </w:t>
      </w:r>
      <w:r w:rsidRPr="00363A64">
        <w:t>the project</w:t>
      </w:r>
      <w:r w:rsidR="009E2E45" w:rsidRPr="00363A64">
        <w:t xml:space="preserve"> has been officially approved </w:t>
      </w:r>
      <w:r w:rsidRPr="00363A64">
        <w:t>and notify them of any last-minute changes made</w:t>
      </w:r>
    </w:p>
    <w:p w:rsidR="00595082" w:rsidRPr="00363A64" w:rsidRDefault="008C2671" w:rsidP="000B01A9">
      <w:pPr>
        <w:pStyle w:val="Bullet1"/>
        <w:numPr>
          <w:ilvl w:val="0"/>
          <w:numId w:val="31"/>
        </w:numPr>
      </w:pPr>
      <w:r w:rsidRPr="00363A64">
        <w:t>Identify any other workplace projects or activities</w:t>
      </w:r>
      <w:r w:rsidR="009209FC" w:rsidRPr="00363A64">
        <w:t xml:space="preserve"> </w:t>
      </w:r>
      <w:r w:rsidR="009E2E45" w:rsidRPr="00363A64">
        <w:t xml:space="preserve">which the project can or should </w:t>
      </w:r>
      <w:r w:rsidRPr="00363A64">
        <w:t>be integrated with to achieve savings and other efficiencies.</w:t>
      </w:r>
      <w:r w:rsidR="00595082" w:rsidRPr="00363A64">
        <w:br w:type="page"/>
      </w:r>
    </w:p>
    <w:p w:rsidR="00711DD9" w:rsidRPr="00363A64" w:rsidRDefault="008F6D74" w:rsidP="008C2671">
      <w:pPr>
        <w:pStyle w:val="Heading3"/>
      </w:pPr>
      <w:r w:rsidRPr="00363A64">
        <w:lastRenderedPageBreak/>
        <w:t>I</w:t>
      </w:r>
      <w:r w:rsidR="00711DD9" w:rsidRPr="00363A64">
        <w:t>mplement</w:t>
      </w:r>
      <w:r w:rsidRPr="00363A64">
        <w:t>ing</w:t>
      </w:r>
      <w:r w:rsidR="00711DD9" w:rsidRPr="00363A64">
        <w:t xml:space="preserve"> </w:t>
      </w:r>
      <w:r w:rsidRPr="00363A64">
        <w:t xml:space="preserve">and monitoring </w:t>
      </w:r>
      <w:r w:rsidR="008C2671" w:rsidRPr="00363A64">
        <w:t>p</w:t>
      </w:r>
      <w:r w:rsidR="00711DD9" w:rsidRPr="00363A64">
        <w:t xml:space="preserve">roject </w:t>
      </w:r>
      <w:r w:rsidR="008C2671" w:rsidRPr="00363A64">
        <w:t>management p</w:t>
      </w:r>
      <w:r w:rsidR="00711DD9" w:rsidRPr="00363A64">
        <w:t>lans</w:t>
      </w:r>
    </w:p>
    <w:p w:rsidR="00711DD9" w:rsidRPr="00363A64" w:rsidRDefault="000B01A9" w:rsidP="00595082">
      <w:pPr>
        <w:pStyle w:val="BodyCopy"/>
        <w:rPr>
          <w:noProof w:val="0"/>
        </w:rPr>
      </w:pPr>
      <w:r w:rsidRPr="00363A64">
        <w:rPr>
          <w:lang w:eastAsia="en-AU"/>
        </w:rPr>
        <w:drawing>
          <wp:anchor distT="0" distB="0" distL="114300" distR="114300" simplePos="0" relativeHeight="251802624" behindDoc="0" locked="0" layoutInCell="1" allowOverlap="1">
            <wp:simplePos x="0" y="0"/>
            <wp:positionH relativeFrom="column">
              <wp:posOffset>3879215</wp:posOffset>
            </wp:positionH>
            <wp:positionV relativeFrom="paragraph">
              <wp:posOffset>146050</wp:posOffset>
            </wp:positionV>
            <wp:extent cx="1680210" cy="1668780"/>
            <wp:effectExtent l="19050" t="0" r="0" b="0"/>
            <wp:wrapSquare wrapText="bothSides"/>
            <wp:docPr id="91" name="Picture 90" descr="MP900423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7.JPG"/>
                    <pic:cNvPicPr/>
                  </pic:nvPicPr>
                  <pic:blipFill>
                    <a:blip r:embed="rId120" cstate="print"/>
                    <a:stretch>
                      <a:fillRect/>
                    </a:stretch>
                  </pic:blipFill>
                  <pic:spPr>
                    <a:xfrm>
                      <a:off x="0" y="0"/>
                      <a:ext cx="1680210" cy="1668780"/>
                    </a:xfrm>
                    <a:prstGeom prst="rect">
                      <a:avLst/>
                    </a:prstGeom>
                  </pic:spPr>
                </pic:pic>
              </a:graphicData>
            </a:graphic>
          </wp:anchor>
        </w:drawing>
      </w:r>
      <w:r w:rsidR="00711DD9" w:rsidRPr="00363A64">
        <w:rPr>
          <w:noProof w:val="0"/>
        </w:rPr>
        <w:t>Without suitable management any project will quickly start to display signs of problems.</w:t>
      </w:r>
    </w:p>
    <w:p w:rsidR="00711DD9" w:rsidRPr="00363A64" w:rsidRDefault="00711DD9" w:rsidP="00595082">
      <w:pPr>
        <w:pStyle w:val="BodyCopy"/>
        <w:rPr>
          <w:noProof w:val="0"/>
        </w:rPr>
      </w:pPr>
      <w:r w:rsidRPr="00363A64">
        <w:rPr>
          <w:noProof w:val="0"/>
        </w:rPr>
        <w:t>Effective project management demands:</w:t>
      </w:r>
    </w:p>
    <w:p w:rsidR="00711DD9" w:rsidRPr="00363A64" w:rsidRDefault="00711DD9" w:rsidP="000B01A9">
      <w:pPr>
        <w:pStyle w:val="Bullet1"/>
        <w:numPr>
          <w:ilvl w:val="0"/>
          <w:numId w:val="31"/>
        </w:numPr>
      </w:pPr>
      <w:r w:rsidRPr="00363A64">
        <w:t>Att</w:t>
      </w:r>
      <w:r w:rsidR="009E2E45" w:rsidRPr="00363A64">
        <w:t>ention to project management. I</w:t>
      </w:r>
      <w:r w:rsidRPr="00363A64">
        <w:t>t sounds basic but it is so important</w:t>
      </w:r>
      <w:r w:rsidR="008F6D74" w:rsidRPr="00363A64">
        <w:t>.</w:t>
      </w:r>
      <w:r w:rsidRPr="00363A64">
        <w:t xml:space="preserve"> </w:t>
      </w:r>
      <w:r w:rsidR="008F6D74" w:rsidRPr="00363A64">
        <w:t>Y</w:t>
      </w:r>
      <w:r w:rsidRPr="00363A64">
        <w:t>ou must allocate sufficient time and focus to doing just this</w:t>
      </w:r>
      <w:r w:rsidR="008F6D74" w:rsidRPr="00363A64">
        <w:t>:</w:t>
      </w:r>
      <w:r w:rsidRPr="00363A64">
        <w:t xml:space="preserve"> ‘managing the project’. Project management must take priority and others in the </w:t>
      </w:r>
      <w:r w:rsidR="008F6D74" w:rsidRPr="00363A64">
        <w:t xml:space="preserve">venue (supervisors, managers, staff) </w:t>
      </w:r>
      <w:r w:rsidR="009E2E45" w:rsidRPr="00363A64">
        <w:t>have to realise this. Y</w:t>
      </w:r>
      <w:r w:rsidRPr="00363A64">
        <w:t xml:space="preserve">ou have to make them accept and understand your primary focus is the project (as </w:t>
      </w:r>
      <w:r w:rsidR="008F6D74" w:rsidRPr="00363A64">
        <w:t xml:space="preserve">well as </w:t>
      </w:r>
      <w:r w:rsidR="009E2E45" w:rsidRPr="00363A64">
        <w:t xml:space="preserve">completing other day to </w:t>
      </w:r>
      <w:r w:rsidRPr="00363A64">
        <w:t xml:space="preserve">day </w:t>
      </w:r>
      <w:r w:rsidR="009E2E45" w:rsidRPr="00363A64">
        <w:t xml:space="preserve">duties </w:t>
      </w:r>
      <w:r w:rsidRPr="00363A64">
        <w:t>you n</w:t>
      </w:r>
      <w:r w:rsidR="009150FC" w:rsidRPr="00363A64">
        <w:t>ormally have responsibility for</w:t>
      </w:r>
      <w:r w:rsidR="009E2E45" w:rsidRPr="00363A64">
        <w:t>)</w:t>
      </w:r>
    </w:p>
    <w:p w:rsidR="00711DD9" w:rsidRPr="00363A64" w:rsidRDefault="00711DD9" w:rsidP="000B01A9">
      <w:pPr>
        <w:pStyle w:val="Bullet1"/>
        <w:numPr>
          <w:ilvl w:val="0"/>
          <w:numId w:val="31"/>
        </w:numPr>
        <w:rPr>
          <w:szCs w:val="24"/>
        </w:rPr>
      </w:pPr>
      <w:r w:rsidRPr="00363A64">
        <w:t xml:space="preserve">You are </w:t>
      </w:r>
      <w:r w:rsidR="009E2E45" w:rsidRPr="00363A64">
        <w:t>a constant physical presence. A</w:t>
      </w:r>
      <w:r w:rsidRPr="00363A64">
        <w:t>ll projects benefit from the PM being present and available. ‘Being there’ enco</w:t>
      </w:r>
      <w:r w:rsidR="009E2E45" w:rsidRPr="00363A64">
        <w:t xml:space="preserve">urages questions from people and </w:t>
      </w:r>
      <w:r w:rsidRPr="00363A64">
        <w:t>organisations who are not sure about what to do</w:t>
      </w:r>
      <w:r w:rsidR="008F6D74" w:rsidRPr="00363A64">
        <w:t>.</w:t>
      </w:r>
      <w:r w:rsidR="000B01A9" w:rsidRPr="00363A64">
        <w:t xml:space="preserve"> </w:t>
      </w:r>
      <w:r w:rsidR="008F6D74" w:rsidRPr="00363A64">
        <w:t>B</w:t>
      </w:r>
      <w:r w:rsidRPr="00363A64">
        <w:t>eing there demonstrates the importance you place on the project</w:t>
      </w:r>
      <w:r w:rsidR="008F6D74" w:rsidRPr="00363A64">
        <w:t>.</w:t>
      </w:r>
      <w:r w:rsidRPr="00363A64">
        <w:t xml:space="preserve"> </w:t>
      </w:r>
      <w:r w:rsidR="008F6D74" w:rsidRPr="00363A64">
        <w:t>B</w:t>
      </w:r>
      <w:r w:rsidRPr="00363A64">
        <w:t xml:space="preserve">eing there </w:t>
      </w:r>
      <w:r w:rsidR="008F6D74" w:rsidRPr="00363A64">
        <w:t xml:space="preserve">at all times allows you to </w:t>
      </w:r>
      <w:r w:rsidRPr="00363A64">
        <w:t xml:space="preserve">see what is going on and intervene when things are not going according </w:t>
      </w:r>
      <w:r w:rsidR="009E2E45" w:rsidRPr="00363A64">
        <w:t xml:space="preserve">to what you know to be the plan or </w:t>
      </w:r>
      <w:r w:rsidRPr="00363A64">
        <w:t>requirements.</w:t>
      </w:r>
      <w:r w:rsidR="000B01A9" w:rsidRPr="00363A64">
        <w:t xml:space="preserve"> </w:t>
      </w:r>
      <w:r w:rsidR="009E2E45" w:rsidRPr="00363A64">
        <w:t xml:space="preserve">‘Being there’ means being </w:t>
      </w:r>
      <w:r w:rsidRPr="00363A64">
        <w:t>on the project work site – not being hidden away in an office somewhere</w:t>
      </w:r>
      <w:r w:rsidR="008F6D74" w:rsidRPr="00363A64">
        <w:t>.</w:t>
      </w:r>
      <w:r w:rsidR="000B01A9" w:rsidRPr="00363A64">
        <w:t xml:space="preserve"> </w:t>
      </w:r>
      <w:r w:rsidR="008F6D74" w:rsidRPr="00363A64">
        <w:rPr>
          <w:szCs w:val="24"/>
        </w:rPr>
        <w:t>Y</w:t>
      </w:r>
      <w:r w:rsidRPr="00363A64">
        <w:rPr>
          <w:szCs w:val="24"/>
        </w:rPr>
        <w:t xml:space="preserve">ou can never successfully manage </w:t>
      </w:r>
      <w:r w:rsidR="009150FC" w:rsidRPr="00363A64">
        <w:rPr>
          <w:szCs w:val="24"/>
        </w:rPr>
        <w:t>any project only from an office</w:t>
      </w:r>
    </w:p>
    <w:p w:rsidR="00711DD9" w:rsidRPr="00363A64" w:rsidRDefault="00711DD9" w:rsidP="000B01A9">
      <w:pPr>
        <w:pStyle w:val="Bullet1"/>
        <w:numPr>
          <w:ilvl w:val="0"/>
          <w:numId w:val="31"/>
        </w:numPr>
      </w:pPr>
      <w:r w:rsidRPr="00363A64">
        <w:t>Facilitation of the work of others invo</w:t>
      </w:r>
      <w:r w:rsidR="009E2E45" w:rsidRPr="00363A64">
        <w:t xml:space="preserve">lved in the project, whether they are internal staff or </w:t>
      </w:r>
      <w:r w:rsidRPr="00363A64">
        <w:t>team members or external third-party providers</w:t>
      </w:r>
      <w:r w:rsidR="008F6D74" w:rsidRPr="00363A64">
        <w:t xml:space="preserve">, consultants </w:t>
      </w:r>
      <w:r w:rsidRPr="00363A64">
        <w:t xml:space="preserve">or </w:t>
      </w:r>
      <w:r w:rsidR="00EB32FD" w:rsidRPr="00363A64">
        <w:t>contractors. Facilitation</w:t>
      </w:r>
      <w:r w:rsidRPr="00363A64">
        <w:t xml:space="preserve"> can mean</w:t>
      </w:r>
      <w:r w:rsidR="009E2E45" w:rsidRPr="00363A64">
        <w:t xml:space="preserve"> literally hundreds of things </w:t>
      </w:r>
      <w:r w:rsidRPr="00363A64">
        <w:t>such as:</w:t>
      </w:r>
    </w:p>
    <w:p w:rsidR="00711DD9" w:rsidRPr="00363A64" w:rsidRDefault="00711DD9" w:rsidP="00595082">
      <w:pPr>
        <w:pStyle w:val="Bullet2"/>
        <w:rPr>
          <w:lang w:val="en-AU"/>
        </w:rPr>
      </w:pPr>
      <w:r w:rsidRPr="00363A64">
        <w:rPr>
          <w:lang w:val="en-AU"/>
        </w:rPr>
        <w:t xml:space="preserve">Opening the </w:t>
      </w:r>
      <w:r w:rsidR="008F6D74" w:rsidRPr="00363A64">
        <w:rPr>
          <w:lang w:val="en-AU"/>
        </w:rPr>
        <w:t xml:space="preserve">venue early </w:t>
      </w:r>
      <w:r w:rsidRPr="00363A64">
        <w:rPr>
          <w:lang w:val="en-AU"/>
        </w:rPr>
        <w:t>so workers can gain access</w:t>
      </w:r>
    </w:p>
    <w:p w:rsidR="00711DD9" w:rsidRPr="00363A64" w:rsidRDefault="00711DD9" w:rsidP="00595082">
      <w:pPr>
        <w:pStyle w:val="Bullet2"/>
        <w:rPr>
          <w:lang w:val="en-AU"/>
        </w:rPr>
      </w:pPr>
      <w:r w:rsidRPr="00363A64">
        <w:rPr>
          <w:lang w:val="en-AU"/>
        </w:rPr>
        <w:t>Authorising entry to restricted areas</w:t>
      </w:r>
    </w:p>
    <w:p w:rsidR="00711DD9" w:rsidRPr="00363A64" w:rsidRDefault="00711DD9" w:rsidP="00595082">
      <w:pPr>
        <w:pStyle w:val="Bullet2"/>
        <w:rPr>
          <w:lang w:val="en-AU"/>
        </w:rPr>
      </w:pPr>
      <w:r w:rsidRPr="00363A64">
        <w:rPr>
          <w:lang w:val="en-AU"/>
        </w:rPr>
        <w:t>Providing information as required to enable decision making</w:t>
      </w:r>
    </w:p>
    <w:p w:rsidR="00711DD9" w:rsidRPr="00363A64" w:rsidRDefault="00711DD9" w:rsidP="00595082">
      <w:pPr>
        <w:pStyle w:val="Bullet2"/>
        <w:rPr>
          <w:lang w:val="en-AU"/>
        </w:rPr>
      </w:pPr>
      <w:r w:rsidRPr="00363A64">
        <w:rPr>
          <w:lang w:val="en-AU"/>
        </w:rPr>
        <w:t xml:space="preserve">Taking charge of a situation and </w:t>
      </w:r>
      <w:r w:rsidR="009E2E45" w:rsidRPr="00363A64">
        <w:rPr>
          <w:lang w:val="en-AU"/>
        </w:rPr>
        <w:t xml:space="preserve">making decisions about what can and </w:t>
      </w:r>
      <w:r w:rsidRPr="00363A64">
        <w:rPr>
          <w:lang w:val="en-AU"/>
        </w:rPr>
        <w:t>can</w:t>
      </w:r>
      <w:r w:rsidR="008F6D74" w:rsidRPr="00363A64">
        <w:rPr>
          <w:lang w:val="en-AU"/>
        </w:rPr>
        <w:t>no</w:t>
      </w:r>
      <w:r w:rsidRPr="00363A64">
        <w:rPr>
          <w:lang w:val="en-AU"/>
        </w:rPr>
        <w:t>t be done</w:t>
      </w:r>
    </w:p>
    <w:p w:rsidR="00711DD9" w:rsidRPr="00363A64" w:rsidRDefault="009E2E45" w:rsidP="00595082">
      <w:pPr>
        <w:pStyle w:val="Bullet2"/>
        <w:rPr>
          <w:lang w:val="en-AU"/>
        </w:rPr>
      </w:pPr>
      <w:r w:rsidRPr="00363A64">
        <w:rPr>
          <w:lang w:val="en-AU"/>
        </w:rPr>
        <w:t xml:space="preserve">Giving permission or </w:t>
      </w:r>
      <w:r w:rsidR="00711DD9" w:rsidRPr="00363A64">
        <w:rPr>
          <w:lang w:val="en-AU"/>
        </w:rPr>
        <w:t>authority to vary an approach, standard, timeline or deliverable</w:t>
      </w:r>
    </w:p>
    <w:p w:rsidR="00711DD9" w:rsidRPr="00363A64" w:rsidRDefault="00711DD9" w:rsidP="00595082">
      <w:pPr>
        <w:pStyle w:val="Bullet2"/>
        <w:rPr>
          <w:lang w:val="en-AU"/>
        </w:rPr>
      </w:pPr>
      <w:r w:rsidRPr="00363A64">
        <w:rPr>
          <w:lang w:val="en-AU"/>
        </w:rPr>
        <w:t xml:space="preserve">Using your authority to prioritise conflicting or competing requirements of the </w:t>
      </w:r>
      <w:r w:rsidR="008F6D74" w:rsidRPr="00363A64">
        <w:rPr>
          <w:lang w:val="en-AU"/>
        </w:rPr>
        <w:t xml:space="preserve">venue </w:t>
      </w:r>
      <w:r w:rsidRPr="00363A64">
        <w:rPr>
          <w:lang w:val="en-AU"/>
        </w:rPr>
        <w:t>and of the project</w:t>
      </w:r>
    </w:p>
    <w:p w:rsidR="00711DD9" w:rsidRPr="00363A64" w:rsidRDefault="009E2E45" w:rsidP="000B01A9">
      <w:pPr>
        <w:pStyle w:val="Bullet1"/>
        <w:numPr>
          <w:ilvl w:val="0"/>
          <w:numId w:val="31"/>
        </w:numPr>
      </w:pPr>
      <w:r w:rsidRPr="00363A64">
        <w:t>Engagement with the project. T</w:t>
      </w:r>
      <w:r w:rsidR="00711DD9" w:rsidRPr="00363A64">
        <w:t xml:space="preserve">his can only be achieved through a detailed knowledge of the </w:t>
      </w:r>
      <w:r w:rsidR="008F6D74" w:rsidRPr="00363A64">
        <w:t>p</w:t>
      </w:r>
      <w:r w:rsidR="00711DD9" w:rsidRPr="00363A64">
        <w:t xml:space="preserve">roject </w:t>
      </w:r>
      <w:r w:rsidR="008F6D74" w:rsidRPr="00363A64">
        <w:t>p</w:t>
      </w:r>
      <w:r w:rsidR="00711DD9" w:rsidRPr="00363A64">
        <w:t>lan combined with regular interaction with the people involved in the project.</w:t>
      </w:r>
      <w:r w:rsidR="00F966A9" w:rsidRPr="00363A64">
        <w:t xml:space="preserve"> </w:t>
      </w:r>
      <w:r w:rsidR="00711DD9" w:rsidRPr="00363A64">
        <w:t>This necessitates frequent communication (formal and informal – briefings, meetings and impromptu discussion) and, as already identified, being a constant physical presence and talking to people before they begin their work, while they a</w:t>
      </w:r>
      <w:r w:rsidR="009150FC" w:rsidRPr="00363A64">
        <w:t>re working and when they finish</w:t>
      </w:r>
    </w:p>
    <w:p w:rsidR="00711DD9" w:rsidRPr="00363A64" w:rsidRDefault="009425C3" w:rsidP="000B01A9">
      <w:pPr>
        <w:pStyle w:val="Bullet1"/>
        <w:numPr>
          <w:ilvl w:val="0"/>
          <w:numId w:val="31"/>
        </w:numPr>
      </w:pPr>
      <w:r w:rsidRPr="00363A64">
        <w:rPr>
          <w:noProof/>
          <w:lang w:eastAsia="en-AU"/>
        </w:rPr>
        <w:drawing>
          <wp:anchor distT="0" distB="0" distL="114300" distR="114300" simplePos="0" relativeHeight="251803648" behindDoc="0" locked="0" layoutInCell="1" allowOverlap="1">
            <wp:simplePos x="0" y="0"/>
            <wp:positionH relativeFrom="column">
              <wp:posOffset>3884295</wp:posOffset>
            </wp:positionH>
            <wp:positionV relativeFrom="paragraph">
              <wp:posOffset>81280</wp:posOffset>
            </wp:positionV>
            <wp:extent cx="1680210" cy="1257300"/>
            <wp:effectExtent l="19050" t="0" r="0" b="0"/>
            <wp:wrapSquare wrapText="bothSides"/>
            <wp:docPr id="92" name="Picture 91" descr="freeimage-1199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199503.jpg"/>
                    <pic:cNvPicPr/>
                  </pic:nvPicPr>
                  <pic:blipFill>
                    <a:blip r:embed="rId121" cstate="print"/>
                    <a:stretch>
                      <a:fillRect/>
                    </a:stretch>
                  </pic:blipFill>
                  <pic:spPr>
                    <a:xfrm>
                      <a:off x="0" y="0"/>
                      <a:ext cx="1680210" cy="1257300"/>
                    </a:xfrm>
                    <a:prstGeom prst="rect">
                      <a:avLst/>
                    </a:prstGeom>
                  </pic:spPr>
                </pic:pic>
              </a:graphicData>
            </a:graphic>
          </wp:anchor>
        </w:drawing>
      </w:r>
      <w:r w:rsidR="00711DD9" w:rsidRPr="00363A64">
        <w:t>Consta</w:t>
      </w:r>
      <w:r w:rsidR="007D338A" w:rsidRPr="00363A64">
        <w:t xml:space="preserve">nt monitoring of the project. This involves constant </w:t>
      </w:r>
      <w:r w:rsidR="00711DD9" w:rsidRPr="00363A64">
        <w:t xml:space="preserve">regular evaluating and measuring of ‘actual’ progress against ‘projected’ progress as set out in the </w:t>
      </w:r>
      <w:r w:rsidR="008F6D74" w:rsidRPr="00363A64">
        <w:t>p</w:t>
      </w:r>
      <w:r w:rsidR="00711DD9" w:rsidRPr="00363A64">
        <w:t xml:space="preserve">roject </w:t>
      </w:r>
      <w:r w:rsidR="008F6D74" w:rsidRPr="00363A64">
        <w:t>management p</w:t>
      </w:r>
      <w:r w:rsidR="00711DD9" w:rsidRPr="00363A64">
        <w:t>lan. This monitoring should extend to:</w:t>
      </w:r>
    </w:p>
    <w:p w:rsidR="00711DD9" w:rsidRPr="00363A64" w:rsidRDefault="00711DD9" w:rsidP="00595082">
      <w:pPr>
        <w:pStyle w:val="Bullet2"/>
        <w:rPr>
          <w:lang w:val="en-AU"/>
        </w:rPr>
      </w:pPr>
      <w:r w:rsidRPr="00363A64">
        <w:rPr>
          <w:lang w:val="en-AU"/>
        </w:rPr>
        <w:t>KPIs</w:t>
      </w:r>
    </w:p>
    <w:p w:rsidR="00711DD9" w:rsidRPr="00363A64" w:rsidRDefault="00711DD9" w:rsidP="00595082">
      <w:pPr>
        <w:pStyle w:val="Bullet2"/>
        <w:rPr>
          <w:lang w:val="en-AU"/>
        </w:rPr>
      </w:pPr>
      <w:r w:rsidRPr="00363A64">
        <w:rPr>
          <w:lang w:val="en-AU"/>
        </w:rPr>
        <w:t>Budget</w:t>
      </w:r>
    </w:p>
    <w:p w:rsidR="000B01A9" w:rsidRPr="00363A64" w:rsidRDefault="00711DD9" w:rsidP="000B01A9">
      <w:pPr>
        <w:pStyle w:val="Bullet2"/>
        <w:rPr>
          <w:lang w:val="en-AU"/>
        </w:rPr>
      </w:pPr>
      <w:r w:rsidRPr="00363A64">
        <w:rPr>
          <w:lang w:val="en-AU"/>
        </w:rPr>
        <w:t>Project criteria and standards</w:t>
      </w:r>
      <w:r w:rsidR="000B01A9" w:rsidRPr="00363A64">
        <w:rPr>
          <w:lang w:val="en-AU"/>
        </w:rPr>
        <w:br w:type="page"/>
      </w:r>
    </w:p>
    <w:p w:rsidR="00711DD9" w:rsidRPr="00363A64" w:rsidRDefault="00711DD9" w:rsidP="00595082">
      <w:pPr>
        <w:pStyle w:val="Bullet2"/>
        <w:rPr>
          <w:lang w:val="en-AU"/>
        </w:rPr>
      </w:pPr>
      <w:r w:rsidRPr="00363A64">
        <w:rPr>
          <w:lang w:val="en-AU"/>
        </w:rPr>
        <w:lastRenderedPageBreak/>
        <w:t>Labour – are more staff needed? Are the project team members providing an effective labour force for the project?</w:t>
      </w:r>
    </w:p>
    <w:p w:rsidR="008F6D74" w:rsidRPr="00363A64" w:rsidRDefault="007D338A" w:rsidP="00595082">
      <w:pPr>
        <w:pStyle w:val="Bullet2"/>
        <w:rPr>
          <w:lang w:val="en-AU"/>
        </w:rPr>
      </w:pPr>
      <w:r w:rsidRPr="00363A64">
        <w:rPr>
          <w:lang w:val="en-AU"/>
        </w:rPr>
        <w:t>Unstated expectations. E</w:t>
      </w:r>
      <w:r w:rsidR="00711DD9" w:rsidRPr="00363A64">
        <w:rPr>
          <w:lang w:val="en-AU"/>
        </w:rPr>
        <w:t xml:space="preserve">ven though the </w:t>
      </w:r>
      <w:r w:rsidR="008F6D74" w:rsidRPr="00363A64">
        <w:rPr>
          <w:lang w:val="en-AU"/>
        </w:rPr>
        <w:t>p</w:t>
      </w:r>
      <w:r w:rsidR="00711DD9" w:rsidRPr="00363A64">
        <w:rPr>
          <w:lang w:val="en-AU"/>
        </w:rPr>
        <w:t xml:space="preserve">roject </w:t>
      </w:r>
      <w:r w:rsidR="008F6D74" w:rsidRPr="00363A64">
        <w:rPr>
          <w:lang w:val="en-AU"/>
        </w:rPr>
        <w:t>s</w:t>
      </w:r>
      <w:r w:rsidR="00711DD9" w:rsidRPr="00363A64">
        <w:rPr>
          <w:lang w:val="en-AU"/>
        </w:rPr>
        <w:t xml:space="preserve">cope and </w:t>
      </w:r>
      <w:r w:rsidR="008F6D74" w:rsidRPr="00363A64">
        <w:rPr>
          <w:lang w:val="en-AU"/>
        </w:rPr>
        <w:t>project p</w:t>
      </w:r>
      <w:r w:rsidR="00711DD9" w:rsidRPr="00363A64">
        <w:rPr>
          <w:lang w:val="en-AU"/>
        </w:rPr>
        <w:t>lan will detail many expectati</w:t>
      </w:r>
      <w:r w:rsidRPr="00363A64">
        <w:rPr>
          <w:lang w:val="en-AU"/>
        </w:rPr>
        <w:t>ons for the project, there are nearly always additional ‘un</w:t>
      </w:r>
      <w:r w:rsidR="00711DD9" w:rsidRPr="00363A64">
        <w:rPr>
          <w:lang w:val="en-AU"/>
        </w:rPr>
        <w:t>stated</w:t>
      </w:r>
      <w:r w:rsidR="008F6D74" w:rsidRPr="00363A64">
        <w:rPr>
          <w:lang w:val="en-AU"/>
        </w:rPr>
        <w:t>’</w:t>
      </w:r>
      <w:r w:rsidR="00711DD9" w:rsidRPr="00363A64">
        <w:rPr>
          <w:lang w:val="en-AU"/>
        </w:rPr>
        <w:t xml:space="preserve"> expectations.</w:t>
      </w:r>
      <w:r w:rsidR="000B01A9" w:rsidRPr="00363A64">
        <w:rPr>
          <w:lang w:val="en-AU"/>
        </w:rPr>
        <w:t xml:space="preserve"> </w:t>
      </w:r>
      <w:r w:rsidR="00711DD9" w:rsidRPr="00363A64">
        <w:rPr>
          <w:lang w:val="en-AU"/>
        </w:rPr>
        <w:t>These can relate t</w:t>
      </w:r>
      <w:r w:rsidRPr="00363A64">
        <w:rPr>
          <w:lang w:val="en-AU"/>
        </w:rPr>
        <w:t>o almost anything but common un</w:t>
      </w:r>
      <w:r w:rsidR="00711DD9" w:rsidRPr="00363A64">
        <w:rPr>
          <w:lang w:val="en-AU"/>
        </w:rPr>
        <w:t>stated expectations relate to</w:t>
      </w:r>
      <w:r w:rsidR="008F6D74" w:rsidRPr="00363A64">
        <w:rPr>
          <w:lang w:val="en-AU"/>
        </w:rPr>
        <w:t>:</w:t>
      </w:r>
    </w:p>
    <w:p w:rsidR="008F6D74" w:rsidRPr="00363A64" w:rsidRDefault="008F6D74" w:rsidP="00595082">
      <w:pPr>
        <w:pStyle w:val="Bullet3"/>
        <w:rPr>
          <w:lang w:val="en-AU"/>
        </w:rPr>
      </w:pPr>
      <w:r w:rsidRPr="00363A64">
        <w:rPr>
          <w:lang w:val="en-AU"/>
        </w:rPr>
        <w:t>T</w:t>
      </w:r>
      <w:r w:rsidR="00711DD9" w:rsidRPr="00363A64">
        <w:rPr>
          <w:lang w:val="en-AU"/>
        </w:rPr>
        <w:t>he time project work will start and finish each day</w:t>
      </w:r>
    </w:p>
    <w:p w:rsidR="008F6D74" w:rsidRPr="00363A64" w:rsidRDefault="009425C3" w:rsidP="00595082">
      <w:pPr>
        <w:pStyle w:val="Bullet3"/>
        <w:rPr>
          <w:lang w:val="en-AU"/>
        </w:rPr>
      </w:pPr>
      <w:r w:rsidRPr="00363A64">
        <w:rPr>
          <w:noProof/>
          <w:lang w:val="en-AU"/>
        </w:rPr>
        <w:drawing>
          <wp:anchor distT="0" distB="0" distL="114300" distR="114300" simplePos="0" relativeHeight="251804672" behindDoc="0" locked="0" layoutInCell="1" allowOverlap="1">
            <wp:simplePos x="0" y="0"/>
            <wp:positionH relativeFrom="column">
              <wp:posOffset>3935730</wp:posOffset>
            </wp:positionH>
            <wp:positionV relativeFrom="paragraph">
              <wp:posOffset>200025</wp:posOffset>
            </wp:positionV>
            <wp:extent cx="1607185" cy="1169035"/>
            <wp:effectExtent l="19050" t="0" r="0" b="0"/>
            <wp:wrapSquare wrapText="bothSides"/>
            <wp:docPr id="93" name="Picture 92" descr="freeimage-4111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4111316.jpg"/>
                    <pic:cNvPicPr/>
                  </pic:nvPicPr>
                  <pic:blipFill>
                    <a:blip r:embed="rId122" cstate="print"/>
                    <a:stretch>
                      <a:fillRect/>
                    </a:stretch>
                  </pic:blipFill>
                  <pic:spPr>
                    <a:xfrm>
                      <a:off x="0" y="0"/>
                      <a:ext cx="1607185" cy="1169035"/>
                    </a:xfrm>
                    <a:prstGeom prst="rect">
                      <a:avLst/>
                    </a:prstGeom>
                  </pic:spPr>
                </pic:pic>
              </a:graphicData>
            </a:graphic>
          </wp:anchor>
        </w:drawing>
      </w:r>
      <w:r w:rsidR="008F6D74" w:rsidRPr="00363A64">
        <w:rPr>
          <w:lang w:val="en-AU"/>
        </w:rPr>
        <w:t>D</w:t>
      </w:r>
      <w:r w:rsidR="00711DD9" w:rsidRPr="00363A64">
        <w:rPr>
          <w:lang w:val="en-AU"/>
        </w:rPr>
        <w:t xml:space="preserve">ays on which there will be no project work </w:t>
      </w:r>
    </w:p>
    <w:p w:rsidR="00711DD9" w:rsidRPr="00363A64" w:rsidRDefault="008F6D74" w:rsidP="00595082">
      <w:pPr>
        <w:pStyle w:val="Bullet3"/>
        <w:rPr>
          <w:lang w:val="en-AU"/>
        </w:rPr>
      </w:pPr>
      <w:r w:rsidRPr="00363A64">
        <w:rPr>
          <w:lang w:val="en-AU"/>
        </w:rPr>
        <w:t>T</w:t>
      </w:r>
      <w:r w:rsidR="00711DD9" w:rsidRPr="00363A64">
        <w:rPr>
          <w:lang w:val="en-AU"/>
        </w:rPr>
        <w:t xml:space="preserve">he level of inconvenience the project causes to normal </w:t>
      </w:r>
      <w:r w:rsidRPr="00363A64">
        <w:rPr>
          <w:lang w:val="en-AU"/>
        </w:rPr>
        <w:t xml:space="preserve">venue </w:t>
      </w:r>
      <w:r w:rsidR="009150FC" w:rsidRPr="00363A64">
        <w:rPr>
          <w:lang w:val="en-AU"/>
        </w:rPr>
        <w:t>operations</w:t>
      </w:r>
    </w:p>
    <w:p w:rsidR="00711DD9" w:rsidRPr="00363A64" w:rsidRDefault="007D338A" w:rsidP="00595082">
      <w:pPr>
        <w:pStyle w:val="Bullet2"/>
        <w:rPr>
          <w:lang w:val="en-AU"/>
        </w:rPr>
      </w:pPr>
      <w:r w:rsidRPr="00363A64">
        <w:rPr>
          <w:lang w:val="en-AU"/>
        </w:rPr>
        <w:t xml:space="preserve">Identified risk </w:t>
      </w:r>
      <w:r w:rsidR="00711DD9" w:rsidRPr="00363A64">
        <w:rPr>
          <w:lang w:val="en-AU"/>
        </w:rPr>
        <w:t>and the controls being used to address them</w:t>
      </w:r>
    </w:p>
    <w:p w:rsidR="00711DD9" w:rsidRPr="00363A64" w:rsidRDefault="00711DD9" w:rsidP="00595082">
      <w:pPr>
        <w:pStyle w:val="Bullet2"/>
        <w:rPr>
          <w:lang w:val="en-AU"/>
        </w:rPr>
      </w:pPr>
      <w:r w:rsidRPr="00363A64">
        <w:rPr>
          <w:lang w:val="en-AU"/>
        </w:rPr>
        <w:t xml:space="preserve">Impact of the project on </w:t>
      </w:r>
      <w:r w:rsidR="008F6D74" w:rsidRPr="00363A64">
        <w:rPr>
          <w:lang w:val="en-AU"/>
        </w:rPr>
        <w:t xml:space="preserve">customers/guests and </w:t>
      </w:r>
      <w:r w:rsidRPr="00363A64">
        <w:rPr>
          <w:lang w:val="en-AU"/>
        </w:rPr>
        <w:t>service delivery</w:t>
      </w:r>
    </w:p>
    <w:p w:rsidR="00711DD9" w:rsidRPr="00363A64" w:rsidRDefault="00711DD9" w:rsidP="00595082">
      <w:pPr>
        <w:pStyle w:val="Bullet2"/>
        <w:rPr>
          <w:lang w:val="en-AU"/>
        </w:rPr>
      </w:pPr>
      <w:r w:rsidRPr="00363A64">
        <w:rPr>
          <w:lang w:val="en-AU"/>
        </w:rPr>
        <w:t>Checking and double-checking what others have said:</w:t>
      </w:r>
    </w:p>
    <w:p w:rsidR="00711DD9" w:rsidRPr="00363A64" w:rsidRDefault="00711DD9" w:rsidP="00595082">
      <w:pPr>
        <w:pStyle w:val="Bullet3"/>
        <w:rPr>
          <w:lang w:val="en-AU"/>
        </w:rPr>
      </w:pPr>
      <w:r w:rsidRPr="00363A64">
        <w:rPr>
          <w:lang w:val="en-AU"/>
        </w:rPr>
        <w:t>Have promises been kept as and when stated?</w:t>
      </w:r>
    </w:p>
    <w:p w:rsidR="00711DD9" w:rsidRPr="00363A64" w:rsidRDefault="00711DD9" w:rsidP="000B01A9">
      <w:pPr>
        <w:pStyle w:val="Bullet1"/>
        <w:numPr>
          <w:ilvl w:val="0"/>
          <w:numId w:val="31"/>
        </w:numPr>
        <w:rPr>
          <w:szCs w:val="24"/>
        </w:rPr>
      </w:pPr>
      <w:r w:rsidRPr="00363A64">
        <w:rPr>
          <w:szCs w:val="24"/>
        </w:rPr>
        <w:t>Attend</w:t>
      </w:r>
      <w:r w:rsidR="007D338A" w:rsidRPr="00363A64">
        <w:rPr>
          <w:szCs w:val="24"/>
        </w:rPr>
        <w:t>ance at all project meetings. A</w:t>
      </w:r>
      <w:r w:rsidRPr="00363A64">
        <w:rPr>
          <w:szCs w:val="24"/>
        </w:rPr>
        <w:t xml:space="preserve">s PM you are duty bound to be present at each and every project meeting. This means attending them regardless of </w:t>
      </w:r>
      <w:r w:rsidR="005A73EE" w:rsidRPr="00363A64">
        <w:rPr>
          <w:szCs w:val="24"/>
        </w:rPr>
        <w:t xml:space="preserve">when </w:t>
      </w:r>
      <w:r w:rsidRPr="00363A64">
        <w:rPr>
          <w:szCs w:val="24"/>
        </w:rPr>
        <w:t xml:space="preserve">they are convened and regardless </w:t>
      </w:r>
      <w:r w:rsidR="005A73EE" w:rsidRPr="00363A64">
        <w:rPr>
          <w:szCs w:val="24"/>
        </w:rPr>
        <w:t>of other work you have to do</w:t>
      </w:r>
      <w:r w:rsidRPr="00363A64">
        <w:rPr>
          <w:szCs w:val="24"/>
        </w:rPr>
        <w:t>.</w:t>
      </w:r>
      <w:r w:rsidR="00EB3135" w:rsidRPr="00363A64">
        <w:rPr>
          <w:szCs w:val="24"/>
        </w:rPr>
        <w:t xml:space="preserve"> </w:t>
      </w:r>
      <w:r w:rsidRPr="00363A64">
        <w:rPr>
          <w:szCs w:val="24"/>
        </w:rPr>
        <w:t>As soon as you miss just one project meeting</w:t>
      </w:r>
      <w:r w:rsidR="007D338A" w:rsidRPr="00363A64">
        <w:rPr>
          <w:szCs w:val="24"/>
        </w:rPr>
        <w:t>,</w:t>
      </w:r>
      <w:r w:rsidRPr="00363A64">
        <w:rPr>
          <w:szCs w:val="24"/>
        </w:rPr>
        <w:t xml:space="preserve"> regardles</w:t>
      </w:r>
      <w:r w:rsidR="007D338A" w:rsidRPr="00363A64">
        <w:rPr>
          <w:szCs w:val="24"/>
        </w:rPr>
        <w:t>s of how legitimate your reason</w:t>
      </w:r>
      <w:r w:rsidRPr="00363A64">
        <w:rPr>
          <w:szCs w:val="24"/>
        </w:rPr>
        <w:t xml:space="preserve"> for not being there is, others will misinterpret this as a lack of dedication</w:t>
      </w:r>
      <w:r w:rsidR="005A73EE" w:rsidRPr="00363A64">
        <w:rPr>
          <w:szCs w:val="24"/>
        </w:rPr>
        <w:t xml:space="preserve"> and </w:t>
      </w:r>
      <w:r w:rsidRPr="00363A64">
        <w:rPr>
          <w:szCs w:val="24"/>
        </w:rPr>
        <w:t>enthusiasm and their commitment to the project will begin to falter.</w:t>
      </w:r>
      <w:r w:rsidR="00EB3135" w:rsidRPr="00363A64">
        <w:rPr>
          <w:szCs w:val="24"/>
        </w:rPr>
        <w:t xml:space="preserve"> </w:t>
      </w:r>
      <w:r w:rsidRPr="00363A64">
        <w:rPr>
          <w:szCs w:val="24"/>
        </w:rPr>
        <w:t xml:space="preserve">This means you must attend </w:t>
      </w:r>
      <w:r w:rsidR="005A73EE" w:rsidRPr="00363A64">
        <w:rPr>
          <w:szCs w:val="24"/>
        </w:rPr>
        <w:t xml:space="preserve">all project-related </w:t>
      </w:r>
      <w:r w:rsidRPr="00363A64">
        <w:rPr>
          <w:szCs w:val="24"/>
        </w:rPr>
        <w:t xml:space="preserve">meetings </w:t>
      </w:r>
      <w:r w:rsidR="005A73EE" w:rsidRPr="00363A64">
        <w:rPr>
          <w:szCs w:val="24"/>
        </w:rPr>
        <w:t xml:space="preserve">which </w:t>
      </w:r>
      <w:r w:rsidRPr="00363A64">
        <w:rPr>
          <w:szCs w:val="24"/>
        </w:rPr>
        <w:t xml:space="preserve">may be called by the Board, stakeholders, staff, management, contractors, delegating authorities, committees </w:t>
      </w:r>
      <w:r w:rsidRPr="00363A64">
        <w:rPr>
          <w:b/>
          <w:szCs w:val="24"/>
        </w:rPr>
        <w:t>without exception</w:t>
      </w:r>
    </w:p>
    <w:p w:rsidR="009425C3" w:rsidRPr="00363A64" w:rsidRDefault="00711DD9" w:rsidP="000B01A9">
      <w:pPr>
        <w:pStyle w:val="Bullet1"/>
        <w:numPr>
          <w:ilvl w:val="0"/>
          <w:numId w:val="31"/>
        </w:numPr>
        <w:rPr>
          <w:szCs w:val="24"/>
        </w:rPr>
      </w:pPr>
      <w:r w:rsidRPr="00363A64">
        <w:rPr>
          <w:szCs w:val="24"/>
        </w:rPr>
        <w:t xml:space="preserve">Ability </w:t>
      </w:r>
      <w:r w:rsidR="007D338A" w:rsidRPr="00363A64">
        <w:rPr>
          <w:szCs w:val="24"/>
        </w:rPr>
        <w:t xml:space="preserve">to foresee potential problems </w:t>
      </w:r>
      <w:r w:rsidRPr="00363A64">
        <w:rPr>
          <w:szCs w:val="24"/>
        </w:rPr>
        <w:t>and raise them with relevant others to address them before th</w:t>
      </w:r>
      <w:r w:rsidR="007D338A" w:rsidRPr="00363A64">
        <w:rPr>
          <w:szCs w:val="24"/>
        </w:rPr>
        <w:t xml:space="preserve">ey convert into actual problems and </w:t>
      </w:r>
      <w:r w:rsidR="00EB3135" w:rsidRPr="00363A64">
        <w:rPr>
          <w:szCs w:val="24"/>
        </w:rPr>
        <w:t xml:space="preserve">issues. </w:t>
      </w:r>
      <w:r w:rsidRPr="00363A64">
        <w:rPr>
          <w:szCs w:val="24"/>
        </w:rPr>
        <w:t>This ability mu</w:t>
      </w:r>
      <w:r w:rsidR="007D338A" w:rsidRPr="00363A64">
        <w:rPr>
          <w:szCs w:val="24"/>
        </w:rPr>
        <w:t xml:space="preserve">st apply to scheduling </w:t>
      </w:r>
      <w:r w:rsidRPr="00363A64">
        <w:rPr>
          <w:szCs w:val="24"/>
        </w:rPr>
        <w:t>clashes; potential delay</w:t>
      </w:r>
      <w:r w:rsidR="007D338A" w:rsidRPr="00363A64">
        <w:rPr>
          <w:szCs w:val="24"/>
        </w:rPr>
        <w:t>s; labour issues; funding short</w:t>
      </w:r>
      <w:r w:rsidRPr="00363A64">
        <w:rPr>
          <w:szCs w:val="24"/>
        </w:rPr>
        <w:t xml:space="preserve">falls; procurement; delivery; installation </w:t>
      </w:r>
      <w:r w:rsidR="005A73EE" w:rsidRPr="00363A64">
        <w:rPr>
          <w:szCs w:val="24"/>
        </w:rPr>
        <w:t>and commissioning</w:t>
      </w:r>
    </w:p>
    <w:p w:rsidR="00711DD9" w:rsidRPr="00363A64" w:rsidRDefault="009425C3" w:rsidP="000B01A9">
      <w:pPr>
        <w:pStyle w:val="Bullet1"/>
        <w:numPr>
          <w:ilvl w:val="0"/>
          <w:numId w:val="31"/>
        </w:numPr>
      </w:pPr>
      <w:r w:rsidRPr="00363A64">
        <w:rPr>
          <w:noProof/>
          <w:lang w:eastAsia="en-AU"/>
        </w:rPr>
        <w:drawing>
          <wp:anchor distT="0" distB="0" distL="114300" distR="114300" simplePos="0" relativeHeight="251805696" behindDoc="0" locked="0" layoutInCell="1" allowOverlap="1">
            <wp:simplePos x="0" y="0"/>
            <wp:positionH relativeFrom="column">
              <wp:posOffset>3888740</wp:posOffset>
            </wp:positionH>
            <wp:positionV relativeFrom="paragraph">
              <wp:posOffset>96520</wp:posOffset>
            </wp:positionV>
            <wp:extent cx="1658620" cy="1658620"/>
            <wp:effectExtent l="19050" t="0" r="0" b="0"/>
            <wp:wrapSquare wrapText="bothSides"/>
            <wp:docPr id="94" name="Picture 93" descr="freeimage-14709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470969.jpg"/>
                    <pic:cNvPicPr/>
                  </pic:nvPicPr>
                  <pic:blipFill>
                    <a:blip r:embed="rId123" cstate="print"/>
                    <a:stretch>
                      <a:fillRect/>
                    </a:stretch>
                  </pic:blipFill>
                  <pic:spPr>
                    <a:xfrm>
                      <a:off x="0" y="0"/>
                      <a:ext cx="1658620" cy="1658620"/>
                    </a:xfrm>
                    <a:prstGeom prst="rect">
                      <a:avLst/>
                    </a:prstGeom>
                  </pic:spPr>
                </pic:pic>
              </a:graphicData>
            </a:graphic>
          </wp:anchor>
        </w:drawing>
      </w:r>
      <w:r w:rsidR="00711DD9" w:rsidRPr="00363A64">
        <w:t>Constant note</w:t>
      </w:r>
      <w:r w:rsidR="005A73EE" w:rsidRPr="00363A64">
        <w:t>-</w:t>
      </w:r>
      <w:r w:rsidR="007D338A" w:rsidRPr="00363A64">
        <w:t>taking. A</w:t>
      </w:r>
      <w:r w:rsidR="00711DD9" w:rsidRPr="00363A64">
        <w:t xml:space="preserve">s PM you should make lots and lots of notes in your Project Notebook (see </w:t>
      </w:r>
      <w:r w:rsidR="005A73EE" w:rsidRPr="00363A64">
        <w:t>below</w:t>
      </w:r>
      <w:r w:rsidR="00711DD9" w:rsidRPr="00363A64">
        <w:t>).</w:t>
      </w:r>
      <w:r w:rsidR="00EB3135" w:rsidRPr="00363A64">
        <w:t xml:space="preserve"> </w:t>
      </w:r>
      <w:r w:rsidR="00711DD9" w:rsidRPr="00363A64">
        <w:t>Never rely on your memory about things that happened; things that failed to happen; what was said (by way of a promise or commitment by a</w:t>
      </w:r>
      <w:r w:rsidR="007D338A" w:rsidRPr="00363A64">
        <w:t xml:space="preserve">nother person) face to </w:t>
      </w:r>
      <w:r w:rsidR="00711DD9" w:rsidRPr="00363A64">
        <w:t xml:space="preserve">face or over the phone. </w:t>
      </w:r>
      <w:r w:rsidR="009150FC" w:rsidRPr="00363A64">
        <w:t>Always write it down</w:t>
      </w:r>
    </w:p>
    <w:p w:rsidR="00711DD9" w:rsidRPr="00363A64" w:rsidRDefault="00711DD9" w:rsidP="000B01A9">
      <w:pPr>
        <w:pStyle w:val="Bullet1"/>
        <w:numPr>
          <w:ilvl w:val="0"/>
          <w:numId w:val="31"/>
        </w:numPr>
      </w:pPr>
      <w:r w:rsidRPr="00363A64">
        <w:t>Hi</w:t>
      </w:r>
      <w:r w:rsidR="007D338A" w:rsidRPr="00363A64">
        <w:t>gh levels of time management. T</w:t>
      </w:r>
      <w:r w:rsidRPr="00363A64">
        <w:t>his is fundamental to any successful PM role.</w:t>
      </w:r>
    </w:p>
    <w:p w:rsidR="00711DD9" w:rsidRPr="00363A64" w:rsidRDefault="00711DD9" w:rsidP="000B01A9">
      <w:pPr>
        <w:pStyle w:val="Bullet1"/>
        <w:numPr>
          <w:ilvl w:val="0"/>
          <w:numId w:val="31"/>
        </w:numPr>
      </w:pPr>
      <w:r w:rsidRPr="00363A64">
        <w:t xml:space="preserve">You must spend some time working out how you are going to spend your time – planning </w:t>
      </w:r>
      <w:r w:rsidR="005A73EE" w:rsidRPr="00363A64">
        <w:t xml:space="preserve">the use of your time </w:t>
      </w:r>
      <w:r w:rsidRPr="00363A64">
        <w:t xml:space="preserve">is vital. There will </w:t>
      </w:r>
      <w:r w:rsidRPr="00363A64">
        <w:rPr>
          <w:b/>
        </w:rPr>
        <w:t>never</w:t>
      </w:r>
      <w:r w:rsidRPr="00363A64">
        <w:t xml:space="preserve"> be enough time for you to do all you have to do (‘normal’ work plus project activities) and extra work will </w:t>
      </w:r>
      <w:r w:rsidRPr="00363A64">
        <w:rPr>
          <w:b/>
        </w:rPr>
        <w:t>always</w:t>
      </w:r>
      <w:r w:rsidRPr="00363A64">
        <w:t xml:space="preserve"> emerge </w:t>
      </w:r>
      <w:r w:rsidR="005A73EE" w:rsidRPr="00363A64">
        <w:t xml:space="preserve">on an almost daily basis </w:t>
      </w:r>
      <w:r w:rsidRPr="00363A64">
        <w:t>as the project progresses.</w:t>
      </w:r>
      <w:r w:rsidR="00EB3135" w:rsidRPr="00363A64">
        <w:t xml:space="preserve"> </w:t>
      </w:r>
      <w:r w:rsidRPr="00363A64">
        <w:t>Some tips to better manage your time include:</w:t>
      </w:r>
    </w:p>
    <w:p w:rsidR="00711DD9" w:rsidRPr="00363A64" w:rsidRDefault="00711DD9" w:rsidP="00595082">
      <w:pPr>
        <w:pStyle w:val="Bullet2"/>
        <w:rPr>
          <w:lang w:val="en-AU"/>
        </w:rPr>
      </w:pPr>
      <w:r w:rsidRPr="00363A64">
        <w:rPr>
          <w:lang w:val="en-AU"/>
        </w:rPr>
        <w:t>Get to</w:t>
      </w:r>
      <w:r w:rsidR="007D338A" w:rsidRPr="00363A64">
        <w:rPr>
          <w:lang w:val="en-AU"/>
        </w:rPr>
        <w:t xml:space="preserve"> work earlier </w:t>
      </w:r>
      <w:r w:rsidRPr="00363A64">
        <w:rPr>
          <w:lang w:val="en-AU"/>
        </w:rPr>
        <w:t>and leave later</w:t>
      </w:r>
      <w:r w:rsidR="005A73EE" w:rsidRPr="00363A64">
        <w:rPr>
          <w:lang w:val="en-AU"/>
        </w:rPr>
        <w:t>.</w:t>
      </w:r>
      <w:r w:rsidR="00EB3135" w:rsidRPr="00363A64">
        <w:rPr>
          <w:lang w:val="en-AU"/>
        </w:rPr>
        <w:t xml:space="preserve"> </w:t>
      </w:r>
      <w:r w:rsidR="005A73EE" w:rsidRPr="00363A64">
        <w:rPr>
          <w:lang w:val="en-AU"/>
        </w:rPr>
        <w:t>T</w:t>
      </w:r>
      <w:r w:rsidRPr="00363A64">
        <w:rPr>
          <w:lang w:val="en-AU"/>
        </w:rPr>
        <w:t>his may not be what you want to hear but it can be your reality for at least part of most projects</w:t>
      </w:r>
    </w:p>
    <w:p w:rsidR="00EB3135" w:rsidRPr="00363A64" w:rsidRDefault="007D338A" w:rsidP="00EB3135">
      <w:pPr>
        <w:pStyle w:val="Bullet2"/>
        <w:rPr>
          <w:lang w:val="en-AU"/>
        </w:rPr>
      </w:pPr>
      <w:r w:rsidRPr="00363A64">
        <w:rPr>
          <w:lang w:val="en-AU"/>
        </w:rPr>
        <w:t>Learn to say no. S</w:t>
      </w:r>
      <w:r w:rsidR="00711DD9" w:rsidRPr="00363A64">
        <w:rPr>
          <w:lang w:val="en-AU"/>
        </w:rPr>
        <w:t>ay ‘No’ to other work that is not part of the project: delegation is an effective tool in this regard</w:t>
      </w:r>
      <w:r w:rsidR="00EB3135" w:rsidRPr="00363A64">
        <w:rPr>
          <w:lang w:val="en-AU"/>
        </w:rPr>
        <w:br w:type="page"/>
      </w:r>
    </w:p>
    <w:p w:rsidR="00711DD9" w:rsidRPr="00363A64" w:rsidRDefault="00711DD9" w:rsidP="00595082">
      <w:pPr>
        <w:pStyle w:val="Bullet2"/>
        <w:rPr>
          <w:lang w:val="en-AU"/>
        </w:rPr>
      </w:pPr>
      <w:r w:rsidRPr="00363A64">
        <w:rPr>
          <w:lang w:val="en-AU"/>
        </w:rPr>
        <w:lastRenderedPageBreak/>
        <w:t>B</w:t>
      </w:r>
      <w:r w:rsidR="007D338A" w:rsidRPr="00363A64">
        <w:rPr>
          <w:lang w:val="en-AU"/>
        </w:rPr>
        <w:t>undle similar tasks. T</w:t>
      </w:r>
      <w:r w:rsidRPr="00363A64">
        <w:rPr>
          <w:lang w:val="en-AU"/>
        </w:rPr>
        <w:t>his is basic time management at work stuff:</w:t>
      </w:r>
    </w:p>
    <w:p w:rsidR="00711DD9" w:rsidRPr="00363A64" w:rsidRDefault="00711DD9" w:rsidP="00595082">
      <w:pPr>
        <w:pStyle w:val="Bullet3"/>
        <w:rPr>
          <w:lang w:val="en-AU"/>
        </w:rPr>
      </w:pPr>
      <w:r w:rsidRPr="00363A64">
        <w:rPr>
          <w:lang w:val="en-AU"/>
        </w:rPr>
        <w:t>Only rea</w:t>
      </w:r>
      <w:r w:rsidR="007D338A" w:rsidRPr="00363A64">
        <w:rPr>
          <w:lang w:val="en-AU"/>
        </w:rPr>
        <w:t>d emails once or twice per day</w:t>
      </w:r>
      <w:r w:rsidRPr="00363A64">
        <w:rPr>
          <w:lang w:val="en-AU"/>
        </w:rPr>
        <w:t xml:space="preserve"> as opposed to every 30 or 60 minutes</w:t>
      </w:r>
    </w:p>
    <w:p w:rsidR="00711DD9" w:rsidRPr="00363A64" w:rsidRDefault="00711DD9" w:rsidP="00595082">
      <w:pPr>
        <w:pStyle w:val="Bullet3"/>
        <w:rPr>
          <w:lang w:val="en-AU"/>
        </w:rPr>
      </w:pPr>
      <w:r w:rsidRPr="00363A64">
        <w:rPr>
          <w:lang w:val="en-AU"/>
        </w:rPr>
        <w:t>Write r</w:t>
      </w:r>
      <w:r w:rsidR="007D338A" w:rsidRPr="00363A64">
        <w:rPr>
          <w:lang w:val="en-AU"/>
        </w:rPr>
        <w:t xml:space="preserve">eports at the one time each day or each </w:t>
      </w:r>
      <w:r w:rsidRPr="00363A64">
        <w:rPr>
          <w:lang w:val="en-AU"/>
        </w:rPr>
        <w:t>week</w:t>
      </w:r>
    </w:p>
    <w:p w:rsidR="00711DD9" w:rsidRPr="00363A64" w:rsidRDefault="00711DD9" w:rsidP="00595082">
      <w:pPr>
        <w:pStyle w:val="Bullet3"/>
        <w:rPr>
          <w:lang w:val="en-AU"/>
        </w:rPr>
      </w:pPr>
      <w:r w:rsidRPr="00363A64">
        <w:rPr>
          <w:lang w:val="en-AU"/>
        </w:rPr>
        <w:t xml:space="preserve">Hold all your </w:t>
      </w:r>
      <w:r w:rsidR="007D338A" w:rsidRPr="00363A64">
        <w:rPr>
          <w:lang w:val="en-AU"/>
        </w:rPr>
        <w:t xml:space="preserve">briefings or </w:t>
      </w:r>
      <w:r w:rsidRPr="00363A64">
        <w:rPr>
          <w:lang w:val="en-AU"/>
        </w:rPr>
        <w:t>meetings</w:t>
      </w:r>
      <w:r w:rsidR="007D338A" w:rsidRPr="00363A64">
        <w:rPr>
          <w:lang w:val="en-AU"/>
        </w:rPr>
        <w:t xml:space="preserve"> at the same part of the day. T</w:t>
      </w:r>
      <w:r w:rsidRPr="00363A64">
        <w:rPr>
          <w:lang w:val="en-AU"/>
        </w:rPr>
        <w:t xml:space="preserve">he meeting with staff could be at 3:45PM; meeting with </w:t>
      </w:r>
      <w:r w:rsidR="005A73EE" w:rsidRPr="00363A64">
        <w:rPr>
          <w:lang w:val="en-AU"/>
        </w:rPr>
        <w:t xml:space="preserve">the </w:t>
      </w:r>
      <w:r w:rsidRPr="00363A64">
        <w:rPr>
          <w:lang w:val="en-AU"/>
        </w:rPr>
        <w:t>Manager at 4:00PM; meeting with suppliers and contractors at 4:30PM; meeting with the Board at 5:00PM</w:t>
      </w:r>
    </w:p>
    <w:p w:rsidR="00711DD9" w:rsidRPr="00363A64" w:rsidRDefault="00711DD9" w:rsidP="000B01A9">
      <w:pPr>
        <w:pStyle w:val="Bullet1"/>
        <w:numPr>
          <w:ilvl w:val="0"/>
          <w:numId w:val="31"/>
        </w:numPr>
      </w:pPr>
      <w:r w:rsidRPr="00363A64">
        <w:t>Taking of</w:t>
      </w:r>
      <w:r w:rsidR="007D338A" w:rsidRPr="00363A64">
        <w:t xml:space="preserve"> remedial action as required. S</w:t>
      </w:r>
      <w:r w:rsidRPr="00363A64">
        <w:t>ometimes this will require communication with others (</w:t>
      </w:r>
      <w:r w:rsidR="005A73EE" w:rsidRPr="00363A64">
        <w:t>internal and external</w:t>
      </w:r>
      <w:r w:rsidRPr="00363A64">
        <w:t xml:space="preserve">) but often it </w:t>
      </w:r>
      <w:r w:rsidR="007D338A" w:rsidRPr="00363A64">
        <w:t xml:space="preserve">is a matter of you making an on the </w:t>
      </w:r>
      <w:r w:rsidRPr="00363A64">
        <w:t>spot decision to:</w:t>
      </w:r>
    </w:p>
    <w:p w:rsidR="00711DD9" w:rsidRPr="00363A64" w:rsidRDefault="00711DD9" w:rsidP="00595082">
      <w:pPr>
        <w:pStyle w:val="Bullet2"/>
        <w:rPr>
          <w:lang w:val="en-AU"/>
        </w:rPr>
      </w:pPr>
      <w:r w:rsidRPr="00363A64">
        <w:rPr>
          <w:lang w:val="en-AU"/>
        </w:rPr>
        <w:t>Overcome a problem</w:t>
      </w:r>
    </w:p>
    <w:p w:rsidR="00711DD9" w:rsidRPr="00363A64" w:rsidRDefault="00711DD9" w:rsidP="00595082">
      <w:pPr>
        <w:pStyle w:val="Bullet2"/>
        <w:rPr>
          <w:lang w:val="en-AU"/>
        </w:rPr>
      </w:pPr>
      <w:r w:rsidRPr="00363A64">
        <w:rPr>
          <w:lang w:val="en-AU"/>
        </w:rPr>
        <w:t>Direct staff about what to do, when and/or how to do something</w:t>
      </w:r>
    </w:p>
    <w:p w:rsidR="00711DD9" w:rsidRPr="00363A64" w:rsidRDefault="00711DD9" w:rsidP="00595082">
      <w:pPr>
        <w:pStyle w:val="Bullet2"/>
        <w:rPr>
          <w:lang w:val="en-AU"/>
        </w:rPr>
      </w:pPr>
      <w:r w:rsidRPr="00363A64">
        <w:rPr>
          <w:lang w:val="en-AU"/>
        </w:rPr>
        <w:t>Solve a stalemate situation</w:t>
      </w:r>
    </w:p>
    <w:p w:rsidR="00711DD9" w:rsidRPr="00363A64" w:rsidRDefault="007D338A" w:rsidP="00595082">
      <w:pPr>
        <w:pStyle w:val="Bullet2"/>
        <w:rPr>
          <w:lang w:val="en-AU"/>
        </w:rPr>
      </w:pPr>
      <w:r w:rsidRPr="00363A64">
        <w:rPr>
          <w:lang w:val="en-AU"/>
        </w:rPr>
        <w:t xml:space="preserve">Approve or </w:t>
      </w:r>
      <w:r w:rsidR="00711DD9" w:rsidRPr="00363A64">
        <w:rPr>
          <w:lang w:val="en-AU"/>
        </w:rPr>
        <w:t>authorise a suggestion made to you by someone else</w:t>
      </w:r>
    </w:p>
    <w:p w:rsidR="00711DD9" w:rsidRPr="00363A64" w:rsidRDefault="00711DD9" w:rsidP="00595082">
      <w:pPr>
        <w:pStyle w:val="Bullet2"/>
        <w:rPr>
          <w:lang w:val="en-AU"/>
        </w:rPr>
      </w:pPr>
      <w:r w:rsidRPr="00363A64">
        <w:rPr>
          <w:lang w:val="en-AU"/>
        </w:rPr>
        <w:t xml:space="preserve">Modify the </w:t>
      </w:r>
      <w:r w:rsidR="005A73EE" w:rsidRPr="00363A64">
        <w:rPr>
          <w:lang w:val="en-AU"/>
        </w:rPr>
        <w:t>p</w:t>
      </w:r>
      <w:r w:rsidRPr="00363A64">
        <w:rPr>
          <w:lang w:val="en-AU"/>
        </w:rPr>
        <w:t xml:space="preserve">roject </w:t>
      </w:r>
      <w:r w:rsidR="005A73EE" w:rsidRPr="00363A64">
        <w:rPr>
          <w:lang w:val="en-AU"/>
        </w:rPr>
        <w:t>management p</w:t>
      </w:r>
      <w:r w:rsidRPr="00363A64">
        <w:rPr>
          <w:lang w:val="en-AU"/>
        </w:rPr>
        <w:t>lan.</w:t>
      </w:r>
    </w:p>
    <w:p w:rsidR="005A73EE" w:rsidRPr="00363A64" w:rsidRDefault="005A73EE" w:rsidP="005A73EE">
      <w:pPr>
        <w:pStyle w:val="Heading3"/>
      </w:pPr>
      <w:r w:rsidRPr="00363A64">
        <w:t>Project notebook</w:t>
      </w:r>
    </w:p>
    <w:p w:rsidR="005A73EE" w:rsidRPr="00363A64" w:rsidRDefault="005A73EE" w:rsidP="00595082">
      <w:pPr>
        <w:pStyle w:val="BodyCopy"/>
        <w:rPr>
          <w:noProof w:val="0"/>
        </w:rPr>
      </w:pPr>
      <w:r w:rsidRPr="00363A64">
        <w:rPr>
          <w:noProof w:val="0"/>
        </w:rPr>
        <w:t>It is a good idea for you to have a project notebook.</w:t>
      </w:r>
    </w:p>
    <w:p w:rsidR="005A73EE" w:rsidRPr="00363A64" w:rsidRDefault="005A73EE" w:rsidP="00595082">
      <w:pPr>
        <w:pStyle w:val="BodyCopy"/>
        <w:rPr>
          <w:noProof w:val="0"/>
        </w:rPr>
      </w:pPr>
      <w:r w:rsidRPr="00363A64">
        <w:rPr>
          <w:noProof w:val="0"/>
        </w:rPr>
        <w:t>This small book is used to record information relating to the project that is obtained:</w:t>
      </w:r>
    </w:p>
    <w:p w:rsidR="009425C3" w:rsidRPr="00363A64" w:rsidRDefault="007D338A" w:rsidP="000B01A9">
      <w:pPr>
        <w:pStyle w:val="Bullet1"/>
        <w:numPr>
          <w:ilvl w:val="0"/>
          <w:numId w:val="31"/>
        </w:numPr>
        <w:rPr>
          <w:szCs w:val="24"/>
        </w:rPr>
      </w:pPr>
      <w:r w:rsidRPr="00363A64">
        <w:rPr>
          <w:szCs w:val="24"/>
        </w:rPr>
        <w:t xml:space="preserve">By walking around the venue or </w:t>
      </w:r>
      <w:r w:rsidR="005A73EE" w:rsidRPr="00363A64">
        <w:rPr>
          <w:szCs w:val="24"/>
        </w:rPr>
        <w:t>project and observing what is happening</w:t>
      </w:r>
    </w:p>
    <w:p w:rsidR="005A73EE" w:rsidRPr="00363A64" w:rsidRDefault="005A73EE" w:rsidP="000B01A9">
      <w:pPr>
        <w:pStyle w:val="Bullet1"/>
        <w:numPr>
          <w:ilvl w:val="0"/>
          <w:numId w:val="31"/>
        </w:numPr>
        <w:rPr>
          <w:szCs w:val="24"/>
        </w:rPr>
      </w:pPr>
      <w:r w:rsidRPr="00363A64">
        <w:rPr>
          <w:szCs w:val="24"/>
        </w:rPr>
        <w:t>As verbal feedback from stakeholders</w:t>
      </w:r>
    </w:p>
    <w:p w:rsidR="005A73EE" w:rsidRPr="00363A64" w:rsidRDefault="005A73EE" w:rsidP="000B01A9">
      <w:pPr>
        <w:pStyle w:val="Bullet1"/>
        <w:numPr>
          <w:ilvl w:val="0"/>
          <w:numId w:val="31"/>
        </w:numPr>
        <w:rPr>
          <w:szCs w:val="24"/>
        </w:rPr>
      </w:pPr>
      <w:r w:rsidRPr="00363A64">
        <w:rPr>
          <w:szCs w:val="24"/>
        </w:rPr>
        <w:t>As a result of a telephone call with a stakeholder</w:t>
      </w:r>
    </w:p>
    <w:p w:rsidR="005A73EE" w:rsidRPr="00363A64" w:rsidRDefault="005A73EE" w:rsidP="000B01A9">
      <w:pPr>
        <w:pStyle w:val="Bullet1"/>
        <w:numPr>
          <w:ilvl w:val="0"/>
          <w:numId w:val="31"/>
        </w:numPr>
        <w:rPr>
          <w:szCs w:val="24"/>
        </w:rPr>
      </w:pPr>
      <w:r w:rsidRPr="00363A64">
        <w:rPr>
          <w:szCs w:val="24"/>
        </w:rPr>
        <w:t>As a flash of inspiration while working on the project.</w:t>
      </w:r>
    </w:p>
    <w:p w:rsidR="005A73EE" w:rsidRPr="00363A64" w:rsidRDefault="005A73EE" w:rsidP="005A73EE">
      <w:pPr>
        <w:pStyle w:val="BodyCopy"/>
        <w:rPr>
          <w:noProof w:val="0"/>
        </w:rPr>
      </w:pPr>
      <w:r w:rsidRPr="00363A64">
        <w:rPr>
          <w:noProof w:val="0"/>
        </w:rPr>
        <w:t>Not all relevant details of a project can be captured using even the most extensive and comprehensive reporting and monito</w:t>
      </w:r>
      <w:r w:rsidR="00EC5C7D" w:rsidRPr="00363A64">
        <w:rPr>
          <w:noProof w:val="0"/>
        </w:rPr>
        <w:t>ring system so the project note</w:t>
      </w:r>
      <w:r w:rsidRPr="00363A64">
        <w:rPr>
          <w:noProof w:val="0"/>
        </w:rPr>
        <w:t>book really is a vital tool.</w:t>
      </w:r>
    </w:p>
    <w:p w:rsidR="005A73EE" w:rsidRPr="00363A64" w:rsidRDefault="005A73EE" w:rsidP="005A73EE">
      <w:pPr>
        <w:pStyle w:val="BodyCopy"/>
        <w:rPr>
          <w:noProof w:val="0"/>
        </w:rPr>
      </w:pPr>
      <w:r w:rsidRPr="00363A64">
        <w:rPr>
          <w:noProof w:val="0"/>
        </w:rPr>
        <w:t xml:space="preserve">The </w:t>
      </w:r>
      <w:r w:rsidR="00EC5C7D" w:rsidRPr="00363A64">
        <w:rPr>
          <w:noProof w:val="0"/>
        </w:rPr>
        <w:t>information in the project note</w:t>
      </w:r>
      <w:r w:rsidRPr="00363A64">
        <w:rPr>
          <w:noProof w:val="0"/>
        </w:rPr>
        <w:t>book can be used as the basis for:</w:t>
      </w:r>
    </w:p>
    <w:p w:rsidR="005A73EE" w:rsidRPr="00363A64" w:rsidRDefault="005A73EE" w:rsidP="000B01A9">
      <w:pPr>
        <w:pStyle w:val="Bullet1"/>
        <w:numPr>
          <w:ilvl w:val="0"/>
          <w:numId w:val="31"/>
        </w:numPr>
        <w:rPr>
          <w:szCs w:val="24"/>
        </w:rPr>
      </w:pPr>
      <w:r w:rsidRPr="00363A64">
        <w:rPr>
          <w:szCs w:val="24"/>
        </w:rPr>
        <w:t>Formal reports</w:t>
      </w:r>
    </w:p>
    <w:p w:rsidR="005A73EE" w:rsidRPr="00363A64" w:rsidRDefault="005A73EE" w:rsidP="000B01A9">
      <w:pPr>
        <w:pStyle w:val="Bullet1"/>
        <w:numPr>
          <w:ilvl w:val="0"/>
          <w:numId w:val="31"/>
        </w:numPr>
        <w:rPr>
          <w:szCs w:val="24"/>
        </w:rPr>
      </w:pPr>
      <w:r w:rsidRPr="00363A64">
        <w:rPr>
          <w:szCs w:val="24"/>
        </w:rPr>
        <w:t>General reference</w:t>
      </w:r>
    </w:p>
    <w:p w:rsidR="005A73EE" w:rsidRPr="00363A64" w:rsidRDefault="005A73EE" w:rsidP="000B01A9">
      <w:pPr>
        <w:pStyle w:val="Bullet1"/>
        <w:numPr>
          <w:ilvl w:val="0"/>
          <w:numId w:val="31"/>
        </w:numPr>
        <w:rPr>
          <w:szCs w:val="24"/>
        </w:rPr>
      </w:pPr>
      <w:r w:rsidRPr="00363A64">
        <w:rPr>
          <w:szCs w:val="24"/>
        </w:rPr>
        <w:t>Clarification of options, conflicting ideas and suggestions and information received</w:t>
      </w:r>
    </w:p>
    <w:p w:rsidR="005A73EE" w:rsidRPr="00363A64" w:rsidRDefault="005A73EE" w:rsidP="000B01A9">
      <w:pPr>
        <w:pStyle w:val="Bullet1"/>
        <w:numPr>
          <w:ilvl w:val="0"/>
          <w:numId w:val="31"/>
        </w:numPr>
        <w:rPr>
          <w:szCs w:val="24"/>
        </w:rPr>
      </w:pPr>
      <w:r w:rsidRPr="00363A64">
        <w:rPr>
          <w:szCs w:val="24"/>
        </w:rPr>
        <w:t>Information disseminated to project team members</w:t>
      </w:r>
    </w:p>
    <w:p w:rsidR="005A73EE" w:rsidRPr="00363A64" w:rsidRDefault="005A73EE" w:rsidP="000B01A9">
      <w:pPr>
        <w:pStyle w:val="Bullet1"/>
        <w:numPr>
          <w:ilvl w:val="0"/>
          <w:numId w:val="31"/>
        </w:numPr>
        <w:rPr>
          <w:szCs w:val="24"/>
        </w:rPr>
      </w:pPr>
      <w:r w:rsidRPr="00363A64">
        <w:rPr>
          <w:szCs w:val="24"/>
        </w:rPr>
        <w:t>Determining action to resolve issues, delays</w:t>
      </w:r>
      <w:r w:rsidR="00E625C9" w:rsidRPr="00363A64">
        <w:rPr>
          <w:szCs w:val="24"/>
        </w:rPr>
        <w:t xml:space="preserve"> and</w:t>
      </w:r>
      <w:r w:rsidRPr="00363A64">
        <w:rPr>
          <w:szCs w:val="24"/>
        </w:rPr>
        <w:t xml:space="preserve"> problems </w:t>
      </w:r>
    </w:p>
    <w:p w:rsidR="005A73EE" w:rsidRPr="00363A64" w:rsidRDefault="005A73EE" w:rsidP="000B01A9">
      <w:pPr>
        <w:pStyle w:val="Bullet1"/>
        <w:numPr>
          <w:ilvl w:val="0"/>
          <w:numId w:val="31"/>
        </w:numPr>
        <w:rPr>
          <w:szCs w:val="24"/>
        </w:rPr>
      </w:pPr>
      <w:r w:rsidRPr="00363A64">
        <w:rPr>
          <w:szCs w:val="24"/>
        </w:rPr>
        <w:t>Resource provision</w:t>
      </w:r>
    </w:p>
    <w:p w:rsidR="005A73EE" w:rsidRPr="00363A64" w:rsidRDefault="005A73EE" w:rsidP="000B01A9">
      <w:pPr>
        <w:pStyle w:val="Bullet1"/>
        <w:numPr>
          <w:ilvl w:val="0"/>
          <w:numId w:val="31"/>
        </w:numPr>
        <w:rPr>
          <w:szCs w:val="24"/>
        </w:rPr>
      </w:pPr>
      <w:r w:rsidRPr="00363A64">
        <w:rPr>
          <w:szCs w:val="24"/>
        </w:rPr>
        <w:t>Personal reminders of action that needs to be taken.</w:t>
      </w:r>
    </w:p>
    <w:p w:rsidR="005A73EE" w:rsidRPr="00363A64" w:rsidRDefault="005A73EE" w:rsidP="005A73EE">
      <w:pPr>
        <w:pStyle w:val="BodyCopy"/>
        <w:rPr>
          <w:noProof w:val="0"/>
        </w:rPr>
      </w:pPr>
      <w:r w:rsidRPr="00363A64">
        <w:rPr>
          <w:noProof w:val="0"/>
        </w:rPr>
        <w:t xml:space="preserve">When project team members and </w:t>
      </w:r>
      <w:r w:rsidR="00E625C9" w:rsidRPr="00363A64">
        <w:rPr>
          <w:noProof w:val="0"/>
        </w:rPr>
        <w:t>others</w:t>
      </w:r>
      <w:r w:rsidRPr="00363A64">
        <w:rPr>
          <w:noProof w:val="0"/>
        </w:rPr>
        <w:t xml:space="preserve"> see you taking notes this also sends a very strong message about your commitment to the project and how seriously you are taking it.</w:t>
      </w:r>
    </w:p>
    <w:p w:rsidR="005A73EE" w:rsidRPr="00363A64" w:rsidRDefault="005A73EE" w:rsidP="005A73EE">
      <w:pPr>
        <w:pStyle w:val="BodyCopy"/>
        <w:rPr>
          <w:noProof w:val="0"/>
        </w:rPr>
      </w:pPr>
      <w:r w:rsidRPr="00363A64">
        <w:rPr>
          <w:noProof w:val="0"/>
        </w:rPr>
        <w:t>You will find, not unexpectedly, people will tend to make more considered and honest responses to you when they suspect their words may be ‘taken down’ for future reference.</w:t>
      </w:r>
    </w:p>
    <w:p w:rsidR="00711DD9" w:rsidRPr="00363A64" w:rsidRDefault="00AD19EC" w:rsidP="008C2671">
      <w:pPr>
        <w:pStyle w:val="Heading3"/>
      </w:pPr>
      <w:r w:rsidRPr="00363A64">
        <w:rPr>
          <w:noProof/>
        </w:rPr>
        <w:lastRenderedPageBreak/>
        <w:drawing>
          <wp:anchor distT="0" distB="0" distL="114300" distR="114300" simplePos="0" relativeHeight="251806720" behindDoc="0" locked="0" layoutInCell="1" allowOverlap="1">
            <wp:simplePos x="0" y="0"/>
            <wp:positionH relativeFrom="column">
              <wp:posOffset>4063365</wp:posOffset>
            </wp:positionH>
            <wp:positionV relativeFrom="paragraph">
              <wp:posOffset>298450</wp:posOffset>
            </wp:positionV>
            <wp:extent cx="1490345" cy="2243455"/>
            <wp:effectExtent l="19050" t="0" r="0" b="0"/>
            <wp:wrapSquare wrapText="bothSides"/>
            <wp:docPr id="95" name="Picture 94" descr="freeimage-1679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679327.jpg"/>
                    <pic:cNvPicPr/>
                  </pic:nvPicPr>
                  <pic:blipFill>
                    <a:blip r:embed="rId124" cstate="print"/>
                    <a:stretch>
                      <a:fillRect/>
                    </a:stretch>
                  </pic:blipFill>
                  <pic:spPr>
                    <a:xfrm>
                      <a:off x="0" y="0"/>
                      <a:ext cx="1490345" cy="2243455"/>
                    </a:xfrm>
                    <a:prstGeom prst="rect">
                      <a:avLst/>
                    </a:prstGeom>
                  </pic:spPr>
                </pic:pic>
              </a:graphicData>
            </a:graphic>
          </wp:anchor>
        </w:drawing>
      </w:r>
      <w:r w:rsidR="00711DD9" w:rsidRPr="00363A64">
        <w:t>Managing quality</w:t>
      </w:r>
    </w:p>
    <w:p w:rsidR="00711DD9" w:rsidRPr="00363A64" w:rsidRDefault="00EC5C7D" w:rsidP="008C2671">
      <w:pPr>
        <w:pStyle w:val="BodyCopy"/>
        <w:rPr>
          <w:noProof w:val="0"/>
        </w:rPr>
      </w:pPr>
      <w:r w:rsidRPr="00363A64">
        <w:rPr>
          <w:noProof w:val="0"/>
        </w:rPr>
        <w:t>M</w:t>
      </w:r>
      <w:r w:rsidR="00E625C9" w:rsidRPr="00363A64">
        <w:rPr>
          <w:noProof w:val="0"/>
        </w:rPr>
        <w:t xml:space="preserve">ost </w:t>
      </w:r>
      <w:r w:rsidR="00711DD9" w:rsidRPr="00363A64">
        <w:rPr>
          <w:noProof w:val="0"/>
        </w:rPr>
        <w:t xml:space="preserve">deliverables in a project have </w:t>
      </w:r>
      <w:r w:rsidR="00E625C9" w:rsidRPr="00363A64">
        <w:rPr>
          <w:noProof w:val="0"/>
        </w:rPr>
        <w:t xml:space="preserve">some form of </w:t>
      </w:r>
      <w:r w:rsidR="00711DD9" w:rsidRPr="00363A64">
        <w:rPr>
          <w:noProof w:val="0"/>
        </w:rPr>
        <w:t>quali</w:t>
      </w:r>
      <w:r w:rsidRPr="00363A64">
        <w:rPr>
          <w:noProof w:val="0"/>
        </w:rPr>
        <w:t>ty criteria attached to them. T</w:t>
      </w:r>
      <w:r w:rsidR="00711DD9" w:rsidRPr="00363A64">
        <w:rPr>
          <w:noProof w:val="0"/>
        </w:rPr>
        <w:t xml:space="preserve">hese may be specified in the </w:t>
      </w:r>
      <w:r w:rsidR="00E625C9" w:rsidRPr="00363A64">
        <w:rPr>
          <w:noProof w:val="0"/>
        </w:rPr>
        <w:t>p</w:t>
      </w:r>
      <w:r w:rsidR="00711DD9" w:rsidRPr="00363A64">
        <w:rPr>
          <w:noProof w:val="0"/>
        </w:rPr>
        <w:t xml:space="preserve">roject </w:t>
      </w:r>
      <w:r w:rsidR="00E625C9" w:rsidRPr="00363A64">
        <w:rPr>
          <w:noProof w:val="0"/>
        </w:rPr>
        <w:t>management p</w:t>
      </w:r>
      <w:r w:rsidR="00711DD9" w:rsidRPr="00363A64">
        <w:rPr>
          <w:noProof w:val="0"/>
        </w:rPr>
        <w:t xml:space="preserve">lan or </w:t>
      </w:r>
      <w:r w:rsidR="00E625C9" w:rsidRPr="00363A64">
        <w:rPr>
          <w:noProof w:val="0"/>
        </w:rPr>
        <w:t xml:space="preserve">simply </w:t>
      </w:r>
      <w:r w:rsidRPr="00363A64">
        <w:rPr>
          <w:noProof w:val="0"/>
        </w:rPr>
        <w:t>be understood but un</w:t>
      </w:r>
      <w:r w:rsidR="00711DD9" w:rsidRPr="00363A64">
        <w:rPr>
          <w:noProof w:val="0"/>
        </w:rPr>
        <w:t>stated.</w:t>
      </w:r>
    </w:p>
    <w:p w:rsidR="00711DD9" w:rsidRPr="00363A64" w:rsidRDefault="00E625C9" w:rsidP="008C2671">
      <w:pPr>
        <w:pStyle w:val="BodyCopy"/>
        <w:rPr>
          <w:noProof w:val="0"/>
        </w:rPr>
      </w:pPr>
      <w:r w:rsidRPr="00363A64">
        <w:rPr>
          <w:noProof w:val="0"/>
        </w:rPr>
        <w:t>Y</w:t>
      </w:r>
      <w:r w:rsidR="00711DD9" w:rsidRPr="00363A64">
        <w:rPr>
          <w:noProof w:val="0"/>
        </w:rPr>
        <w:t>ou are expected not only to ensure tasks are completed but completed to the required standards.</w:t>
      </w:r>
    </w:p>
    <w:p w:rsidR="00711DD9" w:rsidRPr="00363A64" w:rsidRDefault="00711DD9" w:rsidP="008C2671">
      <w:pPr>
        <w:pStyle w:val="BodyCopy"/>
        <w:rPr>
          <w:noProof w:val="0"/>
        </w:rPr>
      </w:pPr>
      <w:r w:rsidRPr="00363A64">
        <w:rPr>
          <w:noProof w:val="0"/>
        </w:rPr>
        <w:t>Keys in achieving this are:</w:t>
      </w:r>
    </w:p>
    <w:p w:rsidR="00711DD9" w:rsidRPr="00363A64" w:rsidRDefault="00711DD9" w:rsidP="000B01A9">
      <w:pPr>
        <w:pStyle w:val="Bullet1"/>
        <w:numPr>
          <w:ilvl w:val="0"/>
          <w:numId w:val="31"/>
        </w:numPr>
      </w:pPr>
      <w:r w:rsidRPr="00363A64">
        <w:t>Ensuring</w:t>
      </w:r>
      <w:r w:rsidR="00EC5C7D" w:rsidRPr="00363A64">
        <w:t xml:space="preserve"> you know the quality standards or </w:t>
      </w:r>
      <w:r w:rsidRPr="00363A64">
        <w:t>criteria fo</w:t>
      </w:r>
      <w:r w:rsidR="00EC5C7D" w:rsidRPr="00363A64">
        <w:t>r all aspects of the project. R</w:t>
      </w:r>
      <w:r w:rsidRPr="00363A64">
        <w:t xml:space="preserve">emember the concept of quality is variable </w:t>
      </w:r>
      <w:r w:rsidR="00E625C9" w:rsidRPr="00363A64">
        <w:t xml:space="preserve">and often difficult to define but </w:t>
      </w:r>
      <w:r w:rsidRPr="00363A64">
        <w:t>there is usually a strong link between the amount paid for a product or service and the level of quality received.</w:t>
      </w:r>
      <w:r w:rsidR="00EB3135" w:rsidRPr="00363A64">
        <w:t xml:space="preserve"> </w:t>
      </w:r>
      <w:r w:rsidR="00EC5C7D" w:rsidRPr="00363A64">
        <w:t>The point is that</w:t>
      </w:r>
      <w:r w:rsidRPr="00363A64">
        <w:t xml:space="preserve"> not all quality for a p</w:t>
      </w:r>
      <w:r w:rsidR="00EC5C7D" w:rsidRPr="00363A64">
        <w:t>roject will be ‘top’ quality. T</w:t>
      </w:r>
      <w:r w:rsidRPr="00363A64">
        <w:t>he project may specify a lower level of quality (for a cheaper price) th</w:t>
      </w:r>
      <w:r w:rsidR="009150FC" w:rsidRPr="00363A64">
        <w:t>at is still acceptable to needs</w:t>
      </w:r>
    </w:p>
    <w:p w:rsidR="00711DD9" w:rsidRPr="00363A64" w:rsidRDefault="00711DD9" w:rsidP="000B01A9">
      <w:pPr>
        <w:pStyle w:val="Bullet1"/>
        <w:numPr>
          <w:ilvl w:val="0"/>
          <w:numId w:val="31"/>
        </w:numPr>
      </w:pPr>
      <w:r w:rsidRPr="00363A64">
        <w:t>Monitoring ‘quality’ as an important issue at every m</w:t>
      </w:r>
      <w:r w:rsidR="00EC5C7D" w:rsidRPr="00363A64">
        <w:t>eeting with all stakeholders. T</w:t>
      </w:r>
      <w:r w:rsidRPr="00363A64">
        <w:t xml:space="preserve">his means letting them know you are concerned with quality and will be checking it. </w:t>
      </w:r>
      <w:r w:rsidR="00595082" w:rsidRPr="00363A64">
        <w:br/>
      </w:r>
      <w:r w:rsidR="00595082" w:rsidRPr="00363A64">
        <w:br/>
      </w:r>
      <w:r w:rsidRPr="00363A64">
        <w:t>This helps avoid problems associated with quality caused by ‘near enough is good enough’</w:t>
      </w:r>
      <w:r w:rsidR="00E625C9" w:rsidRPr="00363A64">
        <w:t xml:space="preserve"> thinking</w:t>
      </w:r>
    </w:p>
    <w:p w:rsidR="00AD19EC" w:rsidRPr="00363A64" w:rsidRDefault="00711DD9" w:rsidP="000B01A9">
      <w:pPr>
        <w:pStyle w:val="Bullet1"/>
        <w:numPr>
          <w:ilvl w:val="0"/>
          <w:numId w:val="31"/>
        </w:numPr>
        <w:rPr>
          <w:szCs w:val="24"/>
        </w:rPr>
      </w:pPr>
      <w:r w:rsidRPr="00363A64">
        <w:rPr>
          <w:szCs w:val="24"/>
        </w:rPr>
        <w:t xml:space="preserve">Meeting with project team members, suppliers, contractors </w:t>
      </w:r>
      <w:r w:rsidR="00E625C9" w:rsidRPr="00363A64">
        <w:rPr>
          <w:szCs w:val="24"/>
        </w:rPr>
        <w:t xml:space="preserve">and similar </w:t>
      </w:r>
      <w:r w:rsidRPr="00363A64">
        <w:rPr>
          <w:i/>
          <w:szCs w:val="24"/>
        </w:rPr>
        <w:t>prior</w:t>
      </w:r>
      <w:r w:rsidR="00EC5C7D" w:rsidRPr="00363A64">
        <w:rPr>
          <w:szCs w:val="24"/>
        </w:rPr>
        <w:t xml:space="preserve"> to their involvement</w:t>
      </w:r>
      <w:r w:rsidRPr="00363A64">
        <w:rPr>
          <w:szCs w:val="24"/>
        </w:rPr>
        <w:t xml:space="preserve"> to explain quality requirements and to give them an opport</w:t>
      </w:r>
      <w:r w:rsidR="00EC5C7D" w:rsidRPr="00363A64">
        <w:rPr>
          <w:szCs w:val="24"/>
        </w:rPr>
        <w:t xml:space="preserve">unity to ask relevant questions and </w:t>
      </w:r>
      <w:r w:rsidRPr="00363A64">
        <w:rPr>
          <w:szCs w:val="24"/>
        </w:rPr>
        <w:t>clarify expe</w:t>
      </w:r>
      <w:r w:rsidR="009150FC" w:rsidRPr="00363A64">
        <w:rPr>
          <w:szCs w:val="24"/>
        </w:rPr>
        <w:t>ctations</w:t>
      </w:r>
    </w:p>
    <w:p w:rsidR="00711DD9" w:rsidRPr="00363A64" w:rsidRDefault="00EB3135" w:rsidP="000B01A9">
      <w:pPr>
        <w:pStyle w:val="Bullet1"/>
        <w:numPr>
          <w:ilvl w:val="0"/>
          <w:numId w:val="31"/>
        </w:numPr>
      </w:pPr>
      <w:r w:rsidRPr="00363A64">
        <w:rPr>
          <w:noProof/>
          <w:lang w:eastAsia="en-AU"/>
        </w:rPr>
        <w:drawing>
          <wp:anchor distT="0" distB="0" distL="114300" distR="114300" simplePos="0" relativeHeight="251807744" behindDoc="0" locked="0" layoutInCell="1" allowOverlap="1">
            <wp:simplePos x="0" y="0"/>
            <wp:positionH relativeFrom="column">
              <wp:posOffset>4137660</wp:posOffset>
            </wp:positionH>
            <wp:positionV relativeFrom="paragraph">
              <wp:posOffset>-2540</wp:posOffset>
            </wp:positionV>
            <wp:extent cx="1446530" cy="1798320"/>
            <wp:effectExtent l="19050" t="0" r="1270" b="0"/>
            <wp:wrapSquare wrapText="bothSides"/>
            <wp:docPr id="96" name="Picture 95" descr="MP900402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6.JPG"/>
                    <pic:cNvPicPr/>
                  </pic:nvPicPr>
                  <pic:blipFill>
                    <a:blip r:embed="rId125" cstate="print"/>
                    <a:stretch>
                      <a:fillRect/>
                    </a:stretch>
                  </pic:blipFill>
                  <pic:spPr>
                    <a:xfrm>
                      <a:off x="0" y="0"/>
                      <a:ext cx="1446530" cy="1798320"/>
                    </a:xfrm>
                    <a:prstGeom prst="rect">
                      <a:avLst/>
                    </a:prstGeom>
                  </pic:spPr>
                </pic:pic>
              </a:graphicData>
            </a:graphic>
          </wp:anchor>
        </w:drawing>
      </w:r>
      <w:r w:rsidR="00711DD9" w:rsidRPr="00363A64">
        <w:t>Undertaking regular quality</w:t>
      </w:r>
      <w:r w:rsidR="00EC5C7D" w:rsidRPr="00363A64">
        <w:t xml:space="preserve"> inspections of work completed</w:t>
      </w:r>
      <w:r w:rsidR="00711DD9" w:rsidRPr="00363A64">
        <w:t xml:space="preserve"> as opposed to simply allowing finished work to go unchecked. Providers tend to do a better job where they know their work will be checked, and </w:t>
      </w:r>
      <w:r w:rsidR="00E625C9" w:rsidRPr="00363A64">
        <w:t xml:space="preserve">know </w:t>
      </w:r>
      <w:r w:rsidR="00711DD9" w:rsidRPr="00363A64">
        <w:t>they will be asked to repeat</w:t>
      </w:r>
      <w:r w:rsidR="00EC5C7D" w:rsidRPr="00363A64">
        <w:t xml:space="preserve"> or re</w:t>
      </w:r>
      <w:r w:rsidR="00711DD9" w:rsidRPr="00363A64">
        <w:t>do sub-standard work. It is a good idea to undertake these inspections with the providers, staff</w:t>
      </w:r>
      <w:r w:rsidR="00E625C9" w:rsidRPr="00363A64">
        <w:t xml:space="preserve"> and</w:t>
      </w:r>
      <w:r w:rsidR="00711DD9" w:rsidRPr="00363A64">
        <w:t xml:space="preserve"> contractors so you can identify</w:t>
      </w:r>
      <w:r w:rsidR="009150FC" w:rsidRPr="00363A64">
        <w:t xml:space="preserve"> and discuss issues on</w:t>
      </w:r>
      <w:r w:rsidR="00EC5C7D" w:rsidRPr="00363A64">
        <w:t xml:space="preserve"> the </w:t>
      </w:r>
      <w:r w:rsidR="009150FC" w:rsidRPr="00363A64">
        <w:t>spot</w:t>
      </w:r>
    </w:p>
    <w:p w:rsidR="00711DD9" w:rsidRPr="00363A64" w:rsidRDefault="00711DD9" w:rsidP="000B01A9">
      <w:pPr>
        <w:pStyle w:val="Bullet1"/>
        <w:numPr>
          <w:ilvl w:val="0"/>
          <w:numId w:val="31"/>
        </w:numPr>
      </w:pPr>
      <w:r w:rsidRPr="00363A64">
        <w:t>Ensur</w:t>
      </w:r>
      <w:r w:rsidR="00EC5C7D" w:rsidRPr="00363A64">
        <w:t>ing all sub-standard work is re</w:t>
      </w:r>
      <w:r w:rsidRPr="00363A64">
        <w:t xml:space="preserve">done </w:t>
      </w:r>
      <w:r w:rsidR="00EC5C7D" w:rsidRPr="00363A64">
        <w:t xml:space="preserve">to the quality standard required </w:t>
      </w:r>
      <w:r w:rsidRPr="00363A64">
        <w:t xml:space="preserve">by making sure all identified sub-standard work is fixed. One of the worst things that can happen in terms of quality is for the provider, staff </w:t>
      </w:r>
      <w:r w:rsidR="00E625C9" w:rsidRPr="00363A64">
        <w:t xml:space="preserve">or contractors </w:t>
      </w:r>
      <w:r w:rsidRPr="00363A64">
        <w:t xml:space="preserve">to perform sub-standard work, know you have identified it as such, and </w:t>
      </w:r>
      <w:r w:rsidR="00E625C9" w:rsidRPr="00363A64">
        <w:t xml:space="preserve">find they are </w:t>
      </w:r>
      <w:r w:rsidRPr="00363A64">
        <w:t xml:space="preserve">allowed to ‘get away with it’: </w:t>
      </w:r>
      <w:r w:rsidR="00E625C9" w:rsidRPr="00363A64">
        <w:t>T</w:t>
      </w:r>
      <w:r w:rsidRPr="00363A64">
        <w:t xml:space="preserve">his sends a message </w:t>
      </w:r>
      <w:r w:rsidR="00EC5C7D" w:rsidRPr="00363A64">
        <w:t xml:space="preserve">that you </w:t>
      </w:r>
      <w:r w:rsidRPr="00363A64">
        <w:t>will accept ‘anything’ and their standard will drop to deliver similar poor quality across nearly all deliverables</w:t>
      </w:r>
    </w:p>
    <w:p w:rsidR="00EB3135" w:rsidRPr="00363A64" w:rsidRDefault="00711DD9" w:rsidP="00EB3135">
      <w:pPr>
        <w:pStyle w:val="Bullet1"/>
        <w:numPr>
          <w:ilvl w:val="0"/>
          <w:numId w:val="31"/>
        </w:numPr>
        <w:rPr>
          <w:szCs w:val="24"/>
        </w:rPr>
      </w:pPr>
      <w:r w:rsidRPr="00363A64">
        <w:rPr>
          <w:szCs w:val="24"/>
        </w:rPr>
        <w:t xml:space="preserve">Referring contractors, project staff </w:t>
      </w:r>
      <w:r w:rsidR="00E625C9" w:rsidRPr="00363A64">
        <w:rPr>
          <w:szCs w:val="24"/>
        </w:rPr>
        <w:t xml:space="preserve">and others </w:t>
      </w:r>
      <w:r w:rsidRPr="00363A64">
        <w:rPr>
          <w:szCs w:val="24"/>
        </w:rPr>
        <w:t xml:space="preserve">to the </w:t>
      </w:r>
      <w:r w:rsidR="00E625C9" w:rsidRPr="00363A64">
        <w:rPr>
          <w:szCs w:val="24"/>
        </w:rPr>
        <w:t>p</w:t>
      </w:r>
      <w:r w:rsidRPr="00363A64">
        <w:rPr>
          <w:szCs w:val="24"/>
        </w:rPr>
        <w:t xml:space="preserve">roject </w:t>
      </w:r>
      <w:r w:rsidR="00E625C9" w:rsidRPr="00363A64">
        <w:rPr>
          <w:szCs w:val="24"/>
        </w:rPr>
        <w:t>management p</w:t>
      </w:r>
      <w:r w:rsidRPr="00363A64">
        <w:rPr>
          <w:szCs w:val="24"/>
        </w:rPr>
        <w:t>lan (and/or relevant contracts) where referen</w:t>
      </w:r>
      <w:r w:rsidR="00EC5C7D" w:rsidRPr="00363A64">
        <w:rPr>
          <w:szCs w:val="24"/>
        </w:rPr>
        <w:t xml:space="preserve">ce is made to quality standards or criteria </w:t>
      </w:r>
      <w:r w:rsidRPr="00363A64">
        <w:rPr>
          <w:szCs w:val="24"/>
        </w:rPr>
        <w:t>so they can see for themselves what is required.</w:t>
      </w:r>
      <w:r w:rsidR="00EB3135" w:rsidRPr="00363A64">
        <w:rPr>
          <w:szCs w:val="24"/>
        </w:rPr>
        <w:br w:type="page"/>
      </w:r>
    </w:p>
    <w:p w:rsidR="008A7C19" w:rsidRPr="00363A64" w:rsidRDefault="008A7C19" w:rsidP="008A7C19">
      <w:pPr>
        <w:pStyle w:val="Heading2"/>
      </w:pPr>
      <w:r w:rsidRPr="00363A64">
        <w:lastRenderedPageBreak/>
        <w:t>2.2</w:t>
      </w:r>
      <w:r w:rsidRPr="00363A64">
        <w:tab/>
      </w:r>
      <w:r w:rsidR="00B977B5">
        <w:fldChar w:fldCharType="begin"/>
      </w:r>
      <w:r w:rsidR="00B977B5">
        <w:instrText xml:space="preserve"> REF  Criteria22 </w:instrText>
      </w:r>
      <w:r w:rsidR="00B977B5">
        <w:fldChar w:fldCharType="separate"/>
      </w:r>
      <w:sdt>
        <w:sdtPr>
          <w:alias w:val="Criteria2.2"/>
          <w:tag w:val="Criteria2.2"/>
          <w:id w:val="88282063"/>
          <w:lock w:val="sdtLocked"/>
          <w:placeholder>
            <w:docPart w:val="3B64D3B764B54E1081C52CE0FC8EA29F"/>
          </w:placeholder>
        </w:sdtPr>
        <w:sdtEndPr/>
        <w:sdtContent>
          <w:r w:rsidR="00271896" w:rsidRPr="00363A64">
            <w:t>Provide support and assistance to team members, as required</w:t>
          </w:r>
        </w:sdtContent>
      </w:sdt>
      <w:r w:rsidR="00B977B5">
        <w:fldChar w:fldCharType="end"/>
      </w:r>
    </w:p>
    <w:p w:rsidR="008A7C19" w:rsidRPr="00363A64" w:rsidRDefault="008A7C19" w:rsidP="00AD19EC">
      <w:pPr>
        <w:pStyle w:val="Heading3"/>
        <w:spacing w:after="120"/>
      </w:pPr>
      <w:r w:rsidRPr="00363A64">
        <w:t>Introduction</w:t>
      </w:r>
    </w:p>
    <w:p w:rsidR="00E625C9" w:rsidRPr="00363A64" w:rsidRDefault="00E625C9" w:rsidP="00E625C9">
      <w:pPr>
        <w:pStyle w:val="BodyCopy"/>
        <w:rPr>
          <w:noProof w:val="0"/>
          <w:szCs w:val="24"/>
        </w:rPr>
      </w:pPr>
      <w:r w:rsidRPr="00363A64">
        <w:rPr>
          <w:noProof w:val="0"/>
          <w:szCs w:val="24"/>
        </w:rPr>
        <w:t xml:space="preserve">A vital role </w:t>
      </w:r>
      <w:r w:rsidR="00782F77" w:rsidRPr="00363A64">
        <w:rPr>
          <w:noProof w:val="0"/>
          <w:szCs w:val="24"/>
        </w:rPr>
        <w:t xml:space="preserve">when administering and monitoring a project </w:t>
      </w:r>
      <w:r w:rsidRPr="00363A64">
        <w:rPr>
          <w:noProof w:val="0"/>
          <w:szCs w:val="24"/>
        </w:rPr>
        <w:t xml:space="preserve">is the provision of necessary support for </w:t>
      </w:r>
      <w:r w:rsidR="00782F77" w:rsidRPr="00363A64">
        <w:rPr>
          <w:noProof w:val="0"/>
          <w:szCs w:val="24"/>
        </w:rPr>
        <w:t xml:space="preserve">your </w:t>
      </w:r>
      <w:r w:rsidRPr="00363A64">
        <w:rPr>
          <w:noProof w:val="0"/>
          <w:szCs w:val="24"/>
        </w:rPr>
        <w:t>project team</w:t>
      </w:r>
      <w:r w:rsidR="00EC5C7D" w:rsidRPr="00363A64">
        <w:rPr>
          <w:noProof w:val="0"/>
          <w:szCs w:val="24"/>
        </w:rPr>
        <w:t xml:space="preserve"> or teams</w:t>
      </w:r>
      <w:r w:rsidRPr="00363A64">
        <w:rPr>
          <w:noProof w:val="0"/>
          <w:szCs w:val="24"/>
        </w:rPr>
        <w:t>.</w:t>
      </w:r>
    </w:p>
    <w:p w:rsidR="008A7C19" w:rsidRPr="00363A64" w:rsidRDefault="00782F77" w:rsidP="008A7C19">
      <w:pPr>
        <w:pStyle w:val="BodyCopy"/>
        <w:rPr>
          <w:noProof w:val="0"/>
          <w:szCs w:val="24"/>
        </w:rPr>
      </w:pPr>
      <w:r w:rsidRPr="00363A64">
        <w:rPr>
          <w:noProof w:val="0"/>
          <w:szCs w:val="24"/>
        </w:rPr>
        <w:t>This section indicates the need for this support and assistance and provides examples of what might be done to provide it.</w:t>
      </w:r>
    </w:p>
    <w:p w:rsidR="008A7C19" w:rsidRPr="00363A64" w:rsidRDefault="00782F77" w:rsidP="00AD19EC">
      <w:pPr>
        <w:pStyle w:val="Heading3"/>
        <w:spacing w:after="120"/>
      </w:pPr>
      <w:r w:rsidRPr="00363A64">
        <w:t>Need to provide support and assistance</w:t>
      </w:r>
    </w:p>
    <w:p w:rsidR="00782F77" w:rsidRPr="00363A64" w:rsidRDefault="00782F77" w:rsidP="00782F77">
      <w:pPr>
        <w:pStyle w:val="BodyCopy"/>
        <w:rPr>
          <w:noProof w:val="0"/>
          <w:szCs w:val="24"/>
        </w:rPr>
      </w:pPr>
      <w:r w:rsidRPr="00363A64">
        <w:rPr>
          <w:noProof w:val="0"/>
          <w:szCs w:val="24"/>
        </w:rPr>
        <w:t xml:space="preserve">Support and assistance needs to be provided to </w:t>
      </w:r>
      <w:r w:rsidR="00C30346" w:rsidRPr="00363A64">
        <w:rPr>
          <w:noProof w:val="0"/>
          <w:szCs w:val="24"/>
        </w:rPr>
        <w:t xml:space="preserve">project </w:t>
      </w:r>
      <w:r w:rsidRPr="00363A64">
        <w:rPr>
          <w:noProof w:val="0"/>
          <w:szCs w:val="24"/>
        </w:rPr>
        <w:t>team members to:</w:t>
      </w:r>
    </w:p>
    <w:p w:rsidR="00782F77" w:rsidRPr="00363A64" w:rsidRDefault="00EC5C7D" w:rsidP="000B01A9">
      <w:pPr>
        <w:pStyle w:val="Bullet1"/>
        <w:numPr>
          <w:ilvl w:val="0"/>
          <w:numId w:val="31"/>
        </w:numPr>
      </w:pPr>
      <w:r w:rsidRPr="00363A64">
        <w:t>Enable</w:t>
      </w:r>
      <w:r w:rsidR="00782F77" w:rsidRPr="00363A64">
        <w:t xml:space="preserve"> successful outcomes of project deliverables as approved by stakeholders and as identified in the proje</w:t>
      </w:r>
      <w:r w:rsidRPr="00363A64">
        <w:t>ct management plan and scope. S</w:t>
      </w:r>
      <w:r w:rsidR="00782F77" w:rsidRPr="00363A64">
        <w:t xml:space="preserve">taff cannot deliver what is required unless they have </w:t>
      </w:r>
      <w:r w:rsidR="00E149E9" w:rsidRPr="00363A64">
        <w:t>the</w:t>
      </w:r>
      <w:r w:rsidR="00782F77" w:rsidRPr="00363A64">
        <w:t xml:space="preserve"> facilities and resources to perform the work</w:t>
      </w:r>
    </w:p>
    <w:p w:rsidR="00782F77" w:rsidRPr="00363A64" w:rsidRDefault="00782F77" w:rsidP="000B01A9">
      <w:pPr>
        <w:pStyle w:val="Bullet1"/>
        <w:numPr>
          <w:ilvl w:val="0"/>
          <w:numId w:val="31"/>
        </w:numPr>
      </w:pPr>
      <w:r w:rsidRPr="00363A64">
        <w:t>Demonstrate your commitment to the</w:t>
      </w:r>
      <w:r w:rsidR="00EC5C7D" w:rsidRPr="00363A64">
        <w:t xml:space="preserve"> team members and the project </w:t>
      </w:r>
      <w:r w:rsidRPr="00363A64">
        <w:t>and your commitment to the project</w:t>
      </w:r>
    </w:p>
    <w:p w:rsidR="00782F77" w:rsidRPr="00363A64" w:rsidRDefault="00782F77" w:rsidP="000B01A9">
      <w:pPr>
        <w:pStyle w:val="Bullet1"/>
        <w:numPr>
          <w:ilvl w:val="0"/>
          <w:numId w:val="31"/>
        </w:numPr>
      </w:pPr>
      <w:r w:rsidRPr="00363A64">
        <w:t>Show the res</w:t>
      </w:r>
      <w:r w:rsidR="00EC5C7D" w:rsidRPr="00363A64">
        <w:t>pect you have for team members</w:t>
      </w:r>
      <w:r w:rsidRPr="00363A64">
        <w:t xml:space="preserve"> and the role they play in delivering the project</w:t>
      </w:r>
      <w:r w:rsidR="00020B62" w:rsidRPr="00363A64">
        <w:t>: see a</w:t>
      </w:r>
      <w:r w:rsidR="00EC5C7D" w:rsidRPr="00363A64">
        <w:t xml:space="preserve">lso </w:t>
      </w:r>
      <w:r w:rsidR="00EC5C7D" w:rsidRPr="00363A64">
        <w:rPr>
          <w:u w:val="single"/>
        </w:rPr>
        <w:t>S</w:t>
      </w:r>
      <w:r w:rsidR="00020B62" w:rsidRPr="00363A64">
        <w:rPr>
          <w:u w:val="single"/>
        </w:rPr>
        <w:t>ection 2.3</w:t>
      </w:r>
    </w:p>
    <w:p w:rsidR="00984AF0" w:rsidRPr="00363A64" w:rsidRDefault="00782F77" w:rsidP="000B01A9">
      <w:pPr>
        <w:pStyle w:val="Bullet1"/>
        <w:numPr>
          <w:ilvl w:val="0"/>
          <w:numId w:val="31"/>
        </w:numPr>
      </w:pPr>
      <w:r w:rsidRPr="00363A64">
        <w:t>Maintain enthusiasm of team members towards the project</w:t>
      </w:r>
      <w:r w:rsidR="00595082" w:rsidRPr="00363A64">
        <w:t>.</w:t>
      </w:r>
      <w:r w:rsidR="00595082" w:rsidRPr="00363A64">
        <w:br/>
      </w:r>
      <w:r w:rsidR="00595082" w:rsidRPr="00363A64">
        <w:br/>
      </w:r>
      <w:r w:rsidR="000E34D1" w:rsidRPr="00363A64">
        <w:t>A vital element of the support</w:t>
      </w:r>
      <w:r w:rsidR="00EC5C7D" w:rsidRPr="00363A64">
        <w:t xml:space="preserve"> a PM can provide </w:t>
      </w:r>
      <w:r w:rsidR="000E34D1" w:rsidRPr="00363A64">
        <w:t>to project team members is to maintain personal enthusiasm for the project</w:t>
      </w:r>
    </w:p>
    <w:p w:rsidR="00782F77" w:rsidRPr="00363A64" w:rsidRDefault="00782F77" w:rsidP="000B01A9">
      <w:pPr>
        <w:pStyle w:val="Bullet1"/>
        <w:numPr>
          <w:ilvl w:val="0"/>
          <w:numId w:val="31"/>
        </w:numPr>
      </w:pPr>
      <w:r w:rsidRPr="00363A64">
        <w:t>Enable prompt advice and direction to be giv</w:t>
      </w:r>
      <w:r w:rsidR="00EC5C7D" w:rsidRPr="00363A64">
        <w:t>en where and when necessary</w:t>
      </w:r>
      <w:r w:rsidRPr="00363A64">
        <w:t xml:space="preserve"> so the project</w:t>
      </w:r>
      <w:r w:rsidR="00EC5C7D" w:rsidRPr="00363A64">
        <w:t xml:space="preserve"> can proceed </w:t>
      </w:r>
      <w:r w:rsidRPr="00363A64">
        <w:t>without delay</w:t>
      </w:r>
    </w:p>
    <w:p w:rsidR="00782F77" w:rsidRPr="00363A64" w:rsidRDefault="003E0DF2" w:rsidP="000B01A9">
      <w:pPr>
        <w:pStyle w:val="Bullet1"/>
        <w:numPr>
          <w:ilvl w:val="0"/>
          <w:numId w:val="31"/>
        </w:numPr>
      </w:pPr>
      <w:r w:rsidRPr="00363A64">
        <w:t>Prove to management of the venue you are delivering appropriate m</w:t>
      </w:r>
      <w:r w:rsidR="00EC5C7D" w:rsidRPr="00363A64">
        <w:t>anagement, supervision and over</w:t>
      </w:r>
      <w:r w:rsidRPr="00363A64">
        <w:t>sight of the project.</w:t>
      </w:r>
    </w:p>
    <w:p w:rsidR="00711DD9" w:rsidRPr="00363A64" w:rsidRDefault="00984AF0" w:rsidP="00782F77">
      <w:pPr>
        <w:pStyle w:val="Heading3"/>
      </w:pPr>
      <w:r w:rsidRPr="00363A64">
        <w:rPr>
          <w:noProof/>
        </w:rPr>
        <w:drawing>
          <wp:anchor distT="0" distB="0" distL="114300" distR="114300" simplePos="0" relativeHeight="251808768" behindDoc="0" locked="0" layoutInCell="1" allowOverlap="1">
            <wp:simplePos x="0" y="0"/>
            <wp:positionH relativeFrom="column">
              <wp:posOffset>3733800</wp:posOffset>
            </wp:positionH>
            <wp:positionV relativeFrom="paragraph">
              <wp:posOffset>351790</wp:posOffset>
            </wp:positionV>
            <wp:extent cx="1827530" cy="1743710"/>
            <wp:effectExtent l="19050" t="0" r="1270" b="0"/>
            <wp:wrapSquare wrapText="bothSides"/>
            <wp:docPr id="97" name="Picture 96" descr="MP90042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4.JPG"/>
                    <pic:cNvPicPr/>
                  </pic:nvPicPr>
                  <pic:blipFill>
                    <a:blip r:embed="rId126" cstate="print"/>
                    <a:stretch>
                      <a:fillRect/>
                    </a:stretch>
                  </pic:blipFill>
                  <pic:spPr>
                    <a:xfrm>
                      <a:off x="0" y="0"/>
                      <a:ext cx="1827530" cy="1743710"/>
                    </a:xfrm>
                    <a:prstGeom prst="rect">
                      <a:avLst/>
                    </a:prstGeom>
                  </pic:spPr>
                </pic:pic>
              </a:graphicData>
            </a:graphic>
          </wp:anchor>
        </w:drawing>
      </w:r>
      <w:r w:rsidR="00711DD9" w:rsidRPr="00363A64">
        <w:t>Examples of support</w:t>
      </w:r>
    </w:p>
    <w:p w:rsidR="00711DD9" w:rsidRPr="00363A64" w:rsidRDefault="00711DD9" w:rsidP="00711DD9">
      <w:pPr>
        <w:pStyle w:val="BodyCopy"/>
        <w:rPr>
          <w:noProof w:val="0"/>
          <w:szCs w:val="24"/>
        </w:rPr>
      </w:pPr>
      <w:r w:rsidRPr="00363A64">
        <w:rPr>
          <w:noProof w:val="0"/>
          <w:szCs w:val="24"/>
        </w:rPr>
        <w:t>Once again the nature and scope of the project will determine much of the support needed, but possibilities include:</w:t>
      </w:r>
    </w:p>
    <w:p w:rsidR="003E0DF2" w:rsidRPr="00363A64" w:rsidRDefault="003E0DF2" w:rsidP="000B01A9">
      <w:pPr>
        <w:pStyle w:val="Bullet1"/>
        <w:numPr>
          <w:ilvl w:val="0"/>
          <w:numId w:val="31"/>
        </w:numPr>
        <w:rPr>
          <w:szCs w:val="24"/>
        </w:rPr>
      </w:pPr>
      <w:r w:rsidRPr="00363A64">
        <w:t xml:space="preserve">Conducting a </w:t>
      </w:r>
      <w:r w:rsidR="00FA0DAD" w:rsidRPr="00363A64">
        <w:t xml:space="preserve">Project Induction (also known as or </w:t>
      </w:r>
      <w:r w:rsidR="00711DD9" w:rsidRPr="00363A64">
        <w:t xml:space="preserve">referred to as ‘project start-up activities’) – </w:t>
      </w:r>
      <w:r w:rsidRPr="00363A64">
        <w:t>a special meeting/briefing to explain the project, identify the resources, specific timelines, share the project management plan and allocate responsibilities</w:t>
      </w:r>
    </w:p>
    <w:p w:rsidR="003E0DF2" w:rsidRPr="00363A64" w:rsidRDefault="003E0DF2" w:rsidP="000B01A9">
      <w:pPr>
        <w:pStyle w:val="Bullet1"/>
        <w:numPr>
          <w:ilvl w:val="0"/>
          <w:numId w:val="31"/>
        </w:numPr>
      </w:pPr>
      <w:r w:rsidRPr="00363A64">
        <w:t>Actually providing the resources identified in the project plan and identi</w:t>
      </w:r>
      <w:r w:rsidR="00FA0DAD" w:rsidRPr="00363A64">
        <w:t>fied in the project induction. T</w:t>
      </w:r>
      <w:r w:rsidRPr="00363A64">
        <w:t>his can include:</w:t>
      </w:r>
    </w:p>
    <w:p w:rsidR="003E0DF2" w:rsidRPr="00363A64" w:rsidRDefault="00711DD9" w:rsidP="00595082">
      <w:pPr>
        <w:pStyle w:val="Bullet2"/>
        <w:rPr>
          <w:lang w:val="en-AU"/>
        </w:rPr>
      </w:pPr>
      <w:r w:rsidRPr="00363A64">
        <w:rPr>
          <w:lang w:val="en-AU"/>
        </w:rPr>
        <w:t>Providing codes</w:t>
      </w:r>
      <w:r w:rsidR="003E0DF2" w:rsidRPr="00363A64">
        <w:rPr>
          <w:lang w:val="en-AU"/>
        </w:rPr>
        <w:t xml:space="preserve"> or other </w:t>
      </w:r>
      <w:r w:rsidRPr="00363A64">
        <w:rPr>
          <w:lang w:val="en-AU"/>
        </w:rPr>
        <w:t>information to enable</w:t>
      </w:r>
      <w:r w:rsidR="003E0DF2" w:rsidRPr="00363A64">
        <w:rPr>
          <w:lang w:val="en-AU"/>
        </w:rPr>
        <w:t xml:space="preserve"> team members to </w:t>
      </w:r>
      <w:r w:rsidRPr="00363A64">
        <w:rPr>
          <w:lang w:val="en-AU"/>
        </w:rPr>
        <w:t>access</w:t>
      </w:r>
      <w:r w:rsidR="003E0DF2" w:rsidRPr="00363A64">
        <w:rPr>
          <w:lang w:val="en-AU"/>
        </w:rPr>
        <w:t xml:space="preserve"> resources and/or information</w:t>
      </w:r>
    </w:p>
    <w:p w:rsidR="00711DD9" w:rsidRPr="00363A64" w:rsidRDefault="003E0DF2" w:rsidP="00595082">
      <w:pPr>
        <w:pStyle w:val="Bullet2"/>
        <w:rPr>
          <w:lang w:val="en-AU"/>
        </w:rPr>
      </w:pPr>
      <w:r w:rsidRPr="00363A64">
        <w:rPr>
          <w:lang w:val="en-AU"/>
        </w:rPr>
        <w:t>Providing formal authority to make p</w:t>
      </w:r>
      <w:r w:rsidR="00FA0DAD" w:rsidRPr="00363A64">
        <w:rPr>
          <w:lang w:val="en-AU"/>
        </w:rPr>
        <w:t xml:space="preserve">urchases on behalf of the </w:t>
      </w:r>
      <w:r w:rsidRPr="00363A64">
        <w:rPr>
          <w:lang w:val="en-AU"/>
        </w:rPr>
        <w:t>project</w:t>
      </w:r>
    </w:p>
    <w:p w:rsidR="00EB3135" w:rsidRPr="00363A64" w:rsidRDefault="00711DD9" w:rsidP="00EB3135">
      <w:pPr>
        <w:pStyle w:val="Bullet2"/>
        <w:rPr>
          <w:lang w:val="en-AU"/>
        </w:rPr>
      </w:pPr>
      <w:r w:rsidRPr="00363A64">
        <w:rPr>
          <w:lang w:val="en-AU"/>
        </w:rPr>
        <w:t>Providing internal authorities (codes, identification cards</w:t>
      </w:r>
      <w:r w:rsidR="003E0DF2" w:rsidRPr="00363A64">
        <w:rPr>
          <w:lang w:val="en-AU"/>
        </w:rPr>
        <w:t>, keys</w:t>
      </w:r>
      <w:r w:rsidRPr="00363A64">
        <w:rPr>
          <w:lang w:val="en-AU"/>
        </w:rPr>
        <w:t xml:space="preserve">) to enable access to areas, facilities, stores </w:t>
      </w:r>
      <w:r w:rsidR="00FA0DAD" w:rsidRPr="00363A64">
        <w:rPr>
          <w:lang w:val="en-AU"/>
        </w:rPr>
        <w:t>and other project-related areas</w:t>
      </w:r>
      <w:r w:rsidR="00EB3135" w:rsidRPr="00363A64">
        <w:rPr>
          <w:lang w:val="en-AU"/>
        </w:rPr>
        <w:br w:type="page"/>
      </w:r>
    </w:p>
    <w:p w:rsidR="00711DD9" w:rsidRPr="00363A64" w:rsidRDefault="00FA0DAD" w:rsidP="00595082">
      <w:pPr>
        <w:pStyle w:val="Bullet2"/>
        <w:rPr>
          <w:lang w:val="en-AU"/>
        </w:rPr>
      </w:pPr>
      <w:r w:rsidRPr="00363A64">
        <w:rPr>
          <w:lang w:val="en-AU"/>
        </w:rPr>
        <w:lastRenderedPageBreak/>
        <w:t xml:space="preserve">Recruiting necessary staff to fill </w:t>
      </w:r>
      <w:r w:rsidR="00711DD9" w:rsidRPr="00363A64">
        <w:rPr>
          <w:lang w:val="en-AU"/>
        </w:rPr>
        <w:t>required roles</w:t>
      </w:r>
    </w:p>
    <w:p w:rsidR="00711DD9" w:rsidRPr="00363A64" w:rsidRDefault="00711DD9" w:rsidP="00595082">
      <w:pPr>
        <w:pStyle w:val="Bullet2"/>
        <w:rPr>
          <w:lang w:val="en-AU"/>
        </w:rPr>
      </w:pPr>
      <w:r w:rsidRPr="00363A64">
        <w:rPr>
          <w:lang w:val="en-AU"/>
        </w:rPr>
        <w:t>Physical</w:t>
      </w:r>
      <w:r w:rsidR="00FA0DAD" w:rsidRPr="00363A64">
        <w:rPr>
          <w:lang w:val="en-AU"/>
        </w:rPr>
        <w:t xml:space="preserve">ly supplying resources to teams and </w:t>
      </w:r>
      <w:r w:rsidRPr="00363A64">
        <w:rPr>
          <w:lang w:val="en-AU"/>
        </w:rPr>
        <w:t>team members</w:t>
      </w:r>
      <w:r w:rsidR="003E0DF2" w:rsidRPr="00363A64">
        <w:rPr>
          <w:lang w:val="en-AU"/>
        </w:rPr>
        <w:t xml:space="preserve"> – that is, handing things over </w:t>
      </w:r>
    </w:p>
    <w:p w:rsidR="00711DD9" w:rsidRPr="00363A64" w:rsidRDefault="00FA0DAD" w:rsidP="00595082">
      <w:pPr>
        <w:pStyle w:val="Bullet2"/>
        <w:rPr>
          <w:lang w:val="en-AU"/>
        </w:rPr>
      </w:pPr>
      <w:r w:rsidRPr="00363A64">
        <w:rPr>
          <w:lang w:val="en-AU"/>
        </w:rPr>
        <w:t xml:space="preserve">Working with other managers and </w:t>
      </w:r>
      <w:r w:rsidR="003E0DF2" w:rsidRPr="00363A64">
        <w:rPr>
          <w:lang w:val="en-AU"/>
        </w:rPr>
        <w:t xml:space="preserve">supervisors to arrange </w:t>
      </w:r>
      <w:r w:rsidR="00711DD9" w:rsidRPr="00363A64">
        <w:rPr>
          <w:lang w:val="en-AU"/>
        </w:rPr>
        <w:t xml:space="preserve">for release of </w:t>
      </w:r>
      <w:r w:rsidR="003E0DF2" w:rsidRPr="00363A64">
        <w:rPr>
          <w:lang w:val="en-AU"/>
        </w:rPr>
        <w:t xml:space="preserve">venue </w:t>
      </w:r>
      <w:r w:rsidR="00711DD9" w:rsidRPr="00363A64">
        <w:rPr>
          <w:lang w:val="en-AU"/>
        </w:rPr>
        <w:t>staff from normal duties to participate in project work</w:t>
      </w:r>
      <w:r w:rsidRPr="00363A64">
        <w:rPr>
          <w:lang w:val="en-AU"/>
        </w:rPr>
        <w:t xml:space="preserve"> and facilitating back</w:t>
      </w:r>
      <w:r w:rsidR="003E0DF2" w:rsidRPr="00363A64">
        <w:rPr>
          <w:lang w:val="en-AU"/>
        </w:rPr>
        <w:t>filling where necessary</w:t>
      </w:r>
    </w:p>
    <w:p w:rsidR="00711DD9" w:rsidRPr="00363A64" w:rsidRDefault="0073785F" w:rsidP="000B01A9">
      <w:pPr>
        <w:pStyle w:val="Bullet1"/>
        <w:numPr>
          <w:ilvl w:val="0"/>
          <w:numId w:val="31"/>
        </w:numPr>
      </w:pPr>
      <w:r w:rsidRPr="00363A64">
        <w:t>Provision of necessary</w:t>
      </w:r>
      <w:r w:rsidR="00711DD9" w:rsidRPr="00363A64">
        <w:t xml:space="preserve"> training an</w:t>
      </w:r>
      <w:r w:rsidRPr="00363A64">
        <w:t>d development for team members</w:t>
      </w:r>
      <w:r w:rsidR="00711DD9" w:rsidRPr="00363A64">
        <w:t xml:space="preserve"> to enable them to </w:t>
      </w:r>
      <w:r w:rsidRPr="00363A64">
        <w:t xml:space="preserve">better perform </w:t>
      </w:r>
      <w:r w:rsidR="00711DD9" w:rsidRPr="00363A64">
        <w:t>their allocated tasks</w:t>
      </w:r>
      <w:r w:rsidR="003E0DF2" w:rsidRPr="00363A64">
        <w:t xml:space="preserve"> under the project plan.</w:t>
      </w:r>
      <w:r w:rsidR="00EB3135" w:rsidRPr="00363A64">
        <w:t xml:space="preserve"> </w:t>
      </w:r>
      <w:r w:rsidR="00711DD9" w:rsidRPr="00363A64">
        <w:t>Training and development may be informal, in-house training or off-the-j</w:t>
      </w:r>
      <w:r w:rsidR="009150FC" w:rsidRPr="00363A64">
        <w:t>ob, formal, accredited training</w:t>
      </w:r>
    </w:p>
    <w:p w:rsidR="00711DD9" w:rsidRPr="00363A64" w:rsidRDefault="00711DD9" w:rsidP="000B01A9">
      <w:pPr>
        <w:pStyle w:val="Bullet1"/>
        <w:numPr>
          <w:ilvl w:val="0"/>
          <w:numId w:val="31"/>
        </w:numPr>
      </w:pPr>
      <w:r w:rsidRPr="00363A64">
        <w:t>Providing necessary, requested and</w:t>
      </w:r>
      <w:r w:rsidR="0073785F" w:rsidRPr="00363A64">
        <w:t>/or promised project oversight</w:t>
      </w:r>
      <w:r w:rsidRPr="00363A64">
        <w:t xml:space="preserve"> by providing supervision, monitoring, coaching, direction and guidance</w:t>
      </w:r>
    </w:p>
    <w:p w:rsidR="00711DD9" w:rsidRPr="00363A64" w:rsidRDefault="00EB3135" w:rsidP="000B01A9">
      <w:pPr>
        <w:pStyle w:val="Bullet1"/>
        <w:numPr>
          <w:ilvl w:val="0"/>
          <w:numId w:val="31"/>
        </w:numPr>
      </w:pPr>
      <w:r w:rsidRPr="00363A64">
        <w:rPr>
          <w:noProof/>
          <w:lang w:eastAsia="en-AU"/>
        </w:rPr>
        <w:drawing>
          <wp:anchor distT="0" distB="0" distL="114300" distR="114300" simplePos="0" relativeHeight="251809792" behindDoc="0" locked="0" layoutInCell="1" allowOverlap="1">
            <wp:simplePos x="0" y="0"/>
            <wp:positionH relativeFrom="column">
              <wp:posOffset>3714750</wp:posOffset>
            </wp:positionH>
            <wp:positionV relativeFrom="paragraph">
              <wp:posOffset>782320</wp:posOffset>
            </wp:positionV>
            <wp:extent cx="1832610" cy="1310640"/>
            <wp:effectExtent l="19050" t="0" r="0" b="0"/>
            <wp:wrapSquare wrapText="bothSides"/>
            <wp:docPr id="98" name="Picture 97" descr="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list.jpg"/>
                    <pic:cNvPicPr/>
                  </pic:nvPicPr>
                  <pic:blipFill>
                    <a:blip r:embed="rId127" cstate="print"/>
                    <a:stretch>
                      <a:fillRect/>
                    </a:stretch>
                  </pic:blipFill>
                  <pic:spPr>
                    <a:xfrm>
                      <a:off x="0" y="0"/>
                      <a:ext cx="1832610" cy="1310640"/>
                    </a:xfrm>
                    <a:prstGeom prst="rect">
                      <a:avLst/>
                    </a:prstGeom>
                  </pic:spPr>
                </pic:pic>
              </a:graphicData>
            </a:graphic>
          </wp:anchor>
        </w:drawing>
      </w:r>
      <w:r w:rsidR="00711DD9" w:rsidRPr="00363A64">
        <w:t>Scheduling and/or conducting r</w:t>
      </w:r>
      <w:r w:rsidR="0073785F" w:rsidRPr="00363A64">
        <w:t>egular project team meetings. S</w:t>
      </w:r>
      <w:r w:rsidR="00711DD9" w:rsidRPr="00363A64">
        <w:t>ome projects require daily (or twice daily) meetings</w:t>
      </w:r>
      <w:r w:rsidR="00020B62" w:rsidRPr="00363A64">
        <w:t xml:space="preserve">: one in the morning before work starts and </w:t>
      </w:r>
      <w:r w:rsidR="0073785F" w:rsidRPr="00363A64">
        <w:t xml:space="preserve">the other at the end of the day or </w:t>
      </w:r>
      <w:r w:rsidR="00020B62" w:rsidRPr="00363A64">
        <w:t>shift</w:t>
      </w:r>
      <w:r w:rsidR="003E0DF2" w:rsidRPr="00363A64">
        <w:t>.</w:t>
      </w:r>
      <w:r w:rsidRPr="00363A64">
        <w:t xml:space="preserve"> </w:t>
      </w:r>
      <w:r w:rsidR="003E0DF2" w:rsidRPr="00363A64">
        <w:t>A</w:t>
      </w:r>
      <w:r w:rsidR="00711DD9" w:rsidRPr="00363A64">
        <w:t xml:space="preserve"> minimum should be at least one meeting per week otherwise there is too much disconnect between the team and the project.</w:t>
      </w:r>
      <w:r w:rsidRPr="00363A64">
        <w:t xml:space="preserve"> </w:t>
      </w:r>
      <w:r w:rsidR="00711DD9" w:rsidRPr="00363A64">
        <w:t>These meetings provide a forum for:</w:t>
      </w:r>
    </w:p>
    <w:p w:rsidR="00105F89" w:rsidRPr="00363A64" w:rsidRDefault="00711DD9" w:rsidP="00105F89">
      <w:pPr>
        <w:pStyle w:val="Bullet2"/>
        <w:rPr>
          <w:lang w:val="en-AU"/>
        </w:rPr>
      </w:pPr>
      <w:r w:rsidRPr="00363A64">
        <w:rPr>
          <w:lang w:val="en-AU"/>
        </w:rPr>
        <w:t xml:space="preserve">Raising project-related issues </w:t>
      </w:r>
    </w:p>
    <w:p w:rsidR="00711DD9" w:rsidRPr="00363A64" w:rsidRDefault="0073785F" w:rsidP="00595082">
      <w:pPr>
        <w:pStyle w:val="Bullet2"/>
        <w:rPr>
          <w:lang w:val="en-AU"/>
        </w:rPr>
      </w:pPr>
      <w:r w:rsidRPr="00363A64">
        <w:rPr>
          <w:lang w:val="en-AU"/>
        </w:rPr>
        <w:t xml:space="preserve">General communication </w:t>
      </w:r>
      <w:r w:rsidR="00711DD9" w:rsidRPr="00363A64">
        <w:rPr>
          <w:lang w:val="en-AU"/>
        </w:rPr>
        <w:t>regarding satisfaction levels</w:t>
      </w:r>
      <w:r w:rsidR="00020B62" w:rsidRPr="00363A64">
        <w:rPr>
          <w:lang w:val="en-AU"/>
        </w:rPr>
        <w:t xml:space="preserve"> with progress, feedback on support being provided,</w:t>
      </w:r>
      <w:r w:rsidR="00711DD9" w:rsidRPr="00363A64">
        <w:rPr>
          <w:lang w:val="en-AU"/>
        </w:rPr>
        <w:t xml:space="preserve"> change</w:t>
      </w:r>
      <w:r w:rsidR="00020B62" w:rsidRPr="00363A64">
        <w:rPr>
          <w:lang w:val="en-AU"/>
        </w:rPr>
        <w:t>s being identified as the project progresses, and ‘issues arising’</w:t>
      </w:r>
    </w:p>
    <w:p w:rsidR="00711DD9" w:rsidRPr="00363A64" w:rsidRDefault="00711DD9" w:rsidP="00595082">
      <w:pPr>
        <w:pStyle w:val="Bullet2"/>
        <w:rPr>
          <w:lang w:val="en-AU"/>
        </w:rPr>
      </w:pPr>
      <w:r w:rsidRPr="00363A64">
        <w:rPr>
          <w:lang w:val="en-AU"/>
        </w:rPr>
        <w:t xml:space="preserve">Identifying and resolving </w:t>
      </w:r>
      <w:r w:rsidR="00020B62" w:rsidRPr="00363A64">
        <w:rPr>
          <w:lang w:val="en-AU"/>
        </w:rPr>
        <w:t xml:space="preserve">workplace health, safety and welfare </w:t>
      </w:r>
      <w:r w:rsidRPr="00363A64">
        <w:rPr>
          <w:lang w:val="en-AU"/>
        </w:rPr>
        <w:t>matters</w:t>
      </w:r>
    </w:p>
    <w:p w:rsidR="00711DD9" w:rsidRPr="00363A64" w:rsidRDefault="00711DD9" w:rsidP="00595082">
      <w:pPr>
        <w:pStyle w:val="Bullet2"/>
        <w:rPr>
          <w:lang w:val="en-AU"/>
        </w:rPr>
      </w:pPr>
      <w:r w:rsidRPr="00363A64">
        <w:rPr>
          <w:lang w:val="en-AU"/>
        </w:rPr>
        <w:t>Identifying and resolving team-related issues</w:t>
      </w:r>
      <w:r w:rsidR="00020B62" w:rsidRPr="00363A64">
        <w:rPr>
          <w:lang w:val="en-AU"/>
        </w:rPr>
        <w:t xml:space="preserve"> such as problems within the team, team composition, capabilities of the team, size of the team and relationship within the team and between the team and others</w:t>
      </w:r>
    </w:p>
    <w:p w:rsidR="00711DD9" w:rsidRPr="00363A64" w:rsidRDefault="00711DD9" w:rsidP="000B01A9">
      <w:pPr>
        <w:pStyle w:val="Bullet1"/>
        <w:numPr>
          <w:ilvl w:val="0"/>
          <w:numId w:val="31"/>
        </w:numPr>
      </w:pPr>
      <w:r w:rsidRPr="00363A64">
        <w:t>Providing init</w:t>
      </w:r>
      <w:r w:rsidR="0073785F" w:rsidRPr="00363A64">
        <w:t>ial motivation to team members</w:t>
      </w:r>
      <w:r w:rsidRPr="00363A64">
        <w:t xml:space="preserve"> by explaining why the project is of value to the </w:t>
      </w:r>
      <w:r w:rsidR="00020B62" w:rsidRPr="00363A64">
        <w:t xml:space="preserve">venue </w:t>
      </w:r>
      <w:r w:rsidRPr="00363A64">
        <w:t>and stakeholders.</w:t>
      </w:r>
      <w:r w:rsidR="00EB3135" w:rsidRPr="00363A64">
        <w:t xml:space="preserve"> </w:t>
      </w:r>
      <w:r w:rsidRPr="00363A64">
        <w:t>You may refer t</w:t>
      </w:r>
      <w:r w:rsidR="0073785F" w:rsidRPr="00363A64">
        <w:t xml:space="preserve">o one or more of the following </w:t>
      </w:r>
      <w:r w:rsidRPr="00363A64">
        <w:t>as app</w:t>
      </w:r>
      <w:r w:rsidR="0073785F" w:rsidRPr="00363A64">
        <w:t>ropriate</w:t>
      </w:r>
      <w:r w:rsidRPr="00363A64">
        <w:t xml:space="preserve"> as legitimate motivation:</w:t>
      </w:r>
    </w:p>
    <w:p w:rsidR="00711DD9" w:rsidRPr="00363A64" w:rsidRDefault="00711DD9" w:rsidP="00595082">
      <w:pPr>
        <w:pStyle w:val="Bullet2"/>
        <w:rPr>
          <w:lang w:val="en-AU"/>
        </w:rPr>
      </w:pPr>
      <w:r w:rsidRPr="00363A64">
        <w:rPr>
          <w:lang w:val="en-AU"/>
        </w:rPr>
        <w:t>Enhanced job security</w:t>
      </w:r>
      <w:r w:rsidR="00020B62" w:rsidRPr="00363A64">
        <w:rPr>
          <w:lang w:val="en-AU"/>
        </w:rPr>
        <w:t xml:space="preserve"> for everyone in the venue</w:t>
      </w:r>
    </w:p>
    <w:p w:rsidR="00711DD9" w:rsidRPr="00363A64" w:rsidRDefault="00711DD9" w:rsidP="00595082">
      <w:pPr>
        <w:pStyle w:val="Bullet2"/>
        <w:rPr>
          <w:lang w:val="en-AU"/>
        </w:rPr>
      </w:pPr>
      <w:r w:rsidRPr="00363A64">
        <w:rPr>
          <w:lang w:val="en-AU"/>
        </w:rPr>
        <w:t>Potential for increased earnings, more challenging work, deeper job satisfaction</w:t>
      </w:r>
    </w:p>
    <w:p w:rsidR="00711DD9" w:rsidRPr="00363A64" w:rsidRDefault="00711DD9" w:rsidP="00595082">
      <w:pPr>
        <w:pStyle w:val="Bullet2"/>
        <w:rPr>
          <w:lang w:val="en-AU"/>
        </w:rPr>
      </w:pPr>
      <w:r w:rsidRPr="00363A64">
        <w:rPr>
          <w:lang w:val="en-AU"/>
        </w:rPr>
        <w:t>A safer workplace</w:t>
      </w:r>
    </w:p>
    <w:p w:rsidR="00711DD9" w:rsidRPr="00363A64" w:rsidRDefault="0073785F" w:rsidP="00595082">
      <w:pPr>
        <w:pStyle w:val="Bullet2"/>
        <w:rPr>
          <w:lang w:val="en-AU"/>
        </w:rPr>
      </w:pPr>
      <w:r w:rsidRPr="00363A64">
        <w:rPr>
          <w:lang w:val="en-AU"/>
        </w:rPr>
        <w:t xml:space="preserve">A more prestigious workplace or </w:t>
      </w:r>
      <w:r w:rsidR="00020B62" w:rsidRPr="00363A64">
        <w:rPr>
          <w:lang w:val="en-AU"/>
        </w:rPr>
        <w:t>venue as a result of the success of the project</w:t>
      </w:r>
      <w:r w:rsidR="00711DD9" w:rsidRPr="00363A64">
        <w:rPr>
          <w:lang w:val="en-AU"/>
        </w:rPr>
        <w:t xml:space="preserve"> </w:t>
      </w:r>
    </w:p>
    <w:p w:rsidR="00711DD9" w:rsidRPr="00363A64" w:rsidRDefault="00711DD9" w:rsidP="00595082">
      <w:pPr>
        <w:pStyle w:val="Bullet2"/>
        <w:rPr>
          <w:lang w:val="en-AU"/>
        </w:rPr>
      </w:pPr>
      <w:r w:rsidRPr="00363A64">
        <w:rPr>
          <w:lang w:val="en-AU"/>
        </w:rPr>
        <w:t>Meeting what the competition is doing</w:t>
      </w:r>
    </w:p>
    <w:p w:rsidR="00711DD9" w:rsidRPr="00363A64" w:rsidRDefault="00711DD9" w:rsidP="00595082">
      <w:pPr>
        <w:pStyle w:val="Bullet2"/>
        <w:rPr>
          <w:lang w:val="en-AU"/>
        </w:rPr>
      </w:pPr>
      <w:r w:rsidRPr="00363A64">
        <w:rPr>
          <w:lang w:val="en-AU"/>
        </w:rPr>
        <w:t xml:space="preserve">Leading the field in terms of the initiative that is the focus of the project  </w:t>
      </w:r>
    </w:p>
    <w:p w:rsidR="00020B62" w:rsidRPr="00363A64" w:rsidRDefault="0073785F" w:rsidP="000B01A9">
      <w:pPr>
        <w:pStyle w:val="Bullet1"/>
        <w:numPr>
          <w:ilvl w:val="0"/>
          <w:numId w:val="31"/>
        </w:numPr>
      </w:pPr>
      <w:r w:rsidRPr="00363A64">
        <w:t>Giving time to the team. T</w:t>
      </w:r>
      <w:r w:rsidR="00020B62" w:rsidRPr="00363A64">
        <w:t>his can occur in a number of ways:</w:t>
      </w:r>
    </w:p>
    <w:p w:rsidR="00020B62" w:rsidRPr="00363A64" w:rsidRDefault="00020B62" w:rsidP="00595082">
      <w:pPr>
        <w:pStyle w:val="Bullet2"/>
        <w:rPr>
          <w:lang w:val="en-AU"/>
        </w:rPr>
      </w:pPr>
      <w:r w:rsidRPr="00363A64">
        <w:rPr>
          <w:lang w:val="en-AU"/>
        </w:rPr>
        <w:t>Being seen in the project area as a visible presence</w:t>
      </w:r>
    </w:p>
    <w:p w:rsidR="00020B62" w:rsidRPr="00363A64" w:rsidRDefault="00020B62" w:rsidP="00595082">
      <w:pPr>
        <w:pStyle w:val="Bullet2"/>
        <w:rPr>
          <w:lang w:val="en-AU"/>
        </w:rPr>
      </w:pPr>
      <w:r w:rsidRPr="00363A64">
        <w:rPr>
          <w:lang w:val="en-AU"/>
        </w:rPr>
        <w:t>Spending time talking to project staff</w:t>
      </w:r>
    </w:p>
    <w:p w:rsidR="00020B62" w:rsidRPr="00363A64" w:rsidRDefault="00020B62" w:rsidP="00595082">
      <w:pPr>
        <w:pStyle w:val="Bullet2"/>
        <w:rPr>
          <w:lang w:val="en-AU"/>
        </w:rPr>
      </w:pPr>
      <w:r w:rsidRPr="00363A64">
        <w:rPr>
          <w:lang w:val="en-AU"/>
        </w:rPr>
        <w:t>Helping them think through challenges and problems</w:t>
      </w:r>
    </w:p>
    <w:p w:rsidR="00020B62" w:rsidRPr="00363A64" w:rsidRDefault="00020B62" w:rsidP="00595082">
      <w:pPr>
        <w:pStyle w:val="Bullet2"/>
        <w:rPr>
          <w:lang w:val="en-AU"/>
        </w:rPr>
      </w:pPr>
      <w:r w:rsidRPr="00363A64">
        <w:rPr>
          <w:lang w:val="en-AU"/>
        </w:rPr>
        <w:t>Sharing their successes and their disappointments in terms of project work</w:t>
      </w:r>
    </w:p>
    <w:p w:rsidR="00EB3135" w:rsidRPr="00363A64" w:rsidRDefault="00020B62" w:rsidP="00EB3135">
      <w:pPr>
        <w:pStyle w:val="Bullet2"/>
        <w:rPr>
          <w:lang w:val="en-AU"/>
        </w:rPr>
      </w:pPr>
      <w:r w:rsidRPr="00363A64">
        <w:rPr>
          <w:lang w:val="en-AU"/>
        </w:rPr>
        <w:t>Providing ongoing motivation</w:t>
      </w:r>
      <w:r w:rsidR="00EB3135" w:rsidRPr="00363A64">
        <w:rPr>
          <w:lang w:val="en-AU"/>
        </w:rPr>
        <w:br w:type="page"/>
      </w:r>
    </w:p>
    <w:p w:rsidR="00711DD9" w:rsidRPr="00363A64" w:rsidRDefault="00EB3135" w:rsidP="000B01A9">
      <w:pPr>
        <w:pStyle w:val="Bullet1"/>
        <w:numPr>
          <w:ilvl w:val="0"/>
          <w:numId w:val="31"/>
        </w:numPr>
      </w:pPr>
      <w:r w:rsidRPr="00363A64">
        <w:rPr>
          <w:noProof/>
          <w:lang w:eastAsia="en-AU"/>
        </w:rPr>
        <w:lastRenderedPageBreak/>
        <w:drawing>
          <wp:anchor distT="0" distB="0" distL="114300" distR="114300" simplePos="0" relativeHeight="251810816" behindDoc="0" locked="0" layoutInCell="1" allowOverlap="1">
            <wp:simplePos x="0" y="0"/>
            <wp:positionH relativeFrom="column">
              <wp:posOffset>3914775</wp:posOffset>
            </wp:positionH>
            <wp:positionV relativeFrom="paragraph">
              <wp:posOffset>83820</wp:posOffset>
            </wp:positionV>
            <wp:extent cx="1642110" cy="1127760"/>
            <wp:effectExtent l="19050" t="0" r="0" b="0"/>
            <wp:wrapSquare wrapText="bothSides"/>
            <wp:docPr id="99" name="Picture 98" descr="freeimage-8782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8782054.jpg"/>
                    <pic:cNvPicPr/>
                  </pic:nvPicPr>
                  <pic:blipFill>
                    <a:blip r:embed="rId128" cstate="print"/>
                    <a:stretch>
                      <a:fillRect/>
                    </a:stretch>
                  </pic:blipFill>
                  <pic:spPr>
                    <a:xfrm>
                      <a:off x="0" y="0"/>
                      <a:ext cx="1642110" cy="1127760"/>
                    </a:xfrm>
                    <a:prstGeom prst="rect">
                      <a:avLst/>
                    </a:prstGeom>
                  </pic:spPr>
                </pic:pic>
              </a:graphicData>
            </a:graphic>
          </wp:anchor>
        </w:drawing>
      </w:r>
      <w:r w:rsidR="00711DD9" w:rsidRPr="00363A64">
        <w:t>Maintaini</w:t>
      </w:r>
      <w:r w:rsidR="0073785F" w:rsidRPr="00363A64">
        <w:t xml:space="preserve">ng enthusiasm for the project </w:t>
      </w:r>
      <w:r w:rsidR="00711DD9" w:rsidRPr="00363A64">
        <w:t>by, as appropriate or necessary:</w:t>
      </w:r>
    </w:p>
    <w:p w:rsidR="00711DD9" w:rsidRPr="00363A64" w:rsidRDefault="00711DD9" w:rsidP="00595082">
      <w:pPr>
        <w:pStyle w:val="Bullet2"/>
        <w:rPr>
          <w:lang w:val="en-AU"/>
        </w:rPr>
      </w:pPr>
      <w:r w:rsidRPr="00363A64">
        <w:rPr>
          <w:lang w:val="en-AU"/>
        </w:rPr>
        <w:t>Providing ongoing encouragement to team members for effort as well as work done</w:t>
      </w:r>
    </w:p>
    <w:p w:rsidR="00711DD9" w:rsidRPr="00363A64" w:rsidRDefault="0073785F" w:rsidP="00595082">
      <w:pPr>
        <w:pStyle w:val="Bullet2"/>
        <w:rPr>
          <w:lang w:val="en-AU"/>
        </w:rPr>
      </w:pPr>
      <w:r w:rsidRPr="00363A64">
        <w:rPr>
          <w:lang w:val="en-AU"/>
        </w:rPr>
        <w:t xml:space="preserve">Empathising and sympathising </w:t>
      </w:r>
      <w:r w:rsidR="00711DD9" w:rsidRPr="00363A64">
        <w:rPr>
          <w:lang w:val="en-AU"/>
        </w:rPr>
        <w:t>to show concern for individuals</w:t>
      </w:r>
    </w:p>
    <w:p w:rsidR="00711DD9" w:rsidRPr="00363A64" w:rsidRDefault="0073785F" w:rsidP="00595082">
      <w:pPr>
        <w:pStyle w:val="Bullet2"/>
        <w:rPr>
          <w:lang w:val="en-AU"/>
        </w:rPr>
      </w:pPr>
      <w:r w:rsidRPr="00363A64">
        <w:rPr>
          <w:lang w:val="en-AU"/>
        </w:rPr>
        <w:t>Passing on comments from others</w:t>
      </w:r>
      <w:r w:rsidR="00711DD9" w:rsidRPr="00363A64">
        <w:rPr>
          <w:lang w:val="en-AU"/>
        </w:rPr>
        <w:t xml:space="preserve"> including positive and negative</w:t>
      </w:r>
      <w:r w:rsidRPr="00363A64">
        <w:rPr>
          <w:lang w:val="en-AU"/>
        </w:rPr>
        <w:t xml:space="preserve"> feedback</w:t>
      </w:r>
    </w:p>
    <w:p w:rsidR="00711DD9" w:rsidRPr="00363A64" w:rsidRDefault="00711DD9" w:rsidP="00595082">
      <w:pPr>
        <w:pStyle w:val="Bullet2"/>
        <w:rPr>
          <w:lang w:val="en-AU"/>
        </w:rPr>
      </w:pPr>
      <w:r w:rsidRPr="00363A64">
        <w:rPr>
          <w:lang w:val="en-AU"/>
        </w:rPr>
        <w:t>Confirming for the team the progress they are making against plans</w:t>
      </w:r>
      <w:r w:rsidR="00020B62" w:rsidRPr="00363A64">
        <w:rPr>
          <w:lang w:val="en-AU"/>
        </w:rPr>
        <w:t xml:space="preserve"> and the </w:t>
      </w:r>
      <w:r w:rsidRPr="00363A64">
        <w:rPr>
          <w:lang w:val="en-AU"/>
        </w:rPr>
        <w:t xml:space="preserve">KPIs </w:t>
      </w:r>
      <w:r w:rsidR="00020B62" w:rsidRPr="00363A64">
        <w:rPr>
          <w:lang w:val="en-AU"/>
        </w:rPr>
        <w:t>and milestones</w:t>
      </w:r>
    </w:p>
    <w:p w:rsidR="00105F89" w:rsidRPr="00363A64" w:rsidRDefault="00711DD9" w:rsidP="00595082">
      <w:pPr>
        <w:pStyle w:val="Bullet2"/>
        <w:rPr>
          <w:lang w:val="en-AU"/>
        </w:rPr>
      </w:pPr>
      <w:r w:rsidRPr="00363A64">
        <w:rPr>
          <w:lang w:val="en-AU"/>
        </w:rPr>
        <w:t>Celebrating the achievement of project milestones</w:t>
      </w:r>
      <w:r w:rsidR="00020B62" w:rsidRPr="00363A64">
        <w:rPr>
          <w:lang w:val="en-AU"/>
        </w:rPr>
        <w:t>.</w:t>
      </w:r>
    </w:p>
    <w:p w:rsidR="008A7C19" w:rsidRPr="00363A64" w:rsidRDefault="008A7C19" w:rsidP="008A7C19">
      <w:pPr>
        <w:pStyle w:val="Heading2"/>
      </w:pPr>
      <w:r w:rsidRPr="00363A64">
        <w:t>2.3</w:t>
      </w:r>
      <w:r w:rsidRPr="00363A64">
        <w:tab/>
      </w:r>
      <w:r w:rsidR="00B977B5">
        <w:fldChar w:fldCharType="begin"/>
      </w:r>
      <w:r w:rsidR="00B977B5">
        <w:instrText xml:space="preserve"> REF  Criteria23 </w:instrText>
      </w:r>
      <w:r w:rsidR="00B977B5">
        <w:fldChar w:fldCharType="separate"/>
      </w:r>
      <w:sdt>
        <w:sdtPr>
          <w:rPr>
            <w:highlight w:val="yellow"/>
          </w:rPr>
          <w:alias w:val="Criteria 2.3"/>
          <w:tag w:val="Criteria 2.3"/>
          <w:id w:val="88282064"/>
          <w:lock w:val="sdtLocked"/>
          <w:placeholder>
            <w:docPart w:val="41555BDEF4864A6A819A7D116683F745"/>
          </w:placeholder>
        </w:sdtPr>
        <w:sdtEndPr>
          <w:rPr>
            <w:highlight w:val="none"/>
          </w:rPr>
        </w:sdtEndPr>
        <w:sdtContent>
          <w:r w:rsidR="00271896" w:rsidRPr="00363A64">
            <w:t>Build trust and respect within the project team</w:t>
          </w:r>
        </w:sdtContent>
      </w:sdt>
      <w:r w:rsidR="00B977B5">
        <w:fldChar w:fldCharType="end"/>
      </w:r>
    </w:p>
    <w:p w:rsidR="008A7C19" w:rsidRPr="00363A64" w:rsidRDefault="008A7C19" w:rsidP="006A42DD">
      <w:pPr>
        <w:pStyle w:val="Heading3"/>
        <w:spacing w:after="120"/>
      </w:pPr>
      <w:r w:rsidRPr="00363A64">
        <w:t>Introduction</w:t>
      </w:r>
    </w:p>
    <w:p w:rsidR="00262DF2" w:rsidRPr="00363A64" w:rsidRDefault="00262DF2" w:rsidP="008A7C19">
      <w:pPr>
        <w:pStyle w:val="BodyCopy"/>
        <w:rPr>
          <w:noProof w:val="0"/>
          <w:szCs w:val="24"/>
        </w:rPr>
      </w:pPr>
      <w:r w:rsidRPr="00363A64">
        <w:rPr>
          <w:noProof w:val="0"/>
          <w:szCs w:val="24"/>
        </w:rPr>
        <w:t>You must build trust and respect with your project team/ to optimise the chance of success for any project.</w:t>
      </w:r>
    </w:p>
    <w:p w:rsidR="00262DF2" w:rsidRPr="00363A64" w:rsidRDefault="00262DF2" w:rsidP="008A7C19">
      <w:pPr>
        <w:pStyle w:val="BodyCopy"/>
        <w:rPr>
          <w:noProof w:val="0"/>
          <w:szCs w:val="24"/>
        </w:rPr>
      </w:pPr>
      <w:r w:rsidRPr="00363A64">
        <w:rPr>
          <w:noProof w:val="0"/>
          <w:szCs w:val="24"/>
        </w:rPr>
        <w:t>This section presents suggestions for how this can be achieved.</w:t>
      </w:r>
    </w:p>
    <w:p w:rsidR="00262DF2" w:rsidRPr="00363A64" w:rsidRDefault="00262DF2" w:rsidP="006A42DD">
      <w:pPr>
        <w:pStyle w:val="Heading3"/>
        <w:spacing w:after="120"/>
      </w:pPr>
      <w:r w:rsidRPr="00363A64">
        <w:t>Need to build trust and respect</w:t>
      </w:r>
    </w:p>
    <w:p w:rsidR="00262DF2" w:rsidRPr="00363A64" w:rsidRDefault="00262DF2" w:rsidP="00595082">
      <w:pPr>
        <w:pStyle w:val="BodyCopy"/>
        <w:rPr>
          <w:noProof w:val="0"/>
        </w:rPr>
      </w:pPr>
      <w:r w:rsidRPr="00363A64">
        <w:rPr>
          <w:noProof w:val="0"/>
        </w:rPr>
        <w:t xml:space="preserve">Building trust and respect within the project team is not an </w:t>
      </w:r>
      <w:r w:rsidR="006B4805" w:rsidRPr="00363A64">
        <w:rPr>
          <w:noProof w:val="0"/>
        </w:rPr>
        <w:t>option;</w:t>
      </w:r>
      <w:r w:rsidRPr="00363A64">
        <w:rPr>
          <w:noProof w:val="0"/>
        </w:rPr>
        <w:t xml:space="preserve"> it is a necessity for the following reasons:</w:t>
      </w:r>
    </w:p>
    <w:p w:rsidR="00262DF2" w:rsidRPr="00363A64" w:rsidRDefault="00262DF2" w:rsidP="000B01A9">
      <w:pPr>
        <w:pStyle w:val="Bullet1"/>
        <w:numPr>
          <w:ilvl w:val="0"/>
          <w:numId w:val="31"/>
        </w:numPr>
      </w:pPr>
      <w:r w:rsidRPr="00363A64">
        <w:t xml:space="preserve">You have to understand </w:t>
      </w:r>
      <w:r w:rsidRPr="00363A64">
        <w:rPr>
          <w:i/>
        </w:rPr>
        <w:t>your</w:t>
      </w:r>
      <w:r w:rsidRPr="00363A64">
        <w:t xml:space="preserve"> success as PM rests very much on the work </w:t>
      </w:r>
      <w:r w:rsidR="006B4805" w:rsidRPr="00363A64">
        <w:t xml:space="preserve">done by those who support you. </w:t>
      </w:r>
      <w:r w:rsidR="006B4805" w:rsidRPr="00363A64">
        <w:rPr>
          <w:b/>
        </w:rPr>
        <w:t>Y</w:t>
      </w:r>
      <w:r w:rsidRPr="00363A64">
        <w:rPr>
          <w:b/>
        </w:rPr>
        <w:t>ou</w:t>
      </w:r>
      <w:r w:rsidRPr="00363A64">
        <w:t xml:space="preserve"> will be judged (by venue management and other stakeholders) on how well or how badly </w:t>
      </w:r>
      <w:r w:rsidRPr="00363A64">
        <w:rPr>
          <w:b/>
        </w:rPr>
        <w:t>they</w:t>
      </w:r>
      <w:r w:rsidRPr="00363A64">
        <w:t xml:space="preserve"> perform their allocated tasks</w:t>
      </w:r>
    </w:p>
    <w:p w:rsidR="00262DF2" w:rsidRPr="00363A64" w:rsidRDefault="00262DF2" w:rsidP="000B01A9">
      <w:pPr>
        <w:pStyle w:val="Bullet1"/>
        <w:numPr>
          <w:ilvl w:val="0"/>
          <w:numId w:val="31"/>
        </w:numPr>
      </w:pPr>
      <w:r w:rsidRPr="00363A64">
        <w:t xml:space="preserve">Generating trust and respect is </w:t>
      </w:r>
      <w:r w:rsidR="006B4805" w:rsidRPr="00363A64">
        <w:t xml:space="preserve">a fundamental </w:t>
      </w:r>
      <w:r w:rsidRPr="00363A64">
        <w:t xml:space="preserve">basis for </w:t>
      </w:r>
      <w:r w:rsidR="006B4805" w:rsidRPr="00363A64">
        <w:t>attaining the identified goals and objectives for the project. T</w:t>
      </w:r>
      <w:r w:rsidRPr="00363A64">
        <w:t>his reflects the interpersonal nature of r</w:t>
      </w:r>
      <w:r w:rsidR="006B4805" w:rsidRPr="00363A64">
        <w:t>elationships in the workplace. I</w:t>
      </w:r>
      <w:r w:rsidRPr="00363A64">
        <w:t xml:space="preserve">f people do not like or </w:t>
      </w:r>
      <w:r w:rsidR="00E15A21" w:rsidRPr="00363A64">
        <w:t>respect</w:t>
      </w:r>
      <w:r w:rsidRPr="00363A64">
        <w:t xml:space="preserve"> you then this translates into the work </w:t>
      </w:r>
      <w:r w:rsidR="00E149E9" w:rsidRPr="00363A64">
        <w:t>they</w:t>
      </w:r>
      <w:r w:rsidRPr="00363A64">
        <w:t xml:space="preserve"> do for you</w:t>
      </w:r>
    </w:p>
    <w:p w:rsidR="00262DF2" w:rsidRPr="00363A64" w:rsidRDefault="00262DF2" w:rsidP="000B01A9">
      <w:pPr>
        <w:pStyle w:val="Bullet1"/>
        <w:numPr>
          <w:ilvl w:val="0"/>
          <w:numId w:val="31"/>
        </w:numPr>
      </w:pPr>
      <w:r w:rsidRPr="00363A64">
        <w:t>If you help others achieve their wants and goals then they are more likely to help you achieve yours</w:t>
      </w:r>
      <w:r w:rsidR="00E309AD" w:rsidRPr="00363A64">
        <w:t>. A</w:t>
      </w:r>
      <w:r w:rsidR="00835FA8" w:rsidRPr="00363A64">
        <w:t>ll workers want to</w:t>
      </w:r>
      <w:r w:rsidR="006A42DD" w:rsidRPr="00363A64">
        <w:t xml:space="preserve"> b</w:t>
      </w:r>
      <w:r w:rsidR="00835FA8" w:rsidRPr="00363A64">
        <w:t>e trusted and respected</w:t>
      </w:r>
    </w:p>
    <w:p w:rsidR="00262DF2" w:rsidRPr="00363A64" w:rsidRDefault="00C9116C" w:rsidP="000B01A9">
      <w:pPr>
        <w:pStyle w:val="Bullet1"/>
        <w:numPr>
          <w:ilvl w:val="0"/>
          <w:numId w:val="31"/>
        </w:numPr>
      </w:pPr>
      <w:r w:rsidRPr="00363A64">
        <w:t>Physical and financial resources are useless and irrelevant without the human resources needed to apply them</w:t>
      </w:r>
    </w:p>
    <w:p w:rsidR="00C9116C" w:rsidRPr="00363A64" w:rsidRDefault="00C9116C" w:rsidP="000B01A9">
      <w:pPr>
        <w:pStyle w:val="Bullet1"/>
        <w:numPr>
          <w:ilvl w:val="0"/>
          <w:numId w:val="31"/>
        </w:numPr>
      </w:pPr>
      <w:r w:rsidRPr="00363A64">
        <w:t xml:space="preserve">Where there is no trust there can only be fear and a lack of faith about what needs to be done to </w:t>
      </w:r>
      <w:r w:rsidR="00E309AD" w:rsidRPr="00363A64">
        <w:t>achieve the identified goals. F</w:t>
      </w:r>
      <w:r w:rsidRPr="00363A64">
        <w:t>ear leads to paralysis and this will greatly impeded project success.</w:t>
      </w:r>
    </w:p>
    <w:p w:rsidR="00262DF2" w:rsidRPr="00363A64" w:rsidRDefault="00C9116C" w:rsidP="006A42DD">
      <w:pPr>
        <w:pStyle w:val="Heading4"/>
      </w:pPr>
      <w:r w:rsidRPr="00363A64">
        <w:t>Points to note</w:t>
      </w:r>
    </w:p>
    <w:p w:rsidR="00262DF2" w:rsidRPr="00363A64" w:rsidRDefault="00C9116C" w:rsidP="000B01A9">
      <w:pPr>
        <w:pStyle w:val="Bullet1"/>
        <w:numPr>
          <w:ilvl w:val="0"/>
          <w:numId w:val="31"/>
        </w:numPr>
      </w:pPr>
      <w:r w:rsidRPr="00363A64">
        <w:t xml:space="preserve">Trust and respect is a two-way street – </w:t>
      </w:r>
      <w:r w:rsidR="007863B3" w:rsidRPr="00363A64">
        <w:t>there must be mutual respect.</w:t>
      </w:r>
      <w:r w:rsidR="00595082" w:rsidRPr="00363A64">
        <w:br/>
      </w:r>
      <w:r w:rsidR="00595082" w:rsidRPr="00363A64">
        <w:br/>
      </w:r>
      <w:r w:rsidR="007863B3" w:rsidRPr="00363A64">
        <w:t>Y</w:t>
      </w:r>
      <w:r w:rsidRPr="00363A64">
        <w:t>ou must have trust an</w:t>
      </w:r>
      <w:r w:rsidR="00E309AD" w:rsidRPr="00363A64">
        <w:t>d respect for your project team</w:t>
      </w:r>
      <w:r w:rsidRPr="00363A64">
        <w:t xml:space="preserve"> and they must have trust and respect for you</w:t>
      </w:r>
    </w:p>
    <w:p w:rsidR="00C9116C" w:rsidRPr="00363A64" w:rsidRDefault="00C9116C" w:rsidP="000B01A9">
      <w:pPr>
        <w:pStyle w:val="Bullet1"/>
        <w:numPr>
          <w:ilvl w:val="0"/>
          <w:numId w:val="31"/>
        </w:numPr>
      </w:pPr>
      <w:r w:rsidRPr="00363A64">
        <w:t>You cannot order or direct someone to have trust and respect</w:t>
      </w:r>
    </w:p>
    <w:p w:rsidR="00C9116C" w:rsidRPr="00363A64" w:rsidRDefault="00C9116C" w:rsidP="000B01A9">
      <w:pPr>
        <w:pStyle w:val="Bullet1"/>
        <w:numPr>
          <w:ilvl w:val="0"/>
          <w:numId w:val="31"/>
        </w:numPr>
      </w:pPr>
      <w:r w:rsidRPr="00363A64">
        <w:t xml:space="preserve">You have to </w:t>
      </w:r>
      <w:r w:rsidRPr="00363A64">
        <w:rPr>
          <w:i/>
        </w:rPr>
        <w:t>give</w:t>
      </w:r>
      <w:r w:rsidRPr="00363A64">
        <w:t xml:space="preserve"> trust and respect to your team</w:t>
      </w:r>
    </w:p>
    <w:p w:rsidR="00C9116C" w:rsidRPr="00363A64" w:rsidRDefault="00C9116C" w:rsidP="000B01A9">
      <w:pPr>
        <w:pStyle w:val="Bullet1"/>
        <w:numPr>
          <w:ilvl w:val="0"/>
          <w:numId w:val="31"/>
        </w:numPr>
      </w:pPr>
      <w:r w:rsidRPr="00363A64">
        <w:lastRenderedPageBreak/>
        <w:t xml:space="preserve">You have to </w:t>
      </w:r>
      <w:r w:rsidRPr="00363A64">
        <w:rPr>
          <w:i/>
        </w:rPr>
        <w:t>earn</w:t>
      </w:r>
      <w:r w:rsidRPr="00363A64">
        <w:t xml:space="preserve"> trust and respect for yourself</w:t>
      </w:r>
    </w:p>
    <w:p w:rsidR="00C9116C" w:rsidRPr="00363A64" w:rsidRDefault="00C9116C" w:rsidP="000B01A9">
      <w:pPr>
        <w:pStyle w:val="Bullet1"/>
        <w:numPr>
          <w:ilvl w:val="0"/>
          <w:numId w:val="31"/>
        </w:numPr>
      </w:pPr>
      <w:r w:rsidRPr="00363A64">
        <w:t>Trust and respect is the result of a combination of factors such as:</w:t>
      </w:r>
    </w:p>
    <w:p w:rsidR="00C9116C" w:rsidRPr="00363A64" w:rsidRDefault="00C9116C" w:rsidP="00595082">
      <w:pPr>
        <w:pStyle w:val="Bullet2"/>
        <w:rPr>
          <w:lang w:val="en-AU"/>
        </w:rPr>
      </w:pPr>
      <w:r w:rsidRPr="00363A64">
        <w:rPr>
          <w:lang w:val="en-AU"/>
        </w:rPr>
        <w:t>Honesty</w:t>
      </w:r>
    </w:p>
    <w:p w:rsidR="00C9116C" w:rsidRPr="00363A64" w:rsidRDefault="006A42DD" w:rsidP="00595082">
      <w:pPr>
        <w:pStyle w:val="Bullet2"/>
        <w:rPr>
          <w:lang w:val="en-AU"/>
        </w:rPr>
      </w:pPr>
      <w:r w:rsidRPr="00363A64">
        <w:rPr>
          <w:noProof/>
          <w:lang w:val="en-AU"/>
        </w:rPr>
        <w:drawing>
          <wp:anchor distT="0" distB="0" distL="114300" distR="114300" simplePos="0" relativeHeight="251811840" behindDoc="0" locked="0" layoutInCell="1" allowOverlap="1">
            <wp:simplePos x="0" y="0"/>
            <wp:positionH relativeFrom="column">
              <wp:posOffset>3585210</wp:posOffset>
            </wp:positionH>
            <wp:positionV relativeFrom="paragraph">
              <wp:posOffset>10795</wp:posOffset>
            </wp:positionV>
            <wp:extent cx="1947545" cy="1307465"/>
            <wp:effectExtent l="19050" t="0" r="0" b="0"/>
            <wp:wrapSquare wrapText="bothSides"/>
            <wp:docPr id="100" name="Picture 99" descr="iStock_00000366719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667195Medium.jpg"/>
                    <pic:cNvPicPr/>
                  </pic:nvPicPr>
                  <pic:blipFill>
                    <a:blip r:embed="rId129" cstate="print"/>
                    <a:stretch>
                      <a:fillRect/>
                    </a:stretch>
                  </pic:blipFill>
                  <pic:spPr>
                    <a:xfrm>
                      <a:off x="0" y="0"/>
                      <a:ext cx="1947545" cy="1307465"/>
                    </a:xfrm>
                    <a:prstGeom prst="rect">
                      <a:avLst/>
                    </a:prstGeom>
                  </pic:spPr>
                </pic:pic>
              </a:graphicData>
            </a:graphic>
          </wp:anchor>
        </w:drawing>
      </w:r>
      <w:r w:rsidR="00C9116C" w:rsidRPr="00363A64">
        <w:rPr>
          <w:lang w:val="en-AU"/>
        </w:rPr>
        <w:t>Reliability</w:t>
      </w:r>
    </w:p>
    <w:p w:rsidR="00C9116C" w:rsidRPr="00363A64" w:rsidRDefault="00C9116C" w:rsidP="00595082">
      <w:pPr>
        <w:pStyle w:val="Bullet2"/>
        <w:rPr>
          <w:lang w:val="en-AU"/>
        </w:rPr>
      </w:pPr>
      <w:r w:rsidRPr="00363A64">
        <w:rPr>
          <w:lang w:val="en-AU"/>
        </w:rPr>
        <w:t>Credibility</w:t>
      </w:r>
    </w:p>
    <w:p w:rsidR="00C9116C" w:rsidRPr="00363A64" w:rsidRDefault="00C9116C" w:rsidP="00595082">
      <w:pPr>
        <w:pStyle w:val="Bullet2"/>
        <w:rPr>
          <w:lang w:val="en-AU"/>
        </w:rPr>
      </w:pPr>
      <w:r w:rsidRPr="00363A64">
        <w:rPr>
          <w:lang w:val="en-AU"/>
        </w:rPr>
        <w:t xml:space="preserve">Understanding </w:t>
      </w:r>
    </w:p>
    <w:p w:rsidR="00C9116C" w:rsidRPr="00363A64" w:rsidRDefault="00C9116C" w:rsidP="00595082">
      <w:pPr>
        <w:pStyle w:val="Bullet2"/>
        <w:rPr>
          <w:lang w:val="en-AU"/>
        </w:rPr>
      </w:pPr>
      <w:r w:rsidRPr="00363A64">
        <w:rPr>
          <w:lang w:val="en-AU"/>
        </w:rPr>
        <w:t>Commitment</w:t>
      </w:r>
    </w:p>
    <w:p w:rsidR="00C9116C" w:rsidRPr="00363A64" w:rsidRDefault="00C9116C" w:rsidP="00595082">
      <w:pPr>
        <w:pStyle w:val="Bullet2"/>
        <w:rPr>
          <w:lang w:val="en-AU"/>
        </w:rPr>
      </w:pPr>
      <w:r w:rsidRPr="00363A64">
        <w:rPr>
          <w:lang w:val="en-AU"/>
        </w:rPr>
        <w:t>Good communication</w:t>
      </w:r>
    </w:p>
    <w:p w:rsidR="00C9116C" w:rsidRPr="00363A64" w:rsidRDefault="00C9116C" w:rsidP="00595082">
      <w:pPr>
        <w:pStyle w:val="Bullet2"/>
        <w:rPr>
          <w:lang w:val="en-AU"/>
        </w:rPr>
      </w:pPr>
      <w:r w:rsidRPr="00363A64">
        <w:rPr>
          <w:lang w:val="en-AU"/>
        </w:rPr>
        <w:t>Consultation and collaboration</w:t>
      </w:r>
    </w:p>
    <w:p w:rsidR="006A42DD" w:rsidRPr="00363A64" w:rsidRDefault="00C9116C" w:rsidP="000B01A9">
      <w:pPr>
        <w:pStyle w:val="Bullet1"/>
        <w:numPr>
          <w:ilvl w:val="0"/>
          <w:numId w:val="31"/>
        </w:numPr>
      </w:pPr>
      <w:r w:rsidRPr="00363A64">
        <w:t>Trust and respect are established over time.</w:t>
      </w:r>
    </w:p>
    <w:p w:rsidR="008A7C19" w:rsidRPr="00363A64" w:rsidRDefault="00262DF2" w:rsidP="008A7C19">
      <w:pPr>
        <w:pStyle w:val="Heading3"/>
      </w:pPr>
      <w:r w:rsidRPr="00363A64">
        <w:t>Ways to build trust and respect</w:t>
      </w:r>
    </w:p>
    <w:p w:rsidR="008A7C19" w:rsidRPr="00363A64" w:rsidRDefault="006A42DD" w:rsidP="008A7C19">
      <w:pPr>
        <w:pStyle w:val="BodyCopy"/>
        <w:rPr>
          <w:noProof w:val="0"/>
          <w:szCs w:val="24"/>
        </w:rPr>
      </w:pPr>
      <w:r w:rsidRPr="00363A64">
        <w:rPr>
          <w:szCs w:val="24"/>
          <w:lang w:eastAsia="en-AU"/>
        </w:rPr>
        <w:drawing>
          <wp:anchor distT="0" distB="0" distL="114300" distR="114300" simplePos="0" relativeHeight="251812864" behindDoc="0" locked="0" layoutInCell="1" allowOverlap="1">
            <wp:simplePos x="0" y="0"/>
            <wp:positionH relativeFrom="column">
              <wp:posOffset>3899535</wp:posOffset>
            </wp:positionH>
            <wp:positionV relativeFrom="paragraph">
              <wp:posOffset>20320</wp:posOffset>
            </wp:positionV>
            <wp:extent cx="1660525" cy="1658620"/>
            <wp:effectExtent l="19050" t="0" r="0" b="0"/>
            <wp:wrapSquare wrapText="bothSides"/>
            <wp:docPr id="101" name="Picture 100" descr="MP900422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03.JPG"/>
                    <pic:cNvPicPr/>
                  </pic:nvPicPr>
                  <pic:blipFill>
                    <a:blip r:embed="rId130" cstate="print"/>
                    <a:stretch>
                      <a:fillRect/>
                    </a:stretch>
                  </pic:blipFill>
                  <pic:spPr>
                    <a:xfrm>
                      <a:off x="0" y="0"/>
                      <a:ext cx="1660525" cy="1658620"/>
                    </a:xfrm>
                    <a:prstGeom prst="rect">
                      <a:avLst/>
                    </a:prstGeom>
                  </pic:spPr>
                </pic:pic>
              </a:graphicData>
            </a:graphic>
          </wp:anchor>
        </w:drawing>
      </w:r>
      <w:r w:rsidR="00C9116C" w:rsidRPr="00363A64">
        <w:rPr>
          <w:noProof w:val="0"/>
          <w:szCs w:val="24"/>
        </w:rPr>
        <w:t xml:space="preserve">The following will help you build trust and </w:t>
      </w:r>
      <w:r w:rsidR="00E309AD" w:rsidRPr="00363A64">
        <w:rPr>
          <w:noProof w:val="0"/>
          <w:szCs w:val="24"/>
        </w:rPr>
        <w:t>respect with your project team</w:t>
      </w:r>
      <w:r w:rsidR="00C9116C" w:rsidRPr="00363A64">
        <w:rPr>
          <w:noProof w:val="0"/>
          <w:szCs w:val="24"/>
        </w:rPr>
        <w:t>:</w:t>
      </w:r>
    </w:p>
    <w:p w:rsidR="007863B3" w:rsidRPr="00363A64" w:rsidRDefault="007863B3" w:rsidP="000B01A9">
      <w:pPr>
        <w:pStyle w:val="Bullet1"/>
        <w:numPr>
          <w:ilvl w:val="0"/>
          <w:numId w:val="31"/>
        </w:numPr>
      </w:pPr>
      <w:r w:rsidRPr="00363A64">
        <w:t>Doing more yoursel</w:t>
      </w:r>
      <w:r w:rsidR="00E309AD" w:rsidRPr="00363A64">
        <w:t>f than you expect them to do. I</w:t>
      </w:r>
      <w:r w:rsidRPr="00363A64">
        <w:t>t is vital you lead by example and demonstrate your capacity for work</w:t>
      </w:r>
    </w:p>
    <w:p w:rsidR="008A7C19" w:rsidRPr="00363A64" w:rsidRDefault="00E309AD" w:rsidP="000B01A9">
      <w:pPr>
        <w:pStyle w:val="Bullet1"/>
        <w:numPr>
          <w:ilvl w:val="0"/>
          <w:numId w:val="31"/>
        </w:numPr>
      </w:pPr>
      <w:r w:rsidRPr="00363A64">
        <w:t>Avoid micro-managing them. G</w:t>
      </w:r>
      <w:r w:rsidR="00C9116C" w:rsidRPr="00363A64">
        <w:t>ive them a job and let them determine how to do it unless it has to be done in a certain way</w:t>
      </w:r>
    </w:p>
    <w:p w:rsidR="00C9116C" w:rsidRPr="00363A64" w:rsidRDefault="00C9116C" w:rsidP="000B01A9">
      <w:pPr>
        <w:pStyle w:val="Bullet1"/>
        <w:numPr>
          <w:ilvl w:val="0"/>
          <w:numId w:val="31"/>
        </w:numPr>
      </w:pPr>
      <w:r w:rsidRPr="00363A64">
        <w:t>V</w:t>
      </w:r>
      <w:r w:rsidR="00E309AD" w:rsidRPr="00363A64">
        <w:t>alue each member of the team. S</w:t>
      </w:r>
      <w:r w:rsidRPr="00363A64">
        <w:t xml:space="preserve">ee the project team as individuals rather than an </w:t>
      </w:r>
      <w:r w:rsidR="00804E5F" w:rsidRPr="00363A64">
        <w:t>vague conglomerate of people</w:t>
      </w:r>
    </w:p>
    <w:p w:rsidR="00804E5F" w:rsidRPr="00363A64" w:rsidRDefault="00804E5F" w:rsidP="000B01A9">
      <w:pPr>
        <w:pStyle w:val="Bullet1"/>
        <w:numPr>
          <w:ilvl w:val="0"/>
          <w:numId w:val="31"/>
        </w:numPr>
      </w:pPr>
      <w:r w:rsidRPr="00363A64">
        <w:t>Get to</w:t>
      </w:r>
      <w:r w:rsidR="00E309AD" w:rsidRPr="00363A64">
        <w:t xml:space="preserve"> know the people in the team. L</w:t>
      </w:r>
      <w:r w:rsidRPr="00363A64">
        <w:t>earn their names, about their likes and dislikes, their personal history and about their expectations</w:t>
      </w:r>
    </w:p>
    <w:p w:rsidR="00804E5F" w:rsidRPr="00363A64" w:rsidRDefault="00804E5F" w:rsidP="000B01A9">
      <w:pPr>
        <w:pStyle w:val="Bullet1"/>
        <w:numPr>
          <w:ilvl w:val="0"/>
          <w:numId w:val="31"/>
        </w:numPr>
      </w:pPr>
      <w:r w:rsidRPr="00363A64">
        <w:t>Use thei</w:t>
      </w:r>
      <w:r w:rsidR="00E309AD" w:rsidRPr="00363A64">
        <w:t>r names when talking to them. T</w:t>
      </w:r>
      <w:r w:rsidRPr="00363A64">
        <w:t>his demonstrates you have made an effort to get to know them</w:t>
      </w:r>
    </w:p>
    <w:p w:rsidR="00804E5F" w:rsidRPr="00363A64" w:rsidRDefault="00804E5F" w:rsidP="000B01A9">
      <w:pPr>
        <w:pStyle w:val="Bullet1"/>
        <w:numPr>
          <w:ilvl w:val="0"/>
          <w:numId w:val="31"/>
        </w:numPr>
      </w:pPr>
      <w:r w:rsidRPr="00363A64">
        <w:t>Communicate with al</w:t>
      </w:r>
      <w:r w:rsidR="00E309AD" w:rsidRPr="00363A64">
        <w:t>l of them on a regular basis. K</w:t>
      </w:r>
      <w:r w:rsidRPr="00363A64">
        <w:t>eep the lines of communication open</w:t>
      </w:r>
    </w:p>
    <w:p w:rsidR="007863B3" w:rsidRPr="00363A64" w:rsidRDefault="007863B3" w:rsidP="000B01A9">
      <w:pPr>
        <w:pStyle w:val="Bullet1"/>
        <w:numPr>
          <w:ilvl w:val="0"/>
          <w:numId w:val="31"/>
        </w:numPr>
      </w:pPr>
      <w:r w:rsidRPr="00363A64">
        <w:t>Provide and encourage constructive feedback</w:t>
      </w:r>
    </w:p>
    <w:p w:rsidR="007863B3" w:rsidRPr="00363A64" w:rsidRDefault="00E309AD" w:rsidP="000B01A9">
      <w:pPr>
        <w:pStyle w:val="Bullet1"/>
        <w:numPr>
          <w:ilvl w:val="0"/>
          <w:numId w:val="31"/>
        </w:numPr>
      </w:pPr>
      <w:r w:rsidRPr="00363A64">
        <w:t>Give them responsibility. N</w:t>
      </w:r>
      <w:r w:rsidR="007863B3" w:rsidRPr="00363A64">
        <w:t>othing demonstrates trust or faith in staff better them actually placing trust in them to complete work which has been allocated to them</w:t>
      </w:r>
    </w:p>
    <w:p w:rsidR="007863B3" w:rsidRPr="00363A64" w:rsidRDefault="007863B3" w:rsidP="000B01A9">
      <w:pPr>
        <w:pStyle w:val="Bullet1"/>
        <w:numPr>
          <w:ilvl w:val="0"/>
          <w:numId w:val="31"/>
        </w:numPr>
      </w:pPr>
      <w:r w:rsidRPr="00363A64">
        <w:t>Celebrate the indivi</w:t>
      </w:r>
      <w:r w:rsidR="00E309AD" w:rsidRPr="00363A64">
        <w:t>duality of your team members. D</w:t>
      </w:r>
      <w:r w:rsidRPr="00363A64">
        <w:t>iversity can be a cornerstone of success</w:t>
      </w:r>
    </w:p>
    <w:p w:rsidR="00804E5F" w:rsidRPr="00363A64" w:rsidRDefault="00804E5F" w:rsidP="000B01A9">
      <w:pPr>
        <w:pStyle w:val="Bullet1"/>
        <w:numPr>
          <w:ilvl w:val="0"/>
          <w:numId w:val="31"/>
        </w:numPr>
      </w:pPr>
      <w:r w:rsidRPr="00363A64">
        <w:t>Pitch in and do some hands-on work yourself</w:t>
      </w:r>
      <w:r w:rsidR="00E309AD" w:rsidRPr="00363A64">
        <w:t xml:space="preserve"> to contribute to the project </w:t>
      </w:r>
      <w:r w:rsidRPr="00363A64">
        <w:t>as opposed to only be</w:t>
      </w:r>
      <w:r w:rsidR="00E309AD" w:rsidRPr="00363A64">
        <w:t>ing</w:t>
      </w:r>
      <w:r w:rsidRPr="00363A64">
        <w:t xml:space="preserve"> seen to undertake management duties</w:t>
      </w:r>
      <w:r w:rsidR="007863B3" w:rsidRPr="00363A64">
        <w:t>: demonstrate your competency</w:t>
      </w:r>
    </w:p>
    <w:p w:rsidR="00804E5F" w:rsidRPr="00363A64" w:rsidRDefault="00804E5F" w:rsidP="000B01A9">
      <w:pPr>
        <w:pStyle w:val="Bullet1"/>
        <w:numPr>
          <w:ilvl w:val="0"/>
          <w:numId w:val="31"/>
        </w:numPr>
      </w:pPr>
      <w:r w:rsidRPr="00363A64">
        <w:t>Congratulate them regularly but make sure the congratulations</w:t>
      </w:r>
      <w:r w:rsidR="00E309AD" w:rsidRPr="00363A64">
        <w:t xml:space="preserve"> are ‘earned’ and legitimate. C</w:t>
      </w:r>
      <w:r w:rsidRPr="00363A64">
        <w:t>ongratulate them:</w:t>
      </w:r>
    </w:p>
    <w:p w:rsidR="00804E5F" w:rsidRPr="00363A64" w:rsidRDefault="00E309AD" w:rsidP="00595082">
      <w:pPr>
        <w:pStyle w:val="Bullet2"/>
        <w:rPr>
          <w:lang w:val="en-AU"/>
        </w:rPr>
      </w:pPr>
      <w:r w:rsidRPr="00363A64">
        <w:rPr>
          <w:lang w:val="en-AU"/>
        </w:rPr>
        <w:t xml:space="preserve">Individually and face to </w:t>
      </w:r>
      <w:r w:rsidR="00804E5F" w:rsidRPr="00363A64">
        <w:rPr>
          <w:lang w:val="en-AU"/>
        </w:rPr>
        <w:t>face</w:t>
      </w:r>
    </w:p>
    <w:p w:rsidR="00804E5F" w:rsidRPr="00363A64" w:rsidRDefault="00804E5F" w:rsidP="00595082">
      <w:pPr>
        <w:pStyle w:val="Bullet2"/>
        <w:rPr>
          <w:lang w:val="en-AU"/>
        </w:rPr>
      </w:pPr>
      <w:r w:rsidRPr="00363A64">
        <w:rPr>
          <w:lang w:val="en-AU"/>
        </w:rPr>
        <w:t>At team briefings and meetings</w:t>
      </w:r>
    </w:p>
    <w:p w:rsidR="00804E5F" w:rsidRPr="00363A64" w:rsidRDefault="00804E5F" w:rsidP="00595082">
      <w:pPr>
        <w:pStyle w:val="Bullet2"/>
        <w:rPr>
          <w:lang w:val="en-AU"/>
        </w:rPr>
      </w:pPr>
      <w:r w:rsidRPr="00363A64">
        <w:rPr>
          <w:lang w:val="en-AU"/>
        </w:rPr>
        <w:t>When they have done good work</w:t>
      </w:r>
    </w:p>
    <w:p w:rsidR="00804E5F" w:rsidRPr="00363A64" w:rsidRDefault="00804E5F" w:rsidP="00595082">
      <w:pPr>
        <w:pStyle w:val="Bullet2"/>
        <w:rPr>
          <w:lang w:val="en-AU"/>
        </w:rPr>
      </w:pPr>
      <w:r w:rsidRPr="00363A64">
        <w:rPr>
          <w:lang w:val="en-AU"/>
        </w:rPr>
        <w:t>When they achieve a KPI or milestone</w:t>
      </w:r>
    </w:p>
    <w:p w:rsidR="00804E5F" w:rsidRPr="00363A64" w:rsidRDefault="00804E5F" w:rsidP="000B01A9">
      <w:pPr>
        <w:pStyle w:val="Bullet1"/>
        <w:numPr>
          <w:ilvl w:val="0"/>
          <w:numId w:val="31"/>
        </w:numPr>
      </w:pPr>
      <w:r w:rsidRPr="00363A64">
        <w:lastRenderedPageBreak/>
        <w:t xml:space="preserve">If they make a </w:t>
      </w:r>
      <w:r w:rsidR="00E309AD" w:rsidRPr="00363A64">
        <w:t xml:space="preserve">mistake, do not lecture them. Instead </w:t>
      </w:r>
      <w:r w:rsidRPr="00363A64">
        <w:t>take a constructive approach and:</w:t>
      </w:r>
    </w:p>
    <w:p w:rsidR="00804E5F" w:rsidRPr="00363A64" w:rsidRDefault="00804E5F" w:rsidP="00595082">
      <w:pPr>
        <w:pStyle w:val="Bullet2"/>
        <w:rPr>
          <w:lang w:val="en-AU"/>
        </w:rPr>
      </w:pPr>
      <w:r w:rsidRPr="00363A64">
        <w:rPr>
          <w:lang w:val="en-AU"/>
        </w:rPr>
        <w:t>Identify what went wrong – adopting a ‘no blame’ policy</w:t>
      </w:r>
    </w:p>
    <w:p w:rsidR="00804E5F" w:rsidRPr="00363A64" w:rsidRDefault="007863B3" w:rsidP="00595082">
      <w:pPr>
        <w:pStyle w:val="Bullet2"/>
        <w:rPr>
          <w:lang w:val="en-AU"/>
        </w:rPr>
      </w:pPr>
      <w:r w:rsidRPr="00363A64">
        <w:rPr>
          <w:lang w:val="en-AU"/>
        </w:rPr>
        <w:t>Explain or demonstrate the correct way</w:t>
      </w:r>
    </w:p>
    <w:p w:rsidR="007863B3" w:rsidRPr="00363A64" w:rsidRDefault="007863B3" w:rsidP="00595082">
      <w:pPr>
        <w:pStyle w:val="Bullet2"/>
        <w:rPr>
          <w:lang w:val="en-AU"/>
        </w:rPr>
      </w:pPr>
      <w:r w:rsidRPr="00363A64">
        <w:rPr>
          <w:lang w:val="en-AU"/>
        </w:rPr>
        <w:t>Avoid being angry, vindictive or aggressive</w:t>
      </w:r>
    </w:p>
    <w:p w:rsidR="00804E5F" w:rsidRPr="00363A64" w:rsidRDefault="00804E5F" w:rsidP="000B01A9">
      <w:pPr>
        <w:pStyle w:val="Bullet1"/>
        <w:numPr>
          <w:ilvl w:val="0"/>
          <w:numId w:val="31"/>
        </w:numPr>
      </w:pPr>
      <w:r w:rsidRPr="00363A64">
        <w:t xml:space="preserve">Encourage their </w:t>
      </w:r>
      <w:r w:rsidR="00E309AD" w:rsidRPr="00363A64">
        <w:t>input, opinions and feedback. N</w:t>
      </w:r>
      <w:r w:rsidRPr="00363A64">
        <w:t>ever be afraid of listening to what team members have to say or contribute</w:t>
      </w:r>
    </w:p>
    <w:p w:rsidR="00804E5F" w:rsidRPr="00363A64" w:rsidRDefault="00804E5F" w:rsidP="000B01A9">
      <w:pPr>
        <w:pStyle w:val="Bullet1"/>
        <w:numPr>
          <w:ilvl w:val="0"/>
          <w:numId w:val="31"/>
        </w:numPr>
      </w:pPr>
      <w:r w:rsidRPr="00363A64">
        <w:t xml:space="preserve">Spend some time </w:t>
      </w:r>
      <w:r w:rsidR="00E309AD" w:rsidRPr="00363A64">
        <w:t xml:space="preserve">with them in a social context </w:t>
      </w:r>
      <w:r w:rsidRPr="00363A64">
        <w:t xml:space="preserve">instead of only </w:t>
      </w:r>
      <w:r w:rsidR="00E309AD" w:rsidRPr="00363A64">
        <w:t xml:space="preserve">interacting with them in a work or </w:t>
      </w:r>
      <w:r w:rsidRPr="00363A64">
        <w:t>project-related setting</w:t>
      </w:r>
    </w:p>
    <w:p w:rsidR="007863B3" w:rsidRPr="00363A64" w:rsidRDefault="007863B3" w:rsidP="000B01A9">
      <w:pPr>
        <w:pStyle w:val="Bullet1"/>
        <w:numPr>
          <w:ilvl w:val="0"/>
          <w:numId w:val="31"/>
        </w:numPr>
      </w:pPr>
      <w:r w:rsidRPr="00363A64">
        <w:t xml:space="preserve">Never play </w:t>
      </w:r>
      <w:r w:rsidR="00E309AD" w:rsidRPr="00363A64">
        <w:t>favourites. A</w:t>
      </w:r>
      <w:r w:rsidRPr="00363A64">
        <w:t>void situations where</w:t>
      </w:r>
      <w:r w:rsidR="00F309CF" w:rsidRPr="00363A64">
        <w:t>:</w:t>
      </w:r>
    </w:p>
    <w:p w:rsidR="006A42DD" w:rsidRPr="00363A64" w:rsidRDefault="007863B3" w:rsidP="006A42DD">
      <w:pPr>
        <w:pStyle w:val="Bullet2"/>
        <w:rPr>
          <w:lang w:val="en-AU"/>
        </w:rPr>
      </w:pPr>
      <w:r w:rsidRPr="00363A64">
        <w:rPr>
          <w:lang w:val="en-AU"/>
        </w:rPr>
        <w:t>You spend more time with some team members than others</w:t>
      </w:r>
    </w:p>
    <w:p w:rsidR="007863B3" w:rsidRPr="00363A64" w:rsidRDefault="007863B3" w:rsidP="00595082">
      <w:pPr>
        <w:pStyle w:val="Bullet2"/>
        <w:rPr>
          <w:lang w:val="en-AU"/>
        </w:rPr>
      </w:pPr>
      <w:r w:rsidRPr="00363A64">
        <w:rPr>
          <w:lang w:val="en-AU"/>
        </w:rPr>
        <w:t>You give ‘better’ jobs to some team members but not to others</w:t>
      </w:r>
    </w:p>
    <w:p w:rsidR="007863B3" w:rsidRPr="00363A64" w:rsidRDefault="007863B3" w:rsidP="00595082">
      <w:pPr>
        <w:pStyle w:val="Bullet2"/>
        <w:rPr>
          <w:lang w:val="en-AU"/>
        </w:rPr>
      </w:pPr>
      <w:r w:rsidRPr="00363A64">
        <w:rPr>
          <w:lang w:val="en-AU"/>
        </w:rPr>
        <w:t>You discipline some team members but not others for the same issue</w:t>
      </w:r>
    </w:p>
    <w:p w:rsidR="007863B3" w:rsidRPr="00363A64" w:rsidRDefault="007863B3" w:rsidP="00595082">
      <w:pPr>
        <w:pStyle w:val="Bullet2"/>
        <w:rPr>
          <w:lang w:val="en-AU"/>
        </w:rPr>
      </w:pPr>
      <w:r w:rsidRPr="00363A64">
        <w:rPr>
          <w:lang w:val="en-AU"/>
        </w:rPr>
        <w:t>You provide more opportunities to some but not to others</w:t>
      </w:r>
    </w:p>
    <w:p w:rsidR="007863B3" w:rsidRPr="00363A64" w:rsidRDefault="007863B3" w:rsidP="00595082">
      <w:pPr>
        <w:pStyle w:val="Bullet2"/>
        <w:rPr>
          <w:lang w:val="en-AU"/>
        </w:rPr>
      </w:pPr>
      <w:r w:rsidRPr="00363A64">
        <w:rPr>
          <w:lang w:val="en-AU"/>
        </w:rPr>
        <w:t>You give more freedom or latitude to some but not to others</w:t>
      </w:r>
    </w:p>
    <w:p w:rsidR="007863B3" w:rsidRPr="00363A64" w:rsidRDefault="007863B3" w:rsidP="000B01A9">
      <w:pPr>
        <w:pStyle w:val="Bullet1"/>
        <w:numPr>
          <w:ilvl w:val="0"/>
          <w:numId w:val="31"/>
        </w:numPr>
      </w:pPr>
      <w:r w:rsidRPr="00363A64">
        <w:t>Address</w:t>
      </w:r>
      <w:r w:rsidR="00E309AD" w:rsidRPr="00363A64">
        <w:t xml:space="preserve"> issues and problems promptly </w:t>
      </w:r>
      <w:r w:rsidRPr="00363A64">
        <w:t>as opposed to ignoring them and allowing them to fester and grow</w:t>
      </w:r>
    </w:p>
    <w:p w:rsidR="00804E5F" w:rsidRPr="00363A64" w:rsidRDefault="00804E5F" w:rsidP="000B01A9">
      <w:pPr>
        <w:pStyle w:val="Bullet1"/>
        <w:numPr>
          <w:ilvl w:val="0"/>
          <w:numId w:val="31"/>
        </w:numPr>
      </w:pPr>
      <w:r w:rsidRPr="00363A64">
        <w:t>Advise your manager about the good work done by your team and/or indi</w:t>
      </w:r>
      <w:r w:rsidR="00E309AD" w:rsidRPr="00363A64">
        <w:t>vidual members of the team. M</w:t>
      </w:r>
      <w:r w:rsidRPr="00363A64">
        <w:t>ake sure you never take credit for the work of others.</w:t>
      </w:r>
    </w:p>
    <w:p w:rsidR="008A7C19" w:rsidRPr="00363A64" w:rsidRDefault="008A7C19" w:rsidP="008A7C19">
      <w:pPr>
        <w:pStyle w:val="Heading2"/>
      </w:pPr>
      <w:r w:rsidRPr="00363A64">
        <w:t>2.4</w:t>
      </w:r>
      <w:r w:rsidRPr="00363A64">
        <w:tab/>
      </w:r>
      <w:r w:rsidR="00CB14F5" w:rsidRPr="00363A64">
        <w:fldChar w:fldCharType="begin"/>
      </w:r>
      <w:r w:rsidR="00790D20" w:rsidRPr="00363A64">
        <w:instrText xml:space="preserve"> REF  Criteria24 </w:instrText>
      </w:r>
      <w:r w:rsidR="00CB14F5" w:rsidRPr="00363A64">
        <w:fldChar w:fldCharType="separate"/>
      </w:r>
      <w:sdt>
        <w:sdtPr>
          <w:alias w:val="Insert Criteria 2.4"/>
          <w:tag w:val="Insert Criteria 2.4"/>
          <w:id w:val="88282065"/>
          <w:lock w:val="sdtLocked"/>
          <w:placeholder>
            <w:docPart w:val="C4A8E78EBA964BCE926ABBD2E8CD9B01"/>
          </w:placeholder>
        </w:sdtPr>
        <w:sdtEndPr/>
        <w:sdtContent>
          <w:r w:rsidR="00271896" w:rsidRPr="00363A64">
            <w:t>Assess and review progress against project goals and in consultation with project team members</w:t>
          </w:r>
        </w:sdtContent>
      </w:sdt>
      <w:r w:rsidR="00CB14F5" w:rsidRPr="00363A64">
        <w:fldChar w:fldCharType="end"/>
      </w:r>
    </w:p>
    <w:p w:rsidR="008A7C19" w:rsidRPr="00363A64" w:rsidRDefault="008A7C19" w:rsidP="008A7C19">
      <w:pPr>
        <w:pStyle w:val="Heading3"/>
      </w:pPr>
      <w:r w:rsidRPr="00363A64">
        <w:t>Introduction</w:t>
      </w:r>
    </w:p>
    <w:p w:rsidR="008A7C19" w:rsidRPr="00363A64" w:rsidRDefault="002A2E38" w:rsidP="008A7C19">
      <w:pPr>
        <w:pStyle w:val="BodyCopy"/>
        <w:rPr>
          <w:noProof w:val="0"/>
          <w:szCs w:val="24"/>
        </w:rPr>
      </w:pPr>
      <w:r w:rsidRPr="00363A64">
        <w:rPr>
          <w:noProof w:val="0"/>
          <w:szCs w:val="24"/>
        </w:rPr>
        <w:t>Central elements in administering and monitoring a project are to assess and review progress against the project management plan.</w:t>
      </w:r>
    </w:p>
    <w:p w:rsidR="002A2E38" w:rsidRPr="00363A64" w:rsidRDefault="002A2E38" w:rsidP="008A7C19">
      <w:pPr>
        <w:pStyle w:val="BodyCopy"/>
        <w:rPr>
          <w:noProof w:val="0"/>
          <w:szCs w:val="24"/>
        </w:rPr>
      </w:pPr>
      <w:r w:rsidRPr="00363A64">
        <w:rPr>
          <w:noProof w:val="0"/>
          <w:szCs w:val="24"/>
        </w:rPr>
        <w:t>This section identifies the topics which may be considered and presents options for undertaking the assessment and review process.</w:t>
      </w:r>
    </w:p>
    <w:p w:rsidR="002A2E38" w:rsidRPr="00363A64" w:rsidRDefault="002A2E38" w:rsidP="002A2E38">
      <w:pPr>
        <w:pStyle w:val="Heading3"/>
      </w:pPr>
      <w:r w:rsidRPr="00363A64">
        <w:t>Need to assess and review progress</w:t>
      </w:r>
    </w:p>
    <w:p w:rsidR="002A2E38" w:rsidRPr="00363A64" w:rsidRDefault="006A42DD" w:rsidP="002A2E38">
      <w:pPr>
        <w:pStyle w:val="BodyCopy"/>
        <w:rPr>
          <w:noProof w:val="0"/>
          <w:szCs w:val="24"/>
        </w:rPr>
      </w:pPr>
      <w:r w:rsidRPr="00363A64">
        <w:rPr>
          <w:szCs w:val="24"/>
          <w:lang w:eastAsia="en-AU"/>
        </w:rPr>
        <w:drawing>
          <wp:anchor distT="0" distB="0" distL="114300" distR="114300" simplePos="0" relativeHeight="251813888" behindDoc="0" locked="0" layoutInCell="1" allowOverlap="1">
            <wp:simplePos x="0" y="0"/>
            <wp:positionH relativeFrom="column">
              <wp:posOffset>3893185</wp:posOffset>
            </wp:positionH>
            <wp:positionV relativeFrom="paragraph">
              <wp:posOffset>56515</wp:posOffset>
            </wp:positionV>
            <wp:extent cx="1660525" cy="1329055"/>
            <wp:effectExtent l="19050" t="0" r="0" b="0"/>
            <wp:wrapSquare wrapText="bothSides"/>
            <wp:docPr id="102" name="Picture 101" descr="MC90043699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6996.WMF"/>
                    <pic:cNvPicPr/>
                  </pic:nvPicPr>
                  <pic:blipFill>
                    <a:blip r:embed="rId131" cstate="print"/>
                    <a:stretch>
                      <a:fillRect/>
                    </a:stretch>
                  </pic:blipFill>
                  <pic:spPr>
                    <a:xfrm>
                      <a:off x="0" y="0"/>
                      <a:ext cx="1660525" cy="1329055"/>
                    </a:xfrm>
                    <a:prstGeom prst="rect">
                      <a:avLst/>
                    </a:prstGeom>
                  </pic:spPr>
                </pic:pic>
              </a:graphicData>
            </a:graphic>
          </wp:anchor>
        </w:drawing>
      </w:r>
      <w:r w:rsidR="001146F0" w:rsidRPr="00363A64">
        <w:rPr>
          <w:noProof w:val="0"/>
          <w:szCs w:val="24"/>
        </w:rPr>
        <w:t>You need to assess and review project progress to:</w:t>
      </w:r>
    </w:p>
    <w:p w:rsidR="002A2E38" w:rsidRPr="00363A64" w:rsidRDefault="007044A4" w:rsidP="000B01A9">
      <w:pPr>
        <w:pStyle w:val="Bullet1"/>
        <w:numPr>
          <w:ilvl w:val="0"/>
          <w:numId w:val="31"/>
        </w:numPr>
      </w:pPr>
      <w:r w:rsidRPr="00363A64">
        <w:t>Compare a</w:t>
      </w:r>
      <w:r w:rsidR="00E309AD" w:rsidRPr="00363A64">
        <w:t xml:space="preserve">ctual progress against expected or </w:t>
      </w:r>
      <w:r w:rsidRPr="00363A64">
        <w:t>anticipated progress</w:t>
      </w:r>
    </w:p>
    <w:p w:rsidR="007044A4" w:rsidRPr="00363A64" w:rsidRDefault="007044A4" w:rsidP="000B01A9">
      <w:pPr>
        <w:pStyle w:val="Bullet1"/>
        <w:numPr>
          <w:ilvl w:val="0"/>
          <w:numId w:val="31"/>
        </w:numPr>
      </w:pPr>
      <w:r w:rsidRPr="00363A64">
        <w:t xml:space="preserve">Provide a basis for taking remedial or corrective action where the analysis shows a </w:t>
      </w:r>
      <w:r w:rsidR="00E309AD" w:rsidRPr="00363A64">
        <w:t>lack of progress against plans</w:t>
      </w:r>
      <w:r w:rsidRPr="00363A64">
        <w:t xml:space="preserve"> such as:</w:t>
      </w:r>
    </w:p>
    <w:p w:rsidR="007044A4" w:rsidRPr="00363A64" w:rsidRDefault="007044A4" w:rsidP="00595082">
      <w:pPr>
        <w:pStyle w:val="Bullet2"/>
        <w:rPr>
          <w:lang w:val="en-AU"/>
        </w:rPr>
      </w:pPr>
      <w:r w:rsidRPr="00363A64">
        <w:rPr>
          <w:lang w:val="en-AU"/>
        </w:rPr>
        <w:t>Allocating more staff or time to the project</w:t>
      </w:r>
    </w:p>
    <w:p w:rsidR="00EB3135" w:rsidRPr="00363A64" w:rsidRDefault="007044A4" w:rsidP="00EB3135">
      <w:pPr>
        <w:pStyle w:val="Bullet2"/>
        <w:rPr>
          <w:u w:val="single"/>
          <w:lang w:val="en-AU"/>
        </w:rPr>
      </w:pPr>
      <w:r w:rsidRPr="00363A64">
        <w:rPr>
          <w:lang w:val="en-AU"/>
        </w:rPr>
        <w:t xml:space="preserve">Providing additional resources – see </w:t>
      </w:r>
      <w:r w:rsidR="00E309AD" w:rsidRPr="00363A64">
        <w:rPr>
          <w:u w:val="single"/>
          <w:lang w:val="en-AU"/>
        </w:rPr>
        <w:t>S</w:t>
      </w:r>
      <w:r w:rsidRPr="00363A64">
        <w:rPr>
          <w:u w:val="single"/>
          <w:lang w:val="en-AU"/>
        </w:rPr>
        <w:t>ection 2.5</w:t>
      </w:r>
      <w:r w:rsidR="00EB3135" w:rsidRPr="00363A64">
        <w:rPr>
          <w:u w:val="single"/>
          <w:lang w:val="en-AU"/>
        </w:rPr>
        <w:br w:type="page"/>
      </w:r>
    </w:p>
    <w:p w:rsidR="007044A4" w:rsidRPr="00363A64" w:rsidRDefault="007044A4" w:rsidP="00595082">
      <w:pPr>
        <w:pStyle w:val="Bullet2"/>
        <w:rPr>
          <w:lang w:val="en-AU"/>
        </w:rPr>
      </w:pPr>
      <w:r w:rsidRPr="00363A64">
        <w:rPr>
          <w:lang w:val="en-AU"/>
        </w:rPr>
        <w:lastRenderedPageBreak/>
        <w:t>Changing suppliers or contractors</w:t>
      </w:r>
    </w:p>
    <w:p w:rsidR="007044A4" w:rsidRPr="00363A64" w:rsidRDefault="007044A4" w:rsidP="00595082">
      <w:pPr>
        <w:pStyle w:val="Bullet2"/>
        <w:rPr>
          <w:lang w:val="en-AU"/>
        </w:rPr>
      </w:pPr>
      <w:r w:rsidRPr="00363A64">
        <w:rPr>
          <w:lang w:val="en-AU"/>
        </w:rPr>
        <w:t>Revising the pr</w:t>
      </w:r>
      <w:r w:rsidR="00E309AD" w:rsidRPr="00363A64">
        <w:rPr>
          <w:lang w:val="en-AU"/>
        </w:rPr>
        <w:t xml:space="preserve">oject management plan to allow, for example, </w:t>
      </w:r>
      <w:r w:rsidRPr="00363A64">
        <w:rPr>
          <w:lang w:val="en-AU"/>
        </w:rPr>
        <w:t>more time to complete stages</w:t>
      </w:r>
      <w:r w:rsidR="00E84814" w:rsidRPr="00363A64">
        <w:rPr>
          <w:lang w:val="en-AU"/>
        </w:rPr>
        <w:t xml:space="preserve"> or to include work which was not originally identified (or required by the client)</w:t>
      </w:r>
    </w:p>
    <w:p w:rsidR="007044A4" w:rsidRPr="00363A64" w:rsidRDefault="007044A4" w:rsidP="000B01A9">
      <w:pPr>
        <w:pStyle w:val="Bullet1"/>
        <w:numPr>
          <w:ilvl w:val="0"/>
          <w:numId w:val="31"/>
        </w:numPr>
      </w:pPr>
      <w:r w:rsidRPr="00363A64">
        <w:t xml:space="preserve">Enable accurate and honest feedback and reports </w:t>
      </w:r>
      <w:r w:rsidR="00E309AD" w:rsidRPr="00363A64">
        <w:t xml:space="preserve">on the project </w:t>
      </w:r>
      <w:r w:rsidRPr="00363A64">
        <w:t xml:space="preserve">to be given </w:t>
      </w:r>
      <w:r w:rsidR="00AE3CC2" w:rsidRPr="00363A64">
        <w:t>to you</w:t>
      </w:r>
      <w:r w:rsidR="00E309AD" w:rsidRPr="00363A64">
        <w:t xml:space="preserve"> from project team and stakeholders</w:t>
      </w:r>
      <w:r w:rsidR="00AE3CC2" w:rsidRPr="00363A64">
        <w:t xml:space="preserve"> </w:t>
      </w:r>
    </w:p>
    <w:p w:rsidR="007044A4" w:rsidRPr="00363A64" w:rsidRDefault="007044A4" w:rsidP="000B01A9">
      <w:pPr>
        <w:pStyle w:val="Bullet1"/>
        <w:numPr>
          <w:ilvl w:val="0"/>
          <w:numId w:val="31"/>
        </w:numPr>
      </w:pPr>
      <w:r w:rsidRPr="00363A64">
        <w:t xml:space="preserve">Give your project team </w:t>
      </w:r>
      <w:r w:rsidR="00AE3CC2" w:rsidRPr="00363A64">
        <w:t xml:space="preserve">and other stakeholders </w:t>
      </w:r>
      <w:r w:rsidRPr="00363A64">
        <w:t>necessary feedback</w:t>
      </w:r>
    </w:p>
    <w:p w:rsidR="006A42DD" w:rsidRPr="00363A64" w:rsidRDefault="007044A4" w:rsidP="000B01A9">
      <w:pPr>
        <w:pStyle w:val="Bullet1"/>
        <w:numPr>
          <w:ilvl w:val="0"/>
          <w:numId w:val="31"/>
        </w:numPr>
      </w:pPr>
      <w:r w:rsidRPr="00363A64">
        <w:t>Al</w:t>
      </w:r>
      <w:r w:rsidR="00E309AD" w:rsidRPr="00363A64">
        <w:t xml:space="preserve">low you to integrate other work and </w:t>
      </w:r>
      <w:r w:rsidRPr="00363A64">
        <w:t>projects with your existing workload.</w:t>
      </w:r>
    </w:p>
    <w:p w:rsidR="002A2E38" w:rsidRPr="00363A64" w:rsidRDefault="002A2E38" w:rsidP="002A2E38">
      <w:pPr>
        <w:pStyle w:val="Heading3"/>
      </w:pPr>
      <w:r w:rsidRPr="00363A64">
        <w:t>Topics for consideration</w:t>
      </w:r>
    </w:p>
    <w:p w:rsidR="00D91260" w:rsidRPr="00363A64" w:rsidRDefault="006A42DD" w:rsidP="00595082">
      <w:pPr>
        <w:pStyle w:val="Heading4"/>
      </w:pPr>
      <w:r w:rsidRPr="00363A64">
        <w:rPr>
          <w:noProof/>
        </w:rPr>
        <w:drawing>
          <wp:anchor distT="0" distB="0" distL="114300" distR="114300" simplePos="0" relativeHeight="251814912" behindDoc="0" locked="0" layoutInCell="1" allowOverlap="1">
            <wp:simplePos x="0" y="0"/>
            <wp:positionH relativeFrom="column">
              <wp:posOffset>3527425</wp:posOffset>
            </wp:positionH>
            <wp:positionV relativeFrom="paragraph">
              <wp:posOffset>179705</wp:posOffset>
            </wp:positionV>
            <wp:extent cx="2016760" cy="1339215"/>
            <wp:effectExtent l="19050" t="0" r="2540" b="0"/>
            <wp:wrapSquare wrapText="bothSides"/>
            <wp:docPr id="103" name="Picture 102" descr="MP900409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JPG"/>
                    <pic:cNvPicPr/>
                  </pic:nvPicPr>
                  <pic:blipFill>
                    <a:blip r:embed="rId132" cstate="print"/>
                    <a:stretch>
                      <a:fillRect/>
                    </a:stretch>
                  </pic:blipFill>
                  <pic:spPr>
                    <a:xfrm>
                      <a:off x="0" y="0"/>
                      <a:ext cx="2016760" cy="1339215"/>
                    </a:xfrm>
                    <a:prstGeom prst="rect">
                      <a:avLst/>
                    </a:prstGeom>
                  </pic:spPr>
                </pic:pic>
              </a:graphicData>
            </a:graphic>
          </wp:anchor>
        </w:drawing>
      </w:r>
      <w:r w:rsidR="00D91260" w:rsidRPr="00363A64">
        <w:t>Aims and objectives</w:t>
      </w:r>
    </w:p>
    <w:p w:rsidR="00D91260" w:rsidRPr="00363A64" w:rsidRDefault="00D91260" w:rsidP="00D91260">
      <w:pPr>
        <w:pStyle w:val="BodyCopy"/>
        <w:rPr>
          <w:noProof w:val="0"/>
          <w:szCs w:val="24"/>
        </w:rPr>
      </w:pPr>
      <w:r w:rsidRPr="00363A64">
        <w:rPr>
          <w:noProof w:val="0"/>
          <w:szCs w:val="24"/>
        </w:rPr>
        <w:t>The aims of this process are to:</w:t>
      </w:r>
    </w:p>
    <w:p w:rsidR="00D91260" w:rsidRPr="00363A64" w:rsidRDefault="00D91260" w:rsidP="000B01A9">
      <w:pPr>
        <w:pStyle w:val="Bullet1"/>
        <w:numPr>
          <w:ilvl w:val="0"/>
          <w:numId w:val="31"/>
        </w:numPr>
        <w:rPr>
          <w:szCs w:val="24"/>
        </w:rPr>
      </w:pPr>
      <w:r w:rsidRPr="00363A64">
        <w:rPr>
          <w:szCs w:val="24"/>
        </w:rPr>
        <w:t>Confirm activities which are being achieved as planned</w:t>
      </w:r>
    </w:p>
    <w:p w:rsidR="00D91260" w:rsidRPr="00363A64" w:rsidRDefault="00D91260" w:rsidP="000B01A9">
      <w:pPr>
        <w:pStyle w:val="Bullet1"/>
        <w:numPr>
          <w:ilvl w:val="0"/>
          <w:numId w:val="31"/>
        </w:numPr>
        <w:rPr>
          <w:szCs w:val="24"/>
        </w:rPr>
      </w:pPr>
      <w:r w:rsidRPr="00363A64">
        <w:rPr>
          <w:szCs w:val="24"/>
        </w:rPr>
        <w:t>Identify activities whic</w:t>
      </w:r>
      <w:r w:rsidR="00E309AD" w:rsidRPr="00363A64">
        <w:rPr>
          <w:szCs w:val="24"/>
        </w:rPr>
        <w:t xml:space="preserve">h are running behind schedule </w:t>
      </w:r>
      <w:r w:rsidRPr="00363A64">
        <w:rPr>
          <w:szCs w:val="24"/>
        </w:rPr>
        <w:t>or which present the potential to run behind schedule</w:t>
      </w:r>
    </w:p>
    <w:p w:rsidR="00D91260" w:rsidRPr="00363A64" w:rsidRDefault="00D91260" w:rsidP="000B01A9">
      <w:pPr>
        <w:pStyle w:val="Bullet1"/>
        <w:numPr>
          <w:ilvl w:val="0"/>
          <w:numId w:val="31"/>
        </w:numPr>
        <w:rPr>
          <w:szCs w:val="24"/>
        </w:rPr>
      </w:pPr>
      <w:r w:rsidRPr="00363A64">
        <w:rPr>
          <w:szCs w:val="24"/>
        </w:rPr>
        <w:t>Identify activities which are not achieving the required levels, standards or criteria</w:t>
      </w:r>
    </w:p>
    <w:p w:rsidR="00D91260" w:rsidRPr="00363A64" w:rsidRDefault="00D91260" w:rsidP="000B01A9">
      <w:pPr>
        <w:pStyle w:val="Bullet1"/>
        <w:numPr>
          <w:ilvl w:val="0"/>
          <w:numId w:val="31"/>
        </w:numPr>
        <w:rPr>
          <w:szCs w:val="24"/>
        </w:rPr>
      </w:pPr>
      <w:r w:rsidRPr="00363A64">
        <w:rPr>
          <w:szCs w:val="24"/>
        </w:rPr>
        <w:t>Determine action to be taken to bring the project back on track in terms of the project management plan and within the prescribed parameters for the project.</w:t>
      </w:r>
    </w:p>
    <w:p w:rsidR="002A2E38" w:rsidRPr="00363A64" w:rsidRDefault="007044A4" w:rsidP="002A2E38">
      <w:pPr>
        <w:pStyle w:val="BodyCopy"/>
        <w:rPr>
          <w:noProof w:val="0"/>
          <w:szCs w:val="24"/>
        </w:rPr>
      </w:pPr>
      <w:r w:rsidRPr="00363A64">
        <w:rPr>
          <w:noProof w:val="0"/>
          <w:szCs w:val="24"/>
        </w:rPr>
        <w:t>There are two broad focuses for assessment and review of a project:</w:t>
      </w:r>
    </w:p>
    <w:p w:rsidR="002A2E38" w:rsidRPr="00363A64" w:rsidRDefault="007044A4" w:rsidP="000B01A9">
      <w:pPr>
        <w:pStyle w:val="Bullet1"/>
        <w:numPr>
          <w:ilvl w:val="0"/>
          <w:numId w:val="31"/>
        </w:numPr>
      </w:pPr>
      <w:r w:rsidRPr="00363A64">
        <w:t>The project management plan</w:t>
      </w:r>
    </w:p>
    <w:p w:rsidR="007044A4" w:rsidRPr="00363A64" w:rsidRDefault="007044A4" w:rsidP="000B01A9">
      <w:pPr>
        <w:pStyle w:val="Bullet1"/>
        <w:numPr>
          <w:ilvl w:val="0"/>
          <w:numId w:val="31"/>
        </w:numPr>
      </w:pPr>
      <w:r w:rsidRPr="00363A64">
        <w:t>Issues arising.</w:t>
      </w:r>
    </w:p>
    <w:p w:rsidR="007044A4" w:rsidRPr="00363A64" w:rsidRDefault="007044A4" w:rsidP="00595082">
      <w:pPr>
        <w:pStyle w:val="Heading4"/>
      </w:pPr>
      <w:r w:rsidRPr="00363A64">
        <w:t>Project management plan</w:t>
      </w:r>
    </w:p>
    <w:p w:rsidR="007044A4" w:rsidRPr="00363A64" w:rsidRDefault="007044A4" w:rsidP="001146F0">
      <w:pPr>
        <w:pStyle w:val="BodyCopy"/>
        <w:rPr>
          <w:noProof w:val="0"/>
          <w:szCs w:val="24"/>
        </w:rPr>
      </w:pPr>
      <w:r w:rsidRPr="00363A64">
        <w:rPr>
          <w:noProof w:val="0"/>
          <w:szCs w:val="24"/>
        </w:rPr>
        <w:t>The project management plan should provide the framework for the analysis and identify specific topics which need to be assessed and reviewed.</w:t>
      </w:r>
    </w:p>
    <w:p w:rsidR="007044A4" w:rsidRPr="00363A64" w:rsidRDefault="007044A4" w:rsidP="001146F0">
      <w:pPr>
        <w:pStyle w:val="BodyCopy"/>
        <w:rPr>
          <w:noProof w:val="0"/>
          <w:szCs w:val="24"/>
        </w:rPr>
      </w:pPr>
      <w:r w:rsidRPr="00363A64">
        <w:rPr>
          <w:noProof w:val="0"/>
          <w:szCs w:val="24"/>
        </w:rPr>
        <w:t>If anything exists in the project plan then it must be considered.</w:t>
      </w:r>
    </w:p>
    <w:p w:rsidR="00D91260" w:rsidRPr="00363A64" w:rsidRDefault="00D91260" w:rsidP="001146F0">
      <w:pPr>
        <w:pStyle w:val="BodyCopy"/>
        <w:rPr>
          <w:noProof w:val="0"/>
          <w:szCs w:val="24"/>
        </w:rPr>
      </w:pPr>
      <w:r w:rsidRPr="00363A64">
        <w:rPr>
          <w:noProof w:val="0"/>
          <w:szCs w:val="24"/>
        </w:rPr>
        <w:t>The evaluation process is a case of asking a series of questions to determine progress as measured against the specifics of the project plan.</w:t>
      </w:r>
    </w:p>
    <w:p w:rsidR="007044A4" w:rsidRPr="00363A64" w:rsidRDefault="007044A4" w:rsidP="001146F0">
      <w:pPr>
        <w:pStyle w:val="BodyCopy"/>
        <w:rPr>
          <w:noProof w:val="0"/>
          <w:szCs w:val="24"/>
        </w:rPr>
      </w:pPr>
      <w:r w:rsidRPr="00363A64">
        <w:rPr>
          <w:noProof w:val="0"/>
          <w:szCs w:val="24"/>
        </w:rPr>
        <w:t xml:space="preserve">Previous notes </w:t>
      </w:r>
      <w:r w:rsidR="00E309AD" w:rsidRPr="00363A64">
        <w:rPr>
          <w:noProof w:val="0"/>
          <w:szCs w:val="24"/>
        </w:rPr>
        <w:t xml:space="preserve">(especially </w:t>
      </w:r>
      <w:r w:rsidR="00E309AD" w:rsidRPr="00363A64">
        <w:rPr>
          <w:noProof w:val="0"/>
          <w:szCs w:val="24"/>
          <w:u w:val="single"/>
        </w:rPr>
        <w:t>S</w:t>
      </w:r>
      <w:r w:rsidRPr="00363A64">
        <w:rPr>
          <w:noProof w:val="0"/>
          <w:szCs w:val="24"/>
          <w:u w:val="single"/>
        </w:rPr>
        <w:t>ection 1.8</w:t>
      </w:r>
      <w:r w:rsidRPr="00363A64">
        <w:rPr>
          <w:noProof w:val="0"/>
          <w:szCs w:val="24"/>
        </w:rPr>
        <w:t xml:space="preserve">) have identified the possible contents of your project management plans </w:t>
      </w:r>
      <w:r w:rsidR="00E309AD" w:rsidRPr="00363A64">
        <w:rPr>
          <w:noProof w:val="0"/>
          <w:szCs w:val="24"/>
        </w:rPr>
        <w:t>and at this stage you should re</w:t>
      </w:r>
      <w:r w:rsidRPr="00363A64">
        <w:rPr>
          <w:noProof w:val="0"/>
          <w:szCs w:val="24"/>
        </w:rPr>
        <w:t>visit them to determine exactly what they are.</w:t>
      </w:r>
    </w:p>
    <w:p w:rsidR="001146F0" w:rsidRPr="00363A64" w:rsidRDefault="007044A4" w:rsidP="001146F0">
      <w:pPr>
        <w:pStyle w:val="BodyCopy"/>
        <w:rPr>
          <w:noProof w:val="0"/>
          <w:szCs w:val="24"/>
        </w:rPr>
      </w:pPr>
      <w:r w:rsidRPr="00363A64">
        <w:rPr>
          <w:noProof w:val="0"/>
          <w:szCs w:val="24"/>
        </w:rPr>
        <w:t xml:space="preserve">Topics for consideration will </w:t>
      </w:r>
      <w:r w:rsidR="001146F0" w:rsidRPr="00363A64">
        <w:rPr>
          <w:noProof w:val="0"/>
          <w:szCs w:val="24"/>
        </w:rPr>
        <w:t>relate to:</w:t>
      </w:r>
    </w:p>
    <w:p w:rsidR="001146F0" w:rsidRPr="00363A64" w:rsidRDefault="001146F0" w:rsidP="000B01A9">
      <w:pPr>
        <w:pStyle w:val="Bullet1"/>
        <w:numPr>
          <w:ilvl w:val="0"/>
          <w:numId w:val="31"/>
        </w:numPr>
      </w:pPr>
      <w:r w:rsidRPr="00363A64">
        <w:t>Deliverables</w:t>
      </w:r>
      <w:r w:rsidR="007044A4" w:rsidRPr="00363A64">
        <w:t xml:space="preserve"> for the project</w:t>
      </w:r>
      <w:r w:rsidR="00D91260" w:rsidRPr="00363A64">
        <w:t xml:space="preserve"> in terms of what has happened (past events/work) and what can be foreseen (future project-related activities</w:t>
      </w:r>
      <w:r w:rsidR="00E309AD" w:rsidRPr="00363A64">
        <w:t xml:space="preserve"> and </w:t>
      </w:r>
      <w:r w:rsidR="00D91260" w:rsidRPr="00363A64">
        <w:t>outcomes):</w:t>
      </w:r>
    </w:p>
    <w:p w:rsidR="00D91260" w:rsidRPr="00363A64" w:rsidRDefault="00D91260" w:rsidP="00595082">
      <w:pPr>
        <w:pStyle w:val="Bullet2"/>
        <w:rPr>
          <w:lang w:val="en-AU"/>
        </w:rPr>
      </w:pPr>
      <w:r w:rsidRPr="00363A64">
        <w:rPr>
          <w:lang w:val="en-AU"/>
        </w:rPr>
        <w:t>Are they being achieved?</w:t>
      </w:r>
    </w:p>
    <w:p w:rsidR="00D91260" w:rsidRPr="00363A64" w:rsidRDefault="00D91260" w:rsidP="00595082">
      <w:pPr>
        <w:pStyle w:val="Bullet2"/>
        <w:rPr>
          <w:lang w:val="en-AU"/>
        </w:rPr>
      </w:pPr>
      <w:r w:rsidRPr="00363A64">
        <w:rPr>
          <w:lang w:val="en-AU"/>
        </w:rPr>
        <w:t>Are stages of the project running on track with the timelines set for them?</w:t>
      </w:r>
    </w:p>
    <w:p w:rsidR="00D91260" w:rsidRPr="00363A64" w:rsidRDefault="00D91260" w:rsidP="00595082">
      <w:pPr>
        <w:pStyle w:val="Bullet2"/>
        <w:rPr>
          <w:lang w:val="en-AU"/>
        </w:rPr>
      </w:pPr>
      <w:r w:rsidRPr="00363A64">
        <w:rPr>
          <w:lang w:val="en-AU"/>
        </w:rPr>
        <w:t>Are milestones being achieved?</w:t>
      </w:r>
    </w:p>
    <w:p w:rsidR="00D91260" w:rsidRPr="00363A64" w:rsidRDefault="00D91260" w:rsidP="00595082">
      <w:pPr>
        <w:pStyle w:val="Bullet2"/>
        <w:rPr>
          <w:lang w:val="en-AU"/>
        </w:rPr>
      </w:pPr>
      <w:r w:rsidRPr="00363A64">
        <w:rPr>
          <w:lang w:val="en-AU"/>
        </w:rPr>
        <w:lastRenderedPageBreak/>
        <w:t>Are future deliverables at risk?</w:t>
      </w:r>
    </w:p>
    <w:p w:rsidR="00D91260" w:rsidRPr="00363A64" w:rsidRDefault="00D91260" w:rsidP="00595082">
      <w:pPr>
        <w:pStyle w:val="Bullet2"/>
        <w:rPr>
          <w:lang w:val="en-AU"/>
        </w:rPr>
      </w:pPr>
      <w:r w:rsidRPr="00363A64">
        <w:rPr>
          <w:lang w:val="en-AU"/>
        </w:rPr>
        <w:t>Why is this the case? What are the causal reasons?</w:t>
      </w:r>
    </w:p>
    <w:p w:rsidR="00D91260" w:rsidRPr="00363A64" w:rsidRDefault="00D91260" w:rsidP="00595082">
      <w:pPr>
        <w:pStyle w:val="Bullet2"/>
        <w:rPr>
          <w:lang w:val="en-AU"/>
        </w:rPr>
      </w:pPr>
      <w:r w:rsidRPr="00363A64">
        <w:rPr>
          <w:lang w:val="en-AU"/>
        </w:rPr>
        <w:t>How will the current situation impact the rest of the project?</w:t>
      </w:r>
    </w:p>
    <w:p w:rsidR="00D91260" w:rsidRPr="00363A64" w:rsidRDefault="001146F0" w:rsidP="000B01A9">
      <w:pPr>
        <w:pStyle w:val="Bullet1"/>
        <w:numPr>
          <w:ilvl w:val="0"/>
          <w:numId w:val="31"/>
        </w:numPr>
      </w:pPr>
      <w:r w:rsidRPr="00363A64">
        <w:t>Budget</w:t>
      </w:r>
      <w:r w:rsidR="00E309AD" w:rsidRPr="00363A64">
        <w:t>. T</w:t>
      </w:r>
      <w:r w:rsidR="00D91260" w:rsidRPr="00363A64">
        <w:t>his should be addressed to:</w:t>
      </w:r>
    </w:p>
    <w:p w:rsidR="001146F0" w:rsidRPr="00363A64" w:rsidRDefault="00D91260" w:rsidP="00595082">
      <w:pPr>
        <w:pStyle w:val="Bullet2"/>
        <w:rPr>
          <w:lang w:val="en-AU"/>
        </w:rPr>
      </w:pPr>
      <w:r w:rsidRPr="00363A64">
        <w:rPr>
          <w:lang w:val="en-AU"/>
        </w:rPr>
        <w:t>Check money has been spent as expected and only as authorized</w:t>
      </w:r>
    </w:p>
    <w:p w:rsidR="00D91260" w:rsidRPr="00363A64" w:rsidRDefault="00D91260" w:rsidP="00595082">
      <w:pPr>
        <w:pStyle w:val="Bullet2"/>
        <w:rPr>
          <w:lang w:val="en-AU"/>
        </w:rPr>
      </w:pPr>
      <w:r w:rsidRPr="00363A64">
        <w:rPr>
          <w:lang w:val="en-AU"/>
        </w:rPr>
        <w:t>Verify the amount which remains in the budget</w:t>
      </w:r>
    </w:p>
    <w:p w:rsidR="006A42DD" w:rsidRPr="00363A64" w:rsidRDefault="00D91260" w:rsidP="006A42DD">
      <w:pPr>
        <w:pStyle w:val="Bullet2"/>
        <w:rPr>
          <w:lang w:val="en-AU"/>
        </w:rPr>
      </w:pPr>
      <w:r w:rsidRPr="00363A64">
        <w:rPr>
          <w:lang w:val="en-AU"/>
        </w:rPr>
        <w:t>Determine if the budget can reali</w:t>
      </w:r>
      <w:r w:rsidR="00E309AD" w:rsidRPr="00363A64">
        <w:rPr>
          <w:lang w:val="en-AU"/>
        </w:rPr>
        <w:t xml:space="preserve">stically be expected to support and </w:t>
      </w:r>
      <w:r w:rsidRPr="00363A64">
        <w:rPr>
          <w:lang w:val="en-AU"/>
        </w:rPr>
        <w:t>enable completion of the project</w:t>
      </w:r>
    </w:p>
    <w:p w:rsidR="00D91260" w:rsidRPr="00363A64" w:rsidRDefault="00D91260" w:rsidP="00595082">
      <w:pPr>
        <w:pStyle w:val="Bullet2"/>
        <w:rPr>
          <w:lang w:val="en-AU"/>
        </w:rPr>
      </w:pPr>
      <w:r w:rsidRPr="00363A64">
        <w:rPr>
          <w:lang w:val="en-AU"/>
        </w:rPr>
        <w:t>Validate expenses have been allocated to correct budgets and budget lines</w:t>
      </w:r>
    </w:p>
    <w:p w:rsidR="00D91260" w:rsidRPr="00363A64" w:rsidRDefault="00D91260" w:rsidP="00595082">
      <w:pPr>
        <w:pStyle w:val="Bullet2"/>
        <w:rPr>
          <w:lang w:val="en-AU"/>
        </w:rPr>
      </w:pPr>
      <w:r w:rsidRPr="00363A64">
        <w:rPr>
          <w:lang w:val="en-AU"/>
        </w:rPr>
        <w:t xml:space="preserve">Ensure expected income has translated into actual income </w:t>
      </w:r>
    </w:p>
    <w:p w:rsidR="00D91260" w:rsidRPr="00363A64" w:rsidRDefault="00D91260" w:rsidP="00595082">
      <w:pPr>
        <w:pStyle w:val="Bullet2"/>
        <w:rPr>
          <w:lang w:val="en-AU"/>
        </w:rPr>
      </w:pPr>
      <w:r w:rsidRPr="00363A64">
        <w:rPr>
          <w:lang w:val="en-AU"/>
        </w:rPr>
        <w:t xml:space="preserve">Calculate the extent to which extra finance may be required, what it is needed for and why it is necessary </w:t>
      </w:r>
    </w:p>
    <w:p w:rsidR="001146F0" w:rsidRPr="00363A64" w:rsidRDefault="001146F0" w:rsidP="000B01A9">
      <w:pPr>
        <w:pStyle w:val="Bullet1"/>
        <w:numPr>
          <w:ilvl w:val="0"/>
          <w:numId w:val="31"/>
        </w:numPr>
      </w:pPr>
      <w:r w:rsidRPr="00363A64">
        <w:t>Quality</w:t>
      </w:r>
      <w:r w:rsidR="00E309AD" w:rsidRPr="00363A64">
        <w:t>. T</w:t>
      </w:r>
      <w:r w:rsidR="00D91260" w:rsidRPr="00363A64">
        <w:t>he standards and criteria set for the project as part of the planning phase must be included in the assessment and review to:</w:t>
      </w:r>
    </w:p>
    <w:p w:rsidR="00D91260" w:rsidRPr="00363A64" w:rsidRDefault="00D91260" w:rsidP="00595082">
      <w:pPr>
        <w:pStyle w:val="Bullet2"/>
        <w:rPr>
          <w:lang w:val="en-AU"/>
        </w:rPr>
      </w:pPr>
      <w:r w:rsidRPr="00363A64">
        <w:rPr>
          <w:lang w:val="en-AU"/>
        </w:rPr>
        <w:t>Verify the required standards are being achieved</w:t>
      </w:r>
    </w:p>
    <w:p w:rsidR="00D91260" w:rsidRPr="00363A64" w:rsidRDefault="00877F56" w:rsidP="00595082">
      <w:pPr>
        <w:pStyle w:val="Bullet2"/>
        <w:rPr>
          <w:lang w:val="en-AU"/>
        </w:rPr>
      </w:pPr>
      <w:r w:rsidRPr="00363A64">
        <w:rPr>
          <w:lang w:val="en-AU"/>
        </w:rPr>
        <w:t>Determine any rectification work which has to be undertaken to retrieve outcomes which have failed to achieve the required standard</w:t>
      </w:r>
    </w:p>
    <w:p w:rsidR="00877F56" w:rsidRPr="00363A64" w:rsidRDefault="00E309AD" w:rsidP="00595082">
      <w:pPr>
        <w:pStyle w:val="Bullet2"/>
        <w:rPr>
          <w:lang w:val="en-AU"/>
        </w:rPr>
      </w:pPr>
      <w:r w:rsidRPr="00363A64">
        <w:rPr>
          <w:lang w:val="en-AU"/>
        </w:rPr>
        <w:t xml:space="preserve">Serve as a warning to providers and </w:t>
      </w:r>
      <w:r w:rsidR="00877F56" w:rsidRPr="00363A64">
        <w:rPr>
          <w:lang w:val="en-AU"/>
        </w:rPr>
        <w:t xml:space="preserve">staff </w:t>
      </w:r>
      <w:r w:rsidRPr="00363A64">
        <w:rPr>
          <w:lang w:val="en-AU"/>
        </w:rPr>
        <w:t xml:space="preserve">that </w:t>
      </w:r>
      <w:r w:rsidR="00877F56" w:rsidRPr="00363A64">
        <w:rPr>
          <w:lang w:val="en-AU"/>
        </w:rPr>
        <w:t>their work is actually being monitored</w:t>
      </w:r>
    </w:p>
    <w:p w:rsidR="001146F0" w:rsidRPr="00363A64" w:rsidRDefault="001146F0" w:rsidP="000B01A9">
      <w:pPr>
        <w:pStyle w:val="Bullet1"/>
        <w:numPr>
          <w:ilvl w:val="0"/>
          <w:numId w:val="31"/>
        </w:numPr>
      </w:pPr>
      <w:r w:rsidRPr="00363A64">
        <w:t>Customer satisfaction</w:t>
      </w:r>
      <w:r w:rsidR="00E309AD" w:rsidRPr="00363A64">
        <w:t>. T</w:t>
      </w:r>
      <w:r w:rsidR="00877F56" w:rsidRPr="00363A64">
        <w:t>his requires attention in terms</w:t>
      </w:r>
      <w:r w:rsidR="00E15A21" w:rsidRPr="00363A64">
        <w:t xml:space="preserve"> </w:t>
      </w:r>
      <w:r w:rsidR="00877F56" w:rsidRPr="00363A64">
        <w:t>of the following:</w:t>
      </w:r>
    </w:p>
    <w:p w:rsidR="00877F56" w:rsidRPr="00363A64" w:rsidRDefault="00E309AD" w:rsidP="00595082">
      <w:pPr>
        <w:pStyle w:val="Bullet2"/>
        <w:rPr>
          <w:lang w:val="en-AU"/>
        </w:rPr>
      </w:pPr>
      <w:r w:rsidRPr="00363A64">
        <w:rPr>
          <w:lang w:val="en-AU"/>
        </w:rPr>
        <w:t>Determining customer response</w:t>
      </w:r>
      <w:r w:rsidR="00877F56" w:rsidRPr="00363A64">
        <w:rPr>
          <w:lang w:val="en-AU"/>
        </w:rPr>
        <w:t>s to any interruptions or reductions to standard service provision caused by the project</w:t>
      </w:r>
    </w:p>
    <w:p w:rsidR="00877F56" w:rsidRPr="00363A64" w:rsidRDefault="00877F56" w:rsidP="00595082">
      <w:pPr>
        <w:pStyle w:val="Bullet2"/>
        <w:rPr>
          <w:lang w:val="en-AU"/>
        </w:rPr>
      </w:pPr>
      <w:r w:rsidRPr="00363A64">
        <w:rPr>
          <w:lang w:val="en-AU"/>
        </w:rPr>
        <w:t>Determining customer satisfaction and response to any aspects of the project with which the guests/customers now have access or are experiencing (such as refurbished rooms, different workplace protocols, new facilities)</w:t>
      </w:r>
    </w:p>
    <w:p w:rsidR="00877F56" w:rsidRPr="00363A64" w:rsidRDefault="00877F56" w:rsidP="00595082">
      <w:pPr>
        <w:pStyle w:val="Bullet2"/>
        <w:rPr>
          <w:lang w:val="en-AU"/>
        </w:rPr>
      </w:pPr>
      <w:r w:rsidRPr="00363A64">
        <w:rPr>
          <w:lang w:val="en-AU"/>
        </w:rPr>
        <w:t>Determining the extent to which the project outcomes at this stage have met their expectations</w:t>
      </w:r>
    </w:p>
    <w:p w:rsidR="00877F56" w:rsidRPr="00363A64" w:rsidRDefault="001146F0" w:rsidP="000B01A9">
      <w:pPr>
        <w:pStyle w:val="Bullet1"/>
        <w:numPr>
          <w:ilvl w:val="0"/>
          <w:numId w:val="31"/>
        </w:numPr>
      </w:pPr>
      <w:r w:rsidRPr="00363A64">
        <w:t>Efficient use of resources</w:t>
      </w:r>
      <w:r w:rsidR="00475D59" w:rsidRPr="00363A64">
        <w:t xml:space="preserve"> </w:t>
      </w:r>
      <w:r w:rsidR="00877F56" w:rsidRPr="00363A64">
        <w:t>which addresses:</w:t>
      </w:r>
    </w:p>
    <w:p w:rsidR="001146F0" w:rsidRPr="00363A64" w:rsidRDefault="00877F56" w:rsidP="00595082">
      <w:pPr>
        <w:pStyle w:val="Bullet2"/>
        <w:rPr>
          <w:lang w:val="en-AU"/>
        </w:rPr>
      </w:pPr>
      <w:r w:rsidRPr="00363A64">
        <w:rPr>
          <w:lang w:val="en-AU"/>
        </w:rPr>
        <w:t xml:space="preserve">Verifying only necessary goods </w:t>
      </w:r>
      <w:r w:rsidR="00475D59" w:rsidRPr="00363A64">
        <w:rPr>
          <w:lang w:val="en-AU"/>
        </w:rPr>
        <w:t xml:space="preserve">and services have been bought </w:t>
      </w:r>
      <w:r w:rsidRPr="00363A64">
        <w:rPr>
          <w:lang w:val="en-AU"/>
        </w:rPr>
        <w:t>to ensure there i</w:t>
      </w:r>
      <w:r w:rsidR="00475D59" w:rsidRPr="00363A64">
        <w:rPr>
          <w:lang w:val="en-AU"/>
        </w:rPr>
        <w:t>s no excess purchasing of items</w:t>
      </w:r>
    </w:p>
    <w:p w:rsidR="00877F56" w:rsidRPr="00363A64" w:rsidRDefault="00877F56" w:rsidP="00595082">
      <w:pPr>
        <w:pStyle w:val="Bullet2"/>
        <w:rPr>
          <w:lang w:val="en-AU"/>
        </w:rPr>
      </w:pPr>
      <w:r w:rsidRPr="00363A64">
        <w:rPr>
          <w:lang w:val="en-AU"/>
        </w:rPr>
        <w:t>Checking to ensure waste levels of goods and/or services is not excessive</w:t>
      </w:r>
    </w:p>
    <w:p w:rsidR="00877F56" w:rsidRPr="00363A64" w:rsidRDefault="00877F56" w:rsidP="00595082">
      <w:pPr>
        <w:pStyle w:val="Bullet2"/>
        <w:rPr>
          <w:lang w:val="en-AU"/>
        </w:rPr>
      </w:pPr>
      <w:r w:rsidRPr="00363A64">
        <w:rPr>
          <w:lang w:val="en-AU"/>
        </w:rPr>
        <w:t xml:space="preserve">Monitoring the use of all resources (as identified in the project plan) </w:t>
      </w:r>
      <w:r w:rsidR="00475D59" w:rsidRPr="00363A64">
        <w:rPr>
          <w:lang w:val="en-AU"/>
        </w:rPr>
        <w:t xml:space="preserve">and that they </w:t>
      </w:r>
      <w:r w:rsidRPr="00363A64">
        <w:rPr>
          <w:lang w:val="en-AU"/>
        </w:rPr>
        <w:t>are being used in accordance with stated need.</w:t>
      </w:r>
    </w:p>
    <w:p w:rsidR="00877F56" w:rsidRPr="00363A64" w:rsidRDefault="00877F56" w:rsidP="00595082">
      <w:pPr>
        <w:pStyle w:val="Heading4"/>
      </w:pPr>
      <w:r w:rsidRPr="00363A64">
        <w:t>Issues arising</w:t>
      </w:r>
    </w:p>
    <w:p w:rsidR="00877F56" w:rsidRPr="00363A64" w:rsidRDefault="00877F56" w:rsidP="00877F56">
      <w:pPr>
        <w:pStyle w:val="BodyCopy"/>
        <w:rPr>
          <w:noProof w:val="0"/>
          <w:szCs w:val="24"/>
        </w:rPr>
      </w:pPr>
      <w:r w:rsidRPr="00363A64">
        <w:rPr>
          <w:noProof w:val="0"/>
          <w:szCs w:val="24"/>
        </w:rPr>
        <w:t>Assessment and review activities must always consider ‘issues arising’ for a project.</w:t>
      </w:r>
    </w:p>
    <w:p w:rsidR="00877F56" w:rsidRPr="00363A64" w:rsidRDefault="00877F56" w:rsidP="00877F56">
      <w:pPr>
        <w:pStyle w:val="BodyCopy"/>
        <w:rPr>
          <w:noProof w:val="0"/>
          <w:szCs w:val="24"/>
        </w:rPr>
      </w:pPr>
      <w:r w:rsidRPr="00363A64">
        <w:rPr>
          <w:noProof w:val="0"/>
          <w:szCs w:val="24"/>
        </w:rPr>
        <w:t>These are the unexpected occurrences which materialise throughout the life of most projects.</w:t>
      </w:r>
    </w:p>
    <w:p w:rsidR="00EB3135" w:rsidRPr="00363A64" w:rsidRDefault="00877F56" w:rsidP="00EB3135">
      <w:pPr>
        <w:pStyle w:val="BodyCopy"/>
        <w:rPr>
          <w:noProof w:val="0"/>
          <w:szCs w:val="24"/>
        </w:rPr>
      </w:pPr>
      <w:r w:rsidRPr="00363A64">
        <w:rPr>
          <w:noProof w:val="0"/>
          <w:szCs w:val="24"/>
        </w:rPr>
        <w:t>They can be positive (beneficial to the project and/or to the venue or other projects) or negative.</w:t>
      </w:r>
      <w:r w:rsidR="00EB3135" w:rsidRPr="00363A64">
        <w:rPr>
          <w:noProof w:val="0"/>
          <w:szCs w:val="24"/>
        </w:rPr>
        <w:br w:type="page"/>
      </w:r>
    </w:p>
    <w:p w:rsidR="00877F56" w:rsidRPr="00363A64" w:rsidRDefault="00877F56" w:rsidP="00877F56">
      <w:pPr>
        <w:pStyle w:val="BodyCopy"/>
        <w:rPr>
          <w:noProof w:val="0"/>
          <w:szCs w:val="24"/>
        </w:rPr>
      </w:pPr>
      <w:r w:rsidRPr="00363A64">
        <w:rPr>
          <w:noProof w:val="0"/>
          <w:szCs w:val="24"/>
        </w:rPr>
        <w:lastRenderedPageBreak/>
        <w:t>Examples of issues commonly arising with projects include (but are not limited to):</w:t>
      </w:r>
    </w:p>
    <w:p w:rsidR="00877F56" w:rsidRPr="00363A64" w:rsidRDefault="006A42DD" w:rsidP="000B01A9">
      <w:pPr>
        <w:pStyle w:val="Bullet1"/>
        <w:numPr>
          <w:ilvl w:val="0"/>
          <w:numId w:val="31"/>
        </w:numPr>
        <w:rPr>
          <w:szCs w:val="24"/>
        </w:rPr>
      </w:pPr>
      <w:r w:rsidRPr="00363A64">
        <w:rPr>
          <w:noProof/>
          <w:szCs w:val="24"/>
          <w:lang w:eastAsia="en-AU"/>
        </w:rPr>
        <w:drawing>
          <wp:anchor distT="0" distB="0" distL="114300" distR="114300" simplePos="0" relativeHeight="251815936" behindDoc="0" locked="0" layoutInCell="1" allowOverlap="1">
            <wp:simplePos x="0" y="0"/>
            <wp:positionH relativeFrom="column">
              <wp:posOffset>3468370</wp:posOffset>
            </wp:positionH>
            <wp:positionV relativeFrom="paragraph">
              <wp:posOffset>191135</wp:posOffset>
            </wp:positionV>
            <wp:extent cx="2096770" cy="1392555"/>
            <wp:effectExtent l="19050" t="0" r="0" b="0"/>
            <wp:wrapSquare wrapText="bothSides"/>
            <wp:docPr id="104" name="Picture 103" descr="accou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jpg"/>
                    <pic:cNvPicPr/>
                  </pic:nvPicPr>
                  <pic:blipFill>
                    <a:blip r:embed="rId133" cstate="print"/>
                    <a:stretch>
                      <a:fillRect/>
                    </a:stretch>
                  </pic:blipFill>
                  <pic:spPr>
                    <a:xfrm>
                      <a:off x="0" y="0"/>
                      <a:ext cx="2096770" cy="1392555"/>
                    </a:xfrm>
                    <a:prstGeom prst="rect">
                      <a:avLst/>
                    </a:prstGeom>
                  </pic:spPr>
                </pic:pic>
              </a:graphicData>
            </a:graphic>
          </wp:anchor>
        </w:drawing>
      </w:r>
      <w:r w:rsidR="00877F56" w:rsidRPr="00363A64">
        <w:rPr>
          <w:szCs w:val="24"/>
        </w:rPr>
        <w:t>Proble</w:t>
      </w:r>
      <w:r w:rsidR="00475D59" w:rsidRPr="00363A64">
        <w:rPr>
          <w:szCs w:val="24"/>
        </w:rPr>
        <w:t xml:space="preserve">ms with third party providers </w:t>
      </w:r>
      <w:r w:rsidR="00877F56" w:rsidRPr="00363A64">
        <w:rPr>
          <w:szCs w:val="24"/>
        </w:rPr>
        <w:t>such as them:</w:t>
      </w:r>
    </w:p>
    <w:p w:rsidR="00877F56" w:rsidRPr="00363A64" w:rsidRDefault="00877F56" w:rsidP="00D456BC">
      <w:pPr>
        <w:pStyle w:val="Bullet2"/>
        <w:rPr>
          <w:lang w:val="en-AU"/>
        </w:rPr>
      </w:pPr>
      <w:r w:rsidRPr="00363A64">
        <w:rPr>
          <w:lang w:val="en-AU"/>
        </w:rPr>
        <w:t>Failing to perform work as promised or contracted</w:t>
      </w:r>
    </w:p>
    <w:p w:rsidR="00877F56" w:rsidRPr="00363A64" w:rsidRDefault="00877F56" w:rsidP="00D456BC">
      <w:pPr>
        <w:pStyle w:val="Bullet2"/>
        <w:rPr>
          <w:lang w:val="en-AU"/>
        </w:rPr>
      </w:pPr>
      <w:r w:rsidRPr="00363A64">
        <w:rPr>
          <w:lang w:val="en-AU"/>
        </w:rPr>
        <w:t>Not finishing work by the required date</w:t>
      </w:r>
    </w:p>
    <w:p w:rsidR="00877F56" w:rsidRPr="00363A64" w:rsidRDefault="00877F56" w:rsidP="00D456BC">
      <w:pPr>
        <w:pStyle w:val="Bullet2"/>
        <w:rPr>
          <w:lang w:val="en-AU"/>
        </w:rPr>
      </w:pPr>
      <w:r w:rsidRPr="00363A64">
        <w:rPr>
          <w:lang w:val="en-AU"/>
        </w:rPr>
        <w:t>Using sub-standard materials</w:t>
      </w:r>
    </w:p>
    <w:p w:rsidR="00671575" w:rsidRPr="00363A64" w:rsidRDefault="00671575" w:rsidP="00D456BC">
      <w:pPr>
        <w:pStyle w:val="Bullet2"/>
        <w:rPr>
          <w:lang w:val="en-AU"/>
        </w:rPr>
      </w:pPr>
      <w:r w:rsidRPr="00363A64">
        <w:rPr>
          <w:lang w:val="en-AU"/>
        </w:rPr>
        <w:t>Imposing price increases</w:t>
      </w:r>
    </w:p>
    <w:p w:rsidR="00877F56" w:rsidRPr="00363A64" w:rsidRDefault="00877F56" w:rsidP="000B01A9">
      <w:pPr>
        <w:pStyle w:val="Bullet1"/>
        <w:numPr>
          <w:ilvl w:val="0"/>
          <w:numId w:val="31"/>
        </w:numPr>
      </w:pPr>
      <w:r w:rsidRPr="00363A64">
        <w:t>Difficultie</w:t>
      </w:r>
      <w:r w:rsidR="00475D59" w:rsidRPr="00363A64">
        <w:t xml:space="preserve">s with the work/project teams </w:t>
      </w:r>
      <w:r w:rsidRPr="00363A64">
        <w:t>such as:</w:t>
      </w:r>
    </w:p>
    <w:p w:rsidR="006A42DD" w:rsidRPr="00363A64" w:rsidRDefault="00671575" w:rsidP="006A42DD">
      <w:pPr>
        <w:pStyle w:val="Bullet2"/>
        <w:rPr>
          <w:lang w:val="en-AU"/>
        </w:rPr>
      </w:pPr>
      <w:r w:rsidRPr="00363A64">
        <w:rPr>
          <w:lang w:val="en-AU"/>
        </w:rPr>
        <w:t>Internal conflict within the team</w:t>
      </w:r>
    </w:p>
    <w:p w:rsidR="00671575" w:rsidRPr="00363A64" w:rsidRDefault="00671575" w:rsidP="00D456BC">
      <w:pPr>
        <w:pStyle w:val="Bullet2"/>
        <w:rPr>
          <w:lang w:val="en-AU"/>
        </w:rPr>
      </w:pPr>
      <w:r w:rsidRPr="00363A64">
        <w:rPr>
          <w:lang w:val="en-AU"/>
        </w:rPr>
        <w:t>Other areas of the venue demanding team members work on other tasks</w:t>
      </w:r>
    </w:p>
    <w:p w:rsidR="00671575" w:rsidRPr="00363A64" w:rsidRDefault="00671575" w:rsidP="00D456BC">
      <w:pPr>
        <w:pStyle w:val="Bullet2"/>
        <w:rPr>
          <w:lang w:val="en-AU"/>
        </w:rPr>
      </w:pPr>
      <w:r w:rsidRPr="00363A64">
        <w:rPr>
          <w:lang w:val="en-AU"/>
        </w:rPr>
        <w:t>Individual</w:t>
      </w:r>
      <w:r w:rsidR="00475D59" w:rsidRPr="00363A64">
        <w:rPr>
          <w:lang w:val="en-AU"/>
        </w:rPr>
        <w:t>s</w:t>
      </w:r>
      <w:r w:rsidRPr="00363A64">
        <w:rPr>
          <w:lang w:val="en-AU"/>
        </w:rPr>
        <w:t xml:space="preserve"> not being able to perform as expected</w:t>
      </w:r>
    </w:p>
    <w:p w:rsidR="00671575" w:rsidRPr="00363A64" w:rsidRDefault="00671575" w:rsidP="000B01A9">
      <w:pPr>
        <w:pStyle w:val="Bullet1"/>
        <w:numPr>
          <w:ilvl w:val="0"/>
          <w:numId w:val="31"/>
        </w:numPr>
      </w:pPr>
      <w:r w:rsidRPr="00363A64">
        <w:t>Issues involvi</w:t>
      </w:r>
      <w:r w:rsidR="00475D59" w:rsidRPr="00363A64">
        <w:t xml:space="preserve">ng the client/delegating body </w:t>
      </w:r>
      <w:r w:rsidRPr="00363A64">
        <w:t>such as:</w:t>
      </w:r>
    </w:p>
    <w:p w:rsidR="00671575" w:rsidRPr="00363A64" w:rsidRDefault="00671575" w:rsidP="00D456BC">
      <w:pPr>
        <w:pStyle w:val="Bullet2"/>
        <w:rPr>
          <w:lang w:val="en-AU"/>
        </w:rPr>
      </w:pPr>
      <w:r w:rsidRPr="00363A64">
        <w:rPr>
          <w:lang w:val="en-AU"/>
        </w:rPr>
        <w:t>Changing their mind about previously agreed arrangements</w:t>
      </w:r>
    </w:p>
    <w:p w:rsidR="00671575" w:rsidRPr="00363A64" w:rsidRDefault="00671575" w:rsidP="00D456BC">
      <w:pPr>
        <w:pStyle w:val="Bullet2"/>
        <w:rPr>
          <w:lang w:val="en-AU"/>
        </w:rPr>
      </w:pPr>
      <w:r w:rsidRPr="00363A64">
        <w:rPr>
          <w:lang w:val="en-AU"/>
        </w:rPr>
        <w:t>Wanting more for the same money now you are committed to and have started the project</w:t>
      </w:r>
    </w:p>
    <w:p w:rsidR="00671575" w:rsidRPr="00363A64" w:rsidRDefault="00671575" w:rsidP="00D456BC">
      <w:pPr>
        <w:pStyle w:val="Bullet2"/>
        <w:rPr>
          <w:lang w:val="en-AU"/>
        </w:rPr>
      </w:pPr>
      <w:r w:rsidRPr="00363A64">
        <w:rPr>
          <w:lang w:val="en-AU"/>
        </w:rPr>
        <w:t>Inability to communicate as and when needed with them to seek advice and direction</w:t>
      </w:r>
    </w:p>
    <w:p w:rsidR="00877F56" w:rsidRPr="00363A64" w:rsidRDefault="00877F56" w:rsidP="000B01A9">
      <w:pPr>
        <w:pStyle w:val="Bullet1"/>
        <w:numPr>
          <w:ilvl w:val="0"/>
          <w:numId w:val="31"/>
        </w:numPr>
      </w:pPr>
      <w:r w:rsidRPr="00363A64">
        <w:t>Lack of coop</w:t>
      </w:r>
      <w:r w:rsidR="00475D59" w:rsidRPr="00363A64">
        <w:t xml:space="preserve">eration from internal sources </w:t>
      </w:r>
      <w:r w:rsidRPr="00363A64">
        <w:t>such as:</w:t>
      </w:r>
    </w:p>
    <w:p w:rsidR="00877F56" w:rsidRPr="00363A64" w:rsidRDefault="00475D59" w:rsidP="00D456BC">
      <w:pPr>
        <w:pStyle w:val="Bullet2"/>
        <w:rPr>
          <w:lang w:val="en-AU"/>
        </w:rPr>
      </w:pPr>
      <w:r w:rsidRPr="00363A64">
        <w:rPr>
          <w:lang w:val="en-AU"/>
        </w:rPr>
        <w:t xml:space="preserve">Other departments or </w:t>
      </w:r>
      <w:r w:rsidR="00671575" w:rsidRPr="00363A64">
        <w:rPr>
          <w:lang w:val="en-AU"/>
        </w:rPr>
        <w:t>supervisors not releasing the staff you want to work on the project</w:t>
      </w:r>
    </w:p>
    <w:p w:rsidR="00671575" w:rsidRPr="00363A64" w:rsidRDefault="00475D59" w:rsidP="00D456BC">
      <w:pPr>
        <w:pStyle w:val="Bullet2"/>
        <w:rPr>
          <w:lang w:val="en-AU"/>
        </w:rPr>
      </w:pPr>
      <w:r w:rsidRPr="00363A64">
        <w:rPr>
          <w:lang w:val="en-AU"/>
        </w:rPr>
        <w:t xml:space="preserve">Slow processing of requests </w:t>
      </w:r>
      <w:r w:rsidR="00671575" w:rsidRPr="00363A64">
        <w:rPr>
          <w:lang w:val="en-AU"/>
        </w:rPr>
        <w:t>such as purchase orders, requisitions, payments and general paperwork</w:t>
      </w:r>
    </w:p>
    <w:p w:rsidR="00877F56" w:rsidRPr="00363A64" w:rsidRDefault="00671575" w:rsidP="000B01A9">
      <w:pPr>
        <w:pStyle w:val="Bullet1"/>
        <w:numPr>
          <w:ilvl w:val="0"/>
          <w:numId w:val="31"/>
        </w:numPr>
      </w:pPr>
      <w:r w:rsidRPr="00363A64">
        <w:t>Involvement of ex</w:t>
      </w:r>
      <w:r w:rsidR="00475D59" w:rsidRPr="00363A64">
        <w:t>ternal agencies or authorities</w:t>
      </w:r>
      <w:r w:rsidRPr="00363A64">
        <w:t xml:space="preserve"> who may:</w:t>
      </w:r>
    </w:p>
    <w:p w:rsidR="00877F56" w:rsidRPr="00363A64" w:rsidRDefault="00671575" w:rsidP="00D456BC">
      <w:pPr>
        <w:pStyle w:val="Bullet2"/>
        <w:rPr>
          <w:lang w:val="en-AU"/>
        </w:rPr>
      </w:pPr>
      <w:r w:rsidRPr="00363A64">
        <w:rPr>
          <w:lang w:val="en-AU"/>
        </w:rPr>
        <w:t>Impose extra compliance requirements on the project as the project progresses and inspectors identify additional requirements they believe you must comply with.</w:t>
      </w:r>
    </w:p>
    <w:p w:rsidR="008A7C19" w:rsidRPr="00363A64" w:rsidRDefault="00EA6A4C" w:rsidP="008A7C19">
      <w:pPr>
        <w:pStyle w:val="Heading3"/>
      </w:pPr>
      <w:r w:rsidRPr="00363A64">
        <w:rPr>
          <w:noProof/>
        </w:rPr>
        <w:drawing>
          <wp:anchor distT="0" distB="0" distL="114300" distR="114300" simplePos="0" relativeHeight="251816960" behindDoc="0" locked="0" layoutInCell="1" allowOverlap="1">
            <wp:simplePos x="0" y="0"/>
            <wp:positionH relativeFrom="column">
              <wp:posOffset>3878580</wp:posOffset>
            </wp:positionH>
            <wp:positionV relativeFrom="paragraph">
              <wp:posOffset>99060</wp:posOffset>
            </wp:positionV>
            <wp:extent cx="1682115" cy="2094230"/>
            <wp:effectExtent l="19050" t="0" r="0" b="0"/>
            <wp:wrapSquare wrapText="bothSides"/>
            <wp:docPr id="105" name="Picture 104" descr="MP90042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4.JPG"/>
                    <pic:cNvPicPr/>
                  </pic:nvPicPr>
                  <pic:blipFill>
                    <a:blip r:embed="rId134" cstate="print"/>
                    <a:stretch>
                      <a:fillRect/>
                    </a:stretch>
                  </pic:blipFill>
                  <pic:spPr>
                    <a:xfrm>
                      <a:off x="0" y="0"/>
                      <a:ext cx="1682115" cy="2094230"/>
                    </a:xfrm>
                    <a:prstGeom prst="rect">
                      <a:avLst/>
                    </a:prstGeom>
                  </pic:spPr>
                </pic:pic>
              </a:graphicData>
            </a:graphic>
          </wp:anchor>
        </w:drawing>
      </w:r>
      <w:r w:rsidR="002A2E38" w:rsidRPr="00363A64">
        <w:t>Practical application</w:t>
      </w:r>
    </w:p>
    <w:p w:rsidR="008A7C19" w:rsidRPr="00363A64" w:rsidRDefault="001146F0" w:rsidP="008A7C19">
      <w:pPr>
        <w:pStyle w:val="BodyCopy"/>
        <w:rPr>
          <w:noProof w:val="0"/>
          <w:szCs w:val="24"/>
        </w:rPr>
      </w:pPr>
      <w:r w:rsidRPr="00363A64">
        <w:rPr>
          <w:noProof w:val="0"/>
          <w:szCs w:val="24"/>
        </w:rPr>
        <w:t>Techniques to optimise effective assessment and review of project progress include:</w:t>
      </w:r>
    </w:p>
    <w:p w:rsidR="001146F0" w:rsidRPr="00363A64" w:rsidRDefault="001146F0" w:rsidP="000B01A9">
      <w:pPr>
        <w:pStyle w:val="Bullet1"/>
        <w:numPr>
          <w:ilvl w:val="0"/>
          <w:numId w:val="31"/>
        </w:numPr>
      </w:pPr>
      <w:r w:rsidRPr="00363A64">
        <w:t>Schedule time for r</w:t>
      </w:r>
      <w:r w:rsidR="00475D59" w:rsidRPr="00363A64">
        <w:t>egular assessment and review. Y</w:t>
      </w:r>
      <w:r w:rsidRPr="00363A64">
        <w:t>ou must allocate time for this a</w:t>
      </w:r>
      <w:r w:rsidR="00475D59" w:rsidRPr="00363A64">
        <w:t>spect of project management. N</w:t>
      </w:r>
      <w:r w:rsidRPr="00363A64">
        <w:t>ever assume you will be able to ‘make time’ for it or that you will have enough time to undertake this activity</w:t>
      </w:r>
    </w:p>
    <w:p w:rsidR="001146F0" w:rsidRPr="00363A64" w:rsidRDefault="001146F0" w:rsidP="000B01A9">
      <w:pPr>
        <w:pStyle w:val="Bullet1"/>
        <w:numPr>
          <w:ilvl w:val="0"/>
          <w:numId w:val="31"/>
        </w:numPr>
      </w:pPr>
      <w:r w:rsidRPr="00363A64">
        <w:t>Plan meetings with the team and relevant sta</w:t>
      </w:r>
      <w:r w:rsidR="00475D59" w:rsidRPr="00363A64">
        <w:t xml:space="preserve">keholders to discuss progress </w:t>
      </w:r>
      <w:r w:rsidRPr="00363A64">
        <w:t>and advise them well in advance of when and where these will take place</w:t>
      </w:r>
    </w:p>
    <w:p w:rsidR="00EB3135" w:rsidRPr="00363A64" w:rsidRDefault="00475D59" w:rsidP="00EB3135">
      <w:pPr>
        <w:pStyle w:val="Bullet1"/>
        <w:numPr>
          <w:ilvl w:val="0"/>
          <w:numId w:val="31"/>
        </w:numPr>
      </w:pPr>
      <w:r w:rsidRPr="00363A64">
        <w:t xml:space="preserve">Do your own analysis first </w:t>
      </w:r>
      <w:r w:rsidR="001146F0" w:rsidRPr="00363A64">
        <w:t>before you participate in assessment and review with the team.</w:t>
      </w:r>
      <w:r w:rsidR="00EB3135" w:rsidRPr="00363A64">
        <w:t xml:space="preserve"> </w:t>
      </w:r>
      <w:r w:rsidR="001146F0" w:rsidRPr="00363A64">
        <w:t>You need to develop your own perspective on where things are at before you e</w:t>
      </w:r>
      <w:r w:rsidR="009150FC" w:rsidRPr="00363A64">
        <w:t>ngage with others on this topic</w:t>
      </w:r>
      <w:r w:rsidR="00EB3135" w:rsidRPr="00363A64">
        <w:br w:type="page"/>
      </w:r>
    </w:p>
    <w:p w:rsidR="001146F0" w:rsidRPr="00363A64" w:rsidRDefault="001146F0" w:rsidP="000B01A9">
      <w:pPr>
        <w:pStyle w:val="Bullet1"/>
        <w:numPr>
          <w:ilvl w:val="0"/>
          <w:numId w:val="31"/>
        </w:numPr>
      </w:pPr>
      <w:r w:rsidRPr="00363A64">
        <w:lastRenderedPageBreak/>
        <w:t>Engage with the project team an</w:t>
      </w:r>
      <w:r w:rsidR="00475D59" w:rsidRPr="00363A64">
        <w:t xml:space="preserve">d other relevant stakeholders </w:t>
      </w:r>
      <w:r w:rsidRPr="00363A64">
        <w:t>as part of the process.</w:t>
      </w:r>
      <w:r w:rsidR="00EB3135" w:rsidRPr="00363A64">
        <w:t xml:space="preserve"> </w:t>
      </w:r>
      <w:r w:rsidRPr="00363A64">
        <w:t>They will be able to contribute valuable insight and information and they need to be made aware of how you (as the one responsible for the proje</w:t>
      </w:r>
      <w:r w:rsidR="009150FC" w:rsidRPr="00363A64">
        <w:t>ct) have evaluated the progress</w:t>
      </w:r>
    </w:p>
    <w:p w:rsidR="00EA6A4C" w:rsidRPr="00363A64" w:rsidRDefault="00847BF9" w:rsidP="000B01A9">
      <w:pPr>
        <w:pStyle w:val="Bullet1"/>
        <w:numPr>
          <w:ilvl w:val="0"/>
          <w:numId w:val="31"/>
        </w:numPr>
      </w:pPr>
      <w:r w:rsidRPr="00363A64">
        <w:t xml:space="preserve">Tell the team exactly what is the focus for </w:t>
      </w:r>
      <w:r w:rsidRPr="00363A64">
        <w:rPr>
          <w:i/>
        </w:rPr>
        <w:t>this</w:t>
      </w:r>
      <w:r w:rsidR="00475D59" w:rsidRPr="00363A64">
        <w:t xml:space="preserve"> assessment and review </w:t>
      </w:r>
      <w:r w:rsidRPr="00363A64">
        <w:t xml:space="preserve">so they are certain about the aim of the process and know what is </w:t>
      </w:r>
      <w:r w:rsidRPr="00363A64">
        <w:rPr>
          <w:i/>
        </w:rPr>
        <w:t>not</w:t>
      </w:r>
      <w:r w:rsidRPr="00363A64">
        <w:t xml:space="preserve"> being considered</w:t>
      </w:r>
      <w:r w:rsidR="00A012D0" w:rsidRPr="00363A64">
        <w:t>.</w:t>
      </w:r>
      <w:r w:rsidR="00EB3135" w:rsidRPr="00363A64">
        <w:t xml:space="preserve"> </w:t>
      </w:r>
      <w:r w:rsidR="00A012D0" w:rsidRPr="00363A64">
        <w:t xml:space="preserve">Make sure they have access to the greed project management plan so they can refer to the topics being discussed and can </w:t>
      </w:r>
      <w:r w:rsidR="00475D59" w:rsidRPr="00363A64">
        <w:t xml:space="preserve">see for themselves the targets and </w:t>
      </w:r>
      <w:r w:rsidR="00A012D0" w:rsidRPr="00363A64">
        <w:t>outcomes being considered were actually cont</w:t>
      </w:r>
      <w:r w:rsidR="009150FC" w:rsidRPr="00363A64">
        <w:t>ained in the plan at the outset</w:t>
      </w:r>
    </w:p>
    <w:p w:rsidR="00A012D0" w:rsidRPr="00363A64" w:rsidRDefault="00A012D0" w:rsidP="000B01A9">
      <w:pPr>
        <w:pStyle w:val="Bullet1"/>
        <w:numPr>
          <w:ilvl w:val="0"/>
          <w:numId w:val="31"/>
        </w:numPr>
      </w:pPr>
      <w:r w:rsidRPr="00363A64">
        <w:t xml:space="preserve">Make sure you have allocated sufficient </w:t>
      </w:r>
      <w:r w:rsidR="00E15A21" w:rsidRPr="00363A64">
        <w:t>time</w:t>
      </w:r>
      <w:r w:rsidRPr="00363A64">
        <w:t xml:space="preserve"> for this process and for all meetings which need to take</w:t>
      </w:r>
      <w:r w:rsidR="00475D59" w:rsidRPr="00363A64">
        <w:t xml:space="preserve"> pace as part of the process. T</w:t>
      </w:r>
      <w:r w:rsidRPr="00363A64">
        <w:t xml:space="preserve">hese assessment and review meetings </w:t>
      </w:r>
      <w:r w:rsidRPr="00363A64">
        <w:rPr>
          <w:b/>
        </w:rPr>
        <w:t>always</w:t>
      </w:r>
      <w:r w:rsidRPr="00363A64">
        <w:t xml:space="preserve"> take longer than you would expect.</w:t>
      </w:r>
      <w:r w:rsidR="00EB32FD" w:rsidRPr="00363A64">
        <w:t xml:space="preserve"> </w:t>
      </w:r>
      <w:r w:rsidRPr="00363A64">
        <w:t>This is because:</w:t>
      </w:r>
    </w:p>
    <w:p w:rsidR="00A012D0" w:rsidRPr="00363A64" w:rsidRDefault="00C722C9" w:rsidP="00D456BC">
      <w:pPr>
        <w:pStyle w:val="Bullet2"/>
        <w:rPr>
          <w:lang w:val="en-AU"/>
        </w:rPr>
      </w:pPr>
      <w:r w:rsidRPr="00363A64">
        <w:rPr>
          <w:noProof/>
          <w:lang w:val="en-AU"/>
        </w:rPr>
        <w:drawing>
          <wp:anchor distT="0" distB="0" distL="114300" distR="114300" simplePos="0" relativeHeight="251817984" behindDoc="0" locked="0" layoutInCell="1" allowOverlap="1">
            <wp:simplePos x="0" y="0"/>
            <wp:positionH relativeFrom="column">
              <wp:posOffset>3510915</wp:posOffset>
            </wp:positionH>
            <wp:positionV relativeFrom="paragraph">
              <wp:posOffset>676275</wp:posOffset>
            </wp:positionV>
            <wp:extent cx="2043430" cy="1371600"/>
            <wp:effectExtent l="19050" t="0" r="0" b="0"/>
            <wp:wrapSquare wrapText="bothSides"/>
            <wp:docPr id="106" name="Picture 105" descr="freeimage-13048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13048781.jpg"/>
                    <pic:cNvPicPr/>
                  </pic:nvPicPr>
                  <pic:blipFill>
                    <a:blip r:embed="rId135" cstate="print"/>
                    <a:stretch>
                      <a:fillRect/>
                    </a:stretch>
                  </pic:blipFill>
                  <pic:spPr>
                    <a:xfrm>
                      <a:off x="0" y="0"/>
                      <a:ext cx="2043430" cy="1371600"/>
                    </a:xfrm>
                    <a:prstGeom prst="rect">
                      <a:avLst/>
                    </a:prstGeom>
                  </pic:spPr>
                </pic:pic>
              </a:graphicData>
            </a:graphic>
          </wp:anchor>
        </w:drawing>
      </w:r>
      <w:r w:rsidR="00A012D0" w:rsidRPr="00363A64">
        <w:rPr>
          <w:lang w:val="en-AU"/>
        </w:rPr>
        <w:t xml:space="preserve">It is possible for different people to judge </w:t>
      </w:r>
      <w:r w:rsidR="00475D59" w:rsidRPr="00363A64">
        <w:rPr>
          <w:lang w:val="en-AU"/>
        </w:rPr>
        <w:t>‘progress’ in different ways. N</w:t>
      </w:r>
      <w:r w:rsidR="00A012D0" w:rsidRPr="00363A64">
        <w:rPr>
          <w:lang w:val="en-AU"/>
        </w:rPr>
        <w:t xml:space="preserve">ot everyone </w:t>
      </w:r>
      <w:r w:rsidR="00475D59" w:rsidRPr="00363A64">
        <w:rPr>
          <w:lang w:val="en-AU"/>
        </w:rPr>
        <w:t>sees progress in the same way. C</w:t>
      </w:r>
      <w:r w:rsidR="00A012D0" w:rsidRPr="00363A64">
        <w:rPr>
          <w:lang w:val="en-AU"/>
        </w:rPr>
        <w:t xml:space="preserve">ertainly </w:t>
      </w:r>
      <w:r w:rsidR="00A012D0" w:rsidRPr="00363A64">
        <w:rPr>
          <w:i/>
          <w:lang w:val="en-AU"/>
        </w:rPr>
        <w:t>your</w:t>
      </w:r>
      <w:r w:rsidR="00A012D0" w:rsidRPr="00363A64">
        <w:rPr>
          <w:lang w:val="en-AU"/>
        </w:rPr>
        <w:t xml:space="preserve"> interpretation of progress is likely to be different to that of the team members to some extent regardless of how objective you try to be</w:t>
      </w:r>
    </w:p>
    <w:p w:rsidR="00A012D0" w:rsidRPr="00363A64" w:rsidRDefault="00A012D0" w:rsidP="00D456BC">
      <w:pPr>
        <w:pStyle w:val="Bullet2"/>
        <w:rPr>
          <w:lang w:val="en-AU"/>
        </w:rPr>
      </w:pPr>
      <w:r w:rsidRPr="00363A64">
        <w:rPr>
          <w:lang w:val="en-AU"/>
        </w:rPr>
        <w:t>Team members can become very defensive when their work is criticized (no matter how sensitively you do it) and you need to spend some time supporting them and addressing personal issues which will emerge as a result</w:t>
      </w:r>
    </w:p>
    <w:p w:rsidR="00A012D0" w:rsidRPr="00363A64" w:rsidRDefault="00A012D0" w:rsidP="00D456BC">
      <w:pPr>
        <w:pStyle w:val="Bullet2"/>
        <w:rPr>
          <w:lang w:val="en-AU"/>
        </w:rPr>
      </w:pPr>
      <w:r w:rsidRPr="00363A64">
        <w:rPr>
          <w:lang w:val="en-AU"/>
        </w:rPr>
        <w:t>There can be significant discussion and debate over the remedial action which needs to be taken to retrieve a situation which is ‘out of control’</w:t>
      </w:r>
    </w:p>
    <w:p w:rsidR="00A012D0" w:rsidRPr="00363A64" w:rsidRDefault="00A012D0" w:rsidP="00D456BC">
      <w:pPr>
        <w:pStyle w:val="Bullet2"/>
        <w:rPr>
          <w:lang w:val="en-AU"/>
        </w:rPr>
      </w:pPr>
      <w:r w:rsidRPr="00363A64">
        <w:rPr>
          <w:lang w:val="en-AU"/>
        </w:rPr>
        <w:t>There are nearly always considerable contributions relating to the ‘issues arising’ part of the process</w:t>
      </w:r>
    </w:p>
    <w:p w:rsidR="00847BF9" w:rsidRPr="00363A64" w:rsidRDefault="00847BF9" w:rsidP="000B01A9">
      <w:pPr>
        <w:pStyle w:val="Bullet1"/>
        <w:numPr>
          <w:ilvl w:val="0"/>
          <w:numId w:val="31"/>
        </w:numPr>
      </w:pPr>
      <w:r w:rsidRPr="00363A64">
        <w:t>Refresh the project team about why the assessm</w:t>
      </w:r>
      <w:r w:rsidR="00475D59" w:rsidRPr="00363A64">
        <w:t xml:space="preserve">ent and review needs to occur </w:t>
      </w:r>
      <w:r w:rsidRPr="00363A64">
        <w:t>so they understand the reasons for it and do not simply think you are ‘checking up’ on them and their work.</w:t>
      </w:r>
      <w:r w:rsidR="00EB3135" w:rsidRPr="00363A64">
        <w:t xml:space="preserve"> </w:t>
      </w:r>
      <w:r w:rsidRPr="00363A64">
        <w:t>Remind them they were advised this process was a standard part of your intentions for project management, and is not an indication something is wrong, you are di</w:t>
      </w:r>
      <w:r w:rsidR="009150FC" w:rsidRPr="00363A64">
        <w:t>spleased or the client is upset</w:t>
      </w:r>
    </w:p>
    <w:p w:rsidR="001146F0" w:rsidRPr="00363A64" w:rsidRDefault="00671575" w:rsidP="000B01A9">
      <w:pPr>
        <w:pStyle w:val="Bullet1"/>
        <w:numPr>
          <w:ilvl w:val="0"/>
          <w:numId w:val="31"/>
        </w:numPr>
      </w:pPr>
      <w:r w:rsidRPr="00363A64">
        <w:t>Conducting workplace inspections of project-related completed act</w:t>
      </w:r>
      <w:r w:rsidR="00475D59" w:rsidRPr="00363A64">
        <w:t xml:space="preserve">ivities and activities in </w:t>
      </w:r>
      <w:r w:rsidRPr="00363A64">
        <w:t>progress wit</w:t>
      </w:r>
      <w:r w:rsidR="00475D59" w:rsidRPr="00363A64">
        <w:t xml:space="preserve">h members of the project team </w:t>
      </w:r>
      <w:r w:rsidRPr="00363A64">
        <w:t>so everyone can see the progress at the same time and there is therefore less uncertainty about:</w:t>
      </w:r>
    </w:p>
    <w:p w:rsidR="00671575" w:rsidRPr="00363A64" w:rsidRDefault="00671575" w:rsidP="00D456BC">
      <w:pPr>
        <w:pStyle w:val="Bullet2"/>
        <w:rPr>
          <w:lang w:val="en-AU"/>
        </w:rPr>
      </w:pPr>
      <w:r w:rsidRPr="00363A64">
        <w:rPr>
          <w:lang w:val="en-AU"/>
        </w:rPr>
        <w:t>What has been done</w:t>
      </w:r>
    </w:p>
    <w:p w:rsidR="00671575" w:rsidRPr="00363A64" w:rsidRDefault="00671575" w:rsidP="00D456BC">
      <w:pPr>
        <w:pStyle w:val="Bullet2"/>
        <w:rPr>
          <w:lang w:val="en-AU"/>
        </w:rPr>
      </w:pPr>
      <w:r w:rsidRPr="00363A64">
        <w:rPr>
          <w:lang w:val="en-AU"/>
        </w:rPr>
        <w:t>The quality of the work which has been done</w:t>
      </w:r>
    </w:p>
    <w:p w:rsidR="00847BF9" w:rsidRPr="00363A64" w:rsidRDefault="00847BF9" w:rsidP="00D456BC">
      <w:pPr>
        <w:pStyle w:val="Bullet2"/>
        <w:rPr>
          <w:lang w:val="en-AU"/>
        </w:rPr>
      </w:pPr>
      <w:r w:rsidRPr="00363A64">
        <w:rPr>
          <w:lang w:val="en-AU"/>
        </w:rPr>
        <w:t>Physical problems which exist or can be seen as emerging</w:t>
      </w:r>
    </w:p>
    <w:p w:rsidR="00847BF9" w:rsidRPr="00363A64" w:rsidRDefault="00847BF9" w:rsidP="000B01A9">
      <w:pPr>
        <w:pStyle w:val="Bullet1"/>
        <w:numPr>
          <w:ilvl w:val="0"/>
          <w:numId w:val="31"/>
        </w:numPr>
      </w:pPr>
      <w:r w:rsidRPr="00363A64">
        <w:t>Using actual ‘evidence’ as the basis f</w:t>
      </w:r>
      <w:r w:rsidR="00475D59" w:rsidRPr="00363A64">
        <w:t>or the assessment and review. T</w:t>
      </w:r>
      <w:r w:rsidRPr="00363A64">
        <w:t xml:space="preserve">he aim must be to use </w:t>
      </w:r>
      <w:r w:rsidRPr="00363A64">
        <w:rPr>
          <w:i/>
        </w:rPr>
        <w:t>objective</w:t>
      </w:r>
      <w:r w:rsidRPr="00363A64">
        <w:t xml:space="preserve"> proof as the basis for process.</w:t>
      </w:r>
      <w:r w:rsidR="00EB3135" w:rsidRPr="00363A64">
        <w:t xml:space="preserve"> </w:t>
      </w:r>
      <w:r w:rsidRPr="00363A64">
        <w:t>This will include:</w:t>
      </w:r>
    </w:p>
    <w:p w:rsidR="008A7C19" w:rsidRPr="00363A64" w:rsidRDefault="00847BF9" w:rsidP="00D456BC">
      <w:pPr>
        <w:pStyle w:val="Bullet2"/>
        <w:rPr>
          <w:lang w:val="en-AU"/>
        </w:rPr>
      </w:pPr>
      <w:r w:rsidRPr="00363A64">
        <w:rPr>
          <w:lang w:val="en-AU"/>
        </w:rPr>
        <w:t>Conducting workplace inspections – see above</w:t>
      </w:r>
    </w:p>
    <w:p w:rsidR="00847BF9" w:rsidRPr="00363A64" w:rsidRDefault="00847BF9" w:rsidP="00D456BC">
      <w:pPr>
        <w:pStyle w:val="Bullet2"/>
        <w:rPr>
          <w:lang w:val="en-AU"/>
        </w:rPr>
      </w:pPr>
      <w:r w:rsidRPr="00363A64">
        <w:rPr>
          <w:lang w:val="en-AU"/>
        </w:rPr>
        <w:t>Making actual reference to</w:t>
      </w:r>
      <w:r w:rsidR="00475D59" w:rsidRPr="00363A64">
        <w:rPr>
          <w:lang w:val="en-AU"/>
        </w:rPr>
        <w:t xml:space="preserve"> relevant documentation </w:t>
      </w:r>
      <w:r w:rsidRPr="00363A64">
        <w:rPr>
          <w:lang w:val="en-AU"/>
        </w:rPr>
        <w:t>as oppo</w:t>
      </w:r>
      <w:r w:rsidR="00475D59" w:rsidRPr="00363A64">
        <w:rPr>
          <w:lang w:val="en-AU"/>
        </w:rPr>
        <w:t>sed to basing decisions</w:t>
      </w:r>
      <w:r w:rsidRPr="00363A64">
        <w:rPr>
          <w:lang w:val="en-AU"/>
        </w:rPr>
        <w:t xml:space="preserve"> on memory</w:t>
      </w:r>
    </w:p>
    <w:p w:rsidR="00847BF9" w:rsidRPr="00363A64" w:rsidRDefault="00847BF9" w:rsidP="00D456BC">
      <w:pPr>
        <w:pStyle w:val="Bullet2"/>
        <w:rPr>
          <w:lang w:val="en-AU"/>
        </w:rPr>
      </w:pPr>
      <w:r w:rsidRPr="00363A64">
        <w:rPr>
          <w:lang w:val="en-AU"/>
        </w:rPr>
        <w:t>Us</w:t>
      </w:r>
      <w:r w:rsidR="00D75F76" w:rsidRPr="00363A64">
        <w:rPr>
          <w:lang w:val="en-AU"/>
        </w:rPr>
        <w:t>ing</w:t>
      </w:r>
      <w:r w:rsidRPr="00363A64">
        <w:rPr>
          <w:lang w:val="en-AU"/>
        </w:rPr>
        <w:t xml:space="preserve"> actual statistics and da</w:t>
      </w:r>
      <w:r w:rsidR="00475D59" w:rsidRPr="00363A64">
        <w:rPr>
          <w:lang w:val="en-AU"/>
        </w:rPr>
        <w:t>ta in order to make judgements</w:t>
      </w:r>
      <w:r w:rsidRPr="00363A64">
        <w:rPr>
          <w:lang w:val="en-AU"/>
        </w:rPr>
        <w:t xml:space="preserve"> as distinct from using half-truths and ‘beliefs’</w:t>
      </w:r>
    </w:p>
    <w:p w:rsidR="00E84814" w:rsidRPr="00363A64" w:rsidRDefault="00A012D0" w:rsidP="000B01A9">
      <w:pPr>
        <w:pStyle w:val="Bullet1"/>
        <w:numPr>
          <w:ilvl w:val="0"/>
          <w:numId w:val="31"/>
        </w:numPr>
      </w:pPr>
      <w:r w:rsidRPr="00363A64">
        <w:lastRenderedPageBreak/>
        <w:t>Advising the team members of the possible implications if the plan cannot be achieved accordin</w:t>
      </w:r>
      <w:r w:rsidR="00475D59" w:rsidRPr="00363A64">
        <w:t xml:space="preserve">g to the plan prepared for it </w:t>
      </w:r>
      <w:r w:rsidRPr="00363A64">
        <w:t>so they understand a lack of progress has consequences and they are well aware of what these might be</w:t>
      </w:r>
      <w:r w:rsidR="00647171" w:rsidRPr="00363A64">
        <w:t xml:space="preserve">. </w:t>
      </w:r>
      <w:r w:rsidR="00E84814" w:rsidRPr="00363A64">
        <w:t>Ensuring the assessment and review process is a positive one for those involved.</w:t>
      </w:r>
      <w:r w:rsidR="00647171" w:rsidRPr="00363A64">
        <w:t xml:space="preserve"> </w:t>
      </w:r>
      <w:r w:rsidR="00E84814" w:rsidRPr="00363A64">
        <w:t>This can be difficult to achieve where it is obvious the project is behind schedule or otherwise failing to meet the deliverables set for it.</w:t>
      </w:r>
      <w:r w:rsidR="00647171" w:rsidRPr="00363A64">
        <w:t xml:space="preserve"> </w:t>
      </w:r>
      <w:r w:rsidR="00E84814" w:rsidRPr="00363A64">
        <w:t>This</w:t>
      </w:r>
      <w:r w:rsidR="00475D59" w:rsidRPr="00363A64">
        <w:t>,</w:t>
      </w:r>
      <w:r w:rsidR="00E84814" w:rsidRPr="00363A64">
        <w:t xml:space="preserve"> however</w:t>
      </w:r>
      <w:r w:rsidR="00475D59" w:rsidRPr="00363A64">
        <w:t>,</w:t>
      </w:r>
      <w:r w:rsidR="00E84814" w:rsidRPr="00363A64">
        <w:t xml:space="preserve"> underlines the need for you to plan the meeting so you can:</w:t>
      </w:r>
    </w:p>
    <w:p w:rsidR="00E84814" w:rsidRPr="00363A64" w:rsidRDefault="00E84814" w:rsidP="00D456BC">
      <w:pPr>
        <w:pStyle w:val="Bullet2"/>
        <w:rPr>
          <w:lang w:val="en-AU"/>
        </w:rPr>
      </w:pPr>
      <w:r w:rsidRPr="00363A64">
        <w:rPr>
          <w:lang w:val="en-AU"/>
        </w:rPr>
        <w:t>Identify and draw attention to the positives which ex</w:t>
      </w:r>
      <w:r w:rsidR="00475D59" w:rsidRPr="00363A64">
        <w:rPr>
          <w:lang w:val="en-AU"/>
        </w:rPr>
        <w:t xml:space="preserve">ist. There will always be </w:t>
      </w:r>
      <w:r w:rsidRPr="00363A64">
        <w:rPr>
          <w:lang w:val="en-AU"/>
        </w:rPr>
        <w:t>many of these if you look hard enough</w:t>
      </w:r>
    </w:p>
    <w:p w:rsidR="00E84814" w:rsidRPr="00363A64" w:rsidRDefault="00E84814" w:rsidP="00D456BC">
      <w:pPr>
        <w:pStyle w:val="Bullet2"/>
        <w:rPr>
          <w:lang w:val="en-AU"/>
        </w:rPr>
      </w:pPr>
      <w:r w:rsidRPr="00363A64">
        <w:rPr>
          <w:lang w:val="en-AU"/>
        </w:rPr>
        <w:t>Remain positive in</w:t>
      </w:r>
      <w:r w:rsidR="00475D59" w:rsidRPr="00363A64">
        <w:rPr>
          <w:lang w:val="en-AU"/>
        </w:rPr>
        <w:t xml:space="preserve"> your approach and demeanour. I</w:t>
      </w:r>
      <w:r w:rsidRPr="00363A64">
        <w:rPr>
          <w:lang w:val="en-AU"/>
        </w:rPr>
        <w:t>f you are down-beat and pessimistic this will rub off on the team</w:t>
      </w:r>
    </w:p>
    <w:p w:rsidR="00E84814" w:rsidRPr="00363A64" w:rsidRDefault="00E84814" w:rsidP="00D456BC">
      <w:pPr>
        <w:pStyle w:val="Bullet2"/>
        <w:rPr>
          <w:lang w:val="en-AU"/>
        </w:rPr>
      </w:pPr>
      <w:r w:rsidRPr="00363A64">
        <w:rPr>
          <w:lang w:val="en-AU"/>
        </w:rPr>
        <w:t>Explain how the situation may be retrieved and brought back on track.</w:t>
      </w:r>
    </w:p>
    <w:p w:rsidR="008A7C19" w:rsidRPr="00363A64" w:rsidRDefault="008A7C19" w:rsidP="008A7C19">
      <w:pPr>
        <w:pStyle w:val="Heading2"/>
      </w:pPr>
      <w:r w:rsidRPr="00363A64">
        <w:t>2.5</w:t>
      </w:r>
      <w:r w:rsidRPr="00363A64">
        <w:tab/>
      </w:r>
      <w:r w:rsidR="00B977B5">
        <w:fldChar w:fldCharType="begin"/>
      </w:r>
      <w:r w:rsidR="00B977B5">
        <w:instrText xml:space="preserve"> REF  Criteria25 </w:instrText>
      </w:r>
      <w:r w:rsidR="00B977B5">
        <w:fldChar w:fldCharType="separate"/>
      </w:r>
      <w:sdt>
        <w:sdtPr>
          <w:alias w:val="Criteria 2.5"/>
          <w:tag w:val="Criteria 2.5"/>
          <w:id w:val="88282066"/>
          <w:lock w:val="sdtLocked"/>
          <w:placeholder>
            <w:docPart w:val="2221247D2B894FEBA3CF2A661A42CF4C"/>
          </w:placeholder>
        </w:sdtPr>
        <w:sdtEndPr/>
        <w:sdtContent>
          <w:r w:rsidR="00271896" w:rsidRPr="00363A64">
            <w:t>Determine the need for additional project resources and take action accordingly</w:t>
          </w:r>
        </w:sdtContent>
      </w:sdt>
      <w:r w:rsidR="00B977B5">
        <w:fldChar w:fldCharType="end"/>
      </w:r>
    </w:p>
    <w:p w:rsidR="008A7C19" w:rsidRPr="00363A64" w:rsidRDefault="008A7C19" w:rsidP="008A7C19">
      <w:pPr>
        <w:pStyle w:val="Heading3"/>
      </w:pPr>
      <w:r w:rsidRPr="00363A64">
        <w:t>Introduction</w:t>
      </w:r>
    </w:p>
    <w:p w:rsidR="00E84814" w:rsidRPr="00363A64" w:rsidRDefault="00E84814" w:rsidP="00E84814">
      <w:pPr>
        <w:pStyle w:val="BodyCopy"/>
        <w:rPr>
          <w:noProof w:val="0"/>
          <w:szCs w:val="24"/>
        </w:rPr>
      </w:pPr>
      <w:r w:rsidRPr="00363A64">
        <w:rPr>
          <w:noProof w:val="0"/>
          <w:szCs w:val="24"/>
        </w:rPr>
        <w:t>Resources underpin the achievement of every project regardless of its size or nature.</w:t>
      </w:r>
    </w:p>
    <w:p w:rsidR="008A7C19" w:rsidRPr="00363A64" w:rsidRDefault="00E84814" w:rsidP="008A7C19">
      <w:pPr>
        <w:pStyle w:val="BodyCopy"/>
        <w:rPr>
          <w:noProof w:val="0"/>
          <w:szCs w:val="24"/>
        </w:rPr>
      </w:pPr>
      <w:r w:rsidRPr="00363A64">
        <w:rPr>
          <w:noProof w:val="0"/>
          <w:szCs w:val="24"/>
        </w:rPr>
        <w:t>This section provides more information about resources</w:t>
      </w:r>
      <w:r w:rsidR="00E64D5F" w:rsidRPr="00363A64">
        <w:rPr>
          <w:noProof w:val="0"/>
          <w:szCs w:val="24"/>
        </w:rPr>
        <w:t>,</w:t>
      </w:r>
      <w:r w:rsidRPr="00363A64">
        <w:rPr>
          <w:noProof w:val="0"/>
          <w:szCs w:val="24"/>
        </w:rPr>
        <w:t xml:space="preserve"> </w:t>
      </w:r>
      <w:r w:rsidR="00AF3D2A" w:rsidRPr="00363A64">
        <w:rPr>
          <w:noProof w:val="0"/>
          <w:szCs w:val="24"/>
        </w:rPr>
        <w:t xml:space="preserve">discusses the need to determine the need for additional resources and </w:t>
      </w:r>
      <w:r w:rsidR="00E64D5F" w:rsidRPr="00363A64">
        <w:rPr>
          <w:noProof w:val="0"/>
          <w:szCs w:val="24"/>
        </w:rPr>
        <w:t>presents possible action to obtain extra resources.</w:t>
      </w:r>
    </w:p>
    <w:p w:rsidR="008A7C19" w:rsidRPr="00363A64" w:rsidRDefault="00AF3D2A" w:rsidP="008A7C19">
      <w:pPr>
        <w:pStyle w:val="Heading3"/>
      </w:pPr>
      <w:r w:rsidRPr="00363A64">
        <w:t>More information on resources</w:t>
      </w:r>
    </w:p>
    <w:p w:rsidR="00E84814" w:rsidRPr="00363A64" w:rsidRDefault="00E84814" w:rsidP="00E84814">
      <w:pPr>
        <w:pStyle w:val="BodyCopy"/>
        <w:rPr>
          <w:noProof w:val="0"/>
          <w:szCs w:val="24"/>
        </w:rPr>
      </w:pPr>
      <w:r w:rsidRPr="00363A64">
        <w:rPr>
          <w:noProof w:val="0"/>
          <w:szCs w:val="24"/>
        </w:rPr>
        <w:t>As a successful Project Manager you must be able to access sufficient resources to enable the attainment of the objectives, outcomes or deliverables for the project to be attained.</w:t>
      </w:r>
    </w:p>
    <w:p w:rsidR="00E64D5F" w:rsidRPr="00363A64" w:rsidRDefault="005256ED" w:rsidP="00E84814">
      <w:pPr>
        <w:pStyle w:val="BodyCopy"/>
        <w:rPr>
          <w:noProof w:val="0"/>
          <w:szCs w:val="24"/>
        </w:rPr>
      </w:pPr>
      <w:r w:rsidRPr="00363A64">
        <w:rPr>
          <w:szCs w:val="24"/>
          <w:lang w:eastAsia="en-AU"/>
        </w:rPr>
        <w:drawing>
          <wp:anchor distT="0" distB="0" distL="114300" distR="114300" simplePos="0" relativeHeight="251819008" behindDoc="0" locked="0" layoutInCell="1" allowOverlap="1">
            <wp:simplePos x="0" y="0"/>
            <wp:positionH relativeFrom="column">
              <wp:posOffset>3952875</wp:posOffset>
            </wp:positionH>
            <wp:positionV relativeFrom="paragraph">
              <wp:posOffset>60325</wp:posOffset>
            </wp:positionV>
            <wp:extent cx="1586230" cy="1573530"/>
            <wp:effectExtent l="19050" t="0" r="0" b="0"/>
            <wp:wrapSquare wrapText="bothSides"/>
            <wp:docPr id="107" name="Picture 106" descr="iStock_000002116286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116286Small.jpg"/>
                    <pic:cNvPicPr/>
                  </pic:nvPicPr>
                  <pic:blipFill>
                    <a:blip r:embed="rId136" cstate="print"/>
                    <a:stretch>
                      <a:fillRect/>
                    </a:stretch>
                  </pic:blipFill>
                  <pic:spPr>
                    <a:xfrm>
                      <a:off x="0" y="0"/>
                      <a:ext cx="1586230" cy="1573530"/>
                    </a:xfrm>
                    <a:prstGeom prst="rect">
                      <a:avLst/>
                    </a:prstGeom>
                  </pic:spPr>
                </pic:pic>
              </a:graphicData>
            </a:graphic>
          </wp:anchor>
        </w:drawing>
      </w:r>
      <w:r w:rsidR="00E64D5F" w:rsidRPr="00363A64">
        <w:rPr>
          <w:noProof w:val="0"/>
          <w:szCs w:val="24"/>
        </w:rPr>
        <w:t>This section shou</w:t>
      </w:r>
      <w:r w:rsidR="00E2785C" w:rsidRPr="00363A64">
        <w:rPr>
          <w:noProof w:val="0"/>
          <w:szCs w:val="24"/>
        </w:rPr>
        <w:t xml:space="preserve">ld be read in conjunction with </w:t>
      </w:r>
      <w:r w:rsidR="00E2785C" w:rsidRPr="00363A64">
        <w:rPr>
          <w:noProof w:val="0"/>
          <w:szCs w:val="24"/>
          <w:u w:val="single"/>
        </w:rPr>
        <w:t>S</w:t>
      </w:r>
      <w:r w:rsidR="00E64D5F" w:rsidRPr="00363A64">
        <w:rPr>
          <w:noProof w:val="0"/>
          <w:szCs w:val="24"/>
          <w:u w:val="single"/>
        </w:rPr>
        <w:t>ection 12</w:t>
      </w:r>
      <w:r w:rsidR="00E64D5F" w:rsidRPr="00363A64">
        <w:rPr>
          <w:noProof w:val="0"/>
          <w:szCs w:val="24"/>
        </w:rPr>
        <w:t>.</w:t>
      </w:r>
    </w:p>
    <w:p w:rsidR="009E6095" w:rsidRPr="00363A64" w:rsidRDefault="009E6095" w:rsidP="009E6095">
      <w:pPr>
        <w:pStyle w:val="BodyCopy"/>
        <w:rPr>
          <w:noProof w:val="0"/>
        </w:rPr>
      </w:pPr>
      <w:r w:rsidRPr="00363A64">
        <w:rPr>
          <w:noProof w:val="0"/>
        </w:rPr>
        <w:t>The resources involved are:</w:t>
      </w:r>
    </w:p>
    <w:p w:rsidR="00AF3D2A" w:rsidRPr="00363A64" w:rsidRDefault="009E6095" w:rsidP="00D456BC">
      <w:pPr>
        <w:pStyle w:val="Heading4"/>
      </w:pPr>
      <w:r w:rsidRPr="00363A64">
        <w:t xml:space="preserve">Human resources </w:t>
      </w:r>
    </w:p>
    <w:p w:rsidR="00AF3D2A" w:rsidRPr="00363A64" w:rsidRDefault="00AF3D2A" w:rsidP="00AF3D2A">
      <w:pPr>
        <w:pStyle w:val="BodyCopy"/>
        <w:rPr>
          <w:noProof w:val="0"/>
        </w:rPr>
      </w:pPr>
      <w:r w:rsidRPr="00363A64">
        <w:rPr>
          <w:noProof w:val="0"/>
        </w:rPr>
        <w:t xml:space="preserve">Human resources </w:t>
      </w:r>
      <w:r w:rsidR="009E6095" w:rsidRPr="00363A64">
        <w:rPr>
          <w:noProof w:val="0"/>
        </w:rPr>
        <w:t xml:space="preserve">include internal </w:t>
      </w:r>
      <w:r w:rsidRPr="00363A64">
        <w:rPr>
          <w:noProof w:val="0"/>
        </w:rPr>
        <w:t xml:space="preserve">venue </w:t>
      </w:r>
      <w:r w:rsidR="00E2785C" w:rsidRPr="00363A64">
        <w:rPr>
          <w:noProof w:val="0"/>
        </w:rPr>
        <w:t xml:space="preserve">staff and </w:t>
      </w:r>
      <w:r w:rsidR="009E6095" w:rsidRPr="00363A64">
        <w:rPr>
          <w:noProof w:val="0"/>
        </w:rPr>
        <w:t xml:space="preserve">team members who will be involved in the project. </w:t>
      </w:r>
    </w:p>
    <w:p w:rsidR="009E6095" w:rsidRPr="00363A64" w:rsidRDefault="009E6095" w:rsidP="00AF3D2A">
      <w:pPr>
        <w:pStyle w:val="BodyCopy"/>
        <w:rPr>
          <w:noProof w:val="0"/>
        </w:rPr>
      </w:pPr>
      <w:r w:rsidRPr="00363A64">
        <w:rPr>
          <w:noProof w:val="0"/>
        </w:rPr>
        <w:t>It includes</w:t>
      </w:r>
      <w:r w:rsidR="00E2785C" w:rsidRPr="00363A64">
        <w:rPr>
          <w:noProof w:val="0"/>
        </w:rPr>
        <w:t xml:space="preserve"> operational and administration</w:t>
      </w:r>
      <w:r w:rsidRPr="00363A64">
        <w:rPr>
          <w:noProof w:val="0"/>
        </w:rPr>
        <w:t xml:space="preserve"> staff and will, as appropriate, include full-time, part-time and casual staff as well as contractors (cleaners, securit</w:t>
      </w:r>
      <w:r w:rsidR="00E2785C" w:rsidRPr="00363A64">
        <w:rPr>
          <w:noProof w:val="0"/>
        </w:rPr>
        <w:t>y, kitchen) staff commonly use</w:t>
      </w:r>
      <w:r w:rsidRPr="00363A64">
        <w:rPr>
          <w:noProof w:val="0"/>
        </w:rPr>
        <w:t>d</w:t>
      </w:r>
      <w:r w:rsidR="009150FC" w:rsidRPr="00363A64">
        <w:rPr>
          <w:noProof w:val="0"/>
        </w:rPr>
        <w:t>.</w:t>
      </w:r>
    </w:p>
    <w:p w:rsidR="005275E1" w:rsidRPr="00363A64" w:rsidRDefault="009E6095" w:rsidP="00AF3D2A">
      <w:pPr>
        <w:pStyle w:val="BodyCopy"/>
        <w:rPr>
          <w:noProof w:val="0"/>
        </w:rPr>
      </w:pPr>
      <w:r w:rsidRPr="00363A64">
        <w:rPr>
          <w:noProof w:val="0"/>
        </w:rPr>
        <w:t>Some projects also require the engagement of staff on a project-based basis</w:t>
      </w:r>
      <w:r w:rsidR="005275E1" w:rsidRPr="00363A64">
        <w:rPr>
          <w:noProof w:val="0"/>
        </w:rPr>
        <w:t>.</w:t>
      </w:r>
    </w:p>
    <w:p w:rsidR="009E6095" w:rsidRPr="00363A64" w:rsidRDefault="005275E1" w:rsidP="00AF3D2A">
      <w:pPr>
        <w:pStyle w:val="BodyCopy"/>
        <w:rPr>
          <w:noProof w:val="0"/>
        </w:rPr>
      </w:pPr>
      <w:r w:rsidRPr="00363A64">
        <w:rPr>
          <w:noProof w:val="0"/>
        </w:rPr>
        <w:t xml:space="preserve">This means </w:t>
      </w:r>
      <w:r w:rsidR="009E6095" w:rsidRPr="00363A64">
        <w:rPr>
          <w:noProof w:val="0"/>
        </w:rPr>
        <w:t xml:space="preserve">they work for the duration of the project </w:t>
      </w:r>
      <w:r w:rsidRPr="00363A64">
        <w:rPr>
          <w:noProof w:val="0"/>
        </w:rPr>
        <w:t xml:space="preserve">– or nominated elements of it – and </w:t>
      </w:r>
      <w:r w:rsidR="009E6095" w:rsidRPr="00363A64">
        <w:rPr>
          <w:noProof w:val="0"/>
        </w:rPr>
        <w:t>are then discharged.</w:t>
      </w:r>
    </w:p>
    <w:p w:rsidR="009E6095" w:rsidRPr="00363A64" w:rsidRDefault="005275E1" w:rsidP="00AF3D2A">
      <w:pPr>
        <w:pStyle w:val="BodyCopy"/>
        <w:rPr>
          <w:noProof w:val="0"/>
        </w:rPr>
      </w:pPr>
      <w:r w:rsidRPr="00363A64">
        <w:rPr>
          <w:noProof w:val="0"/>
        </w:rPr>
        <w:t xml:space="preserve">You </w:t>
      </w:r>
      <w:r w:rsidR="009E6095" w:rsidRPr="00363A64">
        <w:rPr>
          <w:noProof w:val="0"/>
        </w:rPr>
        <w:t>should seek to ‘blend’ the staff use</w:t>
      </w:r>
      <w:r w:rsidRPr="00363A64">
        <w:rPr>
          <w:noProof w:val="0"/>
        </w:rPr>
        <w:t>d</w:t>
      </w:r>
      <w:r w:rsidR="009E6095" w:rsidRPr="00363A64">
        <w:rPr>
          <w:noProof w:val="0"/>
        </w:rPr>
        <w:t xml:space="preserve"> on projects in terms of:</w:t>
      </w:r>
    </w:p>
    <w:p w:rsidR="005256ED" w:rsidRPr="00363A64" w:rsidRDefault="009E6095" w:rsidP="000B01A9">
      <w:pPr>
        <w:pStyle w:val="Bullet1"/>
        <w:numPr>
          <w:ilvl w:val="0"/>
          <w:numId w:val="31"/>
        </w:numPr>
      </w:pPr>
      <w:r w:rsidRPr="00363A64">
        <w:t>Experience and inexperience – experience brings expertise</w:t>
      </w:r>
      <w:r w:rsidR="005275E1" w:rsidRPr="00363A64">
        <w:t>.</w:t>
      </w:r>
      <w:r w:rsidR="00647171" w:rsidRPr="00363A64">
        <w:t xml:space="preserve"> </w:t>
      </w:r>
      <w:r w:rsidR="005275E1" w:rsidRPr="00363A64">
        <w:t xml:space="preserve">You should look to </w:t>
      </w:r>
      <w:r w:rsidRPr="00363A64">
        <w:t>includ</w:t>
      </w:r>
      <w:r w:rsidR="005275E1" w:rsidRPr="00363A64">
        <w:t>e</w:t>
      </w:r>
      <w:r w:rsidRPr="00363A64">
        <w:t xml:space="preserve"> inexperienced staff </w:t>
      </w:r>
      <w:r w:rsidR="005275E1" w:rsidRPr="00363A64">
        <w:t xml:space="preserve">so the venue </w:t>
      </w:r>
      <w:r w:rsidRPr="00363A64">
        <w:t xml:space="preserve">cultivates </w:t>
      </w:r>
      <w:r w:rsidR="005275E1" w:rsidRPr="00363A64">
        <w:t xml:space="preserve">employees with </w:t>
      </w:r>
      <w:r w:rsidRPr="00363A64">
        <w:t>experience for future use</w:t>
      </w:r>
      <w:r w:rsidR="005256ED" w:rsidRPr="00363A64">
        <w:br w:type="page"/>
      </w:r>
    </w:p>
    <w:p w:rsidR="009E6095" w:rsidRPr="00363A64" w:rsidRDefault="009E6095" w:rsidP="000B01A9">
      <w:pPr>
        <w:pStyle w:val="Bullet1"/>
        <w:numPr>
          <w:ilvl w:val="0"/>
          <w:numId w:val="31"/>
        </w:numPr>
      </w:pPr>
      <w:r w:rsidRPr="00363A64">
        <w:lastRenderedPageBreak/>
        <w:t>Ages, gend</w:t>
      </w:r>
      <w:r w:rsidR="00E2785C" w:rsidRPr="00363A64">
        <w:t>er and other characteristics. T</w:t>
      </w:r>
      <w:r w:rsidRPr="00363A64">
        <w:t>his blend automatically introduces a variety of thinking into the project</w:t>
      </w:r>
      <w:r w:rsidR="005275E1" w:rsidRPr="00363A64">
        <w:t xml:space="preserve"> and demonstrates your respect of diversity in the workplace</w:t>
      </w:r>
    </w:p>
    <w:p w:rsidR="009E6095" w:rsidRPr="00363A64" w:rsidRDefault="009E6095" w:rsidP="000B01A9">
      <w:pPr>
        <w:pStyle w:val="Bullet1"/>
        <w:numPr>
          <w:ilvl w:val="0"/>
          <w:numId w:val="31"/>
        </w:numPr>
      </w:pPr>
      <w:r w:rsidRPr="00363A64">
        <w:t xml:space="preserve">Representatives from </w:t>
      </w:r>
      <w:r w:rsidR="005275E1" w:rsidRPr="00363A64">
        <w:t xml:space="preserve">as many </w:t>
      </w:r>
      <w:r w:rsidR="00E2785C" w:rsidRPr="00363A64">
        <w:t xml:space="preserve">departments and </w:t>
      </w:r>
      <w:r w:rsidRPr="00363A64">
        <w:t xml:space="preserve">areas within the </w:t>
      </w:r>
      <w:r w:rsidR="005275E1" w:rsidRPr="00363A64">
        <w:t xml:space="preserve">venue as realistically possible </w:t>
      </w:r>
      <w:r w:rsidRPr="00363A64">
        <w:t>to facilitate inter-departmental cooperation and communication</w:t>
      </w:r>
      <w:r w:rsidR="009150FC" w:rsidRPr="00363A64">
        <w:t>.</w:t>
      </w:r>
    </w:p>
    <w:p w:rsidR="00E64D5F" w:rsidRPr="00363A64" w:rsidRDefault="005256ED" w:rsidP="00D456BC">
      <w:pPr>
        <w:pStyle w:val="Heading4"/>
      </w:pPr>
      <w:r w:rsidRPr="00363A64">
        <w:rPr>
          <w:noProof/>
        </w:rPr>
        <w:drawing>
          <wp:anchor distT="0" distB="0" distL="114300" distR="114300" simplePos="0" relativeHeight="251820032" behindDoc="0" locked="0" layoutInCell="1" allowOverlap="1">
            <wp:simplePos x="0" y="0"/>
            <wp:positionH relativeFrom="column">
              <wp:posOffset>3925570</wp:posOffset>
            </wp:positionH>
            <wp:positionV relativeFrom="paragraph">
              <wp:posOffset>203835</wp:posOffset>
            </wp:positionV>
            <wp:extent cx="1616710" cy="1647825"/>
            <wp:effectExtent l="19050" t="0" r="2540" b="0"/>
            <wp:wrapSquare wrapText="bothSides"/>
            <wp:docPr id="108" name="Picture 107" descr="MC90042920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29205.WMF"/>
                    <pic:cNvPicPr/>
                  </pic:nvPicPr>
                  <pic:blipFill>
                    <a:blip r:embed="rId60" cstate="print"/>
                    <a:stretch>
                      <a:fillRect/>
                    </a:stretch>
                  </pic:blipFill>
                  <pic:spPr>
                    <a:xfrm>
                      <a:off x="0" y="0"/>
                      <a:ext cx="1616710" cy="1647825"/>
                    </a:xfrm>
                    <a:prstGeom prst="rect">
                      <a:avLst/>
                    </a:prstGeom>
                  </pic:spPr>
                </pic:pic>
              </a:graphicData>
            </a:graphic>
          </wp:anchor>
        </w:drawing>
      </w:r>
      <w:r w:rsidR="009E6095" w:rsidRPr="00363A64">
        <w:t xml:space="preserve">Financial resources </w:t>
      </w:r>
    </w:p>
    <w:p w:rsidR="009E6095" w:rsidRPr="00363A64" w:rsidRDefault="00E64D5F" w:rsidP="00E64D5F">
      <w:pPr>
        <w:pStyle w:val="BodyCopy"/>
        <w:rPr>
          <w:noProof w:val="0"/>
        </w:rPr>
      </w:pPr>
      <w:r w:rsidRPr="00363A64">
        <w:rPr>
          <w:noProof w:val="0"/>
        </w:rPr>
        <w:t xml:space="preserve">Financial resources are </w:t>
      </w:r>
      <w:r w:rsidR="009E6095" w:rsidRPr="00363A64">
        <w:rPr>
          <w:noProof w:val="0"/>
        </w:rPr>
        <w:t>the funding to enable the project.</w:t>
      </w:r>
    </w:p>
    <w:p w:rsidR="009E6095" w:rsidRPr="00363A64" w:rsidRDefault="009E6095" w:rsidP="00E64D5F">
      <w:pPr>
        <w:pStyle w:val="BodyCopy"/>
        <w:rPr>
          <w:noProof w:val="0"/>
        </w:rPr>
      </w:pPr>
      <w:r w:rsidRPr="00363A64">
        <w:rPr>
          <w:noProof w:val="0"/>
        </w:rPr>
        <w:t>Funds may be obtained from:</w:t>
      </w:r>
    </w:p>
    <w:p w:rsidR="009E6095" w:rsidRPr="00363A64" w:rsidRDefault="009E6095" w:rsidP="000B01A9">
      <w:pPr>
        <w:pStyle w:val="Bullet1"/>
        <w:numPr>
          <w:ilvl w:val="0"/>
          <w:numId w:val="31"/>
        </w:numPr>
      </w:pPr>
      <w:r w:rsidRPr="00363A64">
        <w:t xml:space="preserve">Money the </w:t>
      </w:r>
      <w:r w:rsidR="00E64D5F" w:rsidRPr="00363A64">
        <w:t xml:space="preserve">venue </w:t>
      </w:r>
      <w:r w:rsidRPr="00363A64">
        <w:t>has on deposit with banks</w:t>
      </w:r>
      <w:r w:rsidR="00E64D5F" w:rsidRPr="00363A64">
        <w:t xml:space="preserve"> or in</w:t>
      </w:r>
      <w:r w:rsidRPr="00363A64">
        <w:t xml:space="preserve"> investments </w:t>
      </w:r>
    </w:p>
    <w:p w:rsidR="009E6095" w:rsidRPr="00363A64" w:rsidRDefault="009E6095" w:rsidP="000B01A9">
      <w:pPr>
        <w:pStyle w:val="Bullet1"/>
        <w:numPr>
          <w:ilvl w:val="0"/>
          <w:numId w:val="31"/>
        </w:numPr>
      </w:pPr>
      <w:r w:rsidRPr="00363A64">
        <w:t>Loans from financial institutions</w:t>
      </w:r>
    </w:p>
    <w:p w:rsidR="009E6095" w:rsidRPr="00363A64" w:rsidRDefault="009E6095" w:rsidP="000B01A9">
      <w:pPr>
        <w:pStyle w:val="Bullet1"/>
        <w:numPr>
          <w:ilvl w:val="0"/>
          <w:numId w:val="31"/>
        </w:numPr>
      </w:pPr>
      <w:r w:rsidRPr="00363A64">
        <w:t xml:space="preserve">Loans from </w:t>
      </w:r>
      <w:r w:rsidR="00E64D5F" w:rsidRPr="00363A64">
        <w:t>owners or joint-venture partners</w:t>
      </w:r>
    </w:p>
    <w:p w:rsidR="00E64D5F" w:rsidRPr="00363A64" w:rsidRDefault="009E6095" w:rsidP="000B01A9">
      <w:pPr>
        <w:pStyle w:val="Bullet1"/>
        <w:numPr>
          <w:ilvl w:val="0"/>
          <w:numId w:val="31"/>
        </w:numPr>
      </w:pPr>
      <w:r w:rsidRPr="00363A64">
        <w:t xml:space="preserve">Grants from </w:t>
      </w:r>
      <w:r w:rsidR="00E64D5F" w:rsidRPr="00363A64">
        <w:t xml:space="preserve">government </w:t>
      </w:r>
      <w:r w:rsidRPr="00363A64">
        <w:t>bodies, agencies</w:t>
      </w:r>
      <w:r w:rsidR="00E64D5F" w:rsidRPr="00363A64">
        <w:t xml:space="preserve"> and/or</w:t>
      </w:r>
      <w:r w:rsidRPr="00363A64">
        <w:t xml:space="preserve"> authorities</w:t>
      </w:r>
    </w:p>
    <w:p w:rsidR="00E64D5F" w:rsidRPr="00363A64" w:rsidRDefault="00E64D5F" w:rsidP="000B01A9">
      <w:pPr>
        <w:pStyle w:val="Bullet1"/>
        <w:numPr>
          <w:ilvl w:val="0"/>
          <w:numId w:val="31"/>
        </w:numPr>
      </w:pPr>
      <w:r w:rsidRPr="00363A64">
        <w:t>Selling old items no longer required by the venue as a result of upgrades, refurbishments or new equipment and systems</w:t>
      </w:r>
    </w:p>
    <w:p w:rsidR="009E6095" w:rsidRPr="00363A64" w:rsidRDefault="00E64D5F" w:rsidP="000B01A9">
      <w:pPr>
        <w:pStyle w:val="Bullet1"/>
        <w:numPr>
          <w:ilvl w:val="0"/>
          <w:numId w:val="31"/>
        </w:numPr>
      </w:pPr>
      <w:r w:rsidRPr="00363A64">
        <w:t>Revenue gen</w:t>
      </w:r>
      <w:r w:rsidR="00E2785C" w:rsidRPr="00363A64">
        <w:t xml:space="preserve">erated as part of the project </w:t>
      </w:r>
      <w:r w:rsidRPr="00363A64">
        <w:t>where the project entails direct selling activities which earn income</w:t>
      </w:r>
      <w:r w:rsidR="009E6095" w:rsidRPr="00363A64">
        <w:t>.</w:t>
      </w:r>
    </w:p>
    <w:p w:rsidR="00E64D5F" w:rsidRPr="00363A64" w:rsidRDefault="00E64D5F" w:rsidP="00D456BC">
      <w:pPr>
        <w:pStyle w:val="BodyCopy"/>
        <w:rPr>
          <w:noProof w:val="0"/>
        </w:rPr>
      </w:pPr>
      <w:r w:rsidRPr="00363A64">
        <w:rPr>
          <w:noProof w:val="0"/>
        </w:rPr>
        <w:t>The financial resources form the basis of the budget</w:t>
      </w:r>
      <w:r w:rsidR="00E2785C" w:rsidRPr="00363A64">
        <w:rPr>
          <w:noProof w:val="0"/>
        </w:rPr>
        <w:t xml:space="preserve"> or budget</w:t>
      </w:r>
      <w:r w:rsidRPr="00363A64">
        <w:rPr>
          <w:noProof w:val="0"/>
        </w:rPr>
        <w:t>s established for the project.</w:t>
      </w:r>
    </w:p>
    <w:p w:rsidR="00E64D5F" w:rsidRPr="00363A64" w:rsidRDefault="00E64D5F" w:rsidP="00D456BC">
      <w:pPr>
        <w:pStyle w:val="BodyCopy"/>
        <w:rPr>
          <w:noProof w:val="0"/>
        </w:rPr>
      </w:pPr>
      <w:r w:rsidRPr="00363A64">
        <w:rPr>
          <w:noProof w:val="0"/>
        </w:rPr>
        <w:t>Budgets will be created for:</w:t>
      </w:r>
    </w:p>
    <w:p w:rsidR="00E64D5F" w:rsidRPr="00363A64" w:rsidRDefault="00E64D5F" w:rsidP="000B01A9">
      <w:pPr>
        <w:pStyle w:val="Bullet1"/>
        <w:numPr>
          <w:ilvl w:val="0"/>
          <w:numId w:val="31"/>
        </w:numPr>
      </w:pPr>
      <w:r w:rsidRPr="00363A64">
        <w:t xml:space="preserve"> Expenses/costs</w:t>
      </w:r>
    </w:p>
    <w:p w:rsidR="00E64D5F" w:rsidRPr="00363A64" w:rsidRDefault="00E2785C" w:rsidP="000B01A9">
      <w:pPr>
        <w:pStyle w:val="Bullet1"/>
        <w:numPr>
          <w:ilvl w:val="0"/>
          <w:numId w:val="31"/>
        </w:numPr>
      </w:pPr>
      <w:r w:rsidRPr="00363A64">
        <w:t xml:space="preserve">Revenue/sales – where and </w:t>
      </w:r>
      <w:r w:rsidR="00E64D5F" w:rsidRPr="00363A64">
        <w:t>if applicable to the project.</w:t>
      </w:r>
    </w:p>
    <w:p w:rsidR="00E64D5F" w:rsidRPr="00363A64" w:rsidRDefault="009E6095" w:rsidP="00D456BC">
      <w:pPr>
        <w:pStyle w:val="Heading4"/>
      </w:pPr>
      <w:r w:rsidRPr="00363A64">
        <w:t xml:space="preserve">Physical resources </w:t>
      </w:r>
    </w:p>
    <w:p w:rsidR="009E6095" w:rsidRPr="00363A64" w:rsidRDefault="00E64D5F" w:rsidP="00D456BC">
      <w:pPr>
        <w:pStyle w:val="BodyCopy"/>
        <w:rPr>
          <w:noProof w:val="0"/>
        </w:rPr>
      </w:pPr>
      <w:r w:rsidRPr="00363A64">
        <w:rPr>
          <w:noProof w:val="0"/>
        </w:rPr>
        <w:t xml:space="preserve">These are </w:t>
      </w:r>
      <w:r w:rsidR="009E6095" w:rsidRPr="00363A64">
        <w:rPr>
          <w:noProof w:val="0"/>
        </w:rPr>
        <w:t xml:space="preserve">the items required to support </w:t>
      </w:r>
      <w:r w:rsidRPr="00363A64">
        <w:rPr>
          <w:noProof w:val="0"/>
        </w:rPr>
        <w:t>or enable required work/</w:t>
      </w:r>
      <w:r w:rsidR="009E6095" w:rsidRPr="00363A64">
        <w:rPr>
          <w:noProof w:val="0"/>
        </w:rPr>
        <w:t xml:space="preserve">activities identified in the </w:t>
      </w:r>
      <w:r w:rsidRPr="00363A64">
        <w:rPr>
          <w:noProof w:val="0"/>
        </w:rPr>
        <w:t>p</w:t>
      </w:r>
      <w:r w:rsidR="009E6095" w:rsidRPr="00363A64">
        <w:rPr>
          <w:noProof w:val="0"/>
        </w:rPr>
        <w:t xml:space="preserve">roject </w:t>
      </w:r>
      <w:r w:rsidRPr="00363A64">
        <w:rPr>
          <w:noProof w:val="0"/>
        </w:rPr>
        <w:t>management p</w:t>
      </w:r>
      <w:r w:rsidR="009E6095" w:rsidRPr="00363A64">
        <w:rPr>
          <w:noProof w:val="0"/>
        </w:rPr>
        <w:t>lan.</w:t>
      </w:r>
    </w:p>
    <w:p w:rsidR="00E64D5F" w:rsidRPr="00363A64" w:rsidRDefault="009E6095" w:rsidP="00D456BC">
      <w:pPr>
        <w:pStyle w:val="BodyCopy"/>
        <w:rPr>
          <w:noProof w:val="0"/>
        </w:rPr>
      </w:pPr>
      <w:r w:rsidRPr="00363A64">
        <w:rPr>
          <w:noProof w:val="0"/>
        </w:rPr>
        <w:t xml:space="preserve">These may be existing items the </w:t>
      </w:r>
      <w:r w:rsidR="00E64D5F" w:rsidRPr="00363A64">
        <w:rPr>
          <w:noProof w:val="0"/>
        </w:rPr>
        <w:t xml:space="preserve">venue already </w:t>
      </w:r>
      <w:r w:rsidRPr="00363A64">
        <w:rPr>
          <w:noProof w:val="0"/>
        </w:rPr>
        <w:t xml:space="preserve">owns, or items </w:t>
      </w:r>
      <w:r w:rsidR="00E64D5F" w:rsidRPr="00363A64">
        <w:rPr>
          <w:noProof w:val="0"/>
        </w:rPr>
        <w:t>you know you will have to:</w:t>
      </w:r>
    </w:p>
    <w:p w:rsidR="00E64D5F" w:rsidRPr="00363A64" w:rsidRDefault="00E64D5F" w:rsidP="000B01A9">
      <w:pPr>
        <w:pStyle w:val="Bullet1"/>
        <w:numPr>
          <w:ilvl w:val="0"/>
          <w:numId w:val="31"/>
        </w:numPr>
      </w:pPr>
      <w:r w:rsidRPr="00363A64">
        <w:t>Purchase</w:t>
      </w:r>
    </w:p>
    <w:p w:rsidR="00E64D5F" w:rsidRPr="00363A64" w:rsidRDefault="00E64D5F" w:rsidP="000B01A9">
      <w:pPr>
        <w:pStyle w:val="Bullet1"/>
        <w:numPr>
          <w:ilvl w:val="0"/>
          <w:numId w:val="31"/>
        </w:numPr>
      </w:pPr>
      <w:r w:rsidRPr="00363A64">
        <w:t>B</w:t>
      </w:r>
      <w:r w:rsidR="009E6095" w:rsidRPr="00363A64">
        <w:t xml:space="preserve">orrow </w:t>
      </w:r>
    </w:p>
    <w:p w:rsidR="00E64D5F" w:rsidRPr="00363A64" w:rsidRDefault="00E64D5F" w:rsidP="000B01A9">
      <w:pPr>
        <w:pStyle w:val="Bullet1"/>
        <w:numPr>
          <w:ilvl w:val="0"/>
          <w:numId w:val="31"/>
        </w:numPr>
      </w:pPr>
      <w:r w:rsidRPr="00363A64">
        <w:t>A</w:t>
      </w:r>
      <w:r w:rsidR="009E6095" w:rsidRPr="00363A64">
        <w:t xml:space="preserve">ccess </w:t>
      </w:r>
    </w:p>
    <w:p w:rsidR="00E64D5F" w:rsidRPr="00363A64" w:rsidRDefault="00E64D5F" w:rsidP="000B01A9">
      <w:pPr>
        <w:pStyle w:val="Bullet1"/>
        <w:numPr>
          <w:ilvl w:val="0"/>
          <w:numId w:val="31"/>
        </w:numPr>
      </w:pPr>
      <w:r w:rsidRPr="00363A64">
        <w:t>L</w:t>
      </w:r>
      <w:r w:rsidR="009E6095" w:rsidRPr="00363A64">
        <w:t xml:space="preserve">ease </w:t>
      </w:r>
    </w:p>
    <w:p w:rsidR="00EB32FD" w:rsidRPr="00363A64" w:rsidRDefault="00E64D5F" w:rsidP="00E64D5F">
      <w:pPr>
        <w:pStyle w:val="Bullet1"/>
        <w:numPr>
          <w:ilvl w:val="0"/>
          <w:numId w:val="31"/>
        </w:numPr>
      </w:pPr>
      <w:r w:rsidRPr="00363A64">
        <w:t>H</w:t>
      </w:r>
      <w:r w:rsidR="009E6095" w:rsidRPr="00363A64">
        <w:t>ire.</w:t>
      </w:r>
    </w:p>
    <w:p w:rsidR="00E64D5F" w:rsidRPr="00363A64" w:rsidRDefault="00E64D5F" w:rsidP="00EB32FD">
      <w:pPr>
        <w:pStyle w:val="BodyCopy"/>
        <w:rPr>
          <w:noProof w:val="0"/>
        </w:rPr>
      </w:pPr>
      <w:r w:rsidRPr="00363A64">
        <w:rPr>
          <w:noProof w:val="0"/>
        </w:rPr>
        <w:t>When identifying physical resources you need to identify:</w:t>
      </w:r>
    </w:p>
    <w:p w:rsidR="00E64D5F" w:rsidRPr="00363A64" w:rsidRDefault="00E64D5F" w:rsidP="000B01A9">
      <w:pPr>
        <w:pStyle w:val="Bullet1"/>
        <w:numPr>
          <w:ilvl w:val="0"/>
          <w:numId w:val="31"/>
        </w:numPr>
      </w:pPr>
      <w:r w:rsidRPr="00363A64">
        <w:t>What is required</w:t>
      </w:r>
    </w:p>
    <w:p w:rsidR="00E64D5F" w:rsidRPr="00363A64" w:rsidRDefault="00E64D5F" w:rsidP="000B01A9">
      <w:pPr>
        <w:pStyle w:val="Bullet1"/>
        <w:numPr>
          <w:ilvl w:val="0"/>
          <w:numId w:val="31"/>
        </w:numPr>
      </w:pPr>
      <w:r w:rsidRPr="00363A64">
        <w:t>Quantity, numbers or amount of each required</w:t>
      </w:r>
    </w:p>
    <w:p w:rsidR="00E64D5F" w:rsidRPr="00363A64" w:rsidRDefault="00E64D5F" w:rsidP="000B01A9">
      <w:pPr>
        <w:pStyle w:val="Bullet1"/>
        <w:numPr>
          <w:ilvl w:val="0"/>
          <w:numId w:val="31"/>
        </w:numPr>
      </w:pPr>
      <w:r w:rsidRPr="00363A64">
        <w:t>When they are needed</w:t>
      </w:r>
    </w:p>
    <w:p w:rsidR="00E64D5F" w:rsidRPr="00363A64" w:rsidRDefault="00E2785C" w:rsidP="000B01A9">
      <w:pPr>
        <w:pStyle w:val="Bullet1"/>
        <w:numPr>
          <w:ilvl w:val="0"/>
          <w:numId w:val="31"/>
        </w:numPr>
      </w:pPr>
      <w:r w:rsidRPr="00363A64">
        <w:t xml:space="preserve">Where they </w:t>
      </w:r>
      <w:r w:rsidR="00E64D5F" w:rsidRPr="00363A64">
        <w:t>can be obtained</w:t>
      </w:r>
    </w:p>
    <w:p w:rsidR="005256ED" w:rsidRPr="00363A64" w:rsidRDefault="00E64D5F" w:rsidP="000B01A9">
      <w:pPr>
        <w:pStyle w:val="Bullet1"/>
        <w:numPr>
          <w:ilvl w:val="0"/>
          <w:numId w:val="31"/>
        </w:numPr>
      </w:pPr>
      <w:r w:rsidRPr="00363A64">
        <w:t>Cost involved in obtaining them.</w:t>
      </w:r>
      <w:r w:rsidR="005256ED" w:rsidRPr="00363A64">
        <w:br w:type="page"/>
      </w:r>
    </w:p>
    <w:p w:rsidR="009E6095" w:rsidRPr="00363A64" w:rsidRDefault="005256ED" w:rsidP="00E64D5F">
      <w:pPr>
        <w:pStyle w:val="Heading3"/>
      </w:pPr>
      <w:r w:rsidRPr="00363A64">
        <w:rPr>
          <w:noProof/>
        </w:rPr>
        <w:lastRenderedPageBreak/>
        <w:drawing>
          <wp:anchor distT="0" distB="0" distL="114300" distR="114300" simplePos="0" relativeHeight="251821056" behindDoc="0" locked="0" layoutInCell="1" allowOverlap="1">
            <wp:simplePos x="0" y="0"/>
            <wp:positionH relativeFrom="column">
              <wp:posOffset>3538220</wp:posOffset>
            </wp:positionH>
            <wp:positionV relativeFrom="paragraph">
              <wp:posOffset>192405</wp:posOffset>
            </wp:positionV>
            <wp:extent cx="2000885" cy="1339215"/>
            <wp:effectExtent l="19050" t="0" r="0" b="0"/>
            <wp:wrapSquare wrapText="bothSides"/>
            <wp:docPr id="109" name="Picture 108" descr="MP900442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79.JPG"/>
                    <pic:cNvPicPr/>
                  </pic:nvPicPr>
                  <pic:blipFill>
                    <a:blip r:embed="rId137" cstate="print"/>
                    <a:stretch>
                      <a:fillRect/>
                    </a:stretch>
                  </pic:blipFill>
                  <pic:spPr>
                    <a:xfrm>
                      <a:off x="0" y="0"/>
                      <a:ext cx="2000885" cy="1339215"/>
                    </a:xfrm>
                    <a:prstGeom prst="rect">
                      <a:avLst/>
                    </a:prstGeom>
                  </pic:spPr>
                </pic:pic>
              </a:graphicData>
            </a:graphic>
          </wp:anchor>
        </w:drawing>
      </w:r>
      <w:r w:rsidR="009E6095" w:rsidRPr="00363A64">
        <w:t>Time</w:t>
      </w:r>
    </w:p>
    <w:p w:rsidR="00E64D5F" w:rsidRPr="00363A64" w:rsidRDefault="00E64D5F" w:rsidP="00956E9B">
      <w:pPr>
        <w:pStyle w:val="BodyCopy"/>
        <w:rPr>
          <w:noProof w:val="0"/>
          <w:szCs w:val="22"/>
        </w:rPr>
      </w:pPr>
      <w:r w:rsidRPr="00363A64">
        <w:rPr>
          <w:noProof w:val="0"/>
          <w:szCs w:val="22"/>
        </w:rPr>
        <w:t>The importance of time has already been identified in relation to</w:t>
      </w:r>
      <w:r w:rsidR="00956E9B" w:rsidRPr="00363A64">
        <w:rPr>
          <w:noProof w:val="0"/>
          <w:szCs w:val="22"/>
        </w:rPr>
        <w:t xml:space="preserve"> </w:t>
      </w:r>
      <w:r w:rsidRPr="00363A64">
        <w:rPr>
          <w:noProof w:val="0"/>
          <w:szCs w:val="22"/>
        </w:rPr>
        <w:t>projects but it merits another discussion.</w:t>
      </w:r>
    </w:p>
    <w:p w:rsidR="009E6095" w:rsidRPr="00363A64" w:rsidRDefault="00956E9B" w:rsidP="00956E9B">
      <w:pPr>
        <w:pStyle w:val="BodyCopy"/>
        <w:rPr>
          <w:noProof w:val="0"/>
          <w:szCs w:val="22"/>
        </w:rPr>
      </w:pPr>
      <w:r w:rsidRPr="00363A64">
        <w:rPr>
          <w:noProof w:val="0"/>
          <w:szCs w:val="22"/>
        </w:rPr>
        <w:t>You MUST understand ‘</w:t>
      </w:r>
      <w:r w:rsidR="009E6095" w:rsidRPr="00363A64">
        <w:rPr>
          <w:noProof w:val="0"/>
          <w:szCs w:val="22"/>
        </w:rPr>
        <w:t>time</w:t>
      </w:r>
      <w:r w:rsidRPr="00363A64">
        <w:rPr>
          <w:noProof w:val="0"/>
          <w:szCs w:val="22"/>
        </w:rPr>
        <w:t>’</w:t>
      </w:r>
      <w:r w:rsidR="009E6095" w:rsidRPr="00363A64">
        <w:rPr>
          <w:noProof w:val="0"/>
          <w:szCs w:val="22"/>
        </w:rPr>
        <w:t xml:space="preserve"> is a vital </w:t>
      </w:r>
      <w:r w:rsidRPr="00363A64">
        <w:rPr>
          <w:noProof w:val="0"/>
          <w:szCs w:val="22"/>
        </w:rPr>
        <w:t xml:space="preserve">ingredient </w:t>
      </w:r>
      <w:r w:rsidR="009E6095" w:rsidRPr="00363A64">
        <w:rPr>
          <w:noProof w:val="0"/>
          <w:szCs w:val="22"/>
        </w:rPr>
        <w:t>for all projects.</w:t>
      </w:r>
    </w:p>
    <w:p w:rsidR="00956E9B" w:rsidRPr="00363A64" w:rsidRDefault="00956E9B" w:rsidP="00956E9B">
      <w:pPr>
        <w:pStyle w:val="BodyCopy"/>
        <w:rPr>
          <w:noProof w:val="0"/>
          <w:szCs w:val="22"/>
        </w:rPr>
      </w:pPr>
      <w:r w:rsidRPr="00363A64">
        <w:rPr>
          <w:noProof w:val="0"/>
          <w:szCs w:val="22"/>
        </w:rPr>
        <w:t>It is a resource in its own right.</w:t>
      </w:r>
    </w:p>
    <w:p w:rsidR="009E6095" w:rsidRPr="00363A64" w:rsidRDefault="009E6095" w:rsidP="00956E9B">
      <w:pPr>
        <w:pStyle w:val="BodyCopy"/>
        <w:rPr>
          <w:noProof w:val="0"/>
          <w:szCs w:val="22"/>
        </w:rPr>
      </w:pPr>
      <w:r w:rsidRPr="00363A64">
        <w:rPr>
          <w:noProof w:val="0"/>
          <w:szCs w:val="22"/>
        </w:rPr>
        <w:t>Time is the ‘fourth resource’ for project management.</w:t>
      </w:r>
    </w:p>
    <w:p w:rsidR="009E6095" w:rsidRPr="00363A64" w:rsidRDefault="009E6095" w:rsidP="00956E9B">
      <w:pPr>
        <w:pStyle w:val="BodyCopy"/>
        <w:rPr>
          <w:noProof w:val="0"/>
          <w:szCs w:val="22"/>
        </w:rPr>
      </w:pPr>
      <w:r w:rsidRPr="00363A64">
        <w:rPr>
          <w:noProof w:val="0"/>
          <w:szCs w:val="22"/>
        </w:rPr>
        <w:t xml:space="preserve">When negotiating </w:t>
      </w:r>
      <w:r w:rsidR="00956E9B" w:rsidRPr="00363A64">
        <w:rPr>
          <w:noProof w:val="0"/>
          <w:szCs w:val="22"/>
        </w:rPr>
        <w:t xml:space="preserve">with management </w:t>
      </w:r>
      <w:r w:rsidRPr="00363A64">
        <w:rPr>
          <w:noProof w:val="0"/>
          <w:szCs w:val="22"/>
        </w:rPr>
        <w:t xml:space="preserve">regarding </w:t>
      </w:r>
      <w:r w:rsidR="00956E9B" w:rsidRPr="00363A64">
        <w:rPr>
          <w:noProof w:val="0"/>
          <w:szCs w:val="22"/>
        </w:rPr>
        <w:t xml:space="preserve">a </w:t>
      </w:r>
      <w:r w:rsidRPr="00363A64">
        <w:rPr>
          <w:noProof w:val="0"/>
          <w:szCs w:val="22"/>
        </w:rPr>
        <w:t xml:space="preserve">project it is critical to include discussion about the amount of time you will be given to discharge your responsibilities. </w:t>
      </w:r>
    </w:p>
    <w:p w:rsidR="009E6095" w:rsidRPr="00363A64" w:rsidRDefault="009E6095" w:rsidP="00956E9B">
      <w:pPr>
        <w:pStyle w:val="BodyCopy"/>
        <w:rPr>
          <w:noProof w:val="0"/>
          <w:szCs w:val="22"/>
        </w:rPr>
      </w:pPr>
      <w:r w:rsidRPr="00363A64">
        <w:rPr>
          <w:noProof w:val="0"/>
          <w:szCs w:val="22"/>
        </w:rPr>
        <w:t>Planning and project-related work occupies hours and hours for every project (r</w:t>
      </w:r>
      <w:r w:rsidR="00E2785C" w:rsidRPr="00363A64">
        <w:rPr>
          <w:noProof w:val="0"/>
          <w:szCs w:val="22"/>
        </w:rPr>
        <w:t xml:space="preserve">esearch, forecasting, meetings </w:t>
      </w:r>
      <w:r w:rsidRPr="00363A64">
        <w:rPr>
          <w:noProof w:val="0"/>
          <w:szCs w:val="22"/>
        </w:rPr>
        <w:t>with internal and external stakeholders, preparing for meetings, planning, oversight, supervision, monitoring activities, taking corrective action, report writing</w:t>
      </w:r>
      <w:r w:rsidR="00956E9B" w:rsidRPr="00363A64">
        <w:rPr>
          <w:noProof w:val="0"/>
          <w:szCs w:val="22"/>
        </w:rPr>
        <w:t>, evaluation</w:t>
      </w:r>
      <w:r w:rsidRPr="00363A64">
        <w:rPr>
          <w:noProof w:val="0"/>
          <w:szCs w:val="22"/>
        </w:rPr>
        <w:t>).</w:t>
      </w:r>
    </w:p>
    <w:p w:rsidR="00956E9B" w:rsidRPr="00363A64" w:rsidRDefault="009E6095" w:rsidP="00956E9B">
      <w:pPr>
        <w:pStyle w:val="BodyCopy"/>
        <w:rPr>
          <w:noProof w:val="0"/>
          <w:szCs w:val="22"/>
        </w:rPr>
      </w:pPr>
      <w:r w:rsidRPr="00363A64">
        <w:rPr>
          <w:noProof w:val="0"/>
          <w:szCs w:val="22"/>
        </w:rPr>
        <w:t>It is also important to try to obtain as much time as pos</w:t>
      </w:r>
      <w:r w:rsidR="00E2785C" w:rsidRPr="00363A64">
        <w:rPr>
          <w:noProof w:val="0"/>
          <w:szCs w:val="22"/>
        </w:rPr>
        <w:t>sible for the project itself. T</w:t>
      </w:r>
      <w:r w:rsidRPr="00363A64">
        <w:rPr>
          <w:noProof w:val="0"/>
          <w:szCs w:val="22"/>
        </w:rPr>
        <w:t xml:space="preserve">he longer you have to complete the project, the better. </w:t>
      </w:r>
    </w:p>
    <w:p w:rsidR="009E6095" w:rsidRPr="00363A64" w:rsidRDefault="009E6095" w:rsidP="00956E9B">
      <w:pPr>
        <w:pStyle w:val="BodyCopy"/>
        <w:rPr>
          <w:noProof w:val="0"/>
          <w:szCs w:val="22"/>
        </w:rPr>
      </w:pPr>
      <w:r w:rsidRPr="00363A64">
        <w:rPr>
          <w:noProof w:val="0"/>
          <w:szCs w:val="22"/>
        </w:rPr>
        <w:t>If you finish early you are rega</w:t>
      </w:r>
      <w:r w:rsidR="00E2785C" w:rsidRPr="00363A64">
        <w:rPr>
          <w:noProof w:val="0"/>
          <w:szCs w:val="22"/>
        </w:rPr>
        <w:t>rded as even more impressive. F</w:t>
      </w:r>
      <w:r w:rsidRPr="00363A64">
        <w:rPr>
          <w:noProof w:val="0"/>
          <w:szCs w:val="22"/>
        </w:rPr>
        <w:t xml:space="preserve">ollow the standard customer service adage of ‘Under-promise, and over-deliver’. </w:t>
      </w:r>
    </w:p>
    <w:p w:rsidR="009E6095" w:rsidRPr="00363A64" w:rsidRDefault="009E6095" w:rsidP="00956E9B">
      <w:pPr>
        <w:pStyle w:val="BodyCopy"/>
        <w:rPr>
          <w:noProof w:val="0"/>
          <w:szCs w:val="22"/>
        </w:rPr>
      </w:pPr>
      <w:r w:rsidRPr="00363A64">
        <w:rPr>
          <w:noProof w:val="0"/>
          <w:szCs w:val="22"/>
        </w:rPr>
        <w:t xml:space="preserve">While it is not possible to negotiate time for some projects, you should always be alert to the </w:t>
      </w:r>
      <w:r w:rsidR="00E2785C" w:rsidRPr="00363A64">
        <w:rPr>
          <w:noProof w:val="0"/>
          <w:szCs w:val="22"/>
        </w:rPr>
        <w:t>need to try</w:t>
      </w:r>
      <w:r w:rsidR="00956E9B" w:rsidRPr="00363A64">
        <w:rPr>
          <w:noProof w:val="0"/>
          <w:szCs w:val="22"/>
        </w:rPr>
        <w:t xml:space="preserve"> </w:t>
      </w:r>
      <w:r w:rsidRPr="00363A64">
        <w:rPr>
          <w:noProof w:val="0"/>
          <w:szCs w:val="22"/>
        </w:rPr>
        <w:t xml:space="preserve">to do so. </w:t>
      </w:r>
    </w:p>
    <w:p w:rsidR="00AF3D2A" w:rsidRPr="00363A64" w:rsidRDefault="00AF3D2A" w:rsidP="00AF3D2A">
      <w:pPr>
        <w:pStyle w:val="Heading3"/>
      </w:pPr>
      <w:r w:rsidRPr="00363A64">
        <w:t>Need to determine additional resources required</w:t>
      </w:r>
    </w:p>
    <w:p w:rsidR="00AF3D2A" w:rsidRPr="00363A64" w:rsidRDefault="00AF3D2A" w:rsidP="00AF3D2A">
      <w:pPr>
        <w:pStyle w:val="BodyCopy"/>
        <w:rPr>
          <w:noProof w:val="0"/>
          <w:szCs w:val="24"/>
        </w:rPr>
      </w:pPr>
      <w:r w:rsidRPr="00363A64">
        <w:rPr>
          <w:noProof w:val="0"/>
          <w:szCs w:val="24"/>
        </w:rPr>
        <w:t>The project management plan and scope must form the basis of determining the resources required for any project but you need to be aware many project experience cost-overruns, project creep and extra requirements for clients and unexpected compliance demands from authorities.</w:t>
      </w:r>
    </w:p>
    <w:p w:rsidR="00F11921" w:rsidRPr="00363A64" w:rsidRDefault="00F11921" w:rsidP="00AF3D2A">
      <w:pPr>
        <w:pStyle w:val="BodyCopy"/>
        <w:rPr>
          <w:noProof w:val="0"/>
          <w:szCs w:val="24"/>
        </w:rPr>
      </w:pPr>
      <w:r w:rsidRPr="00363A64">
        <w:rPr>
          <w:noProof w:val="0"/>
          <w:szCs w:val="24"/>
        </w:rPr>
        <w:t>This means there is always the potential for your project to need extra resources in addition to those identified early in the planning phase and as listed in the project management plan and as approved by management.</w:t>
      </w:r>
    </w:p>
    <w:p w:rsidR="00F11921" w:rsidRPr="00363A64" w:rsidRDefault="00F11921" w:rsidP="00AF3D2A">
      <w:pPr>
        <w:pStyle w:val="BodyCopy"/>
        <w:rPr>
          <w:noProof w:val="0"/>
          <w:szCs w:val="24"/>
        </w:rPr>
      </w:pPr>
      <w:r w:rsidRPr="00363A64">
        <w:rPr>
          <w:noProof w:val="0"/>
          <w:szCs w:val="24"/>
        </w:rPr>
        <w:t>You need to identify this need for additional resources:</w:t>
      </w:r>
    </w:p>
    <w:p w:rsidR="00F11921" w:rsidRPr="00363A64" w:rsidRDefault="00F11921" w:rsidP="000B01A9">
      <w:pPr>
        <w:pStyle w:val="Bullet1"/>
        <w:numPr>
          <w:ilvl w:val="0"/>
          <w:numId w:val="31"/>
        </w:numPr>
        <w:rPr>
          <w:szCs w:val="24"/>
        </w:rPr>
      </w:pPr>
      <w:r w:rsidRPr="00363A64">
        <w:rPr>
          <w:szCs w:val="24"/>
        </w:rPr>
        <w:t>As soon as possible – the quicker you identify these the more time you have to plan how to obtain them and to take necessary action to acquire them</w:t>
      </w:r>
    </w:p>
    <w:p w:rsidR="00F11921" w:rsidRPr="00363A64" w:rsidRDefault="00F11921" w:rsidP="000B01A9">
      <w:pPr>
        <w:pStyle w:val="Bullet1"/>
        <w:numPr>
          <w:ilvl w:val="0"/>
          <w:numId w:val="31"/>
        </w:numPr>
        <w:rPr>
          <w:szCs w:val="24"/>
        </w:rPr>
      </w:pPr>
      <w:r w:rsidRPr="00363A64">
        <w:rPr>
          <w:szCs w:val="24"/>
        </w:rPr>
        <w:t>Across all resource types – you must consider the potential need for human resources, financial resources, physical resources and time</w:t>
      </w:r>
    </w:p>
    <w:p w:rsidR="00F11921" w:rsidRPr="00363A64" w:rsidRDefault="00F11921" w:rsidP="000B01A9">
      <w:pPr>
        <w:pStyle w:val="Bullet1"/>
        <w:numPr>
          <w:ilvl w:val="0"/>
          <w:numId w:val="31"/>
        </w:numPr>
        <w:rPr>
          <w:szCs w:val="24"/>
        </w:rPr>
      </w:pPr>
      <w:r w:rsidRPr="00363A64">
        <w:rPr>
          <w:szCs w:val="24"/>
        </w:rPr>
        <w:t xml:space="preserve">To enable the project to achieve the objectives/deliverables – a lack of necessary resources </w:t>
      </w:r>
      <w:r w:rsidRPr="00363A64">
        <w:rPr>
          <w:b/>
          <w:szCs w:val="24"/>
        </w:rPr>
        <w:t>always</w:t>
      </w:r>
      <w:r w:rsidRPr="00363A64">
        <w:rPr>
          <w:szCs w:val="24"/>
        </w:rPr>
        <w:t xml:space="preserve"> underpins </w:t>
      </w:r>
      <w:r w:rsidRPr="00363A64">
        <w:rPr>
          <w:b/>
          <w:szCs w:val="24"/>
        </w:rPr>
        <w:t>all</w:t>
      </w:r>
      <w:r w:rsidRPr="00363A64">
        <w:rPr>
          <w:szCs w:val="24"/>
        </w:rPr>
        <w:t xml:space="preserve"> project failures and short-comings</w:t>
      </w:r>
    </w:p>
    <w:p w:rsidR="005256ED" w:rsidRPr="00363A64" w:rsidRDefault="00F11921" w:rsidP="000B01A9">
      <w:pPr>
        <w:pStyle w:val="Bullet1"/>
        <w:numPr>
          <w:ilvl w:val="0"/>
          <w:numId w:val="31"/>
        </w:numPr>
        <w:rPr>
          <w:szCs w:val="24"/>
        </w:rPr>
      </w:pPr>
      <w:r w:rsidRPr="00363A64">
        <w:rPr>
          <w:szCs w:val="24"/>
        </w:rPr>
        <w:t>To demonstrate your effective management and oversight of the project.</w:t>
      </w:r>
    </w:p>
    <w:p w:rsidR="005256ED" w:rsidRPr="00363A64" w:rsidRDefault="005256ED">
      <w:pPr>
        <w:rPr>
          <w:rFonts w:ascii="Helvetica" w:eastAsiaTheme="minorHAnsi" w:hAnsi="Helvetica"/>
          <w:szCs w:val="24"/>
          <w:lang w:eastAsia="en-US"/>
        </w:rPr>
      </w:pPr>
      <w:r w:rsidRPr="00363A64">
        <w:rPr>
          <w:szCs w:val="24"/>
        </w:rPr>
        <w:br w:type="page"/>
      </w:r>
    </w:p>
    <w:p w:rsidR="00AF3D2A" w:rsidRPr="00363A64" w:rsidRDefault="00AF3D2A" w:rsidP="00AF3D2A">
      <w:pPr>
        <w:pStyle w:val="Heading3"/>
      </w:pPr>
      <w:r w:rsidRPr="00363A64">
        <w:lastRenderedPageBreak/>
        <w:t xml:space="preserve">Taking action to obtain additional resources </w:t>
      </w:r>
    </w:p>
    <w:p w:rsidR="00F11921" w:rsidRPr="00363A64" w:rsidRDefault="005256ED" w:rsidP="00AF3D2A">
      <w:pPr>
        <w:pStyle w:val="BodyCopy"/>
        <w:rPr>
          <w:noProof w:val="0"/>
          <w:szCs w:val="24"/>
        </w:rPr>
      </w:pPr>
      <w:r w:rsidRPr="00363A64">
        <w:rPr>
          <w:szCs w:val="24"/>
          <w:lang w:eastAsia="en-AU"/>
        </w:rPr>
        <w:drawing>
          <wp:anchor distT="0" distB="0" distL="114300" distR="114300" simplePos="0" relativeHeight="251822080" behindDoc="0" locked="0" layoutInCell="1" allowOverlap="1">
            <wp:simplePos x="0" y="0"/>
            <wp:positionH relativeFrom="column">
              <wp:posOffset>4201795</wp:posOffset>
            </wp:positionH>
            <wp:positionV relativeFrom="paragraph">
              <wp:posOffset>30480</wp:posOffset>
            </wp:positionV>
            <wp:extent cx="1341755" cy="2009140"/>
            <wp:effectExtent l="19050" t="0" r="0" b="0"/>
            <wp:wrapSquare wrapText="bothSides"/>
            <wp:docPr id="110" name="Picture 109" descr="iStock_00000236445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64450Medium.jpg"/>
                    <pic:cNvPicPr/>
                  </pic:nvPicPr>
                  <pic:blipFill>
                    <a:blip r:embed="rId138" cstate="print"/>
                    <a:stretch>
                      <a:fillRect/>
                    </a:stretch>
                  </pic:blipFill>
                  <pic:spPr>
                    <a:xfrm>
                      <a:off x="0" y="0"/>
                      <a:ext cx="1341755" cy="2009140"/>
                    </a:xfrm>
                    <a:prstGeom prst="rect">
                      <a:avLst/>
                    </a:prstGeom>
                  </pic:spPr>
                </pic:pic>
              </a:graphicData>
            </a:graphic>
          </wp:anchor>
        </w:drawing>
      </w:r>
      <w:r w:rsidR="00F11921" w:rsidRPr="00363A64">
        <w:rPr>
          <w:noProof w:val="0"/>
          <w:szCs w:val="24"/>
        </w:rPr>
        <w:t>It is standard practice for y</w:t>
      </w:r>
      <w:r w:rsidR="00E2785C" w:rsidRPr="00363A64">
        <w:rPr>
          <w:noProof w:val="0"/>
          <w:szCs w:val="24"/>
        </w:rPr>
        <w:t xml:space="preserve">ou to have to discuss your </w:t>
      </w:r>
      <w:r w:rsidR="00F11921" w:rsidRPr="00363A64">
        <w:rPr>
          <w:noProof w:val="0"/>
          <w:szCs w:val="24"/>
        </w:rPr>
        <w:t>request for additional resources with</w:t>
      </w:r>
      <w:r w:rsidR="00D63F48" w:rsidRPr="00363A64">
        <w:rPr>
          <w:noProof w:val="0"/>
          <w:szCs w:val="24"/>
        </w:rPr>
        <w:t xml:space="preserve"> one or more of the following</w:t>
      </w:r>
      <w:r w:rsidR="00F11921" w:rsidRPr="00363A64">
        <w:rPr>
          <w:noProof w:val="0"/>
          <w:szCs w:val="24"/>
        </w:rPr>
        <w:t>:</w:t>
      </w:r>
    </w:p>
    <w:p w:rsidR="00F11921" w:rsidRPr="00363A64" w:rsidRDefault="00F11921" w:rsidP="000B01A9">
      <w:pPr>
        <w:pStyle w:val="Bullet1"/>
        <w:numPr>
          <w:ilvl w:val="0"/>
          <w:numId w:val="31"/>
        </w:numPr>
        <w:rPr>
          <w:szCs w:val="24"/>
        </w:rPr>
      </w:pPr>
      <w:r w:rsidRPr="00363A64">
        <w:rPr>
          <w:szCs w:val="24"/>
        </w:rPr>
        <w:t>Management</w:t>
      </w:r>
    </w:p>
    <w:p w:rsidR="00D63F48" w:rsidRPr="00363A64" w:rsidRDefault="00F11921" w:rsidP="000B01A9">
      <w:pPr>
        <w:pStyle w:val="Bullet1"/>
        <w:numPr>
          <w:ilvl w:val="0"/>
          <w:numId w:val="31"/>
        </w:numPr>
        <w:rPr>
          <w:szCs w:val="24"/>
        </w:rPr>
      </w:pPr>
      <w:r w:rsidRPr="00363A64">
        <w:rPr>
          <w:szCs w:val="24"/>
        </w:rPr>
        <w:t>Steering Committee</w:t>
      </w:r>
    </w:p>
    <w:p w:rsidR="00D63F48" w:rsidRPr="00363A64" w:rsidRDefault="00D63F48" w:rsidP="000B01A9">
      <w:pPr>
        <w:pStyle w:val="Bullet1"/>
        <w:numPr>
          <w:ilvl w:val="0"/>
          <w:numId w:val="31"/>
        </w:numPr>
        <w:rPr>
          <w:szCs w:val="24"/>
        </w:rPr>
      </w:pPr>
      <w:r w:rsidRPr="00363A64">
        <w:rPr>
          <w:szCs w:val="24"/>
        </w:rPr>
        <w:t>Head office</w:t>
      </w:r>
    </w:p>
    <w:p w:rsidR="00D63F48" w:rsidRPr="00363A64" w:rsidRDefault="00D63F48" w:rsidP="000B01A9">
      <w:pPr>
        <w:pStyle w:val="Bullet1"/>
        <w:numPr>
          <w:ilvl w:val="0"/>
          <w:numId w:val="31"/>
        </w:numPr>
        <w:rPr>
          <w:szCs w:val="24"/>
        </w:rPr>
      </w:pPr>
      <w:r w:rsidRPr="00363A64">
        <w:rPr>
          <w:szCs w:val="24"/>
        </w:rPr>
        <w:t>Business owner</w:t>
      </w:r>
    </w:p>
    <w:p w:rsidR="00F11921" w:rsidRPr="00363A64" w:rsidRDefault="00D63F48" w:rsidP="000B01A9">
      <w:pPr>
        <w:pStyle w:val="Bullet1"/>
        <w:numPr>
          <w:ilvl w:val="0"/>
          <w:numId w:val="31"/>
        </w:numPr>
        <w:rPr>
          <w:szCs w:val="24"/>
        </w:rPr>
      </w:pPr>
      <w:r w:rsidRPr="00363A64">
        <w:rPr>
          <w:szCs w:val="24"/>
        </w:rPr>
        <w:t>Client or delegating authority</w:t>
      </w:r>
      <w:r w:rsidR="007E7DB8" w:rsidRPr="00363A64">
        <w:rPr>
          <w:szCs w:val="24"/>
        </w:rPr>
        <w:t>.</w:t>
      </w:r>
    </w:p>
    <w:p w:rsidR="00AF3D2A" w:rsidRPr="00363A64" w:rsidRDefault="007E7DB8" w:rsidP="00AF3D2A">
      <w:pPr>
        <w:pStyle w:val="BodyCopy"/>
        <w:rPr>
          <w:noProof w:val="0"/>
          <w:szCs w:val="24"/>
        </w:rPr>
      </w:pPr>
      <w:r w:rsidRPr="00363A64">
        <w:rPr>
          <w:noProof w:val="0"/>
          <w:szCs w:val="24"/>
        </w:rPr>
        <w:t xml:space="preserve">Further </w:t>
      </w:r>
      <w:r w:rsidR="00F11921" w:rsidRPr="00363A64">
        <w:rPr>
          <w:noProof w:val="0"/>
          <w:szCs w:val="24"/>
        </w:rPr>
        <w:t xml:space="preserve">action which can </w:t>
      </w:r>
      <w:r w:rsidRPr="00363A64">
        <w:rPr>
          <w:noProof w:val="0"/>
          <w:szCs w:val="24"/>
        </w:rPr>
        <w:t xml:space="preserve">need to </w:t>
      </w:r>
      <w:r w:rsidR="00F11921" w:rsidRPr="00363A64">
        <w:rPr>
          <w:noProof w:val="0"/>
          <w:szCs w:val="24"/>
        </w:rPr>
        <w:t>be taken w</w:t>
      </w:r>
      <w:r w:rsidR="00E2785C" w:rsidRPr="00363A64">
        <w:rPr>
          <w:noProof w:val="0"/>
          <w:szCs w:val="24"/>
        </w:rPr>
        <w:t>ill depend in part on the type and quantity</w:t>
      </w:r>
      <w:r w:rsidR="00F11921" w:rsidRPr="00363A64">
        <w:rPr>
          <w:noProof w:val="0"/>
          <w:szCs w:val="24"/>
        </w:rPr>
        <w:t xml:space="preserve"> of resources identified as being needed.</w:t>
      </w:r>
    </w:p>
    <w:p w:rsidR="00F11921" w:rsidRPr="00363A64" w:rsidRDefault="00F11921" w:rsidP="00D456BC">
      <w:pPr>
        <w:pStyle w:val="Heading4"/>
      </w:pPr>
      <w:r w:rsidRPr="00363A64">
        <w:t>Human resources</w:t>
      </w:r>
    </w:p>
    <w:p w:rsidR="00F11921" w:rsidRPr="00363A64" w:rsidRDefault="00F11921" w:rsidP="00AF3D2A">
      <w:pPr>
        <w:pStyle w:val="BodyCopy"/>
        <w:rPr>
          <w:noProof w:val="0"/>
          <w:szCs w:val="24"/>
        </w:rPr>
      </w:pPr>
      <w:r w:rsidRPr="00363A64">
        <w:rPr>
          <w:noProof w:val="0"/>
          <w:szCs w:val="24"/>
        </w:rPr>
        <w:t xml:space="preserve">Action to obtain more </w:t>
      </w:r>
      <w:r w:rsidR="00547122" w:rsidRPr="00363A64">
        <w:rPr>
          <w:noProof w:val="0"/>
          <w:szCs w:val="24"/>
        </w:rPr>
        <w:t xml:space="preserve">in the way of, or from, </w:t>
      </w:r>
      <w:r w:rsidRPr="00363A64">
        <w:rPr>
          <w:noProof w:val="0"/>
          <w:szCs w:val="24"/>
        </w:rPr>
        <w:t>human resources may include</w:t>
      </w:r>
      <w:r w:rsidR="007E7DB8" w:rsidRPr="00363A64">
        <w:rPr>
          <w:noProof w:val="0"/>
          <w:szCs w:val="24"/>
        </w:rPr>
        <w:t>:</w:t>
      </w:r>
    </w:p>
    <w:p w:rsidR="007E7DB8" w:rsidRPr="00363A64" w:rsidRDefault="00547122" w:rsidP="000B01A9">
      <w:pPr>
        <w:pStyle w:val="Bullet1"/>
        <w:numPr>
          <w:ilvl w:val="0"/>
          <w:numId w:val="31"/>
        </w:numPr>
        <w:rPr>
          <w:szCs w:val="24"/>
        </w:rPr>
      </w:pPr>
      <w:r w:rsidRPr="00363A64">
        <w:rPr>
          <w:szCs w:val="24"/>
        </w:rPr>
        <w:t>Swapping the st</w:t>
      </w:r>
      <w:r w:rsidR="00E2785C" w:rsidRPr="00363A64">
        <w:rPr>
          <w:szCs w:val="24"/>
        </w:rPr>
        <w:t xml:space="preserve">aff being used on the project </w:t>
      </w:r>
      <w:r w:rsidRPr="00363A64">
        <w:rPr>
          <w:szCs w:val="24"/>
        </w:rPr>
        <w:t>with other staff who may be more productive</w:t>
      </w:r>
    </w:p>
    <w:p w:rsidR="00547122" w:rsidRPr="00363A64" w:rsidRDefault="00E2785C" w:rsidP="000B01A9">
      <w:pPr>
        <w:pStyle w:val="Bullet1"/>
        <w:numPr>
          <w:ilvl w:val="0"/>
          <w:numId w:val="31"/>
        </w:numPr>
        <w:rPr>
          <w:szCs w:val="24"/>
        </w:rPr>
      </w:pPr>
      <w:r w:rsidRPr="00363A64">
        <w:rPr>
          <w:szCs w:val="24"/>
        </w:rPr>
        <w:t>Taking staff off other duties</w:t>
      </w:r>
      <w:r w:rsidR="00547122" w:rsidRPr="00363A64">
        <w:rPr>
          <w:szCs w:val="24"/>
        </w:rPr>
        <w:t xml:space="preserve"> and allocating them to project tasks</w:t>
      </w:r>
    </w:p>
    <w:p w:rsidR="00547122" w:rsidRPr="00363A64" w:rsidRDefault="00547122" w:rsidP="000B01A9">
      <w:pPr>
        <w:pStyle w:val="Bullet1"/>
        <w:numPr>
          <w:ilvl w:val="0"/>
          <w:numId w:val="31"/>
        </w:numPr>
        <w:rPr>
          <w:szCs w:val="24"/>
        </w:rPr>
      </w:pPr>
      <w:r w:rsidRPr="00363A64">
        <w:rPr>
          <w:szCs w:val="24"/>
        </w:rPr>
        <w:t>Engaging more staff</w:t>
      </w:r>
    </w:p>
    <w:p w:rsidR="00547122" w:rsidRPr="00363A64" w:rsidRDefault="00547122" w:rsidP="000B01A9">
      <w:pPr>
        <w:pStyle w:val="Bullet1"/>
        <w:numPr>
          <w:ilvl w:val="0"/>
          <w:numId w:val="31"/>
        </w:numPr>
        <w:rPr>
          <w:szCs w:val="24"/>
        </w:rPr>
      </w:pPr>
      <w:r w:rsidRPr="00363A64">
        <w:rPr>
          <w:szCs w:val="24"/>
        </w:rPr>
        <w:t>Providing training</w:t>
      </w:r>
    </w:p>
    <w:p w:rsidR="00547122" w:rsidRPr="00363A64" w:rsidRDefault="00547122" w:rsidP="000B01A9">
      <w:pPr>
        <w:pStyle w:val="Bullet1"/>
        <w:numPr>
          <w:ilvl w:val="0"/>
          <w:numId w:val="31"/>
        </w:numPr>
        <w:rPr>
          <w:szCs w:val="24"/>
        </w:rPr>
      </w:pPr>
      <w:r w:rsidRPr="00363A64">
        <w:rPr>
          <w:szCs w:val="24"/>
        </w:rPr>
        <w:t>Moving funds for staffing from a non-project budget line to a project-related labour budget line</w:t>
      </w:r>
    </w:p>
    <w:p w:rsidR="00547122" w:rsidRPr="00363A64" w:rsidRDefault="00547122" w:rsidP="000B01A9">
      <w:pPr>
        <w:pStyle w:val="Bullet1"/>
        <w:numPr>
          <w:ilvl w:val="0"/>
          <w:numId w:val="31"/>
        </w:numPr>
        <w:rPr>
          <w:szCs w:val="24"/>
        </w:rPr>
      </w:pPr>
      <w:r w:rsidRPr="00363A64">
        <w:rPr>
          <w:szCs w:val="24"/>
        </w:rPr>
        <w:t xml:space="preserve">Monitoring the start and </w:t>
      </w:r>
      <w:r w:rsidR="00E2785C" w:rsidRPr="00363A64">
        <w:rPr>
          <w:szCs w:val="24"/>
        </w:rPr>
        <w:t xml:space="preserve">finish times of project staff </w:t>
      </w:r>
      <w:r w:rsidRPr="00363A64">
        <w:rPr>
          <w:szCs w:val="24"/>
        </w:rPr>
        <w:t>to ensure they are working the hours they claim they are working</w:t>
      </w:r>
    </w:p>
    <w:p w:rsidR="00547122" w:rsidRPr="00363A64" w:rsidRDefault="00547122" w:rsidP="000B01A9">
      <w:pPr>
        <w:pStyle w:val="Bullet1"/>
        <w:numPr>
          <w:ilvl w:val="0"/>
          <w:numId w:val="31"/>
        </w:numPr>
        <w:rPr>
          <w:szCs w:val="24"/>
        </w:rPr>
      </w:pPr>
      <w:r w:rsidRPr="00363A64">
        <w:rPr>
          <w:szCs w:val="24"/>
        </w:rPr>
        <w:t>Wa</w:t>
      </w:r>
      <w:r w:rsidR="00E2785C" w:rsidRPr="00363A64">
        <w:rPr>
          <w:szCs w:val="24"/>
        </w:rPr>
        <w:t xml:space="preserve">lking around the project site </w:t>
      </w:r>
      <w:r w:rsidRPr="00363A64">
        <w:rPr>
          <w:szCs w:val="24"/>
        </w:rPr>
        <w:t>to provide a visible presence which allows motivates staff to apply themselves to their work</w:t>
      </w:r>
    </w:p>
    <w:p w:rsidR="00547122" w:rsidRPr="00363A64" w:rsidRDefault="00547122" w:rsidP="000B01A9">
      <w:pPr>
        <w:pStyle w:val="Bullet1"/>
        <w:numPr>
          <w:ilvl w:val="0"/>
          <w:numId w:val="31"/>
        </w:numPr>
        <w:rPr>
          <w:szCs w:val="24"/>
        </w:rPr>
      </w:pPr>
      <w:r w:rsidRPr="00363A64">
        <w:rPr>
          <w:szCs w:val="24"/>
        </w:rPr>
        <w:t xml:space="preserve">Showing management how the </w:t>
      </w:r>
      <w:r w:rsidRPr="00363A64">
        <w:rPr>
          <w:i/>
          <w:szCs w:val="24"/>
        </w:rPr>
        <w:t>emerging</w:t>
      </w:r>
      <w:r w:rsidRPr="00363A64">
        <w:rPr>
          <w:szCs w:val="24"/>
        </w:rPr>
        <w:t xml:space="preserve"> needs of the project (which were not previously identified or factored into staffing requirements) are impacting the labour budget</w:t>
      </w:r>
    </w:p>
    <w:p w:rsidR="00547122" w:rsidRPr="00363A64" w:rsidRDefault="00547122" w:rsidP="000B01A9">
      <w:pPr>
        <w:pStyle w:val="Bullet1"/>
        <w:numPr>
          <w:ilvl w:val="0"/>
          <w:numId w:val="31"/>
        </w:numPr>
        <w:rPr>
          <w:szCs w:val="24"/>
        </w:rPr>
      </w:pPr>
      <w:r w:rsidRPr="00363A64">
        <w:rPr>
          <w:szCs w:val="24"/>
        </w:rPr>
        <w:t>Highlighting the benefits which may flow from increas</w:t>
      </w:r>
      <w:r w:rsidR="00E2785C" w:rsidRPr="00363A64">
        <w:rPr>
          <w:szCs w:val="24"/>
        </w:rPr>
        <w:t xml:space="preserve">ing your allocation for labour. </w:t>
      </w:r>
      <w:r w:rsidRPr="00363A64">
        <w:rPr>
          <w:szCs w:val="24"/>
        </w:rPr>
        <w:t xml:space="preserve"> </w:t>
      </w:r>
      <w:r w:rsidR="00E2785C" w:rsidRPr="00363A64">
        <w:rPr>
          <w:szCs w:val="24"/>
        </w:rPr>
        <w:t>T</w:t>
      </w:r>
      <w:r w:rsidRPr="00363A64">
        <w:rPr>
          <w:szCs w:val="24"/>
        </w:rPr>
        <w:t>hese benefits could include:</w:t>
      </w:r>
    </w:p>
    <w:p w:rsidR="00547122" w:rsidRPr="00363A64" w:rsidRDefault="00547122" w:rsidP="00D456BC">
      <w:pPr>
        <w:pStyle w:val="Bullet2"/>
        <w:rPr>
          <w:lang w:val="en-AU"/>
        </w:rPr>
      </w:pPr>
      <w:r w:rsidRPr="00363A64">
        <w:rPr>
          <w:lang w:val="en-AU"/>
        </w:rPr>
        <w:t>Better productivity</w:t>
      </w:r>
    </w:p>
    <w:p w:rsidR="00547122" w:rsidRPr="00363A64" w:rsidRDefault="00547122" w:rsidP="00D456BC">
      <w:pPr>
        <w:pStyle w:val="Bullet2"/>
        <w:rPr>
          <w:lang w:val="en-AU"/>
        </w:rPr>
      </w:pPr>
      <w:r w:rsidRPr="00363A64">
        <w:rPr>
          <w:lang w:val="en-AU"/>
        </w:rPr>
        <w:t>Quicker finish to the project</w:t>
      </w:r>
    </w:p>
    <w:p w:rsidR="00547122" w:rsidRPr="00363A64" w:rsidRDefault="00547122" w:rsidP="00D456BC">
      <w:pPr>
        <w:pStyle w:val="Bullet2"/>
        <w:rPr>
          <w:lang w:val="en-AU"/>
        </w:rPr>
      </w:pPr>
      <w:r w:rsidRPr="00363A64">
        <w:rPr>
          <w:lang w:val="en-AU"/>
        </w:rPr>
        <w:t>Increased client and/or guest and customer satisfaction</w:t>
      </w:r>
    </w:p>
    <w:p w:rsidR="00547122" w:rsidRPr="00363A64" w:rsidRDefault="00E2785C" w:rsidP="000B01A9">
      <w:pPr>
        <w:pStyle w:val="Bullet1"/>
        <w:numPr>
          <w:ilvl w:val="0"/>
          <w:numId w:val="31"/>
        </w:numPr>
        <w:rPr>
          <w:szCs w:val="24"/>
        </w:rPr>
      </w:pPr>
      <w:r w:rsidRPr="00363A64">
        <w:rPr>
          <w:szCs w:val="24"/>
        </w:rPr>
        <w:t>Stressing the down</w:t>
      </w:r>
      <w:r w:rsidR="00547122" w:rsidRPr="00363A64">
        <w:rPr>
          <w:szCs w:val="24"/>
        </w:rPr>
        <w:t>sides</w:t>
      </w:r>
      <w:r w:rsidRPr="00363A64">
        <w:rPr>
          <w:szCs w:val="24"/>
        </w:rPr>
        <w:t xml:space="preserve"> of not providing extra staff </w:t>
      </w:r>
      <w:r w:rsidR="00547122" w:rsidRPr="00363A64">
        <w:rPr>
          <w:szCs w:val="24"/>
        </w:rPr>
        <w:t>such as:</w:t>
      </w:r>
    </w:p>
    <w:p w:rsidR="00547122" w:rsidRPr="00363A64" w:rsidRDefault="00547122" w:rsidP="00D456BC">
      <w:pPr>
        <w:pStyle w:val="Bullet2"/>
        <w:rPr>
          <w:lang w:val="en-AU"/>
        </w:rPr>
      </w:pPr>
      <w:r w:rsidRPr="00363A64">
        <w:rPr>
          <w:lang w:val="en-AU"/>
        </w:rPr>
        <w:t>Reduced customer satisfaction</w:t>
      </w:r>
    </w:p>
    <w:p w:rsidR="00547122" w:rsidRPr="00363A64" w:rsidRDefault="00547122" w:rsidP="00D456BC">
      <w:pPr>
        <w:pStyle w:val="Bullet2"/>
        <w:rPr>
          <w:lang w:val="en-AU"/>
        </w:rPr>
      </w:pPr>
      <w:r w:rsidRPr="00363A64">
        <w:rPr>
          <w:lang w:val="en-AU"/>
        </w:rPr>
        <w:t>Increased chance of penalties for non-discharge of contractual requirements</w:t>
      </w:r>
    </w:p>
    <w:p w:rsidR="005256ED" w:rsidRPr="00363A64" w:rsidRDefault="00547122" w:rsidP="005256ED">
      <w:pPr>
        <w:pStyle w:val="Bullet2"/>
        <w:rPr>
          <w:lang w:val="en-AU"/>
        </w:rPr>
      </w:pPr>
      <w:r w:rsidRPr="00363A64">
        <w:rPr>
          <w:lang w:val="en-AU"/>
        </w:rPr>
        <w:t>Negative impact on image and reputation of the venue.</w:t>
      </w:r>
      <w:r w:rsidR="005256ED" w:rsidRPr="00363A64">
        <w:rPr>
          <w:lang w:val="en-AU"/>
        </w:rPr>
        <w:br w:type="page"/>
      </w:r>
    </w:p>
    <w:p w:rsidR="007E7DB8" w:rsidRPr="00363A64" w:rsidRDefault="005256ED" w:rsidP="00D456BC">
      <w:pPr>
        <w:pStyle w:val="Heading4"/>
      </w:pPr>
      <w:r w:rsidRPr="00363A64">
        <w:rPr>
          <w:noProof/>
        </w:rPr>
        <w:lastRenderedPageBreak/>
        <w:drawing>
          <wp:anchor distT="0" distB="0" distL="114300" distR="114300" simplePos="0" relativeHeight="251823104" behindDoc="0" locked="0" layoutInCell="1" allowOverlap="1">
            <wp:simplePos x="0" y="0"/>
            <wp:positionH relativeFrom="column">
              <wp:posOffset>3718560</wp:posOffset>
            </wp:positionH>
            <wp:positionV relativeFrom="paragraph">
              <wp:posOffset>149860</wp:posOffset>
            </wp:positionV>
            <wp:extent cx="1830705" cy="1296670"/>
            <wp:effectExtent l="19050" t="0" r="0" b="0"/>
            <wp:wrapSquare wrapText="bothSides"/>
            <wp:docPr id="111" name="Picture 110" descr="MP900341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915.JPG"/>
                    <pic:cNvPicPr/>
                  </pic:nvPicPr>
                  <pic:blipFill>
                    <a:blip r:embed="rId139" cstate="print"/>
                    <a:stretch>
                      <a:fillRect/>
                    </a:stretch>
                  </pic:blipFill>
                  <pic:spPr>
                    <a:xfrm>
                      <a:off x="0" y="0"/>
                      <a:ext cx="1830705" cy="1296670"/>
                    </a:xfrm>
                    <a:prstGeom prst="rect">
                      <a:avLst/>
                    </a:prstGeom>
                  </pic:spPr>
                </pic:pic>
              </a:graphicData>
            </a:graphic>
          </wp:anchor>
        </w:drawing>
      </w:r>
      <w:r w:rsidR="007E7DB8" w:rsidRPr="00363A64">
        <w:t>Financial resources</w:t>
      </w:r>
    </w:p>
    <w:p w:rsidR="007E7DB8" w:rsidRPr="00363A64" w:rsidRDefault="007E7DB8" w:rsidP="007E7DB8">
      <w:pPr>
        <w:pStyle w:val="BodyCopy"/>
        <w:rPr>
          <w:noProof w:val="0"/>
          <w:szCs w:val="24"/>
        </w:rPr>
      </w:pPr>
      <w:r w:rsidRPr="00363A64">
        <w:rPr>
          <w:noProof w:val="0"/>
          <w:szCs w:val="24"/>
        </w:rPr>
        <w:t xml:space="preserve">Action to obtain more </w:t>
      </w:r>
      <w:r w:rsidR="006B58B7" w:rsidRPr="00363A64">
        <w:rPr>
          <w:noProof w:val="0"/>
          <w:szCs w:val="24"/>
        </w:rPr>
        <w:t>financial</w:t>
      </w:r>
      <w:r w:rsidRPr="00363A64">
        <w:rPr>
          <w:noProof w:val="0"/>
          <w:szCs w:val="24"/>
        </w:rPr>
        <w:t xml:space="preserve"> resources </w:t>
      </w:r>
      <w:r w:rsidR="00D63F48" w:rsidRPr="00363A64">
        <w:rPr>
          <w:noProof w:val="0"/>
          <w:szCs w:val="24"/>
        </w:rPr>
        <w:t xml:space="preserve">or extra benefit from limited funding </w:t>
      </w:r>
      <w:r w:rsidRPr="00363A64">
        <w:rPr>
          <w:noProof w:val="0"/>
          <w:szCs w:val="24"/>
        </w:rPr>
        <w:t>may include:</w:t>
      </w:r>
    </w:p>
    <w:p w:rsidR="007E7DB8" w:rsidRPr="00363A64" w:rsidRDefault="00D63F48" w:rsidP="00271896">
      <w:pPr>
        <w:pStyle w:val="Bullet1"/>
        <w:numPr>
          <w:ilvl w:val="0"/>
          <w:numId w:val="31"/>
        </w:numPr>
        <w:spacing w:after="100"/>
        <w:ind w:left="357" w:hanging="357"/>
      </w:pPr>
      <w:r w:rsidRPr="00363A64">
        <w:t>Moving money from another</w:t>
      </w:r>
      <w:r w:rsidR="00E2785C" w:rsidRPr="00363A64">
        <w:t xml:space="preserve"> budget to the project budget </w:t>
      </w:r>
      <w:r w:rsidRPr="00363A64">
        <w:t>if permitted</w:t>
      </w:r>
    </w:p>
    <w:p w:rsidR="00D63F48" w:rsidRPr="00363A64" w:rsidRDefault="00D63F48" w:rsidP="00271896">
      <w:pPr>
        <w:pStyle w:val="Bullet1"/>
        <w:numPr>
          <w:ilvl w:val="0"/>
          <w:numId w:val="31"/>
        </w:numPr>
        <w:spacing w:after="100"/>
        <w:ind w:left="357" w:hanging="357"/>
      </w:pPr>
      <w:r w:rsidRPr="00363A64">
        <w:t>Seeking additional money on the basis of new requirements not previously identified when initial funding was applied for</w:t>
      </w:r>
    </w:p>
    <w:p w:rsidR="00D63F48" w:rsidRPr="00363A64" w:rsidRDefault="00D63F48" w:rsidP="00271896">
      <w:pPr>
        <w:pStyle w:val="Bullet1"/>
        <w:numPr>
          <w:ilvl w:val="0"/>
          <w:numId w:val="31"/>
        </w:numPr>
        <w:spacing w:after="100"/>
        <w:ind w:left="357" w:hanging="357"/>
      </w:pPr>
      <w:r w:rsidRPr="00363A64">
        <w:t>Seeking reimbursement from clients for monies spent on their behalf for goods and services not agreed to as part of initial project agreements</w:t>
      </w:r>
    </w:p>
    <w:p w:rsidR="00D63F48" w:rsidRPr="00363A64" w:rsidRDefault="00D63F48" w:rsidP="00271896">
      <w:pPr>
        <w:pStyle w:val="Bullet1"/>
        <w:numPr>
          <w:ilvl w:val="0"/>
          <w:numId w:val="31"/>
        </w:numPr>
        <w:spacing w:after="100"/>
        <w:ind w:left="357" w:hanging="357"/>
      </w:pPr>
      <w:r w:rsidRPr="00363A64">
        <w:t>Ensuring deposits and progress payments are being recei</w:t>
      </w:r>
      <w:r w:rsidR="00E2785C" w:rsidRPr="00363A64">
        <w:t xml:space="preserve">ved as expected from the client or </w:t>
      </w:r>
      <w:r w:rsidRPr="00363A64">
        <w:t>funding body</w:t>
      </w:r>
    </w:p>
    <w:p w:rsidR="00D63F48" w:rsidRPr="00363A64" w:rsidRDefault="00D63F48" w:rsidP="00271896">
      <w:pPr>
        <w:pStyle w:val="Bullet1"/>
        <w:numPr>
          <w:ilvl w:val="0"/>
          <w:numId w:val="31"/>
        </w:numPr>
        <w:spacing w:after="100"/>
        <w:ind w:left="357" w:hanging="357"/>
      </w:pPr>
      <w:r w:rsidRPr="00363A64">
        <w:t>Reducing the quality and/or quantity of some aspects of the project</w:t>
      </w:r>
      <w:r w:rsidR="00E2785C" w:rsidRPr="00363A64">
        <w:t xml:space="preserve"> </w:t>
      </w:r>
      <w:r w:rsidRPr="00363A64">
        <w:t>to save money</w:t>
      </w:r>
    </w:p>
    <w:p w:rsidR="00D63F48" w:rsidRPr="00363A64" w:rsidRDefault="00D63F48" w:rsidP="00271896">
      <w:pPr>
        <w:pStyle w:val="Bullet1"/>
        <w:numPr>
          <w:ilvl w:val="0"/>
          <w:numId w:val="31"/>
        </w:numPr>
        <w:spacing w:after="100"/>
        <w:ind w:left="357" w:hanging="357"/>
      </w:pPr>
      <w:r w:rsidRPr="00363A64">
        <w:t>Making sure all items which can be sold to generate revenue are indeed sol</w:t>
      </w:r>
      <w:r w:rsidR="00574A2F" w:rsidRPr="00363A64">
        <w:t>d</w:t>
      </w:r>
      <w:r w:rsidRPr="00363A64">
        <w:t xml:space="preserve"> and </w:t>
      </w:r>
      <w:r w:rsidR="00574A2F" w:rsidRPr="00363A64">
        <w:t xml:space="preserve">not </w:t>
      </w:r>
      <w:r w:rsidRPr="00363A64">
        <w:t>just disposed of</w:t>
      </w:r>
    </w:p>
    <w:p w:rsidR="00D63F48" w:rsidRPr="00363A64" w:rsidRDefault="00D63F48" w:rsidP="00271896">
      <w:pPr>
        <w:pStyle w:val="Bullet1"/>
        <w:numPr>
          <w:ilvl w:val="0"/>
          <w:numId w:val="31"/>
        </w:numPr>
        <w:spacing w:after="100"/>
        <w:ind w:left="357" w:hanging="357"/>
      </w:pPr>
      <w:r w:rsidRPr="00363A64">
        <w:t>Sourcing different providers who can supply the same, or similar, goods and services at a lower price</w:t>
      </w:r>
    </w:p>
    <w:p w:rsidR="00D63F48" w:rsidRPr="00363A64" w:rsidRDefault="00D63F48" w:rsidP="00271896">
      <w:pPr>
        <w:pStyle w:val="Bullet1"/>
        <w:numPr>
          <w:ilvl w:val="0"/>
          <w:numId w:val="31"/>
        </w:numPr>
        <w:spacing w:after="100"/>
        <w:ind w:left="357" w:hanging="357"/>
      </w:pPr>
      <w:r w:rsidRPr="00363A64">
        <w:t>Using</w:t>
      </w:r>
      <w:r w:rsidR="00E2785C" w:rsidRPr="00363A64">
        <w:t xml:space="preserve"> different acquisition options. I</w:t>
      </w:r>
      <w:r w:rsidRPr="00363A64">
        <w:t>nstead of buying an item you may be able to better use</w:t>
      </w:r>
      <w:r w:rsidR="00E2785C" w:rsidRPr="00363A64">
        <w:t xml:space="preserve"> your limited finance by hiring or </w:t>
      </w:r>
      <w:r w:rsidRPr="00363A64">
        <w:t>renting items</w:t>
      </w:r>
    </w:p>
    <w:p w:rsidR="00D63F48" w:rsidRPr="00363A64" w:rsidRDefault="00E2785C" w:rsidP="00271896">
      <w:pPr>
        <w:pStyle w:val="Bullet1"/>
        <w:numPr>
          <w:ilvl w:val="0"/>
          <w:numId w:val="31"/>
        </w:numPr>
        <w:spacing w:after="100"/>
        <w:ind w:left="357" w:hanging="357"/>
      </w:pPr>
      <w:r w:rsidRPr="00363A64">
        <w:t xml:space="preserve">Sharing the cost of items </w:t>
      </w:r>
      <w:r w:rsidR="00D63F48" w:rsidRPr="00363A64">
        <w:t>with other venues in the same organisation as you, or with other departments within the same venue.</w:t>
      </w:r>
    </w:p>
    <w:p w:rsidR="007E7DB8" w:rsidRPr="00363A64" w:rsidRDefault="007E7DB8" w:rsidP="00D456BC">
      <w:pPr>
        <w:pStyle w:val="Heading4"/>
      </w:pPr>
      <w:r w:rsidRPr="00363A64">
        <w:t>Physical resources</w:t>
      </w:r>
    </w:p>
    <w:p w:rsidR="007E7DB8" w:rsidRPr="00363A64" w:rsidRDefault="007E7DB8" w:rsidP="007E7DB8">
      <w:pPr>
        <w:pStyle w:val="BodyCopy"/>
        <w:rPr>
          <w:noProof w:val="0"/>
          <w:szCs w:val="24"/>
        </w:rPr>
      </w:pPr>
      <w:r w:rsidRPr="00363A64">
        <w:rPr>
          <w:noProof w:val="0"/>
          <w:szCs w:val="24"/>
        </w:rPr>
        <w:t xml:space="preserve">Action to obtain more </w:t>
      </w:r>
      <w:r w:rsidR="006B58B7" w:rsidRPr="00363A64">
        <w:rPr>
          <w:noProof w:val="0"/>
          <w:szCs w:val="24"/>
        </w:rPr>
        <w:t>physical</w:t>
      </w:r>
      <w:r w:rsidRPr="00363A64">
        <w:rPr>
          <w:noProof w:val="0"/>
          <w:szCs w:val="24"/>
        </w:rPr>
        <w:t xml:space="preserve"> resources </w:t>
      </w:r>
      <w:r w:rsidR="00D63F48" w:rsidRPr="00363A64">
        <w:rPr>
          <w:noProof w:val="0"/>
          <w:szCs w:val="24"/>
        </w:rPr>
        <w:t xml:space="preserve">or address resource deficiency issues </w:t>
      </w:r>
      <w:r w:rsidRPr="00363A64">
        <w:rPr>
          <w:noProof w:val="0"/>
          <w:szCs w:val="24"/>
        </w:rPr>
        <w:t>may include:</w:t>
      </w:r>
    </w:p>
    <w:p w:rsidR="007E7DB8" w:rsidRPr="00363A64" w:rsidRDefault="00D63F48" w:rsidP="000B01A9">
      <w:pPr>
        <w:pStyle w:val="Bullet1"/>
        <w:numPr>
          <w:ilvl w:val="0"/>
          <w:numId w:val="31"/>
        </w:numPr>
        <w:rPr>
          <w:szCs w:val="24"/>
        </w:rPr>
      </w:pPr>
      <w:r w:rsidRPr="00363A64">
        <w:rPr>
          <w:szCs w:val="24"/>
        </w:rPr>
        <w:t>Asking suppliers, providers, m</w:t>
      </w:r>
      <w:r w:rsidR="00E2785C" w:rsidRPr="00363A64">
        <w:rPr>
          <w:szCs w:val="24"/>
        </w:rPr>
        <w:t>anufacturers to loan you items</w:t>
      </w:r>
      <w:r w:rsidRPr="00363A64">
        <w:rPr>
          <w:szCs w:val="24"/>
        </w:rPr>
        <w:t xml:space="preserve"> or to donate items</w:t>
      </w:r>
    </w:p>
    <w:p w:rsidR="00D63F48" w:rsidRPr="00363A64" w:rsidRDefault="00D63F48" w:rsidP="000B01A9">
      <w:pPr>
        <w:pStyle w:val="Bullet1"/>
        <w:numPr>
          <w:ilvl w:val="0"/>
          <w:numId w:val="31"/>
        </w:numPr>
        <w:rPr>
          <w:szCs w:val="24"/>
        </w:rPr>
      </w:pPr>
      <w:r w:rsidRPr="00363A64">
        <w:rPr>
          <w:szCs w:val="24"/>
        </w:rPr>
        <w:t>Using fewer items within the project</w:t>
      </w:r>
    </w:p>
    <w:p w:rsidR="00D63F48" w:rsidRPr="00363A64" w:rsidRDefault="00D63F48" w:rsidP="000B01A9">
      <w:pPr>
        <w:pStyle w:val="Bullet1"/>
        <w:numPr>
          <w:ilvl w:val="0"/>
          <w:numId w:val="31"/>
        </w:numPr>
        <w:rPr>
          <w:szCs w:val="24"/>
        </w:rPr>
      </w:pPr>
      <w:r w:rsidRPr="00363A64">
        <w:rPr>
          <w:szCs w:val="24"/>
        </w:rPr>
        <w:t>Us</w:t>
      </w:r>
      <w:r w:rsidR="00E2785C" w:rsidRPr="00363A64">
        <w:rPr>
          <w:szCs w:val="24"/>
        </w:rPr>
        <w:t>ing lower-quality items</w:t>
      </w:r>
      <w:r w:rsidRPr="00363A64">
        <w:rPr>
          <w:szCs w:val="24"/>
        </w:rPr>
        <w:t xml:space="preserve"> which will be less expensive</w:t>
      </w:r>
    </w:p>
    <w:p w:rsidR="00D63F48" w:rsidRPr="00363A64" w:rsidRDefault="00D63F48" w:rsidP="000B01A9">
      <w:pPr>
        <w:pStyle w:val="Bullet1"/>
        <w:numPr>
          <w:ilvl w:val="0"/>
          <w:numId w:val="31"/>
        </w:numPr>
        <w:rPr>
          <w:szCs w:val="24"/>
        </w:rPr>
      </w:pPr>
      <w:r w:rsidRPr="00363A64">
        <w:rPr>
          <w:szCs w:val="24"/>
        </w:rPr>
        <w:t>Seeking contributions from your network of contacts</w:t>
      </w:r>
    </w:p>
    <w:p w:rsidR="00D63F48" w:rsidRPr="00363A64" w:rsidRDefault="00D63F48" w:rsidP="000B01A9">
      <w:pPr>
        <w:pStyle w:val="Bullet1"/>
        <w:numPr>
          <w:ilvl w:val="0"/>
          <w:numId w:val="31"/>
        </w:numPr>
        <w:rPr>
          <w:szCs w:val="24"/>
        </w:rPr>
      </w:pPr>
      <w:r w:rsidRPr="00363A64">
        <w:rPr>
          <w:szCs w:val="24"/>
        </w:rPr>
        <w:t>Borrowing from other departments</w:t>
      </w:r>
    </w:p>
    <w:p w:rsidR="00D63F48" w:rsidRPr="00363A64" w:rsidRDefault="00E2785C" w:rsidP="000B01A9">
      <w:pPr>
        <w:pStyle w:val="Bullet1"/>
        <w:numPr>
          <w:ilvl w:val="0"/>
          <w:numId w:val="31"/>
        </w:numPr>
        <w:rPr>
          <w:szCs w:val="24"/>
        </w:rPr>
      </w:pPr>
      <w:r w:rsidRPr="00363A64">
        <w:rPr>
          <w:szCs w:val="24"/>
        </w:rPr>
        <w:t xml:space="preserve">Doing ‘contra’ deals </w:t>
      </w:r>
      <w:r w:rsidR="00D63F48" w:rsidRPr="00363A64">
        <w:rPr>
          <w:szCs w:val="24"/>
        </w:rPr>
        <w:t>where you:</w:t>
      </w:r>
    </w:p>
    <w:p w:rsidR="00D63F48" w:rsidRPr="00363A64" w:rsidRDefault="00D63F48" w:rsidP="00D456BC">
      <w:pPr>
        <w:pStyle w:val="Bullet2"/>
        <w:rPr>
          <w:lang w:val="en-AU"/>
        </w:rPr>
      </w:pPr>
      <w:r w:rsidRPr="00363A64">
        <w:rPr>
          <w:lang w:val="en-AU"/>
        </w:rPr>
        <w:t xml:space="preserve">Swap a meal or similar at the venue </w:t>
      </w:r>
      <w:r w:rsidR="006A22BF" w:rsidRPr="00363A64">
        <w:rPr>
          <w:lang w:val="en-AU"/>
        </w:rPr>
        <w:t xml:space="preserve">in exchange </w:t>
      </w:r>
      <w:r w:rsidRPr="00363A64">
        <w:rPr>
          <w:lang w:val="en-AU"/>
        </w:rPr>
        <w:t>for materials, goods and services</w:t>
      </w:r>
      <w:r w:rsidR="006A22BF" w:rsidRPr="00363A64">
        <w:rPr>
          <w:lang w:val="en-AU"/>
        </w:rPr>
        <w:t xml:space="preserve"> from a supplier</w:t>
      </w:r>
    </w:p>
    <w:p w:rsidR="00D63F48" w:rsidRPr="00363A64" w:rsidRDefault="00D63F48" w:rsidP="00D456BC">
      <w:pPr>
        <w:pStyle w:val="Bullet2"/>
        <w:rPr>
          <w:lang w:val="en-AU"/>
        </w:rPr>
      </w:pPr>
      <w:r w:rsidRPr="00363A64">
        <w:rPr>
          <w:lang w:val="en-AU"/>
        </w:rPr>
        <w:t>Receive free product in retu</w:t>
      </w:r>
      <w:r w:rsidR="00E2785C" w:rsidRPr="00363A64">
        <w:rPr>
          <w:lang w:val="en-AU"/>
        </w:rPr>
        <w:t xml:space="preserve">rn from advertising the product or </w:t>
      </w:r>
      <w:r w:rsidRPr="00363A64">
        <w:rPr>
          <w:lang w:val="en-AU"/>
        </w:rPr>
        <w:t>provider in the venue</w:t>
      </w:r>
    </w:p>
    <w:p w:rsidR="00D63F48" w:rsidRPr="00363A64" w:rsidRDefault="004C3EAE" w:rsidP="000B01A9">
      <w:pPr>
        <w:pStyle w:val="Bullet1"/>
        <w:numPr>
          <w:ilvl w:val="0"/>
          <w:numId w:val="31"/>
        </w:numPr>
        <w:rPr>
          <w:szCs w:val="24"/>
        </w:rPr>
      </w:pPr>
      <w:r w:rsidRPr="00363A64">
        <w:rPr>
          <w:szCs w:val="24"/>
        </w:rPr>
        <w:t>Asking the client to contribute materials.</w:t>
      </w:r>
    </w:p>
    <w:p w:rsidR="007E7DB8" w:rsidRPr="00363A64" w:rsidRDefault="007E7DB8" w:rsidP="00D456BC">
      <w:pPr>
        <w:pStyle w:val="Heading4"/>
      </w:pPr>
      <w:r w:rsidRPr="00363A64">
        <w:t>Time for you to manage the project</w:t>
      </w:r>
    </w:p>
    <w:p w:rsidR="007E7DB8" w:rsidRPr="00363A64" w:rsidRDefault="007E7DB8" w:rsidP="007E7DB8">
      <w:pPr>
        <w:pStyle w:val="BodyCopy"/>
        <w:rPr>
          <w:noProof w:val="0"/>
          <w:szCs w:val="24"/>
        </w:rPr>
      </w:pPr>
      <w:r w:rsidRPr="00363A64">
        <w:rPr>
          <w:noProof w:val="0"/>
          <w:szCs w:val="24"/>
        </w:rPr>
        <w:t xml:space="preserve">Action to obtain </w:t>
      </w:r>
      <w:r w:rsidR="004C3EAE" w:rsidRPr="00363A64">
        <w:rPr>
          <w:noProof w:val="0"/>
          <w:szCs w:val="24"/>
        </w:rPr>
        <w:t>or ‘create</w:t>
      </w:r>
      <w:r w:rsidR="0049579A" w:rsidRPr="00363A64">
        <w:rPr>
          <w:noProof w:val="0"/>
          <w:szCs w:val="24"/>
        </w:rPr>
        <w:t>’</w:t>
      </w:r>
      <w:r w:rsidR="004C3EAE" w:rsidRPr="00363A64">
        <w:rPr>
          <w:noProof w:val="0"/>
          <w:szCs w:val="24"/>
        </w:rPr>
        <w:t xml:space="preserve"> </w:t>
      </w:r>
      <w:r w:rsidRPr="00363A64">
        <w:rPr>
          <w:noProof w:val="0"/>
          <w:szCs w:val="24"/>
        </w:rPr>
        <w:t>more time may include:</w:t>
      </w:r>
    </w:p>
    <w:p w:rsidR="007E7DB8" w:rsidRPr="00363A64" w:rsidRDefault="004C3EAE" w:rsidP="000B01A9">
      <w:pPr>
        <w:pStyle w:val="Bullet1"/>
        <w:numPr>
          <w:ilvl w:val="0"/>
          <w:numId w:val="31"/>
        </w:numPr>
      </w:pPr>
      <w:r w:rsidRPr="00363A64">
        <w:t>Explaining time already committe</w:t>
      </w:r>
      <w:r w:rsidR="00E2785C" w:rsidRPr="00363A64">
        <w:t>d to the project to management</w:t>
      </w:r>
      <w:r w:rsidRPr="00363A64">
        <w:t xml:space="preserve"> to justify the claim for extra time</w:t>
      </w:r>
    </w:p>
    <w:p w:rsidR="005256ED" w:rsidRPr="00363A64" w:rsidRDefault="004C3EAE" w:rsidP="000B01A9">
      <w:pPr>
        <w:pStyle w:val="Bullet1"/>
        <w:numPr>
          <w:ilvl w:val="0"/>
          <w:numId w:val="31"/>
        </w:numPr>
      </w:pPr>
      <w:r w:rsidRPr="00363A64">
        <w:t>Analyse your actual use of time – perhaps using a time log</w:t>
      </w:r>
      <w:r w:rsidR="005256ED" w:rsidRPr="00363A64">
        <w:br w:type="page"/>
      </w:r>
    </w:p>
    <w:p w:rsidR="004C3EAE" w:rsidRPr="00363A64" w:rsidRDefault="004C3EAE" w:rsidP="000B01A9">
      <w:pPr>
        <w:pStyle w:val="Bullet1"/>
        <w:numPr>
          <w:ilvl w:val="0"/>
          <w:numId w:val="31"/>
        </w:numPr>
      </w:pPr>
      <w:r w:rsidRPr="00363A64">
        <w:lastRenderedPageBreak/>
        <w:t>Delegating more work to other staff</w:t>
      </w:r>
    </w:p>
    <w:p w:rsidR="004C3EAE" w:rsidRPr="00363A64" w:rsidRDefault="004C3EAE" w:rsidP="000B01A9">
      <w:pPr>
        <w:pStyle w:val="Bullet1"/>
        <w:numPr>
          <w:ilvl w:val="0"/>
          <w:numId w:val="31"/>
        </w:numPr>
      </w:pPr>
      <w:r w:rsidRPr="00363A64">
        <w:t>Deferring non-essential work until after t</w:t>
      </w:r>
      <w:r w:rsidR="00E2785C" w:rsidRPr="00363A64">
        <w:t xml:space="preserve">he project has been completed </w:t>
      </w:r>
      <w:r w:rsidRPr="00363A64">
        <w:t>or until a nominated stage of the project has been achieved</w:t>
      </w:r>
    </w:p>
    <w:p w:rsidR="004C3EAE" w:rsidRPr="00363A64" w:rsidRDefault="00E2785C" w:rsidP="000B01A9">
      <w:pPr>
        <w:pStyle w:val="Bullet1"/>
        <w:numPr>
          <w:ilvl w:val="0"/>
          <w:numId w:val="31"/>
        </w:numPr>
      </w:pPr>
      <w:r w:rsidRPr="00363A64">
        <w:t>Coming in to work earlier</w:t>
      </w:r>
      <w:r w:rsidR="004C3EAE" w:rsidRPr="00363A64">
        <w:t xml:space="preserve"> and going home later</w:t>
      </w:r>
    </w:p>
    <w:p w:rsidR="004C3EAE" w:rsidRPr="00363A64" w:rsidRDefault="004C3EAE" w:rsidP="000B01A9">
      <w:pPr>
        <w:pStyle w:val="Bullet1"/>
        <w:numPr>
          <w:ilvl w:val="0"/>
          <w:numId w:val="31"/>
        </w:numPr>
      </w:pPr>
      <w:r w:rsidRPr="00363A64">
        <w:t>Working smarter</w:t>
      </w:r>
      <w:r w:rsidR="00E2785C" w:rsidRPr="00363A64">
        <w:t xml:space="preserve"> </w:t>
      </w:r>
      <w:r w:rsidR="0049579A" w:rsidRPr="00363A64">
        <w:t xml:space="preserve">using </w:t>
      </w:r>
      <w:r w:rsidRPr="00363A64">
        <w:t>technology and accepted time management techniques to save time</w:t>
      </w:r>
    </w:p>
    <w:p w:rsidR="004C3EAE" w:rsidRPr="00363A64" w:rsidRDefault="004C3EAE" w:rsidP="000B01A9">
      <w:pPr>
        <w:pStyle w:val="Bullet1"/>
        <w:numPr>
          <w:ilvl w:val="0"/>
          <w:numId w:val="31"/>
        </w:numPr>
      </w:pPr>
      <w:r w:rsidRPr="00363A64">
        <w:t>Taking time to plan your work – ‘make the plan, work the plan’.</w:t>
      </w:r>
    </w:p>
    <w:p w:rsidR="008A7C19" w:rsidRPr="00363A64" w:rsidRDefault="008A7C19" w:rsidP="008A7C19">
      <w:pPr>
        <w:pStyle w:val="Heading2"/>
      </w:pPr>
      <w:r w:rsidRPr="00363A64">
        <w:t>2.6</w:t>
      </w:r>
      <w:r w:rsidRPr="00363A64">
        <w:tab/>
      </w:r>
      <w:r w:rsidR="00B977B5">
        <w:fldChar w:fldCharType="begin"/>
      </w:r>
      <w:r w:rsidR="00B977B5">
        <w:instrText xml:space="preserve"> REF  Criteria26 </w:instrText>
      </w:r>
      <w:r w:rsidR="00B977B5">
        <w:fldChar w:fldCharType="separate"/>
      </w:r>
      <w:sdt>
        <w:sdtPr>
          <w:alias w:val="Criteria 2.6"/>
          <w:tag w:val="Criteria 2.6"/>
          <w:id w:val="88282067"/>
          <w:placeholder>
            <w:docPart w:val="3C40B44DEA7A44AEA828909CC83B4D7D"/>
          </w:placeholder>
        </w:sdtPr>
        <w:sdtEndPr/>
        <w:sdtContent>
          <w:r w:rsidR="00271896" w:rsidRPr="00363A64">
            <w:t>Monitor budget in accordance with enterprise guidelines</w:t>
          </w:r>
        </w:sdtContent>
      </w:sdt>
      <w:r w:rsidR="00B977B5">
        <w:fldChar w:fldCharType="end"/>
      </w:r>
    </w:p>
    <w:p w:rsidR="008A7C19" w:rsidRPr="00363A64" w:rsidRDefault="008A7C19" w:rsidP="005256ED">
      <w:pPr>
        <w:pStyle w:val="Heading3"/>
        <w:spacing w:after="120"/>
      </w:pPr>
      <w:r w:rsidRPr="00363A64">
        <w:t>Introduction</w:t>
      </w:r>
    </w:p>
    <w:p w:rsidR="008A7C19" w:rsidRPr="00363A64" w:rsidRDefault="00E2785C" w:rsidP="008A7C19">
      <w:pPr>
        <w:pStyle w:val="BodyCopy"/>
        <w:rPr>
          <w:noProof w:val="0"/>
          <w:szCs w:val="24"/>
        </w:rPr>
      </w:pPr>
      <w:r w:rsidRPr="00363A64">
        <w:rPr>
          <w:noProof w:val="0"/>
          <w:szCs w:val="24"/>
        </w:rPr>
        <w:t>The budget</w:t>
      </w:r>
      <w:r w:rsidR="00E97EBA" w:rsidRPr="00363A64">
        <w:rPr>
          <w:noProof w:val="0"/>
          <w:szCs w:val="24"/>
        </w:rPr>
        <w:t xml:space="preserve"> for a project must be continually monitored.</w:t>
      </w:r>
    </w:p>
    <w:p w:rsidR="00E97EBA" w:rsidRPr="00363A64" w:rsidRDefault="00E97EBA" w:rsidP="008A7C19">
      <w:pPr>
        <w:pStyle w:val="BodyCopy"/>
        <w:rPr>
          <w:noProof w:val="0"/>
          <w:szCs w:val="24"/>
        </w:rPr>
      </w:pPr>
      <w:r w:rsidRPr="00363A64">
        <w:rPr>
          <w:noProof w:val="0"/>
          <w:szCs w:val="24"/>
        </w:rPr>
        <w:t>This section discusses possible enterprise guidelines for budget monitoring and describes activities and practices which can be involved in the process.</w:t>
      </w:r>
    </w:p>
    <w:p w:rsidR="00E97EBA" w:rsidRPr="00363A64" w:rsidRDefault="00E97EBA" w:rsidP="005256ED">
      <w:pPr>
        <w:pStyle w:val="Heading3"/>
        <w:spacing w:after="120"/>
      </w:pPr>
      <w:r w:rsidRPr="00363A64">
        <w:t>Enterprise guidelines</w:t>
      </w:r>
    </w:p>
    <w:p w:rsidR="00E97EBA" w:rsidRPr="00363A64" w:rsidRDefault="00E97EBA" w:rsidP="00E97EBA">
      <w:pPr>
        <w:pStyle w:val="BodyCopy"/>
        <w:rPr>
          <w:noProof w:val="0"/>
          <w:szCs w:val="24"/>
        </w:rPr>
      </w:pPr>
      <w:r w:rsidRPr="00363A64">
        <w:rPr>
          <w:noProof w:val="0"/>
          <w:szCs w:val="24"/>
        </w:rPr>
        <w:t xml:space="preserve">Guidelines regarding the monitoring of budgets can be expected to vary between venues but, this </w:t>
      </w:r>
      <w:r w:rsidR="00E2785C" w:rsidRPr="00363A64">
        <w:rPr>
          <w:noProof w:val="0"/>
          <w:szCs w:val="24"/>
        </w:rPr>
        <w:t xml:space="preserve">being </w:t>
      </w:r>
      <w:r w:rsidRPr="00363A64">
        <w:rPr>
          <w:noProof w:val="0"/>
          <w:szCs w:val="24"/>
        </w:rPr>
        <w:t>said, there are many similarities between what is required.</w:t>
      </w:r>
    </w:p>
    <w:p w:rsidR="00E97EBA" w:rsidRPr="00363A64" w:rsidRDefault="00E97EBA" w:rsidP="00E97EBA">
      <w:pPr>
        <w:pStyle w:val="BodyCopy"/>
        <w:rPr>
          <w:noProof w:val="0"/>
          <w:szCs w:val="24"/>
        </w:rPr>
      </w:pPr>
      <w:r w:rsidRPr="00363A64">
        <w:rPr>
          <w:noProof w:val="0"/>
          <w:szCs w:val="24"/>
        </w:rPr>
        <w:t xml:space="preserve">You must remember the ‘guidelines’ for monitoring budgets are more </w:t>
      </w:r>
      <w:r w:rsidR="00E149E9" w:rsidRPr="00363A64">
        <w:rPr>
          <w:noProof w:val="0"/>
          <w:szCs w:val="24"/>
        </w:rPr>
        <w:t>than</w:t>
      </w:r>
      <w:r w:rsidRPr="00363A64">
        <w:rPr>
          <w:noProof w:val="0"/>
          <w:szCs w:val="24"/>
        </w:rPr>
        <w:t xml:space="preserve"> recommendation</w:t>
      </w:r>
      <w:r w:rsidR="00E2785C" w:rsidRPr="00363A64">
        <w:rPr>
          <w:noProof w:val="0"/>
          <w:szCs w:val="24"/>
        </w:rPr>
        <w:t>s or suggestions. T</w:t>
      </w:r>
      <w:r w:rsidRPr="00363A64">
        <w:rPr>
          <w:noProof w:val="0"/>
          <w:szCs w:val="24"/>
        </w:rPr>
        <w:t>hey should be seen as non-negotiable requirements which are mandatory.</w:t>
      </w:r>
    </w:p>
    <w:p w:rsidR="00E97EBA" w:rsidRPr="00363A64" w:rsidRDefault="00E97EBA" w:rsidP="00E97EBA">
      <w:pPr>
        <w:pStyle w:val="BodyCopy"/>
        <w:rPr>
          <w:noProof w:val="0"/>
          <w:szCs w:val="24"/>
        </w:rPr>
      </w:pPr>
      <w:r w:rsidRPr="00363A64">
        <w:rPr>
          <w:noProof w:val="0"/>
          <w:szCs w:val="24"/>
        </w:rPr>
        <w:t>Anytime you fail to observe or implement these requirements management can be excused for thinking there is a problem, you have done something wrong or you have something to hide.</w:t>
      </w:r>
    </w:p>
    <w:p w:rsidR="00E97EBA" w:rsidRPr="00363A64" w:rsidRDefault="00E97EBA" w:rsidP="00E97EBA">
      <w:pPr>
        <w:pStyle w:val="BodyCopy"/>
        <w:rPr>
          <w:noProof w:val="0"/>
          <w:szCs w:val="24"/>
        </w:rPr>
      </w:pPr>
      <w:r w:rsidRPr="00363A64">
        <w:rPr>
          <w:noProof w:val="0"/>
          <w:szCs w:val="24"/>
        </w:rPr>
        <w:t>Budget monitoring guidelines will normally address or prescribe:</w:t>
      </w:r>
    </w:p>
    <w:p w:rsidR="00E97EBA" w:rsidRPr="00363A64" w:rsidRDefault="005256ED" w:rsidP="000B01A9">
      <w:pPr>
        <w:pStyle w:val="Bullet1"/>
        <w:numPr>
          <w:ilvl w:val="0"/>
          <w:numId w:val="31"/>
        </w:numPr>
      </w:pPr>
      <w:r w:rsidRPr="00363A64">
        <w:rPr>
          <w:noProof/>
          <w:lang w:eastAsia="en-AU"/>
        </w:rPr>
        <w:drawing>
          <wp:anchor distT="0" distB="0" distL="114300" distR="114300" simplePos="0" relativeHeight="251824128" behindDoc="0" locked="0" layoutInCell="1" allowOverlap="1">
            <wp:simplePos x="0" y="0"/>
            <wp:positionH relativeFrom="column">
              <wp:posOffset>3478530</wp:posOffset>
            </wp:positionH>
            <wp:positionV relativeFrom="paragraph">
              <wp:posOffset>240030</wp:posOffset>
            </wp:positionV>
            <wp:extent cx="2064385" cy="1360805"/>
            <wp:effectExtent l="19050" t="0" r="0" b="0"/>
            <wp:wrapSquare wrapText="bothSides"/>
            <wp:docPr id="112" name="Picture 111" descr="MP900309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194.JPG"/>
                    <pic:cNvPicPr/>
                  </pic:nvPicPr>
                  <pic:blipFill>
                    <a:blip r:embed="rId140" cstate="print"/>
                    <a:stretch>
                      <a:fillRect/>
                    </a:stretch>
                  </pic:blipFill>
                  <pic:spPr>
                    <a:xfrm>
                      <a:off x="0" y="0"/>
                      <a:ext cx="2064385" cy="1360805"/>
                    </a:xfrm>
                    <a:prstGeom prst="rect">
                      <a:avLst/>
                    </a:prstGeom>
                  </pic:spPr>
                </pic:pic>
              </a:graphicData>
            </a:graphic>
          </wp:anchor>
        </w:drawing>
      </w:r>
      <w:r w:rsidR="00E2785C" w:rsidRPr="00363A64">
        <w:t xml:space="preserve">Format of budgets used, </w:t>
      </w:r>
      <w:r w:rsidR="00E97EBA" w:rsidRPr="00363A64">
        <w:t>explaining:</w:t>
      </w:r>
    </w:p>
    <w:p w:rsidR="00E97EBA" w:rsidRPr="00363A64" w:rsidRDefault="00E97EBA" w:rsidP="00D456BC">
      <w:pPr>
        <w:pStyle w:val="Bullet2"/>
        <w:rPr>
          <w:lang w:val="en-AU"/>
        </w:rPr>
      </w:pPr>
      <w:r w:rsidRPr="00363A64">
        <w:rPr>
          <w:lang w:val="en-AU"/>
        </w:rPr>
        <w:t xml:space="preserve">How they are laid out </w:t>
      </w:r>
    </w:p>
    <w:p w:rsidR="00E97EBA" w:rsidRPr="00363A64" w:rsidRDefault="00E97EBA" w:rsidP="00D456BC">
      <w:pPr>
        <w:pStyle w:val="Bullet2"/>
        <w:rPr>
          <w:lang w:val="en-AU"/>
        </w:rPr>
      </w:pPr>
      <w:r w:rsidRPr="00363A64">
        <w:rPr>
          <w:lang w:val="en-AU"/>
        </w:rPr>
        <w:t>What the columns means</w:t>
      </w:r>
    </w:p>
    <w:p w:rsidR="006A246D" w:rsidRPr="00363A64" w:rsidRDefault="006A246D" w:rsidP="00D456BC">
      <w:pPr>
        <w:pStyle w:val="Bullet2"/>
        <w:rPr>
          <w:lang w:val="en-AU"/>
        </w:rPr>
      </w:pPr>
      <w:r w:rsidRPr="00363A64">
        <w:rPr>
          <w:lang w:val="en-AU"/>
        </w:rPr>
        <w:t>Budget lines and codes</w:t>
      </w:r>
    </w:p>
    <w:p w:rsidR="00E97EBA" w:rsidRPr="00363A64" w:rsidRDefault="00E97EBA" w:rsidP="000B01A9">
      <w:pPr>
        <w:pStyle w:val="Bullet1"/>
        <w:numPr>
          <w:ilvl w:val="0"/>
          <w:numId w:val="31"/>
        </w:numPr>
      </w:pPr>
      <w:r w:rsidRPr="00363A64">
        <w:t xml:space="preserve">Training required before you are authorised to </w:t>
      </w:r>
      <w:r w:rsidR="000E5EF0" w:rsidRPr="00363A64">
        <w:t xml:space="preserve">access and </w:t>
      </w:r>
      <w:r w:rsidRPr="00363A64">
        <w:t>monitor any ve</w:t>
      </w:r>
      <w:r w:rsidR="000E5EF0" w:rsidRPr="00363A64">
        <w:t>n</w:t>
      </w:r>
      <w:r w:rsidR="00E2785C" w:rsidRPr="00363A64">
        <w:t xml:space="preserve">ue budgets, </w:t>
      </w:r>
      <w:r w:rsidRPr="00363A64">
        <w:t xml:space="preserve"> addressing topics such as:</w:t>
      </w:r>
    </w:p>
    <w:p w:rsidR="00E97EBA" w:rsidRPr="00363A64" w:rsidRDefault="00E2785C" w:rsidP="00D456BC">
      <w:pPr>
        <w:pStyle w:val="Bullet2"/>
        <w:rPr>
          <w:lang w:val="en-AU"/>
        </w:rPr>
      </w:pPr>
      <w:r w:rsidRPr="00363A64">
        <w:rPr>
          <w:lang w:val="en-AU"/>
        </w:rPr>
        <w:t xml:space="preserve">Signs and symbols used </w:t>
      </w:r>
      <w:r w:rsidR="00E97EBA" w:rsidRPr="00363A64">
        <w:rPr>
          <w:lang w:val="en-AU"/>
        </w:rPr>
        <w:t>such as + and -, %</w:t>
      </w:r>
    </w:p>
    <w:p w:rsidR="00E97EBA" w:rsidRPr="00363A64" w:rsidRDefault="00E97EBA" w:rsidP="00D456BC">
      <w:pPr>
        <w:pStyle w:val="Bullet2"/>
        <w:rPr>
          <w:lang w:val="en-AU"/>
        </w:rPr>
      </w:pPr>
      <w:r w:rsidRPr="00363A64">
        <w:rPr>
          <w:lang w:val="en-AU"/>
        </w:rPr>
        <w:t>Budget terminology</w:t>
      </w:r>
    </w:p>
    <w:p w:rsidR="000E5EF0" w:rsidRPr="00363A64" w:rsidRDefault="000E5EF0" w:rsidP="00D456BC">
      <w:pPr>
        <w:pStyle w:val="Bullet2"/>
        <w:rPr>
          <w:lang w:val="en-AU"/>
        </w:rPr>
      </w:pPr>
      <w:r w:rsidRPr="00363A64">
        <w:rPr>
          <w:lang w:val="en-AU"/>
        </w:rPr>
        <w:t>Reading and understanding budgets – what they contain and what they mean</w:t>
      </w:r>
    </w:p>
    <w:p w:rsidR="000E5EF0" w:rsidRPr="00363A64" w:rsidRDefault="000E5EF0" w:rsidP="00D456BC">
      <w:pPr>
        <w:pStyle w:val="Bullet2"/>
        <w:rPr>
          <w:lang w:val="en-AU"/>
        </w:rPr>
      </w:pPr>
      <w:r w:rsidRPr="00363A64">
        <w:rPr>
          <w:lang w:val="en-AU"/>
        </w:rPr>
        <w:t>Identifying variances</w:t>
      </w:r>
    </w:p>
    <w:p w:rsidR="000E5EF0" w:rsidRPr="00363A64" w:rsidRDefault="000E5EF0" w:rsidP="00D456BC">
      <w:pPr>
        <w:pStyle w:val="Bullet2"/>
        <w:rPr>
          <w:lang w:val="en-AU"/>
        </w:rPr>
      </w:pPr>
      <w:r w:rsidRPr="00363A64">
        <w:rPr>
          <w:lang w:val="en-AU"/>
        </w:rPr>
        <w:t>Inte</w:t>
      </w:r>
      <w:r w:rsidR="00E2785C" w:rsidRPr="00363A64">
        <w:rPr>
          <w:lang w:val="en-AU"/>
        </w:rPr>
        <w:t xml:space="preserve">rpreting system flags or </w:t>
      </w:r>
      <w:r w:rsidRPr="00363A64">
        <w:rPr>
          <w:lang w:val="en-AU"/>
        </w:rPr>
        <w:t>warnings</w:t>
      </w:r>
    </w:p>
    <w:p w:rsidR="006A246D" w:rsidRPr="00363A64" w:rsidRDefault="006A246D" w:rsidP="000B01A9">
      <w:pPr>
        <w:pStyle w:val="Bullet1"/>
        <w:numPr>
          <w:ilvl w:val="0"/>
          <w:numId w:val="31"/>
        </w:numPr>
      </w:pPr>
      <w:r w:rsidRPr="00363A64">
        <w:t>I</w:t>
      </w:r>
      <w:r w:rsidR="00E2785C" w:rsidRPr="00363A64">
        <w:t xml:space="preserve">dentification of budget types </w:t>
      </w:r>
      <w:r w:rsidRPr="00363A64">
        <w:t>such as differentiating between the roles and contents of budgets such as:</w:t>
      </w:r>
    </w:p>
    <w:p w:rsidR="005256ED" w:rsidRPr="00363A64" w:rsidRDefault="006A246D" w:rsidP="005256ED">
      <w:pPr>
        <w:pStyle w:val="Bullet2"/>
        <w:rPr>
          <w:lang w:val="en-AU"/>
        </w:rPr>
      </w:pPr>
      <w:r w:rsidRPr="00363A64">
        <w:rPr>
          <w:lang w:val="en-AU"/>
        </w:rPr>
        <w:t>Revenue budgets</w:t>
      </w:r>
      <w:r w:rsidR="005256ED" w:rsidRPr="00363A64">
        <w:rPr>
          <w:lang w:val="en-AU"/>
        </w:rPr>
        <w:br w:type="page"/>
      </w:r>
    </w:p>
    <w:p w:rsidR="006A246D" w:rsidRPr="00363A64" w:rsidRDefault="00365FA9" w:rsidP="00D456BC">
      <w:pPr>
        <w:pStyle w:val="Bullet2"/>
        <w:rPr>
          <w:lang w:val="en-AU"/>
        </w:rPr>
      </w:pPr>
      <w:r w:rsidRPr="00363A64">
        <w:rPr>
          <w:noProof/>
          <w:lang w:val="en-AU"/>
        </w:rPr>
        <w:lastRenderedPageBreak/>
        <w:drawing>
          <wp:anchor distT="0" distB="0" distL="114300" distR="114300" simplePos="0" relativeHeight="251825152" behindDoc="0" locked="0" layoutInCell="1" allowOverlap="1">
            <wp:simplePos x="0" y="0"/>
            <wp:positionH relativeFrom="column">
              <wp:posOffset>3686810</wp:posOffset>
            </wp:positionH>
            <wp:positionV relativeFrom="paragraph">
              <wp:posOffset>53975</wp:posOffset>
            </wp:positionV>
            <wp:extent cx="1873250" cy="1243965"/>
            <wp:effectExtent l="19050" t="0" r="0" b="0"/>
            <wp:wrapSquare wrapText="bothSides"/>
            <wp:docPr id="113" name="Picture 112" descr="freeimage-5024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024805.jpg"/>
                    <pic:cNvPicPr/>
                  </pic:nvPicPr>
                  <pic:blipFill>
                    <a:blip r:embed="rId141" cstate="print"/>
                    <a:stretch>
                      <a:fillRect/>
                    </a:stretch>
                  </pic:blipFill>
                  <pic:spPr>
                    <a:xfrm>
                      <a:off x="0" y="0"/>
                      <a:ext cx="1873250" cy="1243965"/>
                    </a:xfrm>
                    <a:prstGeom prst="rect">
                      <a:avLst/>
                    </a:prstGeom>
                  </pic:spPr>
                </pic:pic>
              </a:graphicData>
            </a:graphic>
          </wp:anchor>
        </w:drawing>
      </w:r>
      <w:r w:rsidR="006A246D" w:rsidRPr="00363A64">
        <w:rPr>
          <w:lang w:val="en-AU"/>
        </w:rPr>
        <w:t>Labour budgets</w:t>
      </w:r>
    </w:p>
    <w:p w:rsidR="006A246D" w:rsidRPr="00363A64" w:rsidRDefault="006A246D" w:rsidP="00D456BC">
      <w:pPr>
        <w:pStyle w:val="Bullet2"/>
        <w:rPr>
          <w:lang w:val="en-AU"/>
        </w:rPr>
      </w:pPr>
      <w:r w:rsidRPr="00363A64">
        <w:rPr>
          <w:lang w:val="en-AU"/>
        </w:rPr>
        <w:t>Purchases</w:t>
      </w:r>
    </w:p>
    <w:p w:rsidR="006A246D" w:rsidRPr="00363A64" w:rsidRDefault="006A246D" w:rsidP="00D456BC">
      <w:pPr>
        <w:pStyle w:val="Bullet2"/>
        <w:rPr>
          <w:lang w:val="en-AU"/>
        </w:rPr>
      </w:pPr>
      <w:r w:rsidRPr="00363A64">
        <w:rPr>
          <w:lang w:val="en-AU"/>
        </w:rPr>
        <w:t>Overheads</w:t>
      </w:r>
    </w:p>
    <w:p w:rsidR="00E97EBA" w:rsidRPr="00363A64" w:rsidRDefault="000E5EF0" w:rsidP="000B01A9">
      <w:pPr>
        <w:pStyle w:val="Bullet1"/>
        <w:numPr>
          <w:ilvl w:val="0"/>
          <w:numId w:val="31"/>
        </w:numPr>
      </w:pPr>
      <w:r w:rsidRPr="00363A64">
        <w:t>Fr</w:t>
      </w:r>
      <w:r w:rsidR="00E2785C" w:rsidRPr="00363A64">
        <w:t xml:space="preserve">equency for budget monitoring </w:t>
      </w:r>
      <w:r w:rsidRPr="00363A64">
        <w:t>which may be:</w:t>
      </w:r>
    </w:p>
    <w:p w:rsidR="00E97EBA" w:rsidRPr="00363A64" w:rsidRDefault="000E5EF0" w:rsidP="00D456BC">
      <w:pPr>
        <w:pStyle w:val="Bullet2"/>
        <w:rPr>
          <w:lang w:val="en-AU"/>
        </w:rPr>
      </w:pPr>
      <w:r w:rsidRPr="00363A64">
        <w:rPr>
          <w:lang w:val="en-AU"/>
        </w:rPr>
        <w:t>Daily</w:t>
      </w:r>
    </w:p>
    <w:p w:rsidR="000E5EF0" w:rsidRPr="00363A64" w:rsidRDefault="000E5EF0" w:rsidP="00D456BC">
      <w:pPr>
        <w:pStyle w:val="Bullet2"/>
        <w:rPr>
          <w:lang w:val="en-AU"/>
        </w:rPr>
      </w:pPr>
      <w:r w:rsidRPr="00363A64">
        <w:rPr>
          <w:lang w:val="en-AU"/>
        </w:rPr>
        <w:t>Weekly</w:t>
      </w:r>
    </w:p>
    <w:p w:rsidR="006A246D" w:rsidRPr="00363A64" w:rsidRDefault="006A246D" w:rsidP="000B01A9">
      <w:pPr>
        <w:pStyle w:val="Bullet1"/>
        <w:numPr>
          <w:ilvl w:val="0"/>
          <w:numId w:val="31"/>
        </w:numPr>
      </w:pPr>
      <w:r w:rsidRPr="00363A64">
        <w:t>Sup</w:t>
      </w:r>
      <w:r w:rsidR="00E2785C" w:rsidRPr="00363A64">
        <w:t xml:space="preserve">porting documents </w:t>
      </w:r>
      <w:r w:rsidRPr="00363A64">
        <w:t>for different budget types. These are the source document</w:t>
      </w:r>
      <w:r w:rsidR="00E2785C" w:rsidRPr="00363A64">
        <w:t xml:space="preserve">s on which budgets are prepared and </w:t>
      </w:r>
      <w:r w:rsidRPr="00363A64">
        <w:t>updated and include documents such as:</w:t>
      </w:r>
    </w:p>
    <w:p w:rsidR="006A246D" w:rsidRPr="00363A64" w:rsidRDefault="006A246D" w:rsidP="00D456BC">
      <w:pPr>
        <w:pStyle w:val="Bullet2"/>
        <w:rPr>
          <w:lang w:val="en-AU"/>
        </w:rPr>
      </w:pPr>
      <w:r w:rsidRPr="00363A64">
        <w:rPr>
          <w:lang w:val="en-AU"/>
        </w:rPr>
        <w:t>Receipts for revenue</w:t>
      </w:r>
    </w:p>
    <w:p w:rsidR="006A246D" w:rsidRPr="00363A64" w:rsidRDefault="006A246D" w:rsidP="00D456BC">
      <w:pPr>
        <w:pStyle w:val="Bullet2"/>
        <w:rPr>
          <w:lang w:val="en-AU"/>
        </w:rPr>
      </w:pPr>
      <w:r w:rsidRPr="00363A64">
        <w:rPr>
          <w:lang w:val="en-AU"/>
        </w:rPr>
        <w:t>Invoices for goods purchased</w:t>
      </w:r>
    </w:p>
    <w:p w:rsidR="006A246D" w:rsidRPr="00363A64" w:rsidRDefault="006A246D" w:rsidP="00D456BC">
      <w:pPr>
        <w:pStyle w:val="Bullet2"/>
        <w:rPr>
          <w:lang w:val="en-AU"/>
        </w:rPr>
      </w:pPr>
      <w:r w:rsidRPr="00363A64">
        <w:rPr>
          <w:lang w:val="en-AU"/>
        </w:rPr>
        <w:t>Staff time sheets</w:t>
      </w:r>
      <w:r w:rsidR="009150FC" w:rsidRPr="00363A64">
        <w:rPr>
          <w:lang w:val="en-AU"/>
        </w:rPr>
        <w:t>.</w:t>
      </w:r>
    </w:p>
    <w:p w:rsidR="008A7C19" w:rsidRPr="00363A64" w:rsidRDefault="00E97EBA" w:rsidP="00365FA9">
      <w:pPr>
        <w:pStyle w:val="Heading3"/>
        <w:spacing w:after="120"/>
      </w:pPr>
      <w:r w:rsidRPr="00363A64">
        <w:t>Budget monitoring practices</w:t>
      </w:r>
    </w:p>
    <w:p w:rsidR="008A7C19" w:rsidRPr="00363A64" w:rsidRDefault="006A246D" w:rsidP="008A7C19">
      <w:pPr>
        <w:pStyle w:val="BodyCopy"/>
        <w:rPr>
          <w:noProof w:val="0"/>
          <w:szCs w:val="24"/>
        </w:rPr>
      </w:pPr>
      <w:r w:rsidRPr="00363A64">
        <w:rPr>
          <w:noProof w:val="0"/>
          <w:szCs w:val="24"/>
        </w:rPr>
        <w:t>Budget monitoring practices will involve:</w:t>
      </w:r>
    </w:p>
    <w:p w:rsidR="009F0505" w:rsidRPr="00363A64" w:rsidRDefault="009F0505" w:rsidP="00365FA9">
      <w:pPr>
        <w:pStyle w:val="Heading4"/>
        <w:spacing w:before="200"/>
      </w:pPr>
      <w:r w:rsidRPr="00363A64">
        <w:t>Planning financial management approaches</w:t>
      </w:r>
    </w:p>
    <w:p w:rsidR="009F0505" w:rsidRPr="00363A64" w:rsidRDefault="009F0505" w:rsidP="009F0505">
      <w:pPr>
        <w:pStyle w:val="BodyCopy"/>
        <w:rPr>
          <w:noProof w:val="0"/>
          <w:szCs w:val="24"/>
        </w:rPr>
      </w:pPr>
      <w:r w:rsidRPr="00363A64">
        <w:rPr>
          <w:noProof w:val="0"/>
          <w:szCs w:val="24"/>
        </w:rPr>
        <w:t>This can require you to:</w:t>
      </w:r>
    </w:p>
    <w:p w:rsidR="009F0505" w:rsidRPr="00363A64" w:rsidRDefault="009F0505" w:rsidP="000B01A9">
      <w:pPr>
        <w:pStyle w:val="Bullet1"/>
        <w:numPr>
          <w:ilvl w:val="0"/>
          <w:numId w:val="31"/>
        </w:numPr>
      </w:pPr>
      <w:r w:rsidRPr="00363A64">
        <w:t>Access budget/financial plans for the work team</w:t>
      </w:r>
    </w:p>
    <w:p w:rsidR="009F0505" w:rsidRPr="00363A64" w:rsidRDefault="009F0505" w:rsidP="000B01A9">
      <w:pPr>
        <w:pStyle w:val="Bullet1"/>
        <w:numPr>
          <w:ilvl w:val="0"/>
          <w:numId w:val="31"/>
        </w:numPr>
      </w:pPr>
      <w:r w:rsidRPr="00363A64">
        <w:t>Clarify budget/financial plans with relevant personnel within the organisation to ensure that documented outcomes are achievable, accurate and comprehensible</w:t>
      </w:r>
    </w:p>
    <w:p w:rsidR="009F0505" w:rsidRPr="00363A64" w:rsidRDefault="009F0505" w:rsidP="000B01A9">
      <w:pPr>
        <w:pStyle w:val="Bullet1"/>
        <w:numPr>
          <w:ilvl w:val="0"/>
          <w:numId w:val="31"/>
        </w:numPr>
      </w:pPr>
      <w:r w:rsidRPr="00363A64">
        <w:t>Negotiate any changes required to be made to budget/financial plans with relevant personnel within the organisation</w:t>
      </w:r>
    </w:p>
    <w:p w:rsidR="009F0505" w:rsidRPr="00363A64" w:rsidRDefault="009F0505" w:rsidP="000B01A9">
      <w:pPr>
        <w:pStyle w:val="Bullet1"/>
        <w:numPr>
          <w:ilvl w:val="0"/>
          <w:numId w:val="31"/>
        </w:numPr>
      </w:pPr>
      <w:r w:rsidRPr="00363A64">
        <w:t>Prepare contingency plans in the event that initial plans need to be varied</w:t>
      </w:r>
      <w:r w:rsidR="009150FC" w:rsidRPr="00363A64">
        <w:t>.</w:t>
      </w:r>
    </w:p>
    <w:p w:rsidR="009F0505" w:rsidRPr="00363A64" w:rsidRDefault="009F0505" w:rsidP="00365FA9">
      <w:pPr>
        <w:pStyle w:val="Heading4"/>
        <w:spacing w:before="200"/>
      </w:pPr>
      <w:r w:rsidRPr="00363A64">
        <w:t>Implement financial management approaches</w:t>
      </w:r>
    </w:p>
    <w:p w:rsidR="009F0505" w:rsidRPr="00363A64" w:rsidRDefault="009F0505" w:rsidP="009F0505">
      <w:pPr>
        <w:pStyle w:val="BodyCopy"/>
        <w:rPr>
          <w:noProof w:val="0"/>
          <w:szCs w:val="24"/>
        </w:rPr>
      </w:pPr>
      <w:r w:rsidRPr="00363A64">
        <w:rPr>
          <w:noProof w:val="0"/>
          <w:szCs w:val="24"/>
        </w:rPr>
        <w:t>This can require you to:</w:t>
      </w:r>
    </w:p>
    <w:p w:rsidR="009F0505" w:rsidRPr="00363A64" w:rsidRDefault="009F0505" w:rsidP="000B01A9">
      <w:pPr>
        <w:pStyle w:val="Bullet1"/>
        <w:numPr>
          <w:ilvl w:val="0"/>
          <w:numId w:val="31"/>
        </w:numPr>
      </w:pPr>
      <w:r w:rsidRPr="00363A64">
        <w:t>Disseminate relevant details of the agreed budget/financial plans to team members</w:t>
      </w:r>
    </w:p>
    <w:p w:rsidR="009F0505" w:rsidRPr="00363A64" w:rsidRDefault="009F0505" w:rsidP="000B01A9">
      <w:pPr>
        <w:pStyle w:val="Bullet1"/>
        <w:numPr>
          <w:ilvl w:val="0"/>
          <w:numId w:val="31"/>
        </w:numPr>
      </w:pPr>
      <w:r w:rsidRPr="00363A64">
        <w:t>Provide support to ensure that team members can competently perform required roles associated with the management of finances</w:t>
      </w:r>
    </w:p>
    <w:p w:rsidR="009F0505" w:rsidRPr="00363A64" w:rsidRDefault="009F0505" w:rsidP="000B01A9">
      <w:pPr>
        <w:pStyle w:val="Bullet1"/>
        <w:numPr>
          <w:ilvl w:val="0"/>
          <w:numId w:val="31"/>
        </w:numPr>
      </w:pPr>
      <w:r w:rsidRPr="00363A64">
        <w:t>Determine and access resources and systems to manage financial management processes within the work team.</w:t>
      </w:r>
    </w:p>
    <w:p w:rsidR="006A246D" w:rsidRPr="00363A64" w:rsidRDefault="006A246D" w:rsidP="00365FA9">
      <w:pPr>
        <w:pStyle w:val="Heading4"/>
        <w:spacing w:before="200"/>
      </w:pPr>
      <w:r w:rsidRPr="00363A64">
        <w:t>Monitoring financial activities against budget</w:t>
      </w:r>
    </w:p>
    <w:p w:rsidR="006A246D" w:rsidRPr="00363A64" w:rsidRDefault="006A246D" w:rsidP="006A246D">
      <w:pPr>
        <w:pStyle w:val="BodyCopy"/>
        <w:rPr>
          <w:noProof w:val="0"/>
          <w:szCs w:val="24"/>
        </w:rPr>
      </w:pPr>
      <w:r w:rsidRPr="00363A64">
        <w:rPr>
          <w:noProof w:val="0"/>
          <w:szCs w:val="24"/>
        </w:rPr>
        <w:t>This can require you to:</w:t>
      </w:r>
    </w:p>
    <w:p w:rsidR="006A246D" w:rsidRPr="00363A64" w:rsidRDefault="006A246D" w:rsidP="000B01A9">
      <w:pPr>
        <w:pStyle w:val="Bullet1"/>
        <w:numPr>
          <w:ilvl w:val="0"/>
          <w:numId w:val="31"/>
        </w:numPr>
      </w:pPr>
      <w:r w:rsidRPr="00363A64">
        <w:t>Check actual income and expenditure against budgets at regular intervals</w:t>
      </w:r>
    </w:p>
    <w:p w:rsidR="006A246D" w:rsidRPr="00363A64" w:rsidRDefault="006A246D" w:rsidP="000B01A9">
      <w:pPr>
        <w:pStyle w:val="Bullet1"/>
        <w:numPr>
          <w:ilvl w:val="0"/>
          <w:numId w:val="31"/>
        </w:numPr>
      </w:pPr>
      <w:r w:rsidRPr="00363A64">
        <w:t>Include financial commitments in all documentation to ensure accurate monitoring</w:t>
      </w:r>
    </w:p>
    <w:p w:rsidR="006A246D" w:rsidRPr="00363A64" w:rsidRDefault="006A246D" w:rsidP="000B01A9">
      <w:pPr>
        <w:pStyle w:val="Bullet1"/>
        <w:numPr>
          <w:ilvl w:val="0"/>
          <w:numId w:val="31"/>
        </w:numPr>
      </w:pPr>
      <w:r w:rsidRPr="00363A64">
        <w:t>Identify and report deviations according to organisation policy and significance of deviation</w:t>
      </w:r>
    </w:p>
    <w:p w:rsidR="006A246D" w:rsidRPr="00363A64" w:rsidRDefault="006A246D" w:rsidP="000B01A9">
      <w:pPr>
        <w:pStyle w:val="Bullet1"/>
        <w:numPr>
          <w:ilvl w:val="0"/>
          <w:numId w:val="31"/>
        </w:numPr>
      </w:pPr>
      <w:r w:rsidRPr="00363A64">
        <w:t>Investigate appropriate options for more effective management of deviations</w:t>
      </w:r>
    </w:p>
    <w:p w:rsidR="00647171" w:rsidRPr="00363A64" w:rsidRDefault="006A246D" w:rsidP="00647171">
      <w:pPr>
        <w:pStyle w:val="Bullet1"/>
        <w:numPr>
          <w:ilvl w:val="0"/>
          <w:numId w:val="31"/>
        </w:numPr>
      </w:pPr>
      <w:r w:rsidRPr="00363A64">
        <w:t>Advise appropriate colleagues of budget status in relation to targets, within agreed timeframes.</w:t>
      </w:r>
      <w:r w:rsidR="00647171" w:rsidRPr="00363A64">
        <w:br w:type="page"/>
      </w:r>
    </w:p>
    <w:p w:rsidR="006A246D" w:rsidRPr="00363A64" w:rsidRDefault="006A246D" w:rsidP="00D456BC">
      <w:pPr>
        <w:pStyle w:val="Heading4"/>
      </w:pPr>
      <w:r w:rsidRPr="00363A64">
        <w:lastRenderedPageBreak/>
        <w:t>Identifying and evaluating options for improved budget performance</w:t>
      </w:r>
    </w:p>
    <w:p w:rsidR="006A246D" w:rsidRPr="00363A64" w:rsidRDefault="006A246D" w:rsidP="006A246D">
      <w:pPr>
        <w:pStyle w:val="BodyCopy"/>
        <w:rPr>
          <w:noProof w:val="0"/>
          <w:szCs w:val="24"/>
        </w:rPr>
      </w:pPr>
      <w:r w:rsidRPr="00363A64">
        <w:rPr>
          <w:noProof w:val="0"/>
          <w:szCs w:val="24"/>
        </w:rPr>
        <w:t>This can require you to:</w:t>
      </w:r>
    </w:p>
    <w:p w:rsidR="006A246D" w:rsidRPr="00363A64" w:rsidRDefault="006A246D" w:rsidP="000B01A9">
      <w:pPr>
        <w:pStyle w:val="Bullet1"/>
        <w:numPr>
          <w:ilvl w:val="0"/>
          <w:numId w:val="31"/>
        </w:numPr>
      </w:pPr>
      <w:r w:rsidRPr="00363A64">
        <w:t>Assess existing costs and resources and proactively identify areas for improvement</w:t>
      </w:r>
    </w:p>
    <w:p w:rsidR="006A246D" w:rsidRPr="00363A64" w:rsidRDefault="006A246D" w:rsidP="000B01A9">
      <w:pPr>
        <w:pStyle w:val="Bullet1"/>
        <w:numPr>
          <w:ilvl w:val="0"/>
          <w:numId w:val="31"/>
        </w:numPr>
      </w:pPr>
      <w:r w:rsidRPr="00363A64">
        <w:t>Discuss desired budget outcomes with relevant colleagues</w:t>
      </w:r>
    </w:p>
    <w:p w:rsidR="006A246D" w:rsidRPr="00363A64" w:rsidRDefault="006A246D" w:rsidP="000B01A9">
      <w:pPr>
        <w:pStyle w:val="Bullet1"/>
        <w:numPr>
          <w:ilvl w:val="0"/>
          <w:numId w:val="31"/>
        </w:numPr>
      </w:pPr>
      <w:r w:rsidRPr="00363A64">
        <w:t>Undertake appropriate research to investigate new approaches to budget management</w:t>
      </w:r>
    </w:p>
    <w:p w:rsidR="006A246D" w:rsidRPr="00363A64" w:rsidRDefault="006A246D" w:rsidP="000B01A9">
      <w:pPr>
        <w:pStyle w:val="Bullet1"/>
        <w:numPr>
          <w:ilvl w:val="0"/>
          <w:numId w:val="31"/>
        </w:numPr>
      </w:pPr>
      <w:r w:rsidRPr="00363A64">
        <w:t>Define and communicate clearly the benefits and disadvantages of new approaches</w:t>
      </w:r>
    </w:p>
    <w:p w:rsidR="006A246D" w:rsidRPr="00363A64" w:rsidRDefault="006A246D" w:rsidP="000B01A9">
      <w:pPr>
        <w:pStyle w:val="Bullet1"/>
        <w:numPr>
          <w:ilvl w:val="0"/>
          <w:numId w:val="31"/>
        </w:numPr>
      </w:pPr>
      <w:r w:rsidRPr="00363A64">
        <w:t xml:space="preserve">Take account of impacts on customer service levels and colleagues in developing new approaches </w:t>
      </w:r>
    </w:p>
    <w:p w:rsidR="006A246D" w:rsidRPr="00363A64" w:rsidRDefault="006A246D" w:rsidP="000B01A9">
      <w:pPr>
        <w:pStyle w:val="Bullet1"/>
        <w:numPr>
          <w:ilvl w:val="0"/>
          <w:numId w:val="31"/>
        </w:numPr>
      </w:pPr>
      <w:r w:rsidRPr="00363A64">
        <w:t>Present recommendations for budget management clearly and logically to the appropriate person or department.</w:t>
      </w:r>
    </w:p>
    <w:p w:rsidR="006A246D" w:rsidRPr="00363A64" w:rsidRDefault="006A246D" w:rsidP="00D456BC">
      <w:pPr>
        <w:pStyle w:val="Heading4"/>
      </w:pPr>
      <w:r w:rsidRPr="00363A64">
        <w:t>Completing required financial and statistical reports</w:t>
      </w:r>
    </w:p>
    <w:p w:rsidR="006A246D" w:rsidRPr="00363A64" w:rsidRDefault="006A246D" w:rsidP="006A246D">
      <w:pPr>
        <w:pStyle w:val="BodyCopy"/>
        <w:rPr>
          <w:b/>
          <w:noProof w:val="0"/>
          <w:szCs w:val="24"/>
        </w:rPr>
      </w:pPr>
      <w:r w:rsidRPr="00363A64">
        <w:rPr>
          <w:noProof w:val="0"/>
          <w:szCs w:val="24"/>
        </w:rPr>
        <w:t>This can require you to:</w:t>
      </w:r>
    </w:p>
    <w:p w:rsidR="006A246D" w:rsidRPr="00363A64" w:rsidRDefault="006A246D" w:rsidP="000B01A9">
      <w:pPr>
        <w:pStyle w:val="Bullet1"/>
        <w:numPr>
          <w:ilvl w:val="0"/>
          <w:numId w:val="31"/>
        </w:numPr>
      </w:pPr>
      <w:r w:rsidRPr="00363A64">
        <w:t>Complete all required financial and statistical reports accurately and within designated timelines</w:t>
      </w:r>
    </w:p>
    <w:p w:rsidR="006A246D" w:rsidRPr="00363A64" w:rsidRDefault="006A246D" w:rsidP="000B01A9">
      <w:pPr>
        <w:pStyle w:val="Bullet1"/>
        <w:numPr>
          <w:ilvl w:val="0"/>
          <w:numId w:val="31"/>
        </w:numPr>
      </w:pPr>
      <w:r w:rsidRPr="00363A64">
        <w:t>Produce clear and concise information to enable informed decision making</w:t>
      </w:r>
    </w:p>
    <w:p w:rsidR="006A246D" w:rsidRPr="00363A64" w:rsidRDefault="006A246D" w:rsidP="000B01A9">
      <w:pPr>
        <w:pStyle w:val="Bullet1"/>
        <w:numPr>
          <w:ilvl w:val="0"/>
          <w:numId w:val="31"/>
        </w:numPr>
      </w:pPr>
      <w:r w:rsidRPr="00363A64">
        <w:t>Forward reports pro</w:t>
      </w:r>
      <w:r w:rsidR="00E2785C" w:rsidRPr="00363A64">
        <w:t>mptly to the appropriate person</w:t>
      </w:r>
      <w:r w:rsidRPr="00363A64">
        <w:t>s or department</w:t>
      </w:r>
      <w:r w:rsidR="00E2785C" w:rsidRPr="00363A64">
        <w:t>s</w:t>
      </w:r>
      <w:r w:rsidRPr="00363A64">
        <w:t>.</w:t>
      </w:r>
    </w:p>
    <w:p w:rsidR="008A7C19" w:rsidRPr="00363A64" w:rsidRDefault="008A7C19" w:rsidP="008A7C19">
      <w:pPr>
        <w:pStyle w:val="Heading2"/>
      </w:pPr>
      <w:r w:rsidRPr="00363A64">
        <w:t>2.7</w:t>
      </w:r>
      <w:r w:rsidRPr="00363A64">
        <w:tab/>
      </w:r>
      <w:r w:rsidR="00B977B5">
        <w:fldChar w:fldCharType="begin"/>
      </w:r>
      <w:r w:rsidR="00B977B5">
        <w:instrText xml:space="preserve"> REF  Criteria27 </w:instrText>
      </w:r>
      <w:r w:rsidR="00B977B5">
        <w:fldChar w:fldCharType="separate"/>
      </w:r>
      <w:sdt>
        <w:sdtPr>
          <w:rPr>
            <w:highlight w:val="yellow"/>
          </w:rPr>
          <w:alias w:val="Criteria 2.7"/>
          <w:tag w:val="Criteria 2.7"/>
          <w:id w:val="88282068"/>
          <w:placeholder>
            <w:docPart w:val="E9E5D4A2C99742EA858C3CA1AA9B7A16"/>
          </w:placeholder>
        </w:sdtPr>
        <w:sdtEndPr>
          <w:rPr>
            <w:highlight w:val="none"/>
          </w:rPr>
        </w:sdtEndPr>
        <w:sdtContent>
          <w:r w:rsidR="00271896" w:rsidRPr="00363A64">
            <w:t>Provide regular reports on project progress to all appropriate colleagues/customers</w:t>
          </w:r>
        </w:sdtContent>
      </w:sdt>
      <w:r w:rsidR="00B977B5">
        <w:fldChar w:fldCharType="end"/>
      </w:r>
    </w:p>
    <w:p w:rsidR="008A7C19" w:rsidRPr="00363A64" w:rsidRDefault="008A7C19" w:rsidP="008A7C19">
      <w:pPr>
        <w:pStyle w:val="Heading3"/>
      </w:pPr>
      <w:r w:rsidRPr="00363A64">
        <w:t>Introduction</w:t>
      </w:r>
    </w:p>
    <w:p w:rsidR="008A7C19" w:rsidRPr="00363A64" w:rsidRDefault="009F0505" w:rsidP="008A7C19">
      <w:pPr>
        <w:pStyle w:val="BodyCopy"/>
        <w:rPr>
          <w:noProof w:val="0"/>
          <w:szCs w:val="24"/>
        </w:rPr>
      </w:pPr>
      <w:r w:rsidRPr="00363A64">
        <w:rPr>
          <w:noProof w:val="0"/>
          <w:szCs w:val="24"/>
        </w:rPr>
        <w:t xml:space="preserve">It is a standard requirement </w:t>
      </w:r>
      <w:r w:rsidR="00E2785C" w:rsidRPr="00363A64">
        <w:rPr>
          <w:noProof w:val="0"/>
          <w:szCs w:val="24"/>
        </w:rPr>
        <w:t xml:space="preserve">that </w:t>
      </w:r>
      <w:r w:rsidRPr="00363A64">
        <w:rPr>
          <w:noProof w:val="0"/>
          <w:szCs w:val="24"/>
        </w:rPr>
        <w:t>all projects are subject to some form of reporting requirements.</w:t>
      </w:r>
    </w:p>
    <w:p w:rsidR="009F0505" w:rsidRPr="00363A64" w:rsidRDefault="009F0505" w:rsidP="008A7C19">
      <w:pPr>
        <w:pStyle w:val="BodyCopy"/>
        <w:rPr>
          <w:noProof w:val="0"/>
          <w:szCs w:val="24"/>
        </w:rPr>
      </w:pPr>
      <w:r w:rsidRPr="00363A64">
        <w:rPr>
          <w:noProof w:val="0"/>
          <w:szCs w:val="24"/>
        </w:rPr>
        <w:t xml:space="preserve">This section identifies </w:t>
      </w:r>
      <w:r w:rsidR="0036029B" w:rsidRPr="00363A64">
        <w:rPr>
          <w:noProof w:val="0"/>
          <w:szCs w:val="24"/>
        </w:rPr>
        <w:t xml:space="preserve">background information on reports and </w:t>
      </w:r>
      <w:r w:rsidRPr="00363A64">
        <w:rPr>
          <w:noProof w:val="0"/>
          <w:szCs w:val="24"/>
        </w:rPr>
        <w:t>the role of these reports.</w:t>
      </w:r>
    </w:p>
    <w:p w:rsidR="0036029B" w:rsidRPr="00363A64" w:rsidRDefault="0036029B" w:rsidP="008A7C19">
      <w:pPr>
        <w:pStyle w:val="BodyCopy"/>
        <w:rPr>
          <w:noProof w:val="0"/>
          <w:szCs w:val="24"/>
        </w:rPr>
      </w:pPr>
      <w:r w:rsidRPr="00363A64">
        <w:rPr>
          <w:noProof w:val="0"/>
          <w:szCs w:val="24"/>
        </w:rPr>
        <w:t xml:space="preserve">This section must be read in conjunction with </w:t>
      </w:r>
      <w:r w:rsidR="00E2785C" w:rsidRPr="00363A64">
        <w:rPr>
          <w:noProof w:val="0"/>
          <w:szCs w:val="24"/>
          <w:u w:val="single"/>
        </w:rPr>
        <w:t>S</w:t>
      </w:r>
      <w:r w:rsidRPr="00363A64">
        <w:rPr>
          <w:noProof w:val="0"/>
          <w:szCs w:val="24"/>
          <w:u w:val="single"/>
        </w:rPr>
        <w:t>ection 3.6</w:t>
      </w:r>
      <w:r w:rsidR="009150FC" w:rsidRPr="00363A64">
        <w:rPr>
          <w:noProof w:val="0"/>
          <w:szCs w:val="24"/>
        </w:rPr>
        <w:t>.</w:t>
      </w:r>
    </w:p>
    <w:p w:rsidR="009F0505" w:rsidRPr="00363A64" w:rsidRDefault="009F0505" w:rsidP="0036029B">
      <w:pPr>
        <w:pStyle w:val="Heading3"/>
      </w:pPr>
      <w:r w:rsidRPr="00363A64">
        <w:t>Types of reports</w:t>
      </w:r>
    </w:p>
    <w:p w:rsidR="009F0505" w:rsidRPr="00363A64" w:rsidRDefault="00365FA9" w:rsidP="008A7C19">
      <w:pPr>
        <w:pStyle w:val="BodyCopy"/>
        <w:rPr>
          <w:noProof w:val="0"/>
          <w:szCs w:val="24"/>
        </w:rPr>
      </w:pPr>
      <w:r w:rsidRPr="00363A64">
        <w:rPr>
          <w:szCs w:val="24"/>
          <w:lang w:eastAsia="en-AU"/>
        </w:rPr>
        <w:drawing>
          <wp:anchor distT="0" distB="0" distL="114300" distR="114300" simplePos="0" relativeHeight="251826176" behindDoc="0" locked="0" layoutInCell="1" allowOverlap="1">
            <wp:simplePos x="0" y="0"/>
            <wp:positionH relativeFrom="column">
              <wp:posOffset>4180205</wp:posOffset>
            </wp:positionH>
            <wp:positionV relativeFrom="paragraph">
              <wp:posOffset>53975</wp:posOffset>
            </wp:positionV>
            <wp:extent cx="1373505" cy="1424305"/>
            <wp:effectExtent l="19050" t="0" r="0" b="0"/>
            <wp:wrapSquare wrapText="bothSides"/>
            <wp:docPr id="114" name="Picture 113" descr="Fil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1.jpg"/>
                    <pic:cNvPicPr/>
                  </pic:nvPicPr>
                  <pic:blipFill>
                    <a:blip r:embed="rId66" cstate="print"/>
                    <a:srcRect l="9096" r="8180" b="14502"/>
                    <a:stretch>
                      <a:fillRect/>
                    </a:stretch>
                  </pic:blipFill>
                  <pic:spPr>
                    <a:xfrm>
                      <a:off x="0" y="0"/>
                      <a:ext cx="1373505" cy="1424305"/>
                    </a:xfrm>
                    <a:prstGeom prst="rect">
                      <a:avLst/>
                    </a:prstGeom>
                  </pic:spPr>
                </pic:pic>
              </a:graphicData>
            </a:graphic>
          </wp:anchor>
        </w:drawing>
      </w:r>
      <w:r w:rsidR="009F0505" w:rsidRPr="00363A64">
        <w:rPr>
          <w:noProof w:val="0"/>
          <w:szCs w:val="24"/>
        </w:rPr>
        <w:t>Reports may be provided:</w:t>
      </w:r>
    </w:p>
    <w:p w:rsidR="008A7C19" w:rsidRPr="00363A64" w:rsidRDefault="009F0505" w:rsidP="000B01A9">
      <w:pPr>
        <w:pStyle w:val="Bullet1"/>
        <w:numPr>
          <w:ilvl w:val="0"/>
          <w:numId w:val="31"/>
        </w:numPr>
        <w:rPr>
          <w:szCs w:val="24"/>
        </w:rPr>
      </w:pPr>
      <w:r w:rsidRPr="00363A64">
        <w:rPr>
          <w:szCs w:val="24"/>
        </w:rPr>
        <w:t>Verbally</w:t>
      </w:r>
    </w:p>
    <w:p w:rsidR="009F0505" w:rsidRPr="00363A64" w:rsidRDefault="009F0505" w:rsidP="000B01A9">
      <w:pPr>
        <w:pStyle w:val="Bullet1"/>
        <w:numPr>
          <w:ilvl w:val="0"/>
          <w:numId w:val="31"/>
        </w:numPr>
        <w:rPr>
          <w:szCs w:val="24"/>
        </w:rPr>
      </w:pPr>
      <w:r w:rsidRPr="00363A64">
        <w:rPr>
          <w:szCs w:val="24"/>
        </w:rPr>
        <w:t>In written form.</w:t>
      </w:r>
    </w:p>
    <w:p w:rsidR="00365FA9" w:rsidRPr="00363A64" w:rsidRDefault="009F0505" w:rsidP="00365FA9">
      <w:pPr>
        <w:pStyle w:val="BodyCopy"/>
        <w:rPr>
          <w:noProof w:val="0"/>
          <w:szCs w:val="24"/>
        </w:rPr>
      </w:pPr>
      <w:r w:rsidRPr="00363A64">
        <w:rPr>
          <w:noProof w:val="0"/>
          <w:szCs w:val="24"/>
        </w:rPr>
        <w:t xml:space="preserve">You may be required to make a formal presentation of your report during which you can </w:t>
      </w:r>
      <w:r w:rsidR="00BC6888" w:rsidRPr="00363A64">
        <w:rPr>
          <w:noProof w:val="0"/>
          <w:szCs w:val="24"/>
        </w:rPr>
        <w:t xml:space="preserve">be </w:t>
      </w:r>
      <w:r w:rsidRPr="00363A64">
        <w:rPr>
          <w:noProof w:val="0"/>
          <w:szCs w:val="24"/>
        </w:rPr>
        <w:t>asked questions by those in attendance (the stakeholders for the project), and expected to explain irregularities and shortcomings as well as justify decisions made and action taken.</w:t>
      </w:r>
      <w:r w:rsidR="00365FA9" w:rsidRPr="00363A64">
        <w:rPr>
          <w:noProof w:val="0"/>
          <w:szCs w:val="24"/>
        </w:rPr>
        <w:br w:type="page"/>
      </w:r>
    </w:p>
    <w:p w:rsidR="009F0505" w:rsidRPr="00363A64" w:rsidRDefault="009F0505" w:rsidP="0036029B">
      <w:pPr>
        <w:pStyle w:val="Heading3"/>
      </w:pPr>
      <w:r w:rsidRPr="00363A64">
        <w:lastRenderedPageBreak/>
        <w:t>Timing of reports</w:t>
      </w:r>
    </w:p>
    <w:p w:rsidR="009F0505" w:rsidRPr="00363A64" w:rsidRDefault="009F0505" w:rsidP="009F0505">
      <w:pPr>
        <w:pStyle w:val="BodyCopy"/>
        <w:rPr>
          <w:noProof w:val="0"/>
          <w:szCs w:val="24"/>
        </w:rPr>
      </w:pPr>
      <w:r w:rsidRPr="00363A64">
        <w:rPr>
          <w:noProof w:val="0"/>
          <w:szCs w:val="24"/>
        </w:rPr>
        <w:t>Reports may be required:</w:t>
      </w:r>
    </w:p>
    <w:p w:rsidR="009F0505" w:rsidRPr="00363A64" w:rsidRDefault="009F0505" w:rsidP="000B01A9">
      <w:pPr>
        <w:pStyle w:val="Bullet1"/>
        <w:numPr>
          <w:ilvl w:val="0"/>
          <w:numId w:val="31"/>
        </w:numPr>
        <w:rPr>
          <w:szCs w:val="24"/>
        </w:rPr>
      </w:pPr>
      <w:r w:rsidRPr="00363A64">
        <w:rPr>
          <w:szCs w:val="24"/>
        </w:rPr>
        <w:t xml:space="preserve"> When the project commences – an Inception report</w:t>
      </w:r>
    </w:p>
    <w:p w:rsidR="009F0505" w:rsidRPr="00363A64" w:rsidRDefault="009F0505" w:rsidP="000B01A9">
      <w:pPr>
        <w:pStyle w:val="Bullet1"/>
        <w:numPr>
          <w:ilvl w:val="0"/>
          <w:numId w:val="31"/>
        </w:numPr>
        <w:rPr>
          <w:szCs w:val="24"/>
        </w:rPr>
      </w:pPr>
      <w:r w:rsidRPr="00363A64">
        <w:rPr>
          <w:szCs w:val="24"/>
        </w:rPr>
        <w:t>Throughout the project – known as ‘Progress reports’</w:t>
      </w:r>
    </w:p>
    <w:p w:rsidR="009F0505" w:rsidRPr="00363A64" w:rsidRDefault="009F0505" w:rsidP="000B01A9">
      <w:pPr>
        <w:pStyle w:val="Bullet1"/>
        <w:numPr>
          <w:ilvl w:val="0"/>
          <w:numId w:val="31"/>
        </w:numPr>
        <w:rPr>
          <w:szCs w:val="24"/>
        </w:rPr>
      </w:pPr>
      <w:r w:rsidRPr="00363A64">
        <w:rPr>
          <w:szCs w:val="24"/>
        </w:rPr>
        <w:t>On conclusion of the project – called a ‘Final report’.</w:t>
      </w:r>
    </w:p>
    <w:p w:rsidR="009F0505" w:rsidRPr="00363A64" w:rsidRDefault="009F0505" w:rsidP="009F0505">
      <w:pPr>
        <w:pStyle w:val="BodyCopy"/>
        <w:rPr>
          <w:noProof w:val="0"/>
          <w:szCs w:val="24"/>
        </w:rPr>
      </w:pPr>
      <w:r w:rsidRPr="00363A64">
        <w:rPr>
          <w:noProof w:val="0"/>
          <w:szCs w:val="24"/>
        </w:rPr>
        <w:t>The timing of these reports should be negotiated with stakeholders as part of the planning process so you know well in advance what your reporting obligations are.</w:t>
      </w:r>
    </w:p>
    <w:p w:rsidR="009F0505" w:rsidRPr="00363A64" w:rsidRDefault="009F0505" w:rsidP="009F0505">
      <w:pPr>
        <w:pStyle w:val="BodyCopy"/>
        <w:rPr>
          <w:noProof w:val="0"/>
          <w:szCs w:val="24"/>
        </w:rPr>
      </w:pPr>
      <w:r w:rsidRPr="00363A64">
        <w:rPr>
          <w:noProof w:val="0"/>
          <w:szCs w:val="24"/>
        </w:rPr>
        <w:t>Note that submitting required reports o</w:t>
      </w:r>
      <w:r w:rsidR="00E2785C" w:rsidRPr="00363A64">
        <w:rPr>
          <w:noProof w:val="0"/>
          <w:szCs w:val="24"/>
        </w:rPr>
        <w:t xml:space="preserve">n the dates they are due </w:t>
      </w:r>
      <w:r w:rsidRPr="00363A64">
        <w:rPr>
          <w:noProof w:val="0"/>
          <w:szCs w:val="24"/>
        </w:rPr>
        <w:t xml:space="preserve">is as important as </w:t>
      </w:r>
      <w:r w:rsidR="00BC6888" w:rsidRPr="00363A64">
        <w:rPr>
          <w:noProof w:val="0"/>
          <w:szCs w:val="24"/>
        </w:rPr>
        <w:t>completing the project in accordance with the timelines for the project.</w:t>
      </w:r>
    </w:p>
    <w:p w:rsidR="008A7C19" w:rsidRPr="00363A64" w:rsidRDefault="00BC6888" w:rsidP="0036029B">
      <w:pPr>
        <w:pStyle w:val="Heading3"/>
      </w:pPr>
      <w:r w:rsidRPr="00363A64">
        <w:t>Involving others</w:t>
      </w:r>
    </w:p>
    <w:p w:rsidR="00BC6888" w:rsidRPr="00363A64" w:rsidRDefault="00BC6888" w:rsidP="00BC6888">
      <w:pPr>
        <w:pStyle w:val="BodyCopy"/>
        <w:rPr>
          <w:noProof w:val="0"/>
          <w:szCs w:val="24"/>
        </w:rPr>
      </w:pPr>
      <w:r w:rsidRPr="00363A64">
        <w:rPr>
          <w:noProof w:val="0"/>
          <w:szCs w:val="24"/>
        </w:rPr>
        <w:t>You are advised to seek assistance from all relevant persons as part of your activities in preparing and writing the required reports.</w:t>
      </w:r>
    </w:p>
    <w:p w:rsidR="00BC6888" w:rsidRPr="00363A64" w:rsidRDefault="00365FA9" w:rsidP="00BC6888">
      <w:pPr>
        <w:pStyle w:val="BodyCopy"/>
        <w:rPr>
          <w:noProof w:val="0"/>
          <w:szCs w:val="24"/>
        </w:rPr>
      </w:pPr>
      <w:r w:rsidRPr="00363A64">
        <w:rPr>
          <w:szCs w:val="24"/>
          <w:lang w:eastAsia="en-AU"/>
        </w:rPr>
        <w:drawing>
          <wp:anchor distT="0" distB="0" distL="114300" distR="114300" simplePos="0" relativeHeight="251827200" behindDoc="0" locked="0" layoutInCell="1" allowOverlap="1">
            <wp:simplePos x="0" y="0"/>
            <wp:positionH relativeFrom="column">
              <wp:posOffset>3782695</wp:posOffset>
            </wp:positionH>
            <wp:positionV relativeFrom="paragraph">
              <wp:posOffset>280035</wp:posOffset>
            </wp:positionV>
            <wp:extent cx="1756410" cy="1541145"/>
            <wp:effectExtent l="19050" t="0" r="0" b="0"/>
            <wp:wrapSquare wrapText="bothSides"/>
            <wp:docPr id="115" name="Picture 114" descr="freeimage-611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11466.jpg"/>
                    <pic:cNvPicPr/>
                  </pic:nvPicPr>
                  <pic:blipFill>
                    <a:blip r:embed="rId142" cstate="print"/>
                    <a:stretch>
                      <a:fillRect/>
                    </a:stretch>
                  </pic:blipFill>
                  <pic:spPr>
                    <a:xfrm>
                      <a:off x="0" y="0"/>
                      <a:ext cx="1756410" cy="1541145"/>
                    </a:xfrm>
                    <a:prstGeom prst="rect">
                      <a:avLst/>
                    </a:prstGeom>
                  </pic:spPr>
                </pic:pic>
              </a:graphicData>
            </a:graphic>
          </wp:anchor>
        </w:drawing>
      </w:r>
      <w:r w:rsidR="00BC6888" w:rsidRPr="00363A64">
        <w:rPr>
          <w:noProof w:val="0"/>
          <w:szCs w:val="24"/>
        </w:rPr>
        <w:t>This means involving and seeking input and comment from:</w:t>
      </w:r>
    </w:p>
    <w:p w:rsidR="008A7C19" w:rsidRPr="00363A64" w:rsidRDefault="00BC6888" w:rsidP="000B01A9">
      <w:pPr>
        <w:pStyle w:val="Bullet1"/>
        <w:numPr>
          <w:ilvl w:val="0"/>
          <w:numId w:val="31"/>
        </w:numPr>
        <w:rPr>
          <w:szCs w:val="24"/>
        </w:rPr>
      </w:pPr>
      <w:r w:rsidRPr="00363A64">
        <w:rPr>
          <w:szCs w:val="24"/>
        </w:rPr>
        <w:t>The client</w:t>
      </w:r>
    </w:p>
    <w:p w:rsidR="00BC6888" w:rsidRPr="00363A64" w:rsidRDefault="00BC6888" w:rsidP="000B01A9">
      <w:pPr>
        <w:pStyle w:val="Bullet1"/>
        <w:numPr>
          <w:ilvl w:val="0"/>
          <w:numId w:val="31"/>
        </w:numPr>
        <w:rPr>
          <w:szCs w:val="24"/>
        </w:rPr>
      </w:pPr>
      <w:r w:rsidRPr="00363A64">
        <w:rPr>
          <w:szCs w:val="24"/>
        </w:rPr>
        <w:t>Your project team members</w:t>
      </w:r>
    </w:p>
    <w:p w:rsidR="00BC6888" w:rsidRPr="00363A64" w:rsidRDefault="00BC6888" w:rsidP="000B01A9">
      <w:pPr>
        <w:pStyle w:val="Bullet1"/>
        <w:numPr>
          <w:ilvl w:val="0"/>
          <w:numId w:val="31"/>
        </w:numPr>
        <w:rPr>
          <w:szCs w:val="24"/>
        </w:rPr>
      </w:pPr>
      <w:r w:rsidRPr="00363A64">
        <w:rPr>
          <w:szCs w:val="24"/>
        </w:rPr>
        <w:t>The Steering Committee</w:t>
      </w:r>
    </w:p>
    <w:p w:rsidR="00BC6888" w:rsidRPr="00363A64" w:rsidRDefault="00BC6888" w:rsidP="000B01A9">
      <w:pPr>
        <w:pStyle w:val="Bullet1"/>
        <w:numPr>
          <w:ilvl w:val="0"/>
          <w:numId w:val="31"/>
        </w:numPr>
        <w:rPr>
          <w:szCs w:val="24"/>
        </w:rPr>
      </w:pPr>
      <w:r w:rsidRPr="00363A64">
        <w:rPr>
          <w:szCs w:val="24"/>
        </w:rPr>
        <w:t>External providers and contractors</w:t>
      </w:r>
    </w:p>
    <w:p w:rsidR="00BC6888" w:rsidRPr="00363A64" w:rsidRDefault="00BC6888" w:rsidP="000B01A9">
      <w:pPr>
        <w:pStyle w:val="Bullet1"/>
        <w:numPr>
          <w:ilvl w:val="0"/>
          <w:numId w:val="31"/>
        </w:numPr>
        <w:rPr>
          <w:szCs w:val="24"/>
        </w:rPr>
      </w:pPr>
      <w:r w:rsidRPr="00363A64">
        <w:rPr>
          <w:szCs w:val="24"/>
        </w:rPr>
        <w:t>Any other</w:t>
      </w:r>
      <w:r w:rsidR="00E2785C" w:rsidRPr="00363A64">
        <w:rPr>
          <w:szCs w:val="24"/>
        </w:rPr>
        <w:t xml:space="preserve"> body or </w:t>
      </w:r>
      <w:r w:rsidRPr="00363A64">
        <w:rPr>
          <w:szCs w:val="24"/>
        </w:rPr>
        <w:t>organisation who have had significant impact on the project or who can be expected to have significant impact.</w:t>
      </w:r>
    </w:p>
    <w:p w:rsidR="00711DD9" w:rsidRPr="00363A64" w:rsidRDefault="00711DD9" w:rsidP="00BC6888">
      <w:pPr>
        <w:pStyle w:val="Heading3"/>
      </w:pPr>
      <w:r w:rsidRPr="00363A64">
        <w:t>The role of project reports</w:t>
      </w:r>
    </w:p>
    <w:p w:rsidR="00711DD9" w:rsidRPr="00363A64" w:rsidRDefault="00711DD9" w:rsidP="00711DD9">
      <w:pPr>
        <w:pStyle w:val="BodyCopy"/>
        <w:rPr>
          <w:noProof w:val="0"/>
          <w:szCs w:val="24"/>
        </w:rPr>
      </w:pPr>
      <w:r w:rsidRPr="00363A64">
        <w:rPr>
          <w:noProof w:val="0"/>
          <w:szCs w:val="24"/>
        </w:rPr>
        <w:t>Project reports:</w:t>
      </w:r>
    </w:p>
    <w:p w:rsidR="00BC6888" w:rsidRPr="00363A64" w:rsidRDefault="00711DD9" w:rsidP="000B01A9">
      <w:pPr>
        <w:pStyle w:val="Bullet1"/>
        <w:numPr>
          <w:ilvl w:val="0"/>
          <w:numId w:val="31"/>
        </w:numPr>
      </w:pPr>
      <w:r w:rsidRPr="00363A64">
        <w:t>Enable communication with stakeholders rega</w:t>
      </w:r>
      <w:r w:rsidR="00E2785C" w:rsidRPr="00363A64">
        <w:t xml:space="preserve">rding progress of the project </w:t>
      </w:r>
      <w:r w:rsidRPr="00363A64">
        <w:t>including identification of issues arising, delays and their cause,</w:t>
      </w:r>
      <w:r w:rsidR="00BC6888" w:rsidRPr="00363A64">
        <w:t xml:space="preserve"> and</w:t>
      </w:r>
      <w:r w:rsidRPr="00363A64">
        <w:t xml:space="preserve"> foreseeable problems</w:t>
      </w:r>
      <w:r w:rsidR="00BC6888" w:rsidRPr="00363A64">
        <w:t>.</w:t>
      </w:r>
      <w:r w:rsidR="00647171" w:rsidRPr="00363A64">
        <w:t xml:space="preserve"> </w:t>
      </w:r>
      <w:r w:rsidR="00BC6888" w:rsidRPr="00363A64">
        <w:t>In this way reports look backwards at what has happened, and also look</w:t>
      </w:r>
      <w:r w:rsidR="005D607B" w:rsidRPr="00363A64">
        <w:t>s</w:t>
      </w:r>
      <w:r w:rsidR="00BC6888" w:rsidRPr="00363A64">
        <w:t xml:space="preserve"> forward to</w:t>
      </w:r>
      <w:r w:rsidR="009150FC" w:rsidRPr="00363A64">
        <w:t xml:space="preserve"> what may be expected to happen</w:t>
      </w:r>
    </w:p>
    <w:p w:rsidR="00711DD9" w:rsidRPr="00363A64" w:rsidRDefault="00711DD9" w:rsidP="000B01A9">
      <w:pPr>
        <w:pStyle w:val="Bullet1"/>
        <w:numPr>
          <w:ilvl w:val="0"/>
          <w:numId w:val="31"/>
        </w:numPr>
        <w:rPr>
          <w:szCs w:val="24"/>
        </w:rPr>
      </w:pPr>
      <w:r w:rsidRPr="00363A64">
        <w:rPr>
          <w:szCs w:val="24"/>
        </w:rPr>
        <w:t xml:space="preserve">Help you demonstrate openness, due diligence, accountability, honesty, transparency </w:t>
      </w:r>
      <w:r w:rsidR="00BC6888" w:rsidRPr="00363A64">
        <w:rPr>
          <w:szCs w:val="24"/>
        </w:rPr>
        <w:t>and general management practices applied to the project</w:t>
      </w:r>
    </w:p>
    <w:p w:rsidR="00711DD9" w:rsidRPr="00363A64" w:rsidRDefault="00711DD9" w:rsidP="000B01A9">
      <w:pPr>
        <w:pStyle w:val="Bullet1"/>
        <w:numPr>
          <w:ilvl w:val="0"/>
          <w:numId w:val="31"/>
        </w:numPr>
        <w:rPr>
          <w:szCs w:val="24"/>
        </w:rPr>
      </w:pPr>
      <w:r w:rsidRPr="00363A64">
        <w:rPr>
          <w:szCs w:val="24"/>
        </w:rPr>
        <w:t>May be a term of the contract</w:t>
      </w:r>
      <w:r w:rsidR="007203DF" w:rsidRPr="00363A64">
        <w:rPr>
          <w:szCs w:val="24"/>
        </w:rPr>
        <w:t xml:space="preserve"> for a project that exists with, for example, a funding agency or </w:t>
      </w:r>
      <w:r w:rsidRPr="00363A64">
        <w:rPr>
          <w:szCs w:val="24"/>
        </w:rPr>
        <w:t>authority</w:t>
      </w:r>
    </w:p>
    <w:p w:rsidR="00711DD9" w:rsidRPr="00363A64" w:rsidRDefault="00711DD9" w:rsidP="000B01A9">
      <w:pPr>
        <w:pStyle w:val="Bullet1"/>
        <w:numPr>
          <w:ilvl w:val="0"/>
          <w:numId w:val="31"/>
        </w:numPr>
        <w:rPr>
          <w:szCs w:val="24"/>
        </w:rPr>
      </w:pPr>
      <w:r w:rsidRPr="00363A64">
        <w:rPr>
          <w:szCs w:val="24"/>
        </w:rPr>
        <w:t>Provide hard copy info</w:t>
      </w:r>
      <w:r w:rsidR="007203DF" w:rsidRPr="00363A64">
        <w:rPr>
          <w:szCs w:val="24"/>
        </w:rPr>
        <w:t>rmation for future reference. T</w:t>
      </w:r>
      <w:r w:rsidRPr="00363A64">
        <w:rPr>
          <w:szCs w:val="24"/>
        </w:rPr>
        <w:t xml:space="preserve">he reports should be filed and form part of </w:t>
      </w:r>
      <w:r w:rsidR="00BC6888" w:rsidRPr="00363A64">
        <w:rPr>
          <w:szCs w:val="24"/>
        </w:rPr>
        <w:t xml:space="preserve">a growing </w:t>
      </w:r>
      <w:r w:rsidRPr="00363A64">
        <w:rPr>
          <w:szCs w:val="24"/>
        </w:rPr>
        <w:t>body of information that can be referred to learn lessons</w:t>
      </w:r>
    </w:p>
    <w:p w:rsidR="00365FA9" w:rsidRPr="00363A64" w:rsidRDefault="00711DD9" w:rsidP="000B01A9">
      <w:pPr>
        <w:pStyle w:val="Bullet1"/>
        <w:numPr>
          <w:ilvl w:val="0"/>
          <w:numId w:val="31"/>
        </w:numPr>
        <w:rPr>
          <w:szCs w:val="24"/>
        </w:rPr>
      </w:pPr>
      <w:r w:rsidRPr="00363A64">
        <w:rPr>
          <w:szCs w:val="24"/>
        </w:rPr>
        <w:t xml:space="preserve">Allow </w:t>
      </w:r>
      <w:r w:rsidR="005D607B" w:rsidRPr="00363A64">
        <w:rPr>
          <w:szCs w:val="24"/>
        </w:rPr>
        <w:t xml:space="preserve">another opportunity for you </w:t>
      </w:r>
      <w:r w:rsidR="007203DF" w:rsidRPr="00363A64">
        <w:rPr>
          <w:szCs w:val="24"/>
        </w:rPr>
        <w:t xml:space="preserve">to talk to the stakeholders </w:t>
      </w:r>
      <w:r w:rsidRPr="00363A64">
        <w:rPr>
          <w:szCs w:val="24"/>
        </w:rPr>
        <w:t>to express fears about the project, convey impressions about providers, identify concerns</w:t>
      </w:r>
      <w:r w:rsidR="00BC6888" w:rsidRPr="00363A64">
        <w:rPr>
          <w:szCs w:val="24"/>
        </w:rPr>
        <w:t xml:space="preserve"> and give a general appraisal of the project across all relevant </w:t>
      </w:r>
      <w:r w:rsidR="00AC104A" w:rsidRPr="00363A64">
        <w:rPr>
          <w:szCs w:val="24"/>
        </w:rPr>
        <w:t xml:space="preserve">topics </w:t>
      </w:r>
      <w:r w:rsidR="00BC6888" w:rsidRPr="00363A64">
        <w:rPr>
          <w:szCs w:val="24"/>
        </w:rPr>
        <w:t>and issues</w:t>
      </w:r>
      <w:r w:rsidRPr="00363A64">
        <w:rPr>
          <w:szCs w:val="24"/>
        </w:rPr>
        <w:t>.</w:t>
      </w:r>
      <w:r w:rsidR="00365FA9" w:rsidRPr="00363A64">
        <w:rPr>
          <w:szCs w:val="24"/>
        </w:rPr>
        <w:br w:type="page"/>
      </w:r>
    </w:p>
    <w:p w:rsidR="00711DD9" w:rsidRPr="00363A64" w:rsidRDefault="00711DD9" w:rsidP="00BC6888">
      <w:pPr>
        <w:pStyle w:val="Heading3"/>
      </w:pPr>
      <w:r w:rsidRPr="00363A64">
        <w:lastRenderedPageBreak/>
        <w:t>Content of the report</w:t>
      </w:r>
      <w:r w:rsidR="00BC6888" w:rsidRPr="00363A64">
        <w:t>s</w:t>
      </w:r>
    </w:p>
    <w:p w:rsidR="00711DD9" w:rsidRPr="00363A64" w:rsidRDefault="00711DD9" w:rsidP="00711DD9">
      <w:pPr>
        <w:pStyle w:val="BodyCopy"/>
        <w:rPr>
          <w:noProof w:val="0"/>
          <w:szCs w:val="24"/>
        </w:rPr>
      </w:pPr>
      <w:r w:rsidRPr="00363A64">
        <w:rPr>
          <w:noProof w:val="0"/>
          <w:szCs w:val="24"/>
        </w:rPr>
        <w:t>There is rarely a detailed list of what the project r</w:t>
      </w:r>
      <w:r w:rsidR="007203DF" w:rsidRPr="00363A64">
        <w:rPr>
          <w:noProof w:val="0"/>
          <w:szCs w:val="24"/>
        </w:rPr>
        <w:t>eports are required to cover. T</w:t>
      </w:r>
      <w:r w:rsidRPr="00363A64">
        <w:rPr>
          <w:noProof w:val="0"/>
          <w:szCs w:val="24"/>
        </w:rPr>
        <w:t xml:space="preserve">he </w:t>
      </w:r>
      <w:r w:rsidR="00BC6888" w:rsidRPr="00363A64">
        <w:rPr>
          <w:noProof w:val="0"/>
          <w:szCs w:val="24"/>
        </w:rPr>
        <w:t>p</w:t>
      </w:r>
      <w:r w:rsidRPr="00363A64">
        <w:rPr>
          <w:noProof w:val="0"/>
          <w:szCs w:val="24"/>
        </w:rPr>
        <w:t xml:space="preserve">roject </w:t>
      </w:r>
      <w:r w:rsidR="00BC6888" w:rsidRPr="00363A64">
        <w:rPr>
          <w:noProof w:val="0"/>
          <w:szCs w:val="24"/>
        </w:rPr>
        <w:t>management p</w:t>
      </w:r>
      <w:r w:rsidRPr="00363A64">
        <w:rPr>
          <w:noProof w:val="0"/>
          <w:szCs w:val="24"/>
        </w:rPr>
        <w:t>lan tends to simply state a report is due on a given date and then leave the contents of the report to your discretion.</w:t>
      </w:r>
    </w:p>
    <w:p w:rsidR="00BC6888" w:rsidRPr="00363A64" w:rsidRDefault="00711DD9" w:rsidP="00711DD9">
      <w:pPr>
        <w:pStyle w:val="BodyCopy"/>
        <w:rPr>
          <w:noProof w:val="0"/>
          <w:szCs w:val="24"/>
        </w:rPr>
      </w:pPr>
      <w:r w:rsidRPr="00363A64">
        <w:rPr>
          <w:noProof w:val="0"/>
          <w:szCs w:val="24"/>
        </w:rPr>
        <w:t xml:space="preserve">This said, the </w:t>
      </w:r>
      <w:r w:rsidR="00BC6888" w:rsidRPr="00363A64">
        <w:rPr>
          <w:noProof w:val="0"/>
          <w:szCs w:val="24"/>
        </w:rPr>
        <w:t>p</w:t>
      </w:r>
      <w:r w:rsidRPr="00363A64">
        <w:rPr>
          <w:noProof w:val="0"/>
          <w:szCs w:val="24"/>
        </w:rPr>
        <w:t xml:space="preserve">roject </w:t>
      </w:r>
      <w:r w:rsidR="00BC6888" w:rsidRPr="00363A64">
        <w:rPr>
          <w:noProof w:val="0"/>
          <w:szCs w:val="24"/>
        </w:rPr>
        <w:t>p</w:t>
      </w:r>
      <w:r w:rsidRPr="00363A64">
        <w:rPr>
          <w:noProof w:val="0"/>
          <w:szCs w:val="24"/>
        </w:rPr>
        <w:t xml:space="preserve">lan must </w:t>
      </w:r>
      <w:r w:rsidR="007203DF" w:rsidRPr="00363A64">
        <w:rPr>
          <w:noProof w:val="0"/>
          <w:szCs w:val="24"/>
        </w:rPr>
        <w:t>be the basis for all reports. T</w:t>
      </w:r>
      <w:r w:rsidRPr="00363A64">
        <w:rPr>
          <w:noProof w:val="0"/>
          <w:szCs w:val="24"/>
        </w:rPr>
        <w:t xml:space="preserve">he fundamental requirement is </w:t>
      </w:r>
      <w:r w:rsidR="007203DF" w:rsidRPr="00363A64">
        <w:rPr>
          <w:noProof w:val="0"/>
          <w:szCs w:val="24"/>
        </w:rPr>
        <w:t xml:space="preserve">that </w:t>
      </w:r>
      <w:r w:rsidRPr="00363A64">
        <w:rPr>
          <w:noProof w:val="0"/>
          <w:szCs w:val="24"/>
        </w:rPr>
        <w:t>all stated KPIs</w:t>
      </w:r>
      <w:r w:rsidR="00BC6888" w:rsidRPr="00363A64">
        <w:rPr>
          <w:noProof w:val="0"/>
          <w:szCs w:val="24"/>
        </w:rPr>
        <w:t xml:space="preserve">, milestones and stages contained in the project management plan </w:t>
      </w:r>
      <w:r w:rsidRPr="00363A64">
        <w:rPr>
          <w:noProof w:val="0"/>
          <w:szCs w:val="24"/>
        </w:rPr>
        <w:t xml:space="preserve">must be addressed. </w:t>
      </w:r>
    </w:p>
    <w:p w:rsidR="00711DD9" w:rsidRPr="00363A64" w:rsidRDefault="00711DD9" w:rsidP="00711DD9">
      <w:pPr>
        <w:pStyle w:val="BodyCopy"/>
        <w:rPr>
          <w:noProof w:val="0"/>
          <w:szCs w:val="24"/>
        </w:rPr>
      </w:pPr>
      <w:r w:rsidRPr="00363A64">
        <w:rPr>
          <w:noProof w:val="0"/>
          <w:szCs w:val="24"/>
        </w:rPr>
        <w:t>Generically speaking this requires your report to address:</w:t>
      </w:r>
    </w:p>
    <w:p w:rsidR="00AC104A" w:rsidRPr="00363A64" w:rsidRDefault="00711DD9" w:rsidP="000B01A9">
      <w:pPr>
        <w:pStyle w:val="Bullet1"/>
        <w:numPr>
          <w:ilvl w:val="0"/>
          <w:numId w:val="31"/>
        </w:numPr>
        <w:rPr>
          <w:szCs w:val="24"/>
        </w:rPr>
      </w:pPr>
      <w:r w:rsidRPr="00363A64">
        <w:t xml:space="preserve">The extent to which required outcomes as identified in the </w:t>
      </w:r>
      <w:r w:rsidR="00BC6888" w:rsidRPr="00363A64">
        <w:t>p</w:t>
      </w:r>
      <w:r w:rsidRPr="00363A64">
        <w:t xml:space="preserve">roject </w:t>
      </w:r>
      <w:r w:rsidR="00BC6888" w:rsidRPr="00363A64">
        <w:t>p</w:t>
      </w:r>
      <w:r w:rsidRPr="00363A64">
        <w:t>la</w:t>
      </w:r>
      <w:r w:rsidR="007203DF" w:rsidRPr="00363A64">
        <w:t>n have actually been achieved and, as applicable,</w:t>
      </w:r>
      <w:r w:rsidRPr="00363A64">
        <w:t xml:space="preserve"> the extent to which this area is behind or in front of the timelines</w:t>
      </w:r>
      <w:r w:rsidR="00AC104A" w:rsidRPr="00363A64">
        <w:t>.</w:t>
      </w:r>
      <w:r w:rsidR="00647171" w:rsidRPr="00363A64">
        <w:t xml:space="preserve"> </w:t>
      </w:r>
      <w:r w:rsidR="00AC104A" w:rsidRPr="00363A64">
        <w:t>This is a central part of any report and focuses on the extent to which deliverables are being achieved.</w:t>
      </w:r>
      <w:r w:rsidR="00647171" w:rsidRPr="00363A64">
        <w:t xml:space="preserve"> </w:t>
      </w:r>
      <w:r w:rsidR="00AC104A" w:rsidRPr="00363A64">
        <w:rPr>
          <w:szCs w:val="24"/>
        </w:rPr>
        <w:t>Comments in this part of the report should also address:</w:t>
      </w:r>
    </w:p>
    <w:p w:rsidR="00AC104A" w:rsidRPr="00363A64" w:rsidRDefault="00365FA9" w:rsidP="00D456BC">
      <w:pPr>
        <w:pStyle w:val="Bullet2"/>
        <w:rPr>
          <w:lang w:val="en-AU"/>
        </w:rPr>
      </w:pPr>
      <w:r w:rsidRPr="00363A64">
        <w:rPr>
          <w:noProof/>
          <w:lang w:val="en-AU"/>
        </w:rPr>
        <w:drawing>
          <wp:anchor distT="0" distB="0" distL="114300" distR="114300" simplePos="0" relativeHeight="251828224" behindDoc="0" locked="0" layoutInCell="1" allowOverlap="1">
            <wp:simplePos x="0" y="0"/>
            <wp:positionH relativeFrom="column">
              <wp:posOffset>3627755</wp:posOffset>
            </wp:positionH>
            <wp:positionV relativeFrom="paragraph">
              <wp:posOffset>76835</wp:posOffset>
            </wp:positionV>
            <wp:extent cx="1926590" cy="1275715"/>
            <wp:effectExtent l="19050" t="0" r="0" b="0"/>
            <wp:wrapSquare wrapText="bothSides"/>
            <wp:docPr id="116" name="Picture 115" descr="iStock_000003581896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581896Large.jpg"/>
                    <pic:cNvPicPr/>
                  </pic:nvPicPr>
                  <pic:blipFill>
                    <a:blip r:embed="rId143" cstate="print"/>
                    <a:stretch>
                      <a:fillRect/>
                    </a:stretch>
                  </pic:blipFill>
                  <pic:spPr>
                    <a:xfrm>
                      <a:off x="0" y="0"/>
                      <a:ext cx="1926590" cy="1275715"/>
                    </a:xfrm>
                    <a:prstGeom prst="rect">
                      <a:avLst/>
                    </a:prstGeom>
                  </pic:spPr>
                </pic:pic>
              </a:graphicData>
            </a:graphic>
          </wp:anchor>
        </w:drawing>
      </w:r>
      <w:r w:rsidR="00AC104A" w:rsidRPr="00363A64">
        <w:rPr>
          <w:lang w:val="en-AU"/>
        </w:rPr>
        <w:t>Quality and quality-related issues</w:t>
      </w:r>
    </w:p>
    <w:p w:rsidR="00AC104A" w:rsidRPr="00363A64" w:rsidRDefault="00AC104A" w:rsidP="00D456BC">
      <w:pPr>
        <w:pStyle w:val="Bullet2"/>
        <w:rPr>
          <w:lang w:val="en-AU"/>
        </w:rPr>
      </w:pPr>
      <w:r w:rsidRPr="00363A64">
        <w:rPr>
          <w:lang w:val="en-AU"/>
        </w:rPr>
        <w:t>Use of physical resources</w:t>
      </w:r>
    </w:p>
    <w:p w:rsidR="00711DD9" w:rsidRPr="00363A64" w:rsidRDefault="00711DD9" w:rsidP="000B01A9">
      <w:pPr>
        <w:pStyle w:val="Bullet1"/>
        <w:numPr>
          <w:ilvl w:val="0"/>
          <w:numId w:val="31"/>
        </w:numPr>
      </w:pPr>
      <w:r w:rsidRPr="00363A64">
        <w:t xml:space="preserve">Budget – identifying the money spent and percentage of allocated funds </w:t>
      </w:r>
      <w:r w:rsidR="00BC6888" w:rsidRPr="00363A64">
        <w:t xml:space="preserve">which </w:t>
      </w:r>
      <w:r w:rsidRPr="00363A64">
        <w:t>have been spent. A copy of supporting documentation may be included as part of budget coverage</w:t>
      </w:r>
    </w:p>
    <w:p w:rsidR="00BC6888" w:rsidRPr="00363A64" w:rsidRDefault="007203DF" w:rsidP="000B01A9">
      <w:pPr>
        <w:pStyle w:val="Bullet1"/>
        <w:numPr>
          <w:ilvl w:val="0"/>
          <w:numId w:val="31"/>
        </w:numPr>
        <w:rPr>
          <w:szCs w:val="24"/>
        </w:rPr>
      </w:pPr>
      <w:r w:rsidRPr="00363A64">
        <w:rPr>
          <w:szCs w:val="24"/>
        </w:rPr>
        <w:t xml:space="preserve">Input and </w:t>
      </w:r>
      <w:r w:rsidR="00711DD9" w:rsidRPr="00363A64">
        <w:rPr>
          <w:szCs w:val="24"/>
        </w:rPr>
        <w:t>feedback from stake</w:t>
      </w:r>
      <w:r w:rsidRPr="00363A64">
        <w:rPr>
          <w:szCs w:val="24"/>
        </w:rPr>
        <w:t xml:space="preserve">holders regarding the project </w:t>
      </w:r>
      <w:r w:rsidR="00711DD9" w:rsidRPr="00363A64">
        <w:rPr>
          <w:szCs w:val="24"/>
        </w:rPr>
        <w:t>such as</w:t>
      </w:r>
      <w:r w:rsidR="00BC6888" w:rsidRPr="00363A64">
        <w:rPr>
          <w:szCs w:val="24"/>
        </w:rPr>
        <w:t>:</w:t>
      </w:r>
    </w:p>
    <w:p w:rsidR="00AC104A" w:rsidRPr="00363A64" w:rsidRDefault="00AC104A" w:rsidP="00D456BC">
      <w:pPr>
        <w:pStyle w:val="Bullet2"/>
        <w:rPr>
          <w:lang w:val="en-AU"/>
        </w:rPr>
      </w:pPr>
      <w:r w:rsidRPr="00363A64">
        <w:rPr>
          <w:lang w:val="en-AU"/>
        </w:rPr>
        <w:t>I</w:t>
      </w:r>
      <w:r w:rsidR="00711DD9" w:rsidRPr="00363A64">
        <w:rPr>
          <w:lang w:val="en-AU"/>
        </w:rPr>
        <w:t xml:space="preserve">dentification of issues </w:t>
      </w:r>
    </w:p>
    <w:p w:rsidR="00AC104A" w:rsidRPr="00363A64" w:rsidRDefault="00AC104A" w:rsidP="00D456BC">
      <w:pPr>
        <w:pStyle w:val="Bullet2"/>
        <w:rPr>
          <w:lang w:val="en-AU"/>
        </w:rPr>
      </w:pPr>
      <w:r w:rsidRPr="00363A64">
        <w:rPr>
          <w:lang w:val="en-AU"/>
        </w:rPr>
        <w:t>C</w:t>
      </w:r>
      <w:r w:rsidR="00711DD9" w:rsidRPr="00363A64">
        <w:rPr>
          <w:lang w:val="en-AU"/>
        </w:rPr>
        <w:t xml:space="preserve">omplaints </w:t>
      </w:r>
    </w:p>
    <w:p w:rsidR="00AC104A" w:rsidRPr="00363A64" w:rsidRDefault="00AC104A" w:rsidP="00D456BC">
      <w:pPr>
        <w:pStyle w:val="Bullet2"/>
        <w:rPr>
          <w:lang w:val="en-AU"/>
        </w:rPr>
      </w:pPr>
      <w:r w:rsidRPr="00363A64">
        <w:rPr>
          <w:lang w:val="en-AU"/>
        </w:rPr>
        <w:t>C</w:t>
      </w:r>
      <w:r w:rsidR="00711DD9" w:rsidRPr="00363A64">
        <w:rPr>
          <w:lang w:val="en-AU"/>
        </w:rPr>
        <w:t xml:space="preserve">ompliments received regarding the project </w:t>
      </w:r>
    </w:p>
    <w:p w:rsidR="00AC104A" w:rsidRPr="00363A64" w:rsidRDefault="00AC104A" w:rsidP="00D456BC">
      <w:pPr>
        <w:pStyle w:val="Bullet2"/>
        <w:rPr>
          <w:lang w:val="en-AU"/>
        </w:rPr>
      </w:pPr>
      <w:r w:rsidRPr="00363A64">
        <w:rPr>
          <w:lang w:val="en-AU"/>
        </w:rPr>
        <w:t>I</w:t>
      </w:r>
      <w:r w:rsidR="007203DF" w:rsidRPr="00363A64">
        <w:rPr>
          <w:lang w:val="en-AU"/>
        </w:rPr>
        <w:t xml:space="preserve">ssues suppliers or </w:t>
      </w:r>
      <w:r w:rsidR="00711DD9" w:rsidRPr="00363A64">
        <w:rPr>
          <w:lang w:val="en-AU"/>
        </w:rPr>
        <w:t>contractors believe have the potential to impact on deliverables</w:t>
      </w:r>
    </w:p>
    <w:p w:rsidR="00711DD9" w:rsidRPr="00363A64" w:rsidRDefault="007203DF" w:rsidP="000B01A9">
      <w:pPr>
        <w:pStyle w:val="Bullet1"/>
        <w:numPr>
          <w:ilvl w:val="0"/>
          <w:numId w:val="31"/>
        </w:numPr>
        <w:rPr>
          <w:rFonts w:eastAsia="Times New Roman" w:cs="Times New Roman"/>
          <w:szCs w:val="24"/>
          <w:lang w:eastAsia="en-AU"/>
        </w:rPr>
      </w:pPr>
      <w:r w:rsidRPr="00363A64">
        <w:t xml:space="preserve">Issues arising </w:t>
      </w:r>
      <w:r w:rsidR="00AC104A" w:rsidRPr="00363A64">
        <w:t>and issues of concern to you.</w:t>
      </w:r>
    </w:p>
    <w:p w:rsidR="008A7C19" w:rsidRPr="00363A64" w:rsidRDefault="008A7C19" w:rsidP="008A7C19">
      <w:pPr>
        <w:pStyle w:val="Heading2"/>
      </w:pPr>
      <w:r w:rsidRPr="00363A64">
        <w:t>2.8</w:t>
      </w:r>
      <w:r w:rsidRPr="00363A64">
        <w:tab/>
      </w:r>
      <w:r w:rsidR="00B977B5">
        <w:fldChar w:fldCharType="begin"/>
      </w:r>
      <w:r w:rsidR="00B977B5">
        <w:instrText xml:space="preserve"> REF  Criteria28 </w:instrText>
      </w:r>
      <w:r w:rsidR="00B977B5">
        <w:fldChar w:fldCharType="separate"/>
      </w:r>
      <w:sdt>
        <w:sdtPr>
          <w:alias w:val="Criteria 2.8"/>
          <w:tag w:val="Criteria 2.8"/>
          <w:id w:val="88282069"/>
          <w:lock w:val="sdtLocked"/>
          <w:placeholder>
            <w:docPart w:val="1C7F2570FC41459BB0D0D0EDF794FCCF"/>
          </w:placeholder>
        </w:sdtPr>
        <w:sdtEndPr/>
        <w:sdtContent>
          <w:r w:rsidR="00271896" w:rsidRPr="00363A64">
            <w:t>Complete the project within agreed time lines</w:t>
          </w:r>
        </w:sdtContent>
      </w:sdt>
      <w:r w:rsidR="00B977B5">
        <w:fldChar w:fldCharType="end"/>
      </w:r>
    </w:p>
    <w:p w:rsidR="008A7C19" w:rsidRPr="00363A64" w:rsidRDefault="008A7C19" w:rsidP="008A7C19">
      <w:pPr>
        <w:pStyle w:val="Heading3"/>
      </w:pPr>
      <w:r w:rsidRPr="00363A64">
        <w:t>Introduction</w:t>
      </w:r>
    </w:p>
    <w:p w:rsidR="008A7C19" w:rsidRPr="00363A64" w:rsidRDefault="00DB55ED" w:rsidP="008A7C19">
      <w:pPr>
        <w:pStyle w:val="BodyCopy"/>
        <w:rPr>
          <w:noProof w:val="0"/>
          <w:szCs w:val="24"/>
        </w:rPr>
      </w:pPr>
      <w:r w:rsidRPr="00363A64">
        <w:rPr>
          <w:noProof w:val="0"/>
          <w:szCs w:val="24"/>
        </w:rPr>
        <w:t>A key requirement for any project is to complete the project as in</w:t>
      </w:r>
      <w:r w:rsidR="007203DF" w:rsidRPr="00363A64">
        <w:rPr>
          <w:noProof w:val="0"/>
          <w:szCs w:val="24"/>
        </w:rPr>
        <w:t>tended within the required time</w:t>
      </w:r>
      <w:r w:rsidRPr="00363A64">
        <w:rPr>
          <w:noProof w:val="0"/>
          <w:szCs w:val="24"/>
        </w:rPr>
        <w:t>lines.</w:t>
      </w:r>
    </w:p>
    <w:p w:rsidR="00DB55ED" w:rsidRPr="00363A64" w:rsidRDefault="00DB55ED" w:rsidP="008A7C19">
      <w:pPr>
        <w:pStyle w:val="BodyCopy"/>
        <w:rPr>
          <w:noProof w:val="0"/>
          <w:szCs w:val="24"/>
        </w:rPr>
      </w:pPr>
      <w:r w:rsidRPr="00363A64">
        <w:rPr>
          <w:noProof w:val="0"/>
          <w:szCs w:val="24"/>
        </w:rPr>
        <w:t>This section presents a range of standard procedures to optimise timely completion of projects.</w:t>
      </w:r>
    </w:p>
    <w:p w:rsidR="008A7C19" w:rsidRPr="00363A64" w:rsidRDefault="001C2805" w:rsidP="008A7C19">
      <w:pPr>
        <w:pStyle w:val="Heading3"/>
      </w:pPr>
      <w:r w:rsidRPr="00363A64">
        <w:t>Possible actions to optimise timely project delivery</w:t>
      </w:r>
    </w:p>
    <w:p w:rsidR="00365FA9" w:rsidRPr="00363A64" w:rsidRDefault="00711DD9" w:rsidP="00365FA9">
      <w:pPr>
        <w:pStyle w:val="BodyCopy"/>
        <w:rPr>
          <w:noProof w:val="0"/>
          <w:szCs w:val="24"/>
        </w:rPr>
      </w:pPr>
      <w:r w:rsidRPr="00363A64">
        <w:rPr>
          <w:noProof w:val="0"/>
          <w:szCs w:val="24"/>
        </w:rPr>
        <w:t xml:space="preserve">The following is a generic list </w:t>
      </w:r>
      <w:r w:rsidR="004C11A9" w:rsidRPr="00363A64">
        <w:rPr>
          <w:noProof w:val="0"/>
          <w:szCs w:val="24"/>
        </w:rPr>
        <w:t>of activities which you may be able, or need to, apply during a project in order to complete it on time.</w:t>
      </w:r>
    </w:p>
    <w:p w:rsidR="0005783F" w:rsidRPr="00363A64" w:rsidRDefault="004C11A9" w:rsidP="00711DD9">
      <w:pPr>
        <w:pStyle w:val="BodyCopy"/>
        <w:rPr>
          <w:noProof w:val="0"/>
          <w:szCs w:val="24"/>
        </w:rPr>
      </w:pPr>
      <w:r w:rsidRPr="00363A64">
        <w:rPr>
          <w:noProof w:val="0"/>
          <w:szCs w:val="24"/>
        </w:rPr>
        <w:t>Obviously the actions you elect to take will depend on</w:t>
      </w:r>
      <w:r w:rsidR="0005783F" w:rsidRPr="00363A64">
        <w:rPr>
          <w:noProof w:val="0"/>
          <w:szCs w:val="24"/>
        </w:rPr>
        <w:t>:</w:t>
      </w:r>
    </w:p>
    <w:p w:rsidR="00647171" w:rsidRPr="00363A64" w:rsidRDefault="0005783F" w:rsidP="00647171">
      <w:pPr>
        <w:pStyle w:val="Bullet1"/>
        <w:numPr>
          <w:ilvl w:val="0"/>
          <w:numId w:val="31"/>
        </w:numPr>
      </w:pPr>
      <w:r w:rsidRPr="00363A64">
        <w:t>T</w:t>
      </w:r>
      <w:r w:rsidR="004C11A9" w:rsidRPr="00363A64">
        <w:t xml:space="preserve">he individual circumstances of the specific project you are managing </w:t>
      </w:r>
      <w:r w:rsidR="00647171" w:rsidRPr="00363A64">
        <w:br w:type="page"/>
      </w:r>
    </w:p>
    <w:p w:rsidR="0005783F" w:rsidRPr="00363A64" w:rsidRDefault="0005783F" w:rsidP="000B01A9">
      <w:pPr>
        <w:pStyle w:val="Bullet1"/>
        <w:numPr>
          <w:ilvl w:val="0"/>
          <w:numId w:val="31"/>
        </w:numPr>
      </w:pPr>
      <w:r w:rsidRPr="00363A64">
        <w:lastRenderedPageBreak/>
        <w:t>T</w:t>
      </w:r>
      <w:r w:rsidR="004C11A9" w:rsidRPr="00363A64">
        <w:t>he problems</w:t>
      </w:r>
      <w:r w:rsidR="007203DF" w:rsidRPr="00363A64">
        <w:t xml:space="preserve"> and </w:t>
      </w:r>
      <w:r w:rsidR="004C11A9" w:rsidRPr="00363A64">
        <w:t>issues which have arisen</w:t>
      </w:r>
    </w:p>
    <w:p w:rsidR="004C11A9" w:rsidRPr="00363A64" w:rsidRDefault="007203DF" w:rsidP="000B01A9">
      <w:pPr>
        <w:pStyle w:val="Bullet1"/>
        <w:numPr>
          <w:ilvl w:val="0"/>
          <w:numId w:val="31"/>
        </w:numPr>
      </w:pPr>
      <w:r w:rsidRPr="00363A64">
        <w:t xml:space="preserve">The stage at which the problem or </w:t>
      </w:r>
      <w:r w:rsidR="0005783F" w:rsidRPr="00363A64">
        <w:t>issue has been identified.</w:t>
      </w:r>
    </w:p>
    <w:p w:rsidR="0005783F" w:rsidRPr="00363A64" w:rsidRDefault="0005783F" w:rsidP="00711DD9">
      <w:pPr>
        <w:pStyle w:val="BodyCopy"/>
        <w:rPr>
          <w:noProof w:val="0"/>
          <w:szCs w:val="24"/>
        </w:rPr>
      </w:pPr>
      <w:r w:rsidRPr="00363A64">
        <w:rPr>
          <w:noProof w:val="0"/>
          <w:szCs w:val="24"/>
        </w:rPr>
        <w:t>Possible actions – from start to finish of a project – which will help complete the project on time include:</w:t>
      </w:r>
    </w:p>
    <w:p w:rsidR="00722488" w:rsidRPr="00363A64" w:rsidRDefault="00365FA9" w:rsidP="000B01A9">
      <w:pPr>
        <w:pStyle w:val="Bullet1"/>
        <w:numPr>
          <w:ilvl w:val="0"/>
          <w:numId w:val="31"/>
        </w:numPr>
      </w:pPr>
      <w:r w:rsidRPr="00363A64">
        <w:rPr>
          <w:noProof/>
          <w:lang w:eastAsia="en-AU"/>
        </w:rPr>
        <w:drawing>
          <wp:anchor distT="0" distB="0" distL="114300" distR="114300" simplePos="0" relativeHeight="251829248" behindDoc="0" locked="0" layoutInCell="1" allowOverlap="1">
            <wp:simplePos x="0" y="0"/>
            <wp:positionH relativeFrom="column">
              <wp:posOffset>4048760</wp:posOffset>
            </wp:positionH>
            <wp:positionV relativeFrom="paragraph">
              <wp:posOffset>1769745</wp:posOffset>
            </wp:positionV>
            <wp:extent cx="1419860" cy="2136775"/>
            <wp:effectExtent l="19050" t="0" r="8890" b="0"/>
            <wp:wrapSquare wrapText="bothSides"/>
            <wp:docPr id="117" name="Picture 116" descr="iStock_000003921984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921984Medium.jpg"/>
                    <pic:cNvPicPr/>
                  </pic:nvPicPr>
                  <pic:blipFill>
                    <a:blip r:embed="rId144" cstate="print"/>
                    <a:stretch>
                      <a:fillRect/>
                    </a:stretch>
                  </pic:blipFill>
                  <pic:spPr>
                    <a:xfrm>
                      <a:off x="0" y="0"/>
                      <a:ext cx="1419860" cy="2136775"/>
                    </a:xfrm>
                    <a:prstGeom prst="rect">
                      <a:avLst/>
                    </a:prstGeom>
                  </pic:spPr>
                </pic:pic>
              </a:graphicData>
            </a:graphic>
          </wp:anchor>
        </w:drawing>
      </w:r>
      <w:r w:rsidR="00722488" w:rsidRPr="00363A64">
        <w:t>Conduct a</w:t>
      </w:r>
      <w:r w:rsidR="007203DF" w:rsidRPr="00363A64">
        <w:t>ppropriate start-up activities</w:t>
      </w:r>
      <w:r w:rsidR="00722488" w:rsidRPr="00363A64">
        <w:t xml:space="preserve"> making sure all those engaged with the project know exactly what their roles and responsibilities are, and what your expectations are.</w:t>
      </w:r>
      <w:r w:rsidR="00647171" w:rsidRPr="00363A64">
        <w:t xml:space="preserve"> </w:t>
      </w:r>
      <w:r w:rsidR="00722488" w:rsidRPr="00363A64">
        <w:t xml:space="preserve">The key is </w:t>
      </w:r>
      <w:r w:rsidR="007203DF" w:rsidRPr="00363A64">
        <w:t xml:space="preserve">that </w:t>
      </w:r>
      <w:r w:rsidR="00722488" w:rsidRPr="00363A64">
        <w:t>final project deliverables are ba</w:t>
      </w:r>
      <w:r w:rsidR="007203DF" w:rsidRPr="00363A64">
        <w:t>sed on initial understanding. Y</w:t>
      </w:r>
      <w:r w:rsidR="00722488" w:rsidRPr="00363A64">
        <w:t>ou have to put in place this understanding at the start of the project. You cannot wait until the end of the project to do it, and you cannot wait until there is a problem before this is addressed.</w:t>
      </w:r>
      <w:r w:rsidR="00647171" w:rsidRPr="00363A64">
        <w:t xml:space="preserve"> </w:t>
      </w:r>
      <w:r w:rsidR="00722488" w:rsidRPr="00363A64">
        <w:t>You have to start the project the way</w:t>
      </w:r>
      <w:r w:rsidR="009150FC" w:rsidRPr="00363A64">
        <w:t xml:space="preserve"> you intend it to be maintained</w:t>
      </w:r>
    </w:p>
    <w:p w:rsidR="00722488" w:rsidRPr="00363A64" w:rsidRDefault="00722488" w:rsidP="000B01A9">
      <w:pPr>
        <w:pStyle w:val="Bullet1"/>
        <w:numPr>
          <w:ilvl w:val="0"/>
          <w:numId w:val="31"/>
        </w:numPr>
      </w:pPr>
      <w:r w:rsidRPr="00363A64">
        <w:t>Schedule the provision of all identified</w:t>
      </w:r>
      <w:r w:rsidR="007203DF" w:rsidRPr="00363A64">
        <w:t xml:space="preserve"> or </w:t>
      </w:r>
      <w:r w:rsidRPr="00363A64">
        <w:t>necessary resources:</w:t>
      </w:r>
    </w:p>
    <w:p w:rsidR="00722488" w:rsidRPr="00363A64" w:rsidRDefault="00722488" w:rsidP="00D456BC">
      <w:pPr>
        <w:pStyle w:val="Bullet2"/>
        <w:rPr>
          <w:lang w:val="en-AU"/>
        </w:rPr>
      </w:pPr>
      <w:r w:rsidRPr="00363A64">
        <w:rPr>
          <w:lang w:val="en-AU"/>
        </w:rPr>
        <w:t>Staff, c</w:t>
      </w:r>
      <w:r w:rsidR="007203DF" w:rsidRPr="00363A64">
        <w:rPr>
          <w:lang w:val="en-AU"/>
        </w:rPr>
        <w:t>ontractors, sub-contractors. A</w:t>
      </w:r>
      <w:r w:rsidR="00647171" w:rsidRPr="00363A64">
        <w:rPr>
          <w:lang w:val="en-AU"/>
        </w:rPr>
        <w:t xml:space="preserve"> </w:t>
      </w:r>
      <w:r w:rsidRPr="00363A64">
        <w:rPr>
          <w:lang w:val="en-AU"/>
        </w:rPr>
        <w:t>primary task of any PM is coordination of resources</w:t>
      </w:r>
    </w:p>
    <w:p w:rsidR="00722488" w:rsidRPr="00363A64" w:rsidRDefault="00722488" w:rsidP="00D456BC">
      <w:pPr>
        <w:pStyle w:val="Bullet2"/>
        <w:rPr>
          <w:lang w:val="en-AU"/>
        </w:rPr>
      </w:pPr>
      <w:r w:rsidRPr="00363A64">
        <w:rPr>
          <w:lang w:val="en-AU"/>
        </w:rPr>
        <w:t>Materials, products, systems, plant and equipment</w:t>
      </w:r>
    </w:p>
    <w:p w:rsidR="00722488" w:rsidRPr="00363A64" w:rsidRDefault="00722488" w:rsidP="00D456BC">
      <w:pPr>
        <w:pStyle w:val="Bullet2"/>
        <w:rPr>
          <w:lang w:val="en-AU"/>
        </w:rPr>
      </w:pPr>
      <w:r w:rsidRPr="00363A64">
        <w:rPr>
          <w:lang w:val="en-AU"/>
        </w:rPr>
        <w:t>Funds, cash, credit</w:t>
      </w:r>
    </w:p>
    <w:p w:rsidR="00356B0C" w:rsidRPr="00363A64" w:rsidRDefault="007203DF" w:rsidP="00356B0C">
      <w:pPr>
        <w:pStyle w:val="Bullet2"/>
        <w:rPr>
          <w:lang w:val="en-AU"/>
        </w:rPr>
      </w:pPr>
      <w:r w:rsidRPr="00363A64">
        <w:rPr>
          <w:lang w:val="en-AU"/>
        </w:rPr>
        <w:t xml:space="preserve">Inspections and approvals to facilitate further work and </w:t>
      </w:r>
      <w:r w:rsidR="00722488" w:rsidRPr="00363A64">
        <w:rPr>
          <w:lang w:val="en-AU"/>
        </w:rPr>
        <w:t>the next tasks</w:t>
      </w:r>
    </w:p>
    <w:p w:rsidR="00356B0C" w:rsidRPr="00363A64" w:rsidRDefault="00722488" w:rsidP="00356B0C">
      <w:pPr>
        <w:pStyle w:val="Bullet2"/>
        <w:rPr>
          <w:lang w:val="en-AU"/>
        </w:rPr>
      </w:pPr>
      <w:r w:rsidRPr="00363A64">
        <w:rPr>
          <w:lang w:val="en-AU"/>
        </w:rPr>
        <w:t>Manage</w:t>
      </w:r>
      <w:r w:rsidR="007203DF" w:rsidRPr="00363A64">
        <w:rPr>
          <w:lang w:val="en-AU"/>
        </w:rPr>
        <w:t xml:space="preserve"> the procurement of resources </w:t>
      </w:r>
      <w:r w:rsidRPr="00363A64">
        <w:rPr>
          <w:lang w:val="en-AU"/>
        </w:rPr>
        <w:t>to ensure required materials and other resou</w:t>
      </w:r>
      <w:r w:rsidR="00356B0C" w:rsidRPr="00363A64">
        <w:rPr>
          <w:lang w:val="en-AU"/>
        </w:rPr>
        <w:t>rces are available when needed</w:t>
      </w:r>
    </w:p>
    <w:p w:rsidR="00647171" w:rsidRPr="00363A64" w:rsidRDefault="00722488" w:rsidP="00356B0C">
      <w:pPr>
        <w:pStyle w:val="Bullet2"/>
        <w:rPr>
          <w:lang w:val="en-AU"/>
        </w:rPr>
      </w:pPr>
      <w:r w:rsidRPr="00363A64">
        <w:rPr>
          <w:lang w:val="en-AU"/>
        </w:rPr>
        <w:t>Lack of resources when needed is one of the bigge</w:t>
      </w:r>
      <w:r w:rsidR="00356B0C" w:rsidRPr="00363A64">
        <w:rPr>
          <w:lang w:val="en-AU"/>
        </w:rPr>
        <w:t>st causes of delays to projects</w:t>
      </w:r>
    </w:p>
    <w:p w:rsidR="00722488" w:rsidRPr="00363A64" w:rsidRDefault="00722488" w:rsidP="00647171">
      <w:pPr>
        <w:pStyle w:val="Bullet2"/>
        <w:rPr>
          <w:lang w:val="en-AU"/>
        </w:rPr>
      </w:pPr>
      <w:r w:rsidRPr="00363A64">
        <w:rPr>
          <w:lang w:val="en-AU"/>
        </w:rPr>
        <w:t>Check, validate and/or authorise all project-related documen</w:t>
      </w:r>
      <w:r w:rsidR="007203DF" w:rsidRPr="00363A64">
        <w:rPr>
          <w:lang w:val="en-AU"/>
        </w:rPr>
        <w:t xml:space="preserve">tation </w:t>
      </w:r>
      <w:r w:rsidRPr="00363A64">
        <w:rPr>
          <w:lang w:val="en-AU"/>
        </w:rPr>
        <w:t>especially anything relating to purchases/expenditure, certification of work completed and variations to contracts or plans.</w:t>
      </w:r>
      <w:r w:rsidR="00356B0C" w:rsidRPr="00363A64">
        <w:rPr>
          <w:lang w:val="en-AU"/>
        </w:rPr>
        <w:t xml:space="preserve"> </w:t>
      </w:r>
      <w:r w:rsidRPr="00363A64">
        <w:rPr>
          <w:lang w:val="en-AU"/>
        </w:rPr>
        <w:t xml:space="preserve">Making it a priority to be actively involved in these decisions and activities is </w:t>
      </w:r>
      <w:r w:rsidR="007203DF" w:rsidRPr="00363A64">
        <w:rPr>
          <w:lang w:val="en-AU"/>
        </w:rPr>
        <w:t xml:space="preserve">the </w:t>
      </w:r>
      <w:r w:rsidRPr="00363A64">
        <w:rPr>
          <w:lang w:val="en-AU"/>
        </w:rPr>
        <w:t>key to knowing how the project is progressing and to quickly identifying potential problems, de</w:t>
      </w:r>
      <w:r w:rsidR="009150FC" w:rsidRPr="00363A64">
        <w:rPr>
          <w:lang w:val="en-AU"/>
        </w:rPr>
        <w:t>lays and cost over-runs</w:t>
      </w:r>
    </w:p>
    <w:p w:rsidR="0005783F" w:rsidRPr="00363A64" w:rsidRDefault="0005783F" w:rsidP="000B01A9">
      <w:pPr>
        <w:pStyle w:val="Bullet1"/>
        <w:numPr>
          <w:ilvl w:val="0"/>
          <w:numId w:val="31"/>
        </w:numPr>
      </w:pPr>
      <w:r w:rsidRPr="00363A64">
        <w:t>Monitor progress of the project again</w:t>
      </w:r>
      <w:r w:rsidR="007203DF" w:rsidRPr="00363A64">
        <w:t>st the project management plan on a regular or d</w:t>
      </w:r>
      <w:r w:rsidRPr="00363A64">
        <w:t>aily basis to enable the earl</w:t>
      </w:r>
      <w:r w:rsidR="009150FC" w:rsidRPr="00363A64">
        <w:t>iest identification of problems</w:t>
      </w:r>
    </w:p>
    <w:p w:rsidR="0005783F" w:rsidRPr="00363A64" w:rsidRDefault="007203DF" w:rsidP="000B01A9">
      <w:pPr>
        <w:pStyle w:val="Bullet1"/>
        <w:numPr>
          <w:ilvl w:val="0"/>
          <w:numId w:val="31"/>
        </w:numPr>
      </w:pPr>
      <w:r w:rsidRPr="00363A64">
        <w:t>Do more yourself. T</w:t>
      </w:r>
      <w:r w:rsidR="0005783F" w:rsidRPr="00363A64">
        <w:t>he reality of many</w:t>
      </w:r>
      <w:r w:rsidRPr="00363A64">
        <w:t xml:space="preserve"> projects is you will have to </w:t>
      </w:r>
      <w:r w:rsidR="0005783F" w:rsidRPr="00363A64">
        <w:t>do a substantial amount of the work yourself.</w:t>
      </w:r>
      <w:r w:rsidR="00356B0C" w:rsidRPr="00363A64">
        <w:t xml:space="preserve"> </w:t>
      </w:r>
      <w:r w:rsidR="0005783F" w:rsidRPr="00363A64">
        <w:t>When things are running behind schedule this</w:t>
      </w:r>
      <w:r w:rsidR="009150FC" w:rsidRPr="00363A64">
        <w:t xml:space="preserve"> means you have to do even more</w:t>
      </w:r>
    </w:p>
    <w:p w:rsidR="00365FA9" w:rsidRPr="00363A64" w:rsidRDefault="007203DF" w:rsidP="000B01A9">
      <w:pPr>
        <w:pStyle w:val="Bullet1"/>
        <w:numPr>
          <w:ilvl w:val="0"/>
          <w:numId w:val="31"/>
        </w:numPr>
      </w:pPr>
      <w:r w:rsidRPr="00363A64">
        <w:t>Ask others to do more. E</w:t>
      </w:r>
      <w:r w:rsidR="0005783F" w:rsidRPr="00363A64">
        <w:t>xplain the ‘behind schedule situation’ and its implications and encou</w:t>
      </w:r>
      <w:r w:rsidRPr="00363A64">
        <w:t xml:space="preserve">rage and </w:t>
      </w:r>
      <w:r w:rsidR="0005783F" w:rsidRPr="00363A64">
        <w:t>motivate others to do more, work harder or be more productive</w:t>
      </w:r>
    </w:p>
    <w:p w:rsidR="00356B0C" w:rsidRPr="00363A64" w:rsidRDefault="00365FA9" w:rsidP="00356B0C">
      <w:pPr>
        <w:pStyle w:val="Bullet1"/>
        <w:numPr>
          <w:ilvl w:val="0"/>
          <w:numId w:val="31"/>
        </w:numPr>
      </w:pPr>
      <w:r w:rsidRPr="00363A64">
        <w:rPr>
          <w:noProof/>
          <w:lang w:eastAsia="en-AU"/>
        </w:rPr>
        <w:drawing>
          <wp:anchor distT="0" distB="0" distL="114300" distR="114300" simplePos="0" relativeHeight="251830272" behindDoc="0" locked="0" layoutInCell="1" allowOverlap="1">
            <wp:simplePos x="0" y="0"/>
            <wp:positionH relativeFrom="column">
              <wp:posOffset>3691255</wp:posOffset>
            </wp:positionH>
            <wp:positionV relativeFrom="paragraph">
              <wp:posOffset>118110</wp:posOffset>
            </wp:positionV>
            <wp:extent cx="1851660" cy="1233170"/>
            <wp:effectExtent l="19050" t="0" r="0" b="0"/>
            <wp:wrapSquare wrapText="bothSides"/>
            <wp:docPr id="118" name="Picture 117" descr="iStock_00000245545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455453Medium.jpg"/>
                    <pic:cNvPicPr/>
                  </pic:nvPicPr>
                  <pic:blipFill>
                    <a:blip r:embed="rId145" cstate="print"/>
                    <a:stretch>
                      <a:fillRect/>
                    </a:stretch>
                  </pic:blipFill>
                  <pic:spPr>
                    <a:xfrm>
                      <a:off x="0" y="0"/>
                      <a:ext cx="1851660" cy="1233170"/>
                    </a:xfrm>
                    <a:prstGeom prst="rect">
                      <a:avLst/>
                    </a:prstGeom>
                  </pic:spPr>
                </pic:pic>
              </a:graphicData>
            </a:graphic>
          </wp:anchor>
        </w:drawing>
      </w:r>
      <w:r w:rsidR="007203DF" w:rsidRPr="00363A64">
        <w:t>Adjust plans as required. R</w:t>
      </w:r>
      <w:r w:rsidR="00722488" w:rsidRPr="00363A64">
        <w:t>arely does any project reach a successful conclusion without the need for original plans to be altered.</w:t>
      </w:r>
      <w:r w:rsidR="00356B0C" w:rsidRPr="00363A64">
        <w:t xml:space="preserve"> </w:t>
      </w:r>
      <w:r w:rsidR="00722488" w:rsidRPr="00363A64">
        <w:t>Your ability to smoothly accommodate the need for change in this regard will be a major indicator of your ability as a PM.</w:t>
      </w:r>
      <w:r w:rsidR="00356B0C" w:rsidRPr="00363A64">
        <w:t xml:space="preserve"> </w:t>
      </w:r>
      <w:r w:rsidR="00722488" w:rsidRPr="00363A64">
        <w:t>You will be ex</w:t>
      </w:r>
      <w:r w:rsidR="007203DF" w:rsidRPr="00363A64">
        <w:t>pected to make small changes on the spot and unilaterally. L</w:t>
      </w:r>
      <w:r w:rsidR="00722488" w:rsidRPr="00363A64">
        <w:t>arger changes will need to be referred to the management, stakeholders or the Steering Committ</w:t>
      </w:r>
      <w:r w:rsidR="009150FC" w:rsidRPr="00363A64">
        <w:t>ee for their input and approval</w:t>
      </w:r>
      <w:r w:rsidR="00356B0C" w:rsidRPr="00363A64">
        <w:br w:type="page"/>
      </w:r>
    </w:p>
    <w:p w:rsidR="00722488" w:rsidRPr="00363A64" w:rsidRDefault="00722488" w:rsidP="000B01A9">
      <w:pPr>
        <w:pStyle w:val="Bullet1"/>
        <w:numPr>
          <w:ilvl w:val="0"/>
          <w:numId w:val="31"/>
        </w:numPr>
      </w:pPr>
      <w:r w:rsidRPr="00363A64">
        <w:lastRenderedPageBreak/>
        <w:t>Conduct regul</w:t>
      </w:r>
      <w:r w:rsidR="007203DF" w:rsidRPr="00363A64">
        <w:t xml:space="preserve">ar meetings with stakeholders </w:t>
      </w:r>
      <w:r w:rsidRPr="00363A64">
        <w:t>to discuss progress, enable their input, resolve issues, and maintain satisfactory relationships (which can prove beneficial when you have to ask for extra time or resources, or explain why the project is running behind schedule)</w:t>
      </w:r>
    </w:p>
    <w:p w:rsidR="0089136C" w:rsidRPr="00363A64" w:rsidRDefault="007203DF" w:rsidP="000B01A9">
      <w:pPr>
        <w:pStyle w:val="Bullet1"/>
        <w:numPr>
          <w:ilvl w:val="0"/>
          <w:numId w:val="31"/>
        </w:numPr>
      </w:pPr>
      <w:r w:rsidRPr="00363A64">
        <w:t xml:space="preserve">Report on the project </w:t>
      </w:r>
      <w:r w:rsidR="00722488" w:rsidRPr="00363A64">
        <w:t>as required by the project plan.</w:t>
      </w:r>
      <w:r w:rsidR="00356B0C" w:rsidRPr="00363A64">
        <w:t xml:space="preserve"> </w:t>
      </w:r>
      <w:r w:rsidR="00722488" w:rsidRPr="00363A64">
        <w:t>This can help alert others to the possibility they need to assist with ensuring you can bring the project in on time.</w:t>
      </w:r>
      <w:r w:rsidR="00356B0C" w:rsidRPr="00363A64">
        <w:t xml:space="preserve"> </w:t>
      </w:r>
      <w:r w:rsidR="000D4430" w:rsidRPr="00363A64">
        <w:t xml:space="preserve">It is also possible </w:t>
      </w:r>
      <w:r w:rsidRPr="00363A64">
        <w:t xml:space="preserve">that </w:t>
      </w:r>
      <w:r w:rsidR="000D4430" w:rsidRPr="00363A64">
        <w:t>those who receive and read your reports can provide advice about what to do</w:t>
      </w:r>
      <w:r w:rsidR="009150FC" w:rsidRPr="00363A64">
        <w:t xml:space="preserve"> to retrieve the situation</w:t>
      </w:r>
    </w:p>
    <w:p w:rsidR="000D4430" w:rsidRPr="00363A64" w:rsidRDefault="0089136C" w:rsidP="000B01A9">
      <w:pPr>
        <w:pStyle w:val="Bullet1"/>
        <w:numPr>
          <w:ilvl w:val="0"/>
          <w:numId w:val="31"/>
        </w:numPr>
      </w:pPr>
      <w:r w:rsidRPr="00363A64">
        <w:t>If you know you have to report, this can al</w:t>
      </w:r>
      <w:r w:rsidR="009150FC" w:rsidRPr="00363A64">
        <w:t>so serve as a motivator for you</w:t>
      </w:r>
    </w:p>
    <w:p w:rsidR="00722488" w:rsidRPr="00363A64" w:rsidRDefault="007203DF" w:rsidP="000B01A9">
      <w:pPr>
        <w:pStyle w:val="Bullet1"/>
        <w:numPr>
          <w:ilvl w:val="0"/>
          <w:numId w:val="31"/>
        </w:numPr>
      </w:pPr>
      <w:r w:rsidRPr="00363A64">
        <w:t>Maintain the project team. T</w:t>
      </w:r>
      <w:r w:rsidR="00722488" w:rsidRPr="00363A64">
        <w:t xml:space="preserve">his </w:t>
      </w:r>
      <w:r w:rsidR="000D4430" w:rsidRPr="00363A64">
        <w:t xml:space="preserve">can mean you need to </w:t>
      </w:r>
      <w:r w:rsidR="00722488" w:rsidRPr="00363A64">
        <w:t>address and resolv</w:t>
      </w:r>
      <w:r w:rsidR="000D4430" w:rsidRPr="00363A64">
        <w:t>e</w:t>
      </w:r>
      <w:r w:rsidR="00722488" w:rsidRPr="00363A64">
        <w:t xml:space="preserve"> team-based issues, rotat</w:t>
      </w:r>
      <w:r w:rsidR="000D4430" w:rsidRPr="00363A64">
        <w:t>e</w:t>
      </w:r>
      <w:r w:rsidR="00722488" w:rsidRPr="00363A64">
        <w:t xml:space="preserve"> staff through the project team, match</w:t>
      </w:r>
      <w:r w:rsidRPr="00363A64">
        <w:t xml:space="preserve"> staff to required competencies and </w:t>
      </w:r>
      <w:r w:rsidR="00722488" w:rsidRPr="00363A64">
        <w:t>abilities, maintain team ha</w:t>
      </w:r>
      <w:r w:rsidR="009150FC" w:rsidRPr="00363A64">
        <w:t>rmony and support team dynamics</w:t>
      </w:r>
    </w:p>
    <w:p w:rsidR="004C11A9" w:rsidRPr="00363A64" w:rsidRDefault="004C11A9" w:rsidP="000B01A9">
      <w:pPr>
        <w:pStyle w:val="Bullet1"/>
        <w:numPr>
          <w:ilvl w:val="0"/>
          <w:numId w:val="31"/>
        </w:numPr>
      </w:pPr>
      <w:r w:rsidRPr="00363A64">
        <w:t xml:space="preserve">Negotiate </w:t>
      </w:r>
      <w:r w:rsidR="007203DF" w:rsidRPr="00363A64">
        <w:t>an extension of the deadline. T</w:t>
      </w:r>
      <w:r w:rsidRPr="00363A64">
        <w:t>his is arguably one of the most common responses to problems with a project but is not an option</w:t>
      </w:r>
      <w:r w:rsidR="007203DF" w:rsidRPr="00363A64">
        <w:t xml:space="preserve"> for projects such as functions and </w:t>
      </w:r>
      <w:r w:rsidRPr="00363A64">
        <w:t>events.</w:t>
      </w:r>
      <w:r w:rsidR="00356B0C" w:rsidRPr="00363A64">
        <w:t xml:space="preserve"> </w:t>
      </w:r>
      <w:r w:rsidRPr="00363A64">
        <w:t>The potential for time overruns on a project is extremely high especially when the venue i</w:t>
      </w:r>
      <w:r w:rsidR="007203DF" w:rsidRPr="00363A64">
        <w:t xml:space="preserve">s relying on external providers and </w:t>
      </w:r>
      <w:r w:rsidRPr="00363A64">
        <w:t>contractors to supply products and services.</w:t>
      </w:r>
      <w:r w:rsidR="00356B0C" w:rsidRPr="00363A64">
        <w:t xml:space="preserve"> </w:t>
      </w:r>
      <w:r w:rsidRPr="00363A64">
        <w:t xml:space="preserve">Given the enormous potential for events to impact on a project (such as supply problems further down the supply chain, weather, staffing issues, unforeseen problems, transport), this </w:t>
      </w:r>
      <w:r w:rsidR="007203DF" w:rsidRPr="00363A64">
        <w:t xml:space="preserve">should come as no surprise. It </w:t>
      </w:r>
      <w:r w:rsidRPr="00363A64">
        <w:t>is a major reason why those involved in developing contracts for projects will negotiate the longest possible time for completio</w:t>
      </w:r>
      <w:r w:rsidR="009150FC" w:rsidRPr="00363A64">
        <w:t>n</w:t>
      </w:r>
    </w:p>
    <w:p w:rsidR="00711DD9" w:rsidRPr="00363A64" w:rsidRDefault="00711DD9" w:rsidP="000B01A9">
      <w:pPr>
        <w:pStyle w:val="Bullet1"/>
        <w:numPr>
          <w:ilvl w:val="0"/>
          <w:numId w:val="31"/>
        </w:numPr>
      </w:pPr>
      <w:r w:rsidRPr="00363A64">
        <w:t>Chang</w:t>
      </w:r>
      <w:r w:rsidR="004C11A9" w:rsidRPr="00363A64">
        <w:t>e</w:t>
      </w:r>
      <w:r w:rsidRPr="00363A64">
        <w:t xml:space="preserve"> roles and responsibilitie</w:t>
      </w:r>
      <w:r w:rsidR="007203DF" w:rsidRPr="00363A64">
        <w:t xml:space="preserve">s within project team members </w:t>
      </w:r>
      <w:r w:rsidRPr="00363A64">
        <w:t>to address interpersonal conflict situations, to address a situation where the existing team does not have the necessary skills</w:t>
      </w:r>
      <w:r w:rsidR="007203DF" w:rsidRPr="00363A64">
        <w:t xml:space="preserve"> and </w:t>
      </w:r>
      <w:r w:rsidRPr="00363A64">
        <w:t>expertise to achieve the project deliverables</w:t>
      </w:r>
    </w:p>
    <w:p w:rsidR="00711DD9" w:rsidRPr="00363A64" w:rsidRDefault="00711DD9" w:rsidP="000B01A9">
      <w:pPr>
        <w:pStyle w:val="Bullet1"/>
        <w:numPr>
          <w:ilvl w:val="0"/>
          <w:numId w:val="31"/>
        </w:numPr>
      </w:pPr>
      <w:r w:rsidRPr="00363A64">
        <w:t>Outsourc</w:t>
      </w:r>
      <w:r w:rsidR="004C11A9" w:rsidRPr="00363A64">
        <w:t>e</w:t>
      </w:r>
      <w:r w:rsidR="007203DF" w:rsidRPr="00363A64">
        <w:t xml:space="preserve"> aspects of the project. T</w:t>
      </w:r>
      <w:r w:rsidRPr="00363A64">
        <w:t xml:space="preserve">here can be times when you believe the </w:t>
      </w:r>
      <w:r w:rsidR="004C11A9" w:rsidRPr="00363A64">
        <w:t xml:space="preserve">venue </w:t>
      </w:r>
      <w:r w:rsidR="007203DF" w:rsidRPr="00363A64">
        <w:t xml:space="preserve">can deliver on certain outcomes or </w:t>
      </w:r>
      <w:r w:rsidRPr="00363A64">
        <w:t>deliverables, only to find in reality this is impossible.</w:t>
      </w:r>
      <w:r w:rsidR="00356B0C" w:rsidRPr="00363A64">
        <w:t xml:space="preserve"> </w:t>
      </w:r>
      <w:r w:rsidRPr="00363A64">
        <w:t xml:space="preserve">Perhaps staff are not skilled enough, perhaps they are too busy, or perhaps they have no real commitment to what needs to be done. Regardless of the reason, effective </w:t>
      </w:r>
      <w:r w:rsidR="003E7370" w:rsidRPr="00363A64">
        <w:t xml:space="preserve">project </w:t>
      </w:r>
      <w:r w:rsidRPr="00363A64">
        <w:t>management at times can mean engaging the professional services of an external third party</w:t>
      </w:r>
      <w:r w:rsidR="003E7370" w:rsidRPr="00363A64">
        <w:t xml:space="preserve"> to replace what you believed could be handled in-house.</w:t>
      </w:r>
      <w:r w:rsidR="00356B0C" w:rsidRPr="00363A64">
        <w:t xml:space="preserve"> </w:t>
      </w:r>
      <w:r w:rsidRPr="00363A64">
        <w:t xml:space="preserve">It is important for you to understand </w:t>
      </w:r>
      <w:r w:rsidR="007203DF" w:rsidRPr="00363A64">
        <w:t xml:space="preserve">that </w:t>
      </w:r>
      <w:r w:rsidRPr="00363A64">
        <w:t>doing this is not an ind</w:t>
      </w:r>
      <w:r w:rsidR="007203DF" w:rsidRPr="00363A64">
        <w:t>ication of your incompetence. R</w:t>
      </w:r>
      <w:r w:rsidRPr="00363A64">
        <w:t xml:space="preserve">ather it is testimony to your ability to recognise a problem and take appropriate action in response. If you had </w:t>
      </w:r>
      <w:r w:rsidR="003E7370" w:rsidRPr="00363A64">
        <w:t xml:space="preserve">simply </w:t>
      </w:r>
      <w:r w:rsidRPr="00363A64">
        <w:t xml:space="preserve">persevered with a situation </w:t>
      </w:r>
      <w:r w:rsidR="003E7370" w:rsidRPr="00363A64">
        <w:t xml:space="preserve">which </w:t>
      </w:r>
      <w:r w:rsidRPr="00363A64">
        <w:t>was obviously not working, then that would be an</w:t>
      </w:r>
      <w:r w:rsidR="009150FC" w:rsidRPr="00363A64">
        <w:t xml:space="preserve"> indicator of your incompetence</w:t>
      </w:r>
    </w:p>
    <w:p w:rsidR="00722488" w:rsidRPr="00363A64" w:rsidRDefault="00711DD9" w:rsidP="000B01A9">
      <w:pPr>
        <w:pStyle w:val="Bullet1"/>
        <w:numPr>
          <w:ilvl w:val="0"/>
          <w:numId w:val="31"/>
        </w:numPr>
      </w:pPr>
      <w:r w:rsidRPr="00363A64">
        <w:t>Reduc</w:t>
      </w:r>
      <w:r w:rsidR="003E7370" w:rsidRPr="00363A64">
        <w:t>e</w:t>
      </w:r>
      <w:r w:rsidRPr="00363A64">
        <w:t xml:space="preserve"> costs </w:t>
      </w:r>
      <w:r w:rsidR="00B824BE" w:rsidRPr="00363A64">
        <w:t>on materials or physical resources so more money is available for labour to compete the project</w:t>
      </w:r>
      <w:r w:rsidR="00722488" w:rsidRPr="00363A64">
        <w:t>.</w:t>
      </w:r>
      <w:r w:rsidR="00356B0C" w:rsidRPr="00363A64">
        <w:t xml:space="preserve"> </w:t>
      </w:r>
      <w:r w:rsidR="00722488" w:rsidRPr="00363A64">
        <w:t>Limited options for reducing costs include:</w:t>
      </w:r>
    </w:p>
    <w:p w:rsidR="00722488" w:rsidRPr="00363A64" w:rsidRDefault="00722488" w:rsidP="00D456BC">
      <w:pPr>
        <w:pStyle w:val="Bullet2"/>
        <w:rPr>
          <w:lang w:val="en-AU"/>
        </w:rPr>
      </w:pPr>
      <w:r w:rsidRPr="00363A64">
        <w:rPr>
          <w:lang w:val="en-AU"/>
        </w:rPr>
        <w:t>Extending</w:t>
      </w:r>
      <w:r w:rsidR="007203DF" w:rsidRPr="00363A64">
        <w:rPr>
          <w:lang w:val="en-AU"/>
        </w:rPr>
        <w:t xml:space="preserve"> timelines. S</w:t>
      </w:r>
      <w:r w:rsidRPr="00363A64">
        <w:rPr>
          <w:lang w:val="en-AU"/>
        </w:rPr>
        <w:t>uppliers or contractors may be prepared to reduce costs if they have longer to deliver</w:t>
      </w:r>
    </w:p>
    <w:p w:rsidR="00722488" w:rsidRPr="00363A64" w:rsidRDefault="00722488" w:rsidP="00D456BC">
      <w:pPr>
        <w:pStyle w:val="Bullet2"/>
        <w:rPr>
          <w:lang w:val="en-AU"/>
        </w:rPr>
      </w:pPr>
      <w:r w:rsidRPr="00363A64">
        <w:rPr>
          <w:lang w:val="en-AU"/>
        </w:rPr>
        <w:t>Lowerin</w:t>
      </w:r>
      <w:r w:rsidR="007203DF" w:rsidRPr="00363A64">
        <w:rPr>
          <w:lang w:val="en-AU"/>
        </w:rPr>
        <w:t>g quality standards/criteria. T</w:t>
      </w:r>
      <w:r w:rsidRPr="00363A64">
        <w:rPr>
          <w:lang w:val="en-AU"/>
        </w:rPr>
        <w:t>his can mean accepting a lower quality in exchange for lower prices</w:t>
      </w:r>
    </w:p>
    <w:p w:rsidR="00722488" w:rsidRPr="00363A64" w:rsidRDefault="00722488" w:rsidP="00D456BC">
      <w:pPr>
        <w:pStyle w:val="Bullet2"/>
        <w:rPr>
          <w:lang w:val="en-AU"/>
        </w:rPr>
      </w:pPr>
      <w:r w:rsidRPr="00363A64">
        <w:rPr>
          <w:lang w:val="en-AU"/>
        </w:rPr>
        <w:t>Negotiating discounts for prompt payment</w:t>
      </w:r>
    </w:p>
    <w:p w:rsidR="00722488" w:rsidRPr="00363A64" w:rsidRDefault="00722488" w:rsidP="00D456BC">
      <w:pPr>
        <w:pStyle w:val="Bullet2"/>
        <w:rPr>
          <w:lang w:val="en-AU"/>
        </w:rPr>
      </w:pPr>
      <w:r w:rsidRPr="00363A64">
        <w:rPr>
          <w:lang w:val="en-AU"/>
        </w:rPr>
        <w:t>Sourcing alternative suppliers</w:t>
      </w:r>
    </w:p>
    <w:p w:rsidR="00722488" w:rsidRPr="00363A64" w:rsidRDefault="00722488" w:rsidP="00D456BC">
      <w:pPr>
        <w:pStyle w:val="Bullet2"/>
        <w:rPr>
          <w:lang w:val="en-AU"/>
        </w:rPr>
      </w:pPr>
      <w:r w:rsidRPr="00363A64">
        <w:rPr>
          <w:lang w:val="en-AU"/>
        </w:rPr>
        <w:t>Revising</w:t>
      </w:r>
      <w:r w:rsidR="007203DF" w:rsidRPr="00363A64">
        <w:rPr>
          <w:lang w:val="en-AU"/>
        </w:rPr>
        <w:t xml:space="preserve"> project deliverables to enable</w:t>
      </w:r>
      <w:r w:rsidRPr="00363A64">
        <w:rPr>
          <w:lang w:val="en-AU"/>
        </w:rPr>
        <w:t xml:space="preserve"> reductions in expenditure</w:t>
      </w:r>
    </w:p>
    <w:p w:rsidR="00722488" w:rsidRPr="00363A64" w:rsidRDefault="007203DF" w:rsidP="00D456BC">
      <w:pPr>
        <w:pStyle w:val="BodyCopy"/>
        <w:ind w:left="357"/>
        <w:rPr>
          <w:noProof w:val="0"/>
        </w:rPr>
      </w:pPr>
      <w:r w:rsidRPr="00363A64">
        <w:rPr>
          <w:noProof w:val="0"/>
        </w:rPr>
        <w:t xml:space="preserve">Always talk with suppliers and </w:t>
      </w:r>
      <w:r w:rsidR="00722488" w:rsidRPr="00363A64">
        <w:rPr>
          <w:noProof w:val="0"/>
        </w:rPr>
        <w:t xml:space="preserve">contractors to </w:t>
      </w:r>
      <w:r w:rsidRPr="00363A64">
        <w:rPr>
          <w:noProof w:val="0"/>
        </w:rPr>
        <w:t xml:space="preserve">explain the need to cut costs </w:t>
      </w:r>
      <w:r w:rsidR="00722488" w:rsidRPr="00363A64">
        <w:rPr>
          <w:noProof w:val="0"/>
        </w:rPr>
        <w:t xml:space="preserve">and hope they are prepared to accommodate (at least to some extent) your requirements. </w:t>
      </w:r>
    </w:p>
    <w:p w:rsidR="00722488" w:rsidRPr="00363A64" w:rsidRDefault="00722488" w:rsidP="00D456BC">
      <w:pPr>
        <w:pStyle w:val="BodyCopy"/>
        <w:ind w:left="357"/>
        <w:rPr>
          <w:noProof w:val="0"/>
        </w:rPr>
      </w:pPr>
      <w:r w:rsidRPr="00363A64">
        <w:rPr>
          <w:noProof w:val="0"/>
        </w:rPr>
        <w:t xml:space="preserve">It is a fact of life </w:t>
      </w:r>
      <w:r w:rsidR="007203DF" w:rsidRPr="00363A64">
        <w:rPr>
          <w:noProof w:val="0"/>
        </w:rPr>
        <w:t xml:space="preserve">that </w:t>
      </w:r>
      <w:r w:rsidRPr="00363A64">
        <w:rPr>
          <w:noProof w:val="0"/>
        </w:rPr>
        <w:t xml:space="preserve">sometimes simply talking to a supplier can result in </w:t>
      </w:r>
      <w:r w:rsidR="001165AE" w:rsidRPr="00363A64">
        <w:rPr>
          <w:noProof w:val="0"/>
        </w:rPr>
        <w:t>a 5% reduction to quoted prices</w:t>
      </w:r>
      <w:r w:rsidR="00356B0C" w:rsidRPr="00363A64">
        <w:rPr>
          <w:noProof w:val="0"/>
        </w:rPr>
        <w:t>.</w:t>
      </w:r>
    </w:p>
    <w:p w:rsidR="00711DD9" w:rsidRPr="00363A64" w:rsidRDefault="00722488" w:rsidP="000B01A9">
      <w:pPr>
        <w:pStyle w:val="Bullet1"/>
        <w:numPr>
          <w:ilvl w:val="0"/>
          <w:numId w:val="31"/>
        </w:numPr>
      </w:pPr>
      <w:r w:rsidRPr="00363A64">
        <w:lastRenderedPageBreak/>
        <w:t>Seek more mon</w:t>
      </w:r>
      <w:r w:rsidR="007203DF" w:rsidRPr="00363A64">
        <w:t xml:space="preserve">ey for labour from management </w:t>
      </w:r>
      <w:r w:rsidRPr="00363A64">
        <w:t>or seek approval to make a budget line transfer to obtain extra labour funds</w:t>
      </w:r>
    </w:p>
    <w:p w:rsidR="00711DD9" w:rsidRPr="00363A64" w:rsidRDefault="00711DD9" w:rsidP="000B01A9">
      <w:pPr>
        <w:pStyle w:val="Bullet1"/>
        <w:numPr>
          <w:ilvl w:val="0"/>
          <w:numId w:val="31"/>
        </w:numPr>
      </w:pPr>
      <w:r w:rsidRPr="00363A64">
        <w:t xml:space="preserve">Research and apply more efficient methods </w:t>
      </w:r>
      <w:r w:rsidR="007203DF" w:rsidRPr="00363A64">
        <w:t>for completing project tasks. T</w:t>
      </w:r>
      <w:r w:rsidRPr="00363A64">
        <w:t>here can often be a need to do this where:</w:t>
      </w:r>
    </w:p>
    <w:p w:rsidR="00711DD9" w:rsidRPr="00363A64" w:rsidRDefault="00711DD9" w:rsidP="00D456BC">
      <w:pPr>
        <w:pStyle w:val="Bullet2"/>
        <w:rPr>
          <w:lang w:val="en-AU"/>
        </w:rPr>
      </w:pPr>
      <w:r w:rsidRPr="00363A64">
        <w:rPr>
          <w:lang w:val="en-AU"/>
        </w:rPr>
        <w:t xml:space="preserve">Safety and security is </w:t>
      </w:r>
      <w:r w:rsidR="00722488" w:rsidRPr="00363A64">
        <w:rPr>
          <w:lang w:val="en-AU"/>
        </w:rPr>
        <w:t xml:space="preserve">not </w:t>
      </w:r>
      <w:r w:rsidRPr="00363A64">
        <w:rPr>
          <w:lang w:val="en-AU"/>
        </w:rPr>
        <w:t>an issue</w:t>
      </w:r>
    </w:p>
    <w:p w:rsidR="00711DD9" w:rsidRPr="00363A64" w:rsidRDefault="00711DD9" w:rsidP="00D456BC">
      <w:pPr>
        <w:pStyle w:val="Bullet2"/>
        <w:rPr>
          <w:lang w:val="en-AU"/>
        </w:rPr>
      </w:pPr>
      <w:r w:rsidRPr="00363A64">
        <w:rPr>
          <w:lang w:val="en-AU"/>
        </w:rPr>
        <w:t>Unexpected problems have emerged</w:t>
      </w:r>
    </w:p>
    <w:p w:rsidR="00711DD9" w:rsidRPr="00363A64" w:rsidRDefault="00711DD9" w:rsidP="00D456BC">
      <w:pPr>
        <w:pStyle w:val="Bullet2"/>
        <w:rPr>
          <w:lang w:val="en-AU"/>
        </w:rPr>
      </w:pPr>
      <w:r w:rsidRPr="00363A64">
        <w:rPr>
          <w:lang w:val="en-AU"/>
        </w:rPr>
        <w:t>Authorities have intervened and requested changes</w:t>
      </w:r>
    </w:p>
    <w:p w:rsidR="00711DD9" w:rsidRPr="00363A64" w:rsidRDefault="007203DF" w:rsidP="00D456BC">
      <w:pPr>
        <w:pStyle w:val="Bullet2"/>
        <w:rPr>
          <w:lang w:val="en-AU"/>
        </w:rPr>
      </w:pPr>
      <w:r w:rsidRPr="00363A64">
        <w:rPr>
          <w:lang w:val="en-AU"/>
        </w:rPr>
        <w:t xml:space="preserve">New or </w:t>
      </w:r>
      <w:r w:rsidR="00711DD9" w:rsidRPr="00363A64">
        <w:rPr>
          <w:lang w:val="en-AU"/>
        </w:rPr>
        <w:t>different standards, compl</w:t>
      </w:r>
      <w:r w:rsidR="00D456BC" w:rsidRPr="00363A64">
        <w:rPr>
          <w:lang w:val="en-AU"/>
        </w:rPr>
        <w:t>iance requirements have emerged.</w:t>
      </w:r>
    </w:p>
    <w:p w:rsidR="001C2805" w:rsidRPr="00363A64" w:rsidRDefault="00365FA9" w:rsidP="001C2805">
      <w:pPr>
        <w:pStyle w:val="Heading3"/>
      </w:pPr>
      <w:r w:rsidRPr="00363A64">
        <w:rPr>
          <w:noProof/>
        </w:rPr>
        <w:drawing>
          <wp:anchor distT="0" distB="0" distL="114300" distR="114300" simplePos="0" relativeHeight="251831296" behindDoc="0" locked="0" layoutInCell="1" allowOverlap="1">
            <wp:simplePos x="0" y="0"/>
            <wp:positionH relativeFrom="column">
              <wp:posOffset>4229100</wp:posOffset>
            </wp:positionH>
            <wp:positionV relativeFrom="paragraph">
              <wp:posOffset>109220</wp:posOffset>
            </wp:positionV>
            <wp:extent cx="1320165" cy="1998345"/>
            <wp:effectExtent l="19050" t="0" r="0" b="0"/>
            <wp:wrapSquare wrapText="bothSides"/>
            <wp:docPr id="119" name="Picture 118" descr="MP90042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6.JPG"/>
                    <pic:cNvPicPr/>
                  </pic:nvPicPr>
                  <pic:blipFill>
                    <a:blip r:embed="rId146" cstate="print"/>
                    <a:stretch>
                      <a:fillRect/>
                    </a:stretch>
                  </pic:blipFill>
                  <pic:spPr>
                    <a:xfrm>
                      <a:off x="0" y="0"/>
                      <a:ext cx="1320165" cy="1998345"/>
                    </a:xfrm>
                    <a:prstGeom prst="rect">
                      <a:avLst/>
                    </a:prstGeom>
                  </pic:spPr>
                </pic:pic>
              </a:graphicData>
            </a:graphic>
          </wp:anchor>
        </w:drawing>
      </w:r>
      <w:r w:rsidR="001C2805" w:rsidRPr="00363A64">
        <w:t>Communication is the key</w:t>
      </w:r>
    </w:p>
    <w:p w:rsidR="001C2805" w:rsidRPr="00363A64" w:rsidRDefault="001C2805" w:rsidP="001C2805">
      <w:pPr>
        <w:pStyle w:val="BodyCopy"/>
        <w:rPr>
          <w:noProof w:val="0"/>
        </w:rPr>
      </w:pPr>
      <w:r w:rsidRPr="00363A64">
        <w:rPr>
          <w:noProof w:val="0"/>
        </w:rPr>
        <w:t>Whenever you are faced with a situation where remedial or other action needs to be taken in relation to a project, effective communication is vital:</w:t>
      </w:r>
    </w:p>
    <w:p w:rsidR="001C2805" w:rsidRPr="00363A64" w:rsidRDefault="007203DF" w:rsidP="000B01A9">
      <w:pPr>
        <w:pStyle w:val="Bullet1"/>
        <w:numPr>
          <w:ilvl w:val="0"/>
          <w:numId w:val="31"/>
        </w:numPr>
      </w:pPr>
      <w:r w:rsidRPr="00363A64">
        <w:t>Communicate early. C</w:t>
      </w:r>
      <w:r w:rsidR="001C2805" w:rsidRPr="00363A64">
        <w:t>ommunicate as soon as a potential risk</w:t>
      </w:r>
      <w:r w:rsidRPr="00363A64">
        <w:t xml:space="preserve"> or </w:t>
      </w:r>
      <w:r w:rsidR="001C2805" w:rsidRPr="00363A64">
        <w:t>issue has been identified: never wait</w:t>
      </w:r>
    </w:p>
    <w:p w:rsidR="001C2805" w:rsidRPr="00363A64" w:rsidRDefault="001C2805" w:rsidP="000B01A9">
      <w:pPr>
        <w:pStyle w:val="Bullet1"/>
        <w:numPr>
          <w:ilvl w:val="0"/>
          <w:numId w:val="31"/>
        </w:numPr>
      </w:pPr>
      <w:r w:rsidRPr="00363A64">
        <w:t>Communicate fully – be honest, open and tell the complete story about the actual/potential risk</w:t>
      </w:r>
    </w:p>
    <w:p w:rsidR="001C2805" w:rsidRPr="00363A64" w:rsidRDefault="001C2805" w:rsidP="000B01A9">
      <w:pPr>
        <w:pStyle w:val="Bullet1"/>
        <w:numPr>
          <w:ilvl w:val="0"/>
          <w:numId w:val="31"/>
        </w:numPr>
      </w:pPr>
      <w:r w:rsidRPr="00363A64">
        <w:t xml:space="preserve">Involve all stakeholders – do not be selective: collaboration and consultation are vital. </w:t>
      </w:r>
    </w:p>
    <w:p w:rsidR="00356B0C" w:rsidRPr="00363A64" w:rsidRDefault="00356B0C">
      <w:pPr>
        <w:rPr>
          <w:rFonts w:ascii="Helvetica" w:eastAsia="Calibri" w:hAnsi="Helvetica" w:cs="Calibri"/>
          <w:b/>
          <w:color w:val="FFFFFF" w:themeColor="background1"/>
          <w:sz w:val="32"/>
          <w:szCs w:val="28"/>
          <w:lang w:eastAsia="ar-SA"/>
        </w:rPr>
      </w:pPr>
      <w:r w:rsidRPr="00363A64">
        <w:rPr>
          <w:color w:val="FFFFFF" w:themeColor="background1"/>
        </w:rPr>
        <w:br w:type="page"/>
      </w:r>
    </w:p>
    <w:p w:rsidR="008A7C19" w:rsidRPr="00363A64" w:rsidRDefault="008A7C19" w:rsidP="008A7C19">
      <w:pPr>
        <w:pStyle w:val="ActivityHead"/>
        <w:shd w:val="clear" w:color="auto" w:fill="E36C0A" w:themeFill="accent6" w:themeFillShade="BF"/>
        <w:rPr>
          <w:noProof w:val="0"/>
          <w:color w:val="FFFFFF" w:themeColor="background1"/>
        </w:rPr>
      </w:pPr>
      <w:r w:rsidRPr="00363A64">
        <w:rPr>
          <w:noProof w:val="0"/>
          <w:color w:val="FFFFFF" w:themeColor="background1"/>
        </w:rPr>
        <w:lastRenderedPageBreak/>
        <w:t>Work Projects</w:t>
      </w:r>
    </w:p>
    <w:p w:rsidR="008A7C19" w:rsidRPr="00363A64" w:rsidRDefault="008A7C19" w:rsidP="008A7C19">
      <w:pPr>
        <w:pStyle w:val="BodyCopy"/>
        <w:rPr>
          <w:noProof w:val="0"/>
        </w:rPr>
      </w:pPr>
      <w:r w:rsidRPr="00363A64">
        <w:rPr>
          <w:noProof w:val="0"/>
        </w:rPr>
        <w:t xml:space="preserve">It is a requirement of this Unit </w:t>
      </w:r>
      <w:r w:rsidR="007203DF" w:rsidRPr="00363A64">
        <w:rPr>
          <w:noProof w:val="0"/>
        </w:rPr>
        <w:t xml:space="preserve">that </w:t>
      </w:r>
      <w:r w:rsidRPr="00363A64">
        <w:rPr>
          <w:noProof w:val="0"/>
        </w:rPr>
        <w:t xml:space="preserve">you complete Work Projects as advised by your Trainer. You must submit documentation, suitable evidence or other relevant proof of completion of the project to your Trainer by the agreed </w:t>
      </w:r>
      <w:r w:rsidR="00771003" w:rsidRPr="00363A64">
        <w:rPr>
          <w:noProof w:val="0"/>
        </w:rPr>
        <w:t>date</w:t>
      </w:r>
      <w:r w:rsidRPr="00363A64">
        <w:rPr>
          <w:noProof w:val="0"/>
        </w:rPr>
        <w:t>.</w:t>
      </w:r>
    </w:p>
    <w:p w:rsidR="00FD2C60" w:rsidRPr="00363A64" w:rsidRDefault="00FD2C60" w:rsidP="008A7C19">
      <w:pPr>
        <w:pStyle w:val="BodyCopy"/>
        <w:rPr>
          <w:noProof w:val="0"/>
        </w:rPr>
      </w:pPr>
      <w:r w:rsidRPr="00363A64">
        <w:rPr>
          <w:noProof w:val="0"/>
        </w:rPr>
        <w:t xml:space="preserve">NOTE: This Work Project can follow-on from </w:t>
      </w:r>
      <w:r w:rsidRPr="00363A64">
        <w:rPr>
          <w:noProof w:val="0"/>
          <w:u w:val="single"/>
        </w:rPr>
        <w:t>Work Project 1.1</w:t>
      </w:r>
      <w:r w:rsidRPr="00363A64">
        <w:rPr>
          <w:noProof w:val="0"/>
        </w:rPr>
        <w:t xml:space="preserve"> and may provide the basis for </w:t>
      </w:r>
      <w:r w:rsidRPr="00363A64">
        <w:rPr>
          <w:noProof w:val="0"/>
          <w:u w:val="single"/>
        </w:rPr>
        <w:t>Work Project 3.1</w:t>
      </w:r>
      <w:r w:rsidRPr="00363A64">
        <w:rPr>
          <w:noProof w:val="0"/>
        </w:rPr>
        <w:t>.</w:t>
      </w:r>
    </w:p>
    <w:p w:rsidR="008A7C19" w:rsidRPr="00363A64" w:rsidRDefault="00807840" w:rsidP="00D456BC">
      <w:pPr>
        <w:pStyle w:val="ActivityNumbered"/>
      </w:pPr>
      <w:r w:rsidRPr="00363A64">
        <w:t>2</w:t>
      </w:r>
      <w:r w:rsidR="008A7C19" w:rsidRPr="00363A64">
        <w:t>.1</w:t>
      </w:r>
      <w:r w:rsidR="008A7C19" w:rsidRPr="00363A64">
        <w:tab/>
      </w:r>
      <w:r w:rsidR="00FD2C60" w:rsidRPr="00363A64">
        <w:t>To meet the requirements for this Work Project you are required to identify and describe a small project (which may be a</w:t>
      </w:r>
      <w:r w:rsidR="007203DF" w:rsidRPr="00363A64">
        <w:t xml:space="preserve">n actual project or a simulated </w:t>
      </w:r>
      <w:r w:rsidR="00FD2C60" w:rsidRPr="00363A64">
        <w:t>mock project) and provide details regarding administering and monitoring by answering the following questions:</w:t>
      </w:r>
    </w:p>
    <w:p w:rsidR="008A7C19" w:rsidRPr="00363A64" w:rsidRDefault="00FD2C60" w:rsidP="00D456BC">
      <w:pPr>
        <w:pStyle w:val="ActivityBullet1"/>
      </w:pPr>
      <w:r w:rsidRPr="00363A64">
        <w:t>What would you do to implement and monitor the project?</w:t>
      </w:r>
    </w:p>
    <w:p w:rsidR="00FD2C60" w:rsidRPr="00363A64" w:rsidRDefault="00FD2C60" w:rsidP="00D456BC">
      <w:pPr>
        <w:pStyle w:val="ActivityBullet1"/>
      </w:pPr>
      <w:r w:rsidRPr="00363A64">
        <w:t>Who would you involve in administeri</w:t>
      </w:r>
      <w:r w:rsidR="007203DF" w:rsidRPr="00363A64">
        <w:t>ng and monitoring activities for</w:t>
      </w:r>
      <w:r w:rsidRPr="00363A64">
        <w:t xml:space="preserve"> the project?</w:t>
      </w:r>
    </w:p>
    <w:p w:rsidR="00FD2C60" w:rsidRPr="00363A64" w:rsidRDefault="00FD2C60" w:rsidP="00D456BC">
      <w:pPr>
        <w:pStyle w:val="ActivityBullet1"/>
      </w:pPr>
      <w:r w:rsidRPr="00363A64">
        <w:t>What support and assistance do you think you would need to provide to project team staff?</w:t>
      </w:r>
    </w:p>
    <w:p w:rsidR="00FD2C60" w:rsidRPr="00363A64" w:rsidRDefault="00FD2C60" w:rsidP="00D456BC">
      <w:pPr>
        <w:pStyle w:val="ActivityBullet1"/>
      </w:pPr>
      <w:r w:rsidRPr="00363A64">
        <w:t>How would you build trust and respect with your project team staff and external providers and contractors?</w:t>
      </w:r>
    </w:p>
    <w:p w:rsidR="00FD2C60" w:rsidRPr="00363A64" w:rsidRDefault="00FD2C60" w:rsidP="00D456BC">
      <w:pPr>
        <w:pStyle w:val="ActivityBullet1"/>
      </w:pPr>
      <w:r w:rsidRPr="00363A64">
        <w:t>What activities would you undertake to assess and review progress of the project against project goals and the project management plan?</w:t>
      </w:r>
    </w:p>
    <w:p w:rsidR="00FD2C60" w:rsidRPr="00363A64" w:rsidRDefault="00FD2C60" w:rsidP="00D456BC">
      <w:pPr>
        <w:pStyle w:val="ActivityBullet1"/>
      </w:pPr>
      <w:r w:rsidRPr="00363A64">
        <w:t>How might you identify the need for additional resources as the project progresses?</w:t>
      </w:r>
    </w:p>
    <w:p w:rsidR="00FD2C60" w:rsidRPr="00363A64" w:rsidRDefault="00FD2C60" w:rsidP="00D456BC">
      <w:pPr>
        <w:pStyle w:val="ActivityBullet1"/>
      </w:pPr>
      <w:r w:rsidRPr="00363A64">
        <w:t>What would you to monitor the project budget?</w:t>
      </w:r>
    </w:p>
    <w:p w:rsidR="00FD2C60" w:rsidRPr="00363A64" w:rsidRDefault="00FD2C60" w:rsidP="00D456BC">
      <w:pPr>
        <w:pStyle w:val="ActivityBullet1"/>
      </w:pPr>
      <w:r w:rsidRPr="00363A64">
        <w:t>What reports might you provide on the progress of the project and what topics would these reports address?</w:t>
      </w:r>
    </w:p>
    <w:p w:rsidR="00FD2C60" w:rsidRPr="00363A64" w:rsidRDefault="00FD2C60" w:rsidP="00D456BC">
      <w:pPr>
        <w:pStyle w:val="ActivityBullet1"/>
      </w:pPr>
      <w:r w:rsidRPr="00363A64">
        <w:t>What generic actions could you take to ensure the project is completed by the required date?</w:t>
      </w:r>
    </w:p>
    <w:p w:rsidR="008A7C19" w:rsidRPr="00363A64" w:rsidRDefault="008A7C19" w:rsidP="008A7C19">
      <w:pPr>
        <w:pStyle w:val="ActivityBottom"/>
        <w:rPr>
          <w:b/>
          <w:noProof w:val="0"/>
        </w:rPr>
      </w:pPr>
    </w:p>
    <w:p w:rsidR="008A7C19" w:rsidRPr="00363A64" w:rsidRDefault="008A7C19" w:rsidP="008A7C19">
      <w:pPr>
        <w:pStyle w:val="BodyCopy"/>
        <w:rPr>
          <w:rStyle w:val="Heading1Char"/>
          <w:rFonts w:eastAsia="Calibri" w:cs="Calibri"/>
          <w:bCs w:val="0"/>
          <w:noProof w:val="0"/>
          <w:color w:val="auto"/>
          <w:sz w:val="22"/>
          <w:lang w:val="en-AU"/>
        </w:rPr>
      </w:pPr>
    </w:p>
    <w:p w:rsidR="008A7C19" w:rsidRPr="00363A64" w:rsidRDefault="008A7C19" w:rsidP="008A7C19">
      <w:pPr>
        <w:pStyle w:val="BodyCopy"/>
        <w:rPr>
          <w:rStyle w:val="Heading1Char"/>
          <w:rFonts w:eastAsia="Calibri" w:cs="Calibri"/>
          <w:b w:val="0"/>
          <w:bCs w:val="0"/>
          <w:noProof w:val="0"/>
          <w:color w:val="auto"/>
          <w:sz w:val="22"/>
          <w:lang w:val="en-AU"/>
        </w:rPr>
      </w:pPr>
      <w:r w:rsidRPr="00363A64">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363A64" w:rsidTr="00D724DB">
        <w:trPr>
          <w:trHeight w:val="5670"/>
        </w:trPr>
        <w:tc>
          <w:tcPr>
            <w:tcW w:w="8931" w:type="dxa"/>
            <w:shd w:val="clear" w:color="auto" w:fill="F2F2F2" w:themeFill="background1" w:themeFillShade="F2"/>
          </w:tcPr>
          <w:p w:rsidR="008A7C19" w:rsidRPr="00363A64" w:rsidRDefault="008A7C19" w:rsidP="00F067EA">
            <w:pPr>
              <w:pStyle w:val="Heading2"/>
              <w:outlineLvl w:val="1"/>
            </w:pPr>
            <w:r w:rsidRPr="00363A64">
              <w:lastRenderedPageBreak/>
              <w:t>Summary</w:t>
            </w:r>
          </w:p>
          <w:p w:rsidR="008A7C19" w:rsidRPr="00363A64" w:rsidRDefault="00B977B5" w:rsidP="00F45D9C">
            <w:pPr>
              <w:pStyle w:val="SumaryHeading3"/>
            </w:pPr>
            <w:r>
              <w:fldChar w:fldCharType="begin"/>
            </w:r>
            <w:r>
              <w:instrText xml:space="preserve"> REF  Element2  \* MERGEFORMAT </w:instrText>
            </w:r>
            <w:r>
              <w:fldChar w:fldCharType="separate"/>
            </w:r>
            <w:sdt>
              <w:sdtPr>
                <w:alias w:val="Element 2"/>
                <w:tag w:val="Element 2"/>
                <w:id w:val="88282070"/>
                <w:lock w:val="sdtLocked"/>
                <w:placeholder>
                  <w:docPart w:val="644C943298744060A1E5FF265F988FB0"/>
                </w:placeholder>
              </w:sdtPr>
              <w:sdtEndPr/>
              <w:sdtContent>
                <w:r w:rsidR="00271896" w:rsidRPr="00363A64">
                  <w:t>Administer and monitor project</w:t>
                </w:r>
              </w:sdtContent>
            </w:sdt>
            <w:r>
              <w:fldChar w:fldCharType="end"/>
            </w:r>
          </w:p>
          <w:p w:rsidR="008A7C19" w:rsidRPr="00363A64" w:rsidRDefault="001F250B" w:rsidP="00F067EA">
            <w:pPr>
              <w:pStyle w:val="TableText"/>
              <w:rPr>
                <w:noProof w:val="0"/>
              </w:rPr>
            </w:pPr>
            <w:r w:rsidRPr="00363A64">
              <w:rPr>
                <w:noProof w:val="0"/>
              </w:rPr>
              <w:t>When administering and monitoring projects:</w:t>
            </w:r>
          </w:p>
          <w:p w:rsidR="005B0C8A" w:rsidRPr="00363A64" w:rsidRDefault="005B0C8A" w:rsidP="000B01A9">
            <w:pPr>
              <w:pStyle w:val="TableBullet1"/>
              <w:numPr>
                <w:ilvl w:val="0"/>
                <w:numId w:val="31"/>
              </w:numPr>
              <w:spacing w:before="120"/>
              <w:rPr>
                <w:noProof w:val="0"/>
              </w:rPr>
            </w:pPr>
            <w:r w:rsidRPr="00363A64">
              <w:rPr>
                <w:noProof w:val="0"/>
              </w:rPr>
              <w:t>Make sure all preparation and planning has been completed</w:t>
            </w:r>
          </w:p>
          <w:p w:rsidR="005B0C8A" w:rsidRPr="00363A64" w:rsidRDefault="005B0C8A" w:rsidP="000B01A9">
            <w:pPr>
              <w:pStyle w:val="TableBullet1"/>
              <w:numPr>
                <w:ilvl w:val="0"/>
                <w:numId w:val="31"/>
              </w:numPr>
              <w:spacing w:before="120"/>
              <w:rPr>
                <w:noProof w:val="0"/>
              </w:rPr>
            </w:pPr>
            <w:r w:rsidRPr="00363A64">
              <w:rPr>
                <w:noProof w:val="0"/>
              </w:rPr>
              <w:t>Verify you have authorisation to proceed</w:t>
            </w:r>
          </w:p>
          <w:p w:rsidR="005B0C8A" w:rsidRPr="00363A64" w:rsidRDefault="005B0C8A" w:rsidP="000B01A9">
            <w:pPr>
              <w:pStyle w:val="TableBullet1"/>
              <w:numPr>
                <w:ilvl w:val="0"/>
                <w:numId w:val="31"/>
              </w:numPr>
              <w:spacing w:before="120"/>
              <w:rPr>
                <w:noProof w:val="0"/>
              </w:rPr>
            </w:pPr>
            <w:r w:rsidRPr="00363A64">
              <w:rPr>
                <w:noProof w:val="0"/>
              </w:rPr>
              <w:t>Know what the project management plan contains</w:t>
            </w:r>
          </w:p>
          <w:p w:rsidR="005B0C8A" w:rsidRPr="00363A64" w:rsidRDefault="005B0C8A" w:rsidP="000B01A9">
            <w:pPr>
              <w:pStyle w:val="TableBullet1"/>
              <w:numPr>
                <w:ilvl w:val="0"/>
                <w:numId w:val="31"/>
              </w:numPr>
              <w:spacing w:before="120"/>
              <w:rPr>
                <w:noProof w:val="0"/>
              </w:rPr>
            </w:pPr>
            <w:r w:rsidRPr="00363A64">
              <w:rPr>
                <w:noProof w:val="0"/>
              </w:rPr>
              <w:t>Work the plan</w:t>
            </w:r>
          </w:p>
          <w:p w:rsidR="005B0C8A" w:rsidRPr="00363A64" w:rsidRDefault="005B0C8A" w:rsidP="000B01A9">
            <w:pPr>
              <w:pStyle w:val="TableBullet1"/>
              <w:numPr>
                <w:ilvl w:val="0"/>
                <w:numId w:val="31"/>
              </w:numPr>
              <w:spacing w:before="120"/>
              <w:rPr>
                <w:noProof w:val="0"/>
              </w:rPr>
            </w:pPr>
            <w:r w:rsidRPr="00363A64">
              <w:rPr>
                <w:noProof w:val="0"/>
              </w:rPr>
              <w:t>Use a project notebook</w:t>
            </w:r>
          </w:p>
          <w:p w:rsidR="005B0C8A" w:rsidRPr="00363A64" w:rsidRDefault="005B0C8A" w:rsidP="000B01A9">
            <w:pPr>
              <w:pStyle w:val="TableBullet1"/>
              <w:numPr>
                <w:ilvl w:val="0"/>
                <w:numId w:val="31"/>
              </w:numPr>
              <w:spacing w:before="120"/>
              <w:rPr>
                <w:noProof w:val="0"/>
              </w:rPr>
            </w:pPr>
            <w:r w:rsidRPr="00363A64">
              <w:rPr>
                <w:noProof w:val="0"/>
              </w:rPr>
              <w:t xml:space="preserve">Manage quality </w:t>
            </w:r>
          </w:p>
          <w:p w:rsidR="005B0C8A" w:rsidRPr="00363A64" w:rsidRDefault="005B0C8A" w:rsidP="000B01A9">
            <w:pPr>
              <w:pStyle w:val="TableBullet1"/>
              <w:numPr>
                <w:ilvl w:val="0"/>
                <w:numId w:val="31"/>
              </w:numPr>
              <w:spacing w:before="120"/>
              <w:rPr>
                <w:noProof w:val="0"/>
              </w:rPr>
            </w:pPr>
            <w:r w:rsidRPr="00363A64">
              <w:rPr>
                <w:noProof w:val="0"/>
              </w:rPr>
              <w:t>Provide support and assistance to project team members as required</w:t>
            </w:r>
          </w:p>
          <w:p w:rsidR="005B0C8A" w:rsidRPr="00363A64" w:rsidRDefault="005B0C8A" w:rsidP="000B01A9">
            <w:pPr>
              <w:pStyle w:val="TableBullet1"/>
              <w:numPr>
                <w:ilvl w:val="0"/>
                <w:numId w:val="31"/>
              </w:numPr>
              <w:spacing w:before="120"/>
              <w:rPr>
                <w:noProof w:val="0"/>
              </w:rPr>
            </w:pPr>
            <w:r w:rsidRPr="00363A64">
              <w:rPr>
                <w:noProof w:val="0"/>
              </w:rPr>
              <w:t>Build trust and respect with all stakeholders</w:t>
            </w:r>
          </w:p>
          <w:p w:rsidR="005B0C8A" w:rsidRPr="00363A64" w:rsidRDefault="005B0C8A" w:rsidP="000B01A9">
            <w:pPr>
              <w:pStyle w:val="TableBullet1"/>
              <w:numPr>
                <w:ilvl w:val="0"/>
                <w:numId w:val="31"/>
              </w:numPr>
              <w:spacing w:before="120"/>
              <w:rPr>
                <w:noProof w:val="0"/>
              </w:rPr>
            </w:pPr>
            <w:r w:rsidRPr="00363A64">
              <w:rPr>
                <w:noProof w:val="0"/>
              </w:rPr>
              <w:t>Assess and review the project at regular points</w:t>
            </w:r>
          </w:p>
          <w:p w:rsidR="005B0C8A" w:rsidRPr="00363A64" w:rsidRDefault="005B0C8A" w:rsidP="000B01A9">
            <w:pPr>
              <w:pStyle w:val="TableBullet1"/>
              <w:numPr>
                <w:ilvl w:val="0"/>
                <w:numId w:val="31"/>
              </w:numPr>
              <w:spacing w:before="120"/>
              <w:rPr>
                <w:noProof w:val="0"/>
              </w:rPr>
            </w:pPr>
            <w:r w:rsidRPr="00363A64">
              <w:rPr>
                <w:noProof w:val="0"/>
              </w:rPr>
              <w:t>Be alert to the potential for the project to require additional human, physical and financial resources as well as time</w:t>
            </w:r>
          </w:p>
          <w:p w:rsidR="005B0C8A" w:rsidRPr="00363A64" w:rsidRDefault="005B0C8A" w:rsidP="000B01A9">
            <w:pPr>
              <w:pStyle w:val="TableBullet1"/>
              <w:numPr>
                <w:ilvl w:val="0"/>
                <w:numId w:val="31"/>
              </w:numPr>
              <w:spacing w:before="120"/>
              <w:rPr>
                <w:noProof w:val="0"/>
              </w:rPr>
            </w:pPr>
            <w:r w:rsidRPr="00363A64">
              <w:rPr>
                <w:noProof w:val="0"/>
              </w:rPr>
              <w:t>Respond promptly to identified need for extra resources</w:t>
            </w:r>
          </w:p>
          <w:p w:rsidR="005B0C8A" w:rsidRPr="00363A64" w:rsidRDefault="005B0C8A" w:rsidP="000B01A9">
            <w:pPr>
              <w:pStyle w:val="TableBullet1"/>
              <w:numPr>
                <w:ilvl w:val="0"/>
                <w:numId w:val="31"/>
              </w:numPr>
              <w:spacing w:before="120"/>
              <w:rPr>
                <w:noProof w:val="0"/>
              </w:rPr>
            </w:pPr>
            <w:r w:rsidRPr="00363A64">
              <w:rPr>
                <w:noProof w:val="0"/>
              </w:rPr>
              <w:t>Monitor the budget and financial activities for the project</w:t>
            </w:r>
          </w:p>
          <w:p w:rsidR="005B0C8A" w:rsidRPr="00363A64" w:rsidRDefault="005B0C8A" w:rsidP="000B01A9">
            <w:pPr>
              <w:pStyle w:val="TableBullet1"/>
              <w:numPr>
                <w:ilvl w:val="0"/>
                <w:numId w:val="31"/>
              </w:numPr>
              <w:spacing w:before="120"/>
              <w:rPr>
                <w:noProof w:val="0"/>
              </w:rPr>
            </w:pPr>
            <w:r w:rsidRPr="00363A64">
              <w:rPr>
                <w:noProof w:val="0"/>
              </w:rPr>
              <w:t xml:space="preserve">Report in accordance with the requirements of the project management </w:t>
            </w:r>
            <w:r w:rsidR="00E15A21" w:rsidRPr="00363A64">
              <w:rPr>
                <w:noProof w:val="0"/>
              </w:rPr>
              <w:t>plan</w:t>
            </w:r>
          </w:p>
          <w:p w:rsidR="008A7C19" w:rsidRPr="00363A64" w:rsidRDefault="005B0C8A" w:rsidP="000B01A9">
            <w:pPr>
              <w:pStyle w:val="TableBullet1"/>
              <w:numPr>
                <w:ilvl w:val="0"/>
                <w:numId w:val="31"/>
              </w:numPr>
              <w:spacing w:before="120"/>
              <w:rPr>
                <w:noProof w:val="0"/>
              </w:rPr>
            </w:pPr>
            <w:r w:rsidRPr="00363A64">
              <w:rPr>
                <w:noProof w:val="0"/>
              </w:rPr>
              <w:t>Take necessary action to complete the project on time.</w:t>
            </w:r>
            <w:r w:rsidR="008A7C19" w:rsidRPr="00363A64">
              <w:rPr>
                <w:noProof w:val="0"/>
              </w:rPr>
              <w:br/>
            </w:r>
          </w:p>
        </w:tc>
      </w:tr>
    </w:tbl>
    <w:p w:rsidR="00271896" w:rsidRDefault="00271896" w:rsidP="005E0CC5">
      <w:pPr>
        <w:pStyle w:val="BodyCopy"/>
        <w:rPr>
          <w:noProof w:val="0"/>
        </w:rPr>
      </w:pPr>
    </w:p>
    <w:p w:rsidR="00271896" w:rsidRDefault="00271896">
      <w:pPr>
        <w:rPr>
          <w:rFonts w:ascii="Helvetica" w:eastAsia="Calibri" w:hAnsi="Helvetica" w:cs="Calibri"/>
          <w:szCs w:val="16"/>
          <w:lang w:eastAsia="ar-SA"/>
        </w:rPr>
      </w:pPr>
      <w:r>
        <w:br w:type="page"/>
      </w:r>
    </w:p>
    <w:p w:rsidR="008D480E" w:rsidRDefault="008D480E" w:rsidP="005E0CC5">
      <w:pPr>
        <w:pStyle w:val="BodyCopy"/>
        <w:rPr>
          <w:noProof w:val="0"/>
        </w:rPr>
      </w:pPr>
    </w:p>
    <w:p w:rsidR="00271896" w:rsidRDefault="00271896" w:rsidP="005E0CC5">
      <w:pPr>
        <w:pStyle w:val="BodyCopy"/>
        <w:rPr>
          <w:noProof w:val="0"/>
        </w:rPr>
      </w:pPr>
    </w:p>
    <w:p w:rsidR="00271896" w:rsidRDefault="00271896" w:rsidP="005E0CC5">
      <w:pPr>
        <w:pStyle w:val="BodyCopy"/>
        <w:rPr>
          <w:noProof w:val="0"/>
        </w:rPr>
      </w:pPr>
    </w:p>
    <w:p w:rsidR="00271896" w:rsidRDefault="00271896" w:rsidP="005E0CC5">
      <w:pPr>
        <w:pStyle w:val="BodyCopy"/>
        <w:rPr>
          <w:noProof w:val="0"/>
        </w:rPr>
      </w:pPr>
    </w:p>
    <w:p w:rsidR="00271896" w:rsidRPr="00363A64" w:rsidRDefault="00271896" w:rsidP="005E0CC5">
      <w:pPr>
        <w:pStyle w:val="BodyCopy"/>
        <w:rPr>
          <w:noProof w:val="0"/>
        </w:rPr>
        <w:sectPr w:rsidR="00271896" w:rsidRPr="00363A64" w:rsidSect="00B64F4E">
          <w:headerReference w:type="even" r:id="rId147"/>
          <w:headerReference w:type="default" r:id="rId148"/>
          <w:pgSz w:w="11906" w:h="16838" w:code="9"/>
          <w:pgMar w:top="1440" w:right="1440" w:bottom="1440" w:left="1701" w:header="709" w:footer="317" w:gutter="0"/>
          <w:cols w:space="708"/>
          <w:docGrid w:linePitch="360"/>
        </w:sectPr>
      </w:pPr>
    </w:p>
    <w:p w:rsidR="008D480E" w:rsidRPr="00363A64" w:rsidRDefault="008D480E" w:rsidP="00326643">
      <w:pPr>
        <w:pStyle w:val="Heading1"/>
      </w:pPr>
      <w:bookmarkStart w:id="41" w:name="_Toc294862962"/>
      <w:bookmarkStart w:id="42" w:name="_Toc378593313"/>
      <w:r w:rsidRPr="00363A64">
        <w:lastRenderedPageBreak/>
        <w:t xml:space="preserve">Element </w:t>
      </w:r>
      <w:r w:rsidR="00F05CA9" w:rsidRPr="00363A64">
        <w:t>3</w:t>
      </w:r>
      <w:proofErr w:type="gramStart"/>
      <w:r w:rsidRPr="00363A64">
        <w:t>:</w:t>
      </w:r>
      <w:bookmarkEnd w:id="41"/>
      <w:proofErr w:type="gramEnd"/>
      <w:r w:rsidR="00F45D9C" w:rsidRPr="00363A64">
        <w:br/>
      </w:r>
      <w:r w:rsidR="00CB14F5" w:rsidRPr="00363A64">
        <w:fldChar w:fldCharType="begin"/>
      </w:r>
      <w:r w:rsidR="00C84946" w:rsidRPr="00363A64">
        <w:instrText xml:space="preserve"> REF  Element3 </w:instrText>
      </w:r>
      <w:r w:rsidR="00CB14F5" w:rsidRPr="00363A64">
        <w:fldChar w:fldCharType="separate"/>
      </w:r>
      <w:sdt>
        <w:sdtPr>
          <w:alias w:val="Element 3"/>
          <w:tag w:val="Element 3"/>
          <w:id w:val="88282071"/>
          <w:lock w:val="sdtLocked"/>
          <w:placeholder>
            <w:docPart w:val="50EB5ACCB38C460AA99DAA6AE9348AFC"/>
          </w:placeholder>
        </w:sdtPr>
        <w:sdtEndPr/>
        <w:sdtContent>
          <w:r w:rsidR="00271896" w:rsidRPr="00363A64">
            <w:t>Evaluate project</w:t>
          </w:r>
        </w:sdtContent>
      </w:sdt>
      <w:bookmarkEnd w:id="42"/>
      <w:r w:rsidR="00CB14F5" w:rsidRPr="00363A64">
        <w:fldChar w:fldCharType="end"/>
      </w:r>
    </w:p>
    <w:p w:rsidR="008D480E" w:rsidRPr="00363A64" w:rsidRDefault="00F05CA9" w:rsidP="008D480E">
      <w:pPr>
        <w:pStyle w:val="Heading2"/>
      </w:pPr>
      <w:r w:rsidRPr="00363A64">
        <w:t>3</w:t>
      </w:r>
      <w:r w:rsidR="008D480E" w:rsidRPr="00363A64">
        <w:t>.1</w:t>
      </w:r>
      <w:r w:rsidR="008D480E" w:rsidRPr="00363A64">
        <w:tab/>
      </w:r>
      <w:r w:rsidR="00B977B5">
        <w:fldChar w:fldCharType="begin"/>
      </w:r>
      <w:r w:rsidR="00B977B5">
        <w:instrText xml:space="preserve"> REF  Criteria31 </w:instrText>
      </w:r>
      <w:r w:rsidR="00B977B5">
        <w:fldChar w:fldCharType="separate"/>
      </w:r>
      <w:sdt>
        <w:sdtPr>
          <w:alias w:val="Criteria 3.1"/>
          <w:tag w:val="Criteria 3.1"/>
          <w:id w:val="88282072"/>
          <w:lock w:val="sdtLocked"/>
          <w:placeholder>
            <w:docPart w:val="88AAE2A22D80402BB062B23D64A10DED"/>
          </w:placeholder>
        </w:sdtPr>
        <w:sdtEndPr/>
        <w:sdtContent>
          <w:r w:rsidR="00271896" w:rsidRPr="00363A64">
            <w:t>Assess project at specified stages, using agreed evaluation methods</w:t>
          </w:r>
        </w:sdtContent>
      </w:sdt>
      <w:r w:rsidR="00B977B5">
        <w:fldChar w:fldCharType="end"/>
      </w:r>
    </w:p>
    <w:p w:rsidR="008D480E" w:rsidRPr="00363A64" w:rsidRDefault="008D480E" w:rsidP="008D480E">
      <w:pPr>
        <w:pStyle w:val="Heading3"/>
      </w:pPr>
      <w:r w:rsidRPr="00363A64">
        <w:t>Introduction</w:t>
      </w:r>
    </w:p>
    <w:p w:rsidR="005B0C8A" w:rsidRPr="00363A64" w:rsidRDefault="00A32F71" w:rsidP="00D456BC">
      <w:pPr>
        <w:pStyle w:val="BodyCopy"/>
        <w:rPr>
          <w:noProof w:val="0"/>
        </w:rPr>
      </w:pPr>
      <w:r w:rsidRPr="00363A64">
        <w:rPr>
          <w:noProof w:val="0"/>
        </w:rPr>
        <w:t>All projects must be assessed</w:t>
      </w:r>
      <w:r w:rsidR="00356B0C" w:rsidRPr="00363A64">
        <w:rPr>
          <w:noProof w:val="0"/>
        </w:rPr>
        <w:t>.</w:t>
      </w:r>
    </w:p>
    <w:p w:rsidR="005B0C8A" w:rsidRPr="00363A64" w:rsidRDefault="005B0C8A" w:rsidP="00D456BC">
      <w:pPr>
        <w:pStyle w:val="BodyCopy"/>
        <w:rPr>
          <w:noProof w:val="0"/>
        </w:rPr>
      </w:pPr>
      <w:r w:rsidRPr="00363A64">
        <w:rPr>
          <w:noProof w:val="0"/>
        </w:rPr>
        <w:t xml:space="preserve">This section </w:t>
      </w:r>
      <w:r w:rsidR="007A0CA1" w:rsidRPr="00363A64">
        <w:rPr>
          <w:noProof w:val="0"/>
        </w:rPr>
        <w:t xml:space="preserve">identifies when </w:t>
      </w:r>
      <w:r w:rsidR="002167D5" w:rsidRPr="00363A64">
        <w:rPr>
          <w:noProof w:val="0"/>
        </w:rPr>
        <w:t xml:space="preserve">projects may be assessed and </w:t>
      </w:r>
      <w:r w:rsidR="007A0CA1" w:rsidRPr="00363A64">
        <w:rPr>
          <w:noProof w:val="0"/>
        </w:rPr>
        <w:t xml:space="preserve">presents </w:t>
      </w:r>
      <w:r w:rsidR="002167D5" w:rsidRPr="00363A64">
        <w:rPr>
          <w:noProof w:val="0"/>
        </w:rPr>
        <w:t xml:space="preserve">again </w:t>
      </w:r>
      <w:r w:rsidR="007A0CA1" w:rsidRPr="00363A64">
        <w:rPr>
          <w:noProof w:val="0"/>
        </w:rPr>
        <w:t>possible evaluation methods which may be applied.</w:t>
      </w:r>
    </w:p>
    <w:p w:rsidR="007A0CA1" w:rsidRPr="00363A64" w:rsidRDefault="002D7BC1" w:rsidP="007907D0">
      <w:pPr>
        <w:pStyle w:val="Heading3"/>
        <w:spacing w:after="120"/>
      </w:pPr>
      <w:r w:rsidRPr="00363A64">
        <w:t>Frequency of assessing the project</w:t>
      </w:r>
    </w:p>
    <w:p w:rsidR="007A0CA1" w:rsidRPr="00363A64" w:rsidRDefault="002D7BC1" w:rsidP="00D456BC">
      <w:pPr>
        <w:pStyle w:val="BodyCopy"/>
        <w:rPr>
          <w:noProof w:val="0"/>
        </w:rPr>
      </w:pPr>
      <w:r w:rsidRPr="00363A64">
        <w:rPr>
          <w:noProof w:val="0"/>
        </w:rPr>
        <w:t>The project should be assessed:</w:t>
      </w:r>
    </w:p>
    <w:p w:rsidR="007A0CA1" w:rsidRPr="00363A64" w:rsidRDefault="002D7BC1" w:rsidP="000B01A9">
      <w:pPr>
        <w:pStyle w:val="Bullet1"/>
        <w:numPr>
          <w:ilvl w:val="0"/>
          <w:numId w:val="31"/>
        </w:numPr>
      </w:pPr>
      <w:r w:rsidRPr="00363A64">
        <w:t>On an ongoing basis – throughout the life of the project</w:t>
      </w:r>
    </w:p>
    <w:p w:rsidR="002D7BC1" w:rsidRPr="00363A64" w:rsidRDefault="002D7BC1" w:rsidP="000B01A9">
      <w:pPr>
        <w:pStyle w:val="Bullet1"/>
        <w:numPr>
          <w:ilvl w:val="0"/>
          <w:numId w:val="31"/>
        </w:numPr>
      </w:pPr>
      <w:r w:rsidRPr="00363A64">
        <w:t>At the end of the project – when the p</w:t>
      </w:r>
      <w:r w:rsidR="002167D5" w:rsidRPr="00363A64">
        <w:t xml:space="preserve">roject has been completed: see </w:t>
      </w:r>
      <w:r w:rsidR="002167D5" w:rsidRPr="00363A64">
        <w:rPr>
          <w:u w:val="single"/>
        </w:rPr>
        <w:t>S</w:t>
      </w:r>
      <w:r w:rsidRPr="00363A64">
        <w:rPr>
          <w:u w:val="single"/>
        </w:rPr>
        <w:t>ection 3.2</w:t>
      </w:r>
      <w:r w:rsidRPr="00363A64">
        <w:t>.</w:t>
      </w:r>
    </w:p>
    <w:p w:rsidR="00047C2D" w:rsidRPr="00363A64" w:rsidRDefault="007907D0" w:rsidP="00D456BC">
      <w:pPr>
        <w:pStyle w:val="Heading4"/>
      </w:pPr>
      <w:r w:rsidRPr="00363A64">
        <w:rPr>
          <w:noProof/>
        </w:rPr>
        <w:drawing>
          <wp:anchor distT="0" distB="0" distL="114300" distR="114300" simplePos="0" relativeHeight="251832320" behindDoc="0" locked="0" layoutInCell="1" allowOverlap="1">
            <wp:simplePos x="0" y="0"/>
            <wp:positionH relativeFrom="column">
              <wp:posOffset>3861435</wp:posOffset>
            </wp:positionH>
            <wp:positionV relativeFrom="paragraph">
              <wp:posOffset>91440</wp:posOffset>
            </wp:positionV>
            <wp:extent cx="1703070" cy="1626235"/>
            <wp:effectExtent l="19050" t="0" r="0" b="0"/>
            <wp:wrapSquare wrapText="bothSides"/>
            <wp:docPr id="120" name="Picture 119" descr="MP90042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4.JPG"/>
                    <pic:cNvPicPr/>
                  </pic:nvPicPr>
                  <pic:blipFill>
                    <a:blip r:embed="rId149" cstate="print"/>
                    <a:stretch>
                      <a:fillRect/>
                    </a:stretch>
                  </pic:blipFill>
                  <pic:spPr>
                    <a:xfrm>
                      <a:off x="0" y="0"/>
                      <a:ext cx="1703070" cy="1626235"/>
                    </a:xfrm>
                    <a:prstGeom prst="rect">
                      <a:avLst/>
                    </a:prstGeom>
                  </pic:spPr>
                </pic:pic>
              </a:graphicData>
            </a:graphic>
          </wp:anchor>
        </w:drawing>
      </w:r>
      <w:r w:rsidR="00047C2D" w:rsidRPr="00363A64">
        <w:t>Personal and project team options</w:t>
      </w:r>
    </w:p>
    <w:p w:rsidR="00047C2D" w:rsidRPr="00363A64" w:rsidRDefault="00047C2D" w:rsidP="00D456BC">
      <w:pPr>
        <w:pStyle w:val="BodyCopy"/>
        <w:rPr>
          <w:noProof w:val="0"/>
        </w:rPr>
      </w:pPr>
      <w:r w:rsidRPr="00363A64">
        <w:rPr>
          <w:noProof w:val="0"/>
        </w:rPr>
        <w:t xml:space="preserve">The project should be </w:t>
      </w:r>
      <w:r w:rsidR="00C95296" w:rsidRPr="00363A64">
        <w:rPr>
          <w:noProof w:val="0"/>
        </w:rPr>
        <w:t xml:space="preserve">assessed </w:t>
      </w:r>
      <w:r w:rsidRPr="00363A64">
        <w:rPr>
          <w:noProof w:val="0"/>
        </w:rPr>
        <w:t>by:</w:t>
      </w:r>
    </w:p>
    <w:p w:rsidR="00047C2D" w:rsidRPr="00363A64" w:rsidRDefault="00047C2D" w:rsidP="000B01A9">
      <w:pPr>
        <w:pStyle w:val="Bullet1"/>
        <w:numPr>
          <w:ilvl w:val="0"/>
          <w:numId w:val="31"/>
        </w:numPr>
      </w:pPr>
      <w:r w:rsidRPr="00363A64">
        <w:t>You – on your own.</w:t>
      </w:r>
      <w:r w:rsidR="00356B0C" w:rsidRPr="00363A64">
        <w:t xml:space="preserve"> </w:t>
      </w:r>
      <w:r w:rsidRPr="00363A64">
        <w:t xml:space="preserve">You need to identify time for reviewing the project and </w:t>
      </w:r>
      <w:r w:rsidR="00E15A21" w:rsidRPr="00363A64">
        <w:t>comparing</w:t>
      </w:r>
      <w:r w:rsidRPr="00363A64">
        <w:t xml:space="preserve"> progress to the project plan.</w:t>
      </w:r>
      <w:r w:rsidR="00356B0C" w:rsidRPr="00363A64">
        <w:t xml:space="preserve"> </w:t>
      </w:r>
      <w:r w:rsidRPr="00363A64">
        <w:t>This may need to be done on a daily basis. It should be dome at least weekly.</w:t>
      </w:r>
      <w:r w:rsidR="00356B0C" w:rsidRPr="00363A64">
        <w:t xml:space="preserve"> </w:t>
      </w:r>
      <w:r w:rsidRPr="00363A64">
        <w:t>You need to develop your own perspective</w:t>
      </w:r>
      <w:r w:rsidR="001165AE" w:rsidRPr="00363A64">
        <w:t xml:space="preserve"> on the progress of the project</w:t>
      </w:r>
    </w:p>
    <w:p w:rsidR="00047C2D" w:rsidRPr="00363A64" w:rsidRDefault="00047C2D" w:rsidP="000B01A9">
      <w:pPr>
        <w:pStyle w:val="Bullet1"/>
        <w:numPr>
          <w:ilvl w:val="0"/>
          <w:numId w:val="31"/>
        </w:numPr>
      </w:pPr>
      <w:r w:rsidRPr="00363A64">
        <w:t>By the project te</w:t>
      </w:r>
      <w:r w:rsidR="002167D5" w:rsidRPr="00363A64">
        <w:t>am and relevant stakeholders. T</w:t>
      </w:r>
      <w:r w:rsidRPr="00363A64">
        <w:t>hese people can:</w:t>
      </w:r>
    </w:p>
    <w:p w:rsidR="00047C2D" w:rsidRPr="00363A64" w:rsidRDefault="002167D5" w:rsidP="00D456BC">
      <w:pPr>
        <w:pStyle w:val="Bullet2"/>
        <w:rPr>
          <w:lang w:val="en-AU"/>
        </w:rPr>
      </w:pPr>
      <w:r w:rsidRPr="00363A64">
        <w:rPr>
          <w:lang w:val="en-AU"/>
        </w:rPr>
        <w:t>M</w:t>
      </w:r>
      <w:r w:rsidR="00047C2D" w:rsidRPr="00363A64">
        <w:rPr>
          <w:lang w:val="en-AU"/>
        </w:rPr>
        <w:t>ake you aware of new factors you were previously unaware of</w:t>
      </w:r>
    </w:p>
    <w:p w:rsidR="00047C2D" w:rsidRPr="00363A64" w:rsidRDefault="00047C2D" w:rsidP="00D456BC">
      <w:pPr>
        <w:pStyle w:val="Bullet2"/>
        <w:rPr>
          <w:lang w:val="en-AU"/>
        </w:rPr>
      </w:pPr>
      <w:r w:rsidRPr="00363A64">
        <w:rPr>
          <w:lang w:val="en-AU"/>
        </w:rPr>
        <w:t>Confirm your own impression of the progress of the project.</w:t>
      </w:r>
    </w:p>
    <w:p w:rsidR="002D7BC1" w:rsidRPr="00363A64" w:rsidRDefault="00047C2D" w:rsidP="00D456BC">
      <w:pPr>
        <w:pStyle w:val="Heading4"/>
      </w:pPr>
      <w:r w:rsidRPr="00363A64">
        <w:t>Opportunities for o</w:t>
      </w:r>
      <w:r w:rsidR="002D7BC1" w:rsidRPr="00363A64">
        <w:t>ngoing assessments</w:t>
      </w:r>
    </w:p>
    <w:p w:rsidR="002D7BC1" w:rsidRPr="00363A64" w:rsidRDefault="002D7BC1" w:rsidP="002D7BC1">
      <w:pPr>
        <w:pStyle w:val="BodyCopy"/>
        <w:rPr>
          <w:bCs/>
          <w:noProof w:val="0"/>
        </w:rPr>
      </w:pPr>
      <w:r w:rsidRPr="00363A64">
        <w:rPr>
          <w:bCs/>
          <w:noProof w:val="0"/>
        </w:rPr>
        <w:t xml:space="preserve">This form of project assessment may take many forms and </w:t>
      </w:r>
      <w:r w:rsidRPr="00363A64">
        <w:rPr>
          <w:b/>
          <w:bCs/>
          <w:noProof w:val="0"/>
        </w:rPr>
        <w:t>does not</w:t>
      </w:r>
      <w:r w:rsidRPr="00363A64">
        <w:rPr>
          <w:bCs/>
          <w:noProof w:val="0"/>
        </w:rPr>
        <w:t xml:space="preserve"> always require structured or formal evaluation.</w:t>
      </w:r>
    </w:p>
    <w:p w:rsidR="002D7BC1" w:rsidRPr="00363A64" w:rsidRDefault="002D7BC1" w:rsidP="002D7BC1">
      <w:pPr>
        <w:pStyle w:val="BodyCopy"/>
        <w:rPr>
          <w:bCs/>
          <w:noProof w:val="0"/>
        </w:rPr>
      </w:pPr>
      <w:r w:rsidRPr="00363A64">
        <w:rPr>
          <w:bCs/>
          <w:noProof w:val="0"/>
        </w:rPr>
        <w:t>Possible opportunities for these ongoing assessments may be:</w:t>
      </w:r>
    </w:p>
    <w:p w:rsidR="007907D0" w:rsidRPr="00363A64" w:rsidRDefault="002D7BC1" w:rsidP="000B01A9">
      <w:pPr>
        <w:pStyle w:val="Bullet1"/>
        <w:numPr>
          <w:ilvl w:val="0"/>
          <w:numId w:val="31"/>
        </w:numPr>
      </w:pPr>
      <w:r w:rsidRPr="00363A64">
        <w:t xml:space="preserve">Daily briefing </w:t>
      </w:r>
      <w:r w:rsidR="00674292" w:rsidRPr="00363A64">
        <w:t>sessions with the project team</w:t>
      </w:r>
      <w:r w:rsidRPr="00363A64">
        <w:t xml:space="preserve"> undertaken at the start of each day.</w:t>
      </w:r>
      <w:r w:rsidR="00356B0C" w:rsidRPr="00363A64">
        <w:t xml:space="preserve"> </w:t>
      </w:r>
      <w:r w:rsidRPr="00363A64">
        <w:t>These sessions are ideal times for a group evaluation of the project and its progress.</w:t>
      </w:r>
      <w:r w:rsidR="00356B0C" w:rsidRPr="00363A64">
        <w:t xml:space="preserve"> </w:t>
      </w:r>
      <w:r w:rsidR="00674292" w:rsidRPr="00363A64">
        <w:t xml:space="preserve">Certainly ‘project review, evaluation and </w:t>
      </w:r>
      <w:r w:rsidRPr="00363A64">
        <w:t>assessment’ should be a standing topic at all staff meetings and briefings</w:t>
      </w:r>
      <w:r w:rsidR="00047C2D" w:rsidRPr="00363A64">
        <w:t xml:space="preserve"> for </w:t>
      </w:r>
      <w:r w:rsidR="001165AE" w:rsidRPr="00363A64">
        <w:t>those involved with the project</w:t>
      </w:r>
      <w:r w:rsidR="007907D0" w:rsidRPr="00363A64">
        <w:br w:type="page"/>
      </w:r>
    </w:p>
    <w:p w:rsidR="002D7BC1" w:rsidRPr="00363A64" w:rsidRDefault="007907D0" w:rsidP="000B01A9">
      <w:pPr>
        <w:pStyle w:val="Bullet1"/>
        <w:numPr>
          <w:ilvl w:val="0"/>
          <w:numId w:val="31"/>
        </w:numPr>
      </w:pPr>
      <w:r w:rsidRPr="00363A64">
        <w:rPr>
          <w:noProof/>
          <w:lang w:eastAsia="en-AU"/>
        </w:rPr>
        <w:lastRenderedPageBreak/>
        <w:drawing>
          <wp:anchor distT="0" distB="0" distL="114300" distR="114300" simplePos="0" relativeHeight="251833344" behindDoc="0" locked="0" layoutInCell="1" allowOverlap="1">
            <wp:simplePos x="0" y="0"/>
            <wp:positionH relativeFrom="column">
              <wp:posOffset>3399790</wp:posOffset>
            </wp:positionH>
            <wp:positionV relativeFrom="paragraph">
              <wp:posOffset>43815</wp:posOffset>
            </wp:positionV>
            <wp:extent cx="2169795" cy="1456055"/>
            <wp:effectExtent l="19050" t="0" r="1905" b="0"/>
            <wp:wrapSquare wrapText="bothSides"/>
            <wp:docPr id="121" name="Picture 120" descr="freeimage-6450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450622.jpg"/>
                    <pic:cNvPicPr/>
                  </pic:nvPicPr>
                  <pic:blipFill>
                    <a:blip r:embed="rId150" cstate="print"/>
                    <a:stretch>
                      <a:fillRect/>
                    </a:stretch>
                  </pic:blipFill>
                  <pic:spPr>
                    <a:xfrm>
                      <a:off x="0" y="0"/>
                      <a:ext cx="2169795" cy="1456055"/>
                    </a:xfrm>
                    <a:prstGeom prst="rect">
                      <a:avLst/>
                    </a:prstGeom>
                  </pic:spPr>
                </pic:pic>
              </a:graphicData>
            </a:graphic>
          </wp:anchor>
        </w:drawing>
      </w:r>
      <w:r w:rsidR="00674292" w:rsidRPr="00363A64">
        <w:t>Daily de</w:t>
      </w:r>
      <w:r w:rsidR="00047C2D" w:rsidRPr="00363A64">
        <w:t>briefing</w:t>
      </w:r>
      <w:r w:rsidR="00674292" w:rsidRPr="00363A64">
        <w:t xml:space="preserve"> sessions </w:t>
      </w:r>
      <w:r w:rsidR="00047C2D" w:rsidRPr="00363A64">
        <w:t>which is an ideal time to discuss progress or pro</w:t>
      </w:r>
      <w:r w:rsidR="00674292" w:rsidRPr="00363A64">
        <w:t xml:space="preserve">blems identified during the day or </w:t>
      </w:r>
      <w:r w:rsidR="00047C2D" w:rsidRPr="00363A64">
        <w:t>shift</w:t>
      </w:r>
    </w:p>
    <w:p w:rsidR="00047C2D" w:rsidRPr="00363A64" w:rsidRDefault="00047C2D" w:rsidP="000B01A9">
      <w:pPr>
        <w:pStyle w:val="Bullet1"/>
        <w:numPr>
          <w:ilvl w:val="0"/>
          <w:numId w:val="31"/>
        </w:numPr>
      </w:pPr>
      <w:r w:rsidRPr="00363A64">
        <w:t>Scheduled project team meetings</w:t>
      </w:r>
    </w:p>
    <w:p w:rsidR="00047C2D" w:rsidRPr="00363A64" w:rsidRDefault="00047C2D" w:rsidP="000B01A9">
      <w:pPr>
        <w:pStyle w:val="Bullet1"/>
        <w:numPr>
          <w:ilvl w:val="0"/>
          <w:numId w:val="31"/>
        </w:numPr>
      </w:pPr>
      <w:r w:rsidRPr="00363A64">
        <w:t>Specially-convened project review and evaluation meetings</w:t>
      </w:r>
    </w:p>
    <w:p w:rsidR="00047C2D" w:rsidRPr="00363A64" w:rsidRDefault="00047C2D" w:rsidP="000B01A9">
      <w:pPr>
        <w:pStyle w:val="Bullet1"/>
        <w:numPr>
          <w:ilvl w:val="0"/>
          <w:numId w:val="31"/>
        </w:numPr>
      </w:pPr>
      <w:r w:rsidRPr="00363A64">
        <w:t>When complaints about the project are received</w:t>
      </w:r>
    </w:p>
    <w:p w:rsidR="00047C2D" w:rsidRPr="00363A64" w:rsidRDefault="00047C2D" w:rsidP="000B01A9">
      <w:pPr>
        <w:pStyle w:val="Bullet1"/>
        <w:numPr>
          <w:ilvl w:val="0"/>
          <w:numId w:val="31"/>
        </w:numPr>
      </w:pPr>
      <w:r w:rsidRPr="00363A64">
        <w:t>When significant pro</w:t>
      </w:r>
      <w:r w:rsidR="00674292" w:rsidRPr="00363A64">
        <w:t xml:space="preserve">blems with the project arise </w:t>
      </w:r>
    </w:p>
    <w:p w:rsidR="00047C2D" w:rsidRPr="00363A64" w:rsidRDefault="00674292" w:rsidP="000B01A9">
      <w:pPr>
        <w:pStyle w:val="Bullet1"/>
        <w:numPr>
          <w:ilvl w:val="0"/>
          <w:numId w:val="31"/>
        </w:numPr>
      </w:pPr>
      <w:r w:rsidRPr="00363A64">
        <w:t xml:space="preserve">When key providers or </w:t>
      </w:r>
      <w:r w:rsidR="00047C2D" w:rsidRPr="00363A64">
        <w:t>contractors indicate they are unable to perform their project obligations as agreed</w:t>
      </w:r>
    </w:p>
    <w:p w:rsidR="00047C2D" w:rsidRPr="00363A64" w:rsidRDefault="00047C2D" w:rsidP="000B01A9">
      <w:pPr>
        <w:pStyle w:val="Bullet1"/>
        <w:numPr>
          <w:ilvl w:val="0"/>
          <w:numId w:val="31"/>
        </w:numPr>
      </w:pPr>
      <w:r w:rsidRPr="00363A64">
        <w:t xml:space="preserve">When the client requests changes to the agreed requirements for the project. </w:t>
      </w:r>
    </w:p>
    <w:p w:rsidR="002D7BC1" w:rsidRPr="00363A64" w:rsidRDefault="002D7BC1" w:rsidP="002D7BC1">
      <w:pPr>
        <w:pStyle w:val="Heading3"/>
      </w:pPr>
      <w:r w:rsidRPr="00363A64">
        <w:t>Evaluation options</w:t>
      </w:r>
    </w:p>
    <w:p w:rsidR="002D7BC1" w:rsidRPr="00363A64" w:rsidRDefault="002D7BC1" w:rsidP="002D7BC1">
      <w:pPr>
        <w:pStyle w:val="BodyCopy"/>
        <w:rPr>
          <w:noProof w:val="0"/>
          <w:szCs w:val="24"/>
        </w:rPr>
      </w:pPr>
      <w:r w:rsidRPr="00363A64">
        <w:rPr>
          <w:noProof w:val="0"/>
          <w:szCs w:val="24"/>
        </w:rPr>
        <w:t>The remainder of t</w:t>
      </w:r>
      <w:r w:rsidR="00674292" w:rsidRPr="00363A64">
        <w:rPr>
          <w:noProof w:val="0"/>
          <w:szCs w:val="24"/>
        </w:rPr>
        <w:t xml:space="preserve">his section is duplicated from </w:t>
      </w:r>
      <w:r w:rsidR="00674292" w:rsidRPr="00363A64">
        <w:rPr>
          <w:noProof w:val="0"/>
          <w:szCs w:val="24"/>
          <w:u w:val="single"/>
        </w:rPr>
        <w:t>S</w:t>
      </w:r>
      <w:r w:rsidRPr="00363A64">
        <w:rPr>
          <w:noProof w:val="0"/>
          <w:szCs w:val="24"/>
          <w:u w:val="single"/>
        </w:rPr>
        <w:t>ection 1.7</w:t>
      </w:r>
      <w:r w:rsidRPr="00363A64">
        <w:rPr>
          <w:noProof w:val="0"/>
          <w:szCs w:val="24"/>
        </w:rPr>
        <w:t>.</w:t>
      </w:r>
    </w:p>
    <w:p w:rsidR="002D7BC1" w:rsidRPr="00363A64" w:rsidRDefault="002D7BC1" w:rsidP="002D7BC1">
      <w:pPr>
        <w:pStyle w:val="BodyCopy"/>
        <w:rPr>
          <w:noProof w:val="0"/>
          <w:szCs w:val="24"/>
        </w:rPr>
      </w:pPr>
      <w:r w:rsidRPr="00363A64">
        <w:rPr>
          <w:noProof w:val="0"/>
          <w:szCs w:val="24"/>
        </w:rPr>
        <w:t>All projects should be evaluated.</w:t>
      </w:r>
    </w:p>
    <w:p w:rsidR="002D7BC1" w:rsidRPr="00363A64" w:rsidRDefault="002D7BC1" w:rsidP="002D7BC1">
      <w:pPr>
        <w:pStyle w:val="BodyCopy"/>
        <w:rPr>
          <w:noProof w:val="0"/>
          <w:szCs w:val="24"/>
        </w:rPr>
      </w:pPr>
      <w:r w:rsidRPr="00363A64">
        <w:rPr>
          <w:noProof w:val="0"/>
          <w:szCs w:val="24"/>
        </w:rPr>
        <w:t>The extent and degree of the evaluation should reflect the size of the project: small projects should have smaller evaluations than major projects.</w:t>
      </w:r>
    </w:p>
    <w:p w:rsidR="002D7BC1" w:rsidRPr="00363A64" w:rsidRDefault="00674292" w:rsidP="002D7BC1">
      <w:pPr>
        <w:pStyle w:val="BodyCopy"/>
        <w:rPr>
          <w:noProof w:val="0"/>
          <w:szCs w:val="24"/>
        </w:rPr>
      </w:pPr>
      <w:r w:rsidRPr="00363A64">
        <w:rPr>
          <w:noProof w:val="0"/>
          <w:szCs w:val="24"/>
        </w:rPr>
        <w:t>For large</w:t>
      </w:r>
      <w:r w:rsidR="002D7BC1" w:rsidRPr="00363A64">
        <w:rPr>
          <w:noProof w:val="0"/>
          <w:szCs w:val="24"/>
        </w:rPr>
        <w:t xml:space="preserve"> projects a formal ‘evaluation plan’ may be produced but this is not usual for small projects.</w:t>
      </w:r>
    </w:p>
    <w:p w:rsidR="002D7BC1" w:rsidRPr="00363A64" w:rsidRDefault="002D7BC1" w:rsidP="002D7BC1">
      <w:pPr>
        <w:pStyle w:val="BodyCopy"/>
        <w:rPr>
          <w:noProof w:val="0"/>
          <w:szCs w:val="24"/>
        </w:rPr>
      </w:pPr>
      <w:r w:rsidRPr="00363A64">
        <w:rPr>
          <w:noProof w:val="0"/>
          <w:szCs w:val="24"/>
        </w:rPr>
        <w:t>Evaluating a project means analysing and assessing the outcome of the project measured against identified criteria established before the project commences.</w:t>
      </w:r>
    </w:p>
    <w:p w:rsidR="002D7BC1" w:rsidRPr="00363A64" w:rsidRDefault="002D7BC1" w:rsidP="002D7BC1">
      <w:pPr>
        <w:pStyle w:val="BodyCopy"/>
        <w:rPr>
          <w:noProof w:val="0"/>
          <w:szCs w:val="24"/>
        </w:rPr>
      </w:pPr>
      <w:r w:rsidRPr="00363A64">
        <w:rPr>
          <w:noProof w:val="0"/>
          <w:szCs w:val="24"/>
        </w:rPr>
        <w:t>Evaluation options for small projects may require one or more of the following alternatives to be used.</w:t>
      </w:r>
    </w:p>
    <w:p w:rsidR="002D7BC1" w:rsidRPr="00363A64" w:rsidRDefault="002D7BC1" w:rsidP="00D456BC">
      <w:pPr>
        <w:pStyle w:val="Heading4"/>
      </w:pPr>
      <w:r w:rsidRPr="00363A64">
        <w:t>Evaluation options</w:t>
      </w:r>
    </w:p>
    <w:p w:rsidR="002D7BC1" w:rsidRPr="00363A64" w:rsidRDefault="002D7BC1" w:rsidP="002D7BC1">
      <w:pPr>
        <w:pStyle w:val="BodyCopyBold"/>
        <w:rPr>
          <w:b w:val="0"/>
          <w:noProof w:val="0"/>
        </w:rPr>
      </w:pPr>
      <w:r w:rsidRPr="00363A64">
        <w:rPr>
          <w:b w:val="0"/>
          <w:noProof w:val="0"/>
        </w:rPr>
        <w:t>Effective evaluation techniques for small projects include:</w:t>
      </w:r>
    </w:p>
    <w:p w:rsidR="002D7BC1" w:rsidRPr="00363A64" w:rsidRDefault="00674292" w:rsidP="000B01A9">
      <w:pPr>
        <w:pStyle w:val="Bullet1"/>
        <w:numPr>
          <w:ilvl w:val="0"/>
          <w:numId w:val="31"/>
        </w:numPr>
      </w:pPr>
      <w:r w:rsidRPr="00363A64">
        <w:t xml:space="preserve">Conducting surveys. This involves </w:t>
      </w:r>
      <w:r w:rsidR="002D7BC1" w:rsidRPr="00363A64">
        <w:t>talking to ‘relevant persons’ about the implementation and outcomes of the project.</w:t>
      </w:r>
      <w:r w:rsidR="00356B0C" w:rsidRPr="00363A64">
        <w:t xml:space="preserve"> </w:t>
      </w:r>
      <w:r w:rsidR="002D7BC1" w:rsidRPr="00363A64">
        <w:t>Surveys should:</w:t>
      </w:r>
    </w:p>
    <w:p w:rsidR="002D7BC1" w:rsidRPr="00363A64" w:rsidRDefault="00674292" w:rsidP="00D456BC">
      <w:pPr>
        <w:pStyle w:val="Bullet2"/>
        <w:rPr>
          <w:lang w:val="en-AU"/>
        </w:rPr>
      </w:pPr>
      <w:r w:rsidRPr="00363A64">
        <w:rPr>
          <w:lang w:val="en-AU"/>
        </w:rPr>
        <w:t xml:space="preserve">Be structured </w:t>
      </w:r>
      <w:r w:rsidR="002D7BC1" w:rsidRPr="00363A64">
        <w:rPr>
          <w:lang w:val="en-AU"/>
        </w:rPr>
        <w:t>so all those surveyed are asked to respond to the same questions</w:t>
      </w:r>
    </w:p>
    <w:p w:rsidR="002D7BC1" w:rsidRPr="00363A64" w:rsidRDefault="00674292" w:rsidP="00D456BC">
      <w:pPr>
        <w:pStyle w:val="Bullet2"/>
        <w:rPr>
          <w:lang w:val="en-AU"/>
        </w:rPr>
      </w:pPr>
      <w:r w:rsidRPr="00363A64">
        <w:rPr>
          <w:lang w:val="en-AU"/>
        </w:rPr>
        <w:t xml:space="preserve">Allow free space </w:t>
      </w:r>
      <w:r w:rsidR="002D7BC1" w:rsidRPr="00363A64">
        <w:rPr>
          <w:lang w:val="en-AU"/>
        </w:rPr>
        <w:t>for respondents to add issues of their choice</w:t>
      </w:r>
    </w:p>
    <w:p w:rsidR="002D7BC1" w:rsidRPr="00363A64" w:rsidRDefault="00674292" w:rsidP="00D456BC">
      <w:pPr>
        <w:pStyle w:val="BodyCopy"/>
        <w:ind w:left="357"/>
        <w:rPr>
          <w:noProof w:val="0"/>
        </w:rPr>
      </w:pPr>
      <w:r w:rsidRPr="00363A64">
        <w:rPr>
          <w:noProof w:val="0"/>
        </w:rPr>
        <w:t xml:space="preserve">Surveys may be conducted one on </w:t>
      </w:r>
      <w:r w:rsidR="002D7BC1" w:rsidRPr="00363A64">
        <w:rPr>
          <w:noProof w:val="0"/>
        </w:rPr>
        <w:t>one, or feature the use o</w:t>
      </w:r>
      <w:r w:rsidR="001165AE" w:rsidRPr="00363A64">
        <w:rPr>
          <w:noProof w:val="0"/>
        </w:rPr>
        <w:t>f group surveys of focus groups</w:t>
      </w:r>
      <w:r w:rsidR="00356B0C" w:rsidRPr="00363A64">
        <w:rPr>
          <w:noProof w:val="0"/>
        </w:rPr>
        <w:t>.</w:t>
      </w:r>
    </w:p>
    <w:p w:rsidR="002D7BC1" w:rsidRPr="00363A64" w:rsidRDefault="002D7BC1" w:rsidP="000B01A9">
      <w:pPr>
        <w:pStyle w:val="Bullet1"/>
        <w:numPr>
          <w:ilvl w:val="0"/>
          <w:numId w:val="31"/>
        </w:numPr>
      </w:pPr>
      <w:r w:rsidRPr="00363A64">
        <w:t>Applying questi</w:t>
      </w:r>
      <w:r w:rsidR="00674292" w:rsidRPr="00363A64">
        <w:t>onnaires to nominated people. T</w:t>
      </w:r>
      <w:r w:rsidRPr="00363A64">
        <w:t>hese may be paper-based or online questions posed to solicit input and feedback about the project</w:t>
      </w:r>
    </w:p>
    <w:p w:rsidR="006B757A" w:rsidRPr="00363A64" w:rsidRDefault="002D7BC1" w:rsidP="000B01A9">
      <w:pPr>
        <w:pStyle w:val="Bullet1"/>
        <w:numPr>
          <w:ilvl w:val="0"/>
          <w:numId w:val="31"/>
        </w:numPr>
      </w:pPr>
      <w:r w:rsidRPr="00363A64">
        <w:t>Workplace observation relat</w:t>
      </w:r>
      <w:r w:rsidR="00674292" w:rsidRPr="00363A64">
        <w:t xml:space="preserve">ing to project implementation </w:t>
      </w:r>
      <w:r w:rsidRPr="00363A64">
        <w:t xml:space="preserve">and note-taking to provide a basis for later analysis </w:t>
      </w:r>
    </w:p>
    <w:p w:rsidR="00356B0C" w:rsidRPr="00363A64" w:rsidRDefault="002D7BC1" w:rsidP="00356B0C">
      <w:pPr>
        <w:pStyle w:val="Bullet1"/>
        <w:numPr>
          <w:ilvl w:val="0"/>
          <w:numId w:val="31"/>
        </w:numPr>
      </w:pPr>
      <w:r w:rsidRPr="00363A64">
        <w:t>Engaging in pilot</w:t>
      </w:r>
      <w:r w:rsidR="00674292" w:rsidRPr="00363A64">
        <w:t>s for aspects of the project. T</w:t>
      </w:r>
      <w:r w:rsidRPr="00363A64">
        <w:t>his features implementation of actual workplace trials of project elements to determine effectiveness, and reactions and responses from those who are impacted (such as clients, customers and staff) as well as funding bodies and delegating authorities</w:t>
      </w:r>
      <w:r w:rsidR="00356B0C" w:rsidRPr="00363A64">
        <w:br w:type="page"/>
      </w:r>
    </w:p>
    <w:p w:rsidR="002D7BC1" w:rsidRPr="00363A64" w:rsidRDefault="002D7BC1" w:rsidP="000B01A9">
      <w:pPr>
        <w:pStyle w:val="Bullet1"/>
        <w:numPr>
          <w:ilvl w:val="0"/>
          <w:numId w:val="31"/>
        </w:numPr>
      </w:pPr>
      <w:r w:rsidRPr="00363A64">
        <w:lastRenderedPageBreak/>
        <w:t>Capturing and analysing quantitative workp</w:t>
      </w:r>
      <w:r w:rsidR="00674292" w:rsidRPr="00363A64">
        <w:t>lace data and qualitative data</w:t>
      </w:r>
      <w:r w:rsidRPr="00363A64">
        <w:t xml:space="preserve"> to identify changes which have flowed as a result of the project so these can be</w:t>
      </w:r>
      <w:r w:rsidR="00674292" w:rsidRPr="00363A64">
        <w:t xml:space="preserve"> compared against projections. N</w:t>
      </w:r>
      <w:r w:rsidRPr="00363A64">
        <w:t>ote that ‘baseline data’ must first be established for every aspect of data which is to be analysed.</w:t>
      </w:r>
      <w:r w:rsidR="00356B0C" w:rsidRPr="00363A64">
        <w:t xml:space="preserve"> </w:t>
      </w:r>
      <w:r w:rsidRPr="00363A64">
        <w:t>Quantitative data relates to ‘figures and numbers’ (know</w:t>
      </w:r>
      <w:r w:rsidR="00674292" w:rsidRPr="00363A64">
        <w:t>n</w:t>
      </w:r>
      <w:r w:rsidRPr="00363A64">
        <w:t xml:space="preserve"> also as ‘hard data’) such as sales, profit, percentages, ratios, units and other information which can be presented in statistical form.</w:t>
      </w:r>
      <w:r w:rsidR="00356B0C" w:rsidRPr="00363A64">
        <w:t xml:space="preserve"> </w:t>
      </w:r>
      <w:r w:rsidRPr="00363A64">
        <w:t xml:space="preserve">Qualitative data (known also as ‘soft data’) refers to how people feel about the project, why they think what they think about the project and issues relating to how the project has impacted them. </w:t>
      </w:r>
    </w:p>
    <w:p w:rsidR="008D480E" w:rsidRPr="00363A64" w:rsidRDefault="00F05CA9" w:rsidP="008D480E">
      <w:pPr>
        <w:pStyle w:val="Heading2"/>
      </w:pPr>
      <w:r w:rsidRPr="00363A64">
        <w:t>3</w:t>
      </w:r>
      <w:r w:rsidR="008D480E" w:rsidRPr="00363A64">
        <w:t>.2</w:t>
      </w:r>
      <w:r w:rsidR="008D480E" w:rsidRPr="00363A64">
        <w:tab/>
      </w:r>
      <w:r w:rsidR="00B977B5">
        <w:fldChar w:fldCharType="begin"/>
      </w:r>
      <w:r w:rsidR="00B977B5">
        <w:instrText xml:space="preserve"> REF  Criteria32 </w:instrText>
      </w:r>
      <w:r w:rsidR="00B977B5">
        <w:fldChar w:fldCharType="separate"/>
      </w:r>
      <w:sdt>
        <w:sdtPr>
          <w:alias w:val="Insert Criteria 3.2"/>
          <w:tag w:val="Insert Criteria 3.2"/>
          <w:id w:val="88282073"/>
          <w:lock w:val="sdtLocked"/>
          <w:placeholder>
            <w:docPart w:val="C6B06146E88D4F8C9159B9E2197C9194"/>
          </w:placeholder>
        </w:sdtPr>
        <w:sdtEndPr/>
        <w:sdtContent>
          <w:r w:rsidR="00271896" w:rsidRPr="00363A64">
            <w:t>Take account of agreed goals and priorities when carrying out a project evaluation</w:t>
          </w:r>
        </w:sdtContent>
      </w:sdt>
      <w:r w:rsidR="00B977B5">
        <w:fldChar w:fldCharType="end"/>
      </w:r>
    </w:p>
    <w:p w:rsidR="008D480E" w:rsidRPr="00363A64" w:rsidRDefault="008D480E" w:rsidP="008D480E">
      <w:pPr>
        <w:pStyle w:val="Heading3"/>
      </w:pPr>
      <w:r w:rsidRPr="00363A64">
        <w:t>Introduction</w:t>
      </w:r>
    </w:p>
    <w:p w:rsidR="007A0CA1" w:rsidRPr="00363A64" w:rsidRDefault="007A0CA1" w:rsidP="007A0CA1">
      <w:pPr>
        <w:pStyle w:val="BodyCopy"/>
        <w:rPr>
          <w:bCs/>
          <w:noProof w:val="0"/>
        </w:rPr>
      </w:pPr>
      <w:r w:rsidRPr="00363A64">
        <w:rPr>
          <w:bCs/>
          <w:noProof w:val="0"/>
        </w:rPr>
        <w:t>There must be a specific focus for all project evaluations.</w:t>
      </w:r>
    </w:p>
    <w:p w:rsidR="007A0CA1" w:rsidRPr="00363A64" w:rsidRDefault="007A0CA1" w:rsidP="007A0CA1">
      <w:pPr>
        <w:pStyle w:val="BodyCopy"/>
        <w:rPr>
          <w:bCs/>
          <w:noProof w:val="0"/>
        </w:rPr>
      </w:pPr>
      <w:r w:rsidRPr="00363A64">
        <w:rPr>
          <w:bCs/>
          <w:noProof w:val="0"/>
        </w:rPr>
        <w:t>This section presents basic necessities for a final project evaluation, explains why the review should be undertaken, identifies topics covered in the evaluation and lists suggestions for organising a project review.</w:t>
      </w:r>
    </w:p>
    <w:p w:rsidR="007A0CA1" w:rsidRPr="00363A64" w:rsidRDefault="007A0CA1" w:rsidP="007A0CA1">
      <w:pPr>
        <w:pStyle w:val="Heading3"/>
      </w:pPr>
      <w:r w:rsidRPr="00363A64">
        <w:t xml:space="preserve">Basics of project assessment and reviews </w:t>
      </w:r>
    </w:p>
    <w:p w:rsidR="007A0CA1" w:rsidRPr="00363A64" w:rsidRDefault="006B757A" w:rsidP="007A0CA1">
      <w:pPr>
        <w:pStyle w:val="BodyCopy"/>
        <w:rPr>
          <w:bCs/>
          <w:noProof w:val="0"/>
        </w:rPr>
      </w:pPr>
      <w:r w:rsidRPr="00363A64">
        <w:rPr>
          <w:bCs/>
          <w:lang w:eastAsia="en-AU"/>
        </w:rPr>
        <w:drawing>
          <wp:anchor distT="0" distB="0" distL="114300" distR="114300" simplePos="0" relativeHeight="251834368" behindDoc="0" locked="0" layoutInCell="1" allowOverlap="1">
            <wp:simplePos x="0" y="0"/>
            <wp:positionH relativeFrom="column">
              <wp:posOffset>3627755</wp:posOffset>
            </wp:positionH>
            <wp:positionV relativeFrom="paragraph">
              <wp:posOffset>202565</wp:posOffset>
            </wp:positionV>
            <wp:extent cx="1926590" cy="1318260"/>
            <wp:effectExtent l="19050" t="0" r="0" b="0"/>
            <wp:wrapSquare wrapText="bothSides"/>
            <wp:docPr id="122" name="Picture 121" descr="freeimage-8782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8782054.jpg"/>
                    <pic:cNvPicPr/>
                  </pic:nvPicPr>
                  <pic:blipFill>
                    <a:blip r:embed="rId151" cstate="print"/>
                    <a:stretch>
                      <a:fillRect/>
                    </a:stretch>
                  </pic:blipFill>
                  <pic:spPr>
                    <a:xfrm>
                      <a:off x="0" y="0"/>
                      <a:ext cx="1926590" cy="1318260"/>
                    </a:xfrm>
                    <a:prstGeom prst="rect">
                      <a:avLst/>
                    </a:prstGeom>
                  </pic:spPr>
                </pic:pic>
              </a:graphicData>
            </a:graphic>
          </wp:anchor>
        </w:drawing>
      </w:r>
      <w:r w:rsidR="007A0CA1" w:rsidRPr="00363A64">
        <w:rPr>
          <w:bCs/>
          <w:noProof w:val="0"/>
        </w:rPr>
        <w:t>For the evaluation of a project the following applies:</w:t>
      </w:r>
    </w:p>
    <w:p w:rsidR="007A0CA1" w:rsidRPr="00363A64" w:rsidRDefault="007A0CA1" w:rsidP="000B01A9">
      <w:pPr>
        <w:pStyle w:val="Bullet1"/>
        <w:numPr>
          <w:ilvl w:val="0"/>
          <w:numId w:val="31"/>
        </w:numPr>
      </w:pPr>
      <w:r w:rsidRPr="00363A64">
        <w:t xml:space="preserve">Assessments and reviews of the project must </w:t>
      </w:r>
      <w:r w:rsidR="00674292" w:rsidRPr="00363A64">
        <w:t xml:space="preserve">occur during the project – see </w:t>
      </w:r>
      <w:r w:rsidR="00674292" w:rsidRPr="00363A64">
        <w:rPr>
          <w:u w:val="single"/>
        </w:rPr>
        <w:t>S</w:t>
      </w:r>
      <w:r w:rsidRPr="00363A64">
        <w:rPr>
          <w:u w:val="single"/>
        </w:rPr>
        <w:t>ection 2.4</w:t>
      </w:r>
    </w:p>
    <w:p w:rsidR="007A0CA1" w:rsidRPr="00363A64" w:rsidRDefault="007A0CA1" w:rsidP="000B01A9">
      <w:pPr>
        <w:pStyle w:val="Bullet1"/>
        <w:numPr>
          <w:ilvl w:val="0"/>
          <w:numId w:val="31"/>
        </w:numPr>
      </w:pPr>
      <w:r w:rsidRPr="00363A64">
        <w:t xml:space="preserve">The project review at the end of the project is sometimes referred to as a </w:t>
      </w:r>
      <w:r w:rsidRPr="00363A64">
        <w:rPr>
          <w:i/>
        </w:rPr>
        <w:t>post mortem</w:t>
      </w:r>
    </w:p>
    <w:p w:rsidR="007A0CA1" w:rsidRPr="00363A64" w:rsidRDefault="007A0CA1" w:rsidP="000B01A9">
      <w:pPr>
        <w:pStyle w:val="Bullet1"/>
        <w:numPr>
          <w:ilvl w:val="0"/>
          <w:numId w:val="31"/>
        </w:numPr>
      </w:pPr>
      <w:r w:rsidRPr="00363A64">
        <w:t>The end of project assessment and review (evaluation) phase for a project must reflect/implement the evaluation methods identified</w:t>
      </w:r>
      <w:r w:rsidR="00674292" w:rsidRPr="00363A64">
        <w:t xml:space="preserve"> in the planning process – see </w:t>
      </w:r>
      <w:r w:rsidR="00674292" w:rsidRPr="00363A64">
        <w:rPr>
          <w:u w:val="single"/>
        </w:rPr>
        <w:t>S</w:t>
      </w:r>
      <w:r w:rsidRPr="00363A64">
        <w:rPr>
          <w:u w:val="single"/>
        </w:rPr>
        <w:t>ection 1.7</w:t>
      </w:r>
    </w:p>
    <w:p w:rsidR="007A0CA1" w:rsidRPr="00363A64" w:rsidRDefault="007A0CA1" w:rsidP="000B01A9">
      <w:pPr>
        <w:pStyle w:val="Bullet1"/>
        <w:numPr>
          <w:ilvl w:val="0"/>
          <w:numId w:val="31"/>
        </w:numPr>
      </w:pPr>
      <w:r w:rsidRPr="00363A64">
        <w:t>The timeline for assessment and review of the project as stated in the project management plan must be complied with.</w:t>
      </w:r>
    </w:p>
    <w:p w:rsidR="00A32F71" w:rsidRPr="00363A64" w:rsidRDefault="00A32F71" w:rsidP="00A32F71">
      <w:pPr>
        <w:pStyle w:val="Heading3"/>
        <w:ind w:left="0" w:firstLine="0"/>
      </w:pPr>
      <w:r w:rsidRPr="00363A64">
        <w:t>Why assess and review projects when they have been completed?</w:t>
      </w:r>
    </w:p>
    <w:p w:rsidR="00A32F71" w:rsidRPr="00363A64" w:rsidRDefault="00A32F71" w:rsidP="00A32F71">
      <w:pPr>
        <w:pStyle w:val="BodyCopy"/>
        <w:rPr>
          <w:bCs/>
          <w:noProof w:val="0"/>
        </w:rPr>
      </w:pPr>
      <w:r w:rsidRPr="00363A64">
        <w:rPr>
          <w:bCs/>
          <w:noProof w:val="0"/>
        </w:rPr>
        <w:t>The main reasons for assessing and reviewing projects are to:</w:t>
      </w:r>
    </w:p>
    <w:p w:rsidR="006B757A" w:rsidRPr="00363A64" w:rsidRDefault="00674292" w:rsidP="000B01A9">
      <w:pPr>
        <w:pStyle w:val="Bullet1"/>
        <w:numPr>
          <w:ilvl w:val="0"/>
          <w:numId w:val="31"/>
        </w:numPr>
      </w:pPr>
      <w:r w:rsidRPr="00363A64">
        <w:t>Confirm project status. Y</w:t>
      </w:r>
      <w:r w:rsidR="00A32F71" w:rsidRPr="00363A64">
        <w:t>ou need to verify t</w:t>
      </w:r>
      <w:r w:rsidRPr="00363A64">
        <w:t xml:space="preserve">he projected is truly completed and </w:t>
      </w:r>
      <w:r w:rsidR="00A32F71" w:rsidRPr="00363A64">
        <w:t>signed off, or whether there are still ongoing issues which still need to be resolved</w:t>
      </w:r>
    </w:p>
    <w:p w:rsidR="00A32F71" w:rsidRPr="00363A64" w:rsidRDefault="00A32F71" w:rsidP="000B01A9">
      <w:pPr>
        <w:pStyle w:val="Bullet1"/>
        <w:numPr>
          <w:ilvl w:val="0"/>
          <w:numId w:val="31"/>
        </w:numPr>
      </w:pPr>
      <w:r w:rsidRPr="00363A64">
        <w:t>Learn lessons which could be used for future project</w:t>
      </w:r>
      <w:r w:rsidR="00674292" w:rsidRPr="00363A64">
        <w:t xml:space="preserve">s </w:t>
      </w:r>
      <w:r w:rsidRPr="00363A64">
        <w:t xml:space="preserve">so the </w:t>
      </w:r>
      <w:r w:rsidRPr="00363A64">
        <w:rPr>
          <w:i/>
        </w:rPr>
        <w:t xml:space="preserve">next </w:t>
      </w:r>
      <w:r w:rsidRPr="00363A64">
        <w:t xml:space="preserve">project does not repeat any mistakes of </w:t>
      </w:r>
      <w:r w:rsidRPr="00363A64">
        <w:rPr>
          <w:i/>
        </w:rPr>
        <w:t>this</w:t>
      </w:r>
      <w:r w:rsidRPr="00363A64">
        <w:t xml:space="preserve"> project</w:t>
      </w:r>
    </w:p>
    <w:p w:rsidR="00A32F71" w:rsidRPr="00363A64" w:rsidRDefault="00A32F71" w:rsidP="000B01A9">
      <w:pPr>
        <w:pStyle w:val="Bullet1"/>
        <w:numPr>
          <w:ilvl w:val="0"/>
          <w:numId w:val="31"/>
        </w:numPr>
      </w:pPr>
      <w:r w:rsidRPr="00363A64">
        <w:t>Review activities, issues and pro</w:t>
      </w:r>
      <w:r w:rsidR="00674292" w:rsidRPr="00363A64">
        <w:t xml:space="preserve">blems relating to the project </w:t>
      </w:r>
      <w:r w:rsidRPr="00363A64">
        <w:t>t</w:t>
      </w:r>
      <w:r w:rsidR="00674292" w:rsidRPr="00363A64">
        <w:t>o identify what these were and, more importantly,</w:t>
      </w:r>
      <w:r w:rsidRPr="00363A64">
        <w:t xml:space="preserve"> </w:t>
      </w:r>
      <w:r w:rsidRPr="00363A64">
        <w:rPr>
          <w:i/>
        </w:rPr>
        <w:t>why</w:t>
      </w:r>
      <w:r w:rsidR="00674292" w:rsidRPr="00363A64">
        <w:t xml:space="preserve"> they </w:t>
      </w:r>
      <w:r w:rsidRPr="00363A64">
        <w:t>occurred</w:t>
      </w:r>
    </w:p>
    <w:p w:rsidR="00A32F71" w:rsidRPr="00363A64" w:rsidRDefault="00A32F71" w:rsidP="000B01A9">
      <w:pPr>
        <w:pStyle w:val="Bullet1"/>
        <w:numPr>
          <w:ilvl w:val="0"/>
          <w:numId w:val="31"/>
        </w:numPr>
      </w:pPr>
      <w:r w:rsidRPr="00363A64">
        <w:t>Learn about how the venue and staff performed</w:t>
      </w:r>
      <w:r w:rsidR="00674292" w:rsidRPr="00363A64">
        <w:t>. P</w:t>
      </w:r>
      <w:r w:rsidRPr="00363A64">
        <w:t>roject reviews can provide useful insight into venue culture, general staff morale and individual staff performance</w:t>
      </w:r>
    </w:p>
    <w:p w:rsidR="00356B0C" w:rsidRPr="00363A64" w:rsidRDefault="00A32F71" w:rsidP="00356B0C">
      <w:pPr>
        <w:pStyle w:val="Bullet1"/>
        <w:numPr>
          <w:ilvl w:val="0"/>
          <w:numId w:val="31"/>
        </w:numPr>
      </w:pPr>
      <w:r w:rsidRPr="00363A64">
        <w:t xml:space="preserve">Discharge ‘due diligence’ requirements </w:t>
      </w:r>
      <w:r w:rsidR="00356B0C" w:rsidRPr="00363A64">
        <w:br w:type="page"/>
      </w:r>
    </w:p>
    <w:p w:rsidR="00A32F71" w:rsidRPr="00363A64" w:rsidRDefault="00A32F71" w:rsidP="000B01A9">
      <w:pPr>
        <w:pStyle w:val="Bullet1"/>
        <w:numPr>
          <w:ilvl w:val="0"/>
          <w:numId w:val="31"/>
        </w:numPr>
      </w:pPr>
      <w:r w:rsidRPr="00363A64">
        <w:lastRenderedPageBreak/>
        <w:t>Determine follow-up action which may need to be taken to put the</w:t>
      </w:r>
      <w:r w:rsidR="00674292" w:rsidRPr="00363A64">
        <w:t xml:space="preserve"> finishing touches to a project and/or take </w:t>
      </w:r>
      <w:r w:rsidRPr="00363A64">
        <w:t>corrective action to fix project-related problems</w:t>
      </w:r>
    </w:p>
    <w:p w:rsidR="00A32F71" w:rsidRPr="00363A64" w:rsidRDefault="00A32F71" w:rsidP="000B01A9">
      <w:pPr>
        <w:pStyle w:val="Bullet1"/>
        <w:numPr>
          <w:ilvl w:val="0"/>
          <w:numId w:val="31"/>
        </w:numPr>
      </w:pPr>
      <w:r w:rsidRPr="00363A64">
        <w:t>Provide useful, relevant and sough</w:t>
      </w:r>
      <w:r w:rsidR="00674292" w:rsidRPr="00363A64">
        <w:t xml:space="preserve">t-after feedback to venue staff and </w:t>
      </w:r>
      <w:r w:rsidRPr="00363A64">
        <w:t xml:space="preserve">teams who </w:t>
      </w:r>
      <w:r w:rsidR="00674292" w:rsidRPr="00363A64">
        <w:t>were involved in the project. C</w:t>
      </w:r>
      <w:r w:rsidRPr="00363A64">
        <w:t>ommonly those involved in a project also want to know how they performed</w:t>
      </w:r>
    </w:p>
    <w:p w:rsidR="00A32F71" w:rsidRPr="00363A64" w:rsidRDefault="00A32F71" w:rsidP="000B01A9">
      <w:pPr>
        <w:pStyle w:val="Bullet1"/>
        <w:numPr>
          <w:ilvl w:val="0"/>
          <w:numId w:val="31"/>
        </w:numPr>
      </w:pPr>
      <w:r w:rsidRPr="00363A64">
        <w:t>Identify actions taken by anyone in the project that fu</w:t>
      </w:r>
      <w:r w:rsidR="00674292" w:rsidRPr="00363A64">
        <w:t>nctioned to impede the project such as, for example,</w:t>
      </w:r>
      <w:r w:rsidRPr="00363A64">
        <w:t xml:space="preserve"> instances where failure to complete a task caused the delay of another task, or sub-standard performance by a contractor</w:t>
      </w:r>
    </w:p>
    <w:p w:rsidR="00A32F71" w:rsidRPr="00363A64" w:rsidRDefault="00A32F71" w:rsidP="000B01A9">
      <w:pPr>
        <w:pStyle w:val="Bullet1"/>
        <w:numPr>
          <w:ilvl w:val="0"/>
          <w:numId w:val="31"/>
        </w:numPr>
      </w:pPr>
      <w:r w:rsidRPr="00363A64">
        <w:t xml:space="preserve">Provide detail and information to be used in formal reporting </w:t>
      </w:r>
      <w:r w:rsidR="00674292" w:rsidRPr="00363A64">
        <w:t>requirements for the project. R</w:t>
      </w:r>
      <w:r w:rsidRPr="00363A64">
        <w:t xml:space="preserve">eports can use information obtained as part of the review process </w:t>
      </w:r>
    </w:p>
    <w:p w:rsidR="00A32F71" w:rsidRPr="00363A64" w:rsidRDefault="00674292" w:rsidP="000B01A9">
      <w:pPr>
        <w:pStyle w:val="Bullet1"/>
        <w:numPr>
          <w:ilvl w:val="0"/>
          <w:numId w:val="31"/>
        </w:numPr>
      </w:pPr>
      <w:r w:rsidRPr="00363A64">
        <w:t xml:space="preserve">Formally </w:t>
      </w:r>
      <w:r w:rsidR="00A32F71" w:rsidRPr="00363A64">
        <w:t>finali</w:t>
      </w:r>
      <w:r w:rsidRPr="00363A64">
        <w:t>se the project management plan</w:t>
      </w:r>
      <w:r w:rsidR="00A32F71" w:rsidRPr="00363A64">
        <w:t xml:space="preserve"> by fulfillin</w:t>
      </w:r>
      <w:r w:rsidRPr="00363A64">
        <w:t xml:space="preserve">g what is usually the last </w:t>
      </w:r>
      <w:r w:rsidR="00A32F71" w:rsidRPr="00363A64">
        <w:t>stage listed in the plan (‘Project evaluation/review’).</w:t>
      </w:r>
    </w:p>
    <w:p w:rsidR="00A32F71" w:rsidRPr="00363A64" w:rsidRDefault="00A32F71" w:rsidP="00A32F71">
      <w:pPr>
        <w:pStyle w:val="Heading3"/>
      </w:pPr>
      <w:r w:rsidRPr="00363A64">
        <w:t>What does the final assessment and review cover?</w:t>
      </w:r>
    </w:p>
    <w:p w:rsidR="00A32F71" w:rsidRPr="00363A64" w:rsidRDefault="00A32F71" w:rsidP="00A32F71">
      <w:pPr>
        <w:pStyle w:val="BodyCopy"/>
        <w:rPr>
          <w:bCs/>
          <w:noProof w:val="0"/>
        </w:rPr>
      </w:pPr>
      <w:r w:rsidRPr="00363A64">
        <w:rPr>
          <w:bCs/>
          <w:noProof w:val="0"/>
        </w:rPr>
        <w:t>This end of project assessment and review is an evaluation of how the project was planned, implemented, monitored and overseen.</w:t>
      </w:r>
    </w:p>
    <w:p w:rsidR="00A32F71" w:rsidRPr="00363A64" w:rsidRDefault="00A32F71" w:rsidP="00A32F71">
      <w:pPr>
        <w:pStyle w:val="BodyCopy"/>
        <w:rPr>
          <w:bCs/>
          <w:noProof w:val="0"/>
        </w:rPr>
      </w:pPr>
      <w:r w:rsidRPr="00363A64">
        <w:rPr>
          <w:b/>
          <w:bCs/>
          <w:i/>
          <w:noProof w:val="0"/>
        </w:rPr>
        <w:t>Anything</w:t>
      </w:r>
      <w:r w:rsidRPr="00363A64">
        <w:rPr>
          <w:bCs/>
          <w:noProof w:val="0"/>
        </w:rPr>
        <w:t xml:space="preserve"> related to th</w:t>
      </w:r>
      <w:r w:rsidR="00812ACD" w:rsidRPr="00363A64">
        <w:rPr>
          <w:bCs/>
          <w:noProof w:val="0"/>
        </w:rPr>
        <w:t>e project is ground for review.</w:t>
      </w:r>
    </w:p>
    <w:p w:rsidR="00A32F71" w:rsidRPr="00363A64" w:rsidRDefault="00812ACD" w:rsidP="00A32F71">
      <w:pPr>
        <w:pStyle w:val="BodyCopy"/>
        <w:rPr>
          <w:bCs/>
          <w:noProof w:val="0"/>
        </w:rPr>
      </w:pPr>
      <w:r w:rsidRPr="00363A64">
        <w:rPr>
          <w:bCs/>
          <w:lang w:eastAsia="en-AU"/>
        </w:rPr>
        <w:drawing>
          <wp:anchor distT="0" distB="0" distL="114300" distR="114300" simplePos="0" relativeHeight="251835392" behindDoc="0" locked="0" layoutInCell="1" allowOverlap="1">
            <wp:simplePos x="0" y="0"/>
            <wp:positionH relativeFrom="column">
              <wp:posOffset>3676650</wp:posOffset>
            </wp:positionH>
            <wp:positionV relativeFrom="paragraph">
              <wp:posOffset>283845</wp:posOffset>
            </wp:positionV>
            <wp:extent cx="1851660" cy="1243965"/>
            <wp:effectExtent l="19050" t="0" r="0" b="0"/>
            <wp:wrapSquare wrapText="bothSides"/>
            <wp:docPr id="123" name="Picture 122" descr="MP900442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59.JPG"/>
                    <pic:cNvPicPr/>
                  </pic:nvPicPr>
                  <pic:blipFill>
                    <a:blip r:embed="rId152" cstate="print"/>
                    <a:stretch>
                      <a:fillRect/>
                    </a:stretch>
                  </pic:blipFill>
                  <pic:spPr>
                    <a:xfrm>
                      <a:off x="0" y="0"/>
                      <a:ext cx="1851660" cy="1243965"/>
                    </a:xfrm>
                    <a:prstGeom prst="rect">
                      <a:avLst/>
                    </a:prstGeom>
                  </pic:spPr>
                </pic:pic>
              </a:graphicData>
            </a:graphic>
          </wp:anchor>
        </w:drawing>
      </w:r>
      <w:r w:rsidR="00674292" w:rsidRPr="00363A64">
        <w:rPr>
          <w:bCs/>
          <w:noProof w:val="0"/>
        </w:rPr>
        <w:t xml:space="preserve">The project review </w:t>
      </w:r>
      <w:r w:rsidR="00A32F71" w:rsidRPr="00363A64">
        <w:rPr>
          <w:bCs/>
          <w:noProof w:val="0"/>
        </w:rPr>
        <w:t>should consider (this list is only indicative and n</w:t>
      </w:r>
      <w:r w:rsidR="00674292" w:rsidRPr="00363A64">
        <w:rPr>
          <w:bCs/>
          <w:noProof w:val="0"/>
        </w:rPr>
        <w:t xml:space="preserve">ot intended to be </w:t>
      </w:r>
      <w:r w:rsidR="00A32F71" w:rsidRPr="00363A64">
        <w:rPr>
          <w:bCs/>
          <w:noProof w:val="0"/>
        </w:rPr>
        <w:t>exhaustive):</w:t>
      </w:r>
    </w:p>
    <w:p w:rsidR="00A32F71" w:rsidRPr="00363A64" w:rsidRDefault="00A32F71" w:rsidP="000B01A9">
      <w:pPr>
        <w:pStyle w:val="Bullet1"/>
        <w:numPr>
          <w:ilvl w:val="0"/>
          <w:numId w:val="31"/>
        </w:numPr>
        <w:spacing w:after="100"/>
      </w:pPr>
      <w:r w:rsidRPr="00363A64">
        <w:t>Funding levels and sources:</w:t>
      </w:r>
    </w:p>
    <w:p w:rsidR="00A32F71" w:rsidRPr="00363A64" w:rsidRDefault="00674292" w:rsidP="00812ACD">
      <w:pPr>
        <w:pStyle w:val="Bullet2"/>
        <w:spacing w:after="100"/>
        <w:rPr>
          <w:lang w:val="en-AU"/>
        </w:rPr>
      </w:pPr>
      <w:r w:rsidRPr="00363A64">
        <w:rPr>
          <w:lang w:val="en-AU"/>
        </w:rPr>
        <w:t>Were sufficient funds allocated</w:t>
      </w:r>
      <w:r w:rsidR="00A32F71" w:rsidRPr="00363A64">
        <w:rPr>
          <w:lang w:val="en-AU"/>
        </w:rPr>
        <w:t xml:space="preserve"> to enable achievement of project deliverables?</w:t>
      </w:r>
    </w:p>
    <w:p w:rsidR="00A32F71" w:rsidRPr="00363A64" w:rsidRDefault="00A32F71" w:rsidP="00812ACD">
      <w:pPr>
        <w:pStyle w:val="Bullet2"/>
        <w:spacing w:after="100"/>
        <w:rPr>
          <w:lang w:val="en-AU"/>
        </w:rPr>
      </w:pPr>
      <w:r w:rsidRPr="00363A64">
        <w:rPr>
          <w:lang w:val="en-AU"/>
        </w:rPr>
        <w:t>Were the best funding sources accessed for the project?</w:t>
      </w:r>
    </w:p>
    <w:p w:rsidR="00A32F71" w:rsidRPr="00363A64" w:rsidRDefault="00A32F71" w:rsidP="000B01A9">
      <w:pPr>
        <w:pStyle w:val="Bullet1"/>
        <w:numPr>
          <w:ilvl w:val="0"/>
          <w:numId w:val="31"/>
        </w:numPr>
        <w:spacing w:after="100"/>
      </w:pPr>
      <w:r w:rsidRPr="00363A64">
        <w:t>Resource use and allocation:</w:t>
      </w:r>
    </w:p>
    <w:p w:rsidR="00A32F71" w:rsidRPr="00363A64" w:rsidRDefault="00A32F71" w:rsidP="00812ACD">
      <w:pPr>
        <w:pStyle w:val="Bullet2"/>
        <w:spacing w:after="100"/>
        <w:rPr>
          <w:lang w:val="en-AU"/>
        </w:rPr>
      </w:pPr>
      <w:r w:rsidRPr="00363A64">
        <w:rPr>
          <w:lang w:val="en-AU"/>
        </w:rPr>
        <w:t>Were appropriate, sufficient, compliant resources used and/or made available?</w:t>
      </w:r>
    </w:p>
    <w:p w:rsidR="00A32F71" w:rsidRPr="00363A64" w:rsidRDefault="00A32F71" w:rsidP="00812ACD">
      <w:pPr>
        <w:pStyle w:val="Bullet2"/>
        <w:spacing w:after="100"/>
        <w:rPr>
          <w:lang w:val="en-AU"/>
        </w:rPr>
      </w:pPr>
      <w:r w:rsidRPr="00363A64">
        <w:rPr>
          <w:lang w:val="en-AU"/>
        </w:rPr>
        <w:t>Were the resources made available actually suitable for the project?</w:t>
      </w:r>
    </w:p>
    <w:p w:rsidR="00A32F71" w:rsidRPr="00363A64" w:rsidRDefault="00A32F71" w:rsidP="000B01A9">
      <w:pPr>
        <w:pStyle w:val="Bullet1"/>
        <w:numPr>
          <w:ilvl w:val="0"/>
          <w:numId w:val="31"/>
        </w:numPr>
        <w:spacing w:after="100"/>
      </w:pPr>
      <w:r w:rsidRPr="00363A64">
        <w:t>Timing issues:</w:t>
      </w:r>
    </w:p>
    <w:p w:rsidR="00A32F71" w:rsidRPr="00363A64" w:rsidRDefault="00A32F71" w:rsidP="00812ACD">
      <w:pPr>
        <w:pStyle w:val="Bullet2"/>
        <w:spacing w:after="100"/>
        <w:rPr>
          <w:lang w:val="en-AU"/>
        </w:rPr>
      </w:pPr>
      <w:r w:rsidRPr="00363A64">
        <w:rPr>
          <w:lang w:val="en-AU"/>
        </w:rPr>
        <w:t>Was there sufficient lead time to enable appropriate planning?</w:t>
      </w:r>
    </w:p>
    <w:p w:rsidR="00A32F71" w:rsidRPr="00363A64" w:rsidRDefault="00A32F71" w:rsidP="00812ACD">
      <w:pPr>
        <w:pStyle w:val="Bullet2"/>
        <w:spacing w:after="100"/>
        <w:rPr>
          <w:lang w:val="en-AU"/>
        </w:rPr>
      </w:pPr>
      <w:r w:rsidRPr="00363A64">
        <w:rPr>
          <w:lang w:val="en-AU"/>
        </w:rPr>
        <w:t>Did staff used in the project have enough time to do their project-related work as well as other ‘normal’ venue duties?</w:t>
      </w:r>
    </w:p>
    <w:p w:rsidR="00A32F71" w:rsidRPr="00363A64" w:rsidRDefault="00A32F71" w:rsidP="000B01A9">
      <w:pPr>
        <w:pStyle w:val="Bullet1"/>
        <w:numPr>
          <w:ilvl w:val="0"/>
          <w:numId w:val="31"/>
        </w:numPr>
        <w:spacing w:after="100"/>
      </w:pPr>
      <w:r w:rsidRPr="00363A64">
        <w:t>Personnel involved in the project:</w:t>
      </w:r>
    </w:p>
    <w:p w:rsidR="00A32F71" w:rsidRPr="00363A64" w:rsidRDefault="00A32F71" w:rsidP="00812ACD">
      <w:pPr>
        <w:pStyle w:val="Bullet2"/>
        <w:spacing w:after="100"/>
        <w:rPr>
          <w:lang w:val="en-AU"/>
        </w:rPr>
      </w:pPr>
      <w:r w:rsidRPr="00363A64">
        <w:rPr>
          <w:lang w:val="en-AU"/>
        </w:rPr>
        <w:t>Did you use ‘the right staff’ from within the business, a</w:t>
      </w:r>
      <w:r w:rsidR="00674292" w:rsidRPr="00363A64">
        <w:rPr>
          <w:lang w:val="en-AU"/>
        </w:rPr>
        <w:t xml:space="preserve">nd from outside agencies and </w:t>
      </w:r>
      <w:r w:rsidRPr="00363A64">
        <w:rPr>
          <w:lang w:val="en-AU"/>
        </w:rPr>
        <w:t>businesses?</w:t>
      </w:r>
    </w:p>
    <w:p w:rsidR="00812ACD" w:rsidRPr="00363A64" w:rsidRDefault="00A32F71" w:rsidP="00812ACD">
      <w:pPr>
        <w:pStyle w:val="Bullet2"/>
        <w:spacing w:after="100"/>
        <w:rPr>
          <w:lang w:val="en-AU"/>
        </w:rPr>
      </w:pPr>
      <w:r w:rsidRPr="00363A64">
        <w:rPr>
          <w:lang w:val="en-AU"/>
        </w:rPr>
        <w:t>Did you have sufficient staff involved?</w:t>
      </w:r>
    </w:p>
    <w:p w:rsidR="00A32F71" w:rsidRPr="00363A64" w:rsidRDefault="00A32F71" w:rsidP="000B01A9">
      <w:pPr>
        <w:pStyle w:val="Bullet1"/>
        <w:numPr>
          <w:ilvl w:val="0"/>
          <w:numId w:val="31"/>
        </w:numPr>
      </w:pPr>
      <w:r w:rsidRPr="00363A64">
        <w:t>Role of stakeholders in the project:</w:t>
      </w:r>
    </w:p>
    <w:p w:rsidR="00A32F71" w:rsidRPr="00363A64" w:rsidRDefault="00A32F71" w:rsidP="00D456BC">
      <w:pPr>
        <w:pStyle w:val="Bullet2"/>
        <w:rPr>
          <w:lang w:val="en-AU"/>
        </w:rPr>
      </w:pPr>
      <w:r w:rsidRPr="00363A64">
        <w:rPr>
          <w:lang w:val="en-AU"/>
        </w:rPr>
        <w:t>Did they actually perform with</w:t>
      </w:r>
      <w:r w:rsidR="00674292" w:rsidRPr="00363A64">
        <w:rPr>
          <w:lang w:val="en-AU"/>
        </w:rPr>
        <w:t>in the project as they promised</w:t>
      </w:r>
      <w:r w:rsidRPr="00363A64">
        <w:rPr>
          <w:lang w:val="en-AU"/>
        </w:rPr>
        <w:t xml:space="preserve"> they would?</w:t>
      </w:r>
    </w:p>
    <w:p w:rsidR="00A32F71" w:rsidRPr="00363A64" w:rsidRDefault="00A32F71" w:rsidP="00D456BC">
      <w:pPr>
        <w:pStyle w:val="Bullet2"/>
        <w:rPr>
          <w:lang w:val="en-AU"/>
        </w:rPr>
      </w:pPr>
      <w:r w:rsidRPr="00363A64">
        <w:rPr>
          <w:lang w:val="en-AU"/>
        </w:rPr>
        <w:t>What advantages and disadvantages were there in having these stakeholders involved?</w:t>
      </w:r>
    </w:p>
    <w:p w:rsidR="00356B0C" w:rsidRPr="00363A64" w:rsidRDefault="00674292" w:rsidP="00356B0C">
      <w:pPr>
        <w:pStyle w:val="Bullet2"/>
        <w:rPr>
          <w:lang w:val="en-AU"/>
        </w:rPr>
      </w:pPr>
      <w:r w:rsidRPr="00363A64">
        <w:rPr>
          <w:lang w:val="en-AU"/>
        </w:rPr>
        <w:t xml:space="preserve">Who would you want or </w:t>
      </w:r>
      <w:r w:rsidR="00A32F71" w:rsidRPr="00363A64">
        <w:rPr>
          <w:lang w:val="en-AU"/>
        </w:rPr>
        <w:t>not want next time, and why?</w:t>
      </w:r>
      <w:r w:rsidR="00356B0C" w:rsidRPr="00363A64">
        <w:rPr>
          <w:lang w:val="en-AU"/>
        </w:rPr>
        <w:br w:type="page"/>
      </w:r>
    </w:p>
    <w:p w:rsidR="00A32F71" w:rsidRPr="00363A64" w:rsidRDefault="00A32F71" w:rsidP="000B01A9">
      <w:pPr>
        <w:pStyle w:val="Bullet1"/>
        <w:numPr>
          <w:ilvl w:val="0"/>
          <w:numId w:val="31"/>
        </w:numPr>
      </w:pPr>
      <w:r w:rsidRPr="00363A64">
        <w:lastRenderedPageBreak/>
        <w:t>Problems encountered:</w:t>
      </w:r>
    </w:p>
    <w:p w:rsidR="00A32F71" w:rsidRPr="00363A64" w:rsidRDefault="00A32F71" w:rsidP="00D456BC">
      <w:pPr>
        <w:pStyle w:val="Bullet2"/>
        <w:rPr>
          <w:lang w:val="en-AU"/>
        </w:rPr>
      </w:pPr>
      <w:r w:rsidRPr="00363A64">
        <w:rPr>
          <w:lang w:val="en-AU"/>
        </w:rPr>
        <w:t>What unforeseen issues and problems occurred during the project?</w:t>
      </w:r>
    </w:p>
    <w:p w:rsidR="00A32F71" w:rsidRPr="00363A64" w:rsidRDefault="00A32F71" w:rsidP="00D456BC">
      <w:pPr>
        <w:pStyle w:val="Bullet2"/>
        <w:rPr>
          <w:lang w:val="en-AU"/>
        </w:rPr>
      </w:pPr>
      <w:r w:rsidRPr="00363A64">
        <w:rPr>
          <w:lang w:val="en-AU"/>
        </w:rPr>
        <w:t>How were they addressed and could they have been addressed more effectively?</w:t>
      </w:r>
    </w:p>
    <w:p w:rsidR="00A32F71" w:rsidRPr="00363A64" w:rsidRDefault="00A32F71" w:rsidP="00D456BC">
      <w:pPr>
        <w:pStyle w:val="Bullet2"/>
        <w:rPr>
          <w:lang w:val="en-AU"/>
        </w:rPr>
      </w:pPr>
      <w:r w:rsidRPr="00363A64">
        <w:rPr>
          <w:lang w:val="en-AU"/>
        </w:rPr>
        <w:t>How can these situations be avoided nest time?</w:t>
      </w:r>
    </w:p>
    <w:p w:rsidR="00A32F71" w:rsidRPr="00363A64" w:rsidRDefault="00A32F71" w:rsidP="000B01A9">
      <w:pPr>
        <w:pStyle w:val="Bullet1"/>
        <w:numPr>
          <w:ilvl w:val="0"/>
          <w:numId w:val="31"/>
        </w:numPr>
      </w:pPr>
      <w:r w:rsidRPr="00363A64">
        <w:t>Evaluation of the project against</w:t>
      </w:r>
      <w:r w:rsidR="00674292" w:rsidRPr="00363A64">
        <w:t xml:space="preserve"> the project management plan. A</w:t>
      </w:r>
      <w:r w:rsidRPr="00363A64">
        <w:t>ll elements of the project plan should be subject to review:</w:t>
      </w:r>
    </w:p>
    <w:p w:rsidR="00A32F71" w:rsidRPr="00363A64" w:rsidRDefault="00A32F71" w:rsidP="00D456BC">
      <w:pPr>
        <w:pStyle w:val="Bullet2"/>
        <w:rPr>
          <w:lang w:val="en-AU"/>
        </w:rPr>
      </w:pPr>
      <w:r w:rsidRPr="00363A64">
        <w:rPr>
          <w:lang w:val="en-AU"/>
        </w:rPr>
        <w:t>How effective was the plan? Was the project plan sufficiently detailed, instructive and focussed?</w:t>
      </w:r>
    </w:p>
    <w:p w:rsidR="00A32F71" w:rsidRPr="00363A64" w:rsidRDefault="00A32F71" w:rsidP="00D456BC">
      <w:pPr>
        <w:pStyle w:val="Bullet2"/>
        <w:rPr>
          <w:lang w:val="en-AU"/>
        </w:rPr>
      </w:pPr>
      <w:r w:rsidRPr="00363A64">
        <w:rPr>
          <w:lang w:val="en-AU"/>
        </w:rPr>
        <w:t>Did the project management plan provide sufficient guidance for the project?</w:t>
      </w:r>
    </w:p>
    <w:p w:rsidR="00A32F71" w:rsidRPr="00363A64" w:rsidRDefault="00A32F71" w:rsidP="00D456BC">
      <w:pPr>
        <w:pStyle w:val="Bullet2"/>
        <w:rPr>
          <w:lang w:val="en-AU"/>
        </w:rPr>
      </w:pPr>
      <w:r w:rsidRPr="00363A64">
        <w:rPr>
          <w:lang w:val="en-AU"/>
        </w:rPr>
        <w:t xml:space="preserve">To what extent were the deliverables, objectives, outcomes and other items in the project plan actually achieved? </w:t>
      </w:r>
    </w:p>
    <w:p w:rsidR="00A32F71" w:rsidRPr="00363A64" w:rsidRDefault="00A32F71" w:rsidP="00D456BC">
      <w:pPr>
        <w:pStyle w:val="Bullet2"/>
        <w:rPr>
          <w:lang w:val="en-AU"/>
        </w:rPr>
      </w:pPr>
      <w:r w:rsidRPr="00363A64">
        <w:rPr>
          <w:lang w:val="en-AU"/>
        </w:rPr>
        <w:t xml:space="preserve">If there was a discrepancy between ‘actual’ and ‘expected’ outcomes, are these acceptable? </w:t>
      </w:r>
    </w:p>
    <w:p w:rsidR="00A32F71" w:rsidRPr="00363A64" w:rsidRDefault="00A32F71" w:rsidP="00D456BC">
      <w:pPr>
        <w:pStyle w:val="Bullet2"/>
        <w:rPr>
          <w:lang w:val="en-AU"/>
        </w:rPr>
      </w:pPr>
      <w:r w:rsidRPr="00363A64">
        <w:rPr>
          <w:lang w:val="en-AU"/>
        </w:rPr>
        <w:t>Why did they occur?</w:t>
      </w:r>
    </w:p>
    <w:p w:rsidR="00A32F71" w:rsidRPr="00363A64" w:rsidRDefault="00A32F71" w:rsidP="00D456BC">
      <w:pPr>
        <w:pStyle w:val="Bullet2"/>
        <w:rPr>
          <w:lang w:val="en-AU"/>
        </w:rPr>
      </w:pPr>
      <w:r w:rsidRPr="00363A64">
        <w:rPr>
          <w:lang w:val="en-AU"/>
        </w:rPr>
        <w:t>Did those nominated in the project plan discharge their allocated responsibilities?</w:t>
      </w:r>
    </w:p>
    <w:p w:rsidR="00A32F71" w:rsidRPr="00363A64" w:rsidRDefault="00A32F71" w:rsidP="00D456BC">
      <w:pPr>
        <w:pStyle w:val="Bullet2"/>
        <w:rPr>
          <w:lang w:val="en-AU"/>
        </w:rPr>
      </w:pPr>
      <w:r w:rsidRPr="00363A64">
        <w:rPr>
          <w:lang w:val="en-AU"/>
        </w:rPr>
        <w:t>Were designated timelines adhered to? If not, why not?</w:t>
      </w:r>
    </w:p>
    <w:p w:rsidR="00A32F71" w:rsidRPr="00363A64" w:rsidRDefault="00A32F71" w:rsidP="00D456BC">
      <w:pPr>
        <w:pStyle w:val="Bullet2"/>
        <w:rPr>
          <w:lang w:val="en-AU"/>
        </w:rPr>
      </w:pPr>
      <w:r w:rsidRPr="00363A64">
        <w:rPr>
          <w:lang w:val="en-AU"/>
        </w:rPr>
        <w:t>Were all compliance requirements achieved?</w:t>
      </w:r>
    </w:p>
    <w:p w:rsidR="00A32F71" w:rsidRPr="00363A64" w:rsidRDefault="00A32F71" w:rsidP="00D456BC">
      <w:pPr>
        <w:pStyle w:val="Bullet2"/>
        <w:rPr>
          <w:lang w:val="en-AU"/>
        </w:rPr>
      </w:pPr>
      <w:r w:rsidRPr="00363A64">
        <w:rPr>
          <w:lang w:val="en-AU"/>
        </w:rPr>
        <w:t xml:space="preserve">How effective, with the benefit of hindsight, was the risk management for the project? </w:t>
      </w:r>
    </w:p>
    <w:p w:rsidR="00A32F71" w:rsidRPr="00363A64" w:rsidRDefault="00A32F71" w:rsidP="00D456BC">
      <w:pPr>
        <w:pStyle w:val="Bullet2"/>
        <w:rPr>
          <w:lang w:val="en-AU"/>
        </w:rPr>
      </w:pPr>
      <w:r w:rsidRPr="00363A64">
        <w:rPr>
          <w:lang w:val="en-AU"/>
        </w:rPr>
        <w:t>Were all actual risks ident</w:t>
      </w:r>
      <w:r w:rsidR="00674292" w:rsidRPr="00363A64">
        <w:rPr>
          <w:lang w:val="en-AU"/>
        </w:rPr>
        <w:t xml:space="preserve">ified and effectively </w:t>
      </w:r>
      <w:r w:rsidRPr="00363A64">
        <w:rPr>
          <w:lang w:val="en-AU"/>
        </w:rPr>
        <w:t>managed?</w:t>
      </w:r>
    </w:p>
    <w:p w:rsidR="00A32F71" w:rsidRPr="00363A64" w:rsidRDefault="00812ACD" w:rsidP="000B01A9">
      <w:pPr>
        <w:pStyle w:val="Bullet1"/>
        <w:numPr>
          <w:ilvl w:val="0"/>
          <w:numId w:val="31"/>
        </w:numPr>
      </w:pPr>
      <w:r w:rsidRPr="00363A64">
        <w:rPr>
          <w:noProof/>
          <w:lang w:eastAsia="en-AU"/>
        </w:rPr>
        <w:drawing>
          <wp:anchor distT="0" distB="0" distL="114300" distR="114300" simplePos="0" relativeHeight="251836416" behindDoc="0" locked="0" layoutInCell="1" allowOverlap="1">
            <wp:simplePos x="0" y="0"/>
            <wp:positionH relativeFrom="column">
              <wp:posOffset>3901440</wp:posOffset>
            </wp:positionH>
            <wp:positionV relativeFrom="paragraph">
              <wp:posOffset>92075</wp:posOffset>
            </wp:positionV>
            <wp:extent cx="1666875" cy="1666875"/>
            <wp:effectExtent l="19050" t="0" r="9525" b="0"/>
            <wp:wrapSquare wrapText="bothSides"/>
            <wp:docPr id="124" name="Picture 123" descr="MP9003998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836.JPG"/>
                    <pic:cNvPicPr/>
                  </pic:nvPicPr>
                  <pic:blipFill>
                    <a:blip r:embed="rId153" cstate="print"/>
                    <a:stretch>
                      <a:fillRect/>
                    </a:stretch>
                  </pic:blipFill>
                  <pic:spPr>
                    <a:xfrm>
                      <a:off x="0" y="0"/>
                      <a:ext cx="1666875" cy="1666875"/>
                    </a:xfrm>
                    <a:prstGeom prst="rect">
                      <a:avLst/>
                    </a:prstGeom>
                  </pic:spPr>
                </pic:pic>
              </a:graphicData>
            </a:graphic>
          </wp:anchor>
        </w:drawing>
      </w:r>
      <w:r w:rsidR="00674292" w:rsidRPr="00363A64">
        <w:t>Budget. T</w:t>
      </w:r>
      <w:r w:rsidR="00A32F71" w:rsidRPr="00363A64">
        <w:t>here is always a need to consider ‘budget’ in any project review:</w:t>
      </w:r>
    </w:p>
    <w:p w:rsidR="00A32F71" w:rsidRPr="00363A64" w:rsidRDefault="00A32F71" w:rsidP="00D456BC">
      <w:pPr>
        <w:pStyle w:val="Bullet2"/>
        <w:rPr>
          <w:lang w:val="en-AU"/>
        </w:rPr>
      </w:pPr>
      <w:r w:rsidRPr="00363A64">
        <w:rPr>
          <w:lang w:val="en-AU"/>
        </w:rPr>
        <w:t xml:space="preserve">Were there cost over-runs? </w:t>
      </w:r>
    </w:p>
    <w:p w:rsidR="00A32F71" w:rsidRPr="00363A64" w:rsidRDefault="00A32F71" w:rsidP="00D456BC">
      <w:pPr>
        <w:pStyle w:val="Bullet2"/>
        <w:rPr>
          <w:lang w:val="en-AU"/>
        </w:rPr>
      </w:pPr>
      <w:r w:rsidRPr="00363A64">
        <w:rPr>
          <w:lang w:val="en-AU"/>
        </w:rPr>
        <w:t>If so, to what extent and why?</w:t>
      </w:r>
    </w:p>
    <w:p w:rsidR="00A32F71" w:rsidRPr="00363A64" w:rsidRDefault="00A32F71" w:rsidP="00D456BC">
      <w:pPr>
        <w:pStyle w:val="Bullet2"/>
        <w:rPr>
          <w:lang w:val="en-AU"/>
        </w:rPr>
      </w:pPr>
      <w:r w:rsidRPr="00363A64">
        <w:rPr>
          <w:lang w:val="en-AU"/>
        </w:rPr>
        <w:t>Could the cost blow-outs have been predicted? Avoided?</w:t>
      </w:r>
    </w:p>
    <w:p w:rsidR="00A32F71" w:rsidRPr="00363A64" w:rsidRDefault="00674292" w:rsidP="00D456BC">
      <w:pPr>
        <w:pStyle w:val="Bullet2"/>
        <w:rPr>
          <w:lang w:val="en-AU"/>
        </w:rPr>
      </w:pPr>
      <w:r w:rsidRPr="00363A64">
        <w:rPr>
          <w:lang w:val="en-AU"/>
        </w:rPr>
        <w:t>Did the project make the mo</w:t>
      </w:r>
      <w:r w:rsidR="00A32F71" w:rsidRPr="00363A64">
        <w:rPr>
          <w:lang w:val="en-AU"/>
        </w:rPr>
        <w:t>st effective and efficient use of the funds (and other resources) provided for it?</w:t>
      </w:r>
    </w:p>
    <w:p w:rsidR="00812ACD" w:rsidRPr="00363A64" w:rsidRDefault="00674292" w:rsidP="000B01A9">
      <w:pPr>
        <w:pStyle w:val="Bullet1"/>
        <w:numPr>
          <w:ilvl w:val="0"/>
          <w:numId w:val="31"/>
        </w:numPr>
      </w:pPr>
      <w:r w:rsidRPr="00363A64">
        <w:t xml:space="preserve">Lessons learned – see </w:t>
      </w:r>
      <w:r w:rsidRPr="00363A64">
        <w:rPr>
          <w:u w:val="single"/>
        </w:rPr>
        <w:t>S</w:t>
      </w:r>
      <w:r w:rsidR="00C14959" w:rsidRPr="00363A64">
        <w:rPr>
          <w:u w:val="single"/>
        </w:rPr>
        <w:t>ection 3.5</w:t>
      </w:r>
      <w:r w:rsidR="00C14959" w:rsidRPr="00363A64">
        <w:t>.</w:t>
      </w:r>
    </w:p>
    <w:p w:rsidR="00A32F71" w:rsidRPr="00363A64" w:rsidRDefault="00A32F71" w:rsidP="00A32F71">
      <w:pPr>
        <w:pStyle w:val="Heading3"/>
      </w:pPr>
      <w:r w:rsidRPr="00363A64">
        <w:t>Useful points to note when organising a project review</w:t>
      </w:r>
    </w:p>
    <w:p w:rsidR="00A32F71" w:rsidRPr="00363A64" w:rsidRDefault="00A32F71" w:rsidP="009F13B2">
      <w:pPr>
        <w:pStyle w:val="BodyCopy"/>
        <w:spacing w:after="120"/>
        <w:rPr>
          <w:noProof w:val="0"/>
        </w:rPr>
      </w:pPr>
      <w:r w:rsidRPr="00363A64">
        <w:rPr>
          <w:noProof w:val="0"/>
        </w:rPr>
        <w:t>The following points will help you undertake an effective project assessment:</w:t>
      </w:r>
    </w:p>
    <w:p w:rsidR="00A32F71" w:rsidRPr="00363A64" w:rsidRDefault="00A32F71" w:rsidP="000B01A9">
      <w:pPr>
        <w:pStyle w:val="Bullet1"/>
        <w:numPr>
          <w:ilvl w:val="0"/>
          <w:numId w:val="31"/>
        </w:numPr>
        <w:spacing w:after="100"/>
      </w:pPr>
      <w:r w:rsidRPr="00363A64">
        <w:t>Review the project against the criteria, milestones, KPI and other relevant criteria you said you were going to review it against</w:t>
      </w:r>
    </w:p>
    <w:p w:rsidR="00356B0C" w:rsidRPr="00363A64" w:rsidRDefault="00A32F71" w:rsidP="000B01A9">
      <w:pPr>
        <w:pStyle w:val="Bullet1"/>
        <w:numPr>
          <w:ilvl w:val="0"/>
          <w:numId w:val="31"/>
        </w:numPr>
        <w:spacing w:after="100"/>
      </w:pPr>
      <w:r w:rsidRPr="00363A64">
        <w:t>Be inclusive and make sure all necessary stakeholders are i</w:t>
      </w:r>
      <w:r w:rsidR="00B17BAE" w:rsidRPr="00363A64">
        <w:t xml:space="preserve">ncluded in the review process </w:t>
      </w:r>
      <w:r w:rsidRPr="00363A64">
        <w:t>or ha</w:t>
      </w:r>
      <w:r w:rsidR="00B17BAE" w:rsidRPr="00363A64">
        <w:t xml:space="preserve">ve an opportunity to make input and </w:t>
      </w:r>
      <w:r w:rsidRPr="00363A64">
        <w:t>comment</w:t>
      </w:r>
    </w:p>
    <w:p w:rsidR="00356B0C" w:rsidRPr="00363A64" w:rsidRDefault="00356B0C">
      <w:pPr>
        <w:rPr>
          <w:rFonts w:ascii="Helvetica" w:eastAsiaTheme="minorHAnsi" w:hAnsi="Helvetica"/>
          <w:lang w:eastAsia="en-US"/>
        </w:rPr>
      </w:pPr>
      <w:r w:rsidRPr="00363A64">
        <w:br w:type="page"/>
      </w:r>
    </w:p>
    <w:p w:rsidR="00A32F71" w:rsidRPr="00363A64" w:rsidRDefault="00356B0C" w:rsidP="000B01A9">
      <w:pPr>
        <w:pStyle w:val="Bullet1"/>
        <w:numPr>
          <w:ilvl w:val="0"/>
          <w:numId w:val="31"/>
        </w:numPr>
        <w:spacing w:after="100"/>
      </w:pPr>
      <w:r w:rsidRPr="00363A64">
        <w:rPr>
          <w:noProof/>
          <w:lang w:eastAsia="en-AU"/>
        </w:rPr>
        <w:lastRenderedPageBreak/>
        <w:drawing>
          <wp:anchor distT="0" distB="0" distL="114300" distR="114300" simplePos="0" relativeHeight="251837440" behindDoc="0" locked="0" layoutInCell="1" allowOverlap="1">
            <wp:simplePos x="0" y="0"/>
            <wp:positionH relativeFrom="column">
              <wp:posOffset>4171950</wp:posOffset>
            </wp:positionH>
            <wp:positionV relativeFrom="paragraph">
              <wp:posOffset>144780</wp:posOffset>
            </wp:positionV>
            <wp:extent cx="1373505" cy="2026920"/>
            <wp:effectExtent l="19050" t="0" r="0" b="0"/>
            <wp:wrapSquare wrapText="bothSides"/>
            <wp:docPr id="125" name="Picture 124" descr="freeimage-68957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895773.jpg"/>
                    <pic:cNvPicPr/>
                  </pic:nvPicPr>
                  <pic:blipFill>
                    <a:blip r:embed="rId154" cstate="print"/>
                    <a:stretch>
                      <a:fillRect/>
                    </a:stretch>
                  </pic:blipFill>
                  <pic:spPr>
                    <a:xfrm>
                      <a:off x="0" y="0"/>
                      <a:ext cx="1373505" cy="2026920"/>
                    </a:xfrm>
                    <a:prstGeom prst="rect">
                      <a:avLst/>
                    </a:prstGeom>
                  </pic:spPr>
                </pic:pic>
              </a:graphicData>
            </a:graphic>
          </wp:anchor>
        </w:drawing>
      </w:r>
      <w:r w:rsidR="00B17BAE" w:rsidRPr="00363A64">
        <w:t xml:space="preserve">Schedule the review meetings </w:t>
      </w:r>
      <w:r w:rsidR="00A32F71" w:rsidRPr="00363A64">
        <w:t>and give those who are to attend plenty of notice about the time, date, location and expected duration of meetings. It is best to</w:t>
      </w:r>
      <w:r w:rsidR="00B17BAE" w:rsidRPr="00363A64">
        <w:t xml:space="preserve"> schedule this meeting</w:t>
      </w:r>
      <w:r w:rsidR="00A32F71" w:rsidRPr="00363A64">
        <w:t>s soon after the project has been completed so things are still fresh in people’s minds</w:t>
      </w:r>
    </w:p>
    <w:p w:rsidR="00A32F71" w:rsidRPr="00363A64" w:rsidRDefault="00A32F71" w:rsidP="000B01A9">
      <w:pPr>
        <w:pStyle w:val="Bullet1"/>
        <w:numPr>
          <w:ilvl w:val="0"/>
          <w:numId w:val="31"/>
        </w:numPr>
        <w:spacing w:after="100"/>
      </w:pPr>
      <w:r w:rsidRPr="00363A64">
        <w:t>Forward any relevant documents to these people so they can pre-read them and attend the meetings informed about what is to be discussed</w:t>
      </w:r>
    </w:p>
    <w:p w:rsidR="00A32F71" w:rsidRPr="00363A64" w:rsidRDefault="00A32F71" w:rsidP="000B01A9">
      <w:pPr>
        <w:pStyle w:val="Bullet1"/>
        <w:numPr>
          <w:ilvl w:val="0"/>
          <w:numId w:val="31"/>
        </w:numPr>
        <w:spacing w:after="100"/>
      </w:pPr>
      <w:r w:rsidRPr="00363A64">
        <w:t>Establish standard documents and filing proto</w:t>
      </w:r>
      <w:r w:rsidR="00B17BAE" w:rsidRPr="00363A64">
        <w:t xml:space="preserve">cols to facilitate the review </w:t>
      </w:r>
      <w:r w:rsidRPr="00363A64">
        <w:t>and all subsequent reviews. Try to avoid a situation where doc</w:t>
      </w:r>
      <w:r w:rsidR="00B17BAE" w:rsidRPr="00363A64">
        <w:t>uments need to be developed again</w:t>
      </w:r>
      <w:r w:rsidRPr="00363A64">
        <w:t xml:space="preserve"> every time a project review occurs</w:t>
      </w:r>
    </w:p>
    <w:p w:rsidR="00A32F71" w:rsidRPr="00363A64" w:rsidRDefault="00A32F71" w:rsidP="000B01A9">
      <w:pPr>
        <w:pStyle w:val="Bullet1"/>
        <w:numPr>
          <w:ilvl w:val="0"/>
          <w:numId w:val="31"/>
        </w:numPr>
        <w:spacing w:after="100"/>
      </w:pPr>
      <w:r w:rsidRPr="00363A64">
        <w:t>Make sure all internal staff involved in the review are aware the</w:t>
      </w:r>
      <w:r w:rsidR="00B17BAE" w:rsidRPr="00363A64">
        <w:t xml:space="preserve"> process is not a witch hunt. T</w:t>
      </w:r>
      <w:r w:rsidRPr="00363A64">
        <w:t>he review must be characterised by honest and comprehensive input from participants so it is important they realise the focus is on gathering information rather than allocating blame</w:t>
      </w:r>
    </w:p>
    <w:p w:rsidR="00A32F71" w:rsidRPr="00363A64" w:rsidRDefault="00A32F71" w:rsidP="000B01A9">
      <w:pPr>
        <w:pStyle w:val="Bullet1"/>
        <w:numPr>
          <w:ilvl w:val="0"/>
          <w:numId w:val="31"/>
        </w:numPr>
        <w:spacing w:after="100"/>
      </w:pPr>
      <w:r w:rsidRPr="00363A64">
        <w:t xml:space="preserve">Take the review of the project as seriously as you did the planning </w:t>
      </w:r>
      <w:r w:rsidR="00B17BAE" w:rsidRPr="00363A64">
        <w:t>and execution of the project. T</w:t>
      </w:r>
      <w:r w:rsidRPr="00363A64">
        <w:t>he review is an integral part of the project, not just an after-thought</w:t>
      </w:r>
    </w:p>
    <w:p w:rsidR="00A32F71" w:rsidRPr="00363A64" w:rsidRDefault="00A32F71" w:rsidP="000B01A9">
      <w:pPr>
        <w:pStyle w:val="Bullet1"/>
        <w:numPr>
          <w:ilvl w:val="0"/>
          <w:numId w:val="31"/>
        </w:numPr>
        <w:spacing w:after="100"/>
      </w:pPr>
      <w:r w:rsidRPr="00363A64">
        <w:t>Circulate the ‘findings’ of the review to stakeholders as identified by management/the Steering Committee.</w:t>
      </w:r>
    </w:p>
    <w:p w:rsidR="008D480E" w:rsidRPr="00363A64" w:rsidRDefault="00F05CA9" w:rsidP="008D480E">
      <w:pPr>
        <w:pStyle w:val="Heading2"/>
      </w:pPr>
      <w:r w:rsidRPr="00363A64">
        <w:t>3</w:t>
      </w:r>
      <w:r w:rsidR="008D480E" w:rsidRPr="00363A64">
        <w:t>.3</w:t>
      </w:r>
      <w:r w:rsidR="008D480E" w:rsidRPr="00363A64">
        <w:tab/>
      </w:r>
      <w:r w:rsidR="00B977B5">
        <w:fldChar w:fldCharType="begin"/>
      </w:r>
      <w:r w:rsidR="00B977B5">
        <w:instrText xml:space="preserve"> REF  Criteria33 </w:instrText>
      </w:r>
      <w:r w:rsidR="00B977B5">
        <w:fldChar w:fldCharType="separate"/>
      </w:r>
      <w:sdt>
        <w:sdtPr>
          <w:rPr>
            <w:highlight w:val="yellow"/>
          </w:rPr>
          <w:alias w:val="Criteria 3.3"/>
          <w:tag w:val="Criteria 3.3"/>
          <w:id w:val="88282074"/>
          <w:lock w:val="sdtLocked"/>
          <w:placeholder>
            <w:docPart w:val="7646BF43D6404CD284725E51B6A8595B"/>
          </w:placeholder>
        </w:sdtPr>
        <w:sdtEndPr/>
        <w:sdtContent>
          <w:r w:rsidR="00271896" w:rsidRPr="00363A64">
            <w:t>Involve project team members, appropriate colleagues and customers in the project evaluation</w:t>
          </w:r>
        </w:sdtContent>
      </w:sdt>
      <w:r w:rsidR="00B977B5">
        <w:rPr>
          <w:highlight w:val="yellow"/>
        </w:rPr>
        <w:fldChar w:fldCharType="end"/>
      </w:r>
    </w:p>
    <w:p w:rsidR="008D480E" w:rsidRPr="00363A64" w:rsidRDefault="008D480E" w:rsidP="009F13B2">
      <w:pPr>
        <w:pStyle w:val="Heading3"/>
        <w:spacing w:after="120"/>
      </w:pPr>
      <w:r w:rsidRPr="00363A64">
        <w:t>Introduction</w:t>
      </w:r>
    </w:p>
    <w:p w:rsidR="00047C2D" w:rsidRPr="00363A64" w:rsidRDefault="00047C2D" w:rsidP="00047C2D">
      <w:pPr>
        <w:pStyle w:val="BodyCopy"/>
        <w:rPr>
          <w:noProof w:val="0"/>
          <w:szCs w:val="24"/>
        </w:rPr>
      </w:pPr>
      <w:r w:rsidRPr="00363A64">
        <w:rPr>
          <w:noProof w:val="0"/>
          <w:szCs w:val="24"/>
        </w:rPr>
        <w:t>The review of a project will always be a joint process involving representatives from stakeholders previously involved in planning an</w:t>
      </w:r>
      <w:r w:rsidR="00B17BAE" w:rsidRPr="00363A64">
        <w:rPr>
          <w:noProof w:val="0"/>
          <w:szCs w:val="24"/>
        </w:rPr>
        <w:t xml:space="preserve">d implementing and </w:t>
      </w:r>
      <w:r w:rsidRPr="00363A64">
        <w:rPr>
          <w:noProof w:val="0"/>
          <w:szCs w:val="24"/>
        </w:rPr>
        <w:t>executing the project and/or those who have received communication regarding the project.</w:t>
      </w:r>
    </w:p>
    <w:p w:rsidR="007A0CA1" w:rsidRPr="00363A64" w:rsidRDefault="00047C2D" w:rsidP="008D480E">
      <w:pPr>
        <w:pStyle w:val="BodyCopy"/>
        <w:rPr>
          <w:noProof w:val="0"/>
          <w:szCs w:val="24"/>
        </w:rPr>
      </w:pPr>
      <w:r w:rsidRPr="00363A64">
        <w:rPr>
          <w:noProof w:val="0"/>
          <w:szCs w:val="24"/>
        </w:rPr>
        <w:t>This section discusses the involvement of others in the evaluation process at the end of a project.</w:t>
      </w:r>
    </w:p>
    <w:p w:rsidR="001278F8" w:rsidRPr="00363A64" w:rsidRDefault="001278F8" w:rsidP="009F13B2">
      <w:pPr>
        <w:pStyle w:val="Heading3"/>
        <w:spacing w:after="120"/>
      </w:pPr>
      <w:r w:rsidRPr="00363A64">
        <w:t>Who sh</w:t>
      </w:r>
      <w:r w:rsidR="009F13B2" w:rsidRPr="00363A64">
        <w:t>ould be involved in the review?</w:t>
      </w:r>
    </w:p>
    <w:p w:rsidR="001278F8" w:rsidRPr="00363A64" w:rsidRDefault="001278F8" w:rsidP="009F13B2">
      <w:pPr>
        <w:pStyle w:val="BodyCopy"/>
        <w:spacing w:after="120"/>
        <w:rPr>
          <w:noProof w:val="0"/>
          <w:szCs w:val="24"/>
        </w:rPr>
      </w:pPr>
      <w:r w:rsidRPr="00363A64">
        <w:rPr>
          <w:noProof w:val="0"/>
          <w:szCs w:val="24"/>
        </w:rPr>
        <w:t xml:space="preserve">Opinion is split about who should be involved in the </w:t>
      </w:r>
      <w:r w:rsidR="00D415E2" w:rsidRPr="00363A64">
        <w:rPr>
          <w:noProof w:val="0"/>
          <w:szCs w:val="24"/>
        </w:rPr>
        <w:t xml:space="preserve">final </w:t>
      </w:r>
      <w:r w:rsidRPr="00363A64">
        <w:rPr>
          <w:noProof w:val="0"/>
          <w:szCs w:val="24"/>
        </w:rPr>
        <w:t>project review.</w:t>
      </w:r>
    </w:p>
    <w:p w:rsidR="009F13B2" w:rsidRPr="00363A64" w:rsidRDefault="001278F8" w:rsidP="009F13B2">
      <w:pPr>
        <w:pStyle w:val="BodyCopy"/>
        <w:spacing w:after="120"/>
        <w:rPr>
          <w:noProof w:val="0"/>
          <w:szCs w:val="24"/>
        </w:rPr>
      </w:pPr>
      <w:r w:rsidRPr="00363A64">
        <w:rPr>
          <w:noProof w:val="0"/>
          <w:szCs w:val="24"/>
        </w:rPr>
        <w:t xml:space="preserve">Some believe the review needs to be all-encompassing and must involve </w:t>
      </w:r>
      <w:r w:rsidRPr="00363A64">
        <w:rPr>
          <w:i/>
          <w:noProof w:val="0"/>
          <w:szCs w:val="24"/>
        </w:rPr>
        <w:t>all</w:t>
      </w:r>
      <w:r w:rsidRPr="00363A64">
        <w:rPr>
          <w:noProof w:val="0"/>
          <w:szCs w:val="24"/>
        </w:rPr>
        <w:t xml:space="preserve"> stakeholders, as identified in the planning stage. </w:t>
      </w:r>
    </w:p>
    <w:p w:rsidR="001278F8" w:rsidRPr="00363A64" w:rsidRDefault="001278F8" w:rsidP="001278F8">
      <w:pPr>
        <w:pStyle w:val="BodyCopy"/>
        <w:rPr>
          <w:noProof w:val="0"/>
          <w:szCs w:val="24"/>
        </w:rPr>
      </w:pPr>
      <w:r w:rsidRPr="00363A64">
        <w:rPr>
          <w:noProof w:val="0"/>
          <w:szCs w:val="24"/>
        </w:rPr>
        <w:t xml:space="preserve">They believe this best addresses transparency and accountability requirements and is essential </w:t>
      </w:r>
      <w:r w:rsidR="00D415E2" w:rsidRPr="00363A64">
        <w:rPr>
          <w:noProof w:val="0"/>
          <w:szCs w:val="24"/>
        </w:rPr>
        <w:t>for a comprehensive review</w:t>
      </w:r>
      <w:r w:rsidRPr="00363A64">
        <w:rPr>
          <w:noProof w:val="0"/>
          <w:szCs w:val="24"/>
        </w:rPr>
        <w:t>.</w:t>
      </w:r>
    </w:p>
    <w:p w:rsidR="001278F8" w:rsidRPr="00363A64" w:rsidRDefault="001278F8" w:rsidP="001278F8">
      <w:pPr>
        <w:pStyle w:val="BodyCopy"/>
        <w:rPr>
          <w:noProof w:val="0"/>
          <w:szCs w:val="24"/>
        </w:rPr>
      </w:pPr>
      <w:r w:rsidRPr="00363A64">
        <w:rPr>
          <w:noProof w:val="0"/>
          <w:szCs w:val="24"/>
        </w:rPr>
        <w:t>Being open and inclusive allows more input (views, thinking</w:t>
      </w:r>
      <w:r w:rsidR="00D415E2" w:rsidRPr="00363A64">
        <w:rPr>
          <w:noProof w:val="0"/>
          <w:szCs w:val="24"/>
        </w:rPr>
        <w:t xml:space="preserve"> and</w:t>
      </w:r>
      <w:r w:rsidRPr="00363A64">
        <w:rPr>
          <w:noProof w:val="0"/>
          <w:szCs w:val="24"/>
        </w:rPr>
        <w:t xml:space="preserve"> opinions) to be captured but is more expensive and time consuming.</w:t>
      </w:r>
    </w:p>
    <w:p w:rsidR="00356B0C" w:rsidRPr="00363A64" w:rsidRDefault="001278F8" w:rsidP="00356B0C">
      <w:pPr>
        <w:pStyle w:val="BodyCopy"/>
        <w:rPr>
          <w:noProof w:val="0"/>
          <w:szCs w:val="24"/>
        </w:rPr>
      </w:pPr>
      <w:r w:rsidRPr="00363A64">
        <w:rPr>
          <w:noProof w:val="0"/>
          <w:szCs w:val="24"/>
        </w:rPr>
        <w:t xml:space="preserve">Others believe there is a need to be </w:t>
      </w:r>
      <w:r w:rsidRPr="00363A64">
        <w:rPr>
          <w:i/>
          <w:noProof w:val="0"/>
          <w:szCs w:val="24"/>
        </w:rPr>
        <w:t>selective</w:t>
      </w:r>
      <w:r w:rsidRPr="00363A64">
        <w:rPr>
          <w:noProof w:val="0"/>
          <w:szCs w:val="24"/>
        </w:rPr>
        <w:t xml:space="preserve"> in terms of who is invited to participate, and </w:t>
      </w:r>
      <w:r w:rsidR="00D415E2" w:rsidRPr="00363A64">
        <w:rPr>
          <w:noProof w:val="0"/>
          <w:szCs w:val="24"/>
        </w:rPr>
        <w:t xml:space="preserve">to </w:t>
      </w:r>
      <w:r w:rsidRPr="00363A64">
        <w:rPr>
          <w:noProof w:val="0"/>
          <w:szCs w:val="24"/>
        </w:rPr>
        <w:t xml:space="preserve">only include those from within the </w:t>
      </w:r>
      <w:r w:rsidR="00D415E2" w:rsidRPr="00363A64">
        <w:rPr>
          <w:noProof w:val="0"/>
          <w:szCs w:val="24"/>
        </w:rPr>
        <w:t xml:space="preserve">venue </w:t>
      </w:r>
      <w:r w:rsidRPr="00363A64">
        <w:rPr>
          <w:noProof w:val="0"/>
          <w:szCs w:val="24"/>
        </w:rPr>
        <w:t xml:space="preserve">who were </w:t>
      </w:r>
      <w:r w:rsidR="00D415E2" w:rsidRPr="00363A64">
        <w:rPr>
          <w:noProof w:val="0"/>
          <w:szCs w:val="24"/>
        </w:rPr>
        <w:t xml:space="preserve">actually </w:t>
      </w:r>
      <w:r w:rsidR="00B17BAE" w:rsidRPr="00363A64">
        <w:rPr>
          <w:noProof w:val="0"/>
          <w:szCs w:val="24"/>
        </w:rPr>
        <w:t>involved with the project plus, where applicable,</w:t>
      </w:r>
      <w:r w:rsidRPr="00363A64">
        <w:rPr>
          <w:noProof w:val="0"/>
          <w:szCs w:val="24"/>
        </w:rPr>
        <w:t xml:space="preserve"> the cli</w:t>
      </w:r>
      <w:r w:rsidR="00B17BAE" w:rsidRPr="00363A64">
        <w:rPr>
          <w:noProof w:val="0"/>
          <w:szCs w:val="24"/>
        </w:rPr>
        <w:t xml:space="preserve">ent and/or delegating authority or </w:t>
      </w:r>
      <w:r w:rsidRPr="00363A64">
        <w:rPr>
          <w:noProof w:val="0"/>
          <w:szCs w:val="24"/>
        </w:rPr>
        <w:t>person</w:t>
      </w:r>
      <w:r w:rsidR="00B17BAE" w:rsidRPr="00363A64">
        <w:rPr>
          <w:noProof w:val="0"/>
          <w:szCs w:val="24"/>
        </w:rPr>
        <w:t xml:space="preserve"> paying the bill for a project or f</w:t>
      </w:r>
      <w:r w:rsidRPr="00363A64">
        <w:rPr>
          <w:noProof w:val="0"/>
          <w:szCs w:val="24"/>
        </w:rPr>
        <w:t>unction.</w:t>
      </w:r>
      <w:r w:rsidR="00356B0C" w:rsidRPr="00363A64">
        <w:rPr>
          <w:noProof w:val="0"/>
          <w:szCs w:val="24"/>
        </w:rPr>
        <w:br w:type="page"/>
      </w:r>
    </w:p>
    <w:p w:rsidR="001278F8" w:rsidRPr="00363A64" w:rsidRDefault="001278F8" w:rsidP="001278F8">
      <w:pPr>
        <w:pStyle w:val="BodyCopy"/>
        <w:rPr>
          <w:noProof w:val="0"/>
          <w:szCs w:val="24"/>
        </w:rPr>
      </w:pPr>
      <w:r w:rsidRPr="00363A64">
        <w:rPr>
          <w:noProof w:val="0"/>
          <w:szCs w:val="24"/>
        </w:rPr>
        <w:lastRenderedPageBreak/>
        <w:t>Where the review is extensive, it is common to ha</w:t>
      </w:r>
      <w:r w:rsidR="00B17BAE" w:rsidRPr="00363A64">
        <w:rPr>
          <w:noProof w:val="0"/>
          <w:szCs w:val="24"/>
        </w:rPr>
        <w:t>ve several ‘review meetings’. S</w:t>
      </w:r>
      <w:r w:rsidRPr="00363A64">
        <w:rPr>
          <w:noProof w:val="0"/>
          <w:szCs w:val="24"/>
        </w:rPr>
        <w:t>ome are for ‘external’ stakeholders while othe</w:t>
      </w:r>
      <w:r w:rsidR="00B17BAE" w:rsidRPr="00363A64">
        <w:rPr>
          <w:noProof w:val="0"/>
          <w:szCs w:val="24"/>
        </w:rPr>
        <w:t xml:space="preserve">rs are restricted just to staff or </w:t>
      </w:r>
      <w:r w:rsidRPr="00363A64">
        <w:rPr>
          <w:noProof w:val="0"/>
          <w:szCs w:val="24"/>
        </w:rPr>
        <w:t>team members and management.</w:t>
      </w:r>
    </w:p>
    <w:p w:rsidR="00D456BC" w:rsidRPr="00363A64" w:rsidRDefault="001278F8" w:rsidP="001278F8">
      <w:pPr>
        <w:pStyle w:val="BodyCopy"/>
        <w:rPr>
          <w:noProof w:val="0"/>
          <w:szCs w:val="24"/>
        </w:rPr>
      </w:pPr>
      <w:r w:rsidRPr="00363A64">
        <w:rPr>
          <w:noProof w:val="0"/>
          <w:szCs w:val="24"/>
        </w:rPr>
        <w:t xml:space="preserve">The decision about who to include may be yours, or it may be one made by </w:t>
      </w:r>
      <w:r w:rsidR="00D415E2" w:rsidRPr="00363A64">
        <w:rPr>
          <w:noProof w:val="0"/>
          <w:szCs w:val="24"/>
        </w:rPr>
        <w:t>management, the Steering Committee, the funding body or the delegating authority</w:t>
      </w:r>
      <w:r w:rsidRPr="00363A64">
        <w:rPr>
          <w:noProof w:val="0"/>
          <w:szCs w:val="24"/>
        </w:rPr>
        <w:t>.</w:t>
      </w:r>
    </w:p>
    <w:p w:rsidR="001278F8" w:rsidRPr="00363A64" w:rsidRDefault="001278F8" w:rsidP="00D456BC">
      <w:pPr>
        <w:pStyle w:val="Heading4"/>
      </w:pPr>
      <w:r w:rsidRPr="00363A64">
        <w:t>Suggestions for inclusion of people in the review process</w:t>
      </w:r>
    </w:p>
    <w:p w:rsidR="001278F8" w:rsidRPr="00363A64" w:rsidRDefault="001278F8" w:rsidP="001278F8">
      <w:pPr>
        <w:pStyle w:val="BodyCopy"/>
        <w:rPr>
          <w:noProof w:val="0"/>
          <w:szCs w:val="24"/>
        </w:rPr>
      </w:pPr>
      <w:r w:rsidRPr="00363A64">
        <w:rPr>
          <w:noProof w:val="0"/>
          <w:szCs w:val="24"/>
        </w:rPr>
        <w:t>The type and scope of the project will be major factor</w:t>
      </w:r>
      <w:r w:rsidR="00EF0F10" w:rsidRPr="00363A64">
        <w:rPr>
          <w:noProof w:val="0"/>
          <w:szCs w:val="24"/>
        </w:rPr>
        <w:t xml:space="preserve">s helping to determine who </w:t>
      </w:r>
      <w:r w:rsidRPr="00363A64">
        <w:rPr>
          <w:noProof w:val="0"/>
          <w:szCs w:val="24"/>
        </w:rPr>
        <w:t>should be involved in the review process.</w:t>
      </w:r>
    </w:p>
    <w:p w:rsidR="001278F8" w:rsidRPr="00363A64" w:rsidRDefault="001278F8" w:rsidP="001278F8">
      <w:pPr>
        <w:pStyle w:val="BodyCopy"/>
        <w:rPr>
          <w:noProof w:val="0"/>
          <w:szCs w:val="24"/>
        </w:rPr>
      </w:pPr>
      <w:r w:rsidRPr="00363A64">
        <w:rPr>
          <w:noProof w:val="0"/>
          <w:szCs w:val="24"/>
        </w:rPr>
        <w:t xml:space="preserve">To obtain useful feedback about the project you may consider including the </w:t>
      </w:r>
      <w:r w:rsidR="001F7515" w:rsidRPr="00363A64">
        <w:rPr>
          <w:noProof w:val="0"/>
          <w:szCs w:val="24"/>
        </w:rPr>
        <w:t>list below. R</w:t>
      </w:r>
      <w:r w:rsidRPr="00363A64">
        <w:rPr>
          <w:noProof w:val="0"/>
          <w:szCs w:val="24"/>
        </w:rPr>
        <w:t xml:space="preserve">emember different individuals may attend different meetings so confidences can be maintained, and participants are encouraged to speak freely and honestly (many people will be reserved in their input when talking in front of ‘others’ from outside the </w:t>
      </w:r>
      <w:r w:rsidR="00D415E2" w:rsidRPr="00363A64">
        <w:rPr>
          <w:noProof w:val="0"/>
          <w:szCs w:val="24"/>
        </w:rPr>
        <w:t>venue</w:t>
      </w:r>
      <w:r w:rsidRPr="00363A64">
        <w:rPr>
          <w:noProof w:val="0"/>
          <w:szCs w:val="24"/>
        </w:rPr>
        <w:t>):</w:t>
      </w:r>
    </w:p>
    <w:p w:rsidR="001278F8" w:rsidRPr="00363A64" w:rsidRDefault="009F13B2" w:rsidP="000B01A9">
      <w:pPr>
        <w:pStyle w:val="Bullet1"/>
        <w:numPr>
          <w:ilvl w:val="0"/>
          <w:numId w:val="31"/>
        </w:numPr>
      </w:pPr>
      <w:r w:rsidRPr="00363A64">
        <w:rPr>
          <w:noProof/>
          <w:lang w:eastAsia="en-AU"/>
        </w:rPr>
        <w:drawing>
          <wp:anchor distT="0" distB="0" distL="114300" distR="114300" simplePos="0" relativeHeight="251838464" behindDoc="0" locked="0" layoutInCell="1" allowOverlap="1">
            <wp:simplePos x="0" y="0"/>
            <wp:positionH relativeFrom="column">
              <wp:posOffset>3663315</wp:posOffset>
            </wp:positionH>
            <wp:positionV relativeFrom="paragraph">
              <wp:posOffset>162560</wp:posOffset>
            </wp:positionV>
            <wp:extent cx="1895475" cy="1257300"/>
            <wp:effectExtent l="19050" t="0" r="9525" b="0"/>
            <wp:wrapSquare wrapText="bothSides"/>
            <wp:docPr id="126" name="Picture 125" descr="MP900422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5.JPG"/>
                    <pic:cNvPicPr/>
                  </pic:nvPicPr>
                  <pic:blipFill>
                    <a:blip r:embed="rId155" cstate="print"/>
                    <a:stretch>
                      <a:fillRect/>
                    </a:stretch>
                  </pic:blipFill>
                  <pic:spPr>
                    <a:xfrm>
                      <a:off x="0" y="0"/>
                      <a:ext cx="1895475" cy="1257300"/>
                    </a:xfrm>
                    <a:prstGeom prst="rect">
                      <a:avLst/>
                    </a:prstGeom>
                  </pic:spPr>
                </pic:pic>
              </a:graphicData>
            </a:graphic>
          </wp:anchor>
        </w:drawing>
      </w:r>
      <w:r w:rsidR="00D415E2" w:rsidRPr="00363A64">
        <w:t>Management</w:t>
      </w:r>
    </w:p>
    <w:p w:rsidR="001278F8" w:rsidRPr="00363A64" w:rsidRDefault="00D415E2" w:rsidP="000B01A9">
      <w:pPr>
        <w:pStyle w:val="Bullet1"/>
        <w:numPr>
          <w:ilvl w:val="0"/>
          <w:numId w:val="31"/>
        </w:numPr>
      </w:pPr>
      <w:r w:rsidRPr="00363A64">
        <w:t>Steering Committee</w:t>
      </w:r>
    </w:p>
    <w:p w:rsidR="001278F8" w:rsidRPr="00363A64" w:rsidRDefault="001F7515" w:rsidP="000B01A9">
      <w:pPr>
        <w:pStyle w:val="Bullet1"/>
        <w:numPr>
          <w:ilvl w:val="0"/>
          <w:numId w:val="31"/>
        </w:numPr>
      </w:pPr>
      <w:r w:rsidRPr="00363A64">
        <w:t xml:space="preserve">Project team members </w:t>
      </w:r>
      <w:r w:rsidR="001278F8" w:rsidRPr="00363A64">
        <w:t>where a team (or similar) was developed to manage and/or discharge the requirements of the project</w:t>
      </w:r>
    </w:p>
    <w:p w:rsidR="001278F8" w:rsidRPr="00363A64" w:rsidRDefault="001278F8" w:rsidP="000B01A9">
      <w:pPr>
        <w:pStyle w:val="Bullet1"/>
        <w:numPr>
          <w:ilvl w:val="0"/>
          <w:numId w:val="31"/>
        </w:numPr>
      </w:pPr>
      <w:r w:rsidRPr="00363A64">
        <w:t>Representatives from external professional organisations/bodies – accountants, legal advisers, government agencies</w:t>
      </w:r>
    </w:p>
    <w:p w:rsidR="001278F8" w:rsidRPr="00363A64" w:rsidRDefault="001278F8" w:rsidP="000B01A9">
      <w:pPr>
        <w:pStyle w:val="Bullet1"/>
        <w:numPr>
          <w:ilvl w:val="0"/>
          <w:numId w:val="31"/>
        </w:numPr>
      </w:pPr>
      <w:r w:rsidRPr="00363A64">
        <w:t>Staff/team m</w:t>
      </w:r>
      <w:r w:rsidR="001F7515" w:rsidRPr="00363A64">
        <w:t xml:space="preserve">embers involved in implementing and </w:t>
      </w:r>
      <w:r w:rsidRPr="00363A64">
        <w:t>executing the project</w:t>
      </w:r>
    </w:p>
    <w:p w:rsidR="001278F8" w:rsidRPr="00363A64" w:rsidRDefault="001278F8" w:rsidP="000B01A9">
      <w:pPr>
        <w:pStyle w:val="Bullet1"/>
        <w:numPr>
          <w:ilvl w:val="0"/>
          <w:numId w:val="31"/>
        </w:numPr>
      </w:pPr>
      <w:r w:rsidRPr="00363A64">
        <w:t>Staff/team members</w:t>
      </w:r>
      <w:r w:rsidR="001F7515" w:rsidRPr="00363A64">
        <w:t xml:space="preserve"> on whom the project impacted </w:t>
      </w:r>
      <w:r w:rsidRPr="00363A64">
        <w:t>but who were not involved in its execution</w:t>
      </w:r>
    </w:p>
    <w:p w:rsidR="001278F8" w:rsidRPr="00363A64" w:rsidRDefault="001278F8" w:rsidP="000B01A9">
      <w:pPr>
        <w:pStyle w:val="Bullet1"/>
        <w:numPr>
          <w:ilvl w:val="0"/>
          <w:numId w:val="31"/>
        </w:numPr>
      </w:pPr>
      <w:r w:rsidRPr="00363A64">
        <w:t xml:space="preserve">Internal </w:t>
      </w:r>
      <w:r w:rsidR="00D415E2" w:rsidRPr="00363A64">
        <w:t>venue</w:t>
      </w:r>
      <w:r w:rsidR="001F7515" w:rsidRPr="00363A64">
        <w:t xml:space="preserve"> ‘support staff’ </w:t>
      </w:r>
      <w:r w:rsidRPr="00363A64">
        <w:t>such as bookkeepers, store personnel, anyone whose work was associated wit</w:t>
      </w:r>
      <w:r w:rsidR="001F7515" w:rsidRPr="00363A64">
        <w:t xml:space="preserve">h assisting in the organisation and </w:t>
      </w:r>
      <w:r w:rsidRPr="00363A64">
        <w:t>execution of the project</w:t>
      </w:r>
    </w:p>
    <w:p w:rsidR="001278F8" w:rsidRPr="00363A64" w:rsidRDefault="00D415E2" w:rsidP="000B01A9">
      <w:pPr>
        <w:pStyle w:val="Bullet1"/>
        <w:numPr>
          <w:ilvl w:val="0"/>
          <w:numId w:val="31"/>
        </w:numPr>
      </w:pPr>
      <w:r w:rsidRPr="00363A64">
        <w:t>Customers and</w:t>
      </w:r>
      <w:r w:rsidR="001278F8" w:rsidRPr="00363A64">
        <w:t xml:space="preserve"> guests on whom the execu</w:t>
      </w:r>
      <w:r w:rsidR="001F7515" w:rsidRPr="00363A64">
        <w:t>tion of the project impacted a</w:t>
      </w:r>
      <w:r w:rsidR="001278F8" w:rsidRPr="00363A64">
        <w:t xml:space="preserve">nd on whom </w:t>
      </w:r>
      <w:r w:rsidRPr="00363A64">
        <w:t xml:space="preserve">any </w:t>
      </w:r>
      <w:r w:rsidR="001278F8" w:rsidRPr="00363A64">
        <w:t xml:space="preserve">‘finished product’ </w:t>
      </w:r>
      <w:r w:rsidRPr="00363A64">
        <w:t xml:space="preserve">(new facilities, revised menus, refurbished rooms) </w:t>
      </w:r>
      <w:r w:rsidR="001278F8" w:rsidRPr="00363A64">
        <w:t>impacts.</w:t>
      </w:r>
    </w:p>
    <w:p w:rsidR="001278F8" w:rsidRPr="00363A64" w:rsidRDefault="001278F8" w:rsidP="00D415E2">
      <w:pPr>
        <w:pStyle w:val="Heading3"/>
      </w:pPr>
      <w:r w:rsidRPr="00363A64">
        <w:t>Tips on involving people in the review process</w:t>
      </w:r>
    </w:p>
    <w:p w:rsidR="00D415E2" w:rsidRPr="00363A64" w:rsidRDefault="00D415E2" w:rsidP="00D415E2">
      <w:pPr>
        <w:pStyle w:val="BodyCopy"/>
        <w:rPr>
          <w:noProof w:val="0"/>
          <w:szCs w:val="24"/>
        </w:rPr>
      </w:pPr>
      <w:r w:rsidRPr="00363A64">
        <w:rPr>
          <w:noProof w:val="0"/>
          <w:szCs w:val="24"/>
        </w:rPr>
        <w:t>The following are useful tips which have proved effective:</w:t>
      </w:r>
    </w:p>
    <w:p w:rsidR="001278F8" w:rsidRPr="00363A64" w:rsidRDefault="001278F8" w:rsidP="000B01A9">
      <w:pPr>
        <w:pStyle w:val="Bullet1"/>
        <w:numPr>
          <w:ilvl w:val="0"/>
          <w:numId w:val="31"/>
        </w:numPr>
      </w:pPr>
      <w:r w:rsidRPr="00363A64">
        <w:t xml:space="preserve">Try to minimise the time </w:t>
      </w:r>
      <w:r w:rsidR="00D415E2" w:rsidRPr="00363A64">
        <w:t xml:space="preserve">people </w:t>
      </w:r>
      <w:r w:rsidRPr="00363A64">
        <w:t>are expected to commit to the review process – do not drag it out</w:t>
      </w:r>
    </w:p>
    <w:p w:rsidR="009F13B2" w:rsidRPr="00363A64" w:rsidRDefault="001F7515" w:rsidP="000B01A9">
      <w:pPr>
        <w:pStyle w:val="Bullet1"/>
        <w:numPr>
          <w:ilvl w:val="0"/>
          <w:numId w:val="31"/>
        </w:numPr>
      </w:pPr>
      <w:r w:rsidRPr="00363A64">
        <w:t>Time the meetings at suitable times</w:t>
      </w:r>
      <w:r w:rsidR="001278F8" w:rsidRPr="00363A64">
        <w:t xml:space="preserve"> to optimise the chance of people attending. </w:t>
      </w:r>
      <w:r w:rsidR="00D456BC" w:rsidRPr="00363A64">
        <w:br/>
      </w:r>
      <w:r w:rsidR="00D456BC" w:rsidRPr="00363A64">
        <w:br/>
      </w:r>
      <w:r w:rsidRPr="00363A64">
        <w:t xml:space="preserve">Staff should be paid to attend or </w:t>
      </w:r>
      <w:r w:rsidR="001278F8" w:rsidRPr="00363A64">
        <w:t>required to attend during work hours</w:t>
      </w:r>
    </w:p>
    <w:p w:rsidR="00D415E2" w:rsidRPr="00363A64" w:rsidRDefault="001278F8" w:rsidP="000B01A9">
      <w:pPr>
        <w:pStyle w:val="Bullet1"/>
        <w:numPr>
          <w:ilvl w:val="0"/>
          <w:numId w:val="31"/>
        </w:numPr>
      </w:pPr>
      <w:r w:rsidRPr="00363A64">
        <w:t>Acti</w:t>
      </w:r>
      <w:r w:rsidR="001F7515" w:rsidRPr="00363A64">
        <w:t>vely encourage participation. S</w:t>
      </w:r>
      <w:r w:rsidRPr="00363A64">
        <w:t>peak to those you want to attend and encourage them to turn up and take part</w:t>
      </w:r>
      <w:r w:rsidR="00D415E2" w:rsidRPr="00363A64">
        <w:t>.</w:t>
      </w:r>
      <w:r w:rsidR="00356B0C" w:rsidRPr="00363A64">
        <w:t xml:space="preserve"> </w:t>
      </w:r>
      <w:r w:rsidR="00D415E2" w:rsidRPr="00363A64">
        <w:t>Ur</w:t>
      </w:r>
      <w:r w:rsidR="001165AE" w:rsidRPr="00363A64">
        <w:t>ge them to actively participate</w:t>
      </w:r>
    </w:p>
    <w:p w:rsidR="00D415E2" w:rsidRPr="00363A64" w:rsidRDefault="001F7515" w:rsidP="000B01A9">
      <w:pPr>
        <w:pStyle w:val="Bullet1"/>
        <w:numPr>
          <w:ilvl w:val="0"/>
          <w:numId w:val="31"/>
        </w:numPr>
      </w:pPr>
      <w:r w:rsidRPr="00363A64">
        <w:t>Reward people for attending by, for example</w:t>
      </w:r>
      <w:r w:rsidR="00D415E2" w:rsidRPr="00363A64">
        <w:t>:</w:t>
      </w:r>
    </w:p>
    <w:p w:rsidR="00356B0C" w:rsidRPr="00363A64" w:rsidRDefault="00D415E2" w:rsidP="00356B0C">
      <w:pPr>
        <w:pStyle w:val="Bullet2"/>
        <w:rPr>
          <w:lang w:val="en-AU"/>
        </w:rPr>
      </w:pPr>
      <w:r w:rsidRPr="00363A64">
        <w:rPr>
          <w:lang w:val="en-AU"/>
        </w:rPr>
        <w:t>Verbally t</w:t>
      </w:r>
      <w:r w:rsidR="001278F8" w:rsidRPr="00363A64">
        <w:rPr>
          <w:lang w:val="en-AU"/>
        </w:rPr>
        <w:t>hank</w:t>
      </w:r>
      <w:r w:rsidRPr="00363A64">
        <w:rPr>
          <w:lang w:val="en-AU"/>
        </w:rPr>
        <w:t>ing</w:t>
      </w:r>
      <w:r w:rsidR="001278F8" w:rsidRPr="00363A64">
        <w:rPr>
          <w:lang w:val="en-AU"/>
        </w:rPr>
        <w:t xml:space="preserve"> them fo</w:t>
      </w:r>
      <w:r w:rsidRPr="00363A64">
        <w:rPr>
          <w:lang w:val="en-AU"/>
        </w:rPr>
        <w:t>r</w:t>
      </w:r>
      <w:r w:rsidR="001278F8" w:rsidRPr="00363A64">
        <w:rPr>
          <w:lang w:val="en-AU"/>
        </w:rPr>
        <w:t xml:space="preserve"> their time and input </w:t>
      </w:r>
    </w:p>
    <w:p w:rsidR="00D415E2" w:rsidRPr="00363A64" w:rsidRDefault="00D415E2" w:rsidP="00D456BC">
      <w:pPr>
        <w:pStyle w:val="Bullet2"/>
        <w:rPr>
          <w:lang w:val="en-AU"/>
        </w:rPr>
      </w:pPr>
      <w:r w:rsidRPr="00363A64">
        <w:rPr>
          <w:lang w:val="en-AU"/>
        </w:rPr>
        <w:t>P</w:t>
      </w:r>
      <w:r w:rsidR="001278F8" w:rsidRPr="00363A64">
        <w:rPr>
          <w:lang w:val="en-AU"/>
        </w:rPr>
        <w:t>rovid</w:t>
      </w:r>
      <w:r w:rsidRPr="00363A64">
        <w:rPr>
          <w:lang w:val="en-AU"/>
        </w:rPr>
        <w:t>ing</w:t>
      </w:r>
      <w:r w:rsidR="001278F8" w:rsidRPr="00363A64">
        <w:rPr>
          <w:lang w:val="en-AU"/>
        </w:rPr>
        <w:t xml:space="preserve"> refreshments</w:t>
      </w:r>
      <w:r w:rsidRPr="00363A64">
        <w:rPr>
          <w:lang w:val="en-AU"/>
        </w:rPr>
        <w:t xml:space="preserve"> or </w:t>
      </w:r>
      <w:r w:rsidR="001278F8" w:rsidRPr="00363A64">
        <w:rPr>
          <w:lang w:val="en-AU"/>
        </w:rPr>
        <w:t xml:space="preserve">a meal </w:t>
      </w:r>
      <w:r w:rsidR="001F7515" w:rsidRPr="00363A64">
        <w:rPr>
          <w:lang w:val="en-AU"/>
        </w:rPr>
        <w:t>as part of the review</w:t>
      </w:r>
      <w:r w:rsidRPr="00363A64">
        <w:rPr>
          <w:lang w:val="en-AU"/>
        </w:rPr>
        <w:t xml:space="preserve"> meeting</w:t>
      </w:r>
    </w:p>
    <w:p w:rsidR="00356B0C" w:rsidRPr="00363A64" w:rsidRDefault="00D415E2" w:rsidP="00356B0C">
      <w:pPr>
        <w:pStyle w:val="Bullet2"/>
        <w:rPr>
          <w:lang w:val="en-AU"/>
        </w:rPr>
      </w:pPr>
      <w:r w:rsidRPr="00363A64">
        <w:rPr>
          <w:lang w:val="en-AU"/>
        </w:rPr>
        <w:t>S</w:t>
      </w:r>
      <w:r w:rsidR="001278F8" w:rsidRPr="00363A64">
        <w:rPr>
          <w:lang w:val="en-AU"/>
        </w:rPr>
        <w:t>end</w:t>
      </w:r>
      <w:r w:rsidRPr="00363A64">
        <w:rPr>
          <w:lang w:val="en-AU"/>
        </w:rPr>
        <w:t xml:space="preserve">ing participants </w:t>
      </w:r>
      <w:r w:rsidR="001278F8" w:rsidRPr="00363A64">
        <w:rPr>
          <w:lang w:val="en-AU"/>
        </w:rPr>
        <w:t xml:space="preserve">a </w:t>
      </w:r>
      <w:r w:rsidRPr="00363A64">
        <w:rPr>
          <w:lang w:val="en-AU"/>
        </w:rPr>
        <w:t>‘</w:t>
      </w:r>
      <w:r w:rsidR="001278F8" w:rsidRPr="00363A64">
        <w:rPr>
          <w:lang w:val="en-AU"/>
        </w:rPr>
        <w:t>letter of thanks</w:t>
      </w:r>
      <w:r w:rsidRPr="00363A64">
        <w:rPr>
          <w:lang w:val="en-AU"/>
        </w:rPr>
        <w:t>’</w:t>
      </w:r>
      <w:r w:rsidR="00356B0C" w:rsidRPr="00363A64">
        <w:rPr>
          <w:lang w:val="en-AU"/>
        </w:rPr>
        <w:br w:type="page"/>
      </w:r>
    </w:p>
    <w:p w:rsidR="001278F8" w:rsidRPr="00363A64" w:rsidRDefault="00356B0C" w:rsidP="000B01A9">
      <w:pPr>
        <w:pStyle w:val="Bullet1"/>
        <w:numPr>
          <w:ilvl w:val="0"/>
          <w:numId w:val="31"/>
        </w:numPr>
      </w:pPr>
      <w:r w:rsidRPr="00363A64">
        <w:rPr>
          <w:noProof/>
          <w:lang w:eastAsia="en-AU"/>
        </w:rPr>
        <w:lastRenderedPageBreak/>
        <w:drawing>
          <wp:anchor distT="0" distB="0" distL="114300" distR="114300" simplePos="0" relativeHeight="251839488" behindDoc="0" locked="0" layoutInCell="1" allowOverlap="1">
            <wp:simplePos x="0" y="0"/>
            <wp:positionH relativeFrom="column">
              <wp:posOffset>3760470</wp:posOffset>
            </wp:positionH>
            <wp:positionV relativeFrom="paragraph">
              <wp:posOffset>129540</wp:posOffset>
            </wp:positionV>
            <wp:extent cx="1794510" cy="1188720"/>
            <wp:effectExtent l="19050" t="0" r="0" b="0"/>
            <wp:wrapSquare wrapText="bothSides"/>
            <wp:docPr id="127" name="Picture 126" descr="freeimage-611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11466.jpg"/>
                    <pic:cNvPicPr/>
                  </pic:nvPicPr>
                  <pic:blipFill>
                    <a:blip r:embed="rId156" cstate="print"/>
                    <a:stretch>
                      <a:fillRect/>
                    </a:stretch>
                  </pic:blipFill>
                  <pic:spPr>
                    <a:xfrm>
                      <a:off x="0" y="0"/>
                      <a:ext cx="1794510" cy="1188720"/>
                    </a:xfrm>
                    <a:prstGeom prst="rect">
                      <a:avLst/>
                    </a:prstGeom>
                  </pic:spPr>
                </pic:pic>
              </a:graphicData>
            </a:graphic>
          </wp:anchor>
        </w:drawing>
      </w:r>
      <w:r w:rsidR="001278F8" w:rsidRPr="00363A64">
        <w:t>Encourage people to prov</w:t>
      </w:r>
      <w:r w:rsidR="001F7515" w:rsidRPr="00363A64">
        <w:t>ide honest input from their perspective. S</w:t>
      </w:r>
      <w:r w:rsidR="001278F8" w:rsidRPr="00363A64">
        <w:t>tress the review process is not intended to rubber-stamp what has occurred</w:t>
      </w:r>
    </w:p>
    <w:p w:rsidR="001278F8" w:rsidRPr="00363A64" w:rsidRDefault="001278F8" w:rsidP="000B01A9">
      <w:pPr>
        <w:pStyle w:val="Bullet1"/>
        <w:numPr>
          <w:ilvl w:val="0"/>
          <w:numId w:val="31"/>
        </w:numPr>
      </w:pPr>
      <w:r w:rsidRPr="00363A64">
        <w:t>Ask questions to</w:t>
      </w:r>
      <w:r w:rsidR="001F7515" w:rsidRPr="00363A64">
        <w:t xml:space="preserve"> motivate them to give feedback. D</w:t>
      </w:r>
      <w:r w:rsidRPr="00363A64">
        <w:t xml:space="preserve">o not rely on participants to ‘give’ information </w:t>
      </w:r>
    </w:p>
    <w:p w:rsidR="001278F8" w:rsidRPr="00363A64" w:rsidRDefault="001F7515" w:rsidP="000B01A9">
      <w:pPr>
        <w:pStyle w:val="Bullet1"/>
        <w:numPr>
          <w:ilvl w:val="0"/>
          <w:numId w:val="31"/>
        </w:numPr>
      </w:pPr>
      <w:r w:rsidRPr="00363A64">
        <w:t>Structure the review session. T</w:t>
      </w:r>
      <w:r w:rsidR="001278F8" w:rsidRPr="00363A64">
        <w:t>ake time to plan it so it has:</w:t>
      </w:r>
    </w:p>
    <w:p w:rsidR="001278F8" w:rsidRPr="00363A64" w:rsidRDefault="001F7515" w:rsidP="00D456BC">
      <w:pPr>
        <w:pStyle w:val="Bullet2"/>
        <w:rPr>
          <w:lang w:val="en-AU"/>
        </w:rPr>
      </w:pPr>
      <w:r w:rsidRPr="00363A64">
        <w:rPr>
          <w:lang w:val="en-AU"/>
        </w:rPr>
        <w:t xml:space="preserve">An Introduction </w:t>
      </w:r>
      <w:r w:rsidR="001278F8" w:rsidRPr="00363A64">
        <w:rPr>
          <w:lang w:val="en-AU"/>
        </w:rPr>
        <w:t>explaining what the session will cover</w:t>
      </w:r>
    </w:p>
    <w:p w:rsidR="001278F8" w:rsidRPr="00363A64" w:rsidRDefault="001F7515" w:rsidP="00D456BC">
      <w:pPr>
        <w:pStyle w:val="Bullet2"/>
        <w:rPr>
          <w:lang w:val="en-AU"/>
        </w:rPr>
      </w:pPr>
      <w:r w:rsidRPr="00363A64">
        <w:rPr>
          <w:lang w:val="en-AU"/>
        </w:rPr>
        <w:t>A Main Body. T</w:t>
      </w:r>
      <w:r w:rsidR="001278F8" w:rsidRPr="00363A64">
        <w:rPr>
          <w:lang w:val="en-AU"/>
        </w:rPr>
        <w:t>his is the structured set of questions to</w:t>
      </w:r>
      <w:r w:rsidRPr="00363A64">
        <w:rPr>
          <w:lang w:val="en-AU"/>
        </w:rPr>
        <w:t xml:space="preserve"> be asked to solicit feedback. Y</w:t>
      </w:r>
      <w:r w:rsidR="001278F8" w:rsidRPr="00363A64">
        <w:rPr>
          <w:lang w:val="en-AU"/>
        </w:rPr>
        <w:t>ou will need to have identified the areas you want feedback on, and phrased the questions so they are not ‘loaded’</w:t>
      </w:r>
      <w:r w:rsidR="00D415E2" w:rsidRPr="00363A64">
        <w:rPr>
          <w:lang w:val="en-AU"/>
        </w:rPr>
        <w:t xml:space="preserve"> or biased</w:t>
      </w:r>
    </w:p>
    <w:p w:rsidR="001278F8" w:rsidRPr="00363A64" w:rsidRDefault="001278F8" w:rsidP="00D456BC">
      <w:pPr>
        <w:pStyle w:val="Bullet2"/>
        <w:rPr>
          <w:lang w:val="en-AU"/>
        </w:rPr>
      </w:pPr>
      <w:r w:rsidRPr="00363A64">
        <w:rPr>
          <w:lang w:val="en-AU"/>
        </w:rPr>
        <w:t xml:space="preserve">A </w:t>
      </w:r>
      <w:r w:rsidR="001F7515" w:rsidRPr="00363A64">
        <w:rPr>
          <w:lang w:val="en-AU"/>
        </w:rPr>
        <w:t xml:space="preserve">‘Question and Answer’ session </w:t>
      </w:r>
      <w:r w:rsidRPr="00363A64">
        <w:rPr>
          <w:lang w:val="en-AU"/>
        </w:rPr>
        <w:t>to enable input on issues not addressed by the structured questions</w:t>
      </w:r>
    </w:p>
    <w:p w:rsidR="001278F8" w:rsidRPr="00363A64" w:rsidRDefault="001F7515" w:rsidP="00D456BC">
      <w:pPr>
        <w:pStyle w:val="Bullet2"/>
        <w:rPr>
          <w:lang w:val="en-AU"/>
        </w:rPr>
      </w:pPr>
      <w:r w:rsidRPr="00363A64">
        <w:rPr>
          <w:lang w:val="en-AU"/>
        </w:rPr>
        <w:t xml:space="preserve">A Conclusion which </w:t>
      </w:r>
      <w:r w:rsidR="001278F8" w:rsidRPr="00363A64">
        <w:rPr>
          <w:lang w:val="en-AU"/>
        </w:rPr>
        <w:t>could include thanks to those who attended; an indication of future projects; explanation of action to be taken on the basis of feedback received.</w:t>
      </w:r>
    </w:p>
    <w:p w:rsidR="008D480E" w:rsidRPr="00363A64" w:rsidRDefault="00F05CA9" w:rsidP="008D480E">
      <w:pPr>
        <w:pStyle w:val="Heading2"/>
      </w:pPr>
      <w:r w:rsidRPr="00363A64">
        <w:t>3</w:t>
      </w:r>
      <w:r w:rsidR="008D480E" w:rsidRPr="00363A64">
        <w:t>.4</w:t>
      </w:r>
      <w:r w:rsidR="008D480E" w:rsidRPr="00363A64">
        <w:tab/>
      </w:r>
      <w:r w:rsidR="00B977B5">
        <w:fldChar w:fldCharType="begin"/>
      </w:r>
      <w:r w:rsidR="00B977B5">
        <w:instrText xml:space="preserve"> REF  Criteria34 </w:instrText>
      </w:r>
      <w:r w:rsidR="00B977B5">
        <w:fldChar w:fldCharType="separate"/>
      </w:r>
      <w:sdt>
        <w:sdtPr>
          <w:alias w:val="Criteria 3.4"/>
          <w:tag w:val="Criteria 3.4"/>
          <w:id w:val="88282075"/>
          <w:lock w:val="sdtLocked"/>
        </w:sdtPr>
        <w:sdtEndPr/>
        <w:sdtContent>
          <w:r w:rsidR="00271896" w:rsidRPr="00363A64">
            <w:t>Incorporate evaluation results into ongoing project management</w:t>
          </w:r>
        </w:sdtContent>
      </w:sdt>
      <w:r w:rsidR="00B977B5">
        <w:fldChar w:fldCharType="end"/>
      </w:r>
    </w:p>
    <w:p w:rsidR="008D480E" w:rsidRPr="00363A64" w:rsidRDefault="008D480E" w:rsidP="008D480E">
      <w:pPr>
        <w:pStyle w:val="Heading3"/>
      </w:pPr>
      <w:r w:rsidRPr="00363A64">
        <w:t>Introduction</w:t>
      </w:r>
    </w:p>
    <w:p w:rsidR="00927D37" w:rsidRPr="00363A64" w:rsidRDefault="001F7515" w:rsidP="00927D37">
      <w:pPr>
        <w:pStyle w:val="BodyCopy"/>
        <w:rPr>
          <w:bCs/>
          <w:noProof w:val="0"/>
        </w:rPr>
      </w:pPr>
      <w:r w:rsidRPr="00363A64">
        <w:rPr>
          <w:bCs/>
          <w:noProof w:val="0"/>
        </w:rPr>
        <w:t xml:space="preserve">The outcomes or </w:t>
      </w:r>
      <w:r w:rsidR="00542119" w:rsidRPr="00363A64">
        <w:rPr>
          <w:bCs/>
          <w:noProof w:val="0"/>
        </w:rPr>
        <w:t>findings of project evaluation need to be factored in to ongoing project management</w:t>
      </w:r>
      <w:r w:rsidR="00D740B6" w:rsidRPr="00363A64">
        <w:rPr>
          <w:bCs/>
          <w:noProof w:val="0"/>
        </w:rPr>
        <w:t xml:space="preserve"> and future project management</w:t>
      </w:r>
      <w:r w:rsidR="00927D37" w:rsidRPr="00363A64">
        <w:rPr>
          <w:bCs/>
          <w:noProof w:val="0"/>
        </w:rPr>
        <w:t>.</w:t>
      </w:r>
    </w:p>
    <w:p w:rsidR="008D480E" w:rsidRPr="00363A64" w:rsidRDefault="00927D37" w:rsidP="008D480E">
      <w:pPr>
        <w:pStyle w:val="BodyCopy"/>
        <w:rPr>
          <w:noProof w:val="0"/>
          <w:szCs w:val="24"/>
        </w:rPr>
      </w:pPr>
      <w:r w:rsidRPr="00363A64">
        <w:rPr>
          <w:noProof w:val="0"/>
          <w:szCs w:val="24"/>
        </w:rPr>
        <w:t xml:space="preserve">This section discusses </w:t>
      </w:r>
      <w:r w:rsidR="00D740B6" w:rsidRPr="00363A64">
        <w:rPr>
          <w:noProof w:val="0"/>
          <w:szCs w:val="24"/>
        </w:rPr>
        <w:t>incorporation of evaluation results into ongoing project management</w:t>
      </w:r>
      <w:r w:rsidRPr="00363A64">
        <w:rPr>
          <w:noProof w:val="0"/>
          <w:szCs w:val="24"/>
        </w:rPr>
        <w:t>.</w:t>
      </w:r>
    </w:p>
    <w:p w:rsidR="00D740B6" w:rsidRPr="00363A64" w:rsidRDefault="00D740B6" w:rsidP="008D480E">
      <w:pPr>
        <w:pStyle w:val="BodyCopy"/>
        <w:rPr>
          <w:noProof w:val="0"/>
          <w:szCs w:val="24"/>
        </w:rPr>
      </w:pPr>
      <w:r w:rsidRPr="00363A64">
        <w:rPr>
          <w:noProof w:val="0"/>
          <w:szCs w:val="24"/>
        </w:rPr>
        <w:t>This section should be read in conjunction with the following section</w:t>
      </w:r>
      <w:r w:rsidR="001F7515" w:rsidRPr="00363A64">
        <w:rPr>
          <w:noProof w:val="0"/>
          <w:szCs w:val="24"/>
        </w:rPr>
        <w:t xml:space="preserve"> and </w:t>
      </w:r>
      <w:r w:rsidR="001F7515" w:rsidRPr="00363A64">
        <w:rPr>
          <w:noProof w:val="0"/>
          <w:szCs w:val="24"/>
          <w:u w:val="single"/>
        </w:rPr>
        <w:t>S</w:t>
      </w:r>
      <w:r w:rsidR="00AA29DA" w:rsidRPr="00363A64">
        <w:rPr>
          <w:noProof w:val="0"/>
          <w:szCs w:val="24"/>
          <w:u w:val="single"/>
        </w:rPr>
        <w:t>ections 2.4 and 2.8</w:t>
      </w:r>
      <w:r w:rsidRPr="00363A64">
        <w:rPr>
          <w:noProof w:val="0"/>
          <w:szCs w:val="24"/>
        </w:rPr>
        <w:t>.</w:t>
      </w:r>
    </w:p>
    <w:p w:rsidR="001278F8" w:rsidRPr="00363A64" w:rsidRDefault="00012630" w:rsidP="009F4C75">
      <w:pPr>
        <w:pStyle w:val="Heading3"/>
      </w:pPr>
      <w:r w:rsidRPr="00363A64">
        <w:t>Processes and products</w:t>
      </w:r>
      <w:r w:rsidR="001278F8" w:rsidRPr="00363A64">
        <w:t xml:space="preserve"> </w:t>
      </w:r>
    </w:p>
    <w:p w:rsidR="00012630" w:rsidRPr="00363A64" w:rsidRDefault="00012630" w:rsidP="00012630">
      <w:pPr>
        <w:pStyle w:val="BodyCopy"/>
        <w:rPr>
          <w:bCs/>
          <w:noProof w:val="0"/>
        </w:rPr>
      </w:pPr>
      <w:r w:rsidRPr="00363A64">
        <w:rPr>
          <w:bCs/>
          <w:noProof w:val="0"/>
        </w:rPr>
        <w:t>The evaluation process must consider:</w:t>
      </w:r>
    </w:p>
    <w:p w:rsidR="00012630" w:rsidRPr="00363A64" w:rsidRDefault="00012630" w:rsidP="000B01A9">
      <w:pPr>
        <w:pStyle w:val="Bullet1"/>
        <w:numPr>
          <w:ilvl w:val="0"/>
          <w:numId w:val="31"/>
        </w:numPr>
      </w:pPr>
      <w:r w:rsidRPr="00363A64">
        <w:t>Processes – that is, the action</w:t>
      </w:r>
      <w:r w:rsidR="001F7515" w:rsidRPr="00363A64">
        <w:t xml:space="preserve">s taken to achieve the outcomes or </w:t>
      </w:r>
      <w:r w:rsidRPr="00363A64">
        <w:t>project deliverables</w:t>
      </w:r>
    </w:p>
    <w:p w:rsidR="00012630" w:rsidRPr="00363A64" w:rsidRDefault="00012630" w:rsidP="000B01A9">
      <w:pPr>
        <w:pStyle w:val="Bullet1"/>
        <w:numPr>
          <w:ilvl w:val="0"/>
          <w:numId w:val="31"/>
        </w:numPr>
      </w:pPr>
      <w:r w:rsidRPr="00363A64">
        <w:t>Products – the end result of action taken: the outcomes</w:t>
      </w:r>
      <w:r w:rsidR="001F7515" w:rsidRPr="00363A64">
        <w:t xml:space="preserve"> or </w:t>
      </w:r>
      <w:r w:rsidRPr="00363A64">
        <w:t>project deliverables</w:t>
      </w:r>
      <w:r w:rsidR="00AA29DA" w:rsidRPr="00363A64">
        <w:t xml:space="preserve"> as they exist at the point the evaluation is being undertaken</w:t>
      </w:r>
      <w:r w:rsidRPr="00363A64">
        <w:t>.</w:t>
      </w:r>
    </w:p>
    <w:p w:rsidR="009F13B2" w:rsidRPr="00363A64" w:rsidRDefault="00012630" w:rsidP="009F13B2">
      <w:pPr>
        <w:pStyle w:val="BodyCopy"/>
        <w:rPr>
          <w:noProof w:val="0"/>
        </w:rPr>
      </w:pPr>
      <w:r w:rsidRPr="00363A64">
        <w:rPr>
          <w:noProof w:val="0"/>
        </w:rPr>
        <w:t>The findings of the evaluation against these two criteria are what must be factored in to ongoing project management.</w:t>
      </w:r>
    </w:p>
    <w:p w:rsidR="009F4C75" w:rsidRPr="00363A64" w:rsidRDefault="00012630" w:rsidP="009F4C75">
      <w:pPr>
        <w:pStyle w:val="Heading3"/>
      </w:pPr>
      <w:r w:rsidRPr="00363A64">
        <w:t>Factoring in the evaluation results</w:t>
      </w:r>
    </w:p>
    <w:p w:rsidR="00012630" w:rsidRPr="00363A64" w:rsidRDefault="00012630" w:rsidP="009F4C75">
      <w:pPr>
        <w:pStyle w:val="BodyCopy"/>
        <w:rPr>
          <w:noProof w:val="0"/>
        </w:rPr>
      </w:pPr>
      <w:r w:rsidRPr="00363A64">
        <w:rPr>
          <w:noProof w:val="0"/>
        </w:rPr>
        <w:t>The action to take to factor in evaluation results must:</w:t>
      </w:r>
    </w:p>
    <w:p w:rsidR="009F4C75" w:rsidRPr="00363A64" w:rsidRDefault="00012630" w:rsidP="000B01A9">
      <w:pPr>
        <w:pStyle w:val="Bullet1"/>
        <w:numPr>
          <w:ilvl w:val="0"/>
          <w:numId w:val="31"/>
        </w:numPr>
      </w:pPr>
      <w:r w:rsidRPr="00363A64">
        <w:t>Refle</w:t>
      </w:r>
      <w:r w:rsidR="001F7515" w:rsidRPr="00363A64">
        <w:t xml:space="preserve">ct actual evidence gathered </w:t>
      </w:r>
      <w:r w:rsidRPr="00363A64">
        <w:t>as p</w:t>
      </w:r>
      <w:r w:rsidR="001F7515" w:rsidRPr="00363A64">
        <w:t xml:space="preserve">art of the evaluation process </w:t>
      </w:r>
      <w:r w:rsidRPr="00363A64">
        <w:t>as opposed to reflecting unsubstantiated beliefs and assumptions</w:t>
      </w:r>
    </w:p>
    <w:p w:rsidR="00012630" w:rsidRPr="00363A64" w:rsidRDefault="00012630" w:rsidP="000B01A9">
      <w:pPr>
        <w:pStyle w:val="Bullet1"/>
        <w:numPr>
          <w:ilvl w:val="0"/>
          <w:numId w:val="31"/>
        </w:numPr>
      </w:pPr>
      <w:r w:rsidRPr="00363A64">
        <w:t>Address both ‘processes’ and ‘products’</w:t>
      </w:r>
    </w:p>
    <w:p w:rsidR="00356B0C" w:rsidRPr="00363A64" w:rsidRDefault="00012630" w:rsidP="00356B0C">
      <w:pPr>
        <w:pStyle w:val="Bullet1"/>
        <w:numPr>
          <w:ilvl w:val="0"/>
          <w:numId w:val="31"/>
        </w:numPr>
      </w:pPr>
      <w:r w:rsidRPr="00363A64">
        <w:t xml:space="preserve">Fall within the parameters, obligations and restrictions for the project. </w:t>
      </w:r>
      <w:r w:rsidR="00356B0C" w:rsidRPr="00363A64">
        <w:br w:type="page"/>
      </w:r>
    </w:p>
    <w:p w:rsidR="00012630" w:rsidRPr="00363A64" w:rsidRDefault="00012630" w:rsidP="00012630">
      <w:pPr>
        <w:pStyle w:val="Heading3"/>
      </w:pPr>
      <w:r w:rsidRPr="00363A64">
        <w:lastRenderedPageBreak/>
        <w:t xml:space="preserve">Practical </w:t>
      </w:r>
      <w:r w:rsidR="001471A4" w:rsidRPr="00363A64">
        <w:t>considerations</w:t>
      </w:r>
    </w:p>
    <w:p w:rsidR="00012630" w:rsidRPr="00363A64" w:rsidRDefault="00012630" w:rsidP="00012630">
      <w:pPr>
        <w:pStyle w:val="BodyCopy"/>
        <w:rPr>
          <w:noProof w:val="0"/>
        </w:rPr>
      </w:pPr>
      <w:r w:rsidRPr="00363A64">
        <w:rPr>
          <w:noProof w:val="0"/>
        </w:rPr>
        <w:t>In practical terms you:</w:t>
      </w:r>
    </w:p>
    <w:p w:rsidR="00012630" w:rsidRPr="00363A64" w:rsidRDefault="001F7515" w:rsidP="000B01A9">
      <w:pPr>
        <w:pStyle w:val="Bullet1"/>
        <w:numPr>
          <w:ilvl w:val="0"/>
          <w:numId w:val="31"/>
        </w:numPr>
      </w:pPr>
      <w:r w:rsidRPr="00363A64">
        <w:t>Rarely need to make significant</w:t>
      </w:r>
      <w:r w:rsidR="00012630" w:rsidRPr="00363A64">
        <w:t xml:space="preserve"> changes to your project management plan.</w:t>
      </w:r>
      <w:r w:rsidR="00356B0C" w:rsidRPr="00363A64">
        <w:t xml:space="preserve"> </w:t>
      </w:r>
      <w:r w:rsidR="00012630" w:rsidRPr="00363A64">
        <w:t xml:space="preserve">Most changes which are identified as being necessary on the basis </w:t>
      </w:r>
      <w:r w:rsidR="00E15A21" w:rsidRPr="00363A64">
        <w:t>of</w:t>
      </w:r>
      <w:r w:rsidR="00012630" w:rsidRPr="00363A64">
        <w:t xml:space="preserve"> ongoing evaluation throughout the life of a project are relatively small. They are more a ‘fine tunin</w:t>
      </w:r>
      <w:r w:rsidRPr="00363A64">
        <w:t>g’ of the plan rather than a re</w:t>
      </w:r>
      <w:r w:rsidR="00012630" w:rsidRPr="00363A64">
        <w:t>writing of the plan</w:t>
      </w:r>
    </w:p>
    <w:p w:rsidR="00AA29DA" w:rsidRPr="00363A64" w:rsidRDefault="00AA29DA" w:rsidP="000B01A9">
      <w:pPr>
        <w:pStyle w:val="Bullet1"/>
        <w:numPr>
          <w:ilvl w:val="0"/>
          <w:numId w:val="31"/>
        </w:numPr>
      </w:pPr>
      <w:r w:rsidRPr="00363A64">
        <w:t>May need to source additional resources to enable completion of the project</w:t>
      </w:r>
      <w:r w:rsidR="001165AE" w:rsidRPr="00363A64">
        <w:t xml:space="preserve"> as planned (see </w:t>
      </w:r>
      <w:r w:rsidR="001F7515" w:rsidRPr="00363A64">
        <w:t>S</w:t>
      </w:r>
      <w:r w:rsidR="001165AE" w:rsidRPr="00363A64">
        <w:t>ection 2.6)</w:t>
      </w:r>
    </w:p>
    <w:p w:rsidR="00012630" w:rsidRPr="00363A64" w:rsidRDefault="00012630" w:rsidP="000B01A9">
      <w:pPr>
        <w:pStyle w:val="Bullet1"/>
        <w:numPr>
          <w:ilvl w:val="0"/>
          <w:numId w:val="31"/>
        </w:numPr>
      </w:pPr>
      <w:r w:rsidRPr="00363A64">
        <w:t>May need to adjust:</w:t>
      </w:r>
    </w:p>
    <w:p w:rsidR="00012630" w:rsidRPr="00363A64" w:rsidRDefault="001F7515" w:rsidP="00056260">
      <w:pPr>
        <w:pStyle w:val="Bullet2"/>
        <w:rPr>
          <w:lang w:val="en-AU"/>
        </w:rPr>
      </w:pPr>
      <w:r w:rsidRPr="00363A64">
        <w:rPr>
          <w:lang w:val="en-AU"/>
        </w:rPr>
        <w:t xml:space="preserve">Staffing </w:t>
      </w:r>
      <w:r w:rsidR="00AA29DA" w:rsidRPr="00363A64">
        <w:rPr>
          <w:lang w:val="en-AU"/>
        </w:rPr>
        <w:t>such as the hours for staff, the mix of workers and the number of personnel</w:t>
      </w:r>
    </w:p>
    <w:p w:rsidR="00AA29DA" w:rsidRPr="00363A64" w:rsidRDefault="001F7515" w:rsidP="00056260">
      <w:pPr>
        <w:pStyle w:val="Bullet2"/>
        <w:rPr>
          <w:lang w:val="en-AU"/>
        </w:rPr>
      </w:pPr>
      <w:r w:rsidRPr="00363A64">
        <w:rPr>
          <w:lang w:val="en-AU"/>
        </w:rPr>
        <w:t xml:space="preserve">Completion time </w:t>
      </w:r>
      <w:r w:rsidR="00AA29DA" w:rsidRPr="00363A64">
        <w:rPr>
          <w:lang w:val="en-AU"/>
        </w:rPr>
        <w:t>for nominated tasks, Stages and the final project</w:t>
      </w:r>
    </w:p>
    <w:p w:rsidR="00AA29DA" w:rsidRPr="00363A64" w:rsidRDefault="00AA29DA" w:rsidP="00056260">
      <w:pPr>
        <w:pStyle w:val="Bullet2"/>
        <w:rPr>
          <w:lang w:val="en-AU"/>
        </w:rPr>
      </w:pPr>
      <w:r w:rsidRPr="00363A64">
        <w:rPr>
          <w:lang w:val="en-AU"/>
        </w:rPr>
        <w:t>Al</w:t>
      </w:r>
      <w:r w:rsidR="001F7515" w:rsidRPr="00363A64">
        <w:rPr>
          <w:lang w:val="en-AU"/>
        </w:rPr>
        <w:t xml:space="preserve">ter other aspects of the plan </w:t>
      </w:r>
      <w:r w:rsidRPr="00363A64">
        <w:rPr>
          <w:lang w:val="en-AU"/>
        </w:rPr>
        <w:t>such as:</w:t>
      </w:r>
    </w:p>
    <w:p w:rsidR="00AA29DA" w:rsidRPr="00363A64" w:rsidRDefault="009F13B2" w:rsidP="00056260">
      <w:pPr>
        <w:pStyle w:val="Bullet3"/>
        <w:rPr>
          <w:lang w:val="en-AU"/>
        </w:rPr>
      </w:pPr>
      <w:r w:rsidRPr="00363A64">
        <w:rPr>
          <w:noProof/>
          <w:lang w:val="en-AU"/>
        </w:rPr>
        <w:drawing>
          <wp:anchor distT="0" distB="0" distL="114300" distR="114300" simplePos="0" relativeHeight="251840512" behindDoc="0" locked="0" layoutInCell="1" allowOverlap="1">
            <wp:simplePos x="0" y="0"/>
            <wp:positionH relativeFrom="column">
              <wp:posOffset>3939540</wp:posOffset>
            </wp:positionH>
            <wp:positionV relativeFrom="paragraph">
              <wp:posOffset>203200</wp:posOffset>
            </wp:positionV>
            <wp:extent cx="1628775" cy="1219200"/>
            <wp:effectExtent l="19050" t="0" r="9525" b="0"/>
            <wp:wrapSquare wrapText="bothSides"/>
            <wp:docPr id="128" name="Picture 127" descr="team mee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 meet 2.jpg"/>
                    <pic:cNvPicPr/>
                  </pic:nvPicPr>
                  <pic:blipFill>
                    <a:blip r:embed="rId157" cstate="print"/>
                    <a:stretch>
                      <a:fillRect/>
                    </a:stretch>
                  </pic:blipFill>
                  <pic:spPr>
                    <a:xfrm>
                      <a:off x="0" y="0"/>
                      <a:ext cx="1628775" cy="1219200"/>
                    </a:xfrm>
                    <a:prstGeom prst="rect">
                      <a:avLst/>
                    </a:prstGeom>
                  </pic:spPr>
                </pic:pic>
              </a:graphicData>
            </a:graphic>
          </wp:anchor>
        </w:drawing>
      </w:r>
      <w:r w:rsidR="00AA29DA" w:rsidRPr="00363A64">
        <w:rPr>
          <w:lang w:val="en-AU"/>
        </w:rPr>
        <w:t>Resources</w:t>
      </w:r>
    </w:p>
    <w:p w:rsidR="00AA29DA" w:rsidRPr="00363A64" w:rsidRDefault="00AA29DA" w:rsidP="00056260">
      <w:pPr>
        <w:pStyle w:val="Bullet3"/>
        <w:rPr>
          <w:lang w:val="en-AU"/>
        </w:rPr>
      </w:pPr>
      <w:r w:rsidRPr="00363A64">
        <w:rPr>
          <w:lang w:val="en-AU"/>
        </w:rPr>
        <w:t>Responsibilities</w:t>
      </w:r>
    </w:p>
    <w:p w:rsidR="00AA29DA" w:rsidRPr="00363A64" w:rsidRDefault="00AA29DA" w:rsidP="00056260">
      <w:pPr>
        <w:pStyle w:val="Bullet3"/>
        <w:rPr>
          <w:lang w:val="en-AU"/>
        </w:rPr>
      </w:pPr>
      <w:r w:rsidRPr="00363A64">
        <w:rPr>
          <w:lang w:val="en-AU"/>
        </w:rPr>
        <w:t>Providers</w:t>
      </w:r>
    </w:p>
    <w:p w:rsidR="00AA29DA" w:rsidRPr="00363A64" w:rsidRDefault="00AA29DA" w:rsidP="00056260">
      <w:pPr>
        <w:pStyle w:val="Bullet3"/>
        <w:rPr>
          <w:lang w:val="en-AU"/>
        </w:rPr>
      </w:pPr>
      <w:r w:rsidRPr="00363A64">
        <w:rPr>
          <w:lang w:val="en-AU"/>
        </w:rPr>
        <w:t>KPIs</w:t>
      </w:r>
    </w:p>
    <w:p w:rsidR="00AA29DA" w:rsidRPr="00363A64" w:rsidRDefault="00AA29DA" w:rsidP="00056260">
      <w:pPr>
        <w:pStyle w:val="Bullet3"/>
        <w:rPr>
          <w:lang w:val="en-AU"/>
        </w:rPr>
      </w:pPr>
      <w:r w:rsidRPr="00363A64">
        <w:rPr>
          <w:lang w:val="en-AU"/>
        </w:rPr>
        <w:t>Elements of identified Stages</w:t>
      </w:r>
    </w:p>
    <w:p w:rsidR="00AA29DA" w:rsidRPr="00363A64" w:rsidRDefault="00AA29DA" w:rsidP="00056260">
      <w:pPr>
        <w:pStyle w:val="Bullet3"/>
        <w:rPr>
          <w:lang w:val="en-AU"/>
        </w:rPr>
      </w:pPr>
      <w:r w:rsidRPr="00363A64">
        <w:rPr>
          <w:lang w:val="en-AU"/>
        </w:rPr>
        <w:t>Milestones</w:t>
      </w:r>
    </w:p>
    <w:p w:rsidR="00AA29DA" w:rsidRPr="00363A64" w:rsidRDefault="00AA29DA" w:rsidP="00056260">
      <w:pPr>
        <w:pStyle w:val="Bullet3"/>
        <w:rPr>
          <w:lang w:val="en-AU"/>
        </w:rPr>
      </w:pPr>
      <w:r w:rsidRPr="00363A64">
        <w:rPr>
          <w:lang w:val="en-AU"/>
        </w:rPr>
        <w:t>Quality criteria</w:t>
      </w:r>
    </w:p>
    <w:p w:rsidR="00012630" w:rsidRPr="00363A64" w:rsidRDefault="00012630" w:rsidP="000B01A9">
      <w:pPr>
        <w:pStyle w:val="Bullet1"/>
        <w:numPr>
          <w:ilvl w:val="0"/>
          <w:numId w:val="31"/>
        </w:numPr>
      </w:pPr>
      <w:r w:rsidRPr="00363A64">
        <w:t>Should communicate to stakeholders:</w:t>
      </w:r>
    </w:p>
    <w:p w:rsidR="00012630" w:rsidRPr="00363A64" w:rsidRDefault="00012630" w:rsidP="00056260">
      <w:pPr>
        <w:pStyle w:val="Bullet2"/>
        <w:rPr>
          <w:lang w:val="en-AU"/>
        </w:rPr>
      </w:pPr>
      <w:r w:rsidRPr="00363A64">
        <w:rPr>
          <w:lang w:val="en-AU"/>
        </w:rPr>
        <w:t>The findings o</w:t>
      </w:r>
      <w:r w:rsidR="001F7515" w:rsidRPr="00363A64">
        <w:rPr>
          <w:lang w:val="en-AU"/>
        </w:rPr>
        <w:t xml:space="preserve">f the progressive evaluations </w:t>
      </w:r>
      <w:r w:rsidR="00E15A21" w:rsidRPr="00363A64">
        <w:rPr>
          <w:lang w:val="en-AU"/>
        </w:rPr>
        <w:t>advising</w:t>
      </w:r>
      <w:r w:rsidRPr="00363A64">
        <w:rPr>
          <w:lang w:val="en-AU"/>
        </w:rPr>
        <w:t xml:space="preserve"> them of all relevant points, the positive and the negative</w:t>
      </w:r>
    </w:p>
    <w:p w:rsidR="00012630" w:rsidRPr="00363A64" w:rsidRDefault="00012630" w:rsidP="00056260">
      <w:pPr>
        <w:pStyle w:val="Bullet2"/>
        <w:rPr>
          <w:lang w:val="en-AU"/>
        </w:rPr>
      </w:pPr>
      <w:r w:rsidRPr="00363A64">
        <w:rPr>
          <w:lang w:val="en-AU"/>
        </w:rPr>
        <w:t>Explaining reasons for required changes and explaining the causal factors</w:t>
      </w:r>
    </w:p>
    <w:p w:rsidR="00012630" w:rsidRPr="00363A64" w:rsidRDefault="00012630" w:rsidP="000B01A9">
      <w:pPr>
        <w:pStyle w:val="Bullet1"/>
        <w:numPr>
          <w:ilvl w:val="0"/>
          <w:numId w:val="31"/>
        </w:numPr>
      </w:pPr>
      <w:r w:rsidRPr="00363A64">
        <w:t>Will need to seek approval for changes y</w:t>
      </w:r>
      <w:r w:rsidR="001F7515" w:rsidRPr="00363A64">
        <w:t xml:space="preserve">ou intend making for the </w:t>
      </w:r>
      <w:r w:rsidRPr="00363A64">
        <w:t>original project management plan</w:t>
      </w:r>
    </w:p>
    <w:p w:rsidR="009F13B2" w:rsidRPr="00363A64" w:rsidRDefault="00012630" w:rsidP="000B01A9">
      <w:pPr>
        <w:pStyle w:val="Bullet1"/>
        <w:numPr>
          <w:ilvl w:val="0"/>
          <w:numId w:val="31"/>
        </w:numPr>
      </w:pPr>
      <w:r w:rsidRPr="00363A64">
        <w:t>Must distribute the revised project management plan to those who received a copy</w:t>
      </w:r>
      <w:r w:rsidR="001F7515" w:rsidRPr="00363A64">
        <w:t xml:space="preserve"> of the original project plan </w:t>
      </w:r>
      <w:r w:rsidRPr="00363A64">
        <w:t xml:space="preserve">and there may be a need to hold a meeting </w:t>
      </w:r>
      <w:r w:rsidR="001F7515" w:rsidRPr="00363A64">
        <w:t xml:space="preserve">to </w:t>
      </w:r>
      <w:r w:rsidRPr="00363A64">
        <w:t>explain the revised plan.</w:t>
      </w:r>
    </w:p>
    <w:p w:rsidR="008D480E" w:rsidRPr="00363A64" w:rsidRDefault="00F05CA9" w:rsidP="008D480E">
      <w:pPr>
        <w:pStyle w:val="Heading2"/>
      </w:pPr>
      <w:r w:rsidRPr="00363A64">
        <w:t>3</w:t>
      </w:r>
      <w:r w:rsidR="008D480E" w:rsidRPr="00363A64">
        <w:t>.5</w:t>
      </w:r>
      <w:r w:rsidR="008D480E" w:rsidRPr="00363A64">
        <w:tab/>
      </w:r>
      <w:r w:rsidR="00B977B5">
        <w:fldChar w:fldCharType="begin"/>
      </w:r>
      <w:r w:rsidR="00B977B5">
        <w:instrText xml:space="preserve"> REF  Criteria35 </w:instrText>
      </w:r>
      <w:r w:rsidR="00B977B5">
        <w:fldChar w:fldCharType="separate"/>
      </w:r>
      <w:sdt>
        <w:sdtPr>
          <w:rPr>
            <w:highlight w:val="yellow"/>
          </w:rPr>
          <w:alias w:val="Criteria 3.5"/>
          <w:tag w:val="Criteria 3.5"/>
          <w:id w:val="88282076"/>
          <w:lock w:val="sdtLocked"/>
        </w:sdtPr>
        <w:sdtEndPr/>
        <w:sdtContent>
          <w:r w:rsidR="00271896" w:rsidRPr="00363A64">
            <w:t>Share information from project evaluation with appropriate colleagues and incorporate information into future planning</w:t>
          </w:r>
        </w:sdtContent>
      </w:sdt>
      <w:r w:rsidR="00B977B5">
        <w:rPr>
          <w:highlight w:val="yellow"/>
        </w:rPr>
        <w:fldChar w:fldCharType="end"/>
      </w:r>
    </w:p>
    <w:p w:rsidR="008D480E" w:rsidRPr="00363A64" w:rsidRDefault="008D480E" w:rsidP="00271896">
      <w:pPr>
        <w:pStyle w:val="Heading3"/>
        <w:spacing w:after="120"/>
      </w:pPr>
      <w:r w:rsidRPr="00363A64">
        <w:t>Introduction</w:t>
      </w:r>
    </w:p>
    <w:p w:rsidR="000F21D6" w:rsidRPr="00363A64" w:rsidRDefault="000F21D6" w:rsidP="000F21D6">
      <w:pPr>
        <w:pStyle w:val="BodyCopy"/>
        <w:rPr>
          <w:bCs/>
          <w:noProof w:val="0"/>
        </w:rPr>
      </w:pPr>
      <w:r w:rsidRPr="00363A64">
        <w:rPr>
          <w:bCs/>
          <w:noProof w:val="0"/>
        </w:rPr>
        <w:t>It is not sufficient to simply ‘discuss’ the project when re</w:t>
      </w:r>
      <w:r w:rsidR="00F34F63" w:rsidRPr="00363A64">
        <w:rPr>
          <w:bCs/>
          <w:noProof w:val="0"/>
        </w:rPr>
        <w:t>viewing it. A</w:t>
      </w:r>
      <w:r w:rsidRPr="00363A64">
        <w:rPr>
          <w:bCs/>
          <w:noProof w:val="0"/>
        </w:rPr>
        <w:t xml:space="preserve"> primary objective of the review should be the documentation and retention of information which can be beneficially used by the venue when future projects are undertaken.</w:t>
      </w:r>
    </w:p>
    <w:p w:rsidR="00356B0C" w:rsidRPr="00363A64" w:rsidRDefault="000F21D6" w:rsidP="00356B0C">
      <w:pPr>
        <w:pStyle w:val="BodyCopy"/>
        <w:rPr>
          <w:noProof w:val="0"/>
          <w:szCs w:val="24"/>
        </w:rPr>
      </w:pPr>
      <w:r w:rsidRPr="00363A64">
        <w:rPr>
          <w:noProof w:val="0"/>
          <w:szCs w:val="24"/>
        </w:rPr>
        <w:t xml:space="preserve">This section discusses </w:t>
      </w:r>
      <w:r w:rsidR="00D740B6" w:rsidRPr="00363A64">
        <w:rPr>
          <w:noProof w:val="0"/>
          <w:szCs w:val="24"/>
        </w:rPr>
        <w:t xml:space="preserve">documenting the lessons learned from project evaluation, incorporation of these lessons into </w:t>
      </w:r>
      <w:r w:rsidR="00542119" w:rsidRPr="00363A64">
        <w:rPr>
          <w:noProof w:val="0"/>
          <w:szCs w:val="24"/>
        </w:rPr>
        <w:t>future planning</w:t>
      </w:r>
      <w:r w:rsidR="00D740B6" w:rsidRPr="00363A64">
        <w:rPr>
          <w:noProof w:val="0"/>
          <w:szCs w:val="24"/>
        </w:rPr>
        <w:t xml:space="preserve"> and ways to share the findings of project evaluations</w:t>
      </w:r>
      <w:r w:rsidRPr="00363A64">
        <w:rPr>
          <w:noProof w:val="0"/>
          <w:szCs w:val="24"/>
        </w:rPr>
        <w:t>.</w:t>
      </w:r>
      <w:r w:rsidR="00356B0C" w:rsidRPr="00363A64">
        <w:rPr>
          <w:noProof w:val="0"/>
          <w:szCs w:val="24"/>
        </w:rPr>
        <w:br w:type="page"/>
      </w:r>
    </w:p>
    <w:p w:rsidR="000F21D6" w:rsidRPr="00363A64" w:rsidRDefault="000F21D6" w:rsidP="000F21D6">
      <w:pPr>
        <w:pStyle w:val="Heading3"/>
      </w:pPr>
      <w:r w:rsidRPr="00363A64">
        <w:lastRenderedPageBreak/>
        <w:t xml:space="preserve">Documenting lessons learned </w:t>
      </w:r>
    </w:p>
    <w:p w:rsidR="000F21D6" w:rsidRPr="00363A64" w:rsidRDefault="000F21D6" w:rsidP="000F21D6">
      <w:pPr>
        <w:pStyle w:val="BodyCopy"/>
        <w:rPr>
          <w:noProof w:val="0"/>
          <w:szCs w:val="24"/>
        </w:rPr>
      </w:pPr>
      <w:r w:rsidRPr="00363A64">
        <w:rPr>
          <w:noProof w:val="0"/>
          <w:szCs w:val="24"/>
        </w:rPr>
        <w:t>The formal assessment/review and evaluation process must be the basis for formulating the lessons learned from the project.</w:t>
      </w:r>
    </w:p>
    <w:p w:rsidR="000F21D6" w:rsidRPr="00363A64" w:rsidRDefault="000F21D6" w:rsidP="000F21D6">
      <w:pPr>
        <w:pStyle w:val="BodyCopy"/>
        <w:rPr>
          <w:noProof w:val="0"/>
          <w:szCs w:val="24"/>
        </w:rPr>
      </w:pPr>
      <w:r w:rsidRPr="00363A64">
        <w:rPr>
          <w:noProof w:val="0"/>
          <w:szCs w:val="24"/>
        </w:rPr>
        <w:t>Any lessons learned must be based on ‘evidence’ as opposed to subjective impressions.</w:t>
      </w:r>
    </w:p>
    <w:p w:rsidR="000F21D6" w:rsidRPr="00363A64" w:rsidRDefault="000F21D6" w:rsidP="000F21D6">
      <w:pPr>
        <w:pStyle w:val="BodyCopy"/>
        <w:rPr>
          <w:noProof w:val="0"/>
          <w:szCs w:val="24"/>
        </w:rPr>
      </w:pPr>
      <w:r w:rsidRPr="00363A64">
        <w:rPr>
          <w:noProof w:val="0"/>
          <w:szCs w:val="24"/>
        </w:rPr>
        <w:t>Documenting lessons learned involves:</w:t>
      </w:r>
    </w:p>
    <w:p w:rsidR="000F21D6" w:rsidRPr="00363A64" w:rsidRDefault="000F21D6" w:rsidP="000B01A9">
      <w:pPr>
        <w:pStyle w:val="Bullet1"/>
        <w:numPr>
          <w:ilvl w:val="0"/>
          <w:numId w:val="31"/>
        </w:numPr>
      </w:pPr>
      <w:r w:rsidRPr="00363A64">
        <w:t>Wri</w:t>
      </w:r>
      <w:r w:rsidR="00F34F63" w:rsidRPr="00363A64">
        <w:t>ting down the lessons learned describing the situation</w:t>
      </w:r>
      <w:r w:rsidRPr="00363A64">
        <w:t xml:space="preserve"> that gave rise to the lesson, and what the exact nature of the lesson is (that is, how subsequent projects should take into account the lessons learned)</w:t>
      </w:r>
    </w:p>
    <w:p w:rsidR="000F21D6" w:rsidRPr="00363A64" w:rsidRDefault="00F34F63" w:rsidP="000B01A9">
      <w:pPr>
        <w:pStyle w:val="Bullet1"/>
        <w:numPr>
          <w:ilvl w:val="0"/>
          <w:numId w:val="31"/>
        </w:numPr>
      </w:pPr>
      <w:r w:rsidRPr="00363A64">
        <w:t xml:space="preserve">Attaching supporting or </w:t>
      </w:r>
      <w:r w:rsidR="000F21D6" w:rsidRPr="00363A64">
        <w:t>accompanyin</w:t>
      </w:r>
      <w:r w:rsidRPr="00363A64">
        <w:t xml:space="preserve">g documentation to the lesson </w:t>
      </w:r>
      <w:r w:rsidR="000F21D6" w:rsidRPr="00363A64">
        <w:t>such as (as appropriate) written feedback from stakeholders, sections of legislation, copies of quotes, invoices, product samples or letters of complaint</w:t>
      </w:r>
    </w:p>
    <w:p w:rsidR="000F21D6" w:rsidRPr="00363A64" w:rsidRDefault="000F21D6" w:rsidP="000B01A9">
      <w:pPr>
        <w:pStyle w:val="Bullet1"/>
        <w:numPr>
          <w:ilvl w:val="0"/>
          <w:numId w:val="31"/>
        </w:numPr>
      </w:pPr>
      <w:r w:rsidRPr="00363A64">
        <w:t>Including basic data – name of the p</w:t>
      </w:r>
      <w:r w:rsidR="00F34F63" w:rsidRPr="00363A64">
        <w:t>roject, details of project team and management team, date</w:t>
      </w:r>
      <w:r w:rsidRPr="00363A64">
        <w:t>s, and base project documents used in the project (such as the project management plan)</w:t>
      </w:r>
    </w:p>
    <w:p w:rsidR="000F21D6" w:rsidRPr="00363A64" w:rsidRDefault="00356B0C" w:rsidP="000B01A9">
      <w:pPr>
        <w:pStyle w:val="Bullet1"/>
        <w:numPr>
          <w:ilvl w:val="0"/>
          <w:numId w:val="31"/>
        </w:numPr>
      </w:pPr>
      <w:r w:rsidRPr="00363A64">
        <w:rPr>
          <w:noProof/>
          <w:lang w:eastAsia="en-AU"/>
        </w:rPr>
        <w:drawing>
          <wp:anchor distT="0" distB="0" distL="114300" distR="114300" simplePos="0" relativeHeight="251844608" behindDoc="0" locked="0" layoutInCell="1" allowOverlap="1">
            <wp:simplePos x="0" y="0"/>
            <wp:positionH relativeFrom="column">
              <wp:posOffset>3798570</wp:posOffset>
            </wp:positionH>
            <wp:positionV relativeFrom="paragraph">
              <wp:posOffset>170815</wp:posOffset>
            </wp:positionV>
            <wp:extent cx="1756410" cy="1165860"/>
            <wp:effectExtent l="19050" t="0" r="0" b="0"/>
            <wp:wrapSquare wrapText="bothSides"/>
            <wp:docPr id="132" name="Picture 131" descr="iStock_00000364431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644313Medium.jpg"/>
                    <pic:cNvPicPr/>
                  </pic:nvPicPr>
                  <pic:blipFill>
                    <a:blip r:embed="rId158" cstate="print"/>
                    <a:stretch>
                      <a:fillRect/>
                    </a:stretch>
                  </pic:blipFill>
                  <pic:spPr>
                    <a:xfrm>
                      <a:off x="0" y="0"/>
                      <a:ext cx="1756410" cy="1165860"/>
                    </a:xfrm>
                    <a:prstGeom prst="rect">
                      <a:avLst/>
                    </a:prstGeom>
                  </pic:spPr>
                </pic:pic>
              </a:graphicData>
            </a:graphic>
          </wp:anchor>
        </w:drawing>
      </w:r>
      <w:r w:rsidR="000F21D6" w:rsidRPr="00363A64">
        <w:t xml:space="preserve">Communicating the lessons learned – see </w:t>
      </w:r>
      <w:r w:rsidR="00CB73D8" w:rsidRPr="00363A64">
        <w:t>below and next section</w:t>
      </w:r>
    </w:p>
    <w:p w:rsidR="000F21D6" w:rsidRPr="00363A64" w:rsidRDefault="000F21D6" w:rsidP="000B01A9">
      <w:pPr>
        <w:pStyle w:val="Bullet1"/>
        <w:numPr>
          <w:ilvl w:val="0"/>
          <w:numId w:val="31"/>
        </w:numPr>
      </w:pPr>
      <w:r w:rsidRPr="00363A64">
        <w:t>F</w:t>
      </w:r>
      <w:r w:rsidR="00F34F63" w:rsidRPr="00363A64">
        <w:t>iling the documents and data. F</w:t>
      </w:r>
      <w:r w:rsidRPr="00363A64">
        <w:t xml:space="preserve">iling will/should occur in a physical, paper-based format and electronic format. Attention must be paid to ensuring </w:t>
      </w:r>
      <w:r w:rsidR="00D41700" w:rsidRPr="00363A64">
        <w:t>‘</w:t>
      </w:r>
      <w:r w:rsidRPr="00363A64">
        <w:t>relevant others</w:t>
      </w:r>
      <w:r w:rsidR="00D41700" w:rsidRPr="00363A64">
        <w:t>’</w:t>
      </w:r>
      <w:r w:rsidRPr="00363A64">
        <w:t xml:space="preserve"> know where this information </w:t>
      </w:r>
      <w:r w:rsidR="00D41700" w:rsidRPr="00363A64">
        <w:t xml:space="preserve">and/or documents are </w:t>
      </w:r>
      <w:r w:rsidRPr="00363A64">
        <w:t>physically located so they can access it when required.</w:t>
      </w:r>
      <w:r w:rsidR="00356B0C" w:rsidRPr="00363A64">
        <w:t xml:space="preserve"> </w:t>
      </w:r>
      <w:r w:rsidRPr="00363A64">
        <w:t xml:space="preserve">Standard </w:t>
      </w:r>
      <w:r w:rsidR="00F34F63" w:rsidRPr="00363A64">
        <w:t xml:space="preserve">filing protocols should apply </w:t>
      </w:r>
      <w:r w:rsidRPr="00363A64">
        <w:t>to ensure:</w:t>
      </w:r>
    </w:p>
    <w:p w:rsidR="000F21D6" w:rsidRPr="00363A64" w:rsidRDefault="000F21D6" w:rsidP="00056260">
      <w:pPr>
        <w:pStyle w:val="Bullet2"/>
        <w:rPr>
          <w:lang w:val="en-AU"/>
        </w:rPr>
      </w:pPr>
      <w:r w:rsidRPr="00363A64">
        <w:rPr>
          <w:lang w:val="en-AU"/>
        </w:rPr>
        <w:t xml:space="preserve">Security </w:t>
      </w:r>
    </w:p>
    <w:p w:rsidR="000F21D6" w:rsidRPr="00363A64" w:rsidRDefault="000F21D6" w:rsidP="00056260">
      <w:pPr>
        <w:pStyle w:val="Bullet2"/>
        <w:rPr>
          <w:lang w:val="en-AU"/>
        </w:rPr>
      </w:pPr>
      <w:r w:rsidRPr="00363A64">
        <w:rPr>
          <w:lang w:val="en-AU"/>
        </w:rPr>
        <w:t xml:space="preserve">Protect confidentiality </w:t>
      </w:r>
    </w:p>
    <w:p w:rsidR="000F21D6" w:rsidRPr="00363A64" w:rsidRDefault="00F34F63" w:rsidP="00056260">
      <w:pPr>
        <w:pStyle w:val="Bullet2"/>
        <w:rPr>
          <w:lang w:val="en-AU"/>
        </w:rPr>
      </w:pPr>
      <w:r w:rsidRPr="00363A64">
        <w:rPr>
          <w:lang w:val="en-AU"/>
        </w:rPr>
        <w:t>Track and r</w:t>
      </w:r>
      <w:r w:rsidR="000F21D6" w:rsidRPr="00363A64">
        <w:rPr>
          <w:lang w:val="en-AU"/>
        </w:rPr>
        <w:t>ecord use of the documents.</w:t>
      </w:r>
    </w:p>
    <w:p w:rsidR="009F13B2" w:rsidRPr="00363A64" w:rsidRDefault="000F21D6" w:rsidP="009F13B2">
      <w:pPr>
        <w:pStyle w:val="BodyCopy"/>
        <w:rPr>
          <w:noProof w:val="0"/>
        </w:rPr>
      </w:pPr>
      <w:r w:rsidRPr="00363A64">
        <w:rPr>
          <w:noProof w:val="0"/>
        </w:rPr>
        <w:t>Commonly, lessons learned are</w:t>
      </w:r>
      <w:r w:rsidR="00F34F63" w:rsidRPr="00363A64">
        <w:rPr>
          <w:noProof w:val="0"/>
        </w:rPr>
        <w:t xml:space="preserve"> not ‘generally’ distributed. T</w:t>
      </w:r>
      <w:r w:rsidRPr="00363A64">
        <w:rPr>
          <w:noProof w:val="0"/>
        </w:rPr>
        <w:t>hat is, they are not usually communicated to external stakeholders or ‘the public’.</w:t>
      </w:r>
    </w:p>
    <w:p w:rsidR="000F21D6" w:rsidRPr="00363A64" w:rsidRDefault="000F21D6" w:rsidP="000F21D6">
      <w:pPr>
        <w:pStyle w:val="Heading3"/>
      </w:pPr>
      <w:r w:rsidRPr="00363A64">
        <w:t>Incorporating lessons learned into future projects</w:t>
      </w:r>
    </w:p>
    <w:p w:rsidR="000F21D6" w:rsidRPr="00363A64" w:rsidRDefault="000F21D6" w:rsidP="000F21D6">
      <w:pPr>
        <w:pStyle w:val="BodyCopy"/>
        <w:rPr>
          <w:noProof w:val="0"/>
        </w:rPr>
      </w:pPr>
      <w:r w:rsidRPr="00363A64">
        <w:rPr>
          <w:noProof w:val="0"/>
        </w:rPr>
        <w:t>To help optimise inclusion of lessons learned from past projects into future projects the following can be applied:</w:t>
      </w:r>
    </w:p>
    <w:p w:rsidR="000F21D6" w:rsidRPr="00363A64" w:rsidRDefault="000F21D6" w:rsidP="000B01A9">
      <w:pPr>
        <w:pStyle w:val="Bullet1"/>
        <w:numPr>
          <w:ilvl w:val="0"/>
          <w:numId w:val="31"/>
        </w:numPr>
      </w:pPr>
      <w:r w:rsidRPr="00363A64">
        <w:t xml:space="preserve">Circulate lessons learned </w:t>
      </w:r>
      <w:r w:rsidR="00F34F63" w:rsidRPr="00363A64">
        <w:t xml:space="preserve">to other PMs within the venue </w:t>
      </w:r>
      <w:r w:rsidRPr="00363A64">
        <w:t>and meet to discuss them</w:t>
      </w:r>
    </w:p>
    <w:p w:rsidR="000F21D6" w:rsidRPr="00363A64" w:rsidRDefault="000F21D6" w:rsidP="000B01A9">
      <w:pPr>
        <w:pStyle w:val="Bullet1"/>
        <w:numPr>
          <w:ilvl w:val="0"/>
          <w:numId w:val="31"/>
        </w:numPr>
      </w:pPr>
      <w:r w:rsidRPr="00363A64">
        <w:t>Integrate lesson</w:t>
      </w:r>
      <w:r w:rsidR="00F34F63" w:rsidRPr="00363A64">
        <w:t xml:space="preserve">s learned into venue training </w:t>
      </w:r>
      <w:r w:rsidRPr="00363A64">
        <w:t>for project managers</w:t>
      </w:r>
    </w:p>
    <w:p w:rsidR="000F21D6" w:rsidRPr="00363A64" w:rsidRDefault="000F21D6" w:rsidP="000B01A9">
      <w:pPr>
        <w:pStyle w:val="Bullet1"/>
        <w:numPr>
          <w:ilvl w:val="0"/>
          <w:numId w:val="31"/>
        </w:numPr>
      </w:pPr>
      <w:r w:rsidRPr="00363A64">
        <w:t xml:space="preserve">Revise venue policies and procedures </w:t>
      </w:r>
      <w:r w:rsidR="00F34F63" w:rsidRPr="00363A64">
        <w:t>to include the lessons learned</w:t>
      </w:r>
      <w:r w:rsidRPr="00363A64">
        <w:t xml:space="preserve"> ensuring version control protocols are implemented to maintain currency of documents</w:t>
      </w:r>
    </w:p>
    <w:p w:rsidR="000F21D6" w:rsidRPr="00363A64" w:rsidRDefault="000F21D6" w:rsidP="000B01A9">
      <w:pPr>
        <w:pStyle w:val="Bullet1"/>
        <w:numPr>
          <w:ilvl w:val="0"/>
          <w:numId w:val="31"/>
        </w:numPr>
      </w:pPr>
      <w:r w:rsidRPr="00363A64">
        <w:t>Hold spec</w:t>
      </w:r>
      <w:r w:rsidR="00F34F63" w:rsidRPr="00363A64">
        <w:t xml:space="preserve">ial staff-management meetings </w:t>
      </w:r>
      <w:r w:rsidRPr="00363A64">
        <w:t>to discuss the lessons learned</w:t>
      </w:r>
    </w:p>
    <w:p w:rsidR="000F21D6" w:rsidRPr="00363A64" w:rsidRDefault="000F21D6" w:rsidP="000B01A9">
      <w:pPr>
        <w:pStyle w:val="Bullet1"/>
        <w:numPr>
          <w:ilvl w:val="0"/>
          <w:numId w:val="31"/>
        </w:numPr>
      </w:pPr>
      <w:r w:rsidRPr="00363A64">
        <w:t>Provide SOP for project managers which makes it mandatory for them to:</w:t>
      </w:r>
    </w:p>
    <w:p w:rsidR="000F21D6" w:rsidRPr="00363A64" w:rsidRDefault="000F21D6" w:rsidP="00056260">
      <w:pPr>
        <w:pStyle w:val="Bullet2"/>
        <w:rPr>
          <w:lang w:val="en-AU"/>
        </w:rPr>
      </w:pPr>
      <w:r w:rsidRPr="00363A64">
        <w:rPr>
          <w:lang w:val="en-AU"/>
        </w:rPr>
        <w:t>Talk to previous PMs before they start planning a project</w:t>
      </w:r>
    </w:p>
    <w:p w:rsidR="00356B0C" w:rsidRPr="00363A64" w:rsidRDefault="000F21D6" w:rsidP="00356B0C">
      <w:pPr>
        <w:pStyle w:val="Bullet2"/>
        <w:rPr>
          <w:lang w:val="en-AU"/>
        </w:rPr>
      </w:pPr>
      <w:r w:rsidRPr="00363A64">
        <w:rPr>
          <w:lang w:val="en-AU"/>
        </w:rPr>
        <w:t>Read/review evaluations (‘lessons learned’) from previous projects.</w:t>
      </w:r>
      <w:r w:rsidR="00356B0C" w:rsidRPr="00363A64">
        <w:rPr>
          <w:lang w:val="en-AU"/>
        </w:rPr>
        <w:br w:type="page"/>
      </w:r>
    </w:p>
    <w:p w:rsidR="00542119" w:rsidRPr="00363A64" w:rsidRDefault="00542119" w:rsidP="00542119">
      <w:pPr>
        <w:pStyle w:val="Heading3"/>
      </w:pPr>
      <w:r w:rsidRPr="00363A64">
        <w:lastRenderedPageBreak/>
        <w:t>Sharing information from the project</w:t>
      </w:r>
      <w:r w:rsidR="00AA29DA" w:rsidRPr="00363A64">
        <w:t xml:space="preserve"> evaluation</w:t>
      </w:r>
    </w:p>
    <w:p w:rsidR="00542119" w:rsidRPr="00363A64" w:rsidRDefault="00AA29DA" w:rsidP="00542119">
      <w:pPr>
        <w:pStyle w:val="BodyCopy"/>
        <w:rPr>
          <w:noProof w:val="0"/>
        </w:rPr>
      </w:pPr>
      <w:r w:rsidRPr="00363A64">
        <w:rPr>
          <w:noProof w:val="0"/>
        </w:rPr>
        <w:t>The following are acceptable ways of sharing information on the outcomes of the project evaluation you have undertaken</w:t>
      </w:r>
      <w:r w:rsidR="00542119" w:rsidRPr="00363A64">
        <w:rPr>
          <w:noProof w:val="0"/>
        </w:rPr>
        <w:t>:</w:t>
      </w:r>
    </w:p>
    <w:p w:rsidR="00542119" w:rsidRPr="00363A64" w:rsidRDefault="00AA29DA" w:rsidP="000B01A9">
      <w:pPr>
        <w:pStyle w:val="Bullet1"/>
        <w:numPr>
          <w:ilvl w:val="0"/>
          <w:numId w:val="31"/>
        </w:numPr>
      </w:pPr>
      <w:r w:rsidRPr="00363A64">
        <w:t>Make a verbal report to management – this may be all that is required in many cases for a small project</w:t>
      </w:r>
    </w:p>
    <w:p w:rsidR="00AA29DA" w:rsidRPr="00363A64" w:rsidRDefault="0036029B" w:rsidP="000B01A9">
      <w:pPr>
        <w:pStyle w:val="Bullet1"/>
        <w:numPr>
          <w:ilvl w:val="0"/>
          <w:numId w:val="31"/>
        </w:numPr>
      </w:pPr>
      <w:r w:rsidRPr="00363A64">
        <w:t>Make a verbal report to nominated stakeholders – internal and/or external</w:t>
      </w:r>
    </w:p>
    <w:p w:rsidR="0036029B" w:rsidRPr="00363A64" w:rsidRDefault="0036029B" w:rsidP="000B01A9">
      <w:pPr>
        <w:pStyle w:val="Bullet1"/>
        <w:numPr>
          <w:ilvl w:val="0"/>
          <w:numId w:val="31"/>
        </w:numPr>
      </w:pPr>
      <w:r w:rsidRPr="00363A64">
        <w:t>Do a formal</w:t>
      </w:r>
      <w:r w:rsidR="00F34F63" w:rsidRPr="00363A64">
        <w:t xml:space="preserve"> presentation on the findings </w:t>
      </w:r>
      <w:r w:rsidRPr="00363A64">
        <w:t>which will entail a need to:</w:t>
      </w:r>
    </w:p>
    <w:p w:rsidR="00AA29DA" w:rsidRPr="00363A64" w:rsidRDefault="00C63192" w:rsidP="00C63192">
      <w:pPr>
        <w:pStyle w:val="Bullet2"/>
        <w:rPr>
          <w:lang w:val="en-AU"/>
        </w:rPr>
      </w:pPr>
      <w:r w:rsidRPr="00363A64">
        <w:rPr>
          <w:noProof/>
          <w:lang w:val="en-AU"/>
        </w:rPr>
        <w:drawing>
          <wp:anchor distT="0" distB="0" distL="114300" distR="114300" simplePos="0" relativeHeight="251843584" behindDoc="0" locked="0" layoutInCell="1" allowOverlap="1">
            <wp:simplePos x="0" y="0"/>
            <wp:positionH relativeFrom="column">
              <wp:posOffset>3749040</wp:posOffset>
            </wp:positionH>
            <wp:positionV relativeFrom="paragraph">
              <wp:posOffset>210185</wp:posOffset>
            </wp:positionV>
            <wp:extent cx="1809750" cy="1809750"/>
            <wp:effectExtent l="19050" t="0" r="0" b="0"/>
            <wp:wrapSquare wrapText="bothSides"/>
            <wp:docPr id="131" name="Picture 130" descr="MP9004228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803(1).JPG"/>
                    <pic:cNvPicPr/>
                  </pic:nvPicPr>
                  <pic:blipFill>
                    <a:blip r:embed="rId159" cstate="print"/>
                    <a:stretch>
                      <a:fillRect/>
                    </a:stretch>
                  </pic:blipFill>
                  <pic:spPr>
                    <a:xfrm>
                      <a:off x="0" y="0"/>
                      <a:ext cx="1809750" cy="1809750"/>
                    </a:xfrm>
                    <a:prstGeom prst="rect">
                      <a:avLst/>
                    </a:prstGeom>
                  </pic:spPr>
                </pic:pic>
              </a:graphicData>
            </a:graphic>
          </wp:anchor>
        </w:drawing>
      </w:r>
      <w:r w:rsidR="00AA29DA" w:rsidRPr="00363A64">
        <w:rPr>
          <w:lang w:val="en-AU"/>
        </w:rPr>
        <w:t xml:space="preserve">Verbally present the final evaluation </w:t>
      </w:r>
    </w:p>
    <w:p w:rsidR="00AA29DA" w:rsidRPr="00363A64" w:rsidRDefault="00AA29DA" w:rsidP="00C63192">
      <w:pPr>
        <w:pStyle w:val="Bullet2"/>
        <w:rPr>
          <w:lang w:val="en-AU"/>
        </w:rPr>
      </w:pPr>
      <w:r w:rsidRPr="00363A64">
        <w:rPr>
          <w:lang w:val="en-AU"/>
        </w:rPr>
        <w:t>Explain aspects of it</w:t>
      </w:r>
    </w:p>
    <w:p w:rsidR="00AA29DA" w:rsidRPr="00363A64" w:rsidRDefault="00AA29DA" w:rsidP="00C63192">
      <w:pPr>
        <w:pStyle w:val="Bullet2"/>
        <w:rPr>
          <w:lang w:val="en-AU"/>
        </w:rPr>
      </w:pPr>
      <w:r w:rsidRPr="00363A64">
        <w:rPr>
          <w:lang w:val="en-AU"/>
        </w:rPr>
        <w:t>Defend decisions made</w:t>
      </w:r>
    </w:p>
    <w:p w:rsidR="00AA29DA" w:rsidRPr="00363A64" w:rsidRDefault="00AA29DA" w:rsidP="00C63192">
      <w:pPr>
        <w:pStyle w:val="Bullet2"/>
        <w:rPr>
          <w:lang w:val="en-AU"/>
        </w:rPr>
      </w:pPr>
      <w:r w:rsidRPr="00363A64">
        <w:rPr>
          <w:lang w:val="en-AU"/>
        </w:rPr>
        <w:t>Justify expenditure</w:t>
      </w:r>
    </w:p>
    <w:p w:rsidR="00AA29DA" w:rsidRPr="00363A64" w:rsidRDefault="00AA29DA" w:rsidP="00C63192">
      <w:pPr>
        <w:pStyle w:val="Bullet2"/>
        <w:rPr>
          <w:lang w:val="en-AU"/>
        </w:rPr>
      </w:pPr>
      <w:r w:rsidRPr="00363A64">
        <w:rPr>
          <w:lang w:val="en-AU"/>
        </w:rPr>
        <w:t>Confirm or clarify points arising</w:t>
      </w:r>
    </w:p>
    <w:p w:rsidR="0036029B" w:rsidRPr="00363A64" w:rsidRDefault="00F34F63" w:rsidP="00C63192">
      <w:pPr>
        <w:pStyle w:val="Bullet2"/>
        <w:rPr>
          <w:lang w:val="en-AU"/>
        </w:rPr>
      </w:pPr>
      <w:r w:rsidRPr="00363A64">
        <w:rPr>
          <w:lang w:val="en-AU"/>
        </w:rPr>
        <w:t xml:space="preserve">Provide supporting or </w:t>
      </w:r>
      <w:r w:rsidR="00AA29DA" w:rsidRPr="00363A64">
        <w:rPr>
          <w:lang w:val="en-AU"/>
        </w:rPr>
        <w:t>evidentiary documentation</w:t>
      </w:r>
    </w:p>
    <w:p w:rsidR="0036029B" w:rsidRPr="00363A64" w:rsidRDefault="0036029B" w:rsidP="000B01A9">
      <w:pPr>
        <w:pStyle w:val="Bullet1"/>
        <w:numPr>
          <w:ilvl w:val="0"/>
          <w:numId w:val="31"/>
        </w:numPr>
      </w:pPr>
      <w:r w:rsidRPr="00363A64">
        <w:t>Complete a</w:t>
      </w:r>
      <w:r w:rsidR="00F34F63" w:rsidRPr="00363A64">
        <w:t xml:space="preserve">nd return an Evaluation Sheet as and </w:t>
      </w:r>
      <w:r w:rsidRPr="00363A64">
        <w:t>if required by a client, funding body or delegating authority</w:t>
      </w:r>
    </w:p>
    <w:p w:rsidR="0036029B" w:rsidRPr="00363A64" w:rsidRDefault="0036029B" w:rsidP="000B01A9">
      <w:pPr>
        <w:pStyle w:val="Bullet1"/>
        <w:numPr>
          <w:ilvl w:val="0"/>
          <w:numId w:val="31"/>
        </w:numPr>
      </w:pPr>
      <w:r w:rsidRPr="00363A64">
        <w:t>Circulate a formal report on the project – see next section</w:t>
      </w:r>
    </w:p>
    <w:p w:rsidR="0036029B" w:rsidRPr="00363A64" w:rsidRDefault="0036029B" w:rsidP="000B01A9">
      <w:pPr>
        <w:pStyle w:val="Bullet1"/>
        <w:numPr>
          <w:ilvl w:val="0"/>
          <w:numId w:val="31"/>
        </w:numPr>
      </w:pPr>
      <w:r w:rsidRPr="00363A64">
        <w:t>Meet with key internal fig</w:t>
      </w:r>
      <w:r w:rsidR="00F34F63" w:rsidRPr="00363A64">
        <w:t>ures to discuss the findings. T</w:t>
      </w:r>
      <w:r w:rsidRPr="00363A64">
        <w:t>hese would include:</w:t>
      </w:r>
    </w:p>
    <w:p w:rsidR="0036029B" w:rsidRPr="00363A64" w:rsidRDefault="0036029B" w:rsidP="00056260">
      <w:pPr>
        <w:pStyle w:val="Bullet2"/>
        <w:rPr>
          <w:lang w:val="en-AU"/>
        </w:rPr>
      </w:pPr>
      <w:r w:rsidRPr="00363A64">
        <w:rPr>
          <w:lang w:val="en-AU"/>
        </w:rPr>
        <w:t>Managers and supervisors</w:t>
      </w:r>
    </w:p>
    <w:p w:rsidR="0036029B" w:rsidRPr="00363A64" w:rsidRDefault="0036029B" w:rsidP="00056260">
      <w:pPr>
        <w:pStyle w:val="Bullet2"/>
        <w:rPr>
          <w:lang w:val="en-AU"/>
        </w:rPr>
      </w:pPr>
      <w:r w:rsidRPr="00363A64">
        <w:rPr>
          <w:lang w:val="en-AU"/>
        </w:rPr>
        <w:t>Other people with project management responsibilities</w:t>
      </w:r>
    </w:p>
    <w:p w:rsidR="0036029B" w:rsidRPr="00363A64" w:rsidRDefault="0036029B" w:rsidP="00056260">
      <w:pPr>
        <w:pStyle w:val="Bullet2"/>
        <w:rPr>
          <w:lang w:val="en-AU"/>
        </w:rPr>
      </w:pPr>
      <w:r w:rsidRPr="00363A64">
        <w:rPr>
          <w:lang w:val="en-AU"/>
        </w:rPr>
        <w:t>Trainers and training staff – so they integrate findings into in-house trainers</w:t>
      </w:r>
    </w:p>
    <w:p w:rsidR="009F13B2" w:rsidRPr="00363A64" w:rsidRDefault="0036029B" w:rsidP="009F13B2">
      <w:pPr>
        <w:pStyle w:val="Bullet2"/>
        <w:rPr>
          <w:lang w:val="en-AU"/>
        </w:rPr>
      </w:pPr>
      <w:r w:rsidRPr="00363A64">
        <w:rPr>
          <w:lang w:val="en-AU"/>
        </w:rPr>
        <w:t>Those with responsibility for preparing and updating venue policies and procedures – so findings can be formalized into internal SOPs</w:t>
      </w:r>
      <w:r w:rsidR="00AA29DA" w:rsidRPr="00363A64">
        <w:rPr>
          <w:lang w:val="en-AU"/>
        </w:rPr>
        <w:t>.</w:t>
      </w:r>
    </w:p>
    <w:p w:rsidR="008D480E" w:rsidRPr="00363A64" w:rsidRDefault="00F05CA9" w:rsidP="00056260">
      <w:pPr>
        <w:pStyle w:val="Heading2"/>
      </w:pPr>
      <w:r w:rsidRPr="00363A64">
        <w:t>3</w:t>
      </w:r>
      <w:r w:rsidR="008D480E" w:rsidRPr="00363A64">
        <w:t>.6</w:t>
      </w:r>
      <w:r w:rsidR="008D480E" w:rsidRPr="00363A64">
        <w:tab/>
      </w:r>
      <w:r w:rsidR="00B977B5">
        <w:fldChar w:fldCharType="begin"/>
      </w:r>
      <w:r w:rsidR="00B977B5">
        <w:instrText xml:space="preserve"> REF  Criteria36  \* MERGEFORMAT </w:instrText>
      </w:r>
      <w:r w:rsidR="00B977B5">
        <w:fldChar w:fldCharType="separate"/>
      </w:r>
      <w:sdt>
        <w:sdtPr>
          <w:rPr>
            <w:highlight w:val="yellow"/>
          </w:rPr>
          <w:alias w:val="Criteria 3.6"/>
          <w:tag w:val="Criteria 3.6"/>
          <w:id w:val="88282077"/>
          <w:lock w:val="sdtLocked"/>
        </w:sdtPr>
        <w:sdtEndPr/>
        <w:sdtContent>
          <w:r w:rsidR="00271896" w:rsidRPr="00363A64">
            <w:t>Report on project</w:t>
          </w:r>
        </w:sdtContent>
      </w:sdt>
      <w:r w:rsidR="00B977B5">
        <w:rPr>
          <w:highlight w:val="yellow"/>
        </w:rPr>
        <w:fldChar w:fldCharType="end"/>
      </w:r>
    </w:p>
    <w:p w:rsidR="008D480E" w:rsidRPr="00363A64" w:rsidRDefault="008D480E" w:rsidP="00C63192">
      <w:pPr>
        <w:pStyle w:val="Heading3"/>
        <w:spacing w:after="120"/>
      </w:pPr>
      <w:r w:rsidRPr="00363A64">
        <w:t>Introduction</w:t>
      </w:r>
    </w:p>
    <w:p w:rsidR="008D480E" w:rsidRPr="00363A64" w:rsidRDefault="00A505A8" w:rsidP="008D480E">
      <w:pPr>
        <w:pStyle w:val="BodyCopy"/>
        <w:rPr>
          <w:noProof w:val="0"/>
          <w:szCs w:val="24"/>
        </w:rPr>
      </w:pPr>
      <w:r w:rsidRPr="00363A64">
        <w:rPr>
          <w:noProof w:val="0"/>
          <w:szCs w:val="24"/>
        </w:rPr>
        <w:t>All projects wil</w:t>
      </w:r>
      <w:r w:rsidR="00F34F63" w:rsidRPr="00363A64">
        <w:rPr>
          <w:noProof w:val="0"/>
          <w:szCs w:val="24"/>
        </w:rPr>
        <w:t>l require you to complete</w:t>
      </w:r>
      <w:r w:rsidRPr="00363A64">
        <w:rPr>
          <w:noProof w:val="0"/>
          <w:szCs w:val="24"/>
        </w:rPr>
        <w:t xml:space="preserve"> some form of report when the project has been finalised.</w:t>
      </w:r>
    </w:p>
    <w:p w:rsidR="00A505A8" w:rsidRPr="00363A64" w:rsidRDefault="00A505A8" w:rsidP="008D480E">
      <w:pPr>
        <w:pStyle w:val="BodyCopy"/>
        <w:rPr>
          <w:noProof w:val="0"/>
          <w:szCs w:val="24"/>
        </w:rPr>
      </w:pPr>
      <w:r w:rsidRPr="00363A64">
        <w:rPr>
          <w:noProof w:val="0"/>
          <w:szCs w:val="24"/>
        </w:rPr>
        <w:t xml:space="preserve">A written report is often required. </w:t>
      </w:r>
    </w:p>
    <w:p w:rsidR="008D480E" w:rsidRPr="00363A64" w:rsidRDefault="00A505A8" w:rsidP="008D480E">
      <w:pPr>
        <w:pStyle w:val="BodyCopyBold"/>
        <w:rPr>
          <w:b w:val="0"/>
          <w:noProof w:val="0"/>
        </w:rPr>
      </w:pPr>
      <w:r w:rsidRPr="00363A64">
        <w:rPr>
          <w:b w:val="0"/>
          <w:noProof w:val="0"/>
        </w:rPr>
        <w:t>This section discusses possible reporting requirements at the conclusion of a project.</w:t>
      </w:r>
    </w:p>
    <w:p w:rsidR="0036029B" w:rsidRPr="00363A64" w:rsidRDefault="00A505A8" w:rsidP="00C63192">
      <w:pPr>
        <w:pStyle w:val="Heading3"/>
        <w:spacing w:after="120"/>
      </w:pPr>
      <w:r w:rsidRPr="00363A64">
        <w:t>Written r</w:t>
      </w:r>
      <w:r w:rsidR="0036029B" w:rsidRPr="00363A64">
        <w:t>eport format</w:t>
      </w:r>
    </w:p>
    <w:p w:rsidR="0036029B" w:rsidRPr="00363A64" w:rsidRDefault="0036029B" w:rsidP="0036029B">
      <w:pPr>
        <w:pStyle w:val="BodyCopy"/>
        <w:rPr>
          <w:noProof w:val="0"/>
          <w:szCs w:val="24"/>
        </w:rPr>
      </w:pPr>
      <w:r w:rsidRPr="00363A64">
        <w:rPr>
          <w:noProof w:val="0"/>
          <w:szCs w:val="24"/>
        </w:rPr>
        <w:t>If there is a standard format for completing project reports at your venue you should use this format.</w:t>
      </w:r>
    </w:p>
    <w:p w:rsidR="00356B0C" w:rsidRPr="00363A64" w:rsidRDefault="0036029B" w:rsidP="00356B0C">
      <w:pPr>
        <w:pStyle w:val="BodyCopy"/>
        <w:rPr>
          <w:noProof w:val="0"/>
          <w:szCs w:val="24"/>
        </w:rPr>
      </w:pPr>
      <w:r w:rsidRPr="00363A64">
        <w:rPr>
          <w:noProof w:val="0"/>
          <w:szCs w:val="24"/>
        </w:rPr>
        <w:t xml:space="preserve">If there is no standard format, discuss with management or the client what the format and content should be. </w:t>
      </w:r>
      <w:r w:rsidR="00356B0C" w:rsidRPr="00363A64">
        <w:rPr>
          <w:noProof w:val="0"/>
          <w:szCs w:val="24"/>
        </w:rPr>
        <w:br w:type="page"/>
      </w:r>
    </w:p>
    <w:p w:rsidR="0036029B" w:rsidRPr="00363A64" w:rsidRDefault="00356B0C" w:rsidP="0036029B">
      <w:pPr>
        <w:pStyle w:val="BodyCopy"/>
        <w:rPr>
          <w:noProof w:val="0"/>
          <w:szCs w:val="24"/>
        </w:rPr>
      </w:pPr>
      <w:r w:rsidRPr="00363A64">
        <w:rPr>
          <w:szCs w:val="24"/>
          <w:lang w:eastAsia="en-AU"/>
        </w:rPr>
        <w:lastRenderedPageBreak/>
        <w:drawing>
          <wp:anchor distT="0" distB="0" distL="114300" distR="114300" simplePos="0" relativeHeight="251842560" behindDoc="0" locked="0" layoutInCell="1" allowOverlap="1">
            <wp:simplePos x="0" y="0"/>
            <wp:positionH relativeFrom="column">
              <wp:posOffset>3524250</wp:posOffset>
            </wp:positionH>
            <wp:positionV relativeFrom="paragraph">
              <wp:posOffset>99060</wp:posOffset>
            </wp:positionV>
            <wp:extent cx="2028825" cy="1516380"/>
            <wp:effectExtent l="19050" t="0" r="9525" b="0"/>
            <wp:wrapSquare wrapText="bothSides"/>
            <wp:docPr id="130" name="Picture 129" descr="freeimage-32186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218677.jpg"/>
                    <pic:cNvPicPr/>
                  </pic:nvPicPr>
                  <pic:blipFill>
                    <a:blip r:embed="rId160" cstate="print"/>
                    <a:stretch>
                      <a:fillRect/>
                    </a:stretch>
                  </pic:blipFill>
                  <pic:spPr>
                    <a:xfrm>
                      <a:off x="0" y="0"/>
                      <a:ext cx="2028825" cy="1516380"/>
                    </a:xfrm>
                    <a:prstGeom prst="rect">
                      <a:avLst/>
                    </a:prstGeom>
                  </pic:spPr>
                </pic:pic>
              </a:graphicData>
            </a:graphic>
          </wp:anchor>
        </w:drawing>
      </w:r>
      <w:r w:rsidR="0036029B" w:rsidRPr="00363A64">
        <w:rPr>
          <w:noProof w:val="0"/>
          <w:szCs w:val="24"/>
        </w:rPr>
        <w:t>If you have to prepare a report for an external body, ask them for a copy of a report from a previous report and use this as your basis.</w:t>
      </w:r>
    </w:p>
    <w:p w:rsidR="0036029B" w:rsidRPr="00363A64" w:rsidRDefault="0036029B" w:rsidP="0036029B">
      <w:pPr>
        <w:pStyle w:val="BodyCopy"/>
        <w:rPr>
          <w:noProof w:val="0"/>
          <w:szCs w:val="24"/>
        </w:rPr>
      </w:pPr>
      <w:r w:rsidRPr="00363A64">
        <w:rPr>
          <w:noProof w:val="0"/>
          <w:szCs w:val="24"/>
        </w:rPr>
        <w:t xml:space="preserve">The following points are commonly addressed in relation to </w:t>
      </w:r>
      <w:r w:rsidR="001013CA" w:rsidRPr="00363A64">
        <w:rPr>
          <w:noProof w:val="0"/>
          <w:szCs w:val="24"/>
        </w:rPr>
        <w:t xml:space="preserve">contents of </w:t>
      </w:r>
      <w:r w:rsidRPr="00363A64">
        <w:rPr>
          <w:noProof w:val="0"/>
          <w:szCs w:val="24"/>
        </w:rPr>
        <w:t>Project Reports:</w:t>
      </w:r>
    </w:p>
    <w:p w:rsidR="0036029B" w:rsidRPr="00363A64" w:rsidRDefault="00F34F63" w:rsidP="000B01A9">
      <w:pPr>
        <w:pStyle w:val="Bullet1"/>
        <w:numPr>
          <w:ilvl w:val="0"/>
          <w:numId w:val="31"/>
        </w:numPr>
      </w:pPr>
      <w:r w:rsidRPr="00363A64">
        <w:t xml:space="preserve">Name and </w:t>
      </w:r>
      <w:r w:rsidR="0036029B" w:rsidRPr="00363A64">
        <w:t>title of the Report – ‘Review and upgrade of in-house tra</w:t>
      </w:r>
      <w:r w:rsidR="00A505A8" w:rsidRPr="00363A64">
        <w:t>i</w:t>
      </w:r>
      <w:r w:rsidR="0036029B" w:rsidRPr="00363A64">
        <w:t>ning’</w:t>
      </w:r>
    </w:p>
    <w:p w:rsidR="0036029B" w:rsidRPr="00363A64" w:rsidRDefault="0036029B" w:rsidP="000B01A9">
      <w:pPr>
        <w:pStyle w:val="Bullet1"/>
        <w:numPr>
          <w:ilvl w:val="0"/>
          <w:numId w:val="31"/>
        </w:numPr>
      </w:pPr>
      <w:r w:rsidRPr="00363A64">
        <w:t>Name of the venue</w:t>
      </w:r>
    </w:p>
    <w:p w:rsidR="0036029B" w:rsidRPr="00363A64" w:rsidRDefault="0036029B" w:rsidP="000B01A9">
      <w:pPr>
        <w:pStyle w:val="Bullet1"/>
        <w:numPr>
          <w:ilvl w:val="0"/>
          <w:numId w:val="31"/>
        </w:numPr>
      </w:pPr>
      <w:r w:rsidRPr="00363A64">
        <w:t>Name of the Project</w:t>
      </w:r>
    </w:p>
    <w:p w:rsidR="0036029B" w:rsidRPr="00363A64" w:rsidRDefault="00F34F63" w:rsidP="000B01A9">
      <w:pPr>
        <w:pStyle w:val="Bullet1"/>
        <w:numPr>
          <w:ilvl w:val="0"/>
          <w:numId w:val="31"/>
        </w:numPr>
      </w:pPr>
      <w:r w:rsidRPr="00363A64">
        <w:t>Name of the person or person</w:t>
      </w:r>
      <w:r w:rsidR="0036029B" w:rsidRPr="00363A64">
        <w:t>s who prepared the Report</w:t>
      </w:r>
    </w:p>
    <w:p w:rsidR="0036029B" w:rsidRPr="00363A64" w:rsidRDefault="00F34F63" w:rsidP="000B01A9">
      <w:pPr>
        <w:pStyle w:val="Bullet1"/>
        <w:numPr>
          <w:ilvl w:val="0"/>
          <w:numId w:val="31"/>
        </w:numPr>
      </w:pPr>
      <w:r w:rsidRPr="00363A64">
        <w:t xml:space="preserve">The date and </w:t>
      </w:r>
      <w:r w:rsidR="0036029B" w:rsidRPr="00363A64">
        <w:t>period to which the Report applies</w:t>
      </w:r>
    </w:p>
    <w:p w:rsidR="0036029B" w:rsidRPr="00363A64" w:rsidRDefault="0036029B" w:rsidP="000B01A9">
      <w:pPr>
        <w:pStyle w:val="Bullet1"/>
        <w:numPr>
          <w:ilvl w:val="0"/>
          <w:numId w:val="31"/>
        </w:numPr>
      </w:pPr>
      <w:r w:rsidRPr="00363A64">
        <w:t>Identifi</w:t>
      </w:r>
      <w:r w:rsidR="00F34F63" w:rsidRPr="00363A64">
        <w:t>cation of nature of the Report,</w:t>
      </w:r>
      <w:r w:rsidRPr="00363A64">
        <w:t xml:space="preserve"> for example, ‘First Interim Report’, ‘Final Report’</w:t>
      </w:r>
    </w:p>
    <w:p w:rsidR="0036029B" w:rsidRPr="00363A64" w:rsidRDefault="0036029B" w:rsidP="000B01A9">
      <w:pPr>
        <w:pStyle w:val="Bullet1"/>
        <w:numPr>
          <w:ilvl w:val="0"/>
          <w:numId w:val="31"/>
        </w:numPr>
      </w:pPr>
      <w:r w:rsidRPr="00363A64">
        <w:t>Executive Summary – a single page synthesising the content of the report</w:t>
      </w:r>
    </w:p>
    <w:p w:rsidR="0036029B" w:rsidRPr="00363A64" w:rsidRDefault="0036029B" w:rsidP="000B01A9">
      <w:pPr>
        <w:pStyle w:val="Bullet1"/>
        <w:numPr>
          <w:ilvl w:val="0"/>
          <w:numId w:val="31"/>
        </w:numPr>
      </w:pPr>
      <w:r w:rsidRPr="00363A64">
        <w:t xml:space="preserve">KPIs, milestones and stages the project management plan identified as being applicable in relation to </w:t>
      </w:r>
      <w:r w:rsidRPr="00363A64">
        <w:rPr>
          <w:i/>
        </w:rPr>
        <w:t>this</w:t>
      </w:r>
      <w:r w:rsidRPr="00363A64">
        <w:t xml:space="preserve"> Report</w:t>
      </w:r>
    </w:p>
    <w:p w:rsidR="0036029B" w:rsidRPr="00363A64" w:rsidRDefault="0036029B" w:rsidP="000B01A9">
      <w:pPr>
        <w:pStyle w:val="Bullet1"/>
        <w:numPr>
          <w:ilvl w:val="0"/>
          <w:numId w:val="31"/>
        </w:numPr>
      </w:pPr>
      <w:r w:rsidRPr="00363A64">
        <w:t>Actual progress matche</w:t>
      </w:r>
      <w:r w:rsidR="00F34F63" w:rsidRPr="00363A64">
        <w:t xml:space="preserve">d against the stated criteria </w:t>
      </w:r>
      <w:r w:rsidRPr="00363A64">
        <w:t>identifying reasons for above and/or below expected outcomes</w:t>
      </w:r>
    </w:p>
    <w:p w:rsidR="0036029B" w:rsidRPr="00363A64" w:rsidRDefault="0036029B" w:rsidP="000B01A9">
      <w:pPr>
        <w:pStyle w:val="Bullet1"/>
        <w:numPr>
          <w:ilvl w:val="0"/>
          <w:numId w:val="31"/>
        </w:numPr>
      </w:pPr>
      <w:r w:rsidRPr="00363A64">
        <w:t>Budget</w:t>
      </w:r>
    </w:p>
    <w:p w:rsidR="0036029B" w:rsidRPr="00363A64" w:rsidRDefault="0036029B" w:rsidP="000B01A9">
      <w:pPr>
        <w:pStyle w:val="Bullet1"/>
        <w:numPr>
          <w:ilvl w:val="0"/>
          <w:numId w:val="31"/>
        </w:numPr>
      </w:pPr>
      <w:r w:rsidRPr="00363A64">
        <w:t>Your obse</w:t>
      </w:r>
      <w:r w:rsidR="00F34F63" w:rsidRPr="00363A64">
        <w:t>rvations as PM. Y</w:t>
      </w:r>
      <w:r w:rsidRPr="00363A64">
        <w:t>our Project Notebook should be used to help write this section of the Report. You may raise topics such as:</w:t>
      </w:r>
    </w:p>
    <w:p w:rsidR="0036029B" w:rsidRPr="00363A64" w:rsidRDefault="0036029B" w:rsidP="00056260">
      <w:pPr>
        <w:pStyle w:val="Bullet2"/>
        <w:rPr>
          <w:lang w:val="en-AU"/>
        </w:rPr>
      </w:pPr>
      <w:r w:rsidRPr="00363A64">
        <w:rPr>
          <w:lang w:val="en-AU"/>
        </w:rPr>
        <w:t>Unexpected delays</w:t>
      </w:r>
    </w:p>
    <w:p w:rsidR="0036029B" w:rsidRPr="00363A64" w:rsidRDefault="00F34F63" w:rsidP="00056260">
      <w:pPr>
        <w:pStyle w:val="Bullet2"/>
        <w:rPr>
          <w:lang w:val="en-AU"/>
        </w:rPr>
      </w:pPr>
      <w:r w:rsidRPr="00363A64">
        <w:rPr>
          <w:lang w:val="en-AU"/>
        </w:rPr>
        <w:t xml:space="preserve">Problems with suppliers and contractors </w:t>
      </w:r>
      <w:r w:rsidR="0036029B" w:rsidRPr="00363A64">
        <w:rPr>
          <w:lang w:val="en-AU"/>
        </w:rPr>
        <w:t>and/or venue-based project staff</w:t>
      </w:r>
    </w:p>
    <w:p w:rsidR="0036029B" w:rsidRPr="00363A64" w:rsidRDefault="0036029B" w:rsidP="00056260">
      <w:pPr>
        <w:pStyle w:val="Bullet2"/>
        <w:rPr>
          <w:lang w:val="en-AU"/>
        </w:rPr>
      </w:pPr>
      <w:r w:rsidRPr="00363A64">
        <w:rPr>
          <w:lang w:val="en-AU"/>
        </w:rPr>
        <w:t xml:space="preserve">Instances of unacceptable work which has </w:t>
      </w:r>
      <w:r w:rsidR="00F34F63" w:rsidRPr="00363A64">
        <w:rPr>
          <w:lang w:val="en-AU"/>
        </w:rPr>
        <w:t>had to be re</w:t>
      </w:r>
      <w:r w:rsidRPr="00363A64">
        <w:rPr>
          <w:lang w:val="en-AU"/>
        </w:rPr>
        <w:t>done</w:t>
      </w:r>
    </w:p>
    <w:p w:rsidR="0036029B" w:rsidRPr="00363A64" w:rsidRDefault="0036029B" w:rsidP="00056260">
      <w:pPr>
        <w:pStyle w:val="Bullet2"/>
        <w:rPr>
          <w:lang w:val="en-AU"/>
        </w:rPr>
      </w:pPr>
      <w:r w:rsidRPr="00363A64">
        <w:rPr>
          <w:lang w:val="en-AU"/>
        </w:rPr>
        <w:t>Unexpected impacts of the project on customers or normal venue operation</w:t>
      </w:r>
    </w:p>
    <w:p w:rsidR="0036029B" w:rsidRPr="00363A64" w:rsidRDefault="0036029B" w:rsidP="00056260">
      <w:pPr>
        <w:pStyle w:val="Bullet2"/>
        <w:rPr>
          <w:lang w:val="en-AU"/>
        </w:rPr>
      </w:pPr>
      <w:r w:rsidRPr="00363A64">
        <w:rPr>
          <w:lang w:val="en-AU"/>
        </w:rPr>
        <w:t xml:space="preserve">Emerging safety issues and hazards </w:t>
      </w:r>
    </w:p>
    <w:p w:rsidR="009F13B2" w:rsidRPr="00363A64" w:rsidRDefault="0036029B" w:rsidP="009F13B2">
      <w:pPr>
        <w:pStyle w:val="Bullet2"/>
        <w:rPr>
          <w:lang w:val="en-AU"/>
        </w:rPr>
      </w:pPr>
      <w:r w:rsidRPr="00363A64">
        <w:rPr>
          <w:lang w:val="en-AU"/>
        </w:rPr>
        <w:t>Suggestions</w:t>
      </w:r>
      <w:r w:rsidR="00F34F63" w:rsidRPr="00363A64">
        <w:rPr>
          <w:lang w:val="en-AU"/>
        </w:rPr>
        <w:t xml:space="preserve"> and recommendations</w:t>
      </w:r>
      <w:r w:rsidRPr="00363A64">
        <w:rPr>
          <w:lang w:val="en-AU"/>
        </w:rPr>
        <w:t xml:space="preserve"> for action to address identified issues, time lags, sub-standard quality issues and others issues raised in the Report.</w:t>
      </w:r>
    </w:p>
    <w:p w:rsidR="0036029B" w:rsidRPr="00363A64" w:rsidRDefault="0036029B" w:rsidP="0036029B">
      <w:pPr>
        <w:pStyle w:val="Heading3"/>
      </w:pPr>
      <w:r w:rsidRPr="00363A64">
        <w:t>Distributing project reports</w:t>
      </w:r>
    </w:p>
    <w:p w:rsidR="0036029B" w:rsidRPr="00363A64" w:rsidRDefault="0036029B" w:rsidP="0036029B">
      <w:pPr>
        <w:pStyle w:val="BodyCopy"/>
        <w:rPr>
          <w:noProof w:val="0"/>
          <w:szCs w:val="24"/>
        </w:rPr>
      </w:pPr>
      <w:r w:rsidRPr="00363A64">
        <w:rPr>
          <w:noProof w:val="0"/>
          <w:szCs w:val="24"/>
        </w:rPr>
        <w:t>All Project Reports should be regarded as commercial-in-confidence.</w:t>
      </w:r>
    </w:p>
    <w:p w:rsidR="0036029B" w:rsidRPr="00363A64" w:rsidRDefault="0036029B" w:rsidP="0036029B">
      <w:pPr>
        <w:pStyle w:val="BodyCopy"/>
        <w:rPr>
          <w:noProof w:val="0"/>
          <w:szCs w:val="24"/>
        </w:rPr>
      </w:pPr>
      <w:r w:rsidRPr="00363A64">
        <w:rPr>
          <w:noProof w:val="0"/>
          <w:szCs w:val="24"/>
        </w:rPr>
        <w:t>They must only be released to the people, bodies or agencies identified on a ‘Distribution List’ approved by management.</w:t>
      </w:r>
    </w:p>
    <w:p w:rsidR="0036029B" w:rsidRPr="00363A64" w:rsidRDefault="0036029B" w:rsidP="0036029B">
      <w:pPr>
        <w:pStyle w:val="BodyCopy"/>
        <w:rPr>
          <w:noProof w:val="0"/>
          <w:szCs w:val="24"/>
        </w:rPr>
      </w:pPr>
      <w:r w:rsidRPr="00363A64">
        <w:rPr>
          <w:noProof w:val="0"/>
          <w:szCs w:val="24"/>
        </w:rPr>
        <w:t>Common ways to forward reports are:</w:t>
      </w:r>
    </w:p>
    <w:p w:rsidR="00D75DE5" w:rsidRPr="00363A64" w:rsidRDefault="0036029B" w:rsidP="00D75DE5">
      <w:pPr>
        <w:pStyle w:val="Bullet1"/>
        <w:numPr>
          <w:ilvl w:val="0"/>
          <w:numId w:val="31"/>
        </w:numPr>
      </w:pPr>
      <w:r w:rsidRPr="00363A64">
        <w:t>By</w:t>
      </w:r>
      <w:r w:rsidR="00BD4624" w:rsidRPr="00363A64">
        <w:t xml:space="preserve"> </w:t>
      </w:r>
      <w:r w:rsidRPr="00363A64">
        <w:t>hand – distributing appropriately-bound hard copies. Distributing by hand also allows you to talk to the report when you hand it over</w:t>
      </w:r>
      <w:r w:rsidR="00D75DE5" w:rsidRPr="00363A64">
        <w:br w:type="page"/>
      </w:r>
    </w:p>
    <w:p w:rsidR="0036029B" w:rsidRPr="00363A64" w:rsidRDefault="00D75DE5" w:rsidP="000B01A9">
      <w:pPr>
        <w:pStyle w:val="Bullet1"/>
        <w:numPr>
          <w:ilvl w:val="0"/>
          <w:numId w:val="31"/>
        </w:numPr>
      </w:pPr>
      <w:r w:rsidRPr="00363A64">
        <w:rPr>
          <w:noProof/>
          <w:lang w:eastAsia="en-AU"/>
        </w:rPr>
        <w:lastRenderedPageBreak/>
        <w:drawing>
          <wp:anchor distT="0" distB="0" distL="114300" distR="114300" simplePos="0" relativeHeight="251841536" behindDoc="0" locked="0" layoutInCell="1" allowOverlap="1">
            <wp:simplePos x="0" y="0"/>
            <wp:positionH relativeFrom="column">
              <wp:posOffset>3838575</wp:posOffset>
            </wp:positionH>
            <wp:positionV relativeFrom="paragraph">
              <wp:posOffset>-22860</wp:posOffset>
            </wp:positionV>
            <wp:extent cx="1713230" cy="1927860"/>
            <wp:effectExtent l="19050" t="0" r="1270" b="0"/>
            <wp:wrapSquare wrapText="bothSides"/>
            <wp:docPr id="129" name="Picture 128" descr="freeimage-2028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2028031.jpg"/>
                    <pic:cNvPicPr/>
                  </pic:nvPicPr>
                  <pic:blipFill>
                    <a:blip r:embed="rId161" cstate="print"/>
                    <a:srcRect t="12826" b="11823"/>
                    <a:stretch>
                      <a:fillRect/>
                    </a:stretch>
                  </pic:blipFill>
                  <pic:spPr>
                    <a:xfrm>
                      <a:off x="0" y="0"/>
                      <a:ext cx="1713230" cy="1927860"/>
                    </a:xfrm>
                    <a:prstGeom prst="rect">
                      <a:avLst/>
                    </a:prstGeom>
                  </pic:spPr>
                </pic:pic>
              </a:graphicData>
            </a:graphic>
          </wp:anchor>
        </w:drawing>
      </w:r>
      <w:r w:rsidR="0036029B" w:rsidRPr="00363A64">
        <w:t xml:space="preserve">Electronically – via email. Take care to double-check the correct email address is being used. It is not standard practice to send reports by facsimile </w:t>
      </w:r>
    </w:p>
    <w:p w:rsidR="0036029B" w:rsidRPr="00363A64" w:rsidRDefault="0036029B" w:rsidP="000B01A9">
      <w:pPr>
        <w:pStyle w:val="Bullet1"/>
        <w:numPr>
          <w:ilvl w:val="0"/>
          <w:numId w:val="31"/>
        </w:numPr>
      </w:pPr>
      <w:r w:rsidRPr="00363A64">
        <w:t xml:space="preserve">Using the intranet </w:t>
      </w:r>
    </w:p>
    <w:p w:rsidR="0036029B" w:rsidRPr="00363A64" w:rsidRDefault="0036029B" w:rsidP="000B01A9">
      <w:pPr>
        <w:pStyle w:val="Bullet1"/>
        <w:numPr>
          <w:ilvl w:val="0"/>
          <w:numId w:val="31"/>
        </w:numPr>
      </w:pPr>
      <w:r w:rsidRPr="00363A64">
        <w:t>Using the postal system or couriers to deliver hard copies to external stakeholders.</w:t>
      </w:r>
    </w:p>
    <w:p w:rsidR="0036029B" w:rsidRPr="00363A64" w:rsidRDefault="0036029B" w:rsidP="00056260">
      <w:pPr>
        <w:pStyle w:val="BodyCopyBold"/>
        <w:rPr>
          <w:i/>
          <w:noProof w:val="0"/>
        </w:rPr>
      </w:pPr>
      <w:r w:rsidRPr="00363A64">
        <w:rPr>
          <w:i/>
          <w:noProof w:val="0"/>
        </w:rPr>
        <w:t>Note</w:t>
      </w:r>
    </w:p>
    <w:p w:rsidR="0036029B" w:rsidRPr="00363A64" w:rsidRDefault="00F34F63" w:rsidP="0036029B">
      <w:pPr>
        <w:pStyle w:val="BodyCopy"/>
        <w:rPr>
          <w:noProof w:val="0"/>
          <w:szCs w:val="24"/>
        </w:rPr>
      </w:pPr>
      <w:r w:rsidRPr="00363A64">
        <w:rPr>
          <w:noProof w:val="0"/>
          <w:szCs w:val="24"/>
        </w:rPr>
        <w:t xml:space="preserve">Where there are regular face to </w:t>
      </w:r>
      <w:r w:rsidR="0036029B" w:rsidRPr="00363A64">
        <w:rPr>
          <w:noProof w:val="0"/>
          <w:szCs w:val="24"/>
        </w:rPr>
        <w:t>face meetings with stakeholders who receive a copy of Project Reports, there should be no surprises in the Report.</w:t>
      </w:r>
    </w:p>
    <w:p w:rsidR="00C63192" w:rsidRPr="00363A64" w:rsidRDefault="0036029B" w:rsidP="00C63192">
      <w:pPr>
        <w:pStyle w:val="BodyCopy"/>
        <w:rPr>
          <w:noProof w:val="0"/>
          <w:szCs w:val="24"/>
        </w:rPr>
      </w:pPr>
      <w:r w:rsidRPr="00363A64">
        <w:rPr>
          <w:noProof w:val="0"/>
          <w:szCs w:val="24"/>
        </w:rPr>
        <w:t>Any problems with the progress of the project should have been mentioned at meetings with these people meaning readers of the Report are already aware of them.</w:t>
      </w:r>
      <w:r w:rsidR="00C63192" w:rsidRPr="00363A64">
        <w:rPr>
          <w:noProof w:val="0"/>
          <w:szCs w:val="24"/>
        </w:rPr>
        <w:br w:type="page"/>
      </w:r>
    </w:p>
    <w:p w:rsidR="008D480E" w:rsidRPr="00363A64" w:rsidRDefault="008D480E" w:rsidP="008D480E">
      <w:pPr>
        <w:pStyle w:val="ActivityHead"/>
        <w:shd w:val="clear" w:color="auto" w:fill="E36C0A" w:themeFill="accent6" w:themeFillShade="BF"/>
        <w:rPr>
          <w:noProof w:val="0"/>
          <w:color w:val="FFFFFF" w:themeColor="background1"/>
        </w:rPr>
      </w:pPr>
      <w:r w:rsidRPr="00363A64">
        <w:rPr>
          <w:noProof w:val="0"/>
          <w:color w:val="FFFFFF" w:themeColor="background1"/>
        </w:rPr>
        <w:lastRenderedPageBreak/>
        <w:t>Work Projects</w:t>
      </w:r>
    </w:p>
    <w:p w:rsidR="008D480E" w:rsidRPr="00363A64" w:rsidRDefault="008D480E" w:rsidP="008D480E">
      <w:pPr>
        <w:pStyle w:val="BodyCopy"/>
        <w:rPr>
          <w:noProof w:val="0"/>
        </w:rPr>
      </w:pPr>
      <w:r w:rsidRPr="00363A64">
        <w:rPr>
          <w:noProof w:val="0"/>
        </w:rPr>
        <w:t xml:space="preserve">It is a requirement of this Unit </w:t>
      </w:r>
      <w:r w:rsidR="00F34F63" w:rsidRPr="00363A64">
        <w:rPr>
          <w:noProof w:val="0"/>
        </w:rPr>
        <w:t xml:space="preserve">that </w:t>
      </w:r>
      <w:r w:rsidRPr="00363A64">
        <w:rPr>
          <w:noProof w:val="0"/>
        </w:rPr>
        <w:t xml:space="preserve">you complete Work Projects as advised by your Trainer. You must submit documentation, suitable evidence or other relevant proof of completion of the project to your Trainer by the agreed </w:t>
      </w:r>
      <w:r w:rsidR="00771003" w:rsidRPr="00363A64">
        <w:rPr>
          <w:noProof w:val="0"/>
        </w:rPr>
        <w:t>date</w:t>
      </w:r>
      <w:r w:rsidRPr="00363A64">
        <w:rPr>
          <w:noProof w:val="0"/>
        </w:rPr>
        <w:t>.</w:t>
      </w:r>
    </w:p>
    <w:p w:rsidR="00A505A8" w:rsidRPr="00363A64" w:rsidRDefault="00A505A8" w:rsidP="00A505A8">
      <w:pPr>
        <w:pStyle w:val="BodyCopy"/>
        <w:rPr>
          <w:noProof w:val="0"/>
        </w:rPr>
      </w:pPr>
      <w:r w:rsidRPr="00363A64">
        <w:rPr>
          <w:noProof w:val="0"/>
        </w:rPr>
        <w:t xml:space="preserve">NOTE: This Work Project can follow-on from </w:t>
      </w:r>
      <w:r w:rsidRPr="00363A64">
        <w:rPr>
          <w:noProof w:val="0"/>
          <w:u w:val="single"/>
        </w:rPr>
        <w:t>Work Project 1.1 and 2.1</w:t>
      </w:r>
      <w:r w:rsidRPr="00363A64">
        <w:rPr>
          <w:noProof w:val="0"/>
        </w:rPr>
        <w:t>.</w:t>
      </w:r>
    </w:p>
    <w:p w:rsidR="008D480E" w:rsidRPr="00363A64" w:rsidRDefault="00807840" w:rsidP="008D480E">
      <w:pPr>
        <w:pStyle w:val="ActivityNumbered"/>
      </w:pPr>
      <w:r w:rsidRPr="00363A64">
        <w:t>3</w:t>
      </w:r>
      <w:r w:rsidR="008D480E" w:rsidRPr="00363A64">
        <w:t>.1</w:t>
      </w:r>
      <w:r w:rsidR="008D480E" w:rsidRPr="00363A64">
        <w:tab/>
      </w:r>
      <w:r w:rsidR="00A505A8" w:rsidRPr="00363A64">
        <w:t>To meet the requirements for this Work Project you are required to identify and describe a small project (which may be a</w:t>
      </w:r>
      <w:r w:rsidR="00DD2CF6" w:rsidRPr="00363A64">
        <w:t xml:space="preserve">n actual project or a simulated </w:t>
      </w:r>
      <w:r w:rsidR="00A505A8" w:rsidRPr="00363A64">
        <w:t>mock project) and provide details regarding project evaluation by answering the following questions</w:t>
      </w:r>
      <w:r w:rsidR="008D480E" w:rsidRPr="00363A64">
        <w:t>:</w:t>
      </w:r>
    </w:p>
    <w:p w:rsidR="008D480E" w:rsidRPr="00363A64" w:rsidRDefault="00A505A8" w:rsidP="00056260">
      <w:pPr>
        <w:pStyle w:val="ActivityBullet1"/>
      </w:pPr>
      <w:r w:rsidRPr="00363A64">
        <w:t>How would you assess the project at specified stages throughout its life?</w:t>
      </w:r>
    </w:p>
    <w:p w:rsidR="00A505A8" w:rsidRPr="00363A64" w:rsidRDefault="00A505A8" w:rsidP="00056260">
      <w:pPr>
        <w:pStyle w:val="ActivityBullet1"/>
      </w:pPr>
      <w:r w:rsidRPr="00363A64">
        <w:t>Who would be involved in this assessment?</w:t>
      </w:r>
    </w:p>
    <w:p w:rsidR="00A505A8" w:rsidRPr="00363A64" w:rsidRDefault="00A505A8" w:rsidP="00056260">
      <w:pPr>
        <w:pStyle w:val="ActivityBullet1"/>
      </w:pPr>
      <w:r w:rsidRPr="00363A64">
        <w:t>Why would they be involved?</w:t>
      </w:r>
    </w:p>
    <w:p w:rsidR="00A505A8" w:rsidRPr="00363A64" w:rsidRDefault="00A505A8" w:rsidP="00056260">
      <w:pPr>
        <w:pStyle w:val="ActivityBullet1"/>
      </w:pPr>
      <w:r w:rsidRPr="00363A64">
        <w:t>How do the agreed gaols and the project management plan impact on project evaluation?</w:t>
      </w:r>
    </w:p>
    <w:p w:rsidR="00A505A8" w:rsidRPr="00363A64" w:rsidRDefault="00A505A8" w:rsidP="00056260">
      <w:pPr>
        <w:pStyle w:val="ActivityBullet1"/>
      </w:pPr>
      <w:r w:rsidRPr="00363A64">
        <w:t>Why is there a need to factor in project evaluation results into ongoing project management?</w:t>
      </w:r>
    </w:p>
    <w:p w:rsidR="00A505A8" w:rsidRPr="00363A64" w:rsidRDefault="00A505A8" w:rsidP="00056260">
      <w:pPr>
        <w:pStyle w:val="ActivityBullet1"/>
      </w:pPr>
      <w:r w:rsidRPr="00363A64">
        <w:t>How could you share the results of project evaluation findings with stakeholders?</w:t>
      </w:r>
    </w:p>
    <w:p w:rsidR="00A505A8" w:rsidRPr="00363A64" w:rsidRDefault="00A505A8" w:rsidP="00056260">
      <w:pPr>
        <w:pStyle w:val="ActivityBullet1"/>
      </w:pPr>
      <w:r w:rsidRPr="00363A64">
        <w:t>What action could you take to ensure the findings of the project evaluation are incorporated into future projects?</w:t>
      </w:r>
    </w:p>
    <w:p w:rsidR="00A505A8" w:rsidRPr="00363A64" w:rsidRDefault="00A505A8" w:rsidP="00056260">
      <w:pPr>
        <w:pStyle w:val="ActivityBullet1"/>
      </w:pPr>
      <w:r w:rsidRPr="00363A64">
        <w:t>What reporting would you undertake for the project?</w:t>
      </w:r>
    </w:p>
    <w:p w:rsidR="00A505A8" w:rsidRPr="00363A64" w:rsidRDefault="00A505A8" w:rsidP="00056260">
      <w:pPr>
        <w:pStyle w:val="ActivityBullet1"/>
      </w:pPr>
      <w:r w:rsidRPr="00363A64">
        <w:t xml:space="preserve">What would the report cover </w:t>
      </w:r>
      <w:r w:rsidR="00DD2CF6" w:rsidRPr="00363A64">
        <w:t xml:space="preserve">look like </w:t>
      </w:r>
      <w:r w:rsidRPr="00363A64">
        <w:t>and who would it be distributed to?</w:t>
      </w:r>
    </w:p>
    <w:p w:rsidR="008D480E" w:rsidRPr="00363A64" w:rsidRDefault="008D480E" w:rsidP="008D480E">
      <w:pPr>
        <w:pStyle w:val="ActivityBottom"/>
        <w:rPr>
          <w:noProof w:val="0"/>
        </w:rPr>
      </w:pPr>
    </w:p>
    <w:p w:rsidR="008D480E" w:rsidRPr="00363A64" w:rsidRDefault="008D480E" w:rsidP="008D480E">
      <w:pPr>
        <w:pStyle w:val="BodyCopy"/>
        <w:rPr>
          <w:rStyle w:val="Heading1Char"/>
          <w:rFonts w:eastAsia="Calibri" w:cs="Calibri"/>
          <w:bCs w:val="0"/>
          <w:noProof w:val="0"/>
          <w:color w:val="auto"/>
          <w:sz w:val="22"/>
          <w:lang w:val="en-AU"/>
        </w:rPr>
      </w:pPr>
    </w:p>
    <w:p w:rsidR="008D480E" w:rsidRPr="00363A64" w:rsidRDefault="008D480E" w:rsidP="008D480E">
      <w:pPr>
        <w:pStyle w:val="BodyCopy"/>
        <w:rPr>
          <w:rStyle w:val="Heading1Char"/>
          <w:rFonts w:eastAsia="Calibri" w:cs="Calibri"/>
          <w:b w:val="0"/>
          <w:bCs w:val="0"/>
          <w:noProof w:val="0"/>
          <w:color w:val="auto"/>
          <w:sz w:val="22"/>
          <w:lang w:val="en-AU"/>
        </w:rPr>
      </w:pPr>
      <w:r w:rsidRPr="00363A64">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63A64" w:rsidTr="00D724DB">
        <w:trPr>
          <w:trHeight w:val="5670"/>
        </w:trPr>
        <w:tc>
          <w:tcPr>
            <w:tcW w:w="8931" w:type="dxa"/>
            <w:shd w:val="clear" w:color="auto" w:fill="F2F2F2" w:themeFill="background1" w:themeFillShade="F2"/>
          </w:tcPr>
          <w:p w:rsidR="008D480E" w:rsidRPr="00363A64" w:rsidRDefault="008D480E" w:rsidP="00F067EA">
            <w:pPr>
              <w:pStyle w:val="Heading2"/>
              <w:outlineLvl w:val="1"/>
            </w:pPr>
            <w:r w:rsidRPr="00363A64">
              <w:lastRenderedPageBreak/>
              <w:t>Summary</w:t>
            </w:r>
          </w:p>
          <w:p w:rsidR="008D480E" w:rsidRPr="00363A64" w:rsidRDefault="00B977B5" w:rsidP="00F45D9C">
            <w:pPr>
              <w:pStyle w:val="SumaryHeading3"/>
            </w:pPr>
            <w:r>
              <w:fldChar w:fldCharType="begin"/>
            </w:r>
            <w:r>
              <w:instrText xml:space="preserve"> REF  Element3  \* MERGEFORMAT </w:instrText>
            </w:r>
            <w:r>
              <w:fldChar w:fldCharType="separate"/>
            </w:r>
            <w:sdt>
              <w:sdtPr>
                <w:alias w:val="Element 3"/>
                <w:tag w:val="Element 3"/>
                <w:id w:val="88282078"/>
                <w:lock w:val="sdtLocked"/>
              </w:sdtPr>
              <w:sdtEndPr>
                <w:rPr>
                  <w:highlight w:val="yellow"/>
                </w:rPr>
              </w:sdtEndPr>
              <w:sdtContent>
                <w:r w:rsidR="00271896" w:rsidRPr="00363A64">
                  <w:t>Evaluate project</w:t>
                </w:r>
              </w:sdtContent>
            </w:sdt>
            <w:r>
              <w:rPr>
                <w:highlight w:val="yellow"/>
              </w:rPr>
              <w:fldChar w:fldCharType="end"/>
            </w:r>
          </w:p>
          <w:p w:rsidR="008D480E" w:rsidRPr="00363A64" w:rsidRDefault="005F433A" w:rsidP="00F067EA">
            <w:pPr>
              <w:pStyle w:val="TableText"/>
              <w:rPr>
                <w:noProof w:val="0"/>
              </w:rPr>
            </w:pPr>
            <w:r w:rsidRPr="00363A64">
              <w:rPr>
                <w:noProof w:val="0"/>
              </w:rPr>
              <w:t>When evaluating projects:</w:t>
            </w:r>
          </w:p>
          <w:p w:rsidR="005F433A" w:rsidRPr="00363A64" w:rsidRDefault="005F433A" w:rsidP="000B01A9">
            <w:pPr>
              <w:pStyle w:val="TableBullet1"/>
              <w:numPr>
                <w:ilvl w:val="0"/>
                <w:numId w:val="31"/>
              </w:numPr>
              <w:spacing w:before="120"/>
              <w:rPr>
                <w:noProof w:val="0"/>
              </w:rPr>
            </w:pPr>
            <w:r w:rsidRPr="00363A64">
              <w:rPr>
                <w:noProof w:val="0"/>
              </w:rPr>
              <w:t>Ensure you allocate time for scheduled assessments</w:t>
            </w:r>
          </w:p>
          <w:p w:rsidR="005F433A" w:rsidRPr="00363A64" w:rsidRDefault="005F433A" w:rsidP="000B01A9">
            <w:pPr>
              <w:pStyle w:val="TableBullet1"/>
              <w:numPr>
                <w:ilvl w:val="0"/>
                <w:numId w:val="31"/>
              </w:numPr>
              <w:spacing w:before="120"/>
              <w:rPr>
                <w:noProof w:val="0"/>
              </w:rPr>
            </w:pPr>
            <w:r w:rsidRPr="00363A64">
              <w:rPr>
                <w:noProof w:val="0"/>
              </w:rPr>
              <w:t>Involve relevant internal and external stakeholders</w:t>
            </w:r>
          </w:p>
          <w:p w:rsidR="005F433A" w:rsidRPr="00363A64" w:rsidRDefault="005F433A" w:rsidP="000B01A9">
            <w:pPr>
              <w:pStyle w:val="TableBullet1"/>
              <w:numPr>
                <w:ilvl w:val="0"/>
                <w:numId w:val="31"/>
              </w:numPr>
              <w:spacing w:before="120"/>
              <w:rPr>
                <w:noProof w:val="0"/>
              </w:rPr>
            </w:pPr>
            <w:r w:rsidRPr="00363A64">
              <w:rPr>
                <w:noProof w:val="0"/>
              </w:rPr>
              <w:t>Schedule meetings for formal evaluations and assessments</w:t>
            </w:r>
          </w:p>
          <w:p w:rsidR="005F433A" w:rsidRPr="00363A64" w:rsidRDefault="005F433A" w:rsidP="000B01A9">
            <w:pPr>
              <w:pStyle w:val="TableBullet1"/>
              <w:numPr>
                <w:ilvl w:val="0"/>
                <w:numId w:val="31"/>
              </w:numPr>
              <w:spacing w:before="120"/>
              <w:rPr>
                <w:noProof w:val="0"/>
              </w:rPr>
            </w:pPr>
            <w:r w:rsidRPr="00363A64">
              <w:rPr>
                <w:noProof w:val="0"/>
              </w:rPr>
              <w:t>Address ‘process’ and ‘product’ issues</w:t>
            </w:r>
          </w:p>
          <w:p w:rsidR="005F433A" w:rsidRPr="00363A64" w:rsidRDefault="005F433A" w:rsidP="000B01A9">
            <w:pPr>
              <w:pStyle w:val="TableBullet1"/>
              <w:numPr>
                <w:ilvl w:val="0"/>
                <w:numId w:val="31"/>
              </w:numPr>
              <w:spacing w:before="120"/>
              <w:rPr>
                <w:noProof w:val="0"/>
              </w:rPr>
            </w:pPr>
            <w:r w:rsidRPr="00363A64">
              <w:rPr>
                <w:noProof w:val="0"/>
              </w:rPr>
              <w:t>Assess actual project performance against planned performance</w:t>
            </w:r>
          </w:p>
          <w:p w:rsidR="005F433A" w:rsidRPr="00363A64" w:rsidRDefault="005F433A" w:rsidP="000B01A9">
            <w:pPr>
              <w:pStyle w:val="TableBullet1"/>
              <w:numPr>
                <w:ilvl w:val="0"/>
                <w:numId w:val="31"/>
              </w:numPr>
              <w:spacing w:before="120"/>
              <w:rPr>
                <w:noProof w:val="0"/>
              </w:rPr>
            </w:pPr>
            <w:r w:rsidRPr="00363A64">
              <w:rPr>
                <w:noProof w:val="0"/>
              </w:rPr>
              <w:t>Use the project management plan as the basis for evaluation, assessment and review</w:t>
            </w:r>
          </w:p>
          <w:p w:rsidR="005F433A" w:rsidRPr="00363A64" w:rsidRDefault="005F433A" w:rsidP="000B01A9">
            <w:pPr>
              <w:pStyle w:val="TableBullet1"/>
              <w:numPr>
                <w:ilvl w:val="0"/>
                <w:numId w:val="31"/>
              </w:numPr>
              <w:spacing w:before="120"/>
              <w:rPr>
                <w:noProof w:val="0"/>
              </w:rPr>
            </w:pPr>
            <w:r w:rsidRPr="00363A64">
              <w:rPr>
                <w:noProof w:val="0"/>
              </w:rPr>
              <w:t>Adjust the project plan on the basis of assessment/review findings</w:t>
            </w:r>
          </w:p>
          <w:p w:rsidR="005F433A" w:rsidRPr="00363A64" w:rsidRDefault="005F433A" w:rsidP="000B01A9">
            <w:pPr>
              <w:pStyle w:val="TableBullet1"/>
              <w:numPr>
                <w:ilvl w:val="0"/>
                <w:numId w:val="31"/>
              </w:numPr>
              <w:spacing w:before="120"/>
              <w:rPr>
                <w:noProof w:val="0"/>
              </w:rPr>
            </w:pPr>
            <w:r w:rsidRPr="00363A64">
              <w:rPr>
                <w:noProof w:val="0"/>
              </w:rPr>
              <w:t>Incorporate evaluation results into ongoing project management for the project being assessed</w:t>
            </w:r>
          </w:p>
          <w:p w:rsidR="005F433A" w:rsidRPr="00363A64" w:rsidRDefault="005F433A" w:rsidP="000B01A9">
            <w:pPr>
              <w:pStyle w:val="TableBullet1"/>
              <w:numPr>
                <w:ilvl w:val="0"/>
                <w:numId w:val="31"/>
              </w:numPr>
              <w:spacing w:before="120"/>
              <w:rPr>
                <w:noProof w:val="0"/>
              </w:rPr>
            </w:pPr>
            <w:r w:rsidRPr="00363A64">
              <w:rPr>
                <w:noProof w:val="0"/>
              </w:rPr>
              <w:t>Obtain necessary authorisatio</w:t>
            </w:r>
            <w:r w:rsidR="00DD2CF6" w:rsidRPr="00363A64">
              <w:rPr>
                <w:noProof w:val="0"/>
              </w:rPr>
              <w:t xml:space="preserve">ns for project plan revisions and </w:t>
            </w:r>
            <w:r w:rsidRPr="00363A64">
              <w:rPr>
                <w:noProof w:val="0"/>
              </w:rPr>
              <w:t>amendments</w:t>
            </w:r>
          </w:p>
          <w:p w:rsidR="005F433A" w:rsidRPr="00363A64" w:rsidRDefault="005F433A" w:rsidP="000B01A9">
            <w:pPr>
              <w:pStyle w:val="TableBullet1"/>
              <w:numPr>
                <w:ilvl w:val="0"/>
                <w:numId w:val="31"/>
              </w:numPr>
              <w:spacing w:before="120"/>
              <w:rPr>
                <w:noProof w:val="0"/>
              </w:rPr>
            </w:pPr>
            <w:r w:rsidRPr="00363A64">
              <w:rPr>
                <w:noProof w:val="0"/>
              </w:rPr>
              <w:t xml:space="preserve">Circulate copies of the revised project plan </w:t>
            </w:r>
          </w:p>
          <w:p w:rsidR="00D724DB" w:rsidRPr="00363A64" w:rsidRDefault="005F433A" w:rsidP="000B01A9">
            <w:pPr>
              <w:pStyle w:val="TableBullet1"/>
              <w:numPr>
                <w:ilvl w:val="0"/>
                <w:numId w:val="31"/>
              </w:numPr>
              <w:spacing w:before="120"/>
              <w:rPr>
                <w:noProof w:val="0"/>
              </w:rPr>
            </w:pPr>
            <w:r w:rsidRPr="00363A64">
              <w:rPr>
                <w:noProof w:val="0"/>
              </w:rPr>
              <w:t>Share the findings of the evaluation</w:t>
            </w:r>
          </w:p>
          <w:p w:rsidR="005F433A" w:rsidRPr="00363A64" w:rsidRDefault="005F433A" w:rsidP="000B01A9">
            <w:pPr>
              <w:pStyle w:val="TableBullet1"/>
              <w:numPr>
                <w:ilvl w:val="0"/>
                <w:numId w:val="31"/>
              </w:numPr>
              <w:spacing w:before="120"/>
              <w:rPr>
                <w:noProof w:val="0"/>
              </w:rPr>
            </w:pPr>
            <w:r w:rsidRPr="00363A64">
              <w:rPr>
                <w:noProof w:val="0"/>
              </w:rPr>
              <w:t>Factor in lessons learned into future project management activities</w:t>
            </w:r>
          </w:p>
          <w:p w:rsidR="008D480E" w:rsidRPr="00363A64" w:rsidRDefault="005F433A" w:rsidP="000B01A9">
            <w:pPr>
              <w:pStyle w:val="TableBullet1"/>
              <w:numPr>
                <w:ilvl w:val="0"/>
                <w:numId w:val="31"/>
              </w:numPr>
              <w:spacing w:before="120"/>
              <w:rPr>
                <w:noProof w:val="0"/>
              </w:rPr>
            </w:pPr>
            <w:r w:rsidRPr="00363A64">
              <w:rPr>
                <w:noProof w:val="0"/>
              </w:rPr>
              <w:t>Prepare and distribute a report on the project.</w:t>
            </w:r>
            <w:r w:rsidR="008D480E" w:rsidRPr="00363A64">
              <w:rPr>
                <w:noProof w:val="0"/>
              </w:rPr>
              <w:br/>
            </w:r>
          </w:p>
        </w:tc>
      </w:tr>
    </w:tbl>
    <w:p w:rsidR="00271896" w:rsidRDefault="00271896"/>
    <w:p w:rsidR="00271896" w:rsidRDefault="00271896">
      <w:r>
        <w:br w:type="page"/>
      </w:r>
    </w:p>
    <w:p w:rsidR="00056260" w:rsidRDefault="00056260"/>
    <w:p w:rsidR="00271896" w:rsidRPr="00363A64" w:rsidRDefault="00271896"/>
    <w:p w:rsidR="00056260" w:rsidRPr="00363A64" w:rsidRDefault="00056260" w:rsidP="00056260">
      <w:pPr>
        <w:pStyle w:val="BodyCopy"/>
        <w:rPr>
          <w:noProof w:val="0"/>
        </w:rPr>
      </w:pPr>
    </w:p>
    <w:p w:rsidR="00056260" w:rsidRPr="00363A64" w:rsidRDefault="00056260" w:rsidP="00056260">
      <w:pPr>
        <w:pStyle w:val="BodyCopy"/>
        <w:rPr>
          <w:noProof w:val="0"/>
        </w:rPr>
      </w:pPr>
    </w:p>
    <w:p w:rsidR="00056260" w:rsidRPr="00363A64" w:rsidRDefault="00056260" w:rsidP="00056260">
      <w:pPr>
        <w:pStyle w:val="BodyCopy"/>
        <w:rPr>
          <w:noProof w:val="0"/>
        </w:rPr>
      </w:pPr>
    </w:p>
    <w:p w:rsidR="00056260" w:rsidRPr="00363A64" w:rsidRDefault="00056260">
      <w:pPr>
        <w:sectPr w:rsidR="00056260" w:rsidRPr="00363A64" w:rsidSect="00B64F4E">
          <w:headerReference w:type="even" r:id="rId162"/>
          <w:headerReference w:type="default" r:id="rId163"/>
          <w:pgSz w:w="11906" w:h="16838" w:code="9"/>
          <w:pgMar w:top="1440" w:right="1440" w:bottom="1440" w:left="1701" w:header="709" w:footer="312" w:gutter="0"/>
          <w:cols w:space="708"/>
          <w:docGrid w:linePitch="360"/>
        </w:sectPr>
      </w:pPr>
    </w:p>
    <w:p w:rsidR="001727B2" w:rsidRPr="00363A64" w:rsidRDefault="00065DAF" w:rsidP="00326643">
      <w:pPr>
        <w:pStyle w:val="Heading1"/>
        <w:rPr>
          <w:szCs w:val="36"/>
        </w:rPr>
      </w:pPr>
      <w:bookmarkStart w:id="43" w:name="_Toc294862968"/>
      <w:bookmarkStart w:id="44" w:name="_Toc378593314"/>
      <w:r w:rsidRPr="00363A64">
        <w:lastRenderedPageBreak/>
        <w:t>Presentation of written work</w:t>
      </w:r>
      <w:bookmarkEnd w:id="43"/>
      <w:bookmarkEnd w:id="44"/>
    </w:p>
    <w:p w:rsidR="001727B2" w:rsidRPr="00363A64" w:rsidRDefault="001727B2" w:rsidP="00065DAF">
      <w:pPr>
        <w:pStyle w:val="Heading2"/>
      </w:pPr>
      <w:r w:rsidRPr="00363A64">
        <w:t>1. Introduction</w:t>
      </w:r>
    </w:p>
    <w:p w:rsidR="001727B2" w:rsidRPr="00363A64" w:rsidRDefault="001727B2" w:rsidP="00065DAF">
      <w:pPr>
        <w:pStyle w:val="BodyCopy"/>
        <w:rPr>
          <w:noProof w:val="0"/>
        </w:rPr>
      </w:pPr>
      <w:r w:rsidRPr="00363A64">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363A64" w:rsidRDefault="00065DAF" w:rsidP="00065DAF">
      <w:pPr>
        <w:pStyle w:val="Heading2"/>
      </w:pPr>
      <w:r w:rsidRPr="00363A64">
        <w:t xml:space="preserve">2. </w:t>
      </w:r>
      <w:r w:rsidR="001727B2" w:rsidRPr="00363A64">
        <w:t>Style</w:t>
      </w:r>
    </w:p>
    <w:p w:rsidR="001727B2" w:rsidRPr="00363A64" w:rsidRDefault="00502F4C" w:rsidP="00065DAF">
      <w:pPr>
        <w:pStyle w:val="BodyCopy"/>
        <w:rPr>
          <w:noProof w:val="0"/>
        </w:rPr>
      </w:pPr>
      <w:r w:rsidRPr="00363A64">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6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63A64">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6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363A64">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363A64" w:rsidRDefault="001727B2" w:rsidP="000B01A9">
      <w:pPr>
        <w:pStyle w:val="Bullet1"/>
        <w:numPr>
          <w:ilvl w:val="0"/>
          <w:numId w:val="31"/>
        </w:numPr>
      </w:pPr>
      <w:r w:rsidRPr="00363A64">
        <w:t>Plan ahead</w:t>
      </w:r>
    </w:p>
    <w:p w:rsidR="001727B2" w:rsidRPr="00363A64" w:rsidRDefault="001727B2" w:rsidP="000B01A9">
      <w:pPr>
        <w:pStyle w:val="Bullet1"/>
        <w:numPr>
          <w:ilvl w:val="0"/>
          <w:numId w:val="31"/>
        </w:numPr>
      </w:pPr>
      <w:r w:rsidRPr="00363A64">
        <w:t>Be clear and concise</w:t>
      </w:r>
    </w:p>
    <w:p w:rsidR="001727B2" w:rsidRPr="00363A64" w:rsidRDefault="001727B2" w:rsidP="000B01A9">
      <w:pPr>
        <w:pStyle w:val="Bullet1"/>
        <w:numPr>
          <w:ilvl w:val="0"/>
          <w:numId w:val="31"/>
        </w:numPr>
      </w:pPr>
      <w:r w:rsidRPr="00363A64">
        <w:t>Answer the question</w:t>
      </w:r>
    </w:p>
    <w:p w:rsidR="001727B2" w:rsidRPr="00363A64" w:rsidRDefault="001727B2" w:rsidP="000B01A9">
      <w:pPr>
        <w:pStyle w:val="Bullet1"/>
        <w:numPr>
          <w:ilvl w:val="0"/>
          <w:numId w:val="31"/>
        </w:numPr>
      </w:pPr>
      <w:r w:rsidRPr="00363A64">
        <w:t>Proofread the final draft</w:t>
      </w:r>
      <w:r w:rsidR="00065DAF" w:rsidRPr="00363A64">
        <w:t>.</w:t>
      </w:r>
    </w:p>
    <w:p w:rsidR="001727B2" w:rsidRPr="00363A64" w:rsidRDefault="001727B2" w:rsidP="00065DAF">
      <w:pPr>
        <w:pStyle w:val="Heading2"/>
      </w:pPr>
      <w:r w:rsidRPr="00363A64">
        <w:t>3. Presenting Written Work</w:t>
      </w:r>
    </w:p>
    <w:p w:rsidR="001727B2" w:rsidRPr="00363A64" w:rsidRDefault="001727B2" w:rsidP="00065DAF">
      <w:pPr>
        <w:pStyle w:val="BodyCopy"/>
        <w:rPr>
          <w:b/>
          <w:i/>
          <w:noProof w:val="0"/>
        </w:rPr>
      </w:pPr>
      <w:r w:rsidRPr="00363A64">
        <w:rPr>
          <w:b/>
          <w:i/>
          <w:noProof w:val="0"/>
        </w:rPr>
        <w:t>Types of written work</w:t>
      </w:r>
    </w:p>
    <w:p w:rsidR="001727B2" w:rsidRPr="00363A64" w:rsidRDefault="001727B2" w:rsidP="00065DAF">
      <w:pPr>
        <w:pStyle w:val="BodyCopy"/>
        <w:rPr>
          <w:noProof w:val="0"/>
        </w:rPr>
      </w:pPr>
      <w:r w:rsidRPr="00363A64">
        <w:rPr>
          <w:noProof w:val="0"/>
        </w:rPr>
        <w:t>Students may be asked to write:</w:t>
      </w:r>
    </w:p>
    <w:p w:rsidR="001727B2" w:rsidRPr="00363A64" w:rsidRDefault="001727B2" w:rsidP="000B01A9">
      <w:pPr>
        <w:pStyle w:val="Bullet1"/>
        <w:numPr>
          <w:ilvl w:val="0"/>
          <w:numId w:val="31"/>
        </w:numPr>
      </w:pPr>
      <w:r w:rsidRPr="00363A64">
        <w:t>Short and long reports</w:t>
      </w:r>
    </w:p>
    <w:p w:rsidR="001727B2" w:rsidRPr="00363A64" w:rsidRDefault="001727B2" w:rsidP="000B01A9">
      <w:pPr>
        <w:pStyle w:val="Bullet1"/>
        <w:numPr>
          <w:ilvl w:val="0"/>
          <w:numId w:val="31"/>
        </w:numPr>
      </w:pPr>
      <w:r w:rsidRPr="00363A64">
        <w:t>Essays</w:t>
      </w:r>
    </w:p>
    <w:p w:rsidR="001727B2" w:rsidRPr="00363A64" w:rsidRDefault="001727B2" w:rsidP="000B01A9">
      <w:pPr>
        <w:pStyle w:val="Bullet1"/>
        <w:numPr>
          <w:ilvl w:val="0"/>
          <w:numId w:val="31"/>
        </w:numPr>
      </w:pPr>
      <w:r w:rsidRPr="00363A64">
        <w:t>Records of interviews</w:t>
      </w:r>
    </w:p>
    <w:p w:rsidR="001727B2" w:rsidRPr="00363A64" w:rsidRDefault="001727B2" w:rsidP="000B01A9">
      <w:pPr>
        <w:pStyle w:val="Bullet1"/>
        <w:numPr>
          <w:ilvl w:val="0"/>
          <w:numId w:val="31"/>
        </w:numPr>
      </w:pPr>
      <w:r w:rsidRPr="00363A64">
        <w:t>Questionnaires</w:t>
      </w:r>
    </w:p>
    <w:p w:rsidR="001727B2" w:rsidRPr="00363A64" w:rsidRDefault="001727B2" w:rsidP="000B01A9">
      <w:pPr>
        <w:pStyle w:val="Bullet1"/>
        <w:numPr>
          <w:ilvl w:val="0"/>
          <w:numId w:val="31"/>
        </w:numPr>
      </w:pPr>
      <w:r w:rsidRPr="00363A64">
        <w:t>Business letters</w:t>
      </w:r>
    </w:p>
    <w:p w:rsidR="001727B2" w:rsidRPr="00363A64" w:rsidRDefault="001727B2" w:rsidP="000B01A9">
      <w:pPr>
        <w:pStyle w:val="Bullet1"/>
        <w:numPr>
          <w:ilvl w:val="0"/>
          <w:numId w:val="31"/>
        </w:numPr>
      </w:pPr>
      <w:r w:rsidRPr="00363A64">
        <w:t>Resumes.</w:t>
      </w:r>
      <w:r w:rsidR="00502F4C" w:rsidRPr="00363A64">
        <w:t xml:space="preserve"> </w:t>
      </w:r>
    </w:p>
    <w:p w:rsidR="001727B2" w:rsidRPr="00363A64" w:rsidRDefault="001727B2" w:rsidP="008D28C7">
      <w:pPr>
        <w:pStyle w:val="BodyCopy"/>
        <w:spacing w:before="240"/>
        <w:rPr>
          <w:b/>
          <w:i/>
          <w:noProof w:val="0"/>
        </w:rPr>
      </w:pPr>
      <w:r w:rsidRPr="00363A64">
        <w:rPr>
          <w:b/>
          <w:i/>
          <w:noProof w:val="0"/>
        </w:rPr>
        <w:t>Format</w:t>
      </w:r>
    </w:p>
    <w:p w:rsidR="00A316C4" w:rsidRPr="00363A64" w:rsidRDefault="001727B2" w:rsidP="00A316C4">
      <w:pPr>
        <w:pStyle w:val="BodyCopy"/>
        <w:rPr>
          <w:noProof w:val="0"/>
        </w:rPr>
      </w:pPr>
      <w:r w:rsidRPr="00363A64">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363A64">
        <w:rPr>
          <w:noProof w:val="0"/>
        </w:rPr>
        <w:br w:type="page"/>
      </w:r>
    </w:p>
    <w:p w:rsidR="001727B2" w:rsidRPr="00363A64" w:rsidRDefault="001727B2" w:rsidP="00065DAF">
      <w:pPr>
        <w:pStyle w:val="BodyCopyBold"/>
        <w:rPr>
          <w:i/>
          <w:noProof w:val="0"/>
        </w:rPr>
      </w:pPr>
      <w:r w:rsidRPr="00363A64">
        <w:rPr>
          <w:i/>
          <w:noProof w:val="0"/>
        </w:rPr>
        <w:lastRenderedPageBreak/>
        <w:t>Cover Sheet</w:t>
      </w:r>
    </w:p>
    <w:p w:rsidR="001727B2" w:rsidRPr="00363A64" w:rsidRDefault="001727B2" w:rsidP="00065DAF">
      <w:pPr>
        <w:pStyle w:val="BodyCopy"/>
        <w:rPr>
          <w:noProof w:val="0"/>
        </w:rPr>
      </w:pPr>
      <w:r w:rsidRPr="00363A64">
        <w:rPr>
          <w:noProof w:val="0"/>
        </w:rPr>
        <w:t>All written work should be submitted with a cover sheet stapled to the front that contains:</w:t>
      </w:r>
    </w:p>
    <w:p w:rsidR="001727B2" w:rsidRPr="00363A64" w:rsidRDefault="001727B2" w:rsidP="000B01A9">
      <w:pPr>
        <w:pStyle w:val="Bullet1"/>
        <w:numPr>
          <w:ilvl w:val="0"/>
          <w:numId w:val="31"/>
        </w:numPr>
      </w:pPr>
      <w:r w:rsidRPr="00363A64">
        <w:t>The student’s name and student number</w:t>
      </w:r>
    </w:p>
    <w:p w:rsidR="001727B2" w:rsidRPr="00363A64" w:rsidRDefault="001727B2" w:rsidP="000B01A9">
      <w:pPr>
        <w:pStyle w:val="Bullet1"/>
        <w:numPr>
          <w:ilvl w:val="0"/>
          <w:numId w:val="31"/>
        </w:numPr>
      </w:pPr>
      <w:r w:rsidRPr="00363A64">
        <w:t>The name of the class/unit</w:t>
      </w:r>
    </w:p>
    <w:p w:rsidR="001727B2" w:rsidRPr="00363A64" w:rsidRDefault="001727B2" w:rsidP="000B01A9">
      <w:pPr>
        <w:pStyle w:val="Bullet1"/>
        <w:numPr>
          <w:ilvl w:val="0"/>
          <w:numId w:val="31"/>
        </w:numPr>
      </w:pPr>
      <w:r w:rsidRPr="00363A64">
        <w:t>The due date of the work</w:t>
      </w:r>
    </w:p>
    <w:p w:rsidR="001727B2" w:rsidRPr="00363A64" w:rsidRDefault="001727B2" w:rsidP="000B01A9">
      <w:pPr>
        <w:pStyle w:val="Bullet1"/>
        <w:numPr>
          <w:ilvl w:val="0"/>
          <w:numId w:val="31"/>
        </w:numPr>
      </w:pPr>
      <w:r w:rsidRPr="00363A64">
        <w:t>The title of the work</w:t>
      </w:r>
    </w:p>
    <w:p w:rsidR="001727B2" w:rsidRPr="00363A64" w:rsidRDefault="001727B2" w:rsidP="000B01A9">
      <w:pPr>
        <w:pStyle w:val="Bullet1"/>
        <w:numPr>
          <w:ilvl w:val="0"/>
          <w:numId w:val="31"/>
        </w:numPr>
      </w:pPr>
      <w:r w:rsidRPr="00363A64">
        <w:t>The teacher’s name</w:t>
      </w:r>
    </w:p>
    <w:p w:rsidR="001727B2" w:rsidRPr="00363A64" w:rsidRDefault="001727B2" w:rsidP="000B01A9">
      <w:pPr>
        <w:pStyle w:val="Bullet1"/>
        <w:numPr>
          <w:ilvl w:val="0"/>
          <w:numId w:val="31"/>
        </w:numPr>
      </w:pPr>
      <w:r w:rsidRPr="00363A64">
        <w:t>A signed declaration that the work does not involve plagiarism.</w:t>
      </w:r>
    </w:p>
    <w:p w:rsidR="001727B2" w:rsidRPr="00363A64" w:rsidRDefault="001727B2" w:rsidP="008D28C7">
      <w:pPr>
        <w:pStyle w:val="BodyCopy"/>
        <w:spacing w:before="240"/>
        <w:rPr>
          <w:b/>
          <w:i/>
          <w:noProof w:val="0"/>
        </w:rPr>
      </w:pPr>
      <w:r w:rsidRPr="00363A64">
        <w:rPr>
          <w:b/>
          <w:i/>
          <w:noProof w:val="0"/>
        </w:rPr>
        <w:t>Keeping a Copy</w:t>
      </w:r>
    </w:p>
    <w:p w:rsidR="001727B2" w:rsidRPr="00363A64" w:rsidRDefault="001727B2" w:rsidP="00065DAF">
      <w:pPr>
        <w:pStyle w:val="BodyCopy"/>
        <w:rPr>
          <w:noProof w:val="0"/>
        </w:rPr>
      </w:pPr>
      <w:r w:rsidRPr="00363A64">
        <w:rPr>
          <w:noProof w:val="0"/>
        </w:rPr>
        <w:t>Students must keep a copy of the written work in case it is lost. This rarely happens but it can be disastrous if a copy has not been kept.</w:t>
      </w:r>
    </w:p>
    <w:p w:rsidR="001727B2" w:rsidRPr="00363A64" w:rsidRDefault="001727B2" w:rsidP="008D28C7">
      <w:pPr>
        <w:pStyle w:val="BodyCopy"/>
        <w:spacing w:before="240"/>
        <w:rPr>
          <w:b/>
          <w:i/>
          <w:noProof w:val="0"/>
        </w:rPr>
      </w:pPr>
      <w:r w:rsidRPr="00363A64">
        <w:rPr>
          <w:b/>
          <w:i/>
          <w:noProof w:val="0"/>
        </w:rPr>
        <w:t>Inclusive language</w:t>
      </w:r>
    </w:p>
    <w:p w:rsidR="001727B2" w:rsidRPr="00363A64" w:rsidRDefault="001727B2" w:rsidP="00065DAF">
      <w:pPr>
        <w:pStyle w:val="BodyCopy"/>
        <w:rPr>
          <w:noProof w:val="0"/>
        </w:rPr>
      </w:pPr>
      <w:r w:rsidRPr="00363A64">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363A64" w:rsidRDefault="001727B2" w:rsidP="00065DAF">
      <w:pPr>
        <w:pStyle w:val="BodyCopy"/>
        <w:rPr>
          <w:noProof w:val="0"/>
        </w:rPr>
      </w:pPr>
      <w:r w:rsidRPr="00363A64">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363A64" w:rsidTr="007E0241">
        <w:tc>
          <w:tcPr>
            <w:tcW w:w="3969" w:type="dxa"/>
            <w:shd w:val="clear" w:color="auto" w:fill="F2F2F2" w:themeFill="background1" w:themeFillShade="F2"/>
          </w:tcPr>
          <w:p w:rsidR="001727B2" w:rsidRPr="00363A64" w:rsidRDefault="001727B2" w:rsidP="00A316C4">
            <w:pPr>
              <w:pStyle w:val="BodyCopy"/>
              <w:spacing w:before="120" w:after="120"/>
              <w:jc w:val="both"/>
              <w:rPr>
                <w:noProof w:val="0"/>
              </w:rPr>
            </w:pPr>
            <w:r w:rsidRPr="00363A64">
              <w:rPr>
                <w:noProof w:val="0"/>
              </w:rPr>
              <w:t>Mankind</w:t>
            </w:r>
          </w:p>
        </w:tc>
        <w:tc>
          <w:tcPr>
            <w:tcW w:w="3452" w:type="dxa"/>
            <w:shd w:val="clear" w:color="auto" w:fill="F2F2F2" w:themeFill="background1" w:themeFillShade="F2"/>
          </w:tcPr>
          <w:p w:rsidR="001727B2" w:rsidRPr="00363A64" w:rsidRDefault="001727B2" w:rsidP="00A316C4">
            <w:pPr>
              <w:pStyle w:val="BodyCopy"/>
              <w:spacing w:before="120" w:after="120"/>
              <w:rPr>
                <w:i/>
                <w:noProof w:val="0"/>
              </w:rPr>
            </w:pPr>
            <w:r w:rsidRPr="00363A64">
              <w:rPr>
                <w:i/>
                <w:noProof w:val="0"/>
              </w:rPr>
              <w:t>Humankind</w:t>
            </w:r>
          </w:p>
        </w:tc>
      </w:tr>
      <w:tr w:rsidR="001727B2" w:rsidRPr="00363A64" w:rsidTr="007E0241">
        <w:tc>
          <w:tcPr>
            <w:tcW w:w="3969" w:type="dxa"/>
            <w:shd w:val="clear" w:color="auto" w:fill="F2F2F2" w:themeFill="background1" w:themeFillShade="F2"/>
          </w:tcPr>
          <w:p w:rsidR="001727B2" w:rsidRPr="00363A64" w:rsidRDefault="001727B2" w:rsidP="00A316C4">
            <w:pPr>
              <w:pStyle w:val="BodyCopy"/>
              <w:spacing w:before="120" w:after="120"/>
              <w:jc w:val="both"/>
              <w:rPr>
                <w:noProof w:val="0"/>
              </w:rPr>
            </w:pPr>
            <w:r w:rsidRPr="00363A64">
              <w:rPr>
                <w:noProof w:val="0"/>
              </w:rPr>
              <w:t>Barman/maid</w:t>
            </w:r>
          </w:p>
        </w:tc>
        <w:tc>
          <w:tcPr>
            <w:tcW w:w="3452" w:type="dxa"/>
            <w:shd w:val="clear" w:color="auto" w:fill="F2F2F2" w:themeFill="background1" w:themeFillShade="F2"/>
          </w:tcPr>
          <w:p w:rsidR="001727B2" w:rsidRPr="00363A64" w:rsidRDefault="001727B2" w:rsidP="00A316C4">
            <w:pPr>
              <w:pStyle w:val="BodyCopy"/>
              <w:spacing w:before="120" w:after="120"/>
              <w:rPr>
                <w:i/>
                <w:noProof w:val="0"/>
              </w:rPr>
            </w:pPr>
            <w:r w:rsidRPr="00363A64">
              <w:rPr>
                <w:i/>
                <w:noProof w:val="0"/>
              </w:rPr>
              <w:t>Bar attendant</w:t>
            </w:r>
          </w:p>
        </w:tc>
      </w:tr>
      <w:tr w:rsidR="001727B2" w:rsidRPr="00363A64" w:rsidTr="007E0241">
        <w:tc>
          <w:tcPr>
            <w:tcW w:w="3969" w:type="dxa"/>
            <w:shd w:val="clear" w:color="auto" w:fill="F2F2F2" w:themeFill="background1" w:themeFillShade="F2"/>
          </w:tcPr>
          <w:p w:rsidR="001727B2" w:rsidRPr="00363A64" w:rsidRDefault="001727B2" w:rsidP="00A316C4">
            <w:pPr>
              <w:pStyle w:val="BodyCopy"/>
              <w:spacing w:before="120" w:after="120"/>
              <w:jc w:val="both"/>
              <w:rPr>
                <w:noProof w:val="0"/>
              </w:rPr>
            </w:pPr>
            <w:r w:rsidRPr="00363A64">
              <w:rPr>
                <w:noProof w:val="0"/>
              </w:rPr>
              <w:t>Host/hostess</w:t>
            </w:r>
          </w:p>
        </w:tc>
        <w:tc>
          <w:tcPr>
            <w:tcW w:w="3452" w:type="dxa"/>
            <w:shd w:val="clear" w:color="auto" w:fill="F2F2F2" w:themeFill="background1" w:themeFillShade="F2"/>
          </w:tcPr>
          <w:p w:rsidR="001727B2" w:rsidRPr="00363A64" w:rsidRDefault="001727B2" w:rsidP="00A316C4">
            <w:pPr>
              <w:pStyle w:val="BodyCopy"/>
              <w:spacing w:before="120" w:after="120"/>
              <w:rPr>
                <w:i/>
                <w:noProof w:val="0"/>
              </w:rPr>
            </w:pPr>
            <w:r w:rsidRPr="00363A64">
              <w:rPr>
                <w:i/>
                <w:noProof w:val="0"/>
              </w:rPr>
              <w:t>Host</w:t>
            </w:r>
          </w:p>
        </w:tc>
      </w:tr>
      <w:tr w:rsidR="001727B2" w:rsidRPr="00363A64" w:rsidTr="007E0241">
        <w:tc>
          <w:tcPr>
            <w:tcW w:w="3969" w:type="dxa"/>
            <w:shd w:val="clear" w:color="auto" w:fill="F2F2F2" w:themeFill="background1" w:themeFillShade="F2"/>
          </w:tcPr>
          <w:p w:rsidR="001727B2" w:rsidRPr="00363A64" w:rsidRDefault="001727B2" w:rsidP="00A316C4">
            <w:pPr>
              <w:pStyle w:val="BodyCopy"/>
              <w:spacing w:before="120" w:after="120"/>
              <w:jc w:val="both"/>
              <w:rPr>
                <w:noProof w:val="0"/>
              </w:rPr>
            </w:pPr>
            <w:r w:rsidRPr="00363A64">
              <w:rPr>
                <w:noProof w:val="0"/>
              </w:rPr>
              <w:t>Waiter/waitress</w:t>
            </w:r>
          </w:p>
        </w:tc>
        <w:tc>
          <w:tcPr>
            <w:tcW w:w="3452" w:type="dxa"/>
            <w:shd w:val="clear" w:color="auto" w:fill="F2F2F2" w:themeFill="background1" w:themeFillShade="F2"/>
          </w:tcPr>
          <w:p w:rsidR="001727B2" w:rsidRPr="00363A64" w:rsidRDefault="001727B2" w:rsidP="00A316C4">
            <w:pPr>
              <w:pStyle w:val="BodyCopy"/>
              <w:spacing w:before="120" w:after="120"/>
              <w:rPr>
                <w:i/>
                <w:noProof w:val="0"/>
              </w:rPr>
            </w:pPr>
            <w:r w:rsidRPr="00363A64">
              <w:rPr>
                <w:i/>
                <w:noProof w:val="0"/>
              </w:rPr>
              <w:t>Waiter or waiting staff</w:t>
            </w:r>
          </w:p>
        </w:tc>
      </w:tr>
    </w:tbl>
    <w:p w:rsidR="00326643" w:rsidRPr="00363A64" w:rsidRDefault="00326643" w:rsidP="008D480E">
      <w:pPr>
        <w:pStyle w:val="BodyCopy"/>
        <w:rPr>
          <w:noProof w:val="0"/>
        </w:rPr>
        <w:sectPr w:rsidR="00326643" w:rsidRPr="00363A64" w:rsidSect="00B64F4E">
          <w:headerReference w:type="even" r:id="rId166"/>
          <w:headerReference w:type="default" r:id="rId167"/>
          <w:pgSz w:w="11906" w:h="16838" w:code="9"/>
          <w:pgMar w:top="1440" w:right="1440" w:bottom="1440" w:left="1701" w:header="709" w:footer="321" w:gutter="0"/>
          <w:cols w:space="708"/>
          <w:docGrid w:linePitch="360"/>
        </w:sectPr>
      </w:pPr>
    </w:p>
    <w:p w:rsidR="00DC7B89" w:rsidRPr="00363A64" w:rsidRDefault="00326643" w:rsidP="00326643">
      <w:pPr>
        <w:pStyle w:val="Heading1"/>
      </w:pPr>
      <w:bookmarkStart w:id="45" w:name="_Toc378593315"/>
      <w:r w:rsidRPr="00363A64">
        <w:lastRenderedPageBreak/>
        <w:t xml:space="preserve">Recommended </w:t>
      </w:r>
      <w:r w:rsidR="00E71DE9" w:rsidRPr="00363A64">
        <w:t>r</w:t>
      </w:r>
      <w:r w:rsidRPr="00363A64">
        <w:t>eading</w:t>
      </w:r>
      <w:bookmarkEnd w:id="45"/>
    </w:p>
    <w:p w:rsidR="00254CC2" w:rsidRPr="00363A64" w:rsidRDefault="00254CC2" w:rsidP="00254CC2">
      <w:pPr>
        <w:pStyle w:val="BodyCopy"/>
        <w:rPr>
          <w:noProof w:val="0"/>
        </w:rPr>
      </w:pPr>
      <w:r w:rsidRPr="00363A64">
        <w:rPr>
          <w:b/>
          <w:noProof w:val="0"/>
        </w:rPr>
        <w:t>Note</w:t>
      </w:r>
      <w:r w:rsidRPr="00363A64">
        <w:rPr>
          <w:noProof w:val="0"/>
        </w:rPr>
        <w:t xml:space="preserve">: all Recommended Reading is sourced from ‘Trove: National Library of Australia’ at </w:t>
      </w:r>
      <w:hyperlink r:id="rId168" w:history="1">
        <w:r w:rsidRPr="00363A64">
          <w:rPr>
            <w:rStyle w:val="Hyperlink"/>
            <w:noProof w:val="0"/>
          </w:rPr>
          <w:t>http://trove.nla.gov.au/</w:t>
        </w:r>
      </w:hyperlink>
      <w:r w:rsidRPr="00363A64">
        <w:rPr>
          <w:noProof w:val="0"/>
        </w:rPr>
        <w:t xml:space="preserve">. </w:t>
      </w:r>
    </w:p>
    <w:p w:rsidR="00254CC2" w:rsidRPr="00363A64" w:rsidRDefault="00254CC2" w:rsidP="00254CC2">
      <w:pPr>
        <w:pStyle w:val="BodyCopy"/>
        <w:rPr>
          <w:noProof w:val="0"/>
        </w:rPr>
      </w:pPr>
      <w:r w:rsidRPr="00363A64">
        <w:rPr>
          <w:noProof w:val="0"/>
        </w:rPr>
        <w:t xml:space="preserve">Barkley, Bruce 2004; </w:t>
      </w:r>
      <w:r w:rsidRPr="00363A64">
        <w:rPr>
          <w:i/>
          <w:noProof w:val="0"/>
        </w:rPr>
        <w:t>Project risk management</w:t>
      </w:r>
      <w:r w:rsidRPr="00363A64">
        <w:rPr>
          <w:noProof w:val="0"/>
        </w:rPr>
        <w:t>; McGraw-Hill, New York</w:t>
      </w:r>
    </w:p>
    <w:p w:rsidR="00254CC2" w:rsidRPr="00363A64" w:rsidRDefault="00254CC2" w:rsidP="00254CC2">
      <w:pPr>
        <w:pStyle w:val="BodyCopy"/>
        <w:rPr>
          <w:noProof w:val="0"/>
        </w:rPr>
      </w:pPr>
      <w:r w:rsidRPr="00363A64">
        <w:rPr>
          <w:noProof w:val="0"/>
        </w:rPr>
        <w:t xml:space="preserve">Burke, Rory 2007; </w:t>
      </w:r>
      <w:r w:rsidRPr="00363A64">
        <w:rPr>
          <w:i/>
          <w:noProof w:val="0"/>
        </w:rPr>
        <w:t>Introduction to project management: one small step for the project manager</w:t>
      </w:r>
      <w:r w:rsidRPr="00363A64">
        <w:rPr>
          <w:noProof w:val="0"/>
        </w:rPr>
        <w:t>; Burke Pub, [U.K.]</w:t>
      </w:r>
    </w:p>
    <w:p w:rsidR="00254CC2" w:rsidRPr="00363A64" w:rsidRDefault="00254CC2" w:rsidP="00254CC2">
      <w:pPr>
        <w:pStyle w:val="BodyCopy"/>
        <w:rPr>
          <w:noProof w:val="0"/>
        </w:rPr>
      </w:pPr>
      <w:r w:rsidRPr="00363A64">
        <w:rPr>
          <w:noProof w:val="0"/>
        </w:rPr>
        <w:t xml:space="preserve">Cappels, Thomas M &amp; Books24x7, Inc 2004; </w:t>
      </w:r>
      <w:r w:rsidRPr="00363A64">
        <w:rPr>
          <w:i/>
          <w:noProof w:val="0"/>
        </w:rPr>
        <w:t>Financially focused project management</w:t>
      </w:r>
      <w:r w:rsidRPr="00363A64">
        <w:rPr>
          <w:noProof w:val="0"/>
        </w:rPr>
        <w:t>; J. Ross Pub, Boca Raton, Fla</w:t>
      </w:r>
    </w:p>
    <w:p w:rsidR="00254CC2" w:rsidRPr="00363A64" w:rsidRDefault="00254CC2" w:rsidP="00254CC2">
      <w:pPr>
        <w:pStyle w:val="BodyCopy"/>
        <w:rPr>
          <w:noProof w:val="0"/>
        </w:rPr>
      </w:pPr>
      <w:r w:rsidRPr="00363A64">
        <w:rPr>
          <w:noProof w:val="0"/>
        </w:rPr>
        <w:t xml:space="preserve">Diab, Philip R 2011; </w:t>
      </w:r>
      <w:r w:rsidRPr="00363A64">
        <w:rPr>
          <w:i/>
          <w:noProof w:val="0"/>
        </w:rPr>
        <w:t>Sidestep complexity: project management for small- and medium-sized organizations</w:t>
      </w:r>
      <w:r w:rsidRPr="00363A64">
        <w:rPr>
          <w:noProof w:val="0"/>
        </w:rPr>
        <w:t>; Project Management Institute, Newtown Square, PA</w:t>
      </w:r>
    </w:p>
    <w:p w:rsidR="00254CC2" w:rsidRPr="00363A64" w:rsidRDefault="00254CC2" w:rsidP="00254CC2">
      <w:pPr>
        <w:pStyle w:val="BodyCopy"/>
        <w:rPr>
          <w:noProof w:val="0"/>
        </w:rPr>
      </w:pPr>
      <w:r w:rsidRPr="00363A64">
        <w:rPr>
          <w:noProof w:val="0"/>
        </w:rPr>
        <w:t xml:space="preserve">Kemp, Sid &amp; Entrepreneur (Santa Monica, Calif.) 2005; </w:t>
      </w:r>
      <w:r w:rsidRPr="00363A64">
        <w:rPr>
          <w:i/>
          <w:noProof w:val="0"/>
        </w:rPr>
        <w:t>Ultimate guide to project management for small business: get it done right!</w:t>
      </w:r>
      <w:r w:rsidRPr="00363A64">
        <w:rPr>
          <w:noProof w:val="0"/>
        </w:rPr>
        <w:t>; Entrepreneur Press, [Santa Monica, Calif.]</w:t>
      </w:r>
    </w:p>
    <w:p w:rsidR="00254CC2" w:rsidRPr="00363A64" w:rsidRDefault="00254CC2" w:rsidP="00254CC2">
      <w:pPr>
        <w:pStyle w:val="BodyCopy"/>
        <w:rPr>
          <w:noProof w:val="0"/>
        </w:rPr>
      </w:pPr>
      <w:r w:rsidRPr="00363A64">
        <w:rPr>
          <w:noProof w:val="0"/>
        </w:rPr>
        <w:t xml:space="preserve">Lock, Dennis 2007; </w:t>
      </w:r>
      <w:r w:rsidRPr="00363A64">
        <w:rPr>
          <w:i/>
          <w:noProof w:val="0"/>
        </w:rPr>
        <w:t>Project management</w:t>
      </w:r>
      <w:r w:rsidRPr="00363A64">
        <w:rPr>
          <w:noProof w:val="0"/>
        </w:rPr>
        <w:t>; 9th ed, Ashgate, Burlington, VT</w:t>
      </w:r>
    </w:p>
    <w:p w:rsidR="00254CC2" w:rsidRDefault="00254CC2" w:rsidP="00254CC2">
      <w:pPr>
        <w:pStyle w:val="BodyCopy"/>
        <w:rPr>
          <w:noProof w:val="0"/>
        </w:rPr>
      </w:pPr>
      <w:r w:rsidRPr="00363A64">
        <w:rPr>
          <w:noProof w:val="0"/>
        </w:rPr>
        <w:t xml:space="preserve">Phillips, Joseph 2012; </w:t>
      </w:r>
      <w:r w:rsidRPr="00363A64">
        <w:rPr>
          <w:i/>
          <w:noProof w:val="0"/>
        </w:rPr>
        <w:t>Project management for small business: a streamlined approach from planning to completion;</w:t>
      </w:r>
      <w:r w:rsidRPr="00363A64">
        <w:rPr>
          <w:noProof w:val="0"/>
        </w:rPr>
        <w:t xml:space="preserve"> American Management Association, New York</w:t>
      </w:r>
    </w:p>
    <w:p w:rsidR="00B64F4E" w:rsidRPr="00363A64" w:rsidRDefault="00B64F4E" w:rsidP="00254CC2">
      <w:pPr>
        <w:pStyle w:val="BodyCopy"/>
        <w:rPr>
          <w:noProof w:val="0"/>
        </w:rPr>
      </w:pPr>
      <w:r w:rsidRPr="00363A64">
        <w:rPr>
          <w:noProof w:val="0"/>
        </w:rPr>
        <w:br w:type="page"/>
      </w:r>
    </w:p>
    <w:p w:rsidR="00F53926" w:rsidRPr="00363A64" w:rsidRDefault="00F53926" w:rsidP="00B64F4E">
      <w:pPr>
        <w:pStyle w:val="BodyCopy"/>
        <w:rPr>
          <w:noProof w:val="0"/>
        </w:rPr>
      </w:pPr>
    </w:p>
    <w:p w:rsidR="00326643" w:rsidRPr="00363A64" w:rsidRDefault="00326643" w:rsidP="00B64F4E">
      <w:pPr>
        <w:pStyle w:val="BodyCopy"/>
        <w:rPr>
          <w:noProof w:val="0"/>
        </w:rPr>
      </w:pPr>
    </w:p>
    <w:p w:rsidR="00326643" w:rsidRPr="00363A64" w:rsidRDefault="00326643" w:rsidP="00B64F4E">
      <w:pPr>
        <w:pStyle w:val="BodyCopy"/>
        <w:rPr>
          <w:noProof w:val="0"/>
        </w:rPr>
      </w:pPr>
    </w:p>
    <w:p w:rsidR="00940675" w:rsidRPr="00363A64" w:rsidRDefault="00940675" w:rsidP="00B64F4E">
      <w:pPr>
        <w:pStyle w:val="BodyCopy"/>
        <w:rPr>
          <w:noProof w:val="0"/>
        </w:rPr>
      </w:pPr>
    </w:p>
    <w:p w:rsidR="00940675" w:rsidRPr="00363A64" w:rsidRDefault="00940675" w:rsidP="008D480E">
      <w:pPr>
        <w:pStyle w:val="BodyCopy"/>
        <w:rPr>
          <w:noProof w:val="0"/>
        </w:rPr>
        <w:sectPr w:rsidR="00940675" w:rsidRPr="00363A64" w:rsidSect="00D91841">
          <w:headerReference w:type="even" r:id="rId169"/>
          <w:headerReference w:type="default" r:id="rId170"/>
          <w:pgSz w:w="11906" w:h="16838" w:code="9"/>
          <w:pgMar w:top="1440" w:right="1440" w:bottom="1440" w:left="1701" w:header="709" w:footer="307" w:gutter="0"/>
          <w:cols w:space="708"/>
          <w:docGrid w:linePitch="360"/>
        </w:sectPr>
      </w:pPr>
    </w:p>
    <w:p w:rsidR="001727B2" w:rsidRPr="00363A64" w:rsidRDefault="001727B2" w:rsidP="00326643">
      <w:pPr>
        <w:pStyle w:val="Heading1"/>
      </w:pPr>
      <w:bookmarkStart w:id="46" w:name="_Toc294862969"/>
      <w:bookmarkStart w:id="47" w:name="_Toc378593316"/>
      <w:r w:rsidRPr="00363A64">
        <w:lastRenderedPageBreak/>
        <w:t>Trainee evaluation sheet</w:t>
      </w:r>
      <w:bookmarkEnd w:id="46"/>
      <w:bookmarkEnd w:id="47"/>
    </w:p>
    <w:p w:rsidR="0083445A" w:rsidRPr="00363A64" w:rsidRDefault="00B977B5" w:rsidP="0083445A">
      <w:pPr>
        <w:pStyle w:val="Heading3"/>
      </w:pPr>
      <w:r>
        <w:fldChar w:fldCharType="begin"/>
      </w:r>
      <w:r>
        <w:instrText xml:space="preserve"> REF  ModuleName </w:instrText>
      </w:r>
      <w:r>
        <w:fldChar w:fldCharType="separate"/>
      </w:r>
      <w:sdt>
        <w:sdtPr>
          <w:alias w:val="Title"/>
          <w:tag w:val="Title"/>
          <w:id w:val="88282079"/>
          <w:lock w:val="sdtLocked"/>
          <w:dataBinding w:prefixMappings="xmlns:ns0='http://schemas.openxmlformats.org/package/2006/metadata/core-properties' xmlns:ns1='http://purl.org/dc/elements/1.1/'" w:xpath="/ns0:coreProperties[1]/ns1:title[1]" w:storeItemID="{6C3C8BC8-F283-45AE-878A-BAB7291924A1}"/>
          <w:text/>
        </w:sdtPr>
        <w:sdtEndPr/>
        <w:sdtContent>
          <w:r w:rsidR="00271896" w:rsidRPr="00363A64">
            <w:t>Manage and implement small projects</w:t>
          </w:r>
        </w:sdtContent>
      </w:sdt>
      <w:r>
        <w:fldChar w:fldCharType="end"/>
      </w:r>
    </w:p>
    <w:p w:rsidR="001727B2" w:rsidRPr="00363A64" w:rsidRDefault="001727B2" w:rsidP="001727B2">
      <w:pPr>
        <w:pStyle w:val="BodyCopy"/>
        <w:rPr>
          <w:noProof w:val="0"/>
        </w:rPr>
      </w:pPr>
      <w:r w:rsidRPr="00363A64">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363A64"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63A64" w:rsidRDefault="001727B2" w:rsidP="00F56970">
            <w:pPr>
              <w:pStyle w:val="TableHeading"/>
              <w:rPr>
                <w:noProof w:val="0"/>
              </w:rPr>
            </w:pPr>
            <w:r w:rsidRPr="00363A64">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63A64" w:rsidRDefault="001727B2" w:rsidP="000332A5">
            <w:pPr>
              <w:pStyle w:val="TableHeading"/>
              <w:jc w:val="center"/>
              <w:rPr>
                <w:noProof w:val="0"/>
              </w:rPr>
            </w:pPr>
            <w:r w:rsidRPr="00363A64">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63A64" w:rsidRDefault="001727B2" w:rsidP="000332A5">
            <w:pPr>
              <w:pStyle w:val="TableHeading"/>
              <w:jc w:val="center"/>
              <w:rPr>
                <w:noProof w:val="0"/>
              </w:rPr>
            </w:pPr>
            <w:r w:rsidRPr="00363A64">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63A64" w:rsidRDefault="001727B2" w:rsidP="000332A5">
            <w:pPr>
              <w:pStyle w:val="TableHeading"/>
              <w:jc w:val="center"/>
              <w:rPr>
                <w:noProof w:val="0"/>
              </w:rPr>
            </w:pPr>
            <w:r w:rsidRPr="00363A64">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63A64" w:rsidRDefault="001727B2" w:rsidP="000332A5">
            <w:pPr>
              <w:pStyle w:val="TableHeading"/>
              <w:jc w:val="center"/>
              <w:rPr>
                <w:noProof w:val="0"/>
              </w:rPr>
            </w:pPr>
            <w:r w:rsidRPr="00363A64">
              <w:rPr>
                <w:noProof w:val="0"/>
              </w:rPr>
              <w:t>Does Not Apply</w:t>
            </w:r>
          </w:p>
        </w:tc>
      </w:tr>
      <w:tr w:rsidR="001727B2" w:rsidRPr="00363A64" w:rsidTr="009E063C">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63A64" w:rsidRDefault="001727B2" w:rsidP="003578C2">
            <w:pPr>
              <w:pStyle w:val="TableText"/>
              <w:spacing w:before="60" w:after="60"/>
              <w:rPr>
                <w:noProof w:val="0"/>
              </w:rPr>
            </w:pPr>
            <w:r w:rsidRPr="00363A64">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63A64" w:rsidRDefault="00CB14F5" w:rsidP="009E063C">
            <w:pPr>
              <w:pStyle w:val="TrainingEval-Table"/>
              <w:spacing w:before="60" w:after="60"/>
              <w:rPr>
                <w:rFonts w:ascii="Helvetica" w:hAnsi="Helvetica"/>
                <w:sz w:val="22"/>
                <w:szCs w:val="22"/>
                <w:lang w:val="en-AU"/>
              </w:rPr>
            </w:pPr>
            <w:r w:rsidRPr="00363A64">
              <w:rPr>
                <w:rFonts w:ascii="Helvetica" w:hAnsi="Helvetica"/>
                <w:sz w:val="22"/>
                <w:szCs w:val="22"/>
                <w:lang w:val="en-AU"/>
              </w:rPr>
              <w:fldChar w:fldCharType="begin">
                <w:ffData>
                  <w:name w:val="Check1"/>
                  <w:enabled/>
                  <w:calcOnExit w:val="0"/>
                  <w:checkBox>
                    <w:sizeAuto/>
                    <w:default w:val="0"/>
                  </w:checkBox>
                </w:ffData>
              </w:fldChar>
            </w:r>
            <w:r w:rsidR="003578C2" w:rsidRPr="00363A64">
              <w:rPr>
                <w:rFonts w:ascii="Helvetica" w:hAnsi="Helvetica"/>
                <w:sz w:val="22"/>
                <w:szCs w:val="22"/>
                <w:lang w:val="en-AU"/>
              </w:rPr>
              <w:instrText xml:space="preserve"> FORMCHECKBOX </w:instrText>
            </w:r>
            <w:r w:rsidRPr="00363A64">
              <w:rPr>
                <w:rFonts w:ascii="Helvetica" w:hAnsi="Helvetica"/>
                <w:sz w:val="22"/>
                <w:szCs w:val="22"/>
                <w:lang w:val="en-AU"/>
              </w:rPr>
            </w:r>
            <w:r w:rsidRPr="00363A64">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63A64" w:rsidRDefault="00CB14F5" w:rsidP="009E063C">
            <w:pPr>
              <w:pStyle w:val="TrainingEval-Table"/>
              <w:spacing w:before="60" w:after="60"/>
              <w:rPr>
                <w:rFonts w:ascii="Helvetica" w:hAnsi="Helvetica"/>
                <w:sz w:val="22"/>
                <w:szCs w:val="22"/>
                <w:lang w:val="en-AU"/>
              </w:rPr>
            </w:pPr>
            <w:r w:rsidRPr="00363A64">
              <w:rPr>
                <w:rFonts w:ascii="Helvetica" w:hAnsi="Helvetica"/>
                <w:sz w:val="22"/>
                <w:szCs w:val="22"/>
                <w:lang w:val="en-AU"/>
              </w:rPr>
              <w:fldChar w:fldCharType="begin">
                <w:ffData>
                  <w:name w:val="Check1"/>
                  <w:enabled/>
                  <w:calcOnExit w:val="0"/>
                  <w:checkBox>
                    <w:sizeAuto/>
                    <w:default w:val="0"/>
                  </w:checkBox>
                </w:ffData>
              </w:fldChar>
            </w:r>
            <w:r w:rsidR="003578C2" w:rsidRPr="00363A64">
              <w:rPr>
                <w:rFonts w:ascii="Helvetica" w:hAnsi="Helvetica"/>
                <w:sz w:val="22"/>
                <w:szCs w:val="22"/>
                <w:lang w:val="en-AU"/>
              </w:rPr>
              <w:instrText xml:space="preserve"> FORMCHECKBOX </w:instrText>
            </w:r>
            <w:r w:rsidRPr="00363A64">
              <w:rPr>
                <w:rFonts w:ascii="Helvetica" w:hAnsi="Helvetica"/>
                <w:sz w:val="22"/>
                <w:szCs w:val="22"/>
                <w:lang w:val="en-AU"/>
              </w:rPr>
            </w:r>
            <w:r w:rsidRPr="00363A64">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63A64" w:rsidRDefault="00CB14F5" w:rsidP="009E063C">
            <w:pPr>
              <w:pStyle w:val="TrainingEval-Table"/>
              <w:spacing w:before="60" w:after="60"/>
              <w:rPr>
                <w:rFonts w:ascii="Helvetica" w:hAnsi="Helvetica"/>
                <w:sz w:val="22"/>
                <w:szCs w:val="22"/>
                <w:lang w:val="en-AU"/>
              </w:rPr>
            </w:pPr>
            <w:r w:rsidRPr="00363A64">
              <w:rPr>
                <w:rFonts w:ascii="Helvetica" w:hAnsi="Helvetica"/>
                <w:sz w:val="22"/>
                <w:szCs w:val="22"/>
                <w:lang w:val="en-AU"/>
              </w:rPr>
              <w:fldChar w:fldCharType="begin">
                <w:ffData>
                  <w:name w:val="Check1"/>
                  <w:enabled/>
                  <w:calcOnExit w:val="0"/>
                  <w:checkBox>
                    <w:sizeAuto/>
                    <w:default w:val="0"/>
                  </w:checkBox>
                </w:ffData>
              </w:fldChar>
            </w:r>
            <w:r w:rsidR="003578C2" w:rsidRPr="00363A64">
              <w:rPr>
                <w:rFonts w:ascii="Helvetica" w:hAnsi="Helvetica"/>
                <w:sz w:val="22"/>
                <w:szCs w:val="22"/>
                <w:lang w:val="en-AU"/>
              </w:rPr>
              <w:instrText xml:space="preserve"> FORMCHECKBOX </w:instrText>
            </w:r>
            <w:r w:rsidRPr="00363A64">
              <w:rPr>
                <w:rFonts w:ascii="Helvetica" w:hAnsi="Helvetica"/>
                <w:sz w:val="22"/>
                <w:szCs w:val="22"/>
                <w:lang w:val="en-AU"/>
              </w:rPr>
            </w:r>
            <w:r w:rsidRPr="00363A64">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363A64" w:rsidRDefault="00CB14F5" w:rsidP="009E063C">
            <w:pPr>
              <w:pStyle w:val="TrainingEval-Table"/>
              <w:spacing w:before="60" w:after="60"/>
              <w:rPr>
                <w:rFonts w:ascii="Helvetica" w:hAnsi="Helvetica"/>
                <w:sz w:val="22"/>
                <w:szCs w:val="22"/>
                <w:lang w:val="en-AU"/>
              </w:rPr>
            </w:pPr>
            <w:r w:rsidRPr="00363A64">
              <w:rPr>
                <w:rFonts w:ascii="Helvetica" w:hAnsi="Helvetica"/>
                <w:sz w:val="22"/>
                <w:szCs w:val="22"/>
                <w:lang w:val="en-AU"/>
              </w:rPr>
              <w:fldChar w:fldCharType="begin">
                <w:ffData>
                  <w:name w:val="Check1"/>
                  <w:enabled/>
                  <w:calcOnExit w:val="0"/>
                  <w:checkBox>
                    <w:sizeAuto/>
                    <w:default w:val="0"/>
                  </w:checkBox>
                </w:ffData>
              </w:fldChar>
            </w:r>
            <w:r w:rsidR="003578C2" w:rsidRPr="00363A64">
              <w:rPr>
                <w:rFonts w:ascii="Helvetica" w:hAnsi="Helvetica"/>
                <w:sz w:val="22"/>
                <w:szCs w:val="22"/>
                <w:lang w:val="en-AU"/>
              </w:rPr>
              <w:instrText xml:space="preserve"> FORMCHECKBOX </w:instrText>
            </w:r>
            <w:r w:rsidRPr="00363A64">
              <w:rPr>
                <w:rFonts w:ascii="Helvetica" w:hAnsi="Helvetica"/>
                <w:sz w:val="22"/>
                <w:szCs w:val="22"/>
                <w:lang w:val="en-AU"/>
              </w:rPr>
            </w:r>
            <w:r w:rsidRPr="00363A64">
              <w:rPr>
                <w:rFonts w:ascii="Helvetica" w:hAnsi="Helvetica"/>
                <w:sz w:val="22"/>
                <w:szCs w:val="22"/>
                <w:lang w:val="en-AU"/>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r w:rsidR="003578C2" w:rsidRPr="00363A64" w:rsidTr="009E063C">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63A64" w:rsidRDefault="003578C2" w:rsidP="003578C2">
            <w:pPr>
              <w:pStyle w:val="TableText"/>
              <w:spacing w:before="60" w:after="60"/>
              <w:rPr>
                <w:noProof w:val="0"/>
              </w:rPr>
            </w:pPr>
            <w:r w:rsidRPr="00363A64">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363A64" w:rsidRDefault="00CB14F5" w:rsidP="009E063C">
            <w:pPr>
              <w:jc w:val="center"/>
            </w:pPr>
            <w:r w:rsidRPr="00363A64">
              <w:rPr>
                <w:rFonts w:ascii="Helvetica" w:hAnsi="Helvetica"/>
              </w:rPr>
              <w:fldChar w:fldCharType="begin">
                <w:ffData>
                  <w:name w:val="Check1"/>
                  <w:enabled/>
                  <w:calcOnExit w:val="0"/>
                  <w:checkBox>
                    <w:sizeAuto/>
                    <w:default w:val="0"/>
                  </w:checkBox>
                </w:ffData>
              </w:fldChar>
            </w:r>
            <w:r w:rsidR="003578C2" w:rsidRPr="00363A64">
              <w:rPr>
                <w:rFonts w:ascii="Helvetica" w:hAnsi="Helvetica"/>
              </w:rPr>
              <w:instrText xml:space="preserve"> FORMCHECKBOX </w:instrText>
            </w:r>
            <w:r w:rsidRPr="00363A64">
              <w:rPr>
                <w:rFonts w:ascii="Helvetica" w:hAnsi="Helvetica"/>
              </w:rPr>
            </w:r>
            <w:r w:rsidRPr="00363A64">
              <w:rPr>
                <w:rFonts w:ascii="Helvetica" w:hAnsi="Helvetica"/>
              </w:rPr>
              <w:fldChar w:fldCharType="end"/>
            </w:r>
          </w:p>
        </w:tc>
      </w:tr>
    </w:tbl>
    <w:p w:rsidR="00A316C4" w:rsidRPr="00363A64" w:rsidRDefault="00A316C4">
      <w:pPr>
        <w:rPr>
          <w:rFonts w:ascii="Helvetica" w:eastAsia="Calibri" w:hAnsi="Helvetica" w:cs="Calibri"/>
          <w:szCs w:val="16"/>
          <w:lang w:eastAsia="ar-SA"/>
        </w:rPr>
      </w:pPr>
      <w:r w:rsidRPr="00363A64">
        <w:br w:type="page"/>
      </w:r>
    </w:p>
    <w:p w:rsidR="001727B2" w:rsidRPr="00363A64" w:rsidRDefault="001727B2" w:rsidP="00572539">
      <w:pPr>
        <w:pStyle w:val="ActivityNumbered"/>
      </w:pPr>
      <w:r w:rsidRPr="00363A64">
        <w:lastRenderedPageBreak/>
        <w:t>The best things about this unit were:</w:t>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1727B2" w:rsidRPr="00363A64" w:rsidRDefault="001727B2" w:rsidP="00572539">
      <w:pPr>
        <w:pStyle w:val="ActivityNumbered"/>
      </w:pPr>
      <w:r w:rsidRPr="00363A64">
        <w:t>The worst things about this unit were:</w:t>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1727B2" w:rsidRPr="00363A64" w:rsidRDefault="001727B2" w:rsidP="00572539">
      <w:pPr>
        <w:pStyle w:val="ActivityNumbered"/>
      </w:pPr>
      <w:r w:rsidRPr="00363A64">
        <w:t>The things you should change in this unit are:</w:t>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FA7E23">
      <w:pPr>
        <w:pStyle w:val="ActivityRulesInsertTab"/>
        <w:ind w:left="0"/>
      </w:pPr>
      <w:r w:rsidRPr="00363A64">
        <w:tab/>
      </w:r>
    </w:p>
    <w:p w:rsidR="006C0B18" w:rsidRPr="00363A64" w:rsidRDefault="006C0B18" w:rsidP="006C0B18">
      <w:pPr>
        <w:pStyle w:val="ActivityBottom"/>
        <w:rPr>
          <w:noProof w:val="0"/>
        </w:rPr>
      </w:pPr>
    </w:p>
    <w:p w:rsidR="00FE7B57" w:rsidRDefault="00FE7B57" w:rsidP="00004BD3">
      <w:pPr>
        <w:pStyle w:val="BodyCopy"/>
        <w:rPr>
          <w:noProof w:val="0"/>
        </w:rPr>
      </w:pPr>
    </w:p>
    <w:p w:rsidR="009E063C" w:rsidRDefault="009E063C" w:rsidP="00004BD3">
      <w:pPr>
        <w:pStyle w:val="BodyCopy"/>
        <w:rPr>
          <w:noProof w:val="0"/>
        </w:rPr>
        <w:sectPr w:rsidR="009E063C" w:rsidSect="00D91841">
          <w:headerReference w:type="even" r:id="rId171"/>
          <w:headerReference w:type="default" r:id="rId172"/>
          <w:pgSz w:w="11906" w:h="16838" w:code="9"/>
          <w:pgMar w:top="1440" w:right="1440" w:bottom="1440" w:left="1701" w:header="709" w:footer="313" w:gutter="0"/>
          <w:cols w:space="708"/>
          <w:docGrid w:linePitch="360"/>
        </w:sectPr>
      </w:pPr>
    </w:p>
    <w:p w:rsidR="00D91841" w:rsidRPr="007D5D6B" w:rsidRDefault="00D91841" w:rsidP="00D91841">
      <w:pPr>
        <w:pStyle w:val="Heading1"/>
        <w:spacing w:after="240"/>
      </w:pPr>
      <w:bookmarkStart w:id="48" w:name="_Toc374547319"/>
      <w:bookmarkStart w:id="49" w:name="_Toc378593317"/>
      <w:r w:rsidRPr="007D5D6B">
        <w:lastRenderedPageBreak/>
        <w:t>Trainee self-assessment checklist</w:t>
      </w:r>
      <w:bookmarkEnd w:id="48"/>
      <w:bookmarkEnd w:id="49"/>
    </w:p>
    <w:p w:rsidR="00D91841" w:rsidRDefault="00D91841" w:rsidP="00D91841">
      <w:pPr>
        <w:pStyle w:val="BodyCopy"/>
        <w:spacing w:after="240"/>
      </w:pPr>
      <w:r>
        <w:t>As an indicator to your Trainer/Assessor of your readiness for assessment in this unit please complete the following and hand to your Trainer/Assessor.</w:t>
      </w:r>
    </w:p>
    <w:p w:rsidR="00D91841" w:rsidRPr="008B2E9B" w:rsidRDefault="00B977B5" w:rsidP="00D91841">
      <w:pPr>
        <w:pStyle w:val="Heading3"/>
        <w:spacing w:before="120" w:after="120"/>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D91841">
            <w:rPr>
              <w:color w:val="0000CC"/>
              <w:lang w:val="en-US"/>
            </w:rPr>
            <w:t>Manage and implement small projects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D91841" w:rsidRPr="0056059F" w:rsidTr="006F3F4A">
        <w:trPr>
          <w:tblHeader/>
        </w:trPr>
        <w:tc>
          <w:tcPr>
            <w:tcW w:w="7248" w:type="dxa"/>
            <w:gridSpan w:val="2"/>
            <w:tcBorders>
              <w:top w:val="nil"/>
              <w:left w:val="nil"/>
              <w:right w:val="single" w:sz="4" w:space="0" w:color="auto"/>
            </w:tcBorders>
            <w:shd w:val="clear" w:color="auto" w:fill="auto"/>
          </w:tcPr>
          <w:p w:rsidR="00D91841" w:rsidRPr="0056059F" w:rsidRDefault="00D91841" w:rsidP="006F3F4A">
            <w:pPr>
              <w:pStyle w:val="TableTextBold"/>
            </w:pPr>
          </w:p>
        </w:tc>
        <w:tc>
          <w:tcPr>
            <w:tcW w:w="837" w:type="dxa"/>
            <w:tcBorders>
              <w:left w:val="single" w:sz="4" w:space="0" w:color="auto"/>
            </w:tcBorders>
            <w:shd w:val="clear" w:color="auto" w:fill="E36C0A" w:themeFill="accent6" w:themeFillShade="BF"/>
            <w:vAlign w:val="center"/>
          </w:tcPr>
          <w:p w:rsidR="00D91841" w:rsidRPr="0056059F" w:rsidRDefault="00D91841" w:rsidP="006F3F4A">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D91841" w:rsidRPr="0056059F" w:rsidRDefault="00D91841" w:rsidP="006F3F4A">
            <w:pPr>
              <w:pStyle w:val="TableTextBold"/>
              <w:jc w:val="center"/>
              <w:rPr>
                <w:color w:val="FFFFFF" w:themeColor="background1"/>
              </w:rPr>
            </w:pPr>
            <w:r w:rsidRPr="0056059F">
              <w:rPr>
                <w:color w:val="FFFFFF" w:themeColor="background1"/>
              </w:rPr>
              <w:t>No</w:t>
            </w:r>
            <w:r w:rsidRPr="000C7E0F">
              <w:rPr>
                <w:color w:val="FFFFFF" w:themeColor="background1"/>
                <w:sz w:val="24"/>
                <w:szCs w:val="24"/>
              </w:rPr>
              <w:t>*</w:t>
            </w:r>
          </w:p>
        </w:tc>
      </w:tr>
      <w:tr w:rsidR="00D91841" w:rsidRPr="0056059F" w:rsidTr="006F3F4A">
        <w:tc>
          <w:tcPr>
            <w:tcW w:w="8981" w:type="dxa"/>
            <w:gridSpan w:val="4"/>
            <w:shd w:val="clear" w:color="auto" w:fill="E36C0A" w:themeFill="accent6" w:themeFillShade="BF"/>
            <w:vAlign w:val="center"/>
          </w:tcPr>
          <w:p w:rsidR="00D91841" w:rsidRPr="0056059F" w:rsidRDefault="00D91841" w:rsidP="006F3F4A">
            <w:pPr>
              <w:pStyle w:val="TableTextBold"/>
              <w:rPr>
                <w:color w:val="FFFFFF" w:themeColor="background1"/>
              </w:rPr>
            </w:pPr>
            <w:r w:rsidRPr="00D91841">
              <w:rPr>
                <w:color w:val="FFFFFF" w:themeColor="background1"/>
              </w:rPr>
              <w:t>Element 1: Plan project</w:t>
            </w:r>
          </w:p>
        </w:tc>
      </w:tr>
      <w:tr w:rsidR="00D91841" w:rsidRPr="0056059F" w:rsidTr="006F3F4A">
        <w:tc>
          <w:tcPr>
            <w:tcW w:w="606" w:type="dxa"/>
            <w:vAlign w:val="center"/>
          </w:tcPr>
          <w:p w:rsidR="00D91841" w:rsidRPr="00613590" w:rsidRDefault="00D91841" w:rsidP="00D91841">
            <w:pPr>
              <w:pStyle w:val="TableText"/>
              <w:spacing w:before="100"/>
            </w:pPr>
            <w:r w:rsidRPr="00613590">
              <w:t>1.1</w:t>
            </w:r>
          </w:p>
        </w:tc>
        <w:tc>
          <w:tcPr>
            <w:tcW w:w="6642" w:type="dxa"/>
            <w:vAlign w:val="center"/>
          </w:tcPr>
          <w:p w:rsidR="00D91841" w:rsidRPr="0000498C" w:rsidRDefault="00D91841" w:rsidP="00D91841">
            <w:pPr>
              <w:pStyle w:val="TableText"/>
              <w:spacing w:before="100"/>
            </w:pPr>
            <w:r w:rsidRPr="0000498C">
              <w:t>Develop the objectives and scope of the project in consultation with appropriate colleagues and customers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1.2</w:t>
            </w:r>
          </w:p>
        </w:tc>
        <w:tc>
          <w:tcPr>
            <w:tcW w:w="6642" w:type="dxa"/>
            <w:vAlign w:val="center"/>
          </w:tcPr>
          <w:p w:rsidR="00D91841" w:rsidRPr="0000498C" w:rsidRDefault="00D91841" w:rsidP="00D91841">
            <w:pPr>
              <w:pStyle w:val="TableText"/>
              <w:spacing w:before="100"/>
            </w:pPr>
            <w:r w:rsidRPr="0000498C">
              <w:t>Determine and develop a resource strategy for the project</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1.3</w:t>
            </w:r>
          </w:p>
        </w:tc>
        <w:tc>
          <w:tcPr>
            <w:tcW w:w="6642" w:type="dxa"/>
            <w:vAlign w:val="center"/>
          </w:tcPr>
          <w:p w:rsidR="00D91841" w:rsidRPr="0000498C" w:rsidRDefault="00D91841" w:rsidP="00D91841">
            <w:pPr>
              <w:pStyle w:val="TableText"/>
              <w:spacing w:before="100"/>
            </w:pPr>
            <w:r w:rsidRPr="0000498C">
              <w:t>Evaluate the financial viability of the project through analysis of key factors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1.4</w:t>
            </w:r>
          </w:p>
        </w:tc>
        <w:tc>
          <w:tcPr>
            <w:tcW w:w="6642" w:type="dxa"/>
            <w:vAlign w:val="center"/>
          </w:tcPr>
          <w:p w:rsidR="00D91841" w:rsidRPr="0000498C" w:rsidRDefault="00D91841" w:rsidP="00D91841">
            <w:pPr>
              <w:pStyle w:val="TableText"/>
              <w:spacing w:before="100"/>
            </w:pPr>
            <w:r w:rsidRPr="0000498C">
              <w:t>Plan and create an administrative structure for the project</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1.5</w:t>
            </w:r>
          </w:p>
        </w:tc>
        <w:tc>
          <w:tcPr>
            <w:tcW w:w="6642" w:type="dxa"/>
            <w:vAlign w:val="center"/>
          </w:tcPr>
          <w:p w:rsidR="00D91841" w:rsidRPr="0000498C" w:rsidRDefault="00D91841" w:rsidP="00D91841">
            <w:pPr>
              <w:pStyle w:val="TableText"/>
              <w:spacing w:before="100"/>
            </w:pPr>
            <w:r w:rsidRPr="0000498C">
              <w:t xml:space="preserve">Allocate project responsibilities in agreement with others, and clearly communicate responsibilities to all involved </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1.6</w:t>
            </w:r>
          </w:p>
        </w:tc>
        <w:tc>
          <w:tcPr>
            <w:tcW w:w="6642" w:type="dxa"/>
            <w:vAlign w:val="center"/>
          </w:tcPr>
          <w:p w:rsidR="00D91841" w:rsidRPr="0000498C" w:rsidRDefault="00D91841" w:rsidP="00D91841">
            <w:pPr>
              <w:pStyle w:val="TableText"/>
              <w:spacing w:before="100"/>
            </w:pPr>
            <w:r w:rsidRPr="0000498C">
              <w:t>Plan internal and external communications, and public relations and marketing strategies together with appropriate colleagues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1.7</w:t>
            </w:r>
          </w:p>
        </w:tc>
        <w:tc>
          <w:tcPr>
            <w:tcW w:w="6642" w:type="dxa"/>
            <w:vAlign w:val="center"/>
          </w:tcPr>
          <w:p w:rsidR="00D91841" w:rsidRPr="0000498C" w:rsidRDefault="00D91841" w:rsidP="00D91841">
            <w:pPr>
              <w:pStyle w:val="TableText"/>
              <w:spacing w:before="100"/>
            </w:pPr>
            <w:r w:rsidRPr="0000498C">
              <w:t>Reach agreement on suitable project evaluation methods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1.8</w:t>
            </w:r>
          </w:p>
        </w:tc>
        <w:tc>
          <w:tcPr>
            <w:tcW w:w="6642" w:type="dxa"/>
            <w:vAlign w:val="center"/>
          </w:tcPr>
          <w:p w:rsidR="00D91841" w:rsidRPr="0000498C" w:rsidRDefault="00D91841" w:rsidP="00D91841">
            <w:pPr>
              <w:pStyle w:val="TableText"/>
              <w:spacing w:before="100"/>
            </w:pPr>
            <w:r w:rsidRPr="0000498C">
              <w:t>Develop an overall project management plan and communicate plan to appropriate colleagues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613590" w:rsidRDefault="00D91841" w:rsidP="00D91841">
            <w:pPr>
              <w:pStyle w:val="TableText"/>
              <w:spacing w:before="100"/>
            </w:pPr>
            <w:r w:rsidRPr="00613590">
              <w:t>1.9</w:t>
            </w:r>
          </w:p>
        </w:tc>
        <w:tc>
          <w:tcPr>
            <w:tcW w:w="6642" w:type="dxa"/>
            <w:vAlign w:val="center"/>
          </w:tcPr>
          <w:p w:rsidR="00D91841" w:rsidRPr="0000498C" w:rsidRDefault="00D91841" w:rsidP="00D91841">
            <w:pPr>
              <w:pStyle w:val="TableText"/>
              <w:spacing w:before="100"/>
            </w:pPr>
            <w:r w:rsidRPr="0000498C">
              <w:t>Identify key project milestones and communicate these to persons involved</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8981" w:type="dxa"/>
            <w:gridSpan w:val="4"/>
            <w:shd w:val="clear" w:color="auto" w:fill="E36C0A" w:themeFill="accent6" w:themeFillShade="BF"/>
            <w:vAlign w:val="center"/>
          </w:tcPr>
          <w:p w:rsidR="00D91841" w:rsidRPr="0056059F" w:rsidRDefault="00D91841" w:rsidP="006F3F4A">
            <w:pPr>
              <w:pStyle w:val="TableHeading"/>
            </w:pPr>
            <w:r w:rsidRPr="0000498C">
              <w:t>Element 2: Administer and monitor project</w:t>
            </w:r>
          </w:p>
        </w:tc>
      </w:tr>
      <w:tr w:rsidR="00D91841" w:rsidRPr="0056059F" w:rsidTr="006F3F4A">
        <w:tc>
          <w:tcPr>
            <w:tcW w:w="606" w:type="dxa"/>
            <w:vAlign w:val="center"/>
          </w:tcPr>
          <w:p w:rsidR="00D91841" w:rsidRPr="00425746" w:rsidRDefault="00D91841" w:rsidP="00D91841">
            <w:pPr>
              <w:pStyle w:val="TableText"/>
              <w:spacing w:before="100"/>
            </w:pPr>
            <w:r w:rsidRPr="00425746">
              <w:t>2.1</w:t>
            </w:r>
          </w:p>
        </w:tc>
        <w:tc>
          <w:tcPr>
            <w:tcW w:w="6642" w:type="dxa"/>
            <w:vAlign w:val="center"/>
          </w:tcPr>
          <w:p w:rsidR="00D91841" w:rsidRPr="0000498C" w:rsidRDefault="00D91841" w:rsidP="00D91841">
            <w:pPr>
              <w:pStyle w:val="TableText"/>
              <w:spacing w:before="100"/>
            </w:pPr>
            <w:r w:rsidRPr="0000498C">
              <w:t>Implement and monitor project in conjunction with project team members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2.2</w:t>
            </w:r>
          </w:p>
        </w:tc>
        <w:tc>
          <w:tcPr>
            <w:tcW w:w="6642" w:type="dxa"/>
            <w:vAlign w:val="center"/>
          </w:tcPr>
          <w:p w:rsidR="00D91841" w:rsidRPr="0000498C" w:rsidRDefault="00D91841" w:rsidP="00D91841">
            <w:pPr>
              <w:pStyle w:val="TableText"/>
              <w:spacing w:before="100"/>
            </w:pPr>
            <w:r w:rsidRPr="0000498C">
              <w:t>Provide support and assistance to team members, as required</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2.3</w:t>
            </w:r>
          </w:p>
        </w:tc>
        <w:tc>
          <w:tcPr>
            <w:tcW w:w="6642" w:type="dxa"/>
            <w:vAlign w:val="center"/>
          </w:tcPr>
          <w:p w:rsidR="00D91841" w:rsidRPr="0000498C" w:rsidRDefault="00D91841" w:rsidP="00D91841">
            <w:pPr>
              <w:pStyle w:val="TableText"/>
              <w:spacing w:before="100"/>
            </w:pPr>
            <w:r w:rsidRPr="0000498C">
              <w:t>Build trust and respect within the project team</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2.4</w:t>
            </w:r>
          </w:p>
        </w:tc>
        <w:tc>
          <w:tcPr>
            <w:tcW w:w="6642" w:type="dxa"/>
            <w:vAlign w:val="center"/>
          </w:tcPr>
          <w:p w:rsidR="00D91841" w:rsidRPr="0000498C" w:rsidRDefault="00D91841" w:rsidP="00D91841">
            <w:pPr>
              <w:pStyle w:val="TableText"/>
              <w:spacing w:before="100"/>
            </w:pPr>
            <w:r w:rsidRPr="0000498C">
              <w:t>Assess and review progress against project goals and in consultation with project team members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2.5</w:t>
            </w:r>
          </w:p>
        </w:tc>
        <w:tc>
          <w:tcPr>
            <w:tcW w:w="6642" w:type="dxa"/>
            <w:vAlign w:val="center"/>
          </w:tcPr>
          <w:p w:rsidR="00D91841" w:rsidRPr="0000498C" w:rsidRDefault="00D91841" w:rsidP="00D91841">
            <w:pPr>
              <w:pStyle w:val="TableText"/>
              <w:spacing w:before="100"/>
            </w:pPr>
            <w:r w:rsidRPr="0000498C">
              <w:t>Determine the need for additional project resources and take action accordingly</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2.6</w:t>
            </w:r>
          </w:p>
        </w:tc>
        <w:tc>
          <w:tcPr>
            <w:tcW w:w="6642" w:type="dxa"/>
            <w:vAlign w:val="center"/>
          </w:tcPr>
          <w:p w:rsidR="00D91841" w:rsidRPr="0000498C" w:rsidRDefault="00D91841" w:rsidP="00D91841">
            <w:pPr>
              <w:pStyle w:val="TableText"/>
              <w:spacing w:before="100"/>
            </w:pPr>
            <w:r w:rsidRPr="0000498C">
              <w:t>Monitor budget in accordance with enterprise guidelines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rsidRPr="00425746">
              <w:t>2.7</w:t>
            </w:r>
          </w:p>
        </w:tc>
        <w:tc>
          <w:tcPr>
            <w:tcW w:w="6642" w:type="dxa"/>
            <w:vAlign w:val="center"/>
          </w:tcPr>
          <w:p w:rsidR="00D91841" w:rsidRPr="0000498C" w:rsidRDefault="00D91841" w:rsidP="00D91841">
            <w:pPr>
              <w:pStyle w:val="TableText"/>
              <w:spacing w:before="100"/>
            </w:pPr>
            <w:r w:rsidRPr="0000498C">
              <w:t>Provide regular reports on project progress to all appropriate colleagues/customers</w:t>
            </w:r>
          </w:p>
        </w:tc>
        <w:tc>
          <w:tcPr>
            <w:tcW w:w="837"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425746" w:rsidRDefault="00D91841" w:rsidP="00D91841">
            <w:pPr>
              <w:pStyle w:val="TableText"/>
              <w:spacing w:before="100"/>
            </w:pPr>
            <w:r>
              <w:t>2.8</w:t>
            </w:r>
          </w:p>
        </w:tc>
        <w:tc>
          <w:tcPr>
            <w:tcW w:w="6642" w:type="dxa"/>
            <w:vAlign w:val="center"/>
          </w:tcPr>
          <w:p w:rsidR="00D91841" w:rsidRPr="0000498C" w:rsidRDefault="00D91841" w:rsidP="00D91841">
            <w:pPr>
              <w:pStyle w:val="TableText"/>
              <w:spacing w:before="100"/>
            </w:pPr>
            <w:r w:rsidRPr="0000498C">
              <w:t>Complete the project within agreed time lines</w:t>
            </w:r>
          </w:p>
        </w:tc>
        <w:tc>
          <w:tcPr>
            <w:tcW w:w="837" w:type="dxa"/>
            <w:vAlign w:val="center"/>
          </w:tcPr>
          <w:p w:rsidR="00D91841" w:rsidRPr="004D501A" w:rsidRDefault="00CB14F5" w:rsidP="00D91841">
            <w:pPr>
              <w:pStyle w:val="TrainingEval-Table"/>
              <w:keepNext/>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D91841">
            <w:pPr>
              <w:pStyle w:val="TrainingEval-Table"/>
              <w:keepNext/>
              <w:spacing w:before="10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8981" w:type="dxa"/>
            <w:gridSpan w:val="4"/>
            <w:shd w:val="clear" w:color="auto" w:fill="E36C0A" w:themeFill="accent6" w:themeFillShade="BF"/>
            <w:vAlign w:val="center"/>
          </w:tcPr>
          <w:p w:rsidR="00D91841" w:rsidRPr="0056059F" w:rsidRDefault="00D91841" w:rsidP="006F3F4A">
            <w:pPr>
              <w:pStyle w:val="TableHeading"/>
              <w:keepNext/>
            </w:pPr>
            <w:r w:rsidRPr="0000498C">
              <w:lastRenderedPageBreak/>
              <w:t>Element 3: Evaluate project</w:t>
            </w:r>
          </w:p>
        </w:tc>
      </w:tr>
      <w:tr w:rsidR="00D91841" w:rsidRPr="0056059F" w:rsidTr="006F3F4A">
        <w:tc>
          <w:tcPr>
            <w:tcW w:w="606" w:type="dxa"/>
            <w:vAlign w:val="center"/>
          </w:tcPr>
          <w:p w:rsidR="00D91841" w:rsidRPr="00C5365C" w:rsidRDefault="00D91841" w:rsidP="006F3F4A">
            <w:pPr>
              <w:pStyle w:val="TableText"/>
              <w:keepNext/>
            </w:pPr>
            <w:r w:rsidRPr="00C5365C">
              <w:t>3.1</w:t>
            </w:r>
          </w:p>
        </w:tc>
        <w:tc>
          <w:tcPr>
            <w:tcW w:w="6642" w:type="dxa"/>
            <w:vAlign w:val="center"/>
          </w:tcPr>
          <w:p w:rsidR="00D91841" w:rsidRPr="0000498C" w:rsidRDefault="00D91841" w:rsidP="006F3F4A">
            <w:pPr>
              <w:pStyle w:val="TableText"/>
              <w:keepNext/>
            </w:pPr>
            <w:r w:rsidRPr="0000498C">
              <w:t>Assess project at specified stages, using agreed evaluation methods</w:t>
            </w:r>
          </w:p>
        </w:tc>
        <w:tc>
          <w:tcPr>
            <w:tcW w:w="837"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C5365C" w:rsidRDefault="00D91841" w:rsidP="006F3F4A">
            <w:pPr>
              <w:pStyle w:val="TableText"/>
              <w:keepNext/>
            </w:pPr>
            <w:r w:rsidRPr="00C5365C">
              <w:t>3.2</w:t>
            </w:r>
          </w:p>
        </w:tc>
        <w:tc>
          <w:tcPr>
            <w:tcW w:w="6642" w:type="dxa"/>
            <w:vAlign w:val="center"/>
          </w:tcPr>
          <w:p w:rsidR="00D91841" w:rsidRPr="0000498C" w:rsidRDefault="00D91841" w:rsidP="006F3F4A">
            <w:pPr>
              <w:pStyle w:val="TableText"/>
              <w:keepNext/>
            </w:pPr>
            <w:r w:rsidRPr="0000498C">
              <w:t>Take account of agreed goals and priorities when carrying out a project evaluation</w:t>
            </w:r>
          </w:p>
        </w:tc>
        <w:tc>
          <w:tcPr>
            <w:tcW w:w="837"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C5365C" w:rsidRDefault="00D91841" w:rsidP="006F3F4A">
            <w:pPr>
              <w:pStyle w:val="TableText"/>
              <w:keepNext/>
            </w:pPr>
            <w:r w:rsidRPr="00C5365C">
              <w:t>3.3</w:t>
            </w:r>
          </w:p>
        </w:tc>
        <w:tc>
          <w:tcPr>
            <w:tcW w:w="6642" w:type="dxa"/>
            <w:vAlign w:val="center"/>
          </w:tcPr>
          <w:p w:rsidR="00D91841" w:rsidRPr="0000498C" w:rsidRDefault="00D91841" w:rsidP="006F3F4A">
            <w:pPr>
              <w:pStyle w:val="TableText"/>
              <w:keepNext/>
            </w:pPr>
            <w:r w:rsidRPr="0000498C">
              <w:t>Involve project team members, appropriate colleagues and customers in the project evaluation</w:t>
            </w:r>
          </w:p>
        </w:tc>
        <w:tc>
          <w:tcPr>
            <w:tcW w:w="837"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C5365C" w:rsidRDefault="00D91841" w:rsidP="006F3F4A">
            <w:pPr>
              <w:pStyle w:val="TableText"/>
            </w:pPr>
            <w:r w:rsidRPr="00C5365C">
              <w:t>3.4</w:t>
            </w:r>
          </w:p>
        </w:tc>
        <w:tc>
          <w:tcPr>
            <w:tcW w:w="6642" w:type="dxa"/>
            <w:vAlign w:val="center"/>
          </w:tcPr>
          <w:p w:rsidR="00D91841" w:rsidRPr="0000498C" w:rsidRDefault="00D91841" w:rsidP="006F3F4A">
            <w:pPr>
              <w:pStyle w:val="TableText"/>
              <w:keepNext/>
            </w:pPr>
            <w:r w:rsidRPr="0000498C">
              <w:t>Incorporate evaluation results into ongoing project management</w:t>
            </w:r>
          </w:p>
        </w:tc>
        <w:tc>
          <w:tcPr>
            <w:tcW w:w="837"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C5365C" w:rsidRDefault="00D91841" w:rsidP="006F3F4A">
            <w:pPr>
              <w:pStyle w:val="TableText"/>
            </w:pPr>
            <w:r w:rsidRPr="00C5365C">
              <w:t>3.5</w:t>
            </w:r>
          </w:p>
        </w:tc>
        <w:tc>
          <w:tcPr>
            <w:tcW w:w="6642" w:type="dxa"/>
            <w:vAlign w:val="center"/>
          </w:tcPr>
          <w:p w:rsidR="00D91841" w:rsidRPr="0000498C" w:rsidRDefault="00D91841" w:rsidP="006F3F4A">
            <w:pPr>
              <w:pStyle w:val="TableText"/>
              <w:keepNext/>
            </w:pPr>
            <w:r w:rsidRPr="0000498C">
              <w:t>Share information from project evaluation with appropriate colleagues and incorporate information into future planning</w:t>
            </w:r>
          </w:p>
        </w:tc>
        <w:tc>
          <w:tcPr>
            <w:tcW w:w="837"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r w:rsidR="00D91841" w:rsidRPr="0056059F" w:rsidTr="006F3F4A">
        <w:tc>
          <w:tcPr>
            <w:tcW w:w="606" w:type="dxa"/>
            <w:vAlign w:val="center"/>
          </w:tcPr>
          <w:p w:rsidR="00D91841" w:rsidRPr="00C5365C" w:rsidRDefault="00D91841" w:rsidP="006F3F4A">
            <w:pPr>
              <w:pStyle w:val="TableText"/>
            </w:pPr>
            <w:r w:rsidRPr="00C5365C">
              <w:t>3.6</w:t>
            </w:r>
          </w:p>
        </w:tc>
        <w:tc>
          <w:tcPr>
            <w:tcW w:w="6642" w:type="dxa"/>
            <w:vAlign w:val="center"/>
          </w:tcPr>
          <w:p w:rsidR="00D91841" w:rsidRPr="0000498C" w:rsidRDefault="00D91841" w:rsidP="006F3F4A">
            <w:pPr>
              <w:pStyle w:val="TableText"/>
              <w:keepNext/>
            </w:pPr>
            <w:r w:rsidRPr="0000498C">
              <w:t>Report on project</w:t>
            </w:r>
          </w:p>
        </w:tc>
        <w:tc>
          <w:tcPr>
            <w:tcW w:w="837"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c>
          <w:tcPr>
            <w:tcW w:w="896" w:type="dxa"/>
            <w:vAlign w:val="center"/>
          </w:tcPr>
          <w:p w:rsidR="00D91841" w:rsidRPr="004D501A" w:rsidRDefault="00CB14F5" w:rsidP="006F3F4A">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00D91841" w:rsidRPr="004D501A">
              <w:rPr>
                <w:rFonts w:ascii="Helvetica" w:hAnsi="Helvetica"/>
                <w:sz w:val="20"/>
                <w:szCs w:val="20"/>
                <w:lang w:val="en-AU"/>
              </w:rPr>
              <w:instrText xml:space="preserve"> FORMCHECKBOX </w:instrText>
            </w:r>
            <w:r w:rsidRPr="004D501A">
              <w:rPr>
                <w:rFonts w:ascii="Helvetica" w:hAnsi="Helvetica"/>
                <w:sz w:val="20"/>
                <w:szCs w:val="20"/>
                <w:lang w:val="en-AU"/>
              </w:rPr>
            </w:r>
            <w:r w:rsidRPr="004D501A">
              <w:rPr>
                <w:rFonts w:ascii="Helvetica" w:hAnsi="Helvetica"/>
                <w:sz w:val="20"/>
                <w:szCs w:val="20"/>
                <w:lang w:val="en-AU"/>
              </w:rPr>
              <w:fldChar w:fldCharType="end"/>
            </w:r>
          </w:p>
        </w:tc>
      </w:tr>
    </w:tbl>
    <w:p w:rsidR="00D91841" w:rsidRDefault="00D91841" w:rsidP="00D91841">
      <w:pPr>
        <w:rPr>
          <w:rFonts w:ascii="Helvetica" w:hAnsi="Helvetica" w:cs="Arial"/>
          <w:b/>
        </w:rPr>
      </w:pPr>
    </w:p>
    <w:p w:rsidR="00D91841" w:rsidRPr="00254CC2" w:rsidRDefault="00D91841" w:rsidP="00D91841">
      <w:pPr>
        <w:pStyle w:val="BodyCopyBold"/>
        <w:rPr>
          <w:b w:val="0"/>
          <w:szCs w:val="22"/>
        </w:rPr>
      </w:pPr>
      <w:r w:rsidRPr="00254CC2">
        <w:rPr>
          <w:szCs w:val="22"/>
        </w:rPr>
        <w:t>Statement by Trainee:</w:t>
      </w:r>
    </w:p>
    <w:p w:rsidR="00D91841" w:rsidRPr="00254CC2" w:rsidRDefault="00D91841" w:rsidP="00D91841">
      <w:pPr>
        <w:pStyle w:val="BodyCopy"/>
        <w:rPr>
          <w:szCs w:val="22"/>
        </w:rPr>
      </w:pPr>
      <w:r w:rsidRPr="00254CC2">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D91841" w:rsidRPr="00254CC2" w:rsidTr="006F3F4A">
        <w:tc>
          <w:tcPr>
            <w:tcW w:w="6629" w:type="dxa"/>
          </w:tcPr>
          <w:p w:rsidR="00D91841" w:rsidRPr="00254CC2" w:rsidRDefault="00D91841" w:rsidP="006F3F4A">
            <w:pPr>
              <w:pStyle w:val="BodyCopy"/>
              <w:rPr>
                <w:sz w:val="22"/>
                <w:szCs w:val="22"/>
              </w:rPr>
            </w:pPr>
          </w:p>
          <w:p w:rsidR="00D91841" w:rsidRPr="00254CC2" w:rsidRDefault="00D91841" w:rsidP="006F3F4A">
            <w:pPr>
              <w:pStyle w:val="BodyCopy"/>
              <w:rPr>
                <w:sz w:val="22"/>
                <w:szCs w:val="22"/>
                <w:lang w:eastAsia="en-US"/>
              </w:rPr>
            </w:pPr>
            <w:r w:rsidRPr="00254CC2">
              <w:rPr>
                <w:b/>
                <w:sz w:val="22"/>
                <w:szCs w:val="22"/>
                <w:lang w:eastAsia="en-US"/>
              </w:rPr>
              <w:t>Signed:</w:t>
            </w:r>
            <w:r w:rsidRPr="00254CC2">
              <w:rPr>
                <w:sz w:val="22"/>
                <w:szCs w:val="22"/>
                <w:lang w:eastAsia="en-US"/>
              </w:rPr>
              <w:t xml:space="preserve">   _____________________________</w:t>
            </w:r>
          </w:p>
        </w:tc>
        <w:tc>
          <w:tcPr>
            <w:tcW w:w="2613" w:type="dxa"/>
          </w:tcPr>
          <w:p w:rsidR="00D91841" w:rsidRPr="00254CC2" w:rsidRDefault="00D91841" w:rsidP="006F3F4A">
            <w:pPr>
              <w:pStyle w:val="BodyCopy"/>
              <w:rPr>
                <w:sz w:val="22"/>
                <w:szCs w:val="22"/>
                <w:lang w:eastAsia="en-US"/>
              </w:rPr>
            </w:pPr>
          </w:p>
          <w:p w:rsidR="00D91841" w:rsidRPr="00254CC2" w:rsidRDefault="00D91841" w:rsidP="006F3F4A">
            <w:pPr>
              <w:pStyle w:val="BodyCopy"/>
              <w:rPr>
                <w:sz w:val="22"/>
                <w:szCs w:val="22"/>
                <w:lang w:eastAsia="en-US"/>
              </w:rPr>
            </w:pPr>
            <w:r w:rsidRPr="00254CC2">
              <w:rPr>
                <w:b/>
                <w:sz w:val="22"/>
                <w:szCs w:val="22"/>
                <w:lang w:eastAsia="en-US"/>
              </w:rPr>
              <w:t>Date:</w:t>
            </w:r>
            <w:r w:rsidRPr="00254CC2">
              <w:rPr>
                <w:sz w:val="22"/>
                <w:szCs w:val="22"/>
                <w:lang w:eastAsia="en-US"/>
              </w:rPr>
              <w:t xml:space="preserve">   ____________</w:t>
            </w:r>
          </w:p>
        </w:tc>
      </w:tr>
    </w:tbl>
    <w:p w:rsidR="00D91841" w:rsidRPr="00254CC2" w:rsidRDefault="00D91841" w:rsidP="00D91841">
      <w:pPr>
        <w:pStyle w:val="BodyCopy"/>
        <w:rPr>
          <w:szCs w:val="22"/>
        </w:rPr>
      </w:pPr>
    </w:p>
    <w:p w:rsidR="00D91841" w:rsidRPr="00254CC2" w:rsidRDefault="00D91841" w:rsidP="00D91841">
      <w:pPr>
        <w:pStyle w:val="BodyCopy"/>
        <w:rPr>
          <w:b/>
          <w:szCs w:val="22"/>
        </w:rPr>
      </w:pPr>
      <w:r w:rsidRPr="00254CC2">
        <w:rPr>
          <w:b/>
          <w:szCs w:val="22"/>
        </w:rPr>
        <w:t>Note:</w:t>
      </w:r>
    </w:p>
    <w:p w:rsidR="00D91841" w:rsidRPr="00254CC2" w:rsidRDefault="00D91841" w:rsidP="00D91841">
      <w:pPr>
        <w:pStyle w:val="BodyCopy"/>
        <w:rPr>
          <w:szCs w:val="22"/>
        </w:rPr>
      </w:pPr>
      <w:r w:rsidRPr="00254CC2">
        <w:rPr>
          <w:szCs w:val="22"/>
        </w:rPr>
        <w:t xml:space="preserve">For all boxes where a </w:t>
      </w:r>
      <w:r w:rsidRPr="00254CC2">
        <w:rPr>
          <w:b/>
          <w:szCs w:val="22"/>
        </w:rPr>
        <w:t xml:space="preserve">No* </w:t>
      </w:r>
      <w:r w:rsidRPr="00254CC2">
        <w:rPr>
          <w:szCs w:val="22"/>
        </w:rPr>
        <w:t>is ticked, please</w:t>
      </w:r>
      <w:r w:rsidRPr="00254CC2">
        <w:rPr>
          <w:b/>
          <w:szCs w:val="22"/>
        </w:rPr>
        <w:t xml:space="preserve"> </w:t>
      </w:r>
      <w:r w:rsidRPr="00254CC2">
        <w:rPr>
          <w:szCs w:val="22"/>
        </w:rPr>
        <w:t>provide details of the extra steps or work you need to do to become ready for assessment.</w:t>
      </w:r>
    </w:p>
    <w:p w:rsidR="009E063C" w:rsidRDefault="009E063C" w:rsidP="00004BD3">
      <w:pPr>
        <w:pStyle w:val="BodyCopy"/>
        <w:rPr>
          <w:noProof w:val="0"/>
        </w:rPr>
      </w:pPr>
    </w:p>
    <w:p w:rsidR="009E063C" w:rsidRPr="00363A64" w:rsidRDefault="009E063C" w:rsidP="00004BD3">
      <w:pPr>
        <w:pStyle w:val="BodyCopy"/>
        <w:rPr>
          <w:noProof w:val="0"/>
        </w:rPr>
      </w:pPr>
    </w:p>
    <w:p w:rsidR="005B38D9" w:rsidRPr="00363A64" w:rsidRDefault="005B38D9" w:rsidP="00281A1C">
      <w:pPr>
        <w:sectPr w:rsidR="005B38D9" w:rsidRPr="00363A64" w:rsidSect="00D91841">
          <w:headerReference w:type="even" r:id="rId173"/>
          <w:headerReference w:type="default" r:id="rId174"/>
          <w:pgSz w:w="11906" w:h="16838" w:code="9"/>
          <w:pgMar w:top="1440" w:right="1440" w:bottom="1440" w:left="1701" w:header="709" w:footer="313" w:gutter="0"/>
          <w:cols w:space="708"/>
          <w:docGrid w:linePitch="360"/>
        </w:sectPr>
      </w:pPr>
    </w:p>
    <w:p w:rsidR="00B23814" w:rsidRPr="00363A64" w:rsidRDefault="00B23814" w:rsidP="001727B2">
      <w:pPr>
        <w:pStyle w:val="BodyCopy"/>
        <w:rPr>
          <w:noProof w:val="0"/>
        </w:rPr>
      </w:pPr>
    </w:p>
    <w:p w:rsidR="00065DAF" w:rsidRPr="00363A64" w:rsidRDefault="00065DAF">
      <w:pPr>
        <w:rPr>
          <w:rFonts w:ascii="Helvetica" w:eastAsia="Calibri" w:hAnsi="Helvetica" w:cs="Calibri"/>
          <w:szCs w:val="16"/>
          <w:lang w:eastAsia="ar-SA"/>
        </w:rPr>
      </w:pPr>
      <w:r w:rsidRPr="00363A64">
        <w:br w:type="page"/>
      </w:r>
    </w:p>
    <w:p w:rsidR="009933FE" w:rsidRPr="00363A64" w:rsidRDefault="00E60317" w:rsidP="001727B2">
      <w:pPr>
        <w:pStyle w:val="BodyCopy"/>
        <w:rPr>
          <w:noProof w:val="0"/>
        </w:rPr>
      </w:pPr>
      <w:r w:rsidRPr="00363A64">
        <w:rPr>
          <w:lang w:eastAsia="en-AU"/>
        </w:rPr>
        <w:lastRenderedPageBreak/>
        <w:drawing>
          <wp:anchor distT="0" distB="0" distL="114300" distR="114300" simplePos="0" relativeHeight="251724800" behindDoc="0" locked="0" layoutInCell="1" allowOverlap="1">
            <wp:simplePos x="0" y="0"/>
            <wp:positionH relativeFrom="column">
              <wp:posOffset>3589020</wp:posOffset>
            </wp:positionH>
            <wp:positionV relativeFrom="paragraph">
              <wp:posOffset>8766810</wp:posOffset>
            </wp:positionV>
            <wp:extent cx="1273810" cy="571500"/>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5" cstate="print"/>
                    <a:stretch>
                      <a:fillRect/>
                    </a:stretch>
                  </pic:blipFill>
                  <pic:spPr>
                    <a:xfrm>
                      <a:off x="0" y="0"/>
                      <a:ext cx="1273810" cy="571500"/>
                    </a:xfrm>
                    <a:prstGeom prst="rect">
                      <a:avLst/>
                    </a:prstGeom>
                  </pic:spPr>
                </pic:pic>
              </a:graphicData>
            </a:graphic>
          </wp:anchor>
        </w:drawing>
      </w:r>
      <w:r w:rsidRPr="00363A64">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363A64">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76" cstate="print"/>
                    <a:stretch>
                      <a:fillRect/>
                    </a:stretch>
                  </pic:blipFill>
                  <pic:spPr>
                    <a:xfrm>
                      <a:off x="0" y="0"/>
                      <a:ext cx="2319655" cy="756920"/>
                    </a:xfrm>
                    <a:prstGeom prst="rect">
                      <a:avLst/>
                    </a:prstGeom>
                  </pic:spPr>
                </pic:pic>
              </a:graphicData>
            </a:graphic>
          </wp:anchor>
        </w:drawing>
      </w:r>
      <w:r w:rsidR="00B977B5">
        <w:rPr>
          <w:noProof w:val="0"/>
          <w:lang w:eastAsia="en-US"/>
        </w:rPr>
        <w:pict>
          <v:rect id="_x0000_s1078" style="position:absolute;margin-left:-1in;margin-top:-1in;width:596.55pt;height:847.15pt;z-index:251688960;mso-position-horizontal-relative:text;mso-position-vertical-relative:text" fillcolor="#5a5a5a [2109]"/>
        </w:pict>
      </w:r>
    </w:p>
    <w:sectPr w:rsidR="009933FE" w:rsidRPr="00363A64" w:rsidSect="00BB41F2">
      <w:headerReference w:type="even" r:id="rId177"/>
      <w:headerReference w:type="default" r:id="rId178"/>
      <w:footerReference w:type="even" r:id="rId179"/>
      <w:footerReference w:type="default" r:id="rId18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7B5" w:rsidRDefault="00B977B5" w:rsidP="00643893">
      <w:pPr>
        <w:spacing w:after="0" w:line="240" w:lineRule="auto"/>
      </w:pPr>
      <w:r>
        <w:separator/>
      </w:r>
    </w:p>
    <w:p w:rsidR="00B977B5" w:rsidRDefault="00B977B5"/>
  </w:endnote>
  <w:endnote w:type="continuationSeparator" w:id="0">
    <w:p w:rsidR="00B977B5" w:rsidRDefault="00B977B5" w:rsidP="00643893">
      <w:pPr>
        <w:spacing w:after="0" w:line="240" w:lineRule="auto"/>
      </w:pPr>
      <w:r>
        <w:continuationSeparator/>
      </w:r>
    </w:p>
    <w:p w:rsidR="00B977B5" w:rsidRDefault="00B97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Pr="005E2669" w:rsidRDefault="009E063C"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Pr="005E2669" w:rsidRDefault="009E063C"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E063C" w:rsidRPr="00D724DB" w:rsidTr="00212D85">
      <w:trPr>
        <w:trHeight w:val="709"/>
      </w:trPr>
      <w:tc>
        <w:tcPr>
          <w:tcW w:w="8981" w:type="dxa"/>
        </w:tcPr>
        <w:p w:rsidR="009E063C" w:rsidRPr="00D724DB" w:rsidRDefault="009E063C" w:rsidP="00D724DB">
          <w:pPr>
            <w:pStyle w:val="Footer-Left"/>
            <w:rPr>
              <w:rFonts w:eastAsiaTheme="majorEastAsia"/>
            </w:rPr>
          </w:pPr>
          <w:r w:rsidRPr="00D724DB">
            <w:rPr>
              <w:rFonts w:eastAsiaTheme="majorEastAsia"/>
            </w:rPr>
            <w:t>© ASEAN 201</w:t>
          </w:r>
          <w:r>
            <w:rPr>
              <w:rFonts w:eastAsiaTheme="majorEastAsia"/>
            </w:rPr>
            <w:t>3</w:t>
          </w:r>
        </w:p>
        <w:p w:rsidR="009E063C" w:rsidRPr="00D724DB" w:rsidRDefault="009E063C" w:rsidP="00D724DB">
          <w:pPr>
            <w:pStyle w:val="Footer-Left"/>
          </w:pPr>
          <w:r w:rsidRPr="00D724DB">
            <w:t>Trainee Manual</w:t>
          </w:r>
        </w:p>
        <w:p w:rsidR="009E063C" w:rsidRPr="00D724DB" w:rsidRDefault="00B977B5"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88282011"/>
              <w:lock w:val="sdtLocked"/>
              <w:dataBinding w:prefixMappings="xmlns:ns0='http://schemas.openxmlformats.org/package/2006/metadata/core-properties' xmlns:ns1='http://purl.org/dc/elements/1.1/'" w:xpath="/ns0:coreProperties[1]/ns1:title[1]" w:storeItemID="{6C3C8BC8-F283-45AE-878A-BAB7291924A1}"/>
              <w:text/>
            </w:sdtPr>
            <w:sdtEndPr/>
            <w:sdtContent>
              <w:r w:rsidR="009E063C" w:rsidRPr="00363A64">
                <w:t>Manage and implement small projects</w:t>
              </w:r>
            </w:sdtContent>
          </w:sdt>
          <w:r>
            <w:fldChar w:fldCharType="end"/>
          </w:r>
        </w:p>
      </w:tc>
    </w:tr>
  </w:tbl>
  <w:p w:rsidR="009E063C" w:rsidRPr="002109A2" w:rsidRDefault="009E063C" w:rsidP="0098595B">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E063C" w:rsidTr="00212D85">
      <w:trPr>
        <w:trHeight w:val="709"/>
      </w:trPr>
      <w:tc>
        <w:tcPr>
          <w:tcW w:w="8981" w:type="dxa"/>
        </w:tcPr>
        <w:p w:rsidR="009E063C" w:rsidRPr="000D3B99" w:rsidRDefault="009E063C" w:rsidP="00ED789F">
          <w:pPr>
            <w:pStyle w:val="Footer-Right"/>
            <w:rPr>
              <w:rFonts w:eastAsiaTheme="majorEastAsia"/>
            </w:rPr>
          </w:pPr>
          <w:r w:rsidRPr="000D3B99">
            <w:rPr>
              <w:rFonts w:eastAsiaTheme="majorEastAsia"/>
            </w:rPr>
            <w:t xml:space="preserve">© ASEAN </w:t>
          </w:r>
          <w:r>
            <w:rPr>
              <w:rFonts w:eastAsiaTheme="majorEastAsia"/>
            </w:rPr>
            <w:t>2013</w:t>
          </w:r>
        </w:p>
        <w:p w:rsidR="009E063C" w:rsidRDefault="009E063C" w:rsidP="00ED789F">
          <w:pPr>
            <w:pStyle w:val="Footer-Right"/>
          </w:pPr>
          <w:r w:rsidRPr="000D3B99">
            <w:t>Trainee Manua</w:t>
          </w:r>
          <w:r>
            <w:t>l</w:t>
          </w:r>
        </w:p>
        <w:p w:rsidR="009E063C" w:rsidRDefault="00B977B5"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88282012"/>
              <w:lock w:val="sdtLocked"/>
              <w:dataBinding w:prefixMappings="xmlns:ns0='http://schemas.openxmlformats.org/package/2006/metadata/core-properties' xmlns:ns1='http://purl.org/dc/elements/1.1/'" w:xpath="/ns0:coreProperties[1]/ns1:title[1]" w:storeItemID="{6C3C8BC8-F283-45AE-878A-BAB7291924A1}"/>
              <w:text/>
            </w:sdtPr>
            <w:sdtEndPr/>
            <w:sdtContent>
              <w:r w:rsidR="009E063C" w:rsidRPr="00271896">
                <w:rPr>
                  <w:noProof/>
                  <w:kern w:val="28"/>
                  <w:lang w:eastAsia="en-US"/>
                </w:rPr>
                <w:t>Manage and implement small projects</w:t>
              </w:r>
            </w:sdtContent>
          </w:sdt>
          <w:r>
            <w:rPr>
              <w:noProof/>
              <w:kern w:val="28"/>
              <w:lang w:eastAsia="en-US"/>
            </w:rPr>
            <w:fldChar w:fldCharType="end"/>
          </w:r>
        </w:p>
      </w:tc>
    </w:tr>
  </w:tbl>
  <w:p w:rsidR="009E063C" w:rsidRPr="005E2669" w:rsidRDefault="009E063C" w:rsidP="0098595B">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9E063C" w:rsidTr="00212D85">
      <w:trPr>
        <w:trHeight w:val="709"/>
      </w:trPr>
      <w:tc>
        <w:tcPr>
          <w:tcW w:w="959" w:type="dxa"/>
          <w:shd w:val="clear" w:color="auto" w:fill="E36C0A"/>
          <w:vAlign w:val="center"/>
        </w:tcPr>
        <w:p w:rsidR="009E063C" w:rsidRPr="003C55D2" w:rsidRDefault="00CB14F5" w:rsidP="003C55D2">
          <w:pPr>
            <w:pStyle w:val="Footer-Left"/>
            <w:jc w:val="center"/>
            <w:rPr>
              <w:color w:val="FFFFFF" w:themeColor="background1"/>
            </w:rPr>
          </w:pPr>
          <w:r w:rsidRPr="003C55D2">
            <w:rPr>
              <w:color w:val="FFFFFF" w:themeColor="background1"/>
            </w:rPr>
            <w:fldChar w:fldCharType="begin"/>
          </w:r>
          <w:r w:rsidR="009E063C" w:rsidRPr="003C55D2">
            <w:rPr>
              <w:color w:val="FFFFFF" w:themeColor="background1"/>
            </w:rPr>
            <w:instrText xml:space="preserve"> PAGE   \* MERGEFORMAT </w:instrText>
          </w:r>
          <w:r w:rsidRPr="003C55D2">
            <w:rPr>
              <w:color w:val="FFFFFF" w:themeColor="background1"/>
            </w:rPr>
            <w:fldChar w:fldCharType="separate"/>
          </w:r>
          <w:r w:rsidR="00DB6E75">
            <w:rPr>
              <w:noProof/>
              <w:color w:val="FFFFFF" w:themeColor="background1"/>
            </w:rPr>
            <w:t>114</w:t>
          </w:r>
          <w:r w:rsidRPr="003C55D2">
            <w:rPr>
              <w:color w:val="FFFFFF" w:themeColor="background1"/>
            </w:rPr>
            <w:fldChar w:fldCharType="end"/>
          </w:r>
        </w:p>
      </w:tc>
      <w:tc>
        <w:tcPr>
          <w:tcW w:w="8022" w:type="dxa"/>
        </w:tcPr>
        <w:p w:rsidR="009E063C" w:rsidRPr="000D3B99" w:rsidRDefault="009E063C" w:rsidP="003C55D2">
          <w:pPr>
            <w:pStyle w:val="Footer-Left"/>
            <w:rPr>
              <w:rFonts w:eastAsiaTheme="majorEastAsia"/>
            </w:rPr>
          </w:pPr>
          <w:r w:rsidRPr="000D3B99">
            <w:rPr>
              <w:rFonts w:eastAsiaTheme="majorEastAsia"/>
            </w:rPr>
            <w:t xml:space="preserve">© ASEAN </w:t>
          </w:r>
          <w:r>
            <w:rPr>
              <w:rFonts w:eastAsiaTheme="majorEastAsia"/>
            </w:rPr>
            <w:t>2013</w:t>
          </w:r>
        </w:p>
        <w:p w:rsidR="009E063C" w:rsidRDefault="009E063C" w:rsidP="003C55D2">
          <w:pPr>
            <w:pStyle w:val="Footer-Left"/>
          </w:pPr>
          <w:r w:rsidRPr="000D3B99">
            <w:t>Trainee Manua</w:t>
          </w:r>
          <w:r>
            <w:t>l</w:t>
          </w:r>
        </w:p>
        <w:p w:rsidR="009E063C" w:rsidRDefault="00B977B5"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88282013"/>
              <w:lock w:val="sdtLocked"/>
              <w:dataBinding w:prefixMappings="xmlns:ns0='http://schemas.openxmlformats.org/package/2006/metadata/core-properties' xmlns:ns1='http://purl.org/dc/elements/1.1/'" w:xpath="/ns0:coreProperties[1]/ns1:title[1]" w:storeItemID="{6C3C8BC8-F283-45AE-878A-BAB7291924A1}"/>
              <w:text/>
            </w:sdtPr>
            <w:sdtEndPr/>
            <w:sdtContent>
              <w:r w:rsidR="009E063C" w:rsidRPr="00271896">
                <w:rPr>
                  <w:kern w:val="28"/>
                  <w:lang w:eastAsia="en-US"/>
                </w:rPr>
                <w:t>Manage and implement small projects</w:t>
              </w:r>
            </w:sdtContent>
          </w:sdt>
          <w:r>
            <w:rPr>
              <w:kern w:val="28"/>
              <w:lang w:eastAsia="en-US"/>
            </w:rPr>
            <w:fldChar w:fldCharType="end"/>
          </w:r>
        </w:p>
      </w:tc>
    </w:tr>
  </w:tbl>
  <w:p w:rsidR="009E063C" w:rsidRDefault="009E063C" w:rsidP="0098595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E063C" w:rsidTr="00212D85">
      <w:trPr>
        <w:trHeight w:val="709"/>
      </w:trPr>
      <w:tc>
        <w:tcPr>
          <w:tcW w:w="8046" w:type="dxa"/>
        </w:tcPr>
        <w:p w:rsidR="009E063C" w:rsidRPr="000D3B99" w:rsidRDefault="009E063C" w:rsidP="003C55D2">
          <w:pPr>
            <w:pStyle w:val="Footer-Right"/>
            <w:rPr>
              <w:rFonts w:eastAsiaTheme="majorEastAsia"/>
            </w:rPr>
          </w:pPr>
          <w:r w:rsidRPr="000D3B99">
            <w:rPr>
              <w:rFonts w:eastAsiaTheme="majorEastAsia"/>
            </w:rPr>
            <w:t xml:space="preserve">© ASEAN </w:t>
          </w:r>
          <w:r>
            <w:rPr>
              <w:rFonts w:eastAsiaTheme="majorEastAsia"/>
            </w:rPr>
            <w:t>2013</w:t>
          </w:r>
        </w:p>
        <w:p w:rsidR="009E063C" w:rsidRDefault="009E063C" w:rsidP="003C55D2">
          <w:pPr>
            <w:pStyle w:val="Footer-Right"/>
          </w:pPr>
          <w:r w:rsidRPr="000D3B99">
            <w:t>Trainee Manua</w:t>
          </w:r>
          <w:r>
            <w:t>l</w:t>
          </w:r>
        </w:p>
        <w:p w:rsidR="009E063C" w:rsidRDefault="00B977B5"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88282014"/>
              <w:lock w:val="sdtLocked"/>
              <w:dataBinding w:prefixMappings="xmlns:ns0='http://schemas.openxmlformats.org/package/2006/metadata/core-properties' xmlns:ns1='http://purl.org/dc/elements/1.1/'" w:xpath="/ns0:coreProperties[1]/ns1:title[1]" w:storeItemID="{6C3C8BC8-F283-45AE-878A-BAB7291924A1}"/>
              <w:text/>
            </w:sdtPr>
            <w:sdtEndPr/>
            <w:sdtContent>
              <w:r w:rsidR="009E063C" w:rsidRPr="00271896">
                <w:rPr>
                  <w:kern w:val="28"/>
                  <w:lang w:eastAsia="en-US"/>
                </w:rPr>
                <w:t>Manage and implement small projects</w:t>
              </w:r>
            </w:sdtContent>
          </w:sdt>
          <w:r>
            <w:rPr>
              <w:kern w:val="28"/>
              <w:lang w:eastAsia="en-US"/>
            </w:rPr>
            <w:fldChar w:fldCharType="end"/>
          </w:r>
        </w:p>
      </w:tc>
      <w:tc>
        <w:tcPr>
          <w:tcW w:w="958" w:type="dxa"/>
          <w:shd w:val="clear" w:color="auto" w:fill="E36C0A"/>
          <w:vAlign w:val="center"/>
        </w:tcPr>
        <w:p w:rsidR="009E063C" w:rsidRPr="003C55D2" w:rsidRDefault="00CB14F5" w:rsidP="003C55D2">
          <w:pPr>
            <w:pStyle w:val="Footer-Right"/>
            <w:jc w:val="center"/>
            <w:rPr>
              <w:color w:val="FFFFFF" w:themeColor="background1"/>
            </w:rPr>
          </w:pPr>
          <w:r w:rsidRPr="003C55D2">
            <w:rPr>
              <w:color w:val="FFFFFF" w:themeColor="background1"/>
            </w:rPr>
            <w:fldChar w:fldCharType="begin"/>
          </w:r>
          <w:r w:rsidR="009E063C" w:rsidRPr="003C55D2">
            <w:rPr>
              <w:color w:val="FFFFFF" w:themeColor="background1"/>
            </w:rPr>
            <w:instrText xml:space="preserve"> PAGE   \* MERGEFORMAT </w:instrText>
          </w:r>
          <w:r w:rsidRPr="003C55D2">
            <w:rPr>
              <w:color w:val="FFFFFF" w:themeColor="background1"/>
            </w:rPr>
            <w:fldChar w:fldCharType="separate"/>
          </w:r>
          <w:r w:rsidR="00DB6E75">
            <w:rPr>
              <w:noProof/>
              <w:color w:val="FFFFFF" w:themeColor="background1"/>
            </w:rPr>
            <w:t>115</w:t>
          </w:r>
          <w:r w:rsidRPr="003C55D2">
            <w:rPr>
              <w:color w:val="FFFFFF" w:themeColor="background1"/>
            </w:rPr>
            <w:fldChar w:fldCharType="end"/>
          </w:r>
        </w:p>
      </w:tc>
    </w:tr>
  </w:tbl>
  <w:p w:rsidR="009E063C" w:rsidRDefault="009E063C" w:rsidP="0098595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Default="009E063C"/>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Default="009E063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7B5" w:rsidRDefault="00B977B5" w:rsidP="00643893">
      <w:pPr>
        <w:spacing w:after="0" w:line="240" w:lineRule="auto"/>
      </w:pPr>
      <w:r>
        <w:separator/>
      </w:r>
    </w:p>
    <w:p w:rsidR="00B977B5" w:rsidRDefault="00B977B5"/>
  </w:footnote>
  <w:footnote w:type="continuationSeparator" w:id="0">
    <w:p w:rsidR="00B977B5" w:rsidRDefault="00B977B5" w:rsidP="00643893">
      <w:pPr>
        <w:spacing w:after="0" w:line="240" w:lineRule="auto"/>
      </w:pPr>
      <w:r>
        <w:continuationSeparator/>
      </w:r>
    </w:p>
    <w:p w:rsidR="00B977B5" w:rsidRDefault="00B977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9E063C" w:rsidTr="00212D85">
      <w:trPr>
        <w:trHeight w:val="552"/>
      </w:trPr>
      <w:tc>
        <w:tcPr>
          <w:tcW w:w="2727" w:type="dxa"/>
          <w:shd w:val="clear" w:color="auto" w:fill="E36C0A" w:themeFill="accent6" w:themeFillShade="BF"/>
          <w:vAlign w:val="center"/>
        </w:tcPr>
        <w:p w:rsidR="009E063C" w:rsidRPr="00906BAC" w:rsidRDefault="009E063C" w:rsidP="00A457C8">
          <w:pPr>
            <w:pStyle w:val="Header-Left"/>
          </w:pPr>
          <w:r w:rsidRPr="004F633F">
            <w:t>Introduction</w:t>
          </w:r>
          <w:r>
            <w:t xml:space="preserve"> to trainee manual</w:t>
          </w:r>
        </w:p>
      </w:tc>
      <w:tc>
        <w:tcPr>
          <w:tcW w:w="6270" w:type="dxa"/>
        </w:tcPr>
        <w:p w:rsidR="009E063C" w:rsidRDefault="009E063C">
          <w:pPr>
            <w:pStyle w:val="Header"/>
          </w:pPr>
        </w:p>
      </w:tc>
    </w:tr>
  </w:tbl>
  <w:p w:rsidR="009E063C" w:rsidRDefault="009E06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345"/>
      <w:gridCol w:w="2727"/>
    </w:tblGrid>
    <w:tr w:rsidR="009E063C" w:rsidTr="00212D85">
      <w:trPr>
        <w:trHeight w:val="552"/>
      </w:trPr>
      <w:tc>
        <w:tcPr>
          <w:tcW w:w="6345" w:type="dxa"/>
          <w:tcBorders>
            <w:top w:val="nil"/>
            <w:left w:val="nil"/>
            <w:right w:val="nil"/>
          </w:tcBorders>
        </w:tcPr>
        <w:p w:rsidR="009E063C" w:rsidRDefault="009E063C">
          <w:pPr>
            <w:pStyle w:val="Header"/>
          </w:pPr>
        </w:p>
      </w:tc>
      <w:tc>
        <w:tcPr>
          <w:tcW w:w="2727" w:type="dxa"/>
          <w:tcBorders>
            <w:top w:val="nil"/>
            <w:left w:val="nil"/>
            <w:right w:val="nil"/>
          </w:tcBorders>
          <w:shd w:val="clear" w:color="auto" w:fill="E36C0A" w:themeFill="accent6" w:themeFillShade="BF"/>
          <w:vAlign w:val="center"/>
        </w:tcPr>
        <w:p w:rsidR="009E063C" w:rsidRPr="00906BAC" w:rsidRDefault="009E063C" w:rsidP="00A457C8">
          <w:pPr>
            <w:pStyle w:val="Header-Right"/>
            <w:rPr>
              <w:szCs w:val="18"/>
            </w:rPr>
          </w:pPr>
          <w:r w:rsidRPr="004F633F">
            <w:t>Introduction</w:t>
          </w:r>
          <w:r>
            <w:t xml:space="preserve"> to trainee manual</w:t>
          </w:r>
        </w:p>
      </w:tc>
    </w:tr>
  </w:tbl>
  <w:p w:rsidR="009E063C" w:rsidRDefault="009E06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9E063C" w:rsidTr="00AC215C">
      <w:trPr>
        <w:trHeight w:val="552"/>
      </w:trPr>
      <w:tc>
        <w:tcPr>
          <w:tcW w:w="1503" w:type="dxa"/>
          <w:shd w:val="clear" w:color="auto" w:fill="E36C0A" w:themeFill="accent6" w:themeFillShade="BF"/>
          <w:vAlign w:val="center"/>
        </w:tcPr>
        <w:p w:rsidR="009E063C" w:rsidRPr="00906BAC" w:rsidRDefault="009E063C" w:rsidP="00A457C8">
          <w:pPr>
            <w:pStyle w:val="Header-Left"/>
          </w:pPr>
          <w:r>
            <w:rPr>
              <w:rFonts w:eastAsia="Calibri"/>
            </w:rPr>
            <w:t>Unit descriptor</w:t>
          </w:r>
        </w:p>
      </w:tc>
      <w:tc>
        <w:tcPr>
          <w:tcW w:w="7313" w:type="dxa"/>
        </w:tcPr>
        <w:p w:rsidR="009E063C" w:rsidRDefault="009E063C">
          <w:pPr>
            <w:pStyle w:val="Header"/>
          </w:pPr>
        </w:p>
      </w:tc>
    </w:tr>
  </w:tbl>
  <w:p w:rsidR="009E063C" w:rsidRDefault="009E063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9E063C" w:rsidTr="00AC215C">
      <w:trPr>
        <w:trHeight w:val="552"/>
      </w:trPr>
      <w:tc>
        <w:tcPr>
          <w:tcW w:w="7479" w:type="dxa"/>
          <w:tcBorders>
            <w:top w:val="nil"/>
            <w:left w:val="nil"/>
            <w:right w:val="nil"/>
          </w:tcBorders>
        </w:tcPr>
        <w:p w:rsidR="009E063C" w:rsidRDefault="009E063C">
          <w:pPr>
            <w:pStyle w:val="Header"/>
          </w:pPr>
        </w:p>
      </w:tc>
      <w:tc>
        <w:tcPr>
          <w:tcW w:w="1502" w:type="dxa"/>
          <w:tcBorders>
            <w:top w:val="nil"/>
            <w:left w:val="nil"/>
            <w:right w:val="nil"/>
          </w:tcBorders>
          <w:shd w:val="clear" w:color="auto" w:fill="E36C0A" w:themeFill="accent6" w:themeFillShade="BF"/>
          <w:vAlign w:val="center"/>
        </w:tcPr>
        <w:p w:rsidR="009E063C" w:rsidRPr="00906BAC" w:rsidRDefault="009E063C" w:rsidP="00A457C8">
          <w:pPr>
            <w:pStyle w:val="Header-Right"/>
            <w:rPr>
              <w:szCs w:val="18"/>
            </w:rPr>
          </w:pPr>
          <w:r>
            <w:rPr>
              <w:rFonts w:eastAsia="Calibri"/>
            </w:rPr>
            <w:t>Unit descriptor</w:t>
          </w:r>
        </w:p>
      </w:tc>
    </w:tr>
  </w:tbl>
  <w:p w:rsidR="009E063C" w:rsidRDefault="009E063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9E063C" w:rsidTr="00AC215C">
      <w:trPr>
        <w:trHeight w:val="552"/>
      </w:trPr>
      <w:tc>
        <w:tcPr>
          <w:tcW w:w="1945" w:type="dxa"/>
          <w:tcBorders>
            <w:top w:val="nil"/>
            <w:bottom w:val="single" w:sz="4" w:space="0" w:color="auto"/>
          </w:tcBorders>
          <w:shd w:val="clear" w:color="auto" w:fill="E36C0A" w:themeFill="accent6" w:themeFillShade="BF"/>
          <w:vAlign w:val="center"/>
        </w:tcPr>
        <w:p w:rsidR="009E063C" w:rsidRPr="008F02DC" w:rsidRDefault="009E063C" w:rsidP="000D3B99">
          <w:pPr>
            <w:pStyle w:val="Header-Left"/>
          </w:pPr>
          <w:r>
            <w:rPr>
              <w:rFonts w:eastAsia="Calibri"/>
            </w:rPr>
            <w:t>Assessment matrix</w:t>
          </w:r>
        </w:p>
      </w:tc>
      <w:tc>
        <w:tcPr>
          <w:tcW w:w="7073" w:type="dxa"/>
          <w:tcBorders>
            <w:top w:val="nil"/>
            <w:bottom w:val="single" w:sz="4" w:space="0" w:color="auto"/>
          </w:tcBorders>
        </w:tcPr>
        <w:p w:rsidR="009E063C" w:rsidRDefault="009E063C" w:rsidP="000D3B99">
          <w:pPr>
            <w:pStyle w:val="Header-Left"/>
          </w:pPr>
        </w:p>
      </w:tc>
    </w:tr>
  </w:tbl>
  <w:p w:rsidR="009E063C" w:rsidRDefault="009E063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9E063C" w:rsidTr="00AC215C">
      <w:trPr>
        <w:trHeight w:val="552"/>
      </w:trPr>
      <w:tc>
        <w:tcPr>
          <w:tcW w:w="7038" w:type="dxa"/>
          <w:tcBorders>
            <w:top w:val="nil"/>
            <w:left w:val="nil"/>
            <w:right w:val="nil"/>
          </w:tcBorders>
        </w:tcPr>
        <w:p w:rsidR="009E063C" w:rsidRDefault="009E063C">
          <w:pPr>
            <w:pStyle w:val="Header"/>
          </w:pPr>
        </w:p>
      </w:tc>
      <w:tc>
        <w:tcPr>
          <w:tcW w:w="1943" w:type="dxa"/>
          <w:tcBorders>
            <w:top w:val="nil"/>
            <w:left w:val="nil"/>
            <w:right w:val="nil"/>
          </w:tcBorders>
          <w:shd w:val="clear" w:color="auto" w:fill="E36C0A" w:themeFill="accent6" w:themeFillShade="BF"/>
          <w:vAlign w:val="center"/>
        </w:tcPr>
        <w:p w:rsidR="009E063C" w:rsidRPr="00003E4F" w:rsidRDefault="009E063C" w:rsidP="00E71DE9">
          <w:pPr>
            <w:pStyle w:val="Header-Right"/>
            <w:jc w:val="center"/>
            <w:rPr>
              <w:szCs w:val="18"/>
            </w:rPr>
          </w:pPr>
          <w:r>
            <w:rPr>
              <w:rFonts w:eastAsia="Calibri"/>
            </w:rPr>
            <w:t>Assessment matrix</w:t>
          </w:r>
        </w:p>
      </w:tc>
    </w:tr>
  </w:tbl>
  <w:p w:rsidR="009E063C" w:rsidRDefault="009E063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9E063C" w:rsidTr="005F1DF8">
      <w:trPr>
        <w:trHeight w:val="552"/>
      </w:trPr>
      <w:tc>
        <w:tcPr>
          <w:tcW w:w="1134" w:type="dxa"/>
          <w:shd w:val="clear" w:color="auto" w:fill="E36C0A" w:themeFill="accent6" w:themeFillShade="BF"/>
          <w:vAlign w:val="center"/>
        </w:tcPr>
        <w:p w:rsidR="009E063C" w:rsidRPr="008F02DC" w:rsidRDefault="009E063C" w:rsidP="00BB41F2">
          <w:pPr>
            <w:pStyle w:val="Header-Left"/>
          </w:pPr>
          <w:r>
            <w:rPr>
              <w:rFonts w:eastAsia="Calibri"/>
            </w:rPr>
            <w:t>Glossary</w:t>
          </w:r>
        </w:p>
      </w:tc>
      <w:tc>
        <w:tcPr>
          <w:tcW w:w="7883" w:type="dxa"/>
        </w:tcPr>
        <w:p w:rsidR="009E063C" w:rsidRDefault="009E063C">
          <w:pPr>
            <w:pStyle w:val="Header"/>
          </w:pPr>
        </w:p>
      </w:tc>
    </w:tr>
  </w:tbl>
  <w:p w:rsidR="009E063C" w:rsidRDefault="009E063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9E063C" w:rsidTr="005F1DF8">
      <w:trPr>
        <w:trHeight w:val="552"/>
      </w:trPr>
      <w:tc>
        <w:tcPr>
          <w:tcW w:w="7938" w:type="dxa"/>
          <w:tcBorders>
            <w:top w:val="nil"/>
            <w:left w:val="nil"/>
            <w:right w:val="nil"/>
          </w:tcBorders>
        </w:tcPr>
        <w:p w:rsidR="009E063C" w:rsidRDefault="009E063C">
          <w:pPr>
            <w:pStyle w:val="Header"/>
          </w:pPr>
        </w:p>
      </w:tc>
      <w:tc>
        <w:tcPr>
          <w:tcW w:w="1134" w:type="dxa"/>
          <w:tcBorders>
            <w:top w:val="nil"/>
            <w:left w:val="nil"/>
            <w:right w:val="nil"/>
          </w:tcBorders>
          <w:shd w:val="clear" w:color="auto" w:fill="E36C0A" w:themeFill="accent6" w:themeFillShade="BF"/>
          <w:vAlign w:val="center"/>
        </w:tcPr>
        <w:p w:rsidR="009E063C" w:rsidRPr="00003E4F" w:rsidRDefault="009E063C" w:rsidP="00BB41F2">
          <w:pPr>
            <w:pStyle w:val="Header-Right"/>
            <w:rPr>
              <w:szCs w:val="18"/>
            </w:rPr>
          </w:pPr>
          <w:r>
            <w:rPr>
              <w:rFonts w:eastAsia="Calibri"/>
            </w:rPr>
            <w:t>Glossary</w:t>
          </w:r>
        </w:p>
      </w:tc>
    </w:tr>
  </w:tbl>
  <w:p w:rsidR="009E063C" w:rsidRDefault="009E063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60"/>
      <w:gridCol w:w="6812"/>
    </w:tblGrid>
    <w:tr w:rsidR="009E063C" w:rsidRPr="00577D3A" w:rsidTr="00940675">
      <w:trPr>
        <w:trHeight w:val="550"/>
      </w:trPr>
      <w:tc>
        <w:tcPr>
          <w:tcW w:w="2268" w:type="dxa"/>
          <w:shd w:val="clear" w:color="auto" w:fill="E36C0A" w:themeFill="accent6" w:themeFillShade="BF"/>
          <w:vAlign w:val="center"/>
        </w:tcPr>
        <w:p w:rsidR="009E063C" w:rsidRPr="00577D3A" w:rsidRDefault="009E063C" w:rsidP="00326643">
          <w:pPr>
            <w:pStyle w:val="Header-Left"/>
          </w:pPr>
          <w:r w:rsidRPr="00843B15">
            <w:t xml:space="preserve">Element 1: </w:t>
          </w:r>
          <w:r w:rsidR="00B977B5">
            <w:fldChar w:fldCharType="begin"/>
          </w:r>
          <w:r w:rsidR="00B977B5">
            <w:instrText xml:space="preserve"> REF  Element1  \* MERGEFORMAT </w:instrText>
          </w:r>
          <w:r w:rsidR="00B977B5">
            <w:fldChar w:fldCharType="separate"/>
          </w:r>
          <w:sdt>
            <w:sdtPr>
              <w:alias w:val="Element 1"/>
              <w:tag w:val="Element 1"/>
              <w:id w:val="88282015"/>
              <w:lock w:val="sdtLocked"/>
            </w:sdtPr>
            <w:sdtEndPr/>
            <w:sdtContent>
              <w:r w:rsidRPr="00363A64">
                <w:t>Plan project</w:t>
              </w:r>
            </w:sdtContent>
          </w:sdt>
          <w:r w:rsidR="00B977B5">
            <w:fldChar w:fldCharType="end"/>
          </w:r>
        </w:p>
      </w:tc>
      <w:tc>
        <w:tcPr>
          <w:tcW w:w="6837" w:type="dxa"/>
          <w:vAlign w:val="center"/>
        </w:tcPr>
        <w:p w:rsidR="009E063C" w:rsidRPr="00577D3A" w:rsidRDefault="009E063C" w:rsidP="00577D3A">
          <w:pPr>
            <w:pStyle w:val="Header-Left"/>
          </w:pPr>
        </w:p>
      </w:tc>
    </w:tr>
  </w:tbl>
  <w:p w:rsidR="009E063C" w:rsidRDefault="009E063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9"/>
      <w:gridCol w:w="2243"/>
    </w:tblGrid>
    <w:tr w:rsidR="009E063C" w:rsidRPr="00577D3A" w:rsidTr="00940675">
      <w:trPr>
        <w:trHeight w:val="550"/>
      </w:trPr>
      <w:tc>
        <w:tcPr>
          <w:tcW w:w="6912" w:type="dxa"/>
        </w:tcPr>
        <w:p w:rsidR="009E063C" w:rsidRPr="00577D3A" w:rsidRDefault="009E063C" w:rsidP="00577D3A">
          <w:pPr>
            <w:pStyle w:val="Header-Right"/>
          </w:pPr>
        </w:p>
      </w:tc>
      <w:tc>
        <w:tcPr>
          <w:tcW w:w="2268" w:type="dxa"/>
          <w:shd w:val="clear" w:color="auto" w:fill="E36C0A" w:themeFill="accent6" w:themeFillShade="BF"/>
          <w:vAlign w:val="center"/>
        </w:tcPr>
        <w:p w:rsidR="009E063C" w:rsidRPr="00577D3A" w:rsidRDefault="009E063C" w:rsidP="00326643">
          <w:pPr>
            <w:pStyle w:val="Header-Right"/>
          </w:pPr>
          <w:r w:rsidRPr="00BB41F2">
            <w:t>Element</w:t>
          </w:r>
          <w:r w:rsidRPr="00843B15">
            <w:t xml:space="preserve"> 1: </w:t>
          </w:r>
          <w:r w:rsidR="00B977B5">
            <w:fldChar w:fldCharType="begin"/>
          </w:r>
          <w:r w:rsidR="00B977B5">
            <w:instrText xml:space="preserve"> REF  Element1 </w:instrText>
          </w:r>
          <w:r w:rsidR="00B977B5">
            <w:fldChar w:fldCharType="separate"/>
          </w:r>
          <w:sdt>
            <w:sdtPr>
              <w:alias w:val="Element 1"/>
              <w:tag w:val="Element 1"/>
              <w:id w:val="88282016"/>
              <w:lock w:val="sdtLocked"/>
            </w:sdtPr>
            <w:sdtEndPr/>
            <w:sdtContent>
              <w:r w:rsidRPr="00363A64">
                <w:t>Plan project</w:t>
              </w:r>
            </w:sdtContent>
          </w:sdt>
          <w:r w:rsidR="00B977B5">
            <w:fldChar w:fldCharType="end"/>
          </w:r>
        </w:p>
      </w:tc>
    </w:tr>
  </w:tbl>
  <w:p w:rsidR="009E063C" w:rsidRDefault="009E063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72"/>
      <w:gridCol w:w="5400"/>
    </w:tblGrid>
    <w:tr w:rsidR="009E063C" w:rsidRPr="00577D3A" w:rsidTr="00940675">
      <w:trPr>
        <w:trHeight w:val="550"/>
      </w:trPr>
      <w:tc>
        <w:tcPr>
          <w:tcW w:w="3686" w:type="dxa"/>
          <w:shd w:val="clear" w:color="auto" w:fill="E36C0A" w:themeFill="accent6" w:themeFillShade="BF"/>
          <w:vAlign w:val="center"/>
        </w:tcPr>
        <w:p w:rsidR="009E063C" w:rsidRPr="00577D3A" w:rsidRDefault="009E063C" w:rsidP="00326643">
          <w:pPr>
            <w:pStyle w:val="Header-Left"/>
          </w:pPr>
          <w:r w:rsidRPr="00843B15">
            <w:t xml:space="preserve">Element 2: </w:t>
          </w:r>
          <w:r w:rsidR="00B977B5">
            <w:fldChar w:fldCharType="begin"/>
          </w:r>
          <w:r w:rsidR="00B977B5">
            <w:instrText xml:space="preserve"> REF  Element2  \* MERGEFORMAT </w:instrText>
          </w:r>
          <w:r w:rsidR="00B977B5">
            <w:fldChar w:fldCharType="separate"/>
          </w:r>
          <w:sdt>
            <w:sdtPr>
              <w:alias w:val="Element 2"/>
              <w:tag w:val="Element 2"/>
              <w:id w:val="88282017"/>
              <w:lock w:val="sdtLocked"/>
            </w:sdtPr>
            <w:sdtEndPr/>
            <w:sdtContent>
              <w:r w:rsidRPr="00363A64">
                <w:t>Administer and monitor project</w:t>
              </w:r>
            </w:sdtContent>
          </w:sdt>
          <w:r w:rsidR="00B977B5">
            <w:fldChar w:fldCharType="end"/>
          </w:r>
        </w:p>
      </w:tc>
      <w:tc>
        <w:tcPr>
          <w:tcW w:w="5420" w:type="dxa"/>
          <w:vAlign w:val="center"/>
        </w:tcPr>
        <w:p w:rsidR="009E063C" w:rsidRPr="00577D3A" w:rsidRDefault="009E063C" w:rsidP="00577D3A">
          <w:pPr>
            <w:pStyle w:val="Header-Left"/>
          </w:pPr>
        </w:p>
      </w:tc>
    </w:tr>
  </w:tbl>
  <w:p w:rsidR="009E063C" w:rsidRDefault="009E063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29"/>
      <w:gridCol w:w="3643"/>
    </w:tblGrid>
    <w:tr w:rsidR="009E063C" w:rsidRPr="00577D3A" w:rsidTr="00940675">
      <w:trPr>
        <w:trHeight w:val="550"/>
      </w:trPr>
      <w:tc>
        <w:tcPr>
          <w:tcW w:w="5495" w:type="dxa"/>
        </w:tcPr>
        <w:p w:rsidR="009E063C" w:rsidRPr="00577D3A" w:rsidRDefault="009E063C" w:rsidP="00577D3A">
          <w:pPr>
            <w:pStyle w:val="Header-Right"/>
          </w:pPr>
        </w:p>
      </w:tc>
      <w:tc>
        <w:tcPr>
          <w:tcW w:w="3686" w:type="dxa"/>
          <w:shd w:val="clear" w:color="auto" w:fill="E36C0A" w:themeFill="accent6" w:themeFillShade="BF"/>
          <w:vAlign w:val="center"/>
        </w:tcPr>
        <w:p w:rsidR="009E063C" w:rsidRPr="00577D3A" w:rsidRDefault="009E063C" w:rsidP="00326643">
          <w:pPr>
            <w:pStyle w:val="Header-Right"/>
          </w:pPr>
          <w:r w:rsidRPr="00843B15">
            <w:t xml:space="preserve">Element 2: </w:t>
          </w:r>
          <w:r w:rsidR="00B977B5">
            <w:fldChar w:fldCharType="begin"/>
          </w:r>
          <w:r w:rsidR="00B977B5">
            <w:instrText xml:space="preserve"> REF  Element2 </w:instrText>
          </w:r>
          <w:r w:rsidR="00B977B5">
            <w:fldChar w:fldCharType="separate"/>
          </w:r>
          <w:sdt>
            <w:sdtPr>
              <w:alias w:val="Element 2"/>
              <w:tag w:val="Element 2"/>
              <w:id w:val="88282018"/>
              <w:lock w:val="sdtLocked"/>
            </w:sdtPr>
            <w:sdtEndPr/>
            <w:sdtContent>
              <w:r w:rsidRPr="00363A64">
                <w:t>Administer and monitor project</w:t>
              </w:r>
            </w:sdtContent>
          </w:sdt>
          <w:r w:rsidR="00B977B5">
            <w:fldChar w:fldCharType="end"/>
          </w:r>
        </w:p>
      </w:tc>
    </w:tr>
  </w:tbl>
  <w:p w:rsidR="009E063C" w:rsidRDefault="009E063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43"/>
      <w:gridCol w:w="6529"/>
    </w:tblGrid>
    <w:tr w:rsidR="009E063C" w:rsidRPr="00577D3A" w:rsidTr="00940675">
      <w:trPr>
        <w:trHeight w:val="550"/>
      </w:trPr>
      <w:tc>
        <w:tcPr>
          <w:tcW w:w="2552" w:type="dxa"/>
          <w:shd w:val="clear" w:color="auto" w:fill="E36C0A" w:themeFill="accent6" w:themeFillShade="BF"/>
          <w:vAlign w:val="center"/>
        </w:tcPr>
        <w:p w:rsidR="009E063C" w:rsidRPr="00577D3A" w:rsidRDefault="009E063C" w:rsidP="00C84946">
          <w:pPr>
            <w:pStyle w:val="Header-Left"/>
          </w:pPr>
          <w:r>
            <w:t>Element 3</w:t>
          </w:r>
          <w:r w:rsidRPr="00843B15">
            <w:t xml:space="preserve">: </w:t>
          </w:r>
          <w:r w:rsidR="00B977B5">
            <w:fldChar w:fldCharType="begin"/>
          </w:r>
          <w:r w:rsidR="00B977B5">
            <w:instrText xml:space="preserve"> REF  Element3  \* MERGEFORMAT </w:instrText>
          </w:r>
          <w:r w:rsidR="00B977B5">
            <w:fldChar w:fldCharType="separate"/>
          </w:r>
          <w:sdt>
            <w:sdtPr>
              <w:alias w:val="Element 3"/>
              <w:tag w:val="Element 3"/>
              <w:id w:val="88282019"/>
              <w:lock w:val="sdtLocked"/>
            </w:sdtPr>
            <w:sdtEndPr/>
            <w:sdtContent>
              <w:r w:rsidRPr="00363A64">
                <w:t>Evaluate project</w:t>
              </w:r>
            </w:sdtContent>
          </w:sdt>
          <w:r w:rsidR="00B977B5">
            <w:fldChar w:fldCharType="end"/>
          </w:r>
        </w:p>
      </w:tc>
      <w:tc>
        <w:tcPr>
          <w:tcW w:w="6554" w:type="dxa"/>
          <w:vAlign w:val="center"/>
        </w:tcPr>
        <w:p w:rsidR="009E063C" w:rsidRPr="00577D3A" w:rsidRDefault="009E063C" w:rsidP="00577D3A">
          <w:pPr>
            <w:pStyle w:val="Header-Left"/>
          </w:pPr>
        </w:p>
      </w:tc>
    </w:tr>
  </w:tbl>
  <w:p w:rsidR="009E063C" w:rsidRDefault="009E063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9"/>
      <w:gridCol w:w="2523"/>
    </w:tblGrid>
    <w:tr w:rsidR="009E063C" w:rsidRPr="00577D3A" w:rsidTr="00940675">
      <w:trPr>
        <w:trHeight w:val="550"/>
      </w:trPr>
      <w:tc>
        <w:tcPr>
          <w:tcW w:w="6629" w:type="dxa"/>
        </w:tcPr>
        <w:p w:rsidR="009E063C" w:rsidRPr="00577D3A" w:rsidRDefault="009E063C" w:rsidP="00577D3A">
          <w:pPr>
            <w:pStyle w:val="Header-Right"/>
          </w:pPr>
        </w:p>
      </w:tc>
      <w:tc>
        <w:tcPr>
          <w:tcW w:w="2552" w:type="dxa"/>
          <w:shd w:val="clear" w:color="auto" w:fill="E36C0A" w:themeFill="accent6" w:themeFillShade="BF"/>
          <w:vAlign w:val="center"/>
        </w:tcPr>
        <w:p w:rsidR="009E063C" w:rsidRPr="00577D3A" w:rsidRDefault="009E063C" w:rsidP="00C84946">
          <w:pPr>
            <w:pStyle w:val="Header-Right"/>
          </w:pPr>
          <w:r>
            <w:t>Element 3</w:t>
          </w:r>
          <w:r w:rsidRPr="00843B15">
            <w:t xml:space="preserve">: </w:t>
          </w:r>
          <w:r w:rsidR="00B977B5">
            <w:fldChar w:fldCharType="begin"/>
          </w:r>
          <w:r w:rsidR="00B977B5">
            <w:instrText xml:space="preserve"> REF  Element3 </w:instrText>
          </w:r>
          <w:r w:rsidR="00B977B5">
            <w:fldChar w:fldCharType="separate"/>
          </w:r>
          <w:sdt>
            <w:sdtPr>
              <w:alias w:val="Element 3"/>
              <w:tag w:val="Element 3"/>
              <w:id w:val="88282020"/>
              <w:lock w:val="sdtLocked"/>
            </w:sdtPr>
            <w:sdtEndPr/>
            <w:sdtContent>
              <w:r w:rsidRPr="00363A64">
                <w:t>Evaluate project</w:t>
              </w:r>
            </w:sdtContent>
          </w:sdt>
          <w:r w:rsidR="00B977B5">
            <w:fldChar w:fldCharType="end"/>
          </w:r>
        </w:p>
      </w:tc>
    </w:tr>
  </w:tbl>
  <w:p w:rsidR="009E063C" w:rsidRDefault="009E063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9E063C" w:rsidRPr="00577D3A" w:rsidTr="005F1DF8">
      <w:trPr>
        <w:trHeight w:val="550"/>
      </w:trPr>
      <w:tc>
        <w:tcPr>
          <w:tcW w:w="2756" w:type="dxa"/>
          <w:shd w:val="clear" w:color="auto" w:fill="E36C0A" w:themeFill="accent6" w:themeFillShade="BF"/>
          <w:vAlign w:val="center"/>
        </w:tcPr>
        <w:p w:rsidR="009E063C" w:rsidRPr="00577D3A" w:rsidRDefault="009E063C" w:rsidP="005F1DF8">
          <w:pPr>
            <w:pStyle w:val="Header-Left"/>
          </w:pPr>
          <w:r w:rsidRPr="005F1DF8">
            <w:t>Presentation</w:t>
          </w:r>
          <w:r>
            <w:t xml:space="preserve"> of written work</w:t>
          </w:r>
        </w:p>
      </w:tc>
      <w:tc>
        <w:tcPr>
          <w:tcW w:w="6031" w:type="dxa"/>
          <w:vAlign w:val="center"/>
        </w:tcPr>
        <w:p w:rsidR="009E063C" w:rsidRPr="00577D3A" w:rsidRDefault="009E063C" w:rsidP="00577D3A">
          <w:pPr>
            <w:pStyle w:val="Header-Left"/>
          </w:pPr>
        </w:p>
      </w:tc>
    </w:tr>
  </w:tbl>
  <w:p w:rsidR="009E063C" w:rsidRDefault="009E063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9E063C" w:rsidRPr="00577D3A" w:rsidTr="005F1DF8">
      <w:trPr>
        <w:trHeight w:val="550"/>
      </w:trPr>
      <w:tc>
        <w:tcPr>
          <w:tcW w:w="6228" w:type="dxa"/>
        </w:tcPr>
        <w:p w:rsidR="009E063C" w:rsidRPr="00577D3A" w:rsidRDefault="009E063C" w:rsidP="00577D3A">
          <w:pPr>
            <w:pStyle w:val="Header-Right"/>
          </w:pPr>
        </w:p>
      </w:tc>
      <w:tc>
        <w:tcPr>
          <w:tcW w:w="2753" w:type="dxa"/>
          <w:shd w:val="clear" w:color="auto" w:fill="E36C0A" w:themeFill="accent6" w:themeFillShade="BF"/>
          <w:vAlign w:val="center"/>
        </w:tcPr>
        <w:p w:rsidR="009E063C" w:rsidRPr="00577D3A" w:rsidRDefault="009E063C" w:rsidP="00065DAF">
          <w:pPr>
            <w:pStyle w:val="Header-Right"/>
            <w:jc w:val="center"/>
          </w:pPr>
          <w:r>
            <w:t>Presentation of written work</w:t>
          </w:r>
        </w:p>
      </w:tc>
    </w:tr>
  </w:tbl>
  <w:p w:rsidR="009E063C" w:rsidRDefault="009E063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E063C" w:rsidRPr="00577D3A" w:rsidTr="005F1DF8">
      <w:trPr>
        <w:trHeight w:val="550"/>
      </w:trPr>
      <w:tc>
        <w:tcPr>
          <w:tcW w:w="2211" w:type="dxa"/>
          <w:shd w:val="clear" w:color="auto" w:fill="E36C0A" w:themeFill="accent6" w:themeFillShade="BF"/>
          <w:vAlign w:val="center"/>
        </w:tcPr>
        <w:p w:rsidR="009E063C" w:rsidRPr="00577D3A" w:rsidRDefault="009E063C" w:rsidP="005F1DF8">
          <w:pPr>
            <w:pStyle w:val="Header-Left"/>
          </w:pPr>
          <w:r w:rsidRPr="005F1DF8">
            <w:t>Recommended</w:t>
          </w:r>
          <w:r>
            <w:t xml:space="preserve"> reading</w:t>
          </w:r>
        </w:p>
      </w:tc>
      <w:tc>
        <w:tcPr>
          <w:tcW w:w="6604" w:type="dxa"/>
          <w:vAlign w:val="center"/>
        </w:tcPr>
        <w:p w:rsidR="009E063C" w:rsidRPr="00577D3A" w:rsidRDefault="009E063C" w:rsidP="00577D3A">
          <w:pPr>
            <w:pStyle w:val="Header-Left"/>
          </w:pPr>
        </w:p>
      </w:tc>
    </w:tr>
  </w:tbl>
  <w:p w:rsidR="009E063C" w:rsidRDefault="009E063C">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E063C" w:rsidRPr="00577D3A" w:rsidTr="005F1DF8">
      <w:trPr>
        <w:trHeight w:val="550"/>
      </w:trPr>
      <w:tc>
        <w:tcPr>
          <w:tcW w:w="6771" w:type="dxa"/>
        </w:tcPr>
        <w:p w:rsidR="009E063C" w:rsidRPr="00577D3A" w:rsidRDefault="009E063C" w:rsidP="00577D3A">
          <w:pPr>
            <w:pStyle w:val="Header-Right"/>
          </w:pPr>
        </w:p>
      </w:tc>
      <w:tc>
        <w:tcPr>
          <w:tcW w:w="2210" w:type="dxa"/>
          <w:shd w:val="clear" w:color="auto" w:fill="E36C0A" w:themeFill="accent6" w:themeFillShade="BF"/>
          <w:vAlign w:val="center"/>
        </w:tcPr>
        <w:p w:rsidR="009E063C" w:rsidRPr="00577D3A" w:rsidRDefault="009E063C" w:rsidP="00A457C8">
          <w:pPr>
            <w:pStyle w:val="Header-Right"/>
          </w:pPr>
          <w:r w:rsidRPr="00A457C8">
            <w:t>Recommended</w:t>
          </w:r>
          <w:r>
            <w:t xml:space="preserve"> reading</w:t>
          </w:r>
        </w:p>
      </w:tc>
    </w:tr>
  </w:tbl>
  <w:p w:rsidR="009E063C" w:rsidRDefault="009E063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9E063C" w:rsidRPr="00577D3A" w:rsidTr="005F1DF8">
      <w:trPr>
        <w:trHeight w:val="550"/>
      </w:trPr>
      <w:tc>
        <w:tcPr>
          <w:tcW w:w="2268" w:type="dxa"/>
          <w:shd w:val="clear" w:color="auto" w:fill="E36C0A" w:themeFill="accent6" w:themeFillShade="BF"/>
          <w:vAlign w:val="center"/>
        </w:tcPr>
        <w:p w:rsidR="009E063C" w:rsidRPr="00577D3A" w:rsidRDefault="009E063C" w:rsidP="00A457C8">
          <w:pPr>
            <w:pStyle w:val="Header-Left"/>
          </w:pPr>
          <w:r>
            <w:t>Trainee evaluation sheet</w:t>
          </w:r>
        </w:p>
      </w:tc>
      <w:tc>
        <w:tcPr>
          <w:tcW w:w="6481" w:type="dxa"/>
          <w:vAlign w:val="center"/>
        </w:tcPr>
        <w:p w:rsidR="009E063C" w:rsidRPr="00577D3A" w:rsidRDefault="009E063C" w:rsidP="00577D3A">
          <w:pPr>
            <w:pStyle w:val="Header-Left"/>
          </w:pPr>
        </w:p>
      </w:tc>
    </w:tr>
  </w:tbl>
  <w:p w:rsidR="009E063C" w:rsidRDefault="009E063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9E063C" w:rsidRPr="00577D3A" w:rsidTr="005F1DF8">
      <w:trPr>
        <w:trHeight w:val="550"/>
      </w:trPr>
      <w:tc>
        <w:tcPr>
          <w:tcW w:w="6588" w:type="dxa"/>
        </w:tcPr>
        <w:p w:rsidR="009E063C" w:rsidRPr="00577D3A" w:rsidRDefault="009E063C" w:rsidP="00577D3A">
          <w:pPr>
            <w:pStyle w:val="Header-Right"/>
          </w:pPr>
        </w:p>
      </w:tc>
      <w:tc>
        <w:tcPr>
          <w:tcW w:w="2268" w:type="dxa"/>
          <w:shd w:val="clear" w:color="auto" w:fill="E36C0A" w:themeFill="accent6" w:themeFillShade="BF"/>
          <w:vAlign w:val="center"/>
        </w:tcPr>
        <w:p w:rsidR="009E063C" w:rsidRPr="00577D3A" w:rsidRDefault="009E063C" w:rsidP="00A457C8">
          <w:pPr>
            <w:pStyle w:val="Header-Right"/>
          </w:pPr>
          <w:r>
            <w:t xml:space="preserve">Trainee </w:t>
          </w:r>
          <w:r w:rsidRPr="00A457C8">
            <w:t>evaluation</w:t>
          </w:r>
          <w:r>
            <w:t xml:space="preserve"> sheet</w:t>
          </w:r>
        </w:p>
      </w:tc>
    </w:tr>
  </w:tbl>
  <w:p w:rsidR="009E063C" w:rsidRDefault="009E063C">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D91841" w:rsidRPr="00577D3A" w:rsidTr="006F3F4A">
      <w:trPr>
        <w:trHeight w:val="550"/>
      </w:trPr>
      <w:tc>
        <w:tcPr>
          <w:tcW w:w="3119" w:type="dxa"/>
          <w:shd w:val="clear" w:color="auto" w:fill="E36C0A" w:themeFill="accent6" w:themeFillShade="BF"/>
          <w:vAlign w:val="center"/>
        </w:tcPr>
        <w:p w:rsidR="00D91841" w:rsidRPr="00577D3A" w:rsidRDefault="00D91841" w:rsidP="006F3F4A">
          <w:pPr>
            <w:pStyle w:val="Header-Left"/>
          </w:pPr>
          <w:r w:rsidRPr="00EB092C">
            <w:t>Trainee self-assessment checklist</w:t>
          </w:r>
        </w:p>
      </w:tc>
      <w:tc>
        <w:tcPr>
          <w:tcW w:w="5987" w:type="dxa"/>
          <w:vAlign w:val="center"/>
        </w:tcPr>
        <w:p w:rsidR="00D91841" w:rsidRPr="00577D3A" w:rsidRDefault="00D91841" w:rsidP="006F3F4A">
          <w:pPr>
            <w:pStyle w:val="Header-Left"/>
          </w:pPr>
        </w:p>
      </w:tc>
    </w:tr>
  </w:tbl>
  <w:p w:rsidR="009E063C" w:rsidRDefault="009E063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D91841" w:rsidRPr="00577D3A" w:rsidTr="006F3F4A">
      <w:trPr>
        <w:trHeight w:val="550"/>
      </w:trPr>
      <w:tc>
        <w:tcPr>
          <w:tcW w:w="5778" w:type="dxa"/>
        </w:tcPr>
        <w:p w:rsidR="00D91841" w:rsidRPr="00577D3A" w:rsidRDefault="00D91841" w:rsidP="006F3F4A">
          <w:pPr>
            <w:pStyle w:val="Header-Right"/>
          </w:pPr>
        </w:p>
      </w:tc>
      <w:tc>
        <w:tcPr>
          <w:tcW w:w="3119" w:type="dxa"/>
          <w:shd w:val="clear" w:color="auto" w:fill="E36C0A" w:themeFill="accent6" w:themeFillShade="BF"/>
          <w:vAlign w:val="center"/>
        </w:tcPr>
        <w:p w:rsidR="00D91841" w:rsidRPr="00577D3A" w:rsidRDefault="00D91841" w:rsidP="006F3F4A">
          <w:pPr>
            <w:pStyle w:val="Header-Right"/>
          </w:pPr>
          <w:r w:rsidRPr="00EB092C">
            <w:t>Trainee self-assessment checklist</w:t>
          </w:r>
        </w:p>
      </w:tc>
    </w:tr>
  </w:tbl>
  <w:p w:rsidR="009E063C" w:rsidRDefault="009E063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Default="009E063C">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63C" w:rsidRDefault="009E06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62605FD"/>
    <w:multiLevelType w:val="hybridMultilevel"/>
    <w:tmpl w:val="EFCACB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1EE26D59"/>
    <w:multiLevelType w:val="hybridMultilevel"/>
    <w:tmpl w:val="3EDA8CBC"/>
    <w:lvl w:ilvl="0" w:tplc="9F6EBFF8">
      <w:start w:val="1"/>
      <w:numFmt w:val="bullet"/>
      <w:lvlText w:val=""/>
      <w:lvlJc w:val="left"/>
      <w:pPr>
        <w:ind w:left="360" w:hanging="360"/>
      </w:pPr>
      <w:rPr>
        <w:rFonts w:ascii="Symbol" w:hAnsi="Symbol"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nsid w:val="2CDC3125"/>
    <w:multiLevelType w:val="hybridMultilevel"/>
    <w:tmpl w:val="091CE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F191768"/>
    <w:multiLevelType w:val="hybridMultilevel"/>
    <w:tmpl w:val="216475D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1521C39"/>
    <w:multiLevelType w:val="hybridMultilevel"/>
    <w:tmpl w:val="004239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35C5F26"/>
    <w:multiLevelType w:val="hybridMultilevel"/>
    <w:tmpl w:val="F5927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48E3674"/>
    <w:multiLevelType w:val="hybridMultilevel"/>
    <w:tmpl w:val="8612E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8466035"/>
    <w:multiLevelType w:val="hybridMultilevel"/>
    <w:tmpl w:val="3D846EB2"/>
    <w:lvl w:ilvl="0" w:tplc="147066AC">
      <w:start w:val="1"/>
      <w:numFmt w:val="bullet"/>
      <w:lvlText w:val=""/>
      <w:lvlJc w:val="left"/>
      <w:pPr>
        <w:tabs>
          <w:tab w:val="num" w:pos="2268"/>
        </w:tabs>
        <w:ind w:left="2268" w:hanging="567"/>
      </w:pPr>
      <w:rPr>
        <w:rFonts w:ascii="Symbol" w:hAnsi="Symbol" w:hint="default"/>
      </w:rPr>
    </w:lvl>
    <w:lvl w:ilvl="1" w:tplc="0C090003">
      <w:start w:val="1"/>
      <w:numFmt w:val="bullet"/>
      <w:lvlText w:val="o"/>
      <w:lvlJc w:val="left"/>
      <w:pPr>
        <w:tabs>
          <w:tab w:val="num" w:pos="3141"/>
        </w:tabs>
        <w:ind w:left="3141" w:hanging="360"/>
      </w:pPr>
      <w:rPr>
        <w:rFonts w:ascii="Courier New" w:hAnsi="Courier New" w:cs="Courier New" w:hint="default"/>
      </w:rPr>
    </w:lvl>
    <w:lvl w:ilvl="2" w:tplc="0C090005">
      <w:start w:val="1"/>
      <w:numFmt w:val="bullet"/>
      <w:lvlText w:val=""/>
      <w:lvlJc w:val="left"/>
      <w:pPr>
        <w:tabs>
          <w:tab w:val="num" w:pos="3861"/>
        </w:tabs>
        <w:ind w:left="3861" w:hanging="360"/>
      </w:pPr>
      <w:rPr>
        <w:rFonts w:ascii="Wingdings" w:hAnsi="Wingdings" w:hint="default"/>
      </w:rPr>
    </w:lvl>
    <w:lvl w:ilvl="3" w:tplc="0C090001" w:tentative="1">
      <w:start w:val="1"/>
      <w:numFmt w:val="bullet"/>
      <w:lvlText w:val=""/>
      <w:lvlJc w:val="left"/>
      <w:pPr>
        <w:tabs>
          <w:tab w:val="num" w:pos="4581"/>
        </w:tabs>
        <w:ind w:left="4581" w:hanging="360"/>
      </w:pPr>
      <w:rPr>
        <w:rFonts w:ascii="Symbol" w:hAnsi="Symbol" w:hint="default"/>
      </w:rPr>
    </w:lvl>
    <w:lvl w:ilvl="4" w:tplc="0C090003" w:tentative="1">
      <w:start w:val="1"/>
      <w:numFmt w:val="bullet"/>
      <w:lvlText w:val="o"/>
      <w:lvlJc w:val="left"/>
      <w:pPr>
        <w:tabs>
          <w:tab w:val="num" w:pos="5301"/>
        </w:tabs>
        <w:ind w:left="5301" w:hanging="360"/>
      </w:pPr>
      <w:rPr>
        <w:rFonts w:ascii="Courier New" w:hAnsi="Courier New" w:cs="Courier New" w:hint="default"/>
      </w:rPr>
    </w:lvl>
    <w:lvl w:ilvl="5" w:tplc="0C090005" w:tentative="1">
      <w:start w:val="1"/>
      <w:numFmt w:val="bullet"/>
      <w:lvlText w:val=""/>
      <w:lvlJc w:val="left"/>
      <w:pPr>
        <w:tabs>
          <w:tab w:val="num" w:pos="6021"/>
        </w:tabs>
        <w:ind w:left="6021" w:hanging="360"/>
      </w:pPr>
      <w:rPr>
        <w:rFonts w:ascii="Wingdings" w:hAnsi="Wingdings" w:hint="default"/>
      </w:rPr>
    </w:lvl>
    <w:lvl w:ilvl="6" w:tplc="0C090001" w:tentative="1">
      <w:start w:val="1"/>
      <w:numFmt w:val="bullet"/>
      <w:lvlText w:val=""/>
      <w:lvlJc w:val="left"/>
      <w:pPr>
        <w:tabs>
          <w:tab w:val="num" w:pos="6741"/>
        </w:tabs>
        <w:ind w:left="6741" w:hanging="360"/>
      </w:pPr>
      <w:rPr>
        <w:rFonts w:ascii="Symbol" w:hAnsi="Symbol" w:hint="default"/>
      </w:rPr>
    </w:lvl>
    <w:lvl w:ilvl="7" w:tplc="0C090003" w:tentative="1">
      <w:start w:val="1"/>
      <w:numFmt w:val="bullet"/>
      <w:lvlText w:val="o"/>
      <w:lvlJc w:val="left"/>
      <w:pPr>
        <w:tabs>
          <w:tab w:val="num" w:pos="7461"/>
        </w:tabs>
        <w:ind w:left="7461" w:hanging="360"/>
      </w:pPr>
      <w:rPr>
        <w:rFonts w:ascii="Courier New" w:hAnsi="Courier New" w:cs="Courier New" w:hint="default"/>
      </w:rPr>
    </w:lvl>
    <w:lvl w:ilvl="8" w:tplc="0C090005" w:tentative="1">
      <w:start w:val="1"/>
      <w:numFmt w:val="bullet"/>
      <w:lvlText w:val=""/>
      <w:lvlJc w:val="left"/>
      <w:pPr>
        <w:tabs>
          <w:tab w:val="num" w:pos="8181"/>
        </w:tabs>
        <w:ind w:left="8181" w:hanging="360"/>
      </w:pPr>
      <w:rPr>
        <w:rFonts w:ascii="Wingdings" w:hAnsi="Wingdings" w:hint="default"/>
      </w:rPr>
    </w:lvl>
  </w:abstractNum>
  <w:abstractNum w:abstractNumId="12">
    <w:nsid w:val="48A80967"/>
    <w:multiLevelType w:val="hybridMultilevel"/>
    <w:tmpl w:val="BFCA2910"/>
    <w:lvl w:ilvl="0" w:tplc="BA6EC7D4">
      <w:start w:val="1"/>
      <w:numFmt w:val="bullet"/>
      <w:lvlText w:val="•"/>
      <w:lvlJc w:val="left"/>
      <w:pPr>
        <w:tabs>
          <w:tab w:val="num" w:pos="720"/>
        </w:tabs>
        <w:ind w:left="720" w:hanging="360"/>
      </w:pPr>
      <w:rPr>
        <w:rFonts w:ascii="Arial" w:hAnsi="Arial" w:hint="default"/>
      </w:rPr>
    </w:lvl>
    <w:lvl w:ilvl="1" w:tplc="A5B6D2E4">
      <w:start w:val="1"/>
      <w:numFmt w:val="bullet"/>
      <w:lvlText w:val="•"/>
      <w:lvlJc w:val="left"/>
      <w:pPr>
        <w:tabs>
          <w:tab w:val="num" w:pos="1440"/>
        </w:tabs>
        <w:ind w:left="1440" w:hanging="360"/>
      </w:pPr>
      <w:rPr>
        <w:rFonts w:ascii="Arial" w:hAnsi="Arial" w:hint="default"/>
      </w:rPr>
    </w:lvl>
    <w:lvl w:ilvl="2" w:tplc="04D6F466" w:tentative="1">
      <w:start w:val="1"/>
      <w:numFmt w:val="bullet"/>
      <w:lvlText w:val="•"/>
      <w:lvlJc w:val="left"/>
      <w:pPr>
        <w:tabs>
          <w:tab w:val="num" w:pos="2160"/>
        </w:tabs>
        <w:ind w:left="2160" w:hanging="360"/>
      </w:pPr>
      <w:rPr>
        <w:rFonts w:ascii="Arial" w:hAnsi="Arial" w:hint="default"/>
      </w:rPr>
    </w:lvl>
    <w:lvl w:ilvl="3" w:tplc="93464960" w:tentative="1">
      <w:start w:val="1"/>
      <w:numFmt w:val="bullet"/>
      <w:lvlText w:val="•"/>
      <w:lvlJc w:val="left"/>
      <w:pPr>
        <w:tabs>
          <w:tab w:val="num" w:pos="2880"/>
        </w:tabs>
        <w:ind w:left="2880" w:hanging="360"/>
      </w:pPr>
      <w:rPr>
        <w:rFonts w:ascii="Arial" w:hAnsi="Arial" w:hint="default"/>
      </w:rPr>
    </w:lvl>
    <w:lvl w:ilvl="4" w:tplc="45845484" w:tentative="1">
      <w:start w:val="1"/>
      <w:numFmt w:val="bullet"/>
      <w:lvlText w:val="•"/>
      <w:lvlJc w:val="left"/>
      <w:pPr>
        <w:tabs>
          <w:tab w:val="num" w:pos="3600"/>
        </w:tabs>
        <w:ind w:left="3600" w:hanging="360"/>
      </w:pPr>
      <w:rPr>
        <w:rFonts w:ascii="Arial" w:hAnsi="Arial" w:hint="default"/>
      </w:rPr>
    </w:lvl>
    <w:lvl w:ilvl="5" w:tplc="B4E8DC8A" w:tentative="1">
      <w:start w:val="1"/>
      <w:numFmt w:val="bullet"/>
      <w:lvlText w:val="•"/>
      <w:lvlJc w:val="left"/>
      <w:pPr>
        <w:tabs>
          <w:tab w:val="num" w:pos="4320"/>
        </w:tabs>
        <w:ind w:left="4320" w:hanging="360"/>
      </w:pPr>
      <w:rPr>
        <w:rFonts w:ascii="Arial" w:hAnsi="Arial" w:hint="default"/>
      </w:rPr>
    </w:lvl>
    <w:lvl w:ilvl="6" w:tplc="1500F920" w:tentative="1">
      <w:start w:val="1"/>
      <w:numFmt w:val="bullet"/>
      <w:lvlText w:val="•"/>
      <w:lvlJc w:val="left"/>
      <w:pPr>
        <w:tabs>
          <w:tab w:val="num" w:pos="5040"/>
        </w:tabs>
        <w:ind w:left="5040" w:hanging="360"/>
      </w:pPr>
      <w:rPr>
        <w:rFonts w:ascii="Arial" w:hAnsi="Arial" w:hint="default"/>
      </w:rPr>
    </w:lvl>
    <w:lvl w:ilvl="7" w:tplc="C4547FC6" w:tentative="1">
      <w:start w:val="1"/>
      <w:numFmt w:val="bullet"/>
      <w:lvlText w:val="•"/>
      <w:lvlJc w:val="left"/>
      <w:pPr>
        <w:tabs>
          <w:tab w:val="num" w:pos="5760"/>
        </w:tabs>
        <w:ind w:left="5760" w:hanging="360"/>
      </w:pPr>
      <w:rPr>
        <w:rFonts w:ascii="Arial" w:hAnsi="Arial" w:hint="default"/>
      </w:rPr>
    </w:lvl>
    <w:lvl w:ilvl="8" w:tplc="307EA19A" w:tentative="1">
      <w:start w:val="1"/>
      <w:numFmt w:val="bullet"/>
      <w:lvlText w:val="•"/>
      <w:lvlJc w:val="left"/>
      <w:pPr>
        <w:tabs>
          <w:tab w:val="num" w:pos="6480"/>
        </w:tabs>
        <w:ind w:left="6480" w:hanging="360"/>
      </w:pPr>
      <w:rPr>
        <w:rFonts w:ascii="Arial" w:hAnsi="Arial" w:hint="default"/>
      </w:rPr>
    </w:lvl>
  </w:abstractNum>
  <w:abstractNum w:abstractNumId="13">
    <w:nsid w:val="4F6811D3"/>
    <w:multiLevelType w:val="hybridMultilevel"/>
    <w:tmpl w:val="107E0CC6"/>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1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5">
    <w:nsid w:val="59013789"/>
    <w:multiLevelType w:val="hybridMultilevel"/>
    <w:tmpl w:val="B96024DE"/>
    <w:lvl w:ilvl="0" w:tplc="147066AC">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6">
    <w:nsid w:val="59ED2C4C"/>
    <w:multiLevelType w:val="hybridMultilevel"/>
    <w:tmpl w:val="C07005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D6B0D6A"/>
    <w:multiLevelType w:val="hybridMultilevel"/>
    <w:tmpl w:val="20F82350"/>
    <w:lvl w:ilvl="0" w:tplc="C5304B20">
      <w:start w:val="1"/>
      <w:numFmt w:val="bullet"/>
      <w:pStyle w:val="BulletL1"/>
      <w:lvlText w:val=""/>
      <w:lvlJc w:val="left"/>
      <w:pPr>
        <w:ind w:left="1077" w:hanging="360"/>
      </w:pPr>
      <w:rPr>
        <w:rFonts w:ascii="Symbol" w:hAnsi="Symbol" w:hint="default"/>
      </w:rPr>
    </w:lvl>
    <w:lvl w:ilvl="1" w:tplc="0C090019">
      <w:start w:val="1"/>
      <w:numFmt w:val="bullet"/>
      <w:lvlText w:val="o"/>
      <w:lvlJc w:val="left"/>
      <w:pPr>
        <w:ind w:left="1778" w:hanging="360"/>
      </w:pPr>
      <w:rPr>
        <w:rFonts w:ascii="Courier New" w:hAnsi="Courier New" w:cs="Courier New" w:hint="default"/>
      </w:rPr>
    </w:lvl>
    <w:lvl w:ilvl="2" w:tplc="0C09001B">
      <w:start w:val="1"/>
      <w:numFmt w:val="bullet"/>
      <w:lvlText w:val=""/>
      <w:lvlJc w:val="left"/>
      <w:pPr>
        <w:ind w:left="2517" w:hanging="360"/>
      </w:pPr>
      <w:rPr>
        <w:rFonts w:ascii="Wingdings" w:hAnsi="Wingdings" w:hint="default"/>
      </w:rPr>
    </w:lvl>
    <w:lvl w:ilvl="3" w:tplc="0C09000F">
      <w:start w:val="1"/>
      <w:numFmt w:val="bullet"/>
      <w:lvlText w:val=""/>
      <w:lvlJc w:val="left"/>
      <w:pPr>
        <w:ind w:left="3237" w:hanging="360"/>
      </w:pPr>
      <w:rPr>
        <w:rFonts w:ascii="Symbol" w:hAnsi="Symbol" w:hint="default"/>
      </w:rPr>
    </w:lvl>
    <w:lvl w:ilvl="4" w:tplc="0C090019" w:tentative="1">
      <w:start w:val="1"/>
      <w:numFmt w:val="bullet"/>
      <w:lvlText w:val="o"/>
      <w:lvlJc w:val="left"/>
      <w:pPr>
        <w:ind w:left="3957" w:hanging="360"/>
      </w:pPr>
      <w:rPr>
        <w:rFonts w:ascii="Courier New" w:hAnsi="Courier New" w:cs="Courier New" w:hint="default"/>
      </w:rPr>
    </w:lvl>
    <w:lvl w:ilvl="5" w:tplc="0C09001B" w:tentative="1">
      <w:start w:val="1"/>
      <w:numFmt w:val="bullet"/>
      <w:lvlText w:val=""/>
      <w:lvlJc w:val="left"/>
      <w:pPr>
        <w:ind w:left="4677" w:hanging="360"/>
      </w:pPr>
      <w:rPr>
        <w:rFonts w:ascii="Wingdings" w:hAnsi="Wingdings" w:hint="default"/>
      </w:rPr>
    </w:lvl>
    <w:lvl w:ilvl="6" w:tplc="0C09000F" w:tentative="1">
      <w:start w:val="1"/>
      <w:numFmt w:val="bullet"/>
      <w:lvlText w:val=""/>
      <w:lvlJc w:val="left"/>
      <w:pPr>
        <w:ind w:left="5397" w:hanging="360"/>
      </w:pPr>
      <w:rPr>
        <w:rFonts w:ascii="Symbol" w:hAnsi="Symbol" w:hint="default"/>
      </w:rPr>
    </w:lvl>
    <w:lvl w:ilvl="7" w:tplc="0C090019" w:tentative="1">
      <w:start w:val="1"/>
      <w:numFmt w:val="bullet"/>
      <w:lvlText w:val="o"/>
      <w:lvlJc w:val="left"/>
      <w:pPr>
        <w:ind w:left="6117" w:hanging="360"/>
      </w:pPr>
      <w:rPr>
        <w:rFonts w:ascii="Courier New" w:hAnsi="Courier New" w:cs="Courier New" w:hint="default"/>
      </w:rPr>
    </w:lvl>
    <w:lvl w:ilvl="8" w:tplc="0C09001B" w:tentative="1">
      <w:start w:val="1"/>
      <w:numFmt w:val="bullet"/>
      <w:lvlText w:val=""/>
      <w:lvlJc w:val="left"/>
      <w:pPr>
        <w:ind w:left="6837" w:hanging="360"/>
      </w:pPr>
      <w:rPr>
        <w:rFonts w:ascii="Wingdings" w:hAnsi="Wingdings" w:hint="default"/>
      </w:rPr>
    </w:lvl>
  </w:abstractNum>
  <w:abstractNum w:abstractNumId="18">
    <w:nsid w:val="60612A36"/>
    <w:multiLevelType w:val="hybridMultilevel"/>
    <w:tmpl w:val="4872B7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679E6043"/>
    <w:multiLevelType w:val="hybridMultilevel"/>
    <w:tmpl w:val="751E8A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A8D7B94"/>
    <w:multiLevelType w:val="hybridMultilevel"/>
    <w:tmpl w:val="4FC832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DAB0EEA"/>
    <w:multiLevelType w:val="hybridMultilevel"/>
    <w:tmpl w:val="9D52D7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4">
    <w:nsid w:val="71CE3CDF"/>
    <w:multiLevelType w:val="hybridMultilevel"/>
    <w:tmpl w:val="13C49ABA"/>
    <w:lvl w:ilvl="0" w:tplc="B492B8FC">
      <w:start w:val="1"/>
      <w:numFmt w:val="bullet"/>
      <w:pStyle w:val="Bullet1"/>
      <w:lvlText w:val=""/>
      <w:lvlJc w:val="left"/>
      <w:pPr>
        <w:ind w:left="360" w:hanging="360"/>
      </w:pPr>
      <w:rPr>
        <w:rFonts w:ascii="Symbol" w:hAnsi="Symbol"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7BB94137"/>
    <w:multiLevelType w:val="hybridMultilevel"/>
    <w:tmpl w:val="F92CBBD0"/>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6">
    <w:nsid w:val="7C9A7136"/>
    <w:multiLevelType w:val="hybridMultilevel"/>
    <w:tmpl w:val="C81462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7D3F287E"/>
    <w:multiLevelType w:val="hybridMultilevel"/>
    <w:tmpl w:val="5D3649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F7A4CC0"/>
    <w:multiLevelType w:val="hybridMultilevel"/>
    <w:tmpl w:val="38D6FA98"/>
    <w:lvl w:ilvl="0" w:tplc="147066A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15"/>
  </w:num>
  <w:num w:numId="4">
    <w:abstractNumId w:val="24"/>
  </w:num>
  <w:num w:numId="5">
    <w:abstractNumId w:val="23"/>
  </w:num>
  <w:num w:numId="6">
    <w:abstractNumId w:val="11"/>
  </w:num>
  <w:num w:numId="7">
    <w:abstractNumId w:val="14"/>
  </w:num>
  <w:num w:numId="8">
    <w:abstractNumId w:val="2"/>
  </w:num>
  <w:num w:numId="9">
    <w:abstractNumId w:val="19"/>
  </w:num>
  <w:num w:numId="10">
    <w:abstractNumId w:val="28"/>
  </w:num>
  <w:num w:numId="11">
    <w:abstractNumId w:val="5"/>
  </w:num>
  <w:num w:numId="12">
    <w:abstractNumId w:val="26"/>
  </w:num>
  <w:num w:numId="13">
    <w:abstractNumId w:val="22"/>
  </w:num>
  <w:num w:numId="14">
    <w:abstractNumId w:val="1"/>
  </w:num>
  <w:num w:numId="15">
    <w:abstractNumId w:val="16"/>
  </w:num>
  <w:num w:numId="16">
    <w:abstractNumId w:val="27"/>
  </w:num>
  <w:num w:numId="17">
    <w:abstractNumId w:val="18"/>
  </w:num>
  <w:num w:numId="18">
    <w:abstractNumId w:val="21"/>
  </w:num>
  <w:num w:numId="19">
    <w:abstractNumId w:val="7"/>
  </w:num>
  <w:num w:numId="20">
    <w:abstractNumId w:val="10"/>
  </w:num>
  <w:num w:numId="21">
    <w:abstractNumId w:val="9"/>
  </w:num>
  <w:num w:numId="22">
    <w:abstractNumId w:val="6"/>
  </w:num>
  <w:num w:numId="23">
    <w:abstractNumId w:val="8"/>
  </w:num>
  <w:num w:numId="24">
    <w:abstractNumId w:val="20"/>
  </w:num>
  <w:num w:numId="25">
    <w:abstractNumId w:val="25"/>
  </w:num>
  <w:num w:numId="26">
    <w:abstractNumId w:val="13"/>
  </w:num>
  <w:num w:numId="27">
    <w:abstractNumId w:val="17"/>
  </w:num>
  <w:num w:numId="28">
    <w:abstractNumId w:val="12"/>
  </w:num>
  <w:num w:numId="29">
    <w:abstractNumId w:val="24"/>
  </w:num>
  <w:num w:numId="30">
    <w:abstractNumId w:val="24"/>
  </w:num>
  <w:num w:numId="3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3D35EB"/>
    <w:rsid w:val="000032DE"/>
    <w:rsid w:val="00003E4F"/>
    <w:rsid w:val="00004BD3"/>
    <w:rsid w:val="000073BA"/>
    <w:rsid w:val="00012630"/>
    <w:rsid w:val="00016EF0"/>
    <w:rsid w:val="00020B62"/>
    <w:rsid w:val="00030530"/>
    <w:rsid w:val="00030D2E"/>
    <w:rsid w:val="000332A5"/>
    <w:rsid w:val="000337AD"/>
    <w:rsid w:val="00036F5B"/>
    <w:rsid w:val="00041AA7"/>
    <w:rsid w:val="00047C2D"/>
    <w:rsid w:val="00052A7C"/>
    <w:rsid w:val="00053596"/>
    <w:rsid w:val="00056260"/>
    <w:rsid w:val="0005783F"/>
    <w:rsid w:val="00065DAF"/>
    <w:rsid w:val="00074A72"/>
    <w:rsid w:val="00075EC8"/>
    <w:rsid w:val="00077251"/>
    <w:rsid w:val="000814B3"/>
    <w:rsid w:val="00087D6D"/>
    <w:rsid w:val="000A0568"/>
    <w:rsid w:val="000A522C"/>
    <w:rsid w:val="000A5D34"/>
    <w:rsid w:val="000B01A9"/>
    <w:rsid w:val="000B1B2C"/>
    <w:rsid w:val="000B3A83"/>
    <w:rsid w:val="000B508C"/>
    <w:rsid w:val="000B6A8D"/>
    <w:rsid w:val="000B6EB9"/>
    <w:rsid w:val="000B7EE2"/>
    <w:rsid w:val="000C0213"/>
    <w:rsid w:val="000C036E"/>
    <w:rsid w:val="000C0FA5"/>
    <w:rsid w:val="000C6630"/>
    <w:rsid w:val="000C756C"/>
    <w:rsid w:val="000D3B99"/>
    <w:rsid w:val="000D4430"/>
    <w:rsid w:val="000E1180"/>
    <w:rsid w:val="000E1190"/>
    <w:rsid w:val="000E2BE0"/>
    <w:rsid w:val="000E34D1"/>
    <w:rsid w:val="000E5EF0"/>
    <w:rsid w:val="000F215A"/>
    <w:rsid w:val="000F21D6"/>
    <w:rsid w:val="000F345B"/>
    <w:rsid w:val="000F53B0"/>
    <w:rsid w:val="000F74A5"/>
    <w:rsid w:val="001013CA"/>
    <w:rsid w:val="0010206B"/>
    <w:rsid w:val="00104331"/>
    <w:rsid w:val="00105F89"/>
    <w:rsid w:val="001068A6"/>
    <w:rsid w:val="00106EF8"/>
    <w:rsid w:val="001118B6"/>
    <w:rsid w:val="001146F0"/>
    <w:rsid w:val="001161A0"/>
    <w:rsid w:val="001165AE"/>
    <w:rsid w:val="001278F8"/>
    <w:rsid w:val="00130ACC"/>
    <w:rsid w:val="00133D39"/>
    <w:rsid w:val="00135009"/>
    <w:rsid w:val="001471A4"/>
    <w:rsid w:val="00164DE5"/>
    <w:rsid w:val="001727B2"/>
    <w:rsid w:val="00174790"/>
    <w:rsid w:val="00174E61"/>
    <w:rsid w:val="001813B7"/>
    <w:rsid w:val="001855B3"/>
    <w:rsid w:val="0018699A"/>
    <w:rsid w:val="00194B42"/>
    <w:rsid w:val="00195B19"/>
    <w:rsid w:val="001A28D3"/>
    <w:rsid w:val="001A2B9B"/>
    <w:rsid w:val="001A369D"/>
    <w:rsid w:val="001A6B60"/>
    <w:rsid w:val="001A7CB3"/>
    <w:rsid w:val="001B352A"/>
    <w:rsid w:val="001B4796"/>
    <w:rsid w:val="001B52CF"/>
    <w:rsid w:val="001C2805"/>
    <w:rsid w:val="001C75A9"/>
    <w:rsid w:val="001D62D5"/>
    <w:rsid w:val="001E2877"/>
    <w:rsid w:val="001E47E6"/>
    <w:rsid w:val="001F05CE"/>
    <w:rsid w:val="001F0F02"/>
    <w:rsid w:val="001F110E"/>
    <w:rsid w:val="001F250B"/>
    <w:rsid w:val="001F38AD"/>
    <w:rsid w:val="001F541C"/>
    <w:rsid w:val="001F7225"/>
    <w:rsid w:val="001F7515"/>
    <w:rsid w:val="002020D1"/>
    <w:rsid w:val="00203ED9"/>
    <w:rsid w:val="002100A0"/>
    <w:rsid w:val="002109A2"/>
    <w:rsid w:val="00212808"/>
    <w:rsid w:val="00212D85"/>
    <w:rsid w:val="0021401A"/>
    <w:rsid w:val="002167D5"/>
    <w:rsid w:val="002167DB"/>
    <w:rsid w:val="00216EE6"/>
    <w:rsid w:val="0022088B"/>
    <w:rsid w:val="00220E55"/>
    <w:rsid w:val="00233923"/>
    <w:rsid w:val="00234016"/>
    <w:rsid w:val="002352ED"/>
    <w:rsid w:val="00236FD3"/>
    <w:rsid w:val="0023722E"/>
    <w:rsid w:val="00241CFC"/>
    <w:rsid w:val="00242B20"/>
    <w:rsid w:val="00243BCF"/>
    <w:rsid w:val="002446D5"/>
    <w:rsid w:val="00244873"/>
    <w:rsid w:val="00250A6D"/>
    <w:rsid w:val="002536DA"/>
    <w:rsid w:val="00254CC2"/>
    <w:rsid w:val="00262DF2"/>
    <w:rsid w:val="00266BB6"/>
    <w:rsid w:val="00271896"/>
    <w:rsid w:val="00272857"/>
    <w:rsid w:val="002748BE"/>
    <w:rsid w:val="00281A1C"/>
    <w:rsid w:val="002842CD"/>
    <w:rsid w:val="00287ABF"/>
    <w:rsid w:val="00291255"/>
    <w:rsid w:val="00292B74"/>
    <w:rsid w:val="00292CA1"/>
    <w:rsid w:val="00293ADD"/>
    <w:rsid w:val="00295FC7"/>
    <w:rsid w:val="002962FE"/>
    <w:rsid w:val="002974F4"/>
    <w:rsid w:val="00297D1F"/>
    <w:rsid w:val="002A2E38"/>
    <w:rsid w:val="002A3161"/>
    <w:rsid w:val="002A61F7"/>
    <w:rsid w:val="002B0269"/>
    <w:rsid w:val="002B39F1"/>
    <w:rsid w:val="002C11D0"/>
    <w:rsid w:val="002C661B"/>
    <w:rsid w:val="002C6A95"/>
    <w:rsid w:val="002D58C9"/>
    <w:rsid w:val="002D7BC1"/>
    <w:rsid w:val="002E06FB"/>
    <w:rsid w:val="002E0B8B"/>
    <w:rsid w:val="002E2DA0"/>
    <w:rsid w:val="002F64B6"/>
    <w:rsid w:val="002F7C92"/>
    <w:rsid w:val="00304ACB"/>
    <w:rsid w:val="003055FE"/>
    <w:rsid w:val="00305692"/>
    <w:rsid w:val="003168C9"/>
    <w:rsid w:val="00317069"/>
    <w:rsid w:val="003236C7"/>
    <w:rsid w:val="003239D8"/>
    <w:rsid w:val="00326643"/>
    <w:rsid w:val="0032748A"/>
    <w:rsid w:val="0033129B"/>
    <w:rsid w:val="003342B4"/>
    <w:rsid w:val="0033630B"/>
    <w:rsid w:val="00336D07"/>
    <w:rsid w:val="00337E5D"/>
    <w:rsid w:val="00340AEE"/>
    <w:rsid w:val="00343F30"/>
    <w:rsid w:val="0035051C"/>
    <w:rsid w:val="0035141C"/>
    <w:rsid w:val="003526F3"/>
    <w:rsid w:val="00352874"/>
    <w:rsid w:val="00352D86"/>
    <w:rsid w:val="003536A7"/>
    <w:rsid w:val="00356B0C"/>
    <w:rsid w:val="003578C2"/>
    <w:rsid w:val="0036029B"/>
    <w:rsid w:val="00361FA3"/>
    <w:rsid w:val="00362CBD"/>
    <w:rsid w:val="00363A64"/>
    <w:rsid w:val="00363ABE"/>
    <w:rsid w:val="00365FA9"/>
    <w:rsid w:val="0036655D"/>
    <w:rsid w:val="00367E53"/>
    <w:rsid w:val="00370F34"/>
    <w:rsid w:val="003710D8"/>
    <w:rsid w:val="00372091"/>
    <w:rsid w:val="00373437"/>
    <w:rsid w:val="0037657A"/>
    <w:rsid w:val="00376D15"/>
    <w:rsid w:val="00383063"/>
    <w:rsid w:val="00386627"/>
    <w:rsid w:val="003927EC"/>
    <w:rsid w:val="0039693A"/>
    <w:rsid w:val="003A24FD"/>
    <w:rsid w:val="003A4A52"/>
    <w:rsid w:val="003A643E"/>
    <w:rsid w:val="003B1C36"/>
    <w:rsid w:val="003B33B6"/>
    <w:rsid w:val="003C4411"/>
    <w:rsid w:val="003C45BC"/>
    <w:rsid w:val="003C55D2"/>
    <w:rsid w:val="003C7D19"/>
    <w:rsid w:val="003D1B82"/>
    <w:rsid w:val="003D35EB"/>
    <w:rsid w:val="003D7F9C"/>
    <w:rsid w:val="003E0DF2"/>
    <w:rsid w:val="003E129C"/>
    <w:rsid w:val="003E2496"/>
    <w:rsid w:val="003E7370"/>
    <w:rsid w:val="003E7FF8"/>
    <w:rsid w:val="003F0ACB"/>
    <w:rsid w:val="003F13E1"/>
    <w:rsid w:val="003F2C92"/>
    <w:rsid w:val="003F504C"/>
    <w:rsid w:val="00401B01"/>
    <w:rsid w:val="00404B1E"/>
    <w:rsid w:val="004073CD"/>
    <w:rsid w:val="004108E4"/>
    <w:rsid w:val="00415381"/>
    <w:rsid w:val="004165FE"/>
    <w:rsid w:val="004228F9"/>
    <w:rsid w:val="004241FC"/>
    <w:rsid w:val="004252A5"/>
    <w:rsid w:val="004256EB"/>
    <w:rsid w:val="00430F75"/>
    <w:rsid w:val="004340D2"/>
    <w:rsid w:val="004357C7"/>
    <w:rsid w:val="004361E7"/>
    <w:rsid w:val="00436C2E"/>
    <w:rsid w:val="00436D2F"/>
    <w:rsid w:val="004503BE"/>
    <w:rsid w:val="00453D77"/>
    <w:rsid w:val="00457107"/>
    <w:rsid w:val="0046605B"/>
    <w:rsid w:val="00470BCA"/>
    <w:rsid w:val="004736BB"/>
    <w:rsid w:val="00475101"/>
    <w:rsid w:val="00475D59"/>
    <w:rsid w:val="00482F41"/>
    <w:rsid w:val="00490699"/>
    <w:rsid w:val="0049579A"/>
    <w:rsid w:val="004A0E42"/>
    <w:rsid w:val="004A6EA6"/>
    <w:rsid w:val="004A7CBB"/>
    <w:rsid w:val="004B2412"/>
    <w:rsid w:val="004B317A"/>
    <w:rsid w:val="004B3419"/>
    <w:rsid w:val="004B3FB2"/>
    <w:rsid w:val="004B75EE"/>
    <w:rsid w:val="004C11A9"/>
    <w:rsid w:val="004C221A"/>
    <w:rsid w:val="004C3EAE"/>
    <w:rsid w:val="004C561F"/>
    <w:rsid w:val="004C7AC7"/>
    <w:rsid w:val="004E1E1C"/>
    <w:rsid w:val="004E2D48"/>
    <w:rsid w:val="004F28C1"/>
    <w:rsid w:val="004F52AE"/>
    <w:rsid w:val="00500E84"/>
    <w:rsid w:val="00502F4C"/>
    <w:rsid w:val="0050523B"/>
    <w:rsid w:val="00523753"/>
    <w:rsid w:val="0052478A"/>
    <w:rsid w:val="005256ED"/>
    <w:rsid w:val="00525AA8"/>
    <w:rsid w:val="00526B43"/>
    <w:rsid w:val="005275E1"/>
    <w:rsid w:val="00530310"/>
    <w:rsid w:val="005308F2"/>
    <w:rsid w:val="0053307E"/>
    <w:rsid w:val="00534784"/>
    <w:rsid w:val="0053596B"/>
    <w:rsid w:val="005373D9"/>
    <w:rsid w:val="00542119"/>
    <w:rsid w:val="00547122"/>
    <w:rsid w:val="00554443"/>
    <w:rsid w:val="00563AD7"/>
    <w:rsid w:val="00566CBB"/>
    <w:rsid w:val="00572101"/>
    <w:rsid w:val="00572539"/>
    <w:rsid w:val="00573951"/>
    <w:rsid w:val="00574A2F"/>
    <w:rsid w:val="00575D10"/>
    <w:rsid w:val="00577D3A"/>
    <w:rsid w:val="005819DD"/>
    <w:rsid w:val="00582D3C"/>
    <w:rsid w:val="00583DA6"/>
    <w:rsid w:val="00594C61"/>
    <w:rsid w:val="00595082"/>
    <w:rsid w:val="005A5A3F"/>
    <w:rsid w:val="005A73EE"/>
    <w:rsid w:val="005B0C8A"/>
    <w:rsid w:val="005B38D9"/>
    <w:rsid w:val="005B3A9D"/>
    <w:rsid w:val="005C3103"/>
    <w:rsid w:val="005C38FA"/>
    <w:rsid w:val="005C496B"/>
    <w:rsid w:val="005D02E4"/>
    <w:rsid w:val="005D3B99"/>
    <w:rsid w:val="005D3EDE"/>
    <w:rsid w:val="005D4200"/>
    <w:rsid w:val="005D607B"/>
    <w:rsid w:val="005E0CC5"/>
    <w:rsid w:val="005E2669"/>
    <w:rsid w:val="005E3602"/>
    <w:rsid w:val="005E40A2"/>
    <w:rsid w:val="005E4B10"/>
    <w:rsid w:val="005E5213"/>
    <w:rsid w:val="005F1DF8"/>
    <w:rsid w:val="005F39D9"/>
    <w:rsid w:val="005F41ED"/>
    <w:rsid w:val="005F433A"/>
    <w:rsid w:val="005F46F0"/>
    <w:rsid w:val="005F6079"/>
    <w:rsid w:val="0060007A"/>
    <w:rsid w:val="0060697F"/>
    <w:rsid w:val="0061345D"/>
    <w:rsid w:val="00613716"/>
    <w:rsid w:val="0061697D"/>
    <w:rsid w:val="00622985"/>
    <w:rsid w:val="006233A7"/>
    <w:rsid w:val="0062662F"/>
    <w:rsid w:val="00631731"/>
    <w:rsid w:val="00631D89"/>
    <w:rsid w:val="00633CCC"/>
    <w:rsid w:val="00634572"/>
    <w:rsid w:val="00641FAB"/>
    <w:rsid w:val="00643893"/>
    <w:rsid w:val="00647171"/>
    <w:rsid w:val="00650D7E"/>
    <w:rsid w:val="006522BB"/>
    <w:rsid w:val="00656274"/>
    <w:rsid w:val="00661556"/>
    <w:rsid w:val="00662FC3"/>
    <w:rsid w:val="00664830"/>
    <w:rsid w:val="006673B0"/>
    <w:rsid w:val="00667AB3"/>
    <w:rsid w:val="00671575"/>
    <w:rsid w:val="00673633"/>
    <w:rsid w:val="00673A02"/>
    <w:rsid w:val="00674292"/>
    <w:rsid w:val="0068010B"/>
    <w:rsid w:val="00685280"/>
    <w:rsid w:val="00690679"/>
    <w:rsid w:val="00692FF3"/>
    <w:rsid w:val="006940E9"/>
    <w:rsid w:val="006A1D65"/>
    <w:rsid w:val="006A22BF"/>
    <w:rsid w:val="006A246D"/>
    <w:rsid w:val="006A42DD"/>
    <w:rsid w:val="006B4569"/>
    <w:rsid w:val="006B4805"/>
    <w:rsid w:val="006B58B7"/>
    <w:rsid w:val="006B6850"/>
    <w:rsid w:val="006B757A"/>
    <w:rsid w:val="006B7A94"/>
    <w:rsid w:val="006C0B18"/>
    <w:rsid w:val="006C0E72"/>
    <w:rsid w:val="006C1C00"/>
    <w:rsid w:val="006C2C0E"/>
    <w:rsid w:val="006C5BFA"/>
    <w:rsid w:val="006C7403"/>
    <w:rsid w:val="006D5D0A"/>
    <w:rsid w:val="006D77A6"/>
    <w:rsid w:val="006E3581"/>
    <w:rsid w:val="006E4743"/>
    <w:rsid w:val="006E69CC"/>
    <w:rsid w:val="006E6B2D"/>
    <w:rsid w:val="006F0004"/>
    <w:rsid w:val="006F0754"/>
    <w:rsid w:val="006F33DB"/>
    <w:rsid w:val="006F3B3A"/>
    <w:rsid w:val="0070220D"/>
    <w:rsid w:val="00702512"/>
    <w:rsid w:val="007044A4"/>
    <w:rsid w:val="007069BB"/>
    <w:rsid w:val="007104B5"/>
    <w:rsid w:val="00710B3E"/>
    <w:rsid w:val="00711DD9"/>
    <w:rsid w:val="00712BE4"/>
    <w:rsid w:val="00713A20"/>
    <w:rsid w:val="00713A6B"/>
    <w:rsid w:val="00714EED"/>
    <w:rsid w:val="0071526C"/>
    <w:rsid w:val="007203DF"/>
    <w:rsid w:val="0072102D"/>
    <w:rsid w:val="00722488"/>
    <w:rsid w:val="00727235"/>
    <w:rsid w:val="00731AEB"/>
    <w:rsid w:val="00732FFF"/>
    <w:rsid w:val="0073775D"/>
    <w:rsid w:val="0073785F"/>
    <w:rsid w:val="00740903"/>
    <w:rsid w:val="007516FB"/>
    <w:rsid w:val="00761C86"/>
    <w:rsid w:val="00763F54"/>
    <w:rsid w:val="007641FF"/>
    <w:rsid w:val="00764B1F"/>
    <w:rsid w:val="007651FB"/>
    <w:rsid w:val="0076667B"/>
    <w:rsid w:val="0076785B"/>
    <w:rsid w:val="00771003"/>
    <w:rsid w:val="00772A01"/>
    <w:rsid w:val="00776475"/>
    <w:rsid w:val="007770FF"/>
    <w:rsid w:val="00777208"/>
    <w:rsid w:val="00782F77"/>
    <w:rsid w:val="00782FA8"/>
    <w:rsid w:val="00783734"/>
    <w:rsid w:val="00785B8A"/>
    <w:rsid w:val="007863B3"/>
    <w:rsid w:val="007907D0"/>
    <w:rsid w:val="00790D20"/>
    <w:rsid w:val="00792FA4"/>
    <w:rsid w:val="007953AD"/>
    <w:rsid w:val="0079678E"/>
    <w:rsid w:val="007A0663"/>
    <w:rsid w:val="007A0CA1"/>
    <w:rsid w:val="007A1713"/>
    <w:rsid w:val="007A605C"/>
    <w:rsid w:val="007A6286"/>
    <w:rsid w:val="007B1754"/>
    <w:rsid w:val="007C4C04"/>
    <w:rsid w:val="007C6C65"/>
    <w:rsid w:val="007D0773"/>
    <w:rsid w:val="007D338A"/>
    <w:rsid w:val="007E0241"/>
    <w:rsid w:val="007E6A55"/>
    <w:rsid w:val="007E7DB8"/>
    <w:rsid w:val="007F23D2"/>
    <w:rsid w:val="007F3F27"/>
    <w:rsid w:val="007F540C"/>
    <w:rsid w:val="007F5CDB"/>
    <w:rsid w:val="008007D6"/>
    <w:rsid w:val="00801FBE"/>
    <w:rsid w:val="00804E5F"/>
    <w:rsid w:val="00807840"/>
    <w:rsid w:val="00811E3C"/>
    <w:rsid w:val="00812ACD"/>
    <w:rsid w:val="0081540A"/>
    <w:rsid w:val="008166DF"/>
    <w:rsid w:val="00816A4C"/>
    <w:rsid w:val="00822DF3"/>
    <w:rsid w:val="008304F2"/>
    <w:rsid w:val="00830548"/>
    <w:rsid w:val="0083445A"/>
    <w:rsid w:val="00835C6C"/>
    <w:rsid w:val="00835FA8"/>
    <w:rsid w:val="0083684C"/>
    <w:rsid w:val="00847BF9"/>
    <w:rsid w:val="00850F3D"/>
    <w:rsid w:val="0086684D"/>
    <w:rsid w:val="00867FE1"/>
    <w:rsid w:val="008724C8"/>
    <w:rsid w:val="00875435"/>
    <w:rsid w:val="00877F56"/>
    <w:rsid w:val="0088641D"/>
    <w:rsid w:val="00890A34"/>
    <w:rsid w:val="0089136C"/>
    <w:rsid w:val="0089150D"/>
    <w:rsid w:val="00894FDD"/>
    <w:rsid w:val="00895239"/>
    <w:rsid w:val="008954A4"/>
    <w:rsid w:val="00896857"/>
    <w:rsid w:val="008A7C19"/>
    <w:rsid w:val="008B4797"/>
    <w:rsid w:val="008B6E48"/>
    <w:rsid w:val="008C2671"/>
    <w:rsid w:val="008D28C7"/>
    <w:rsid w:val="008D480E"/>
    <w:rsid w:val="008D5465"/>
    <w:rsid w:val="008D5D16"/>
    <w:rsid w:val="008D747A"/>
    <w:rsid w:val="008D76D8"/>
    <w:rsid w:val="008D7C3E"/>
    <w:rsid w:val="008E25C8"/>
    <w:rsid w:val="008E7626"/>
    <w:rsid w:val="008F02DC"/>
    <w:rsid w:val="008F04A2"/>
    <w:rsid w:val="008F6409"/>
    <w:rsid w:val="008F6D74"/>
    <w:rsid w:val="008F75F7"/>
    <w:rsid w:val="00902E69"/>
    <w:rsid w:val="00904EA4"/>
    <w:rsid w:val="00906BAC"/>
    <w:rsid w:val="00910A0C"/>
    <w:rsid w:val="00912FDA"/>
    <w:rsid w:val="00913289"/>
    <w:rsid w:val="009150FC"/>
    <w:rsid w:val="009209FC"/>
    <w:rsid w:val="00920AA9"/>
    <w:rsid w:val="00922B2B"/>
    <w:rsid w:val="00924424"/>
    <w:rsid w:val="00925638"/>
    <w:rsid w:val="00927762"/>
    <w:rsid w:val="00927D37"/>
    <w:rsid w:val="00931B59"/>
    <w:rsid w:val="00934266"/>
    <w:rsid w:val="0093518D"/>
    <w:rsid w:val="00940675"/>
    <w:rsid w:val="009425C3"/>
    <w:rsid w:val="00944A09"/>
    <w:rsid w:val="00950D55"/>
    <w:rsid w:val="00956E9B"/>
    <w:rsid w:val="00960C8F"/>
    <w:rsid w:val="00961B4E"/>
    <w:rsid w:val="00970D1F"/>
    <w:rsid w:val="00971702"/>
    <w:rsid w:val="00972F10"/>
    <w:rsid w:val="009757C0"/>
    <w:rsid w:val="00981023"/>
    <w:rsid w:val="00984AF0"/>
    <w:rsid w:val="0098595B"/>
    <w:rsid w:val="009933FE"/>
    <w:rsid w:val="00994CB6"/>
    <w:rsid w:val="009A0D54"/>
    <w:rsid w:val="009A1F6C"/>
    <w:rsid w:val="009B3FD9"/>
    <w:rsid w:val="009B4E7A"/>
    <w:rsid w:val="009C5089"/>
    <w:rsid w:val="009C51A4"/>
    <w:rsid w:val="009D1817"/>
    <w:rsid w:val="009D2522"/>
    <w:rsid w:val="009D5AF3"/>
    <w:rsid w:val="009E063C"/>
    <w:rsid w:val="009E071C"/>
    <w:rsid w:val="009E1CEC"/>
    <w:rsid w:val="009E2E45"/>
    <w:rsid w:val="009E2FE6"/>
    <w:rsid w:val="009E372E"/>
    <w:rsid w:val="009E51C5"/>
    <w:rsid w:val="009E6095"/>
    <w:rsid w:val="009E75A6"/>
    <w:rsid w:val="009F0505"/>
    <w:rsid w:val="009F13B2"/>
    <w:rsid w:val="009F4C75"/>
    <w:rsid w:val="00A012D0"/>
    <w:rsid w:val="00A02665"/>
    <w:rsid w:val="00A05D67"/>
    <w:rsid w:val="00A15089"/>
    <w:rsid w:val="00A17B36"/>
    <w:rsid w:val="00A25566"/>
    <w:rsid w:val="00A27B06"/>
    <w:rsid w:val="00A316C4"/>
    <w:rsid w:val="00A32F71"/>
    <w:rsid w:val="00A34C99"/>
    <w:rsid w:val="00A355A6"/>
    <w:rsid w:val="00A36034"/>
    <w:rsid w:val="00A363E5"/>
    <w:rsid w:val="00A404F0"/>
    <w:rsid w:val="00A412CD"/>
    <w:rsid w:val="00A415BD"/>
    <w:rsid w:val="00A457C8"/>
    <w:rsid w:val="00A47845"/>
    <w:rsid w:val="00A500B5"/>
    <w:rsid w:val="00A505A8"/>
    <w:rsid w:val="00A51F97"/>
    <w:rsid w:val="00A5634C"/>
    <w:rsid w:val="00A61CE1"/>
    <w:rsid w:val="00A62B68"/>
    <w:rsid w:val="00A65188"/>
    <w:rsid w:val="00A6749C"/>
    <w:rsid w:val="00A70616"/>
    <w:rsid w:val="00A718C6"/>
    <w:rsid w:val="00A725A0"/>
    <w:rsid w:val="00A743DF"/>
    <w:rsid w:val="00A83C95"/>
    <w:rsid w:val="00A9098E"/>
    <w:rsid w:val="00A972D6"/>
    <w:rsid w:val="00A97803"/>
    <w:rsid w:val="00AA0F9E"/>
    <w:rsid w:val="00AA159C"/>
    <w:rsid w:val="00AA25BF"/>
    <w:rsid w:val="00AA27A1"/>
    <w:rsid w:val="00AA29DA"/>
    <w:rsid w:val="00AA40F4"/>
    <w:rsid w:val="00AA490A"/>
    <w:rsid w:val="00AA565C"/>
    <w:rsid w:val="00AB2E83"/>
    <w:rsid w:val="00AB4D76"/>
    <w:rsid w:val="00AB5D69"/>
    <w:rsid w:val="00AB624E"/>
    <w:rsid w:val="00AC104A"/>
    <w:rsid w:val="00AC215C"/>
    <w:rsid w:val="00AC3FBB"/>
    <w:rsid w:val="00AC703F"/>
    <w:rsid w:val="00AC73AD"/>
    <w:rsid w:val="00AD19EC"/>
    <w:rsid w:val="00AD360C"/>
    <w:rsid w:val="00AD51DB"/>
    <w:rsid w:val="00AE3CC2"/>
    <w:rsid w:val="00AE404D"/>
    <w:rsid w:val="00AE4803"/>
    <w:rsid w:val="00AE4F6F"/>
    <w:rsid w:val="00AE689E"/>
    <w:rsid w:val="00AF1C93"/>
    <w:rsid w:val="00AF3D2A"/>
    <w:rsid w:val="00AF4A9E"/>
    <w:rsid w:val="00AF6829"/>
    <w:rsid w:val="00B0572C"/>
    <w:rsid w:val="00B057AD"/>
    <w:rsid w:val="00B07E5C"/>
    <w:rsid w:val="00B17BAE"/>
    <w:rsid w:val="00B219C1"/>
    <w:rsid w:val="00B23814"/>
    <w:rsid w:val="00B25CDE"/>
    <w:rsid w:val="00B32CB5"/>
    <w:rsid w:val="00B35B42"/>
    <w:rsid w:val="00B45E6E"/>
    <w:rsid w:val="00B45F39"/>
    <w:rsid w:val="00B566CE"/>
    <w:rsid w:val="00B603DA"/>
    <w:rsid w:val="00B61A55"/>
    <w:rsid w:val="00B6484F"/>
    <w:rsid w:val="00B64878"/>
    <w:rsid w:val="00B64F4E"/>
    <w:rsid w:val="00B64F7C"/>
    <w:rsid w:val="00B66FC4"/>
    <w:rsid w:val="00B752FC"/>
    <w:rsid w:val="00B77752"/>
    <w:rsid w:val="00B81078"/>
    <w:rsid w:val="00B824BE"/>
    <w:rsid w:val="00B8509B"/>
    <w:rsid w:val="00B92FE2"/>
    <w:rsid w:val="00B954AC"/>
    <w:rsid w:val="00B957A8"/>
    <w:rsid w:val="00B977B5"/>
    <w:rsid w:val="00BA233B"/>
    <w:rsid w:val="00BA2BF8"/>
    <w:rsid w:val="00BA50A1"/>
    <w:rsid w:val="00BB41F2"/>
    <w:rsid w:val="00BB65D5"/>
    <w:rsid w:val="00BB74A6"/>
    <w:rsid w:val="00BC0A2C"/>
    <w:rsid w:val="00BC2555"/>
    <w:rsid w:val="00BC36A3"/>
    <w:rsid w:val="00BC6888"/>
    <w:rsid w:val="00BC78BA"/>
    <w:rsid w:val="00BD4624"/>
    <w:rsid w:val="00BD4A09"/>
    <w:rsid w:val="00BD695E"/>
    <w:rsid w:val="00BD754F"/>
    <w:rsid w:val="00BE2405"/>
    <w:rsid w:val="00BE278D"/>
    <w:rsid w:val="00BE59E6"/>
    <w:rsid w:val="00BF2EAD"/>
    <w:rsid w:val="00BF7DD7"/>
    <w:rsid w:val="00C0789A"/>
    <w:rsid w:val="00C13F55"/>
    <w:rsid w:val="00C14959"/>
    <w:rsid w:val="00C30346"/>
    <w:rsid w:val="00C30ADF"/>
    <w:rsid w:val="00C36E7A"/>
    <w:rsid w:val="00C44300"/>
    <w:rsid w:val="00C622CB"/>
    <w:rsid w:val="00C63192"/>
    <w:rsid w:val="00C722C9"/>
    <w:rsid w:val="00C82793"/>
    <w:rsid w:val="00C82CD6"/>
    <w:rsid w:val="00C83456"/>
    <w:rsid w:val="00C84946"/>
    <w:rsid w:val="00C86D26"/>
    <w:rsid w:val="00C9116C"/>
    <w:rsid w:val="00C92EB0"/>
    <w:rsid w:val="00C94254"/>
    <w:rsid w:val="00C95296"/>
    <w:rsid w:val="00C97A49"/>
    <w:rsid w:val="00C97E5B"/>
    <w:rsid w:val="00CA0A5D"/>
    <w:rsid w:val="00CA1D6D"/>
    <w:rsid w:val="00CA3447"/>
    <w:rsid w:val="00CA3F9A"/>
    <w:rsid w:val="00CA5628"/>
    <w:rsid w:val="00CB14A7"/>
    <w:rsid w:val="00CB14F5"/>
    <w:rsid w:val="00CB349D"/>
    <w:rsid w:val="00CB514B"/>
    <w:rsid w:val="00CB6ED6"/>
    <w:rsid w:val="00CB72B3"/>
    <w:rsid w:val="00CB73D8"/>
    <w:rsid w:val="00CD4812"/>
    <w:rsid w:val="00CD49E2"/>
    <w:rsid w:val="00CD4A57"/>
    <w:rsid w:val="00CE11CF"/>
    <w:rsid w:val="00CE14F0"/>
    <w:rsid w:val="00D055A7"/>
    <w:rsid w:val="00D11022"/>
    <w:rsid w:val="00D11761"/>
    <w:rsid w:val="00D125F1"/>
    <w:rsid w:val="00D12F43"/>
    <w:rsid w:val="00D16BFC"/>
    <w:rsid w:val="00D221CB"/>
    <w:rsid w:val="00D22704"/>
    <w:rsid w:val="00D22B27"/>
    <w:rsid w:val="00D23E66"/>
    <w:rsid w:val="00D247CC"/>
    <w:rsid w:val="00D25861"/>
    <w:rsid w:val="00D279E9"/>
    <w:rsid w:val="00D27E9B"/>
    <w:rsid w:val="00D31C22"/>
    <w:rsid w:val="00D34570"/>
    <w:rsid w:val="00D36A6A"/>
    <w:rsid w:val="00D415E2"/>
    <w:rsid w:val="00D41700"/>
    <w:rsid w:val="00D456BC"/>
    <w:rsid w:val="00D500B7"/>
    <w:rsid w:val="00D534C2"/>
    <w:rsid w:val="00D56DAB"/>
    <w:rsid w:val="00D633EC"/>
    <w:rsid w:val="00D63F48"/>
    <w:rsid w:val="00D64F46"/>
    <w:rsid w:val="00D66E34"/>
    <w:rsid w:val="00D66F67"/>
    <w:rsid w:val="00D72128"/>
    <w:rsid w:val="00D724DB"/>
    <w:rsid w:val="00D73D8A"/>
    <w:rsid w:val="00D740B6"/>
    <w:rsid w:val="00D75DE5"/>
    <w:rsid w:val="00D75EF8"/>
    <w:rsid w:val="00D75F76"/>
    <w:rsid w:val="00D769E7"/>
    <w:rsid w:val="00D81A43"/>
    <w:rsid w:val="00D81A7A"/>
    <w:rsid w:val="00D84015"/>
    <w:rsid w:val="00D85313"/>
    <w:rsid w:val="00D90D63"/>
    <w:rsid w:val="00D91260"/>
    <w:rsid w:val="00D91841"/>
    <w:rsid w:val="00D94485"/>
    <w:rsid w:val="00D969BA"/>
    <w:rsid w:val="00D97D10"/>
    <w:rsid w:val="00DA4152"/>
    <w:rsid w:val="00DA4C05"/>
    <w:rsid w:val="00DA7338"/>
    <w:rsid w:val="00DA73D7"/>
    <w:rsid w:val="00DB0749"/>
    <w:rsid w:val="00DB1D8E"/>
    <w:rsid w:val="00DB4E91"/>
    <w:rsid w:val="00DB5033"/>
    <w:rsid w:val="00DB55ED"/>
    <w:rsid w:val="00DB6E75"/>
    <w:rsid w:val="00DC2DE5"/>
    <w:rsid w:val="00DC4441"/>
    <w:rsid w:val="00DC4B2F"/>
    <w:rsid w:val="00DC54FA"/>
    <w:rsid w:val="00DC7B89"/>
    <w:rsid w:val="00DD2CF6"/>
    <w:rsid w:val="00DD3DA5"/>
    <w:rsid w:val="00DD4E1F"/>
    <w:rsid w:val="00DD72E6"/>
    <w:rsid w:val="00DE0539"/>
    <w:rsid w:val="00DE3CC4"/>
    <w:rsid w:val="00DE4572"/>
    <w:rsid w:val="00DF23E3"/>
    <w:rsid w:val="00DF491C"/>
    <w:rsid w:val="00DF51AD"/>
    <w:rsid w:val="00DF64A9"/>
    <w:rsid w:val="00DF6621"/>
    <w:rsid w:val="00DF72CB"/>
    <w:rsid w:val="00E02484"/>
    <w:rsid w:val="00E04E39"/>
    <w:rsid w:val="00E108A9"/>
    <w:rsid w:val="00E12B3A"/>
    <w:rsid w:val="00E149E9"/>
    <w:rsid w:val="00E15A21"/>
    <w:rsid w:val="00E23216"/>
    <w:rsid w:val="00E254AE"/>
    <w:rsid w:val="00E26BE5"/>
    <w:rsid w:val="00E2785C"/>
    <w:rsid w:val="00E309AD"/>
    <w:rsid w:val="00E30BE4"/>
    <w:rsid w:val="00E31D18"/>
    <w:rsid w:val="00E377E5"/>
    <w:rsid w:val="00E41DD5"/>
    <w:rsid w:val="00E507FD"/>
    <w:rsid w:val="00E55099"/>
    <w:rsid w:val="00E55ECD"/>
    <w:rsid w:val="00E60317"/>
    <w:rsid w:val="00E61966"/>
    <w:rsid w:val="00E621F4"/>
    <w:rsid w:val="00E625C9"/>
    <w:rsid w:val="00E64D5F"/>
    <w:rsid w:val="00E652A2"/>
    <w:rsid w:val="00E66028"/>
    <w:rsid w:val="00E7085B"/>
    <w:rsid w:val="00E70BC6"/>
    <w:rsid w:val="00E71DE9"/>
    <w:rsid w:val="00E76169"/>
    <w:rsid w:val="00E84814"/>
    <w:rsid w:val="00E8652C"/>
    <w:rsid w:val="00E952B0"/>
    <w:rsid w:val="00E974C5"/>
    <w:rsid w:val="00E97EBA"/>
    <w:rsid w:val="00EA6A4C"/>
    <w:rsid w:val="00EA70E4"/>
    <w:rsid w:val="00EB1995"/>
    <w:rsid w:val="00EB3135"/>
    <w:rsid w:val="00EB3293"/>
    <w:rsid w:val="00EB32FD"/>
    <w:rsid w:val="00EB39FF"/>
    <w:rsid w:val="00EB587B"/>
    <w:rsid w:val="00EB6AF3"/>
    <w:rsid w:val="00EB7304"/>
    <w:rsid w:val="00EB76E9"/>
    <w:rsid w:val="00EC1C9F"/>
    <w:rsid w:val="00EC5C7D"/>
    <w:rsid w:val="00EC691E"/>
    <w:rsid w:val="00ED2655"/>
    <w:rsid w:val="00ED4D45"/>
    <w:rsid w:val="00ED515F"/>
    <w:rsid w:val="00ED789F"/>
    <w:rsid w:val="00EE0844"/>
    <w:rsid w:val="00EE4BDA"/>
    <w:rsid w:val="00EF0356"/>
    <w:rsid w:val="00EF07EE"/>
    <w:rsid w:val="00EF0F10"/>
    <w:rsid w:val="00EF390B"/>
    <w:rsid w:val="00EF41A5"/>
    <w:rsid w:val="00EF4C80"/>
    <w:rsid w:val="00F04314"/>
    <w:rsid w:val="00F05664"/>
    <w:rsid w:val="00F05CA9"/>
    <w:rsid w:val="00F067EA"/>
    <w:rsid w:val="00F06950"/>
    <w:rsid w:val="00F105EB"/>
    <w:rsid w:val="00F11921"/>
    <w:rsid w:val="00F155B9"/>
    <w:rsid w:val="00F174B5"/>
    <w:rsid w:val="00F249EF"/>
    <w:rsid w:val="00F309CF"/>
    <w:rsid w:val="00F33704"/>
    <w:rsid w:val="00F34F63"/>
    <w:rsid w:val="00F36F6D"/>
    <w:rsid w:val="00F37A27"/>
    <w:rsid w:val="00F45D9C"/>
    <w:rsid w:val="00F51326"/>
    <w:rsid w:val="00F53418"/>
    <w:rsid w:val="00F53926"/>
    <w:rsid w:val="00F56970"/>
    <w:rsid w:val="00F669E1"/>
    <w:rsid w:val="00F71DBC"/>
    <w:rsid w:val="00F74F8A"/>
    <w:rsid w:val="00F801AD"/>
    <w:rsid w:val="00F802B9"/>
    <w:rsid w:val="00F8140E"/>
    <w:rsid w:val="00F83180"/>
    <w:rsid w:val="00F8752A"/>
    <w:rsid w:val="00F948C4"/>
    <w:rsid w:val="00F95D7E"/>
    <w:rsid w:val="00F966A9"/>
    <w:rsid w:val="00FA0DAD"/>
    <w:rsid w:val="00FA1764"/>
    <w:rsid w:val="00FA5AE9"/>
    <w:rsid w:val="00FA6265"/>
    <w:rsid w:val="00FA7E23"/>
    <w:rsid w:val="00FB5F2B"/>
    <w:rsid w:val="00FC0925"/>
    <w:rsid w:val="00FC1169"/>
    <w:rsid w:val="00FC33B9"/>
    <w:rsid w:val="00FC37F2"/>
    <w:rsid w:val="00FC4C11"/>
    <w:rsid w:val="00FD0393"/>
    <w:rsid w:val="00FD042F"/>
    <w:rsid w:val="00FD048C"/>
    <w:rsid w:val="00FD12CC"/>
    <w:rsid w:val="00FD1629"/>
    <w:rsid w:val="00FD2C60"/>
    <w:rsid w:val="00FD3DD2"/>
    <w:rsid w:val="00FD6DD6"/>
    <w:rsid w:val="00FE05E4"/>
    <w:rsid w:val="00FE0B95"/>
    <w:rsid w:val="00FE27EF"/>
    <w:rsid w:val="00FE2E36"/>
    <w:rsid w:val="00FE4C25"/>
    <w:rsid w:val="00FE567C"/>
    <w:rsid w:val="00FE62E0"/>
    <w:rsid w:val="00FE6311"/>
    <w:rsid w:val="00FE7B57"/>
    <w:rsid w:val="00FF100F"/>
    <w:rsid w:val="00FF17DD"/>
    <w:rsid w:val="00FF3C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FC1169"/>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FC116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0B01A9"/>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8"/>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1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1"/>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3E129C"/>
    <w:rPr>
      <w:rFonts w:ascii="Helvetica" w:eastAsia="Calibri" w:hAnsi="Helvetica" w:cs="Calibri"/>
      <w:noProof/>
      <w:sz w:val="20"/>
      <w:lang w:eastAsia="ar-SA"/>
    </w:rPr>
  </w:style>
  <w:style w:type="character" w:customStyle="1" w:styleId="BodyCopyChar">
    <w:name w:val="Body Copy Char"/>
    <w:basedOn w:val="DefaultParagraphFont"/>
    <w:rsid w:val="00AA29DA"/>
    <w:rPr>
      <w:rFonts w:ascii="Helvetica" w:hAnsi="Helvetica"/>
      <w:lang w:val="en-SG"/>
    </w:rPr>
  </w:style>
  <w:style w:type="paragraph" w:customStyle="1" w:styleId="BulletL1">
    <w:name w:val="Bullet L1"/>
    <w:basedOn w:val="Normal"/>
    <w:qFormat/>
    <w:rsid w:val="00AA29DA"/>
    <w:pPr>
      <w:numPr>
        <w:numId w:val="27"/>
      </w:numPr>
      <w:spacing w:before="60" w:after="120" w:line="240" w:lineRule="auto"/>
    </w:pPr>
    <w:rPr>
      <w:rFonts w:ascii="Helvetica" w:eastAsiaTheme="minorHAnsi" w:hAnsi="Helvetica"/>
      <w:lang w:val="en-SG" w:eastAsia="en-US"/>
    </w:rPr>
  </w:style>
  <w:style w:type="paragraph" w:customStyle="1" w:styleId="AcknowledgementsImprintBold">
    <w:name w:val="Acknowledgements &amp; Imprint Bold"/>
    <w:basedOn w:val="AcknowledgementsImprint"/>
    <w:qFormat/>
    <w:rsid w:val="006E69CC"/>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866">
      <w:bodyDiv w:val="1"/>
      <w:marLeft w:val="0"/>
      <w:marRight w:val="0"/>
      <w:marTop w:val="0"/>
      <w:marBottom w:val="0"/>
      <w:divBdr>
        <w:top w:val="none" w:sz="0" w:space="0" w:color="auto"/>
        <w:left w:val="none" w:sz="0" w:space="0" w:color="auto"/>
        <w:bottom w:val="none" w:sz="0" w:space="0" w:color="auto"/>
        <w:right w:val="none" w:sz="0" w:space="0" w:color="auto"/>
      </w:divBdr>
      <w:divsChild>
        <w:div w:id="953175145">
          <w:marLeft w:val="0"/>
          <w:marRight w:val="0"/>
          <w:marTop w:val="0"/>
          <w:marBottom w:val="0"/>
          <w:divBdr>
            <w:top w:val="none" w:sz="0" w:space="0" w:color="auto"/>
            <w:left w:val="none" w:sz="0" w:space="0" w:color="auto"/>
            <w:bottom w:val="none" w:sz="0" w:space="0" w:color="auto"/>
            <w:right w:val="none" w:sz="0" w:space="0" w:color="auto"/>
          </w:divBdr>
          <w:divsChild>
            <w:div w:id="1559704244">
              <w:marLeft w:val="0"/>
              <w:marRight w:val="0"/>
              <w:marTop w:val="0"/>
              <w:marBottom w:val="0"/>
              <w:divBdr>
                <w:top w:val="none" w:sz="0" w:space="0" w:color="auto"/>
                <w:left w:val="none" w:sz="0" w:space="0" w:color="auto"/>
                <w:bottom w:val="none" w:sz="0" w:space="0" w:color="auto"/>
                <w:right w:val="none" w:sz="0" w:space="0" w:color="auto"/>
              </w:divBdr>
              <w:divsChild>
                <w:div w:id="895431099">
                  <w:marLeft w:val="0"/>
                  <w:marRight w:val="0"/>
                  <w:marTop w:val="0"/>
                  <w:marBottom w:val="0"/>
                  <w:divBdr>
                    <w:top w:val="none" w:sz="0" w:space="0" w:color="auto"/>
                    <w:left w:val="none" w:sz="0" w:space="0" w:color="auto"/>
                    <w:bottom w:val="none" w:sz="0" w:space="0" w:color="auto"/>
                    <w:right w:val="none" w:sz="0" w:space="0" w:color="auto"/>
                  </w:divBdr>
                  <w:divsChild>
                    <w:div w:id="1229074253">
                      <w:marLeft w:val="0"/>
                      <w:marRight w:val="0"/>
                      <w:marTop w:val="0"/>
                      <w:marBottom w:val="0"/>
                      <w:divBdr>
                        <w:top w:val="none" w:sz="0" w:space="0" w:color="auto"/>
                        <w:left w:val="none" w:sz="0" w:space="0" w:color="auto"/>
                        <w:bottom w:val="none" w:sz="0" w:space="0" w:color="auto"/>
                        <w:right w:val="none" w:sz="0" w:space="0" w:color="auto"/>
                      </w:divBdr>
                      <w:divsChild>
                        <w:div w:id="16557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81116">
      <w:bodyDiv w:val="1"/>
      <w:marLeft w:val="0"/>
      <w:marRight w:val="0"/>
      <w:marTop w:val="0"/>
      <w:marBottom w:val="0"/>
      <w:divBdr>
        <w:top w:val="none" w:sz="0" w:space="0" w:color="auto"/>
        <w:left w:val="none" w:sz="0" w:space="0" w:color="auto"/>
        <w:bottom w:val="none" w:sz="0" w:space="0" w:color="auto"/>
        <w:right w:val="none" w:sz="0" w:space="0" w:color="auto"/>
      </w:divBdr>
      <w:divsChild>
        <w:div w:id="315115462">
          <w:marLeft w:val="0"/>
          <w:marRight w:val="0"/>
          <w:marTop w:val="0"/>
          <w:marBottom w:val="0"/>
          <w:divBdr>
            <w:top w:val="none" w:sz="0" w:space="0" w:color="auto"/>
            <w:left w:val="none" w:sz="0" w:space="0" w:color="auto"/>
            <w:bottom w:val="none" w:sz="0" w:space="0" w:color="auto"/>
            <w:right w:val="none" w:sz="0" w:space="0" w:color="auto"/>
          </w:divBdr>
          <w:divsChild>
            <w:div w:id="375812541">
              <w:marLeft w:val="0"/>
              <w:marRight w:val="0"/>
              <w:marTop w:val="0"/>
              <w:marBottom w:val="0"/>
              <w:divBdr>
                <w:top w:val="none" w:sz="0" w:space="0" w:color="auto"/>
                <w:left w:val="none" w:sz="0" w:space="0" w:color="auto"/>
                <w:bottom w:val="none" w:sz="0" w:space="0" w:color="auto"/>
                <w:right w:val="none" w:sz="0" w:space="0" w:color="auto"/>
              </w:divBdr>
              <w:divsChild>
                <w:div w:id="1386105982">
                  <w:marLeft w:val="0"/>
                  <w:marRight w:val="0"/>
                  <w:marTop w:val="0"/>
                  <w:marBottom w:val="0"/>
                  <w:divBdr>
                    <w:top w:val="none" w:sz="0" w:space="0" w:color="auto"/>
                    <w:left w:val="none" w:sz="0" w:space="0" w:color="auto"/>
                    <w:bottom w:val="none" w:sz="0" w:space="0" w:color="auto"/>
                    <w:right w:val="none" w:sz="0" w:space="0" w:color="auto"/>
                  </w:divBdr>
                  <w:divsChild>
                    <w:div w:id="622076148">
                      <w:marLeft w:val="0"/>
                      <w:marRight w:val="0"/>
                      <w:marTop w:val="0"/>
                      <w:marBottom w:val="0"/>
                      <w:divBdr>
                        <w:top w:val="none" w:sz="0" w:space="0" w:color="auto"/>
                        <w:left w:val="none" w:sz="0" w:space="0" w:color="auto"/>
                        <w:bottom w:val="none" w:sz="0" w:space="0" w:color="auto"/>
                        <w:right w:val="none" w:sz="0" w:space="0" w:color="auto"/>
                      </w:divBdr>
                      <w:divsChild>
                        <w:div w:id="12984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0043">
      <w:bodyDiv w:val="1"/>
      <w:marLeft w:val="0"/>
      <w:marRight w:val="0"/>
      <w:marTop w:val="0"/>
      <w:marBottom w:val="0"/>
      <w:divBdr>
        <w:top w:val="none" w:sz="0" w:space="0" w:color="auto"/>
        <w:left w:val="none" w:sz="0" w:space="0" w:color="auto"/>
        <w:bottom w:val="none" w:sz="0" w:space="0" w:color="auto"/>
        <w:right w:val="none" w:sz="0" w:space="0" w:color="auto"/>
      </w:divBdr>
      <w:divsChild>
        <w:div w:id="131758232">
          <w:marLeft w:val="720"/>
          <w:marRight w:val="0"/>
          <w:marTop w:val="0"/>
          <w:marBottom w:val="0"/>
          <w:divBdr>
            <w:top w:val="none" w:sz="0" w:space="0" w:color="auto"/>
            <w:left w:val="none" w:sz="0" w:space="0" w:color="auto"/>
            <w:bottom w:val="none" w:sz="0" w:space="0" w:color="auto"/>
            <w:right w:val="none" w:sz="0" w:space="0" w:color="auto"/>
          </w:divBdr>
        </w:div>
      </w:divsChild>
    </w:div>
    <w:div w:id="304161404">
      <w:bodyDiv w:val="1"/>
      <w:marLeft w:val="0"/>
      <w:marRight w:val="0"/>
      <w:marTop w:val="0"/>
      <w:marBottom w:val="0"/>
      <w:divBdr>
        <w:top w:val="none" w:sz="0" w:space="0" w:color="auto"/>
        <w:left w:val="none" w:sz="0" w:space="0" w:color="auto"/>
        <w:bottom w:val="none" w:sz="0" w:space="0" w:color="auto"/>
        <w:right w:val="none" w:sz="0" w:space="0" w:color="auto"/>
      </w:divBdr>
      <w:divsChild>
        <w:div w:id="648247805">
          <w:marLeft w:val="0"/>
          <w:marRight w:val="0"/>
          <w:marTop w:val="0"/>
          <w:marBottom w:val="0"/>
          <w:divBdr>
            <w:top w:val="none" w:sz="0" w:space="0" w:color="auto"/>
            <w:left w:val="none" w:sz="0" w:space="0" w:color="auto"/>
            <w:bottom w:val="none" w:sz="0" w:space="0" w:color="auto"/>
            <w:right w:val="none" w:sz="0" w:space="0" w:color="auto"/>
          </w:divBdr>
          <w:divsChild>
            <w:div w:id="1633439290">
              <w:marLeft w:val="0"/>
              <w:marRight w:val="0"/>
              <w:marTop w:val="0"/>
              <w:marBottom w:val="0"/>
              <w:divBdr>
                <w:top w:val="none" w:sz="0" w:space="0" w:color="auto"/>
                <w:left w:val="none" w:sz="0" w:space="0" w:color="auto"/>
                <w:bottom w:val="none" w:sz="0" w:space="0" w:color="auto"/>
                <w:right w:val="none" w:sz="0" w:space="0" w:color="auto"/>
              </w:divBdr>
              <w:divsChild>
                <w:div w:id="1509103820">
                  <w:marLeft w:val="0"/>
                  <w:marRight w:val="0"/>
                  <w:marTop w:val="0"/>
                  <w:marBottom w:val="0"/>
                  <w:divBdr>
                    <w:top w:val="none" w:sz="0" w:space="0" w:color="auto"/>
                    <w:left w:val="none" w:sz="0" w:space="0" w:color="auto"/>
                    <w:bottom w:val="none" w:sz="0" w:space="0" w:color="auto"/>
                    <w:right w:val="none" w:sz="0" w:space="0" w:color="auto"/>
                  </w:divBdr>
                  <w:divsChild>
                    <w:div w:id="468089250">
                      <w:marLeft w:val="0"/>
                      <w:marRight w:val="0"/>
                      <w:marTop w:val="0"/>
                      <w:marBottom w:val="0"/>
                      <w:divBdr>
                        <w:top w:val="none" w:sz="0" w:space="0" w:color="auto"/>
                        <w:left w:val="none" w:sz="0" w:space="0" w:color="auto"/>
                        <w:bottom w:val="none" w:sz="0" w:space="0" w:color="auto"/>
                        <w:right w:val="none" w:sz="0" w:space="0" w:color="auto"/>
                      </w:divBdr>
                      <w:divsChild>
                        <w:div w:id="2639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361260">
      <w:bodyDiv w:val="1"/>
      <w:marLeft w:val="0"/>
      <w:marRight w:val="0"/>
      <w:marTop w:val="0"/>
      <w:marBottom w:val="0"/>
      <w:divBdr>
        <w:top w:val="none" w:sz="0" w:space="0" w:color="auto"/>
        <w:left w:val="none" w:sz="0" w:space="0" w:color="auto"/>
        <w:bottom w:val="none" w:sz="0" w:space="0" w:color="auto"/>
        <w:right w:val="none" w:sz="0" w:space="0" w:color="auto"/>
      </w:divBdr>
      <w:divsChild>
        <w:div w:id="460416792">
          <w:marLeft w:val="0"/>
          <w:marRight w:val="0"/>
          <w:marTop w:val="0"/>
          <w:marBottom w:val="0"/>
          <w:divBdr>
            <w:top w:val="none" w:sz="0" w:space="0" w:color="auto"/>
            <w:left w:val="none" w:sz="0" w:space="0" w:color="auto"/>
            <w:bottom w:val="none" w:sz="0" w:space="0" w:color="auto"/>
            <w:right w:val="none" w:sz="0" w:space="0" w:color="auto"/>
          </w:divBdr>
          <w:divsChild>
            <w:div w:id="1682970459">
              <w:marLeft w:val="0"/>
              <w:marRight w:val="0"/>
              <w:marTop w:val="0"/>
              <w:marBottom w:val="0"/>
              <w:divBdr>
                <w:top w:val="none" w:sz="0" w:space="0" w:color="auto"/>
                <w:left w:val="none" w:sz="0" w:space="0" w:color="auto"/>
                <w:bottom w:val="none" w:sz="0" w:space="0" w:color="auto"/>
                <w:right w:val="none" w:sz="0" w:space="0" w:color="auto"/>
              </w:divBdr>
              <w:divsChild>
                <w:div w:id="345130999">
                  <w:marLeft w:val="0"/>
                  <w:marRight w:val="0"/>
                  <w:marTop w:val="0"/>
                  <w:marBottom w:val="0"/>
                  <w:divBdr>
                    <w:top w:val="none" w:sz="0" w:space="0" w:color="auto"/>
                    <w:left w:val="none" w:sz="0" w:space="0" w:color="auto"/>
                    <w:bottom w:val="none" w:sz="0" w:space="0" w:color="auto"/>
                    <w:right w:val="none" w:sz="0" w:space="0" w:color="auto"/>
                  </w:divBdr>
                  <w:divsChild>
                    <w:div w:id="1254632461">
                      <w:marLeft w:val="0"/>
                      <w:marRight w:val="0"/>
                      <w:marTop w:val="0"/>
                      <w:marBottom w:val="0"/>
                      <w:divBdr>
                        <w:top w:val="none" w:sz="0" w:space="0" w:color="auto"/>
                        <w:left w:val="none" w:sz="0" w:space="0" w:color="auto"/>
                        <w:bottom w:val="none" w:sz="0" w:space="0" w:color="auto"/>
                        <w:right w:val="none" w:sz="0" w:space="0" w:color="auto"/>
                      </w:divBdr>
                      <w:divsChild>
                        <w:div w:id="15837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731328">
      <w:bodyDiv w:val="1"/>
      <w:marLeft w:val="0"/>
      <w:marRight w:val="0"/>
      <w:marTop w:val="0"/>
      <w:marBottom w:val="0"/>
      <w:divBdr>
        <w:top w:val="none" w:sz="0" w:space="0" w:color="auto"/>
        <w:left w:val="none" w:sz="0" w:space="0" w:color="auto"/>
        <w:bottom w:val="none" w:sz="0" w:space="0" w:color="auto"/>
        <w:right w:val="none" w:sz="0" w:space="0" w:color="auto"/>
      </w:divBdr>
      <w:divsChild>
        <w:div w:id="482045224">
          <w:marLeft w:val="0"/>
          <w:marRight w:val="0"/>
          <w:marTop w:val="0"/>
          <w:marBottom w:val="0"/>
          <w:divBdr>
            <w:top w:val="none" w:sz="0" w:space="0" w:color="auto"/>
            <w:left w:val="none" w:sz="0" w:space="0" w:color="auto"/>
            <w:bottom w:val="none" w:sz="0" w:space="0" w:color="auto"/>
            <w:right w:val="none" w:sz="0" w:space="0" w:color="auto"/>
          </w:divBdr>
          <w:divsChild>
            <w:div w:id="1470592673">
              <w:marLeft w:val="0"/>
              <w:marRight w:val="0"/>
              <w:marTop w:val="0"/>
              <w:marBottom w:val="0"/>
              <w:divBdr>
                <w:top w:val="none" w:sz="0" w:space="0" w:color="auto"/>
                <w:left w:val="none" w:sz="0" w:space="0" w:color="auto"/>
                <w:bottom w:val="none" w:sz="0" w:space="0" w:color="auto"/>
                <w:right w:val="none" w:sz="0" w:space="0" w:color="auto"/>
              </w:divBdr>
              <w:divsChild>
                <w:div w:id="523977224">
                  <w:marLeft w:val="0"/>
                  <w:marRight w:val="0"/>
                  <w:marTop w:val="0"/>
                  <w:marBottom w:val="0"/>
                  <w:divBdr>
                    <w:top w:val="none" w:sz="0" w:space="0" w:color="auto"/>
                    <w:left w:val="none" w:sz="0" w:space="0" w:color="auto"/>
                    <w:bottom w:val="none" w:sz="0" w:space="0" w:color="auto"/>
                    <w:right w:val="none" w:sz="0" w:space="0" w:color="auto"/>
                  </w:divBdr>
                  <w:divsChild>
                    <w:div w:id="1091588159">
                      <w:marLeft w:val="0"/>
                      <w:marRight w:val="0"/>
                      <w:marTop w:val="0"/>
                      <w:marBottom w:val="0"/>
                      <w:divBdr>
                        <w:top w:val="none" w:sz="0" w:space="0" w:color="auto"/>
                        <w:left w:val="none" w:sz="0" w:space="0" w:color="auto"/>
                        <w:bottom w:val="none" w:sz="0" w:space="0" w:color="auto"/>
                        <w:right w:val="none" w:sz="0" w:space="0" w:color="auto"/>
                      </w:divBdr>
                      <w:divsChild>
                        <w:div w:id="11300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6007">
      <w:bodyDiv w:val="1"/>
      <w:marLeft w:val="0"/>
      <w:marRight w:val="0"/>
      <w:marTop w:val="0"/>
      <w:marBottom w:val="0"/>
      <w:divBdr>
        <w:top w:val="none" w:sz="0" w:space="0" w:color="auto"/>
        <w:left w:val="none" w:sz="0" w:space="0" w:color="auto"/>
        <w:bottom w:val="none" w:sz="0" w:space="0" w:color="auto"/>
        <w:right w:val="none" w:sz="0" w:space="0" w:color="auto"/>
      </w:divBdr>
      <w:divsChild>
        <w:div w:id="1860196776">
          <w:marLeft w:val="0"/>
          <w:marRight w:val="0"/>
          <w:marTop w:val="0"/>
          <w:marBottom w:val="0"/>
          <w:divBdr>
            <w:top w:val="none" w:sz="0" w:space="0" w:color="auto"/>
            <w:left w:val="none" w:sz="0" w:space="0" w:color="auto"/>
            <w:bottom w:val="none" w:sz="0" w:space="0" w:color="auto"/>
            <w:right w:val="none" w:sz="0" w:space="0" w:color="auto"/>
          </w:divBdr>
          <w:divsChild>
            <w:div w:id="251935564">
              <w:marLeft w:val="0"/>
              <w:marRight w:val="0"/>
              <w:marTop w:val="0"/>
              <w:marBottom w:val="0"/>
              <w:divBdr>
                <w:top w:val="none" w:sz="0" w:space="0" w:color="auto"/>
                <w:left w:val="none" w:sz="0" w:space="0" w:color="auto"/>
                <w:bottom w:val="none" w:sz="0" w:space="0" w:color="auto"/>
                <w:right w:val="none" w:sz="0" w:space="0" w:color="auto"/>
              </w:divBdr>
              <w:divsChild>
                <w:div w:id="495806094">
                  <w:marLeft w:val="0"/>
                  <w:marRight w:val="0"/>
                  <w:marTop w:val="0"/>
                  <w:marBottom w:val="0"/>
                  <w:divBdr>
                    <w:top w:val="none" w:sz="0" w:space="0" w:color="auto"/>
                    <w:left w:val="none" w:sz="0" w:space="0" w:color="auto"/>
                    <w:bottom w:val="none" w:sz="0" w:space="0" w:color="auto"/>
                    <w:right w:val="none" w:sz="0" w:space="0" w:color="auto"/>
                  </w:divBdr>
                  <w:divsChild>
                    <w:div w:id="1445802682">
                      <w:marLeft w:val="0"/>
                      <w:marRight w:val="0"/>
                      <w:marTop w:val="0"/>
                      <w:marBottom w:val="0"/>
                      <w:divBdr>
                        <w:top w:val="none" w:sz="0" w:space="0" w:color="auto"/>
                        <w:left w:val="none" w:sz="0" w:space="0" w:color="auto"/>
                        <w:bottom w:val="none" w:sz="0" w:space="0" w:color="auto"/>
                        <w:right w:val="none" w:sz="0" w:space="0" w:color="auto"/>
                      </w:divBdr>
                      <w:divsChild>
                        <w:div w:id="2037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823050">
      <w:bodyDiv w:val="1"/>
      <w:marLeft w:val="0"/>
      <w:marRight w:val="0"/>
      <w:marTop w:val="0"/>
      <w:marBottom w:val="0"/>
      <w:divBdr>
        <w:top w:val="none" w:sz="0" w:space="0" w:color="auto"/>
        <w:left w:val="none" w:sz="0" w:space="0" w:color="auto"/>
        <w:bottom w:val="none" w:sz="0" w:space="0" w:color="auto"/>
        <w:right w:val="none" w:sz="0" w:space="0" w:color="auto"/>
      </w:divBdr>
      <w:divsChild>
        <w:div w:id="829252269">
          <w:marLeft w:val="0"/>
          <w:marRight w:val="0"/>
          <w:marTop w:val="0"/>
          <w:marBottom w:val="0"/>
          <w:divBdr>
            <w:top w:val="none" w:sz="0" w:space="0" w:color="auto"/>
            <w:left w:val="none" w:sz="0" w:space="0" w:color="auto"/>
            <w:bottom w:val="none" w:sz="0" w:space="0" w:color="auto"/>
            <w:right w:val="none" w:sz="0" w:space="0" w:color="auto"/>
          </w:divBdr>
          <w:divsChild>
            <w:div w:id="1482770168">
              <w:marLeft w:val="0"/>
              <w:marRight w:val="0"/>
              <w:marTop w:val="0"/>
              <w:marBottom w:val="0"/>
              <w:divBdr>
                <w:top w:val="none" w:sz="0" w:space="0" w:color="auto"/>
                <w:left w:val="none" w:sz="0" w:space="0" w:color="auto"/>
                <w:bottom w:val="none" w:sz="0" w:space="0" w:color="auto"/>
                <w:right w:val="none" w:sz="0" w:space="0" w:color="auto"/>
              </w:divBdr>
              <w:divsChild>
                <w:div w:id="1283151126">
                  <w:marLeft w:val="0"/>
                  <w:marRight w:val="0"/>
                  <w:marTop w:val="0"/>
                  <w:marBottom w:val="0"/>
                  <w:divBdr>
                    <w:top w:val="none" w:sz="0" w:space="0" w:color="auto"/>
                    <w:left w:val="none" w:sz="0" w:space="0" w:color="auto"/>
                    <w:bottom w:val="none" w:sz="0" w:space="0" w:color="auto"/>
                    <w:right w:val="none" w:sz="0" w:space="0" w:color="auto"/>
                  </w:divBdr>
                  <w:divsChild>
                    <w:div w:id="1635017483">
                      <w:marLeft w:val="0"/>
                      <w:marRight w:val="0"/>
                      <w:marTop w:val="0"/>
                      <w:marBottom w:val="0"/>
                      <w:divBdr>
                        <w:top w:val="none" w:sz="0" w:space="0" w:color="auto"/>
                        <w:left w:val="none" w:sz="0" w:space="0" w:color="auto"/>
                        <w:bottom w:val="none" w:sz="0" w:space="0" w:color="auto"/>
                        <w:right w:val="none" w:sz="0" w:space="0" w:color="auto"/>
                      </w:divBdr>
                      <w:divsChild>
                        <w:div w:id="9160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248105">
      <w:bodyDiv w:val="1"/>
      <w:marLeft w:val="0"/>
      <w:marRight w:val="0"/>
      <w:marTop w:val="0"/>
      <w:marBottom w:val="0"/>
      <w:divBdr>
        <w:top w:val="none" w:sz="0" w:space="0" w:color="auto"/>
        <w:left w:val="none" w:sz="0" w:space="0" w:color="auto"/>
        <w:bottom w:val="none" w:sz="0" w:space="0" w:color="auto"/>
        <w:right w:val="none" w:sz="0" w:space="0" w:color="auto"/>
      </w:divBdr>
      <w:divsChild>
        <w:div w:id="79834277">
          <w:marLeft w:val="0"/>
          <w:marRight w:val="0"/>
          <w:marTop w:val="0"/>
          <w:marBottom w:val="0"/>
          <w:divBdr>
            <w:top w:val="none" w:sz="0" w:space="0" w:color="auto"/>
            <w:left w:val="none" w:sz="0" w:space="0" w:color="auto"/>
            <w:bottom w:val="none" w:sz="0" w:space="0" w:color="auto"/>
            <w:right w:val="none" w:sz="0" w:space="0" w:color="auto"/>
          </w:divBdr>
          <w:divsChild>
            <w:div w:id="107313711">
              <w:marLeft w:val="0"/>
              <w:marRight w:val="0"/>
              <w:marTop w:val="0"/>
              <w:marBottom w:val="0"/>
              <w:divBdr>
                <w:top w:val="none" w:sz="0" w:space="0" w:color="auto"/>
                <w:left w:val="none" w:sz="0" w:space="0" w:color="auto"/>
                <w:bottom w:val="none" w:sz="0" w:space="0" w:color="auto"/>
                <w:right w:val="none" w:sz="0" w:space="0" w:color="auto"/>
              </w:divBdr>
              <w:divsChild>
                <w:div w:id="1732195762">
                  <w:marLeft w:val="0"/>
                  <w:marRight w:val="0"/>
                  <w:marTop w:val="0"/>
                  <w:marBottom w:val="0"/>
                  <w:divBdr>
                    <w:top w:val="none" w:sz="0" w:space="0" w:color="auto"/>
                    <w:left w:val="none" w:sz="0" w:space="0" w:color="auto"/>
                    <w:bottom w:val="none" w:sz="0" w:space="0" w:color="auto"/>
                    <w:right w:val="none" w:sz="0" w:space="0" w:color="auto"/>
                  </w:divBdr>
                  <w:divsChild>
                    <w:div w:id="926421623">
                      <w:marLeft w:val="0"/>
                      <w:marRight w:val="0"/>
                      <w:marTop w:val="0"/>
                      <w:marBottom w:val="0"/>
                      <w:divBdr>
                        <w:top w:val="none" w:sz="0" w:space="0" w:color="auto"/>
                        <w:left w:val="none" w:sz="0" w:space="0" w:color="auto"/>
                        <w:bottom w:val="none" w:sz="0" w:space="0" w:color="auto"/>
                        <w:right w:val="none" w:sz="0" w:space="0" w:color="auto"/>
                      </w:divBdr>
                      <w:divsChild>
                        <w:div w:id="11145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312951">
      <w:bodyDiv w:val="1"/>
      <w:marLeft w:val="0"/>
      <w:marRight w:val="0"/>
      <w:marTop w:val="0"/>
      <w:marBottom w:val="0"/>
      <w:divBdr>
        <w:top w:val="none" w:sz="0" w:space="0" w:color="auto"/>
        <w:left w:val="none" w:sz="0" w:space="0" w:color="auto"/>
        <w:bottom w:val="none" w:sz="0" w:space="0" w:color="auto"/>
        <w:right w:val="none" w:sz="0" w:space="0" w:color="auto"/>
      </w:divBdr>
      <w:divsChild>
        <w:div w:id="250088494">
          <w:marLeft w:val="0"/>
          <w:marRight w:val="0"/>
          <w:marTop w:val="0"/>
          <w:marBottom w:val="0"/>
          <w:divBdr>
            <w:top w:val="none" w:sz="0" w:space="0" w:color="auto"/>
            <w:left w:val="none" w:sz="0" w:space="0" w:color="auto"/>
            <w:bottom w:val="none" w:sz="0" w:space="0" w:color="auto"/>
            <w:right w:val="none" w:sz="0" w:space="0" w:color="auto"/>
          </w:divBdr>
          <w:divsChild>
            <w:div w:id="1759449790">
              <w:marLeft w:val="0"/>
              <w:marRight w:val="0"/>
              <w:marTop w:val="0"/>
              <w:marBottom w:val="0"/>
              <w:divBdr>
                <w:top w:val="none" w:sz="0" w:space="0" w:color="auto"/>
                <w:left w:val="none" w:sz="0" w:space="0" w:color="auto"/>
                <w:bottom w:val="none" w:sz="0" w:space="0" w:color="auto"/>
                <w:right w:val="none" w:sz="0" w:space="0" w:color="auto"/>
              </w:divBdr>
              <w:divsChild>
                <w:div w:id="1451896051">
                  <w:marLeft w:val="0"/>
                  <w:marRight w:val="0"/>
                  <w:marTop w:val="0"/>
                  <w:marBottom w:val="0"/>
                  <w:divBdr>
                    <w:top w:val="none" w:sz="0" w:space="0" w:color="auto"/>
                    <w:left w:val="none" w:sz="0" w:space="0" w:color="auto"/>
                    <w:bottom w:val="none" w:sz="0" w:space="0" w:color="auto"/>
                    <w:right w:val="none" w:sz="0" w:space="0" w:color="auto"/>
                  </w:divBdr>
                  <w:divsChild>
                    <w:div w:id="59253104">
                      <w:marLeft w:val="0"/>
                      <w:marRight w:val="0"/>
                      <w:marTop w:val="0"/>
                      <w:marBottom w:val="0"/>
                      <w:divBdr>
                        <w:top w:val="none" w:sz="0" w:space="0" w:color="auto"/>
                        <w:left w:val="none" w:sz="0" w:space="0" w:color="auto"/>
                        <w:bottom w:val="none" w:sz="0" w:space="0" w:color="auto"/>
                        <w:right w:val="none" w:sz="0" w:space="0" w:color="auto"/>
                      </w:divBdr>
                      <w:divsChild>
                        <w:div w:id="2487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954972">
      <w:bodyDiv w:val="1"/>
      <w:marLeft w:val="0"/>
      <w:marRight w:val="0"/>
      <w:marTop w:val="0"/>
      <w:marBottom w:val="0"/>
      <w:divBdr>
        <w:top w:val="none" w:sz="0" w:space="0" w:color="auto"/>
        <w:left w:val="none" w:sz="0" w:space="0" w:color="auto"/>
        <w:bottom w:val="none" w:sz="0" w:space="0" w:color="auto"/>
        <w:right w:val="none" w:sz="0" w:space="0" w:color="auto"/>
      </w:divBdr>
      <w:divsChild>
        <w:div w:id="2016688418">
          <w:marLeft w:val="0"/>
          <w:marRight w:val="0"/>
          <w:marTop w:val="0"/>
          <w:marBottom w:val="0"/>
          <w:divBdr>
            <w:top w:val="none" w:sz="0" w:space="0" w:color="auto"/>
            <w:left w:val="none" w:sz="0" w:space="0" w:color="auto"/>
            <w:bottom w:val="none" w:sz="0" w:space="0" w:color="auto"/>
            <w:right w:val="none" w:sz="0" w:space="0" w:color="auto"/>
          </w:divBdr>
          <w:divsChild>
            <w:div w:id="1562860984">
              <w:marLeft w:val="0"/>
              <w:marRight w:val="0"/>
              <w:marTop w:val="0"/>
              <w:marBottom w:val="0"/>
              <w:divBdr>
                <w:top w:val="none" w:sz="0" w:space="0" w:color="auto"/>
                <w:left w:val="none" w:sz="0" w:space="0" w:color="auto"/>
                <w:bottom w:val="none" w:sz="0" w:space="0" w:color="auto"/>
                <w:right w:val="none" w:sz="0" w:space="0" w:color="auto"/>
              </w:divBdr>
              <w:divsChild>
                <w:div w:id="185482250">
                  <w:marLeft w:val="0"/>
                  <w:marRight w:val="0"/>
                  <w:marTop w:val="0"/>
                  <w:marBottom w:val="0"/>
                  <w:divBdr>
                    <w:top w:val="none" w:sz="0" w:space="0" w:color="auto"/>
                    <w:left w:val="none" w:sz="0" w:space="0" w:color="auto"/>
                    <w:bottom w:val="none" w:sz="0" w:space="0" w:color="auto"/>
                    <w:right w:val="none" w:sz="0" w:space="0" w:color="auto"/>
                  </w:divBdr>
                  <w:divsChild>
                    <w:div w:id="646398931">
                      <w:marLeft w:val="0"/>
                      <w:marRight w:val="0"/>
                      <w:marTop w:val="0"/>
                      <w:marBottom w:val="0"/>
                      <w:divBdr>
                        <w:top w:val="none" w:sz="0" w:space="0" w:color="auto"/>
                        <w:left w:val="none" w:sz="0" w:space="0" w:color="auto"/>
                        <w:bottom w:val="none" w:sz="0" w:space="0" w:color="auto"/>
                        <w:right w:val="none" w:sz="0" w:space="0" w:color="auto"/>
                      </w:divBdr>
                      <w:divsChild>
                        <w:div w:id="14624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939250">
      <w:bodyDiv w:val="1"/>
      <w:marLeft w:val="0"/>
      <w:marRight w:val="0"/>
      <w:marTop w:val="0"/>
      <w:marBottom w:val="0"/>
      <w:divBdr>
        <w:top w:val="none" w:sz="0" w:space="0" w:color="auto"/>
        <w:left w:val="none" w:sz="0" w:space="0" w:color="auto"/>
        <w:bottom w:val="none" w:sz="0" w:space="0" w:color="auto"/>
        <w:right w:val="none" w:sz="0" w:space="0" w:color="auto"/>
      </w:divBdr>
      <w:divsChild>
        <w:div w:id="58212223">
          <w:marLeft w:val="0"/>
          <w:marRight w:val="0"/>
          <w:marTop w:val="0"/>
          <w:marBottom w:val="0"/>
          <w:divBdr>
            <w:top w:val="none" w:sz="0" w:space="0" w:color="auto"/>
            <w:left w:val="none" w:sz="0" w:space="0" w:color="auto"/>
            <w:bottom w:val="none" w:sz="0" w:space="0" w:color="auto"/>
            <w:right w:val="none" w:sz="0" w:space="0" w:color="auto"/>
          </w:divBdr>
          <w:divsChild>
            <w:div w:id="1613123403">
              <w:marLeft w:val="0"/>
              <w:marRight w:val="0"/>
              <w:marTop w:val="0"/>
              <w:marBottom w:val="0"/>
              <w:divBdr>
                <w:top w:val="none" w:sz="0" w:space="0" w:color="auto"/>
                <w:left w:val="none" w:sz="0" w:space="0" w:color="auto"/>
                <w:bottom w:val="none" w:sz="0" w:space="0" w:color="auto"/>
                <w:right w:val="none" w:sz="0" w:space="0" w:color="auto"/>
              </w:divBdr>
              <w:divsChild>
                <w:div w:id="372269525">
                  <w:marLeft w:val="0"/>
                  <w:marRight w:val="0"/>
                  <w:marTop w:val="0"/>
                  <w:marBottom w:val="0"/>
                  <w:divBdr>
                    <w:top w:val="none" w:sz="0" w:space="0" w:color="auto"/>
                    <w:left w:val="none" w:sz="0" w:space="0" w:color="auto"/>
                    <w:bottom w:val="none" w:sz="0" w:space="0" w:color="auto"/>
                    <w:right w:val="none" w:sz="0" w:space="0" w:color="auto"/>
                  </w:divBdr>
                  <w:divsChild>
                    <w:div w:id="100876076">
                      <w:marLeft w:val="0"/>
                      <w:marRight w:val="0"/>
                      <w:marTop w:val="0"/>
                      <w:marBottom w:val="0"/>
                      <w:divBdr>
                        <w:top w:val="none" w:sz="0" w:space="0" w:color="auto"/>
                        <w:left w:val="none" w:sz="0" w:space="0" w:color="auto"/>
                        <w:bottom w:val="none" w:sz="0" w:space="0" w:color="auto"/>
                        <w:right w:val="none" w:sz="0" w:space="0" w:color="auto"/>
                      </w:divBdr>
                      <w:divsChild>
                        <w:div w:id="16163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9.xml"/><Relationship Id="rId21" Type="http://schemas.openxmlformats.org/officeDocument/2006/relationships/footer" Target="footer3.xml"/><Relationship Id="rId42" Type="http://schemas.openxmlformats.org/officeDocument/2006/relationships/image" Target="media/image18.wmf"/><Relationship Id="rId47" Type="http://schemas.openxmlformats.org/officeDocument/2006/relationships/image" Target="media/image23.wmf"/><Relationship Id="rId63" Type="http://schemas.openxmlformats.org/officeDocument/2006/relationships/image" Target="media/image39.jpeg"/><Relationship Id="rId68" Type="http://schemas.openxmlformats.org/officeDocument/2006/relationships/image" Target="media/image43.jpeg"/><Relationship Id="rId84" Type="http://schemas.openxmlformats.org/officeDocument/2006/relationships/hyperlink" Target="http://www.treasury.nsw.gov.au/__data/assets/pdf_file/0005/5099/life_cycle_costings.pdf" TargetMode="External"/><Relationship Id="rId89" Type="http://schemas.openxmlformats.org/officeDocument/2006/relationships/image" Target="media/image52.jpeg"/><Relationship Id="rId112" Type="http://schemas.openxmlformats.org/officeDocument/2006/relationships/hyperlink" Target="http://www.mindtools.com/pages/article/newTMC_03.htm" TargetMode="External"/><Relationship Id="rId133" Type="http://schemas.openxmlformats.org/officeDocument/2006/relationships/image" Target="media/image88.jpeg"/><Relationship Id="rId138" Type="http://schemas.openxmlformats.org/officeDocument/2006/relationships/image" Target="media/image93.jpeg"/><Relationship Id="rId154" Type="http://schemas.openxmlformats.org/officeDocument/2006/relationships/image" Target="media/image107.jpeg"/><Relationship Id="rId159" Type="http://schemas.openxmlformats.org/officeDocument/2006/relationships/image" Target="media/image112.jpeg"/><Relationship Id="rId175" Type="http://schemas.openxmlformats.org/officeDocument/2006/relationships/image" Target="media/image117.png"/><Relationship Id="rId170" Type="http://schemas.openxmlformats.org/officeDocument/2006/relationships/header" Target="header18.xml"/><Relationship Id="rId16" Type="http://schemas.openxmlformats.org/officeDocument/2006/relationships/image" Target="media/image8.jpeg"/><Relationship Id="rId107" Type="http://schemas.openxmlformats.org/officeDocument/2006/relationships/hyperlink" Target="http://www.anticlue.net/archives/000964.htm" TargetMode="External"/><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13.jpeg"/><Relationship Id="rId53" Type="http://schemas.openxmlformats.org/officeDocument/2006/relationships/image" Target="media/image29.jpeg"/><Relationship Id="rId58" Type="http://schemas.openxmlformats.org/officeDocument/2006/relationships/image" Target="media/image34.jpeg"/><Relationship Id="rId74" Type="http://schemas.openxmlformats.org/officeDocument/2006/relationships/image" Target="media/image49.jpeg"/><Relationship Id="rId79" Type="http://schemas.openxmlformats.org/officeDocument/2006/relationships/hyperlink" Target="http://hadm.sph.sc.edu/courses/j716/cpm/cpm.html" TargetMode="External"/><Relationship Id="rId102" Type="http://schemas.openxmlformats.org/officeDocument/2006/relationships/image" Target="media/image63.wmf"/><Relationship Id="rId123" Type="http://schemas.openxmlformats.org/officeDocument/2006/relationships/image" Target="media/image78.jpeg"/><Relationship Id="rId128" Type="http://schemas.openxmlformats.org/officeDocument/2006/relationships/image" Target="media/image83.jpeg"/><Relationship Id="rId144" Type="http://schemas.openxmlformats.org/officeDocument/2006/relationships/image" Target="media/image99.jpeg"/><Relationship Id="rId149" Type="http://schemas.openxmlformats.org/officeDocument/2006/relationships/image" Target="media/image102.jpeg"/><Relationship Id="rId5" Type="http://schemas.openxmlformats.org/officeDocument/2006/relationships/settings" Target="settings.xml"/><Relationship Id="rId90" Type="http://schemas.openxmlformats.org/officeDocument/2006/relationships/hyperlink" Target="http://en.wikipedia.org/wiki/Project_management_software" TargetMode="External"/><Relationship Id="rId95" Type="http://schemas.openxmlformats.org/officeDocument/2006/relationships/image" Target="media/image56.jpeg"/><Relationship Id="rId160" Type="http://schemas.openxmlformats.org/officeDocument/2006/relationships/image" Target="media/image113.jpeg"/><Relationship Id="rId165" Type="http://schemas.openxmlformats.org/officeDocument/2006/relationships/image" Target="media/image116.wmf"/><Relationship Id="rId181"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19.jpeg"/><Relationship Id="rId48" Type="http://schemas.openxmlformats.org/officeDocument/2006/relationships/image" Target="media/image24.jpeg"/><Relationship Id="rId64" Type="http://schemas.openxmlformats.org/officeDocument/2006/relationships/image" Target="media/image40.jpeg"/><Relationship Id="rId69" Type="http://schemas.openxmlformats.org/officeDocument/2006/relationships/image" Target="media/image44.jpeg"/><Relationship Id="rId113" Type="http://schemas.openxmlformats.org/officeDocument/2006/relationships/image" Target="media/image70.jpeg"/><Relationship Id="rId118" Type="http://schemas.openxmlformats.org/officeDocument/2006/relationships/header" Target="header10.xml"/><Relationship Id="rId134" Type="http://schemas.openxmlformats.org/officeDocument/2006/relationships/image" Target="media/image89.jpeg"/><Relationship Id="rId139" Type="http://schemas.openxmlformats.org/officeDocument/2006/relationships/image" Target="media/image94.jpeg"/><Relationship Id="rId80" Type="http://schemas.openxmlformats.org/officeDocument/2006/relationships/image" Target="media/image50.jpeg"/><Relationship Id="rId85" Type="http://schemas.openxmlformats.org/officeDocument/2006/relationships/hyperlink" Target="http://www.eed.state.ak.us/facilities/publications/lccahandbook1999.pdf" TargetMode="External"/><Relationship Id="rId150" Type="http://schemas.openxmlformats.org/officeDocument/2006/relationships/image" Target="media/image103.jpeg"/><Relationship Id="rId155" Type="http://schemas.openxmlformats.org/officeDocument/2006/relationships/image" Target="media/image108.jpeg"/><Relationship Id="rId171" Type="http://schemas.openxmlformats.org/officeDocument/2006/relationships/header" Target="header19.xml"/><Relationship Id="rId176" Type="http://schemas.openxmlformats.org/officeDocument/2006/relationships/image" Target="media/image118.png"/><Relationship Id="rId12" Type="http://schemas.openxmlformats.org/officeDocument/2006/relationships/image" Target="media/image4.png"/><Relationship Id="rId17" Type="http://schemas.openxmlformats.org/officeDocument/2006/relationships/hyperlink" Target="http://www.asean.org" TargetMode="External"/><Relationship Id="rId33" Type="http://schemas.openxmlformats.org/officeDocument/2006/relationships/image" Target="media/image9.jpeg"/><Relationship Id="rId38" Type="http://schemas.openxmlformats.org/officeDocument/2006/relationships/image" Target="media/image14.jpeg"/><Relationship Id="rId59" Type="http://schemas.openxmlformats.org/officeDocument/2006/relationships/image" Target="media/image35.jpeg"/><Relationship Id="rId103" Type="http://schemas.openxmlformats.org/officeDocument/2006/relationships/image" Target="media/image64.jpeg"/><Relationship Id="rId108" Type="http://schemas.openxmlformats.org/officeDocument/2006/relationships/image" Target="media/image67.jpeg"/><Relationship Id="rId124" Type="http://schemas.openxmlformats.org/officeDocument/2006/relationships/image" Target="media/image79.jpeg"/><Relationship Id="rId129" Type="http://schemas.openxmlformats.org/officeDocument/2006/relationships/image" Target="media/image84.jpeg"/><Relationship Id="rId54" Type="http://schemas.openxmlformats.org/officeDocument/2006/relationships/image" Target="media/image30.png"/><Relationship Id="rId70" Type="http://schemas.openxmlformats.org/officeDocument/2006/relationships/image" Target="media/image45.jpeg"/><Relationship Id="rId75" Type="http://schemas.openxmlformats.org/officeDocument/2006/relationships/hyperlink" Target="http://www.hyperthot.com/pm_cscs.htm" TargetMode="External"/><Relationship Id="rId91" Type="http://schemas.openxmlformats.org/officeDocument/2006/relationships/hyperlink" Target="http://en.wikipedia.org/wiki/Comparison_of_project_management_software" TargetMode="External"/><Relationship Id="rId96" Type="http://schemas.openxmlformats.org/officeDocument/2006/relationships/image" Target="media/image57.jpeg"/><Relationship Id="rId140" Type="http://schemas.openxmlformats.org/officeDocument/2006/relationships/image" Target="media/image95.jpeg"/><Relationship Id="rId145" Type="http://schemas.openxmlformats.org/officeDocument/2006/relationships/image" Target="media/image100.jpeg"/><Relationship Id="rId161" Type="http://schemas.openxmlformats.org/officeDocument/2006/relationships/image" Target="media/image114.jpeg"/><Relationship Id="rId166" Type="http://schemas.openxmlformats.org/officeDocument/2006/relationships/header" Target="header15.xml"/><Relationship Id="rId18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1.xml"/><Relationship Id="rId28" Type="http://schemas.openxmlformats.org/officeDocument/2006/relationships/header" Target="header4.xml"/><Relationship Id="rId49" Type="http://schemas.openxmlformats.org/officeDocument/2006/relationships/image" Target="media/image25.jpeg"/><Relationship Id="rId114" Type="http://schemas.openxmlformats.org/officeDocument/2006/relationships/image" Target="media/image71.jpeg"/><Relationship Id="rId119" Type="http://schemas.openxmlformats.org/officeDocument/2006/relationships/image" Target="media/image74.jpeg"/><Relationship Id="rId44" Type="http://schemas.openxmlformats.org/officeDocument/2006/relationships/image" Target="media/image20.jpeg"/><Relationship Id="rId60" Type="http://schemas.openxmlformats.org/officeDocument/2006/relationships/image" Target="media/image36.wmf"/><Relationship Id="rId65" Type="http://schemas.openxmlformats.org/officeDocument/2006/relationships/hyperlink" Target="http://www.brighthub.com/office/project-management/articles/54894.aspx" TargetMode="External"/><Relationship Id="rId81" Type="http://schemas.openxmlformats.org/officeDocument/2006/relationships/hyperlink" Target="http://www.ganttchart.com" TargetMode="External"/><Relationship Id="rId86" Type="http://schemas.openxmlformats.org/officeDocument/2006/relationships/image" Target="media/image51.jpeg"/><Relationship Id="rId130" Type="http://schemas.openxmlformats.org/officeDocument/2006/relationships/image" Target="media/image85.jpeg"/><Relationship Id="rId135" Type="http://schemas.openxmlformats.org/officeDocument/2006/relationships/image" Target="media/image90.jpeg"/><Relationship Id="rId151" Type="http://schemas.openxmlformats.org/officeDocument/2006/relationships/image" Target="media/image104.jpeg"/><Relationship Id="rId156" Type="http://schemas.openxmlformats.org/officeDocument/2006/relationships/image" Target="media/image109.jpeg"/><Relationship Id="rId177" Type="http://schemas.openxmlformats.org/officeDocument/2006/relationships/header" Target="header23.xml"/><Relationship Id="rId4" Type="http://schemas.microsoft.com/office/2007/relationships/stylesWithEffects" Target="stylesWithEffects.xml"/><Relationship Id="rId9" Type="http://schemas.openxmlformats.org/officeDocument/2006/relationships/image" Target="media/image1.jpeg"/><Relationship Id="rId172" Type="http://schemas.openxmlformats.org/officeDocument/2006/relationships/header" Target="header20.xml"/><Relationship Id="rId180" Type="http://schemas.openxmlformats.org/officeDocument/2006/relationships/footer" Target="footer8.xml"/><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109" Type="http://schemas.openxmlformats.org/officeDocument/2006/relationships/image" Target="media/image68.jpeg"/><Relationship Id="rId34" Type="http://schemas.openxmlformats.org/officeDocument/2006/relationships/image" Target="media/image10.jpeg"/><Relationship Id="rId50" Type="http://schemas.openxmlformats.org/officeDocument/2006/relationships/image" Target="media/image26.png"/><Relationship Id="rId55" Type="http://schemas.openxmlformats.org/officeDocument/2006/relationships/image" Target="media/image31.jpeg"/><Relationship Id="rId76" Type="http://schemas.openxmlformats.org/officeDocument/2006/relationships/hyperlink" Target="http://www.defence.gov.au/dmo/esd/evm/DefAust5655.pdf" TargetMode="External"/><Relationship Id="rId97" Type="http://schemas.openxmlformats.org/officeDocument/2006/relationships/image" Target="media/image58.jpeg"/><Relationship Id="rId104" Type="http://schemas.openxmlformats.org/officeDocument/2006/relationships/image" Target="media/image65.jpeg"/><Relationship Id="rId120" Type="http://schemas.openxmlformats.org/officeDocument/2006/relationships/image" Target="media/image75.jpeg"/><Relationship Id="rId125" Type="http://schemas.openxmlformats.org/officeDocument/2006/relationships/image" Target="media/image80.jpeg"/><Relationship Id="rId141" Type="http://schemas.openxmlformats.org/officeDocument/2006/relationships/image" Target="media/image96.jpeg"/><Relationship Id="rId146" Type="http://schemas.openxmlformats.org/officeDocument/2006/relationships/image" Target="media/image101.jpeg"/><Relationship Id="rId167" Type="http://schemas.openxmlformats.org/officeDocument/2006/relationships/header" Target="header16.xml"/><Relationship Id="rId7" Type="http://schemas.openxmlformats.org/officeDocument/2006/relationships/footnotes" Target="footnotes.xml"/><Relationship Id="rId71" Type="http://schemas.openxmlformats.org/officeDocument/2006/relationships/image" Target="media/image46.jpeg"/><Relationship Id="rId92" Type="http://schemas.openxmlformats.org/officeDocument/2006/relationships/image" Target="media/image53.jpeg"/><Relationship Id="rId162" Type="http://schemas.openxmlformats.org/officeDocument/2006/relationships/header" Target="header13.xm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1.jpeg"/><Relationship Id="rId87" Type="http://schemas.openxmlformats.org/officeDocument/2006/relationships/hyperlink" Target="http://www.logisticsworld.com/logistics.htm" TargetMode="External"/><Relationship Id="rId110" Type="http://schemas.openxmlformats.org/officeDocument/2006/relationships/image" Target="media/image69.wmf"/><Relationship Id="rId115" Type="http://schemas.openxmlformats.org/officeDocument/2006/relationships/image" Target="media/image72.jpeg"/><Relationship Id="rId131" Type="http://schemas.openxmlformats.org/officeDocument/2006/relationships/image" Target="media/image86.jpeg"/><Relationship Id="rId136" Type="http://schemas.openxmlformats.org/officeDocument/2006/relationships/image" Target="media/image91.jpeg"/><Relationship Id="rId157" Type="http://schemas.openxmlformats.org/officeDocument/2006/relationships/image" Target="media/image110.jpeg"/><Relationship Id="rId178" Type="http://schemas.openxmlformats.org/officeDocument/2006/relationships/header" Target="header24.xml"/><Relationship Id="rId61" Type="http://schemas.openxmlformats.org/officeDocument/2006/relationships/image" Target="media/image37.jpeg"/><Relationship Id="rId82" Type="http://schemas.openxmlformats.org/officeDocument/2006/relationships/hyperlink" Target="http://en.wikipedia.org/wiki/Gantt_chart" TargetMode="External"/><Relationship Id="rId152" Type="http://schemas.openxmlformats.org/officeDocument/2006/relationships/image" Target="media/image105.jpeg"/><Relationship Id="rId173" Type="http://schemas.openxmlformats.org/officeDocument/2006/relationships/header" Target="header21.xml"/><Relationship Id="rId19" Type="http://schemas.openxmlformats.org/officeDocument/2006/relationships/footer" Target="footer1.xml"/><Relationship Id="rId14" Type="http://schemas.openxmlformats.org/officeDocument/2006/relationships/image" Target="media/image6.gif"/><Relationship Id="rId30" Type="http://schemas.openxmlformats.org/officeDocument/2006/relationships/header" Target="header6.xml"/><Relationship Id="rId35" Type="http://schemas.openxmlformats.org/officeDocument/2006/relationships/image" Target="media/image11.png"/><Relationship Id="rId56" Type="http://schemas.openxmlformats.org/officeDocument/2006/relationships/image" Target="media/image32.jpeg"/><Relationship Id="rId77" Type="http://schemas.openxmlformats.org/officeDocument/2006/relationships/hyperlink" Target="http://en.wikipedia.org/wiki/Critical_path_method" TargetMode="External"/><Relationship Id="rId100" Type="http://schemas.openxmlformats.org/officeDocument/2006/relationships/image" Target="media/image61.jpeg"/><Relationship Id="rId105" Type="http://schemas.openxmlformats.org/officeDocument/2006/relationships/image" Target="media/image66.jpeg"/><Relationship Id="rId126" Type="http://schemas.openxmlformats.org/officeDocument/2006/relationships/image" Target="media/image81.jpeg"/><Relationship Id="rId147" Type="http://schemas.openxmlformats.org/officeDocument/2006/relationships/header" Target="header11.xml"/><Relationship Id="rId168" Type="http://schemas.openxmlformats.org/officeDocument/2006/relationships/hyperlink" Target="http://trove.nla.gov.au/" TargetMode="External"/><Relationship Id="rId8" Type="http://schemas.openxmlformats.org/officeDocument/2006/relationships/endnotes" Target="endnotes.xml"/><Relationship Id="rId51" Type="http://schemas.openxmlformats.org/officeDocument/2006/relationships/image" Target="media/image27.jpeg"/><Relationship Id="rId72" Type="http://schemas.openxmlformats.org/officeDocument/2006/relationships/image" Target="media/image47.jpeg"/><Relationship Id="rId93" Type="http://schemas.openxmlformats.org/officeDocument/2006/relationships/image" Target="media/image54.jpeg"/><Relationship Id="rId98" Type="http://schemas.openxmlformats.org/officeDocument/2006/relationships/image" Target="media/image59.jpeg"/><Relationship Id="rId121" Type="http://schemas.openxmlformats.org/officeDocument/2006/relationships/image" Target="media/image76.jpeg"/><Relationship Id="rId142" Type="http://schemas.openxmlformats.org/officeDocument/2006/relationships/image" Target="media/image97.jpeg"/><Relationship Id="rId163" Type="http://schemas.openxmlformats.org/officeDocument/2006/relationships/header" Target="header14.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2.jpeg"/><Relationship Id="rId67" Type="http://schemas.openxmlformats.org/officeDocument/2006/relationships/image" Target="media/image42.jpeg"/><Relationship Id="rId116" Type="http://schemas.openxmlformats.org/officeDocument/2006/relationships/image" Target="media/image73.jpeg"/><Relationship Id="rId137" Type="http://schemas.openxmlformats.org/officeDocument/2006/relationships/image" Target="media/image92.jpeg"/><Relationship Id="rId158" Type="http://schemas.openxmlformats.org/officeDocument/2006/relationships/image" Target="media/image111.jpeg"/><Relationship Id="rId20" Type="http://schemas.openxmlformats.org/officeDocument/2006/relationships/footer" Target="footer2.xml"/><Relationship Id="rId41" Type="http://schemas.openxmlformats.org/officeDocument/2006/relationships/image" Target="media/image17.wmf"/><Relationship Id="rId62" Type="http://schemas.openxmlformats.org/officeDocument/2006/relationships/image" Target="media/image38.jpeg"/><Relationship Id="rId83" Type="http://schemas.openxmlformats.org/officeDocument/2006/relationships/hyperlink" Target="http://www.mindtools.com/pages/article/newPPM_03.htm" TargetMode="External"/><Relationship Id="rId88" Type="http://schemas.openxmlformats.org/officeDocument/2006/relationships/hyperlink" Target="http://en.wikipedia.org/wiki/Program_Evaluation_and_Review_Technique" TargetMode="External"/><Relationship Id="rId111" Type="http://schemas.openxmlformats.org/officeDocument/2006/relationships/hyperlink" Target="http://en.wikipedia.org/wiki/Fault_tree_analysis" TargetMode="External"/><Relationship Id="rId132" Type="http://schemas.openxmlformats.org/officeDocument/2006/relationships/image" Target="media/image87.jpeg"/><Relationship Id="rId153" Type="http://schemas.openxmlformats.org/officeDocument/2006/relationships/image" Target="media/image106.jpeg"/><Relationship Id="rId174" Type="http://schemas.openxmlformats.org/officeDocument/2006/relationships/header" Target="header22.xml"/><Relationship Id="rId179" Type="http://schemas.openxmlformats.org/officeDocument/2006/relationships/footer" Target="footer7.xml"/><Relationship Id="rId15" Type="http://schemas.openxmlformats.org/officeDocument/2006/relationships/image" Target="media/image7.jpeg"/><Relationship Id="rId36" Type="http://schemas.openxmlformats.org/officeDocument/2006/relationships/image" Target="media/image12.wmf"/><Relationship Id="rId57" Type="http://schemas.openxmlformats.org/officeDocument/2006/relationships/image" Target="media/image33.jpeg"/><Relationship Id="rId106" Type="http://schemas.openxmlformats.org/officeDocument/2006/relationships/hyperlink" Target="http://www.hyperthot.com/pm_wbs.htm" TargetMode="External"/><Relationship Id="rId127" Type="http://schemas.openxmlformats.org/officeDocument/2006/relationships/image" Target="media/image82.jpeg"/><Relationship Id="rId10" Type="http://schemas.openxmlformats.org/officeDocument/2006/relationships/image" Target="media/image2.jpeg"/><Relationship Id="rId31" Type="http://schemas.openxmlformats.org/officeDocument/2006/relationships/header" Target="header7.xml"/><Relationship Id="rId52" Type="http://schemas.openxmlformats.org/officeDocument/2006/relationships/image" Target="media/image28.jpeg"/><Relationship Id="rId73" Type="http://schemas.openxmlformats.org/officeDocument/2006/relationships/image" Target="media/image48.jpeg"/><Relationship Id="rId78" Type="http://schemas.openxmlformats.org/officeDocument/2006/relationships/hyperlink" Target="http://www.netmba.com/operations/project/cpm/" TargetMode="External"/><Relationship Id="rId94" Type="http://schemas.openxmlformats.org/officeDocument/2006/relationships/image" Target="media/image55.jpeg"/><Relationship Id="rId99" Type="http://schemas.openxmlformats.org/officeDocument/2006/relationships/image" Target="media/image60.jpeg"/><Relationship Id="rId101" Type="http://schemas.openxmlformats.org/officeDocument/2006/relationships/image" Target="media/image62.jpeg"/><Relationship Id="rId122" Type="http://schemas.openxmlformats.org/officeDocument/2006/relationships/image" Target="media/image77.jpeg"/><Relationship Id="rId143" Type="http://schemas.openxmlformats.org/officeDocument/2006/relationships/image" Target="media/image98.jpeg"/><Relationship Id="rId148" Type="http://schemas.openxmlformats.org/officeDocument/2006/relationships/header" Target="header12.xml"/><Relationship Id="rId164" Type="http://schemas.openxmlformats.org/officeDocument/2006/relationships/image" Target="media/image115.jpeg"/><Relationship Id="rId169" Type="http://schemas.openxmlformats.org/officeDocument/2006/relationships/header" Target="head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TM\TM_food_&amp;_beverag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C45D21AEB6049A08EC0876740AE468D"/>
        <w:category>
          <w:name w:val="General"/>
          <w:gallery w:val="placeholder"/>
        </w:category>
        <w:types>
          <w:type w:val="bbPlcHdr"/>
        </w:types>
        <w:behaviors>
          <w:behavior w:val="content"/>
        </w:behaviors>
        <w:guid w:val="{5AE0EEEF-398B-4F43-BD81-C9676F2AAD56}"/>
      </w:docPartPr>
      <w:docPartBody>
        <w:p w:rsidR="005D2678" w:rsidRDefault="005D2678">
          <w:pPr>
            <w:pStyle w:val="2C45D21AEB6049A08EC0876740AE468D"/>
          </w:pPr>
          <w:r w:rsidRPr="00FB57C0">
            <w:rPr>
              <w:rStyle w:val="PlaceholderText"/>
            </w:rPr>
            <w:t>Click here to enter text.</w:t>
          </w:r>
        </w:p>
      </w:docPartBody>
    </w:docPart>
    <w:docPart>
      <w:docPartPr>
        <w:name w:val="DB950FE756EE47FEBD44EAE5113A7DDD"/>
        <w:category>
          <w:name w:val="General"/>
          <w:gallery w:val="placeholder"/>
        </w:category>
        <w:types>
          <w:type w:val="bbPlcHdr"/>
        </w:types>
        <w:behaviors>
          <w:behavior w:val="content"/>
        </w:behaviors>
        <w:guid w:val="{75FED857-C677-4E52-AA6C-6CE137A83808}"/>
      </w:docPartPr>
      <w:docPartBody>
        <w:p w:rsidR="005D2678" w:rsidRDefault="005D2678">
          <w:pPr>
            <w:pStyle w:val="DB950FE756EE47FEBD44EAE5113A7DDD"/>
          </w:pPr>
          <w:r w:rsidRPr="00FB57C0">
            <w:rPr>
              <w:rStyle w:val="PlaceholderText"/>
            </w:rPr>
            <w:t>Click here to enter text.</w:t>
          </w:r>
        </w:p>
      </w:docPartBody>
    </w:docPart>
    <w:docPart>
      <w:docPartPr>
        <w:name w:val="C6DA57FD427B43DA9596FA7259E32C2C"/>
        <w:category>
          <w:name w:val="General"/>
          <w:gallery w:val="placeholder"/>
        </w:category>
        <w:types>
          <w:type w:val="bbPlcHdr"/>
        </w:types>
        <w:behaviors>
          <w:behavior w:val="content"/>
        </w:behaviors>
        <w:guid w:val="{695BF889-3568-4A7E-BCD6-434919D38A22}"/>
      </w:docPartPr>
      <w:docPartBody>
        <w:p w:rsidR="00BC0DC3" w:rsidRDefault="00F4123C" w:rsidP="00F4123C">
          <w:pPr>
            <w:pStyle w:val="C6DA57FD427B43DA9596FA7259E32C2C"/>
          </w:pPr>
          <w:r w:rsidRPr="00FB57C0">
            <w:rPr>
              <w:rStyle w:val="PlaceholderText"/>
            </w:rPr>
            <w:t>Click here to enter text.</w:t>
          </w:r>
        </w:p>
      </w:docPartBody>
    </w:docPart>
    <w:docPart>
      <w:docPartPr>
        <w:name w:val="D13D09EE4A8C4B56A7D69DAE68262985"/>
        <w:category>
          <w:name w:val="General"/>
          <w:gallery w:val="placeholder"/>
        </w:category>
        <w:types>
          <w:type w:val="bbPlcHdr"/>
        </w:types>
        <w:behaviors>
          <w:behavior w:val="content"/>
        </w:behaviors>
        <w:guid w:val="{7BE91EB0-96DC-4479-9AF9-CB1918CA0EF2}"/>
      </w:docPartPr>
      <w:docPartBody>
        <w:p w:rsidR="00BC0DC3" w:rsidRDefault="00F4123C" w:rsidP="00F4123C">
          <w:pPr>
            <w:pStyle w:val="D13D09EE4A8C4B56A7D69DAE68262985"/>
          </w:pPr>
          <w:r w:rsidRPr="00FB57C0">
            <w:rPr>
              <w:rStyle w:val="PlaceholderText"/>
            </w:rPr>
            <w:t>Click here to enter text.</w:t>
          </w:r>
        </w:p>
      </w:docPartBody>
    </w:docPart>
    <w:docPart>
      <w:docPartPr>
        <w:name w:val="75B1A51F4DB84F9693741BA6F045CECA"/>
        <w:category>
          <w:name w:val="General"/>
          <w:gallery w:val="placeholder"/>
        </w:category>
        <w:types>
          <w:type w:val="bbPlcHdr"/>
        </w:types>
        <w:behaviors>
          <w:behavior w:val="content"/>
        </w:behaviors>
        <w:guid w:val="{2C14E6B2-910F-442F-9441-AD0CDEF5253E}"/>
      </w:docPartPr>
      <w:docPartBody>
        <w:p w:rsidR="00BC0DC3" w:rsidRDefault="00F4123C" w:rsidP="00F4123C">
          <w:pPr>
            <w:pStyle w:val="75B1A51F4DB84F9693741BA6F045CECA"/>
          </w:pPr>
          <w:r w:rsidRPr="00FB57C0">
            <w:rPr>
              <w:rStyle w:val="PlaceholderText"/>
            </w:rPr>
            <w:t>Click here to enter text.</w:t>
          </w:r>
        </w:p>
      </w:docPartBody>
    </w:docPart>
    <w:docPart>
      <w:docPartPr>
        <w:name w:val="C258182DAC1C4C388BC278D9E64EB2C3"/>
        <w:category>
          <w:name w:val="General"/>
          <w:gallery w:val="placeholder"/>
        </w:category>
        <w:types>
          <w:type w:val="bbPlcHdr"/>
        </w:types>
        <w:behaviors>
          <w:behavior w:val="content"/>
        </w:behaviors>
        <w:guid w:val="{E0603CD4-D5D1-40BA-A00C-719D1CBF391C}"/>
      </w:docPartPr>
      <w:docPartBody>
        <w:p w:rsidR="00BC0DC3" w:rsidRDefault="00F4123C" w:rsidP="00F4123C">
          <w:pPr>
            <w:pStyle w:val="C258182DAC1C4C388BC278D9E64EB2C3"/>
          </w:pPr>
          <w:r w:rsidRPr="00FB57C0">
            <w:rPr>
              <w:rStyle w:val="PlaceholderText"/>
            </w:rPr>
            <w:t>Click here to enter text.</w:t>
          </w:r>
        </w:p>
      </w:docPartBody>
    </w:docPart>
    <w:docPart>
      <w:docPartPr>
        <w:name w:val="4964B5B523DF46F3BF11B846372F4EAF"/>
        <w:category>
          <w:name w:val="General"/>
          <w:gallery w:val="placeholder"/>
        </w:category>
        <w:types>
          <w:type w:val="bbPlcHdr"/>
        </w:types>
        <w:behaviors>
          <w:behavior w:val="content"/>
        </w:behaviors>
        <w:guid w:val="{BD605EAA-AE1F-4F3A-A37C-BB03314563DB}"/>
      </w:docPartPr>
      <w:docPartBody>
        <w:p w:rsidR="00BC0DC3" w:rsidRDefault="00F4123C" w:rsidP="00F4123C">
          <w:pPr>
            <w:pStyle w:val="4964B5B523DF46F3BF11B846372F4EAF"/>
          </w:pPr>
          <w:r w:rsidRPr="00FB57C0">
            <w:rPr>
              <w:rStyle w:val="PlaceholderText"/>
            </w:rPr>
            <w:t>Click here to enter text.</w:t>
          </w:r>
        </w:p>
      </w:docPartBody>
    </w:docPart>
    <w:docPart>
      <w:docPartPr>
        <w:name w:val="DEAA995F3534483CBB644FF08D4F30AC"/>
        <w:category>
          <w:name w:val="General"/>
          <w:gallery w:val="placeholder"/>
        </w:category>
        <w:types>
          <w:type w:val="bbPlcHdr"/>
        </w:types>
        <w:behaviors>
          <w:behavior w:val="content"/>
        </w:behaviors>
        <w:guid w:val="{7CC7F8B0-94BA-4DD5-9460-FE7B6CA48E54}"/>
      </w:docPartPr>
      <w:docPartBody>
        <w:p w:rsidR="00BC0DC3" w:rsidRDefault="00F4123C" w:rsidP="00F4123C">
          <w:pPr>
            <w:pStyle w:val="DEAA995F3534483CBB644FF08D4F30AC"/>
          </w:pPr>
          <w:r w:rsidRPr="00FB57C0">
            <w:rPr>
              <w:rStyle w:val="PlaceholderText"/>
            </w:rPr>
            <w:t>Click here to enter text.</w:t>
          </w:r>
        </w:p>
      </w:docPartBody>
    </w:docPart>
    <w:docPart>
      <w:docPartPr>
        <w:name w:val="BF9F8094D487463A854522001543EACD"/>
        <w:category>
          <w:name w:val="General"/>
          <w:gallery w:val="placeholder"/>
        </w:category>
        <w:types>
          <w:type w:val="bbPlcHdr"/>
        </w:types>
        <w:behaviors>
          <w:behavior w:val="content"/>
        </w:behaviors>
        <w:guid w:val="{90E6C702-0C6E-451C-976F-73661AD4D2AA}"/>
      </w:docPartPr>
      <w:docPartBody>
        <w:p w:rsidR="00BC0DC3" w:rsidRDefault="00F4123C" w:rsidP="00F4123C">
          <w:pPr>
            <w:pStyle w:val="BF9F8094D487463A854522001543EACD"/>
          </w:pPr>
          <w:r w:rsidRPr="00FB57C0">
            <w:rPr>
              <w:rStyle w:val="PlaceholderText"/>
            </w:rPr>
            <w:t>Click here to enter text.</w:t>
          </w:r>
        </w:p>
      </w:docPartBody>
    </w:docPart>
    <w:docPart>
      <w:docPartPr>
        <w:name w:val="710F417D14C74C8B8F9CF290F021BC89"/>
        <w:category>
          <w:name w:val="General"/>
          <w:gallery w:val="placeholder"/>
        </w:category>
        <w:types>
          <w:type w:val="bbPlcHdr"/>
        </w:types>
        <w:behaviors>
          <w:behavior w:val="content"/>
        </w:behaviors>
        <w:guid w:val="{55785EB3-A505-4251-9F52-EA97722CC820}"/>
      </w:docPartPr>
      <w:docPartBody>
        <w:p w:rsidR="00BC0DC3" w:rsidRDefault="00F4123C" w:rsidP="00F4123C">
          <w:pPr>
            <w:pStyle w:val="710F417D14C74C8B8F9CF290F021BC89"/>
          </w:pPr>
          <w:r w:rsidRPr="00FB57C0">
            <w:rPr>
              <w:rStyle w:val="PlaceholderText"/>
            </w:rPr>
            <w:t>Click here to enter text.</w:t>
          </w:r>
        </w:p>
      </w:docPartBody>
    </w:docPart>
    <w:docPart>
      <w:docPartPr>
        <w:name w:val="A9A710A1AA394671A47FAB7FDF2218E4"/>
        <w:category>
          <w:name w:val="General"/>
          <w:gallery w:val="placeholder"/>
        </w:category>
        <w:types>
          <w:type w:val="bbPlcHdr"/>
        </w:types>
        <w:behaviors>
          <w:behavior w:val="content"/>
        </w:behaviors>
        <w:guid w:val="{5F3B45E0-1710-4AAB-A585-D062D78B11F7}"/>
      </w:docPartPr>
      <w:docPartBody>
        <w:p w:rsidR="00BC0DC3" w:rsidRDefault="00F4123C" w:rsidP="00F4123C">
          <w:pPr>
            <w:pStyle w:val="A9A710A1AA394671A47FAB7FDF2218E4"/>
          </w:pPr>
          <w:r w:rsidRPr="00FB57C0">
            <w:rPr>
              <w:rStyle w:val="PlaceholderText"/>
            </w:rPr>
            <w:t>Click here to enter text.</w:t>
          </w:r>
        </w:p>
      </w:docPartBody>
    </w:docPart>
    <w:docPart>
      <w:docPartPr>
        <w:name w:val="1963182A910440CB81454A972118DBCC"/>
        <w:category>
          <w:name w:val="General"/>
          <w:gallery w:val="placeholder"/>
        </w:category>
        <w:types>
          <w:type w:val="bbPlcHdr"/>
        </w:types>
        <w:behaviors>
          <w:behavior w:val="content"/>
        </w:behaviors>
        <w:guid w:val="{0D1E9722-20AA-4E1B-95A0-DAC7D52BC444}"/>
      </w:docPartPr>
      <w:docPartBody>
        <w:p w:rsidR="00BC0DC3" w:rsidRDefault="00F4123C" w:rsidP="00F4123C">
          <w:pPr>
            <w:pStyle w:val="1963182A910440CB81454A972118DBCC"/>
          </w:pPr>
          <w:r w:rsidRPr="00FB57C0">
            <w:rPr>
              <w:rStyle w:val="PlaceholderText"/>
            </w:rPr>
            <w:t>Click here to enter text.</w:t>
          </w:r>
        </w:p>
      </w:docPartBody>
    </w:docPart>
    <w:docPart>
      <w:docPartPr>
        <w:name w:val="7F59C595DD864AAFB26F4624A643A45C"/>
        <w:category>
          <w:name w:val="General"/>
          <w:gallery w:val="placeholder"/>
        </w:category>
        <w:types>
          <w:type w:val="bbPlcHdr"/>
        </w:types>
        <w:behaviors>
          <w:behavior w:val="content"/>
        </w:behaviors>
        <w:guid w:val="{AD1EAA80-2793-44A8-90E3-D453D733F1CE}"/>
      </w:docPartPr>
      <w:docPartBody>
        <w:p w:rsidR="00BC0DC3" w:rsidRDefault="00F4123C" w:rsidP="00F4123C">
          <w:pPr>
            <w:pStyle w:val="7F59C595DD864AAFB26F4624A643A45C"/>
          </w:pPr>
          <w:r w:rsidRPr="00FB57C0">
            <w:rPr>
              <w:rStyle w:val="PlaceholderText"/>
            </w:rPr>
            <w:t>Click here to enter text.</w:t>
          </w:r>
        </w:p>
      </w:docPartBody>
    </w:docPart>
    <w:docPart>
      <w:docPartPr>
        <w:name w:val="13ABA96DA8A64518944C04009C81F392"/>
        <w:category>
          <w:name w:val="General"/>
          <w:gallery w:val="placeholder"/>
        </w:category>
        <w:types>
          <w:type w:val="bbPlcHdr"/>
        </w:types>
        <w:behaviors>
          <w:behavior w:val="content"/>
        </w:behaviors>
        <w:guid w:val="{63F9D2FA-2D6D-48AC-8222-1489DCA9A69A}"/>
      </w:docPartPr>
      <w:docPartBody>
        <w:p w:rsidR="00BC0DC3" w:rsidRDefault="00F4123C" w:rsidP="00F4123C">
          <w:pPr>
            <w:pStyle w:val="13ABA96DA8A64518944C04009C81F392"/>
          </w:pPr>
          <w:r w:rsidRPr="00FB57C0">
            <w:rPr>
              <w:rStyle w:val="PlaceholderText"/>
            </w:rPr>
            <w:t>Click here to enter text.</w:t>
          </w:r>
        </w:p>
      </w:docPartBody>
    </w:docPart>
    <w:docPart>
      <w:docPartPr>
        <w:name w:val="31726857001140B4B376921FE7166DFC"/>
        <w:category>
          <w:name w:val="General"/>
          <w:gallery w:val="placeholder"/>
        </w:category>
        <w:types>
          <w:type w:val="bbPlcHdr"/>
        </w:types>
        <w:behaviors>
          <w:behavior w:val="content"/>
        </w:behaviors>
        <w:guid w:val="{8B2583BE-8878-4AA8-B09F-AA6717C500EF}"/>
      </w:docPartPr>
      <w:docPartBody>
        <w:p w:rsidR="00BC0DC3" w:rsidRDefault="00F4123C" w:rsidP="00F4123C">
          <w:pPr>
            <w:pStyle w:val="31726857001140B4B376921FE7166DFC"/>
          </w:pPr>
          <w:r w:rsidRPr="00FB57C0">
            <w:rPr>
              <w:rStyle w:val="PlaceholderText"/>
            </w:rPr>
            <w:t>Click here to enter text.</w:t>
          </w:r>
        </w:p>
      </w:docPartBody>
    </w:docPart>
    <w:docPart>
      <w:docPartPr>
        <w:name w:val="5ED77306746344C98B1F218FDA676E3F"/>
        <w:category>
          <w:name w:val="General"/>
          <w:gallery w:val="placeholder"/>
        </w:category>
        <w:types>
          <w:type w:val="bbPlcHdr"/>
        </w:types>
        <w:behaviors>
          <w:behavior w:val="content"/>
        </w:behaviors>
        <w:guid w:val="{8EC55339-EE28-45A0-BB0A-FE478804F31C}"/>
      </w:docPartPr>
      <w:docPartBody>
        <w:p w:rsidR="00BC0DC3" w:rsidRDefault="00F4123C" w:rsidP="00F4123C">
          <w:pPr>
            <w:pStyle w:val="5ED77306746344C98B1F218FDA676E3F"/>
          </w:pPr>
          <w:r w:rsidRPr="00FB57C0">
            <w:rPr>
              <w:rStyle w:val="PlaceholderText"/>
            </w:rPr>
            <w:t>Click here to enter text.</w:t>
          </w:r>
        </w:p>
      </w:docPartBody>
    </w:docPart>
    <w:docPart>
      <w:docPartPr>
        <w:name w:val="1E500ADF7FD345E5A42BEACD02DF853B"/>
        <w:category>
          <w:name w:val="General"/>
          <w:gallery w:val="placeholder"/>
        </w:category>
        <w:types>
          <w:type w:val="bbPlcHdr"/>
        </w:types>
        <w:behaviors>
          <w:behavior w:val="content"/>
        </w:behaviors>
        <w:guid w:val="{8EB6726A-DFAA-4F3C-B5CA-C66BDCE7D735}"/>
      </w:docPartPr>
      <w:docPartBody>
        <w:p w:rsidR="00BC0DC3" w:rsidRDefault="00F4123C" w:rsidP="00F4123C">
          <w:pPr>
            <w:pStyle w:val="1E500ADF7FD345E5A42BEACD02DF853B"/>
          </w:pPr>
          <w:r w:rsidRPr="00FB57C0">
            <w:rPr>
              <w:rStyle w:val="PlaceholderText"/>
            </w:rPr>
            <w:t>Click here to enter text.</w:t>
          </w:r>
        </w:p>
      </w:docPartBody>
    </w:docPart>
    <w:docPart>
      <w:docPartPr>
        <w:name w:val="0AD36D24243C42518B39EFA90FE9B8AC"/>
        <w:category>
          <w:name w:val="General"/>
          <w:gallery w:val="placeholder"/>
        </w:category>
        <w:types>
          <w:type w:val="bbPlcHdr"/>
        </w:types>
        <w:behaviors>
          <w:behavior w:val="content"/>
        </w:behaviors>
        <w:guid w:val="{EBC81C6D-BAD7-41A5-AD32-CF67D61A9963}"/>
      </w:docPartPr>
      <w:docPartBody>
        <w:p w:rsidR="00BC0DC3" w:rsidRDefault="00F4123C" w:rsidP="00F4123C">
          <w:pPr>
            <w:pStyle w:val="0AD36D24243C42518B39EFA90FE9B8AC"/>
          </w:pPr>
          <w:r w:rsidRPr="00FB57C0">
            <w:rPr>
              <w:rStyle w:val="PlaceholderText"/>
            </w:rPr>
            <w:t>Click here to enter text.</w:t>
          </w:r>
        </w:p>
      </w:docPartBody>
    </w:docPart>
    <w:docPart>
      <w:docPartPr>
        <w:name w:val="4002C27C54704CF586552D5E0CE59363"/>
        <w:category>
          <w:name w:val="General"/>
          <w:gallery w:val="placeholder"/>
        </w:category>
        <w:types>
          <w:type w:val="bbPlcHdr"/>
        </w:types>
        <w:behaviors>
          <w:behavior w:val="content"/>
        </w:behaviors>
        <w:guid w:val="{2A1CE1BF-9F00-4D30-BABD-79EBE55B3640}"/>
      </w:docPartPr>
      <w:docPartBody>
        <w:p w:rsidR="00BC0DC3" w:rsidRDefault="00F4123C" w:rsidP="00F4123C">
          <w:pPr>
            <w:pStyle w:val="4002C27C54704CF586552D5E0CE59363"/>
          </w:pPr>
          <w:r w:rsidRPr="00FB57C0">
            <w:rPr>
              <w:rStyle w:val="PlaceholderText"/>
            </w:rPr>
            <w:t>Click here to enter text.</w:t>
          </w:r>
        </w:p>
      </w:docPartBody>
    </w:docPart>
    <w:docPart>
      <w:docPartPr>
        <w:name w:val="5A10F6ABF4384D00BC4BC4C9A9E6D952"/>
        <w:category>
          <w:name w:val="General"/>
          <w:gallery w:val="placeholder"/>
        </w:category>
        <w:types>
          <w:type w:val="bbPlcHdr"/>
        </w:types>
        <w:behaviors>
          <w:behavior w:val="content"/>
        </w:behaviors>
        <w:guid w:val="{B42142A8-CEB6-429C-B151-36E1338DD515}"/>
      </w:docPartPr>
      <w:docPartBody>
        <w:p w:rsidR="00BC0DC3" w:rsidRDefault="00F4123C" w:rsidP="00F4123C">
          <w:pPr>
            <w:pStyle w:val="5A10F6ABF4384D00BC4BC4C9A9E6D952"/>
          </w:pPr>
          <w:r w:rsidRPr="00FB57C0">
            <w:rPr>
              <w:rStyle w:val="PlaceholderText"/>
            </w:rPr>
            <w:t>Click here to enter text.</w:t>
          </w:r>
        </w:p>
      </w:docPartBody>
    </w:docPart>
    <w:docPart>
      <w:docPartPr>
        <w:name w:val="A939A8AA126547B6AC31B238ACF1EF8A"/>
        <w:category>
          <w:name w:val="General"/>
          <w:gallery w:val="placeholder"/>
        </w:category>
        <w:types>
          <w:type w:val="bbPlcHdr"/>
        </w:types>
        <w:behaviors>
          <w:behavior w:val="content"/>
        </w:behaviors>
        <w:guid w:val="{1A4CDF95-FC50-4E71-B1CE-534B0A8F29BC}"/>
      </w:docPartPr>
      <w:docPartBody>
        <w:p w:rsidR="00BC0DC3" w:rsidRDefault="00F4123C" w:rsidP="00F4123C">
          <w:pPr>
            <w:pStyle w:val="A939A8AA126547B6AC31B238ACF1EF8A"/>
          </w:pPr>
          <w:r w:rsidRPr="00FB57C0">
            <w:rPr>
              <w:rStyle w:val="PlaceholderText"/>
            </w:rPr>
            <w:t>Click here to enter text.</w:t>
          </w:r>
        </w:p>
      </w:docPartBody>
    </w:docPart>
    <w:docPart>
      <w:docPartPr>
        <w:name w:val="82A7F0DAB6414762A857020C26EB6150"/>
        <w:category>
          <w:name w:val="General"/>
          <w:gallery w:val="placeholder"/>
        </w:category>
        <w:types>
          <w:type w:val="bbPlcHdr"/>
        </w:types>
        <w:behaviors>
          <w:behavior w:val="content"/>
        </w:behaviors>
        <w:guid w:val="{0EE88720-CEBE-4113-8783-6296800EE7D4}"/>
      </w:docPartPr>
      <w:docPartBody>
        <w:p w:rsidR="00BC0DC3" w:rsidRDefault="00F4123C" w:rsidP="00F4123C">
          <w:pPr>
            <w:pStyle w:val="82A7F0DAB6414762A857020C26EB6150"/>
          </w:pPr>
          <w:r w:rsidRPr="00FB57C0">
            <w:rPr>
              <w:rStyle w:val="PlaceholderText"/>
            </w:rPr>
            <w:t>Click here to enter text.</w:t>
          </w:r>
        </w:p>
      </w:docPartBody>
    </w:docPart>
    <w:docPart>
      <w:docPartPr>
        <w:name w:val="3EEEEB3363D740ADBCD5677374CAD413"/>
        <w:category>
          <w:name w:val="General"/>
          <w:gallery w:val="placeholder"/>
        </w:category>
        <w:types>
          <w:type w:val="bbPlcHdr"/>
        </w:types>
        <w:behaviors>
          <w:behavior w:val="content"/>
        </w:behaviors>
        <w:guid w:val="{87D79DEA-348B-4EF8-A4C0-D15D65397D9D}"/>
      </w:docPartPr>
      <w:docPartBody>
        <w:p w:rsidR="00BC0DC3" w:rsidRDefault="00F4123C" w:rsidP="00F4123C">
          <w:pPr>
            <w:pStyle w:val="3EEEEB3363D740ADBCD5677374CAD413"/>
          </w:pPr>
          <w:r w:rsidRPr="00FB57C0">
            <w:rPr>
              <w:rStyle w:val="PlaceholderText"/>
            </w:rPr>
            <w:t>Click here to enter text.</w:t>
          </w:r>
        </w:p>
      </w:docPartBody>
    </w:docPart>
    <w:docPart>
      <w:docPartPr>
        <w:name w:val="65CC27917268428F9720CDB34F149C18"/>
        <w:category>
          <w:name w:val="General"/>
          <w:gallery w:val="placeholder"/>
        </w:category>
        <w:types>
          <w:type w:val="bbPlcHdr"/>
        </w:types>
        <w:behaviors>
          <w:behavior w:val="content"/>
        </w:behaviors>
        <w:guid w:val="{61E55F87-A608-48F3-95EA-2EFAA6671923}"/>
      </w:docPartPr>
      <w:docPartBody>
        <w:p w:rsidR="00BC0DC3" w:rsidRDefault="00F4123C" w:rsidP="00F4123C">
          <w:pPr>
            <w:pStyle w:val="65CC27917268428F9720CDB34F149C18"/>
          </w:pPr>
          <w:r w:rsidRPr="00FB57C0">
            <w:rPr>
              <w:rStyle w:val="PlaceholderText"/>
            </w:rPr>
            <w:t>Click here to enter text.</w:t>
          </w:r>
        </w:p>
      </w:docPartBody>
    </w:docPart>
    <w:docPart>
      <w:docPartPr>
        <w:name w:val="0BBD2AB9232A44CC8F2E938528A8D554"/>
        <w:category>
          <w:name w:val="General"/>
          <w:gallery w:val="placeholder"/>
        </w:category>
        <w:types>
          <w:type w:val="bbPlcHdr"/>
        </w:types>
        <w:behaviors>
          <w:behavior w:val="content"/>
        </w:behaviors>
        <w:guid w:val="{97E50C73-A821-414B-98E9-0E9DB1E7487E}"/>
      </w:docPartPr>
      <w:docPartBody>
        <w:p w:rsidR="00BC0DC3" w:rsidRDefault="00F4123C" w:rsidP="00F4123C">
          <w:pPr>
            <w:pStyle w:val="0BBD2AB9232A44CC8F2E938528A8D554"/>
          </w:pPr>
          <w:r w:rsidRPr="00FB57C0">
            <w:rPr>
              <w:rStyle w:val="PlaceholderText"/>
            </w:rPr>
            <w:t>Click here to enter text.</w:t>
          </w:r>
        </w:p>
      </w:docPartBody>
    </w:docPart>
    <w:docPart>
      <w:docPartPr>
        <w:name w:val="30BB0DEA6A174623BE0C72351F0C7999"/>
        <w:category>
          <w:name w:val="General"/>
          <w:gallery w:val="placeholder"/>
        </w:category>
        <w:types>
          <w:type w:val="bbPlcHdr"/>
        </w:types>
        <w:behaviors>
          <w:behavior w:val="content"/>
        </w:behaviors>
        <w:guid w:val="{205548C2-B20C-4341-BDE8-751EA1498272}"/>
      </w:docPartPr>
      <w:docPartBody>
        <w:p w:rsidR="00BC0DC3" w:rsidRDefault="00F4123C" w:rsidP="00F4123C">
          <w:pPr>
            <w:pStyle w:val="30BB0DEA6A174623BE0C72351F0C7999"/>
          </w:pPr>
          <w:r w:rsidRPr="00FB57C0">
            <w:rPr>
              <w:rStyle w:val="PlaceholderText"/>
            </w:rPr>
            <w:t>Click here to enter text.</w:t>
          </w:r>
        </w:p>
      </w:docPartBody>
    </w:docPart>
    <w:docPart>
      <w:docPartPr>
        <w:name w:val="7F69FEB5011749DE81CCDC7395312189"/>
        <w:category>
          <w:name w:val="General"/>
          <w:gallery w:val="placeholder"/>
        </w:category>
        <w:types>
          <w:type w:val="bbPlcHdr"/>
        </w:types>
        <w:behaviors>
          <w:behavior w:val="content"/>
        </w:behaviors>
        <w:guid w:val="{AB346BA4-6B26-4B70-9127-E09476AB70EC}"/>
      </w:docPartPr>
      <w:docPartBody>
        <w:p w:rsidR="00BC0DC3" w:rsidRDefault="00F4123C" w:rsidP="00F4123C">
          <w:pPr>
            <w:pStyle w:val="7F69FEB5011749DE81CCDC7395312189"/>
          </w:pPr>
          <w:r w:rsidRPr="00FB57C0">
            <w:rPr>
              <w:rStyle w:val="PlaceholderText"/>
            </w:rPr>
            <w:t>Click here to enter text.</w:t>
          </w:r>
        </w:p>
      </w:docPartBody>
    </w:docPart>
    <w:docPart>
      <w:docPartPr>
        <w:name w:val="8422B7DE08094B62A40471797815BE3B"/>
        <w:category>
          <w:name w:val="General"/>
          <w:gallery w:val="placeholder"/>
        </w:category>
        <w:types>
          <w:type w:val="bbPlcHdr"/>
        </w:types>
        <w:behaviors>
          <w:behavior w:val="content"/>
        </w:behaviors>
        <w:guid w:val="{F2266460-D234-4CCA-AC4A-9FB7609FF85E}"/>
      </w:docPartPr>
      <w:docPartBody>
        <w:p w:rsidR="00BC0DC3" w:rsidRDefault="00F4123C" w:rsidP="00F4123C">
          <w:pPr>
            <w:pStyle w:val="8422B7DE08094B62A40471797815BE3B"/>
          </w:pPr>
          <w:r w:rsidRPr="00FB57C0">
            <w:rPr>
              <w:rStyle w:val="PlaceholderText"/>
            </w:rPr>
            <w:t>Click here to enter text.</w:t>
          </w:r>
        </w:p>
      </w:docPartBody>
    </w:docPart>
    <w:docPart>
      <w:docPartPr>
        <w:name w:val="350CD86E6E25403BAD074F20C7DE839D"/>
        <w:category>
          <w:name w:val="General"/>
          <w:gallery w:val="placeholder"/>
        </w:category>
        <w:types>
          <w:type w:val="bbPlcHdr"/>
        </w:types>
        <w:behaviors>
          <w:behavior w:val="content"/>
        </w:behaviors>
        <w:guid w:val="{652B0793-F850-41EA-A1F6-6FE2F909B736}"/>
      </w:docPartPr>
      <w:docPartBody>
        <w:p w:rsidR="00BC0DC3" w:rsidRDefault="00F4123C" w:rsidP="00F4123C">
          <w:pPr>
            <w:pStyle w:val="350CD86E6E25403BAD074F20C7DE839D"/>
          </w:pPr>
          <w:r w:rsidRPr="00FB57C0">
            <w:rPr>
              <w:rStyle w:val="PlaceholderText"/>
            </w:rPr>
            <w:t>Click here to enter text.</w:t>
          </w:r>
        </w:p>
      </w:docPartBody>
    </w:docPart>
    <w:docPart>
      <w:docPartPr>
        <w:name w:val="16E3AFBD84C14A659C15E46724308EA4"/>
        <w:category>
          <w:name w:val="General"/>
          <w:gallery w:val="placeholder"/>
        </w:category>
        <w:types>
          <w:type w:val="bbPlcHdr"/>
        </w:types>
        <w:behaviors>
          <w:behavior w:val="content"/>
        </w:behaviors>
        <w:guid w:val="{E7A21180-A5C6-4755-B6F5-E07E204AA719}"/>
      </w:docPartPr>
      <w:docPartBody>
        <w:p w:rsidR="00BC0DC3" w:rsidRDefault="00F4123C" w:rsidP="00F4123C">
          <w:pPr>
            <w:pStyle w:val="16E3AFBD84C14A659C15E46724308EA4"/>
          </w:pPr>
          <w:r w:rsidRPr="00FB57C0">
            <w:rPr>
              <w:rStyle w:val="PlaceholderText"/>
            </w:rPr>
            <w:t>Click here to enter text.</w:t>
          </w:r>
        </w:p>
      </w:docPartBody>
    </w:docPart>
    <w:docPart>
      <w:docPartPr>
        <w:name w:val="D7CF53A25E7D491693B7BFBF8135BA4F"/>
        <w:category>
          <w:name w:val="General"/>
          <w:gallery w:val="placeholder"/>
        </w:category>
        <w:types>
          <w:type w:val="bbPlcHdr"/>
        </w:types>
        <w:behaviors>
          <w:behavior w:val="content"/>
        </w:behaviors>
        <w:guid w:val="{0B30DA9E-EB56-4927-85E2-7DFF49F28D40}"/>
      </w:docPartPr>
      <w:docPartBody>
        <w:p w:rsidR="00BC0DC3" w:rsidRDefault="00F4123C" w:rsidP="00F4123C">
          <w:pPr>
            <w:pStyle w:val="D7CF53A25E7D491693B7BFBF8135BA4F"/>
          </w:pPr>
          <w:r w:rsidRPr="00FB57C0">
            <w:rPr>
              <w:rStyle w:val="PlaceholderText"/>
            </w:rPr>
            <w:t>Click here to enter text.</w:t>
          </w:r>
        </w:p>
      </w:docPartBody>
    </w:docPart>
    <w:docPart>
      <w:docPartPr>
        <w:name w:val="AA240D3867AE457A97EF233E988E5F05"/>
        <w:category>
          <w:name w:val="General"/>
          <w:gallery w:val="placeholder"/>
        </w:category>
        <w:types>
          <w:type w:val="bbPlcHdr"/>
        </w:types>
        <w:behaviors>
          <w:behavior w:val="content"/>
        </w:behaviors>
        <w:guid w:val="{F8F9BFBC-B2BE-47A3-B7D7-3A626FA85A40}"/>
      </w:docPartPr>
      <w:docPartBody>
        <w:p w:rsidR="00BC0DC3" w:rsidRDefault="00F4123C" w:rsidP="00F4123C">
          <w:pPr>
            <w:pStyle w:val="AA240D3867AE457A97EF233E988E5F05"/>
          </w:pPr>
          <w:r w:rsidRPr="00FB57C0">
            <w:rPr>
              <w:rStyle w:val="PlaceholderText"/>
            </w:rPr>
            <w:t>Click here to enter text.</w:t>
          </w:r>
        </w:p>
      </w:docPartBody>
    </w:docPart>
    <w:docPart>
      <w:docPartPr>
        <w:name w:val="34385C4B72A742139BE29215ECE42148"/>
        <w:category>
          <w:name w:val="General"/>
          <w:gallery w:val="placeholder"/>
        </w:category>
        <w:types>
          <w:type w:val="bbPlcHdr"/>
        </w:types>
        <w:behaviors>
          <w:behavior w:val="content"/>
        </w:behaviors>
        <w:guid w:val="{3B641BF8-1F6F-48AB-94D7-4D654684B9D0}"/>
      </w:docPartPr>
      <w:docPartBody>
        <w:p w:rsidR="00BC0DC3" w:rsidRDefault="00F4123C" w:rsidP="00F4123C">
          <w:pPr>
            <w:pStyle w:val="34385C4B72A742139BE29215ECE42148"/>
          </w:pPr>
          <w:r w:rsidRPr="00FB57C0">
            <w:rPr>
              <w:rStyle w:val="PlaceholderText"/>
            </w:rPr>
            <w:t>Click here to enter text.</w:t>
          </w:r>
        </w:p>
      </w:docPartBody>
    </w:docPart>
    <w:docPart>
      <w:docPartPr>
        <w:name w:val="E83A7251E96848ADA09953EE0D323FF7"/>
        <w:category>
          <w:name w:val="General"/>
          <w:gallery w:val="placeholder"/>
        </w:category>
        <w:types>
          <w:type w:val="bbPlcHdr"/>
        </w:types>
        <w:behaviors>
          <w:behavior w:val="content"/>
        </w:behaviors>
        <w:guid w:val="{BE842EF1-668D-4BB3-9A5C-6F1034159566}"/>
      </w:docPartPr>
      <w:docPartBody>
        <w:p w:rsidR="00BC0DC3" w:rsidRDefault="00F4123C" w:rsidP="00F4123C">
          <w:pPr>
            <w:pStyle w:val="E83A7251E96848ADA09953EE0D323FF7"/>
          </w:pPr>
          <w:r w:rsidRPr="00FB57C0">
            <w:rPr>
              <w:rStyle w:val="PlaceholderText"/>
            </w:rPr>
            <w:t>Click here to enter text.</w:t>
          </w:r>
        </w:p>
      </w:docPartBody>
    </w:docPart>
    <w:docPart>
      <w:docPartPr>
        <w:name w:val="2937AC80807E4B6CBB38D9651FACFD37"/>
        <w:category>
          <w:name w:val="General"/>
          <w:gallery w:val="placeholder"/>
        </w:category>
        <w:types>
          <w:type w:val="bbPlcHdr"/>
        </w:types>
        <w:behaviors>
          <w:behavior w:val="content"/>
        </w:behaviors>
        <w:guid w:val="{98D8D0FD-321F-4EE0-87CF-4FBDD41D74A8}"/>
      </w:docPartPr>
      <w:docPartBody>
        <w:p w:rsidR="00BC0DC3" w:rsidRDefault="00F4123C" w:rsidP="00F4123C">
          <w:pPr>
            <w:pStyle w:val="2937AC80807E4B6CBB38D9651FACFD37"/>
          </w:pPr>
          <w:r w:rsidRPr="00FB57C0">
            <w:rPr>
              <w:rStyle w:val="PlaceholderText"/>
            </w:rPr>
            <w:t>Click here to enter text.</w:t>
          </w:r>
        </w:p>
      </w:docPartBody>
    </w:docPart>
    <w:docPart>
      <w:docPartPr>
        <w:name w:val="7C1A9152659240E8BC6A8BE7A308481F"/>
        <w:category>
          <w:name w:val="General"/>
          <w:gallery w:val="placeholder"/>
        </w:category>
        <w:types>
          <w:type w:val="bbPlcHdr"/>
        </w:types>
        <w:behaviors>
          <w:behavior w:val="content"/>
        </w:behaviors>
        <w:guid w:val="{A97B5487-2300-4277-96C3-4D24AA359CF5}"/>
      </w:docPartPr>
      <w:docPartBody>
        <w:p w:rsidR="00BC0DC3" w:rsidRDefault="00F4123C" w:rsidP="00F4123C">
          <w:pPr>
            <w:pStyle w:val="7C1A9152659240E8BC6A8BE7A308481F"/>
          </w:pPr>
          <w:r w:rsidRPr="00FB57C0">
            <w:rPr>
              <w:rStyle w:val="PlaceholderText"/>
            </w:rPr>
            <w:t>Click here to enter text.</w:t>
          </w:r>
        </w:p>
      </w:docPartBody>
    </w:docPart>
    <w:docPart>
      <w:docPartPr>
        <w:name w:val="9B17D63C19B240AAAA42AC980FE2F275"/>
        <w:category>
          <w:name w:val="General"/>
          <w:gallery w:val="placeholder"/>
        </w:category>
        <w:types>
          <w:type w:val="bbPlcHdr"/>
        </w:types>
        <w:behaviors>
          <w:behavior w:val="content"/>
        </w:behaviors>
        <w:guid w:val="{2FB2A6EA-5E61-4BAD-BAD7-10D1C96E0489}"/>
      </w:docPartPr>
      <w:docPartBody>
        <w:p w:rsidR="00BC0DC3" w:rsidRDefault="00F4123C" w:rsidP="00F4123C">
          <w:pPr>
            <w:pStyle w:val="9B17D63C19B240AAAA42AC980FE2F275"/>
          </w:pPr>
          <w:r w:rsidRPr="00FB57C0">
            <w:rPr>
              <w:rStyle w:val="PlaceholderText"/>
            </w:rPr>
            <w:t>Click here to enter text.</w:t>
          </w:r>
        </w:p>
      </w:docPartBody>
    </w:docPart>
    <w:docPart>
      <w:docPartPr>
        <w:name w:val="0C87891777AB4ABCBCDC2A08E4F75C50"/>
        <w:category>
          <w:name w:val="General"/>
          <w:gallery w:val="placeholder"/>
        </w:category>
        <w:types>
          <w:type w:val="bbPlcHdr"/>
        </w:types>
        <w:behaviors>
          <w:behavior w:val="content"/>
        </w:behaviors>
        <w:guid w:val="{BB552FEA-E2B7-4711-8067-CB34AAE6A829}"/>
      </w:docPartPr>
      <w:docPartBody>
        <w:p w:rsidR="00BC0DC3" w:rsidRDefault="00F4123C" w:rsidP="00F4123C">
          <w:pPr>
            <w:pStyle w:val="0C87891777AB4ABCBCDC2A08E4F75C50"/>
          </w:pPr>
          <w:r w:rsidRPr="00FB57C0">
            <w:rPr>
              <w:rStyle w:val="PlaceholderText"/>
            </w:rPr>
            <w:t>Click here to enter text.</w:t>
          </w:r>
        </w:p>
      </w:docPartBody>
    </w:docPart>
    <w:docPart>
      <w:docPartPr>
        <w:name w:val="397B86076E3E430095CDF321EC6EE5AD"/>
        <w:category>
          <w:name w:val="General"/>
          <w:gallery w:val="placeholder"/>
        </w:category>
        <w:types>
          <w:type w:val="bbPlcHdr"/>
        </w:types>
        <w:behaviors>
          <w:behavior w:val="content"/>
        </w:behaviors>
        <w:guid w:val="{DD5EAE2A-970B-4966-902F-1EA41E622CAE}"/>
      </w:docPartPr>
      <w:docPartBody>
        <w:p w:rsidR="00BC0DC3" w:rsidRDefault="00F4123C" w:rsidP="00F4123C">
          <w:pPr>
            <w:pStyle w:val="397B86076E3E430095CDF321EC6EE5AD"/>
          </w:pPr>
          <w:r w:rsidRPr="00FB57C0">
            <w:rPr>
              <w:rStyle w:val="PlaceholderText"/>
            </w:rPr>
            <w:t>Click here to enter text.</w:t>
          </w:r>
        </w:p>
      </w:docPartBody>
    </w:docPart>
    <w:docPart>
      <w:docPartPr>
        <w:name w:val="2C02B2F229D3431497826CD6CDC8AA16"/>
        <w:category>
          <w:name w:val="General"/>
          <w:gallery w:val="placeholder"/>
        </w:category>
        <w:types>
          <w:type w:val="bbPlcHdr"/>
        </w:types>
        <w:behaviors>
          <w:behavior w:val="content"/>
        </w:behaviors>
        <w:guid w:val="{820783D6-7928-4188-9308-1AA6CC450EB8}"/>
      </w:docPartPr>
      <w:docPartBody>
        <w:p w:rsidR="00BC0DC3" w:rsidRDefault="00F4123C" w:rsidP="00F4123C">
          <w:pPr>
            <w:pStyle w:val="2C02B2F229D3431497826CD6CDC8AA16"/>
          </w:pPr>
          <w:r w:rsidRPr="00FB57C0">
            <w:rPr>
              <w:rStyle w:val="PlaceholderText"/>
            </w:rPr>
            <w:t>Click here to enter text.</w:t>
          </w:r>
        </w:p>
      </w:docPartBody>
    </w:docPart>
    <w:docPart>
      <w:docPartPr>
        <w:name w:val="4A2DF3B65AF04AD085DABAD43820C246"/>
        <w:category>
          <w:name w:val="General"/>
          <w:gallery w:val="placeholder"/>
        </w:category>
        <w:types>
          <w:type w:val="bbPlcHdr"/>
        </w:types>
        <w:behaviors>
          <w:behavior w:val="content"/>
        </w:behaviors>
        <w:guid w:val="{A922EBD5-BFF1-497E-A56F-5164E7118240}"/>
      </w:docPartPr>
      <w:docPartBody>
        <w:p w:rsidR="00BC0DC3" w:rsidRDefault="00F4123C" w:rsidP="00F4123C">
          <w:pPr>
            <w:pStyle w:val="4A2DF3B65AF04AD085DABAD43820C246"/>
          </w:pPr>
          <w:r w:rsidRPr="00FB57C0">
            <w:rPr>
              <w:rStyle w:val="PlaceholderText"/>
            </w:rPr>
            <w:t>Click here to enter text.</w:t>
          </w:r>
        </w:p>
      </w:docPartBody>
    </w:docPart>
    <w:docPart>
      <w:docPartPr>
        <w:name w:val="B8455BED19E842B99FF4F24288484432"/>
        <w:category>
          <w:name w:val="General"/>
          <w:gallery w:val="placeholder"/>
        </w:category>
        <w:types>
          <w:type w:val="bbPlcHdr"/>
        </w:types>
        <w:behaviors>
          <w:behavior w:val="content"/>
        </w:behaviors>
        <w:guid w:val="{1DB462E3-5D32-4C39-B19A-BCD00955C1CE}"/>
      </w:docPartPr>
      <w:docPartBody>
        <w:p w:rsidR="00BC0DC3" w:rsidRDefault="00F4123C" w:rsidP="00F4123C">
          <w:pPr>
            <w:pStyle w:val="B8455BED19E842B99FF4F24288484432"/>
          </w:pPr>
          <w:r w:rsidRPr="00FB57C0">
            <w:rPr>
              <w:rStyle w:val="PlaceholderText"/>
            </w:rPr>
            <w:t>Click here to enter text.</w:t>
          </w:r>
        </w:p>
      </w:docPartBody>
    </w:docPart>
    <w:docPart>
      <w:docPartPr>
        <w:name w:val="3B64D3B764B54E1081C52CE0FC8EA29F"/>
        <w:category>
          <w:name w:val="General"/>
          <w:gallery w:val="placeholder"/>
        </w:category>
        <w:types>
          <w:type w:val="bbPlcHdr"/>
        </w:types>
        <w:behaviors>
          <w:behavior w:val="content"/>
        </w:behaviors>
        <w:guid w:val="{4146E550-D87E-406F-8DB6-DDBFEAE0989A}"/>
      </w:docPartPr>
      <w:docPartBody>
        <w:p w:rsidR="00BC0DC3" w:rsidRDefault="00F4123C" w:rsidP="00F4123C">
          <w:pPr>
            <w:pStyle w:val="3B64D3B764B54E1081C52CE0FC8EA29F"/>
          </w:pPr>
          <w:r w:rsidRPr="00FB57C0">
            <w:rPr>
              <w:rStyle w:val="PlaceholderText"/>
            </w:rPr>
            <w:t>Click here to enter text.</w:t>
          </w:r>
        </w:p>
      </w:docPartBody>
    </w:docPart>
    <w:docPart>
      <w:docPartPr>
        <w:name w:val="41555BDEF4864A6A819A7D116683F745"/>
        <w:category>
          <w:name w:val="General"/>
          <w:gallery w:val="placeholder"/>
        </w:category>
        <w:types>
          <w:type w:val="bbPlcHdr"/>
        </w:types>
        <w:behaviors>
          <w:behavior w:val="content"/>
        </w:behaviors>
        <w:guid w:val="{0CF251E4-66C5-4953-AB3D-F8BD5CF3CE71}"/>
      </w:docPartPr>
      <w:docPartBody>
        <w:p w:rsidR="00BC0DC3" w:rsidRDefault="00F4123C" w:rsidP="00F4123C">
          <w:pPr>
            <w:pStyle w:val="41555BDEF4864A6A819A7D116683F745"/>
          </w:pPr>
          <w:r w:rsidRPr="00FB57C0">
            <w:rPr>
              <w:rStyle w:val="PlaceholderText"/>
            </w:rPr>
            <w:t>Click here to enter text.</w:t>
          </w:r>
        </w:p>
      </w:docPartBody>
    </w:docPart>
    <w:docPart>
      <w:docPartPr>
        <w:name w:val="C4A8E78EBA964BCE926ABBD2E8CD9B01"/>
        <w:category>
          <w:name w:val="General"/>
          <w:gallery w:val="placeholder"/>
        </w:category>
        <w:types>
          <w:type w:val="bbPlcHdr"/>
        </w:types>
        <w:behaviors>
          <w:behavior w:val="content"/>
        </w:behaviors>
        <w:guid w:val="{1C90B808-C44C-4388-956F-AE6D5C3F6EF7}"/>
      </w:docPartPr>
      <w:docPartBody>
        <w:p w:rsidR="00BC0DC3" w:rsidRDefault="00F4123C" w:rsidP="00F4123C">
          <w:pPr>
            <w:pStyle w:val="C4A8E78EBA964BCE926ABBD2E8CD9B01"/>
          </w:pPr>
          <w:r w:rsidRPr="00FB57C0">
            <w:rPr>
              <w:rStyle w:val="PlaceholderText"/>
            </w:rPr>
            <w:t>Click here to enter text.</w:t>
          </w:r>
        </w:p>
      </w:docPartBody>
    </w:docPart>
    <w:docPart>
      <w:docPartPr>
        <w:name w:val="2221247D2B894FEBA3CF2A661A42CF4C"/>
        <w:category>
          <w:name w:val="General"/>
          <w:gallery w:val="placeholder"/>
        </w:category>
        <w:types>
          <w:type w:val="bbPlcHdr"/>
        </w:types>
        <w:behaviors>
          <w:behavior w:val="content"/>
        </w:behaviors>
        <w:guid w:val="{5FC40E98-212D-4DFE-8757-1DE8C2708572}"/>
      </w:docPartPr>
      <w:docPartBody>
        <w:p w:rsidR="00BC0DC3" w:rsidRDefault="00F4123C" w:rsidP="00F4123C">
          <w:pPr>
            <w:pStyle w:val="2221247D2B894FEBA3CF2A661A42CF4C"/>
          </w:pPr>
          <w:r w:rsidRPr="00FB57C0">
            <w:rPr>
              <w:rStyle w:val="PlaceholderText"/>
            </w:rPr>
            <w:t>Click here to enter text.</w:t>
          </w:r>
        </w:p>
      </w:docPartBody>
    </w:docPart>
    <w:docPart>
      <w:docPartPr>
        <w:name w:val="3C40B44DEA7A44AEA828909CC83B4D7D"/>
        <w:category>
          <w:name w:val="General"/>
          <w:gallery w:val="placeholder"/>
        </w:category>
        <w:types>
          <w:type w:val="bbPlcHdr"/>
        </w:types>
        <w:behaviors>
          <w:behavior w:val="content"/>
        </w:behaviors>
        <w:guid w:val="{E232F759-E605-46A9-822B-4B68087271BF}"/>
      </w:docPartPr>
      <w:docPartBody>
        <w:p w:rsidR="00BC0DC3" w:rsidRDefault="00F4123C" w:rsidP="00F4123C">
          <w:pPr>
            <w:pStyle w:val="3C40B44DEA7A44AEA828909CC83B4D7D"/>
          </w:pPr>
          <w:r w:rsidRPr="00FB57C0">
            <w:rPr>
              <w:rStyle w:val="PlaceholderText"/>
            </w:rPr>
            <w:t>Click here to enter text.</w:t>
          </w:r>
        </w:p>
      </w:docPartBody>
    </w:docPart>
    <w:docPart>
      <w:docPartPr>
        <w:name w:val="E9E5D4A2C99742EA858C3CA1AA9B7A16"/>
        <w:category>
          <w:name w:val="General"/>
          <w:gallery w:val="placeholder"/>
        </w:category>
        <w:types>
          <w:type w:val="bbPlcHdr"/>
        </w:types>
        <w:behaviors>
          <w:behavior w:val="content"/>
        </w:behaviors>
        <w:guid w:val="{BBEDE1BD-A96B-475B-8099-5CFDF48CBABF}"/>
      </w:docPartPr>
      <w:docPartBody>
        <w:p w:rsidR="00BC0DC3" w:rsidRDefault="00F4123C" w:rsidP="00F4123C">
          <w:pPr>
            <w:pStyle w:val="E9E5D4A2C99742EA858C3CA1AA9B7A16"/>
          </w:pPr>
          <w:r w:rsidRPr="00FB57C0">
            <w:rPr>
              <w:rStyle w:val="PlaceholderText"/>
            </w:rPr>
            <w:t>Click here to enter text.</w:t>
          </w:r>
        </w:p>
      </w:docPartBody>
    </w:docPart>
    <w:docPart>
      <w:docPartPr>
        <w:name w:val="1C7F2570FC41459BB0D0D0EDF794FCCF"/>
        <w:category>
          <w:name w:val="General"/>
          <w:gallery w:val="placeholder"/>
        </w:category>
        <w:types>
          <w:type w:val="bbPlcHdr"/>
        </w:types>
        <w:behaviors>
          <w:behavior w:val="content"/>
        </w:behaviors>
        <w:guid w:val="{9EB48AEB-69AE-4174-885B-8BB7A5626DBB}"/>
      </w:docPartPr>
      <w:docPartBody>
        <w:p w:rsidR="00BC0DC3" w:rsidRDefault="00F4123C" w:rsidP="00F4123C">
          <w:pPr>
            <w:pStyle w:val="1C7F2570FC41459BB0D0D0EDF794FCCF"/>
          </w:pPr>
          <w:r w:rsidRPr="00FB57C0">
            <w:rPr>
              <w:rStyle w:val="PlaceholderText"/>
            </w:rPr>
            <w:t>Click here to enter text.</w:t>
          </w:r>
        </w:p>
      </w:docPartBody>
    </w:docPart>
    <w:docPart>
      <w:docPartPr>
        <w:name w:val="644C943298744060A1E5FF265F988FB0"/>
        <w:category>
          <w:name w:val="General"/>
          <w:gallery w:val="placeholder"/>
        </w:category>
        <w:types>
          <w:type w:val="bbPlcHdr"/>
        </w:types>
        <w:behaviors>
          <w:behavior w:val="content"/>
        </w:behaviors>
        <w:guid w:val="{18B559D8-8190-4029-B029-E3443878542B}"/>
      </w:docPartPr>
      <w:docPartBody>
        <w:p w:rsidR="00BC0DC3" w:rsidRDefault="00F4123C" w:rsidP="00F4123C">
          <w:pPr>
            <w:pStyle w:val="644C943298744060A1E5FF265F988FB0"/>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D2678"/>
    <w:rsid w:val="000251F0"/>
    <w:rsid w:val="000F39ED"/>
    <w:rsid w:val="00147925"/>
    <w:rsid w:val="00175014"/>
    <w:rsid w:val="00186B4D"/>
    <w:rsid w:val="001E5C88"/>
    <w:rsid w:val="002F1518"/>
    <w:rsid w:val="003135E7"/>
    <w:rsid w:val="00336401"/>
    <w:rsid w:val="003D0C6F"/>
    <w:rsid w:val="003F2784"/>
    <w:rsid w:val="005121DC"/>
    <w:rsid w:val="00543158"/>
    <w:rsid w:val="005D2678"/>
    <w:rsid w:val="00635BF5"/>
    <w:rsid w:val="0070700E"/>
    <w:rsid w:val="00780651"/>
    <w:rsid w:val="00912E96"/>
    <w:rsid w:val="00994FAA"/>
    <w:rsid w:val="00997DA6"/>
    <w:rsid w:val="009C0DEC"/>
    <w:rsid w:val="00AC312E"/>
    <w:rsid w:val="00B0390F"/>
    <w:rsid w:val="00BC0DC3"/>
    <w:rsid w:val="00DF03BE"/>
    <w:rsid w:val="00F412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0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123C"/>
    <w:rPr>
      <w:color w:val="808080"/>
    </w:rPr>
  </w:style>
  <w:style w:type="paragraph" w:customStyle="1" w:styleId="2C45D21AEB6049A08EC0876740AE468D">
    <w:name w:val="2C45D21AEB6049A08EC0876740AE468D"/>
    <w:rsid w:val="00175014"/>
  </w:style>
  <w:style w:type="paragraph" w:customStyle="1" w:styleId="DB950FE756EE47FEBD44EAE5113A7DDD">
    <w:name w:val="DB950FE756EE47FEBD44EAE5113A7DDD"/>
    <w:rsid w:val="00175014"/>
  </w:style>
  <w:style w:type="paragraph" w:customStyle="1" w:styleId="82C904347F3341DE9D0A39FF56575A1C">
    <w:name w:val="82C904347F3341DE9D0A39FF56575A1C"/>
    <w:rsid w:val="00175014"/>
  </w:style>
  <w:style w:type="paragraph" w:customStyle="1" w:styleId="2F44917A653749F89FDDB0E0FA6007FF">
    <w:name w:val="2F44917A653749F89FDDB0E0FA6007FF"/>
    <w:rsid w:val="00175014"/>
  </w:style>
  <w:style w:type="paragraph" w:customStyle="1" w:styleId="29940A115CBB4212A7E8539EEF07151A">
    <w:name w:val="29940A115CBB4212A7E8539EEF07151A"/>
    <w:rsid w:val="00175014"/>
  </w:style>
  <w:style w:type="paragraph" w:customStyle="1" w:styleId="606DA200C58E496F82F09127D165285F">
    <w:name w:val="606DA200C58E496F82F09127D165285F"/>
    <w:rsid w:val="00175014"/>
  </w:style>
  <w:style w:type="paragraph" w:customStyle="1" w:styleId="8F9BF739EB514E9EBA31D792AE60CA6F">
    <w:name w:val="8F9BF739EB514E9EBA31D792AE60CA6F"/>
    <w:rsid w:val="00175014"/>
  </w:style>
  <w:style w:type="paragraph" w:customStyle="1" w:styleId="326C5C32DFC64CA9BB5AD0867A541A76">
    <w:name w:val="326C5C32DFC64CA9BB5AD0867A541A76"/>
    <w:rsid w:val="00175014"/>
  </w:style>
  <w:style w:type="paragraph" w:customStyle="1" w:styleId="1EA260AA26684B6AA082D6FB03EED6F4">
    <w:name w:val="1EA260AA26684B6AA082D6FB03EED6F4"/>
    <w:rsid w:val="00175014"/>
  </w:style>
  <w:style w:type="paragraph" w:customStyle="1" w:styleId="7B344470A4A5403685E42EA9088CB834">
    <w:name w:val="7B344470A4A5403685E42EA9088CB834"/>
    <w:rsid w:val="00175014"/>
  </w:style>
  <w:style w:type="paragraph" w:customStyle="1" w:styleId="D9ADEC9D95AC4FB2BEF2C009B11F45F2">
    <w:name w:val="D9ADEC9D95AC4FB2BEF2C009B11F45F2"/>
    <w:rsid w:val="00175014"/>
  </w:style>
  <w:style w:type="paragraph" w:customStyle="1" w:styleId="6FE69CE3B1C74FD38036181CB2DCA699">
    <w:name w:val="6FE69CE3B1C74FD38036181CB2DCA699"/>
    <w:rsid w:val="00175014"/>
  </w:style>
  <w:style w:type="paragraph" w:customStyle="1" w:styleId="FB810B3406DA4DD28AC1EB542674EDC6">
    <w:name w:val="FB810B3406DA4DD28AC1EB542674EDC6"/>
    <w:rsid w:val="00175014"/>
  </w:style>
  <w:style w:type="paragraph" w:customStyle="1" w:styleId="FD5B3151FAAE4BEC95027F31A5BA0D6B">
    <w:name w:val="FD5B3151FAAE4BEC95027F31A5BA0D6B"/>
    <w:rsid w:val="00175014"/>
  </w:style>
  <w:style w:type="paragraph" w:customStyle="1" w:styleId="46B6C7D1896847968BBABD51F0A512C2">
    <w:name w:val="46B6C7D1896847968BBABD51F0A512C2"/>
    <w:rsid w:val="00175014"/>
  </w:style>
  <w:style w:type="paragraph" w:customStyle="1" w:styleId="3E3BE5A9E8EB46349CA25358DD355908">
    <w:name w:val="3E3BE5A9E8EB46349CA25358DD355908"/>
    <w:rsid w:val="00175014"/>
  </w:style>
  <w:style w:type="paragraph" w:customStyle="1" w:styleId="7A308A6C5473451FA59F9D2B2D664921">
    <w:name w:val="7A308A6C5473451FA59F9D2B2D664921"/>
    <w:rsid w:val="00175014"/>
  </w:style>
  <w:style w:type="paragraph" w:customStyle="1" w:styleId="933FCAF6A31643C6ACBC2EDFF8BE3B7D">
    <w:name w:val="933FCAF6A31643C6ACBC2EDFF8BE3B7D"/>
    <w:rsid w:val="00175014"/>
  </w:style>
  <w:style w:type="paragraph" w:customStyle="1" w:styleId="C93AAC75FB9346429E03C7678C717014">
    <w:name w:val="C93AAC75FB9346429E03C7678C717014"/>
    <w:rsid w:val="00175014"/>
  </w:style>
  <w:style w:type="paragraph" w:customStyle="1" w:styleId="B36F86F5975B4D27BB621360B2F04B20">
    <w:name w:val="B36F86F5975B4D27BB621360B2F04B20"/>
    <w:rsid w:val="00175014"/>
  </w:style>
  <w:style w:type="paragraph" w:customStyle="1" w:styleId="AC2A8DB5B992411793AFB57D2EE312A3">
    <w:name w:val="AC2A8DB5B992411793AFB57D2EE312A3"/>
    <w:rsid w:val="00175014"/>
  </w:style>
  <w:style w:type="paragraph" w:customStyle="1" w:styleId="F0F947C4221044D59B06D9013A298FFB">
    <w:name w:val="F0F947C4221044D59B06D9013A298FFB"/>
    <w:rsid w:val="00175014"/>
  </w:style>
  <w:style w:type="paragraph" w:customStyle="1" w:styleId="1B9A8BF06C9742C0B2DEB75D2AF86A53">
    <w:name w:val="1B9A8BF06C9742C0B2DEB75D2AF86A53"/>
    <w:rsid w:val="00175014"/>
  </w:style>
  <w:style w:type="paragraph" w:customStyle="1" w:styleId="EAFCFB411C4D4B9AA079965AF79AD311">
    <w:name w:val="EAFCFB411C4D4B9AA079965AF79AD311"/>
    <w:rsid w:val="00175014"/>
  </w:style>
  <w:style w:type="paragraph" w:customStyle="1" w:styleId="8A69E65198A54203A001A445012A230B">
    <w:name w:val="8A69E65198A54203A001A445012A230B"/>
    <w:rsid w:val="00175014"/>
  </w:style>
  <w:style w:type="paragraph" w:customStyle="1" w:styleId="D7E4C1C3900747B398F6AA833C294AF6">
    <w:name w:val="D7E4C1C3900747B398F6AA833C294AF6"/>
    <w:rsid w:val="00175014"/>
  </w:style>
  <w:style w:type="paragraph" w:customStyle="1" w:styleId="A9A5748E665C42AA8407354349B8F664">
    <w:name w:val="A9A5748E665C42AA8407354349B8F664"/>
    <w:rsid w:val="00175014"/>
  </w:style>
  <w:style w:type="paragraph" w:customStyle="1" w:styleId="FF9B0D60625246BBAA85D0132C261E2F">
    <w:name w:val="FF9B0D60625246BBAA85D0132C261E2F"/>
    <w:rsid w:val="00175014"/>
  </w:style>
  <w:style w:type="paragraph" w:customStyle="1" w:styleId="6CAC199D6391404190D35A5BFEF533FF">
    <w:name w:val="6CAC199D6391404190D35A5BFEF533FF"/>
    <w:rsid w:val="00175014"/>
  </w:style>
  <w:style w:type="paragraph" w:customStyle="1" w:styleId="E63EEC82E503405FA5D84EF250D55563">
    <w:name w:val="E63EEC82E503405FA5D84EF250D55563"/>
    <w:rsid w:val="00175014"/>
  </w:style>
  <w:style w:type="paragraph" w:customStyle="1" w:styleId="D8830F8D124C4724ACB89A4B84B91C20">
    <w:name w:val="D8830F8D124C4724ACB89A4B84B91C20"/>
    <w:rsid w:val="00175014"/>
  </w:style>
  <w:style w:type="paragraph" w:customStyle="1" w:styleId="FA60573235ED4332A7EAE5E8158978B8">
    <w:name w:val="FA60573235ED4332A7EAE5E8158978B8"/>
    <w:rsid w:val="00175014"/>
  </w:style>
  <w:style w:type="paragraph" w:customStyle="1" w:styleId="40D8CD9CA123431A8A2B2788919EF272">
    <w:name w:val="40D8CD9CA123431A8A2B2788919EF272"/>
    <w:rsid w:val="00175014"/>
  </w:style>
  <w:style w:type="paragraph" w:customStyle="1" w:styleId="8A4FD831FE574B009B028AB0DF168B44">
    <w:name w:val="8A4FD831FE574B009B028AB0DF168B44"/>
    <w:rsid w:val="00175014"/>
  </w:style>
  <w:style w:type="paragraph" w:customStyle="1" w:styleId="7331457B0DEB4140963FEC886C3FF51C">
    <w:name w:val="7331457B0DEB4140963FEC886C3FF51C"/>
    <w:rsid w:val="00175014"/>
  </w:style>
  <w:style w:type="paragraph" w:customStyle="1" w:styleId="97319F8DFD6343AD8F10D23683EA9546">
    <w:name w:val="97319F8DFD6343AD8F10D23683EA9546"/>
    <w:rsid w:val="00175014"/>
  </w:style>
  <w:style w:type="paragraph" w:customStyle="1" w:styleId="73CD46BE27444B62A093C2431ED058A6">
    <w:name w:val="73CD46BE27444B62A093C2431ED058A6"/>
    <w:rsid w:val="00175014"/>
  </w:style>
  <w:style w:type="paragraph" w:customStyle="1" w:styleId="6F8B76E4D4C149FF9C9DE6BCC25D7CD9">
    <w:name w:val="6F8B76E4D4C149FF9C9DE6BCC25D7CD9"/>
    <w:rsid w:val="00175014"/>
  </w:style>
  <w:style w:type="paragraph" w:customStyle="1" w:styleId="F53F439D789241AFB2B749FBD4E86ADA">
    <w:name w:val="F53F439D789241AFB2B749FBD4E86ADA"/>
    <w:rsid w:val="00175014"/>
  </w:style>
  <w:style w:type="paragraph" w:customStyle="1" w:styleId="DCDEBD267D6C462DB94D5B82E84EB284">
    <w:name w:val="DCDEBD267D6C462DB94D5B82E84EB284"/>
    <w:rsid w:val="00175014"/>
  </w:style>
  <w:style w:type="paragraph" w:customStyle="1" w:styleId="7772428E28E94BA8938D9EEB7F6C0114">
    <w:name w:val="7772428E28E94BA8938D9EEB7F6C0114"/>
    <w:rsid w:val="00175014"/>
  </w:style>
  <w:style w:type="paragraph" w:customStyle="1" w:styleId="7E99A6E5631F47D69D33D9B963A31618">
    <w:name w:val="7E99A6E5631F47D69D33D9B963A31618"/>
    <w:rsid w:val="00175014"/>
  </w:style>
  <w:style w:type="paragraph" w:customStyle="1" w:styleId="EBBB687D1AE241919AD015EF24CDAE6A">
    <w:name w:val="EBBB687D1AE241919AD015EF24CDAE6A"/>
    <w:rsid w:val="00175014"/>
  </w:style>
  <w:style w:type="paragraph" w:customStyle="1" w:styleId="0EEDF927444C480CAEA4FD5150100984">
    <w:name w:val="0EEDF927444C480CAEA4FD5150100984"/>
    <w:rsid w:val="00175014"/>
  </w:style>
  <w:style w:type="paragraph" w:customStyle="1" w:styleId="0D49A851AF1940A5852D20EAF1F96757">
    <w:name w:val="0D49A851AF1940A5852D20EAF1F96757"/>
    <w:rsid w:val="00175014"/>
  </w:style>
  <w:style w:type="paragraph" w:customStyle="1" w:styleId="3602B72DCF054ADB9B910F0A98647E9B">
    <w:name w:val="3602B72DCF054ADB9B910F0A98647E9B"/>
    <w:rsid w:val="00175014"/>
  </w:style>
  <w:style w:type="paragraph" w:customStyle="1" w:styleId="F2E499FAC3BE4F5184C4AF51A3AA04A3">
    <w:name w:val="F2E499FAC3BE4F5184C4AF51A3AA04A3"/>
    <w:rsid w:val="00175014"/>
  </w:style>
  <w:style w:type="paragraph" w:customStyle="1" w:styleId="62B67C16986E4F70813A1185634732CE">
    <w:name w:val="62B67C16986E4F70813A1185634732CE"/>
    <w:rsid w:val="00175014"/>
  </w:style>
  <w:style w:type="paragraph" w:customStyle="1" w:styleId="36D445CE962744F7B09D6BB215C2F443">
    <w:name w:val="36D445CE962744F7B09D6BB215C2F443"/>
    <w:rsid w:val="00175014"/>
  </w:style>
  <w:style w:type="paragraph" w:customStyle="1" w:styleId="44D78200D8B9428C87F47CCCC5DFBEEB">
    <w:name w:val="44D78200D8B9428C87F47CCCC5DFBEEB"/>
    <w:rsid w:val="00175014"/>
  </w:style>
  <w:style w:type="paragraph" w:customStyle="1" w:styleId="6AFADE0B28394EA486EC46A57E30C7B6">
    <w:name w:val="6AFADE0B28394EA486EC46A57E30C7B6"/>
    <w:rsid w:val="00175014"/>
  </w:style>
  <w:style w:type="paragraph" w:customStyle="1" w:styleId="DA1664713BF441558636EC7277279E15">
    <w:name w:val="DA1664713BF441558636EC7277279E15"/>
    <w:rsid w:val="00175014"/>
  </w:style>
  <w:style w:type="paragraph" w:customStyle="1" w:styleId="B5359B6D39F741E194932B3D0F31D600">
    <w:name w:val="B5359B6D39F741E194932B3D0F31D600"/>
    <w:rsid w:val="00175014"/>
  </w:style>
  <w:style w:type="paragraph" w:customStyle="1" w:styleId="C2FD8C7E437B42CE9DE08401089A1605">
    <w:name w:val="C2FD8C7E437B42CE9DE08401089A1605"/>
    <w:rsid w:val="00175014"/>
  </w:style>
  <w:style w:type="paragraph" w:customStyle="1" w:styleId="622D2BB3B43A499D99689962DDB20BCC">
    <w:name w:val="622D2BB3B43A499D99689962DDB20BCC"/>
    <w:rsid w:val="00175014"/>
  </w:style>
  <w:style w:type="paragraph" w:customStyle="1" w:styleId="2E66EB40CFA842A0833F1107993E9F78">
    <w:name w:val="2E66EB40CFA842A0833F1107993E9F78"/>
    <w:rsid w:val="00175014"/>
  </w:style>
  <w:style w:type="paragraph" w:customStyle="1" w:styleId="E9CC46F92D5646478CF2CA3D5F834DF9">
    <w:name w:val="E9CC46F92D5646478CF2CA3D5F834DF9"/>
    <w:rsid w:val="00175014"/>
  </w:style>
  <w:style w:type="paragraph" w:customStyle="1" w:styleId="422E7678C73F471F8504F511C24CAB48">
    <w:name w:val="422E7678C73F471F8504F511C24CAB48"/>
    <w:rsid w:val="00175014"/>
  </w:style>
  <w:style w:type="paragraph" w:customStyle="1" w:styleId="49A9F405AC1441AAA449C1177191A681">
    <w:name w:val="49A9F405AC1441AAA449C1177191A681"/>
    <w:rsid w:val="00175014"/>
  </w:style>
  <w:style w:type="paragraph" w:customStyle="1" w:styleId="6676B7978E044CE4A8FBBA6AB072EDEE">
    <w:name w:val="6676B7978E044CE4A8FBBA6AB072EDEE"/>
    <w:rsid w:val="00175014"/>
  </w:style>
  <w:style w:type="paragraph" w:customStyle="1" w:styleId="F34369BEA09E459CBFF0DDEAD86689E0">
    <w:name w:val="F34369BEA09E459CBFF0DDEAD86689E0"/>
    <w:rsid w:val="00175014"/>
  </w:style>
  <w:style w:type="paragraph" w:customStyle="1" w:styleId="91739456F82F4DC296E3A45CA45094E6">
    <w:name w:val="91739456F82F4DC296E3A45CA45094E6"/>
    <w:rsid w:val="00175014"/>
  </w:style>
  <w:style w:type="paragraph" w:customStyle="1" w:styleId="8E2FDC41ADE1414CBDF618F251694C24">
    <w:name w:val="8E2FDC41ADE1414CBDF618F251694C24"/>
    <w:rsid w:val="00175014"/>
  </w:style>
  <w:style w:type="paragraph" w:customStyle="1" w:styleId="DF8788F5656E408C8DFD961B03B34905">
    <w:name w:val="DF8788F5656E408C8DFD961B03B34905"/>
    <w:rsid w:val="00175014"/>
  </w:style>
  <w:style w:type="paragraph" w:customStyle="1" w:styleId="D100F6C56D8744908E3A9CED713AFAEB">
    <w:name w:val="D100F6C56D8744908E3A9CED713AFAEB"/>
    <w:rsid w:val="00175014"/>
  </w:style>
  <w:style w:type="paragraph" w:customStyle="1" w:styleId="1849D06B10EB40B7B0B7DCDF4952F475">
    <w:name w:val="1849D06B10EB40B7B0B7DCDF4952F475"/>
    <w:rsid w:val="00175014"/>
  </w:style>
  <w:style w:type="paragraph" w:customStyle="1" w:styleId="5BF198AD1E1C45B9B1316998D090772F">
    <w:name w:val="5BF198AD1E1C45B9B1316998D090772F"/>
    <w:rsid w:val="00175014"/>
  </w:style>
  <w:style w:type="paragraph" w:customStyle="1" w:styleId="7FB27466C9804F2FAF505B3039F49B28">
    <w:name w:val="7FB27466C9804F2FAF505B3039F49B28"/>
    <w:rsid w:val="00175014"/>
  </w:style>
  <w:style w:type="paragraph" w:customStyle="1" w:styleId="BCA7F5FA6A9F46809CA2FDE5CB3381A6">
    <w:name w:val="BCA7F5FA6A9F46809CA2FDE5CB3381A6"/>
    <w:rsid w:val="00175014"/>
  </w:style>
  <w:style w:type="paragraph" w:customStyle="1" w:styleId="69D68F7460E244CAB58F831C4E695FBC">
    <w:name w:val="69D68F7460E244CAB58F831C4E695FBC"/>
    <w:rsid w:val="00175014"/>
  </w:style>
  <w:style w:type="paragraph" w:customStyle="1" w:styleId="85783705BDAB48EF90409A24B98B73E8">
    <w:name w:val="85783705BDAB48EF90409A24B98B73E8"/>
    <w:rsid w:val="00175014"/>
  </w:style>
  <w:style w:type="paragraph" w:customStyle="1" w:styleId="661E0307615F464DB001056836FC7547">
    <w:name w:val="661E0307615F464DB001056836FC7547"/>
    <w:rsid w:val="00175014"/>
  </w:style>
  <w:style w:type="paragraph" w:customStyle="1" w:styleId="276AFDB9313E4354A13CE12B7EA7EBB4">
    <w:name w:val="276AFDB9313E4354A13CE12B7EA7EBB4"/>
    <w:rsid w:val="00175014"/>
  </w:style>
  <w:style w:type="paragraph" w:customStyle="1" w:styleId="CF7ADEC3329A4334B0D9EBED842526C4">
    <w:name w:val="CF7ADEC3329A4334B0D9EBED842526C4"/>
    <w:rsid w:val="00175014"/>
  </w:style>
  <w:style w:type="paragraph" w:customStyle="1" w:styleId="A744297FB01445F094890E28919B332A">
    <w:name w:val="A744297FB01445F094890E28919B332A"/>
    <w:rsid w:val="00175014"/>
  </w:style>
  <w:style w:type="paragraph" w:customStyle="1" w:styleId="AE7A9DCE64C046E291245DE949C3D1AA">
    <w:name w:val="AE7A9DCE64C046E291245DE949C3D1AA"/>
    <w:rsid w:val="00175014"/>
  </w:style>
  <w:style w:type="paragraph" w:customStyle="1" w:styleId="7D16D597F5994D80A9892B9EFA439CA0">
    <w:name w:val="7D16D597F5994D80A9892B9EFA439CA0"/>
    <w:rsid w:val="00175014"/>
  </w:style>
  <w:style w:type="paragraph" w:customStyle="1" w:styleId="57B8F57E50694EB3A49F7B62B4642FBC">
    <w:name w:val="57B8F57E50694EB3A49F7B62B4642FBC"/>
    <w:rsid w:val="00175014"/>
  </w:style>
  <w:style w:type="paragraph" w:customStyle="1" w:styleId="AB0A188B15604097A9E8BB46FB91B694">
    <w:name w:val="AB0A188B15604097A9E8BB46FB91B694"/>
    <w:rsid w:val="00175014"/>
  </w:style>
  <w:style w:type="paragraph" w:customStyle="1" w:styleId="BBDF943B3314465A93409D4BF6453CDA">
    <w:name w:val="BBDF943B3314465A93409D4BF6453CDA"/>
    <w:rsid w:val="005D2678"/>
  </w:style>
  <w:style w:type="paragraph" w:customStyle="1" w:styleId="B1BE4164BC56468EACDAA11C31910CE5">
    <w:name w:val="B1BE4164BC56468EACDAA11C31910CE5"/>
    <w:rsid w:val="005D2678"/>
  </w:style>
  <w:style w:type="paragraph" w:customStyle="1" w:styleId="EE497FF2F0DB40FE8DDBC957A1B500EB">
    <w:name w:val="EE497FF2F0DB40FE8DDBC957A1B500EB"/>
    <w:rsid w:val="005D2678"/>
  </w:style>
  <w:style w:type="paragraph" w:customStyle="1" w:styleId="04DF14A6824449FABBA110895183CAD9">
    <w:name w:val="04DF14A6824449FABBA110895183CAD9"/>
    <w:rsid w:val="005D2678"/>
  </w:style>
  <w:style w:type="paragraph" w:customStyle="1" w:styleId="8D17B054E39148ACABB8B733191023EE">
    <w:name w:val="8D17B054E39148ACABB8B733191023EE"/>
    <w:rsid w:val="005D2678"/>
  </w:style>
  <w:style w:type="paragraph" w:customStyle="1" w:styleId="1043175DA4A74B0CA1709ADB67E2605F">
    <w:name w:val="1043175DA4A74B0CA1709ADB67E2605F"/>
    <w:rsid w:val="005D2678"/>
  </w:style>
  <w:style w:type="paragraph" w:customStyle="1" w:styleId="1D681C39BA9245218126D726336B46EE">
    <w:name w:val="1D681C39BA9245218126D726336B46EE"/>
    <w:rsid w:val="005D2678"/>
  </w:style>
  <w:style w:type="paragraph" w:customStyle="1" w:styleId="3B71BEF2201C4643AC4A641D06BCBC5E">
    <w:name w:val="3B71BEF2201C4643AC4A641D06BCBC5E"/>
    <w:rsid w:val="005D2678"/>
  </w:style>
  <w:style w:type="paragraph" w:customStyle="1" w:styleId="FA2CC0C3966E40CF97BDDFD6E3A84E80">
    <w:name w:val="FA2CC0C3966E40CF97BDDFD6E3A84E80"/>
    <w:rsid w:val="005D2678"/>
  </w:style>
  <w:style w:type="paragraph" w:customStyle="1" w:styleId="D3A1F6A345124D8DA46C3682120EFFA2">
    <w:name w:val="D3A1F6A345124D8DA46C3682120EFFA2"/>
    <w:rsid w:val="005D2678"/>
  </w:style>
  <w:style w:type="paragraph" w:customStyle="1" w:styleId="867B372AC6CC4F3A9070DA118BC5BF95">
    <w:name w:val="867B372AC6CC4F3A9070DA118BC5BF95"/>
    <w:rsid w:val="005D2678"/>
  </w:style>
  <w:style w:type="paragraph" w:customStyle="1" w:styleId="07DE18D588C244D0ABF8D63330DCE35E">
    <w:name w:val="07DE18D588C244D0ABF8D63330DCE35E"/>
    <w:rsid w:val="005D2678"/>
  </w:style>
  <w:style w:type="paragraph" w:customStyle="1" w:styleId="0F2A7711241349B4B21B7814CEBADB5A">
    <w:name w:val="0F2A7711241349B4B21B7814CEBADB5A"/>
    <w:rsid w:val="005D2678"/>
  </w:style>
  <w:style w:type="paragraph" w:customStyle="1" w:styleId="EA5D840179C747A2982254371299DBBC">
    <w:name w:val="EA5D840179C747A2982254371299DBBC"/>
    <w:rsid w:val="005D2678"/>
  </w:style>
  <w:style w:type="paragraph" w:customStyle="1" w:styleId="16D235B69D2246B0B53E1355D98E4993">
    <w:name w:val="16D235B69D2246B0B53E1355D98E4993"/>
    <w:rsid w:val="005D2678"/>
  </w:style>
  <w:style w:type="paragraph" w:customStyle="1" w:styleId="2973A58677CB424080204B5C591A749F">
    <w:name w:val="2973A58677CB424080204B5C591A749F"/>
    <w:rsid w:val="005D2678"/>
  </w:style>
  <w:style w:type="paragraph" w:customStyle="1" w:styleId="92B52473F8F743F9AD7D4512BA38D378">
    <w:name w:val="92B52473F8F743F9AD7D4512BA38D378"/>
    <w:rsid w:val="005D2678"/>
  </w:style>
  <w:style w:type="paragraph" w:customStyle="1" w:styleId="F1158AD1046F43969617410B0FC4500B">
    <w:name w:val="F1158AD1046F43969617410B0FC4500B"/>
    <w:rsid w:val="005D2678"/>
  </w:style>
  <w:style w:type="paragraph" w:customStyle="1" w:styleId="9E5478B5A5CB4282B9AB5CBBF08DDAD9">
    <w:name w:val="9E5478B5A5CB4282B9AB5CBBF08DDAD9"/>
    <w:rsid w:val="005D2678"/>
  </w:style>
  <w:style w:type="paragraph" w:customStyle="1" w:styleId="72B6F1E649874D969E654B55DCE2FA27">
    <w:name w:val="72B6F1E649874D969E654B55DCE2FA27"/>
    <w:rsid w:val="005D2678"/>
  </w:style>
  <w:style w:type="paragraph" w:customStyle="1" w:styleId="E38E06560DCE4D939268FC90ABC2D065">
    <w:name w:val="E38E06560DCE4D939268FC90ABC2D065"/>
    <w:rsid w:val="005D2678"/>
  </w:style>
  <w:style w:type="paragraph" w:customStyle="1" w:styleId="135B0148374E41B996309A8BBB84A300">
    <w:name w:val="135B0148374E41B996309A8BBB84A300"/>
    <w:rsid w:val="005D2678"/>
  </w:style>
  <w:style w:type="paragraph" w:customStyle="1" w:styleId="74D80C966FF24E09A292A99D56D5F8E4">
    <w:name w:val="74D80C966FF24E09A292A99D56D5F8E4"/>
    <w:rsid w:val="005D2678"/>
  </w:style>
  <w:style w:type="paragraph" w:customStyle="1" w:styleId="0BD5DBFFED6941E2873364404518F884">
    <w:name w:val="0BD5DBFFED6941E2873364404518F884"/>
    <w:rsid w:val="005D2678"/>
  </w:style>
  <w:style w:type="paragraph" w:customStyle="1" w:styleId="1E948860BD8D401EBE3A1CEC7E320792">
    <w:name w:val="1E948860BD8D401EBE3A1CEC7E320792"/>
    <w:rsid w:val="005D2678"/>
  </w:style>
  <w:style w:type="paragraph" w:customStyle="1" w:styleId="2194DD7239944A79A03E19D9AE231349">
    <w:name w:val="2194DD7239944A79A03E19D9AE231349"/>
    <w:rsid w:val="005D2678"/>
  </w:style>
  <w:style w:type="paragraph" w:customStyle="1" w:styleId="B0CEFEB53B034F2F8129837A2A4DD784">
    <w:name w:val="B0CEFEB53B034F2F8129837A2A4DD784"/>
    <w:rsid w:val="005D2678"/>
  </w:style>
  <w:style w:type="paragraph" w:customStyle="1" w:styleId="1B28DFEAECC3492F94E2A2734F477A54">
    <w:name w:val="1B28DFEAECC3492F94E2A2734F477A54"/>
    <w:rsid w:val="005D2678"/>
  </w:style>
  <w:style w:type="paragraph" w:customStyle="1" w:styleId="DA80F8FAFE5540F197F5C97FEACC7E70">
    <w:name w:val="DA80F8FAFE5540F197F5C97FEACC7E70"/>
    <w:rsid w:val="005D2678"/>
  </w:style>
  <w:style w:type="paragraph" w:customStyle="1" w:styleId="3BF7C97E0E4E4200A40935258759DD38">
    <w:name w:val="3BF7C97E0E4E4200A40935258759DD38"/>
    <w:rsid w:val="005D2678"/>
  </w:style>
  <w:style w:type="paragraph" w:customStyle="1" w:styleId="161D4B32AFF44B1F88812086FBFA81B4">
    <w:name w:val="161D4B32AFF44B1F88812086FBFA81B4"/>
    <w:rsid w:val="005D2678"/>
  </w:style>
  <w:style w:type="paragraph" w:customStyle="1" w:styleId="2C27D2BFFA794CA8B6E5418730B2B77A">
    <w:name w:val="2C27D2BFFA794CA8B6E5418730B2B77A"/>
    <w:rsid w:val="005D2678"/>
  </w:style>
  <w:style w:type="paragraph" w:customStyle="1" w:styleId="B5904577767441FDA55D389E471F2CEE">
    <w:name w:val="B5904577767441FDA55D389E471F2CEE"/>
    <w:rsid w:val="005D2678"/>
  </w:style>
  <w:style w:type="paragraph" w:customStyle="1" w:styleId="ED1C68F3C29B42EF939AF9D6EB505952">
    <w:name w:val="ED1C68F3C29B42EF939AF9D6EB505952"/>
    <w:rsid w:val="005D2678"/>
  </w:style>
  <w:style w:type="paragraph" w:customStyle="1" w:styleId="DA594CACB8394D55AECA38A769467FA6">
    <w:name w:val="DA594CACB8394D55AECA38A769467FA6"/>
    <w:rsid w:val="005D2678"/>
  </w:style>
  <w:style w:type="paragraph" w:customStyle="1" w:styleId="D856A487BD1543F68F5146D86D2312A6">
    <w:name w:val="D856A487BD1543F68F5146D86D2312A6"/>
    <w:rsid w:val="005D2678"/>
  </w:style>
  <w:style w:type="paragraph" w:customStyle="1" w:styleId="1FE6B8B6205345D18BCBB5EAE588ABE6">
    <w:name w:val="1FE6B8B6205345D18BCBB5EAE588ABE6"/>
    <w:rsid w:val="005D2678"/>
  </w:style>
  <w:style w:type="paragraph" w:customStyle="1" w:styleId="E921C22208FC441B8F92BB228B9CAF2A">
    <w:name w:val="E921C22208FC441B8F92BB228B9CAF2A"/>
    <w:rsid w:val="005D2678"/>
  </w:style>
  <w:style w:type="paragraph" w:customStyle="1" w:styleId="88435AE35594416492B8CA28EF5AF0F6">
    <w:name w:val="88435AE35594416492B8CA28EF5AF0F6"/>
    <w:rsid w:val="005D2678"/>
  </w:style>
  <w:style w:type="paragraph" w:customStyle="1" w:styleId="C581B57A2692474A8D27437B5C65310C">
    <w:name w:val="C581B57A2692474A8D27437B5C65310C"/>
    <w:rsid w:val="005D2678"/>
  </w:style>
  <w:style w:type="paragraph" w:customStyle="1" w:styleId="EF5B3C92A86C4D99B366671EB83921C2">
    <w:name w:val="EF5B3C92A86C4D99B366671EB83921C2"/>
    <w:rsid w:val="005D2678"/>
  </w:style>
  <w:style w:type="paragraph" w:customStyle="1" w:styleId="EA23CA6DA8144C7FB5F28DB393B130AF">
    <w:name w:val="EA23CA6DA8144C7FB5F28DB393B130AF"/>
    <w:rsid w:val="005D2678"/>
  </w:style>
  <w:style w:type="paragraph" w:customStyle="1" w:styleId="D3B9494FCA47487DB2F506CB60D7028D">
    <w:name w:val="D3B9494FCA47487DB2F506CB60D7028D"/>
    <w:rsid w:val="005D2678"/>
  </w:style>
  <w:style w:type="paragraph" w:customStyle="1" w:styleId="58268D3F13CF40DAA0C5FAD549C55162">
    <w:name w:val="58268D3F13CF40DAA0C5FAD549C55162"/>
    <w:rsid w:val="005D2678"/>
  </w:style>
  <w:style w:type="paragraph" w:customStyle="1" w:styleId="EA1D031E0C6B4BDCB0D6D9BDE918576B">
    <w:name w:val="EA1D031E0C6B4BDCB0D6D9BDE918576B"/>
    <w:rsid w:val="005D2678"/>
  </w:style>
  <w:style w:type="paragraph" w:customStyle="1" w:styleId="E602B64CDF884C8AA5055A74418F5126">
    <w:name w:val="E602B64CDF884C8AA5055A74418F5126"/>
    <w:rsid w:val="005D2678"/>
  </w:style>
  <w:style w:type="paragraph" w:customStyle="1" w:styleId="E9F41AE58A794E3C814AF9CC3D02DD44">
    <w:name w:val="E9F41AE58A794E3C814AF9CC3D02DD44"/>
    <w:rsid w:val="005D2678"/>
  </w:style>
  <w:style w:type="paragraph" w:customStyle="1" w:styleId="26C00E79FE89477E8CE281378B510EC8">
    <w:name w:val="26C00E79FE89477E8CE281378B510EC8"/>
    <w:rsid w:val="005D2678"/>
  </w:style>
  <w:style w:type="paragraph" w:customStyle="1" w:styleId="CAD2C6E1F7DB47DFB65638750BC22C90">
    <w:name w:val="CAD2C6E1F7DB47DFB65638750BC22C90"/>
    <w:rsid w:val="005D2678"/>
  </w:style>
  <w:style w:type="paragraph" w:customStyle="1" w:styleId="36CE4863008B403F974335AA86DC9E74">
    <w:name w:val="36CE4863008B403F974335AA86DC9E74"/>
    <w:rsid w:val="005D2678"/>
  </w:style>
  <w:style w:type="paragraph" w:customStyle="1" w:styleId="514A5DAC018A4D6F8407703D7200A1C9">
    <w:name w:val="514A5DAC018A4D6F8407703D7200A1C9"/>
    <w:rsid w:val="005D2678"/>
  </w:style>
  <w:style w:type="paragraph" w:customStyle="1" w:styleId="672C81D9B799484495DDFAD73713C236">
    <w:name w:val="672C81D9B799484495DDFAD73713C236"/>
    <w:rsid w:val="005D2678"/>
  </w:style>
  <w:style w:type="paragraph" w:customStyle="1" w:styleId="4AC7DF6822BF4391AECF707229876C09">
    <w:name w:val="4AC7DF6822BF4391AECF707229876C09"/>
    <w:rsid w:val="005D2678"/>
  </w:style>
  <w:style w:type="paragraph" w:customStyle="1" w:styleId="4814ECEDFAC5438E8C3749A6E94EF37D">
    <w:name w:val="4814ECEDFAC5438E8C3749A6E94EF37D"/>
    <w:rsid w:val="005D2678"/>
  </w:style>
  <w:style w:type="paragraph" w:customStyle="1" w:styleId="F21D080943E0401E900ED1654BCFC6D0">
    <w:name w:val="F21D080943E0401E900ED1654BCFC6D0"/>
    <w:rsid w:val="005D2678"/>
  </w:style>
  <w:style w:type="paragraph" w:customStyle="1" w:styleId="FB6D0CAAA25547D9B55B057775D64B14">
    <w:name w:val="FB6D0CAAA25547D9B55B057775D64B14"/>
    <w:rsid w:val="005D2678"/>
  </w:style>
  <w:style w:type="paragraph" w:customStyle="1" w:styleId="BB1CB3C99BFF448DA93A06C54673D213">
    <w:name w:val="BB1CB3C99BFF448DA93A06C54673D213"/>
    <w:rsid w:val="005D2678"/>
  </w:style>
  <w:style w:type="paragraph" w:customStyle="1" w:styleId="BA91769F89324BAFADC450F1CC1C534C">
    <w:name w:val="BA91769F89324BAFADC450F1CC1C534C"/>
    <w:rsid w:val="005D2678"/>
  </w:style>
  <w:style w:type="paragraph" w:customStyle="1" w:styleId="57F4F70EB81644D092EE28EE3BCB525C">
    <w:name w:val="57F4F70EB81644D092EE28EE3BCB525C"/>
    <w:rsid w:val="005D2678"/>
  </w:style>
  <w:style w:type="paragraph" w:customStyle="1" w:styleId="1E9EFCF774494ACF94D3240314EAF73C">
    <w:name w:val="1E9EFCF774494ACF94D3240314EAF73C"/>
    <w:rsid w:val="005D2678"/>
  </w:style>
  <w:style w:type="paragraph" w:customStyle="1" w:styleId="EF14B411FE3447BBBE17CE83DA5AA3D1">
    <w:name w:val="EF14B411FE3447BBBE17CE83DA5AA3D1"/>
    <w:rsid w:val="005D2678"/>
  </w:style>
  <w:style w:type="paragraph" w:customStyle="1" w:styleId="2041FB6F17F04B4EBD092A47D3EBA244">
    <w:name w:val="2041FB6F17F04B4EBD092A47D3EBA244"/>
    <w:rsid w:val="005D2678"/>
  </w:style>
  <w:style w:type="paragraph" w:customStyle="1" w:styleId="62C66BDB5E2E48F6B1C215AA42BEADF0">
    <w:name w:val="62C66BDB5E2E48F6B1C215AA42BEADF0"/>
    <w:rsid w:val="005D2678"/>
  </w:style>
  <w:style w:type="paragraph" w:customStyle="1" w:styleId="DD2837563B9E47EFBB3F14E7858749EF">
    <w:name w:val="DD2837563B9E47EFBB3F14E7858749EF"/>
    <w:rsid w:val="005D2678"/>
  </w:style>
  <w:style w:type="paragraph" w:customStyle="1" w:styleId="C3C705A34B454377BAB1A94C1EE0EA2F">
    <w:name w:val="C3C705A34B454377BAB1A94C1EE0EA2F"/>
    <w:rsid w:val="005D2678"/>
  </w:style>
  <w:style w:type="paragraph" w:customStyle="1" w:styleId="8E0A1F764B234457B1DE5B9D9D6A4BAC">
    <w:name w:val="8E0A1F764B234457B1DE5B9D9D6A4BAC"/>
    <w:rsid w:val="005D2678"/>
  </w:style>
  <w:style w:type="paragraph" w:customStyle="1" w:styleId="A427E532E9D945E398C7A681227F4516">
    <w:name w:val="A427E532E9D945E398C7A681227F4516"/>
    <w:rsid w:val="005D2678"/>
  </w:style>
  <w:style w:type="paragraph" w:customStyle="1" w:styleId="7995A909FC8B4F0EAA87243AE811A749">
    <w:name w:val="7995A909FC8B4F0EAA87243AE811A749"/>
    <w:rsid w:val="005D2678"/>
  </w:style>
  <w:style w:type="paragraph" w:customStyle="1" w:styleId="89F08B0792DA476EB9FC6F98794EB2FE">
    <w:name w:val="89F08B0792DA476EB9FC6F98794EB2FE"/>
    <w:rsid w:val="005D2678"/>
  </w:style>
  <w:style w:type="paragraph" w:customStyle="1" w:styleId="6572C99157354CBD9317AB5659B48C09">
    <w:name w:val="6572C99157354CBD9317AB5659B48C09"/>
    <w:rsid w:val="005D2678"/>
  </w:style>
  <w:style w:type="paragraph" w:customStyle="1" w:styleId="7876EA7693374B39A69D668BF107DFAC">
    <w:name w:val="7876EA7693374B39A69D668BF107DFAC"/>
    <w:rsid w:val="005D2678"/>
  </w:style>
  <w:style w:type="paragraph" w:customStyle="1" w:styleId="929A39EAF28C4352B9347C30FA6D46AA">
    <w:name w:val="929A39EAF28C4352B9347C30FA6D46AA"/>
    <w:rsid w:val="005D2678"/>
  </w:style>
  <w:style w:type="paragraph" w:customStyle="1" w:styleId="06712BC8451D40D38179E53344CBA8A6">
    <w:name w:val="06712BC8451D40D38179E53344CBA8A6"/>
    <w:rsid w:val="005D2678"/>
  </w:style>
  <w:style w:type="paragraph" w:customStyle="1" w:styleId="89315321204A4C51975B96979C080E6C">
    <w:name w:val="89315321204A4C51975B96979C080E6C"/>
    <w:rsid w:val="005D2678"/>
  </w:style>
  <w:style w:type="paragraph" w:customStyle="1" w:styleId="122C553441044293BE19ECDECF9F9B8E">
    <w:name w:val="122C553441044293BE19ECDECF9F9B8E"/>
    <w:rsid w:val="005D2678"/>
  </w:style>
  <w:style w:type="paragraph" w:customStyle="1" w:styleId="38BE5B81880E452FB1962737CD21D2C5">
    <w:name w:val="38BE5B81880E452FB1962737CD21D2C5"/>
    <w:rsid w:val="005D2678"/>
  </w:style>
  <w:style w:type="paragraph" w:customStyle="1" w:styleId="E08344242BEA4402876EEDC081EF290D">
    <w:name w:val="E08344242BEA4402876EEDC081EF290D"/>
    <w:rsid w:val="005D2678"/>
  </w:style>
  <w:style w:type="paragraph" w:customStyle="1" w:styleId="1C5DA7A50F9649E2A3244D014CC4B3F0">
    <w:name w:val="1C5DA7A50F9649E2A3244D014CC4B3F0"/>
    <w:rsid w:val="005D2678"/>
  </w:style>
  <w:style w:type="paragraph" w:customStyle="1" w:styleId="E6FD3D5AEFE1466E9EB52B9D5FB8B419">
    <w:name w:val="E6FD3D5AEFE1466E9EB52B9D5FB8B419"/>
    <w:rsid w:val="005D2678"/>
  </w:style>
  <w:style w:type="paragraph" w:customStyle="1" w:styleId="A674EE30CEC14899B26ED8DDA8DA522E">
    <w:name w:val="A674EE30CEC14899B26ED8DDA8DA522E"/>
    <w:rsid w:val="005D2678"/>
  </w:style>
  <w:style w:type="paragraph" w:customStyle="1" w:styleId="977F566CED4149B285CE258686797D12">
    <w:name w:val="977F566CED4149B285CE258686797D12"/>
    <w:rsid w:val="005D2678"/>
  </w:style>
  <w:style w:type="paragraph" w:customStyle="1" w:styleId="750D17B8A47C4A499284238188AEA7C4">
    <w:name w:val="750D17B8A47C4A499284238188AEA7C4"/>
    <w:rsid w:val="005D2678"/>
  </w:style>
  <w:style w:type="paragraph" w:customStyle="1" w:styleId="95A06D18BC164123A2D4BF1701275828">
    <w:name w:val="95A06D18BC164123A2D4BF1701275828"/>
    <w:rsid w:val="005D2678"/>
  </w:style>
  <w:style w:type="paragraph" w:customStyle="1" w:styleId="B428E3610D1B4EF3B62E8860E8EB6AD9">
    <w:name w:val="B428E3610D1B4EF3B62E8860E8EB6AD9"/>
    <w:rsid w:val="005D2678"/>
  </w:style>
  <w:style w:type="paragraph" w:customStyle="1" w:styleId="EBADE69E60E34DCB9F14741A94AE5D94">
    <w:name w:val="EBADE69E60E34DCB9F14741A94AE5D94"/>
    <w:rsid w:val="005D2678"/>
  </w:style>
  <w:style w:type="paragraph" w:customStyle="1" w:styleId="064CA07C1F764B82B984218E6E76DE7F">
    <w:name w:val="064CA07C1F764B82B984218E6E76DE7F"/>
    <w:rsid w:val="005D2678"/>
  </w:style>
  <w:style w:type="paragraph" w:customStyle="1" w:styleId="F45F5D6F9BBC4F5FA35CBC6EBFCBDB66">
    <w:name w:val="F45F5D6F9BBC4F5FA35CBC6EBFCBDB66"/>
    <w:rsid w:val="005D2678"/>
  </w:style>
  <w:style w:type="paragraph" w:customStyle="1" w:styleId="C6F69E81F736412894529A36C447048F">
    <w:name w:val="C6F69E81F736412894529A36C447048F"/>
    <w:rsid w:val="005D2678"/>
  </w:style>
  <w:style w:type="paragraph" w:customStyle="1" w:styleId="F48A0C7B3A234665BE9BC0B7BCA2B4EB">
    <w:name w:val="F48A0C7B3A234665BE9BC0B7BCA2B4EB"/>
    <w:rsid w:val="005D2678"/>
  </w:style>
  <w:style w:type="paragraph" w:customStyle="1" w:styleId="EF609B097FA640468F928BD7657A6FFF">
    <w:name w:val="EF609B097FA640468F928BD7657A6FFF"/>
    <w:rsid w:val="005D2678"/>
  </w:style>
  <w:style w:type="paragraph" w:customStyle="1" w:styleId="A131509851D546E3917C1BDB7A6DB9B5">
    <w:name w:val="A131509851D546E3917C1BDB7A6DB9B5"/>
    <w:rsid w:val="005D2678"/>
  </w:style>
  <w:style w:type="paragraph" w:customStyle="1" w:styleId="A27E9D7CF1DA4577AB03E0419C48073D">
    <w:name w:val="A27E9D7CF1DA4577AB03E0419C48073D"/>
    <w:rsid w:val="005D2678"/>
  </w:style>
  <w:style w:type="paragraph" w:customStyle="1" w:styleId="B3E171DD5E1C450686C8483CC4F33751">
    <w:name w:val="B3E171DD5E1C450686C8483CC4F33751"/>
    <w:rsid w:val="005D2678"/>
  </w:style>
  <w:style w:type="paragraph" w:customStyle="1" w:styleId="172901A8D71C4385B23B8AA9EEB130BA">
    <w:name w:val="172901A8D71C4385B23B8AA9EEB130BA"/>
    <w:rsid w:val="005D2678"/>
  </w:style>
  <w:style w:type="paragraph" w:customStyle="1" w:styleId="20A08804AE01437BBCFB32CB12A551E9">
    <w:name w:val="20A08804AE01437BBCFB32CB12A551E9"/>
    <w:rsid w:val="005D2678"/>
  </w:style>
  <w:style w:type="paragraph" w:customStyle="1" w:styleId="46FE6D0CDC714E99A7E0D38D09F1993E">
    <w:name w:val="46FE6D0CDC714E99A7E0D38D09F1993E"/>
    <w:rsid w:val="005D2678"/>
  </w:style>
  <w:style w:type="paragraph" w:customStyle="1" w:styleId="4DA12CF1E7AE4DE5A73CB94C5A4E3D65">
    <w:name w:val="4DA12CF1E7AE4DE5A73CB94C5A4E3D65"/>
    <w:rsid w:val="005D2678"/>
  </w:style>
  <w:style w:type="paragraph" w:customStyle="1" w:styleId="551A65031E4F4CF5BF7831C65F3504F7">
    <w:name w:val="551A65031E4F4CF5BF7831C65F3504F7"/>
    <w:rsid w:val="005D2678"/>
  </w:style>
  <w:style w:type="paragraph" w:customStyle="1" w:styleId="C07BFB09265F4CE5B4E0911AFA611E1A">
    <w:name w:val="C07BFB09265F4CE5B4E0911AFA611E1A"/>
    <w:rsid w:val="005D2678"/>
  </w:style>
  <w:style w:type="paragraph" w:customStyle="1" w:styleId="8BE3426338CD45CBBF7219B78D4C8518">
    <w:name w:val="8BE3426338CD45CBBF7219B78D4C8518"/>
    <w:rsid w:val="005D2678"/>
  </w:style>
  <w:style w:type="paragraph" w:customStyle="1" w:styleId="31CD9BD6E30641DB8A960DE97A4C591B">
    <w:name w:val="31CD9BD6E30641DB8A960DE97A4C591B"/>
    <w:rsid w:val="005D2678"/>
  </w:style>
  <w:style w:type="paragraph" w:customStyle="1" w:styleId="A5AFD25E0AA5403F987A10961262F247">
    <w:name w:val="A5AFD25E0AA5403F987A10961262F247"/>
    <w:rsid w:val="005D2678"/>
  </w:style>
  <w:style w:type="paragraph" w:customStyle="1" w:styleId="A4CB6BD2181144ADAECEC0BECFAB0AF1">
    <w:name w:val="A4CB6BD2181144ADAECEC0BECFAB0AF1"/>
    <w:rsid w:val="005D2678"/>
  </w:style>
  <w:style w:type="paragraph" w:customStyle="1" w:styleId="CD99E88FFDCF49DF9827801483458B91">
    <w:name w:val="CD99E88FFDCF49DF9827801483458B91"/>
    <w:rsid w:val="005D2678"/>
  </w:style>
  <w:style w:type="paragraph" w:customStyle="1" w:styleId="6BEA26C6E5C04C9294D011073C0EDC07">
    <w:name w:val="6BEA26C6E5C04C9294D011073C0EDC07"/>
    <w:rsid w:val="005D2678"/>
  </w:style>
  <w:style w:type="paragraph" w:customStyle="1" w:styleId="0FE3781B05304F15A229AE79F5AF84EB">
    <w:name w:val="0FE3781B05304F15A229AE79F5AF84EB"/>
    <w:rsid w:val="005D2678"/>
  </w:style>
  <w:style w:type="paragraph" w:customStyle="1" w:styleId="06A2D8020A81417A85FB0425981D3EAC">
    <w:name w:val="06A2D8020A81417A85FB0425981D3EAC"/>
    <w:rsid w:val="005D2678"/>
  </w:style>
  <w:style w:type="paragraph" w:customStyle="1" w:styleId="02F5ECEDD0BA43DAB86D9DA6E364C0EF">
    <w:name w:val="02F5ECEDD0BA43DAB86D9DA6E364C0EF"/>
    <w:rsid w:val="005D2678"/>
  </w:style>
  <w:style w:type="paragraph" w:customStyle="1" w:styleId="B74B28266AED4D4CA14486DC56F1F8D5">
    <w:name w:val="B74B28266AED4D4CA14486DC56F1F8D5"/>
    <w:rsid w:val="005D2678"/>
  </w:style>
  <w:style w:type="paragraph" w:customStyle="1" w:styleId="0D9566750F6E44B8A2B26D3F3B70E32B">
    <w:name w:val="0D9566750F6E44B8A2B26D3F3B70E32B"/>
    <w:rsid w:val="005D2678"/>
  </w:style>
  <w:style w:type="paragraph" w:customStyle="1" w:styleId="5D48BACAF94C448E9A01560DF4B363C3">
    <w:name w:val="5D48BACAF94C448E9A01560DF4B363C3"/>
    <w:rsid w:val="005D2678"/>
  </w:style>
  <w:style w:type="paragraph" w:customStyle="1" w:styleId="D0B86F1684144352B75EA54DA56FFFB8">
    <w:name w:val="D0B86F1684144352B75EA54DA56FFFB8"/>
    <w:rsid w:val="005D2678"/>
  </w:style>
  <w:style w:type="paragraph" w:customStyle="1" w:styleId="0AEDBBE3630C4B5D95BF3EEE89DE826F">
    <w:name w:val="0AEDBBE3630C4B5D95BF3EEE89DE826F"/>
    <w:rsid w:val="005D2678"/>
  </w:style>
  <w:style w:type="paragraph" w:customStyle="1" w:styleId="043829B8202C4C18B52DAADC5ADE4B41">
    <w:name w:val="043829B8202C4C18B52DAADC5ADE4B41"/>
    <w:rsid w:val="005D2678"/>
  </w:style>
  <w:style w:type="paragraph" w:customStyle="1" w:styleId="E8E327A5656F4F4EBDAE676781AA0867">
    <w:name w:val="E8E327A5656F4F4EBDAE676781AA0867"/>
    <w:rsid w:val="005D2678"/>
  </w:style>
  <w:style w:type="paragraph" w:customStyle="1" w:styleId="D5915CFFD12247B184332639A3053C25">
    <w:name w:val="D5915CFFD12247B184332639A3053C25"/>
    <w:rsid w:val="005D2678"/>
  </w:style>
  <w:style w:type="paragraph" w:customStyle="1" w:styleId="D674285190B047D9A2F3EA89108FFCF4">
    <w:name w:val="D674285190B047D9A2F3EA89108FFCF4"/>
    <w:rsid w:val="005D2678"/>
  </w:style>
  <w:style w:type="paragraph" w:customStyle="1" w:styleId="28743492CFEE4FA9A1007A47A9F6C760">
    <w:name w:val="28743492CFEE4FA9A1007A47A9F6C760"/>
    <w:rsid w:val="005D2678"/>
  </w:style>
  <w:style w:type="paragraph" w:customStyle="1" w:styleId="719FB26435A54659BCEA8EA65A88E80B">
    <w:name w:val="719FB26435A54659BCEA8EA65A88E80B"/>
    <w:rsid w:val="005D2678"/>
  </w:style>
  <w:style w:type="paragraph" w:customStyle="1" w:styleId="E151767C1B2544C79BB60E3D5155306B">
    <w:name w:val="E151767C1B2544C79BB60E3D5155306B"/>
    <w:rsid w:val="005D2678"/>
  </w:style>
  <w:style w:type="paragraph" w:customStyle="1" w:styleId="0C5623C1CC8A41F9A516B03F3A2FE4B5">
    <w:name w:val="0C5623C1CC8A41F9A516B03F3A2FE4B5"/>
    <w:rsid w:val="005D2678"/>
  </w:style>
  <w:style w:type="paragraph" w:customStyle="1" w:styleId="FD562622D1FF464299B827EC61521710">
    <w:name w:val="FD562622D1FF464299B827EC61521710"/>
    <w:rsid w:val="005D2678"/>
  </w:style>
  <w:style w:type="paragraph" w:customStyle="1" w:styleId="BBF0E74EC98F43818956A791706E2486">
    <w:name w:val="BBF0E74EC98F43818956A791706E2486"/>
    <w:rsid w:val="005D2678"/>
  </w:style>
  <w:style w:type="paragraph" w:customStyle="1" w:styleId="2813A7F3C2E044C79E6B3027951144B5">
    <w:name w:val="2813A7F3C2E044C79E6B3027951144B5"/>
    <w:rsid w:val="005D2678"/>
  </w:style>
  <w:style w:type="paragraph" w:customStyle="1" w:styleId="0B1849F3701F43B6B830900B470EE270">
    <w:name w:val="0B1849F3701F43B6B830900B470EE270"/>
    <w:rsid w:val="005D2678"/>
  </w:style>
  <w:style w:type="paragraph" w:customStyle="1" w:styleId="C5910C45424A4224A069A82A7B3E538A">
    <w:name w:val="C5910C45424A4224A069A82A7B3E538A"/>
    <w:rsid w:val="005D2678"/>
  </w:style>
  <w:style w:type="paragraph" w:customStyle="1" w:styleId="0DE7880BEEC14576A4C0562BA9F7C67B">
    <w:name w:val="0DE7880BEEC14576A4C0562BA9F7C67B"/>
    <w:rsid w:val="005D2678"/>
  </w:style>
  <w:style w:type="paragraph" w:customStyle="1" w:styleId="A134689635384C839105FC3744E83977">
    <w:name w:val="A134689635384C839105FC3744E83977"/>
    <w:rsid w:val="005D2678"/>
  </w:style>
  <w:style w:type="paragraph" w:customStyle="1" w:styleId="8ABCDD0F187345A5979FE3998829B123">
    <w:name w:val="8ABCDD0F187345A5979FE3998829B123"/>
    <w:rsid w:val="005D2678"/>
  </w:style>
  <w:style w:type="paragraph" w:customStyle="1" w:styleId="935E23E828694CA9A882D5B8CA54C2DD">
    <w:name w:val="935E23E828694CA9A882D5B8CA54C2DD"/>
    <w:rsid w:val="005D2678"/>
  </w:style>
  <w:style w:type="paragraph" w:customStyle="1" w:styleId="D244091C919A4C4D946EE2BEF94555E7">
    <w:name w:val="D244091C919A4C4D946EE2BEF94555E7"/>
    <w:rsid w:val="005D2678"/>
  </w:style>
  <w:style w:type="paragraph" w:customStyle="1" w:styleId="D83ECF2C1F6748E68932CA3E5D092112">
    <w:name w:val="D83ECF2C1F6748E68932CA3E5D092112"/>
    <w:rsid w:val="005D2678"/>
  </w:style>
  <w:style w:type="paragraph" w:customStyle="1" w:styleId="3697AAC8FE8944AD958355A04514498D">
    <w:name w:val="3697AAC8FE8944AD958355A04514498D"/>
    <w:rsid w:val="005D2678"/>
  </w:style>
  <w:style w:type="paragraph" w:customStyle="1" w:styleId="64EEC57B5BC545258BC41D7CA8121564">
    <w:name w:val="64EEC57B5BC545258BC41D7CA8121564"/>
    <w:rsid w:val="005D2678"/>
  </w:style>
  <w:style w:type="paragraph" w:customStyle="1" w:styleId="985198A3289A4597B30F40B866BDDA5C">
    <w:name w:val="985198A3289A4597B30F40B866BDDA5C"/>
    <w:rsid w:val="005D2678"/>
  </w:style>
  <w:style w:type="paragraph" w:customStyle="1" w:styleId="19D6C94197354D54B796985121F1F5C5">
    <w:name w:val="19D6C94197354D54B796985121F1F5C5"/>
    <w:rsid w:val="005D2678"/>
  </w:style>
  <w:style w:type="paragraph" w:customStyle="1" w:styleId="5A1364EB58B94DFB90D8512473B6C94C">
    <w:name w:val="5A1364EB58B94DFB90D8512473B6C94C"/>
    <w:rsid w:val="005D2678"/>
  </w:style>
  <w:style w:type="paragraph" w:customStyle="1" w:styleId="90946041794E46CB8A5FA602DE7A4FF3">
    <w:name w:val="90946041794E46CB8A5FA602DE7A4FF3"/>
    <w:rsid w:val="005D2678"/>
  </w:style>
  <w:style w:type="paragraph" w:customStyle="1" w:styleId="F67AF8AD05D446DF9751F2A9106CA800">
    <w:name w:val="F67AF8AD05D446DF9751F2A9106CA800"/>
    <w:rsid w:val="005D2678"/>
  </w:style>
  <w:style w:type="paragraph" w:customStyle="1" w:styleId="22032555C4C7420185C7AC1B150E8CD3">
    <w:name w:val="22032555C4C7420185C7AC1B150E8CD3"/>
    <w:rsid w:val="005D2678"/>
  </w:style>
  <w:style w:type="paragraph" w:customStyle="1" w:styleId="C5291CC82B084666875E8D3CFAA3DEDD">
    <w:name w:val="C5291CC82B084666875E8D3CFAA3DEDD"/>
    <w:rsid w:val="005D2678"/>
  </w:style>
  <w:style w:type="paragraph" w:customStyle="1" w:styleId="FBF5A8D48FAA4B0FADADB13AF09F48FA">
    <w:name w:val="FBF5A8D48FAA4B0FADADB13AF09F48FA"/>
    <w:rsid w:val="005D2678"/>
  </w:style>
  <w:style w:type="paragraph" w:customStyle="1" w:styleId="0F2C06CEC3994FB3AB42B9EFB07E5172">
    <w:name w:val="0F2C06CEC3994FB3AB42B9EFB07E5172"/>
    <w:rsid w:val="005D2678"/>
  </w:style>
  <w:style w:type="paragraph" w:customStyle="1" w:styleId="4852AC854A37422AA3EC51200105EFB2">
    <w:name w:val="4852AC854A37422AA3EC51200105EFB2"/>
    <w:rsid w:val="005D2678"/>
  </w:style>
  <w:style w:type="paragraph" w:customStyle="1" w:styleId="E2AE3483DFF540C9B78CD18A12A2AB21">
    <w:name w:val="E2AE3483DFF540C9B78CD18A12A2AB21"/>
    <w:rsid w:val="005D2678"/>
  </w:style>
  <w:style w:type="paragraph" w:customStyle="1" w:styleId="BA107913399F43E1AFD43559415EF8DA">
    <w:name w:val="BA107913399F43E1AFD43559415EF8DA"/>
    <w:rsid w:val="005D2678"/>
  </w:style>
  <w:style w:type="paragraph" w:customStyle="1" w:styleId="43463456F555444FB296DC42598739C3">
    <w:name w:val="43463456F555444FB296DC42598739C3"/>
    <w:rsid w:val="005D2678"/>
  </w:style>
  <w:style w:type="paragraph" w:customStyle="1" w:styleId="838E9435A00C49979AAAC5A70652F973">
    <w:name w:val="838E9435A00C49979AAAC5A70652F973"/>
    <w:rsid w:val="005D2678"/>
  </w:style>
  <w:style w:type="paragraph" w:customStyle="1" w:styleId="D1EDC39C6EE94BB999EE7170948F4856">
    <w:name w:val="D1EDC39C6EE94BB999EE7170948F4856"/>
    <w:rsid w:val="005D2678"/>
  </w:style>
  <w:style w:type="paragraph" w:customStyle="1" w:styleId="9C27E935F55D4009A9F987E43C3E203E">
    <w:name w:val="9C27E935F55D4009A9F987E43C3E203E"/>
    <w:rsid w:val="005D2678"/>
  </w:style>
  <w:style w:type="paragraph" w:customStyle="1" w:styleId="08A52F8336D1492CBE5711E0DB62B46C">
    <w:name w:val="08A52F8336D1492CBE5711E0DB62B46C"/>
    <w:rsid w:val="005D2678"/>
  </w:style>
  <w:style w:type="paragraph" w:customStyle="1" w:styleId="AA201B2D12574AC0A99329488C8DD227">
    <w:name w:val="AA201B2D12574AC0A99329488C8DD227"/>
    <w:rsid w:val="005D2678"/>
  </w:style>
  <w:style w:type="paragraph" w:customStyle="1" w:styleId="FA0A89A52D3845CAB846D2E4D6FF7A1F">
    <w:name w:val="FA0A89A52D3845CAB846D2E4D6FF7A1F"/>
    <w:rsid w:val="005D2678"/>
  </w:style>
  <w:style w:type="paragraph" w:customStyle="1" w:styleId="BE08B644573B4095886578849CD9B786">
    <w:name w:val="BE08B644573B4095886578849CD9B786"/>
    <w:rsid w:val="005D2678"/>
  </w:style>
  <w:style w:type="paragraph" w:customStyle="1" w:styleId="6EFAB65730F34A55B76A2BC851558342">
    <w:name w:val="6EFAB65730F34A55B76A2BC851558342"/>
    <w:rsid w:val="005D2678"/>
  </w:style>
  <w:style w:type="paragraph" w:customStyle="1" w:styleId="C53432C5B0CB4B8F98D36736A1A86E12">
    <w:name w:val="C53432C5B0CB4B8F98D36736A1A86E12"/>
    <w:rsid w:val="005D2678"/>
  </w:style>
  <w:style w:type="paragraph" w:customStyle="1" w:styleId="5079B5E0EA704509A992B5F65E6582E8">
    <w:name w:val="5079B5E0EA704509A992B5F65E6582E8"/>
    <w:rsid w:val="005D2678"/>
  </w:style>
  <w:style w:type="paragraph" w:customStyle="1" w:styleId="9F3D075B2E5A47BEBF544FC9C0F5F167">
    <w:name w:val="9F3D075B2E5A47BEBF544FC9C0F5F167"/>
    <w:rsid w:val="005D2678"/>
  </w:style>
  <w:style w:type="paragraph" w:customStyle="1" w:styleId="067981B5945440C78C80330DBC790F61">
    <w:name w:val="067981B5945440C78C80330DBC790F61"/>
    <w:rsid w:val="005D2678"/>
  </w:style>
  <w:style w:type="paragraph" w:customStyle="1" w:styleId="9C4D92763626478ABB8CE57841E9D109">
    <w:name w:val="9C4D92763626478ABB8CE57841E9D109"/>
    <w:rsid w:val="005D2678"/>
  </w:style>
  <w:style w:type="paragraph" w:customStyle="1" w:styleId="911E444CA1E7425C8DA19C0404BAA094">
    <w:name w:val="911E444CA1E7425C8DA19C0404BAA094"/>
    <w:rsid w:val="005D2678"/>
  </w:style>
  <w:style w:type="paragraph" w:customStyle="1" w:styleId="24BD550698F04F7F9C7DF9C93EA9B277">
    <w:name w:val="24BD550698F04F7F9C7DF9C93EA9B277"/>
    <w:rsid w:val="005D2678"/>
  </w:style>
  <w:style w:type="paragraph" w:customStyle="1" w:styleId="1B6FF3977CD44B64ACC4E05D33BAABFF">
    <w:name w:val="1B6FF3977CD44B64ACC4E05D33BAABFF"/>
    <w:rsid w:val="005D2678"/>
  </w:style>
  <w:style w:type="paragraph" w:customStyle="1" w:styleId="A322CAA04B60472DAEC8461E414F4129">
    <w:name w:val="A322CAA04B60472DAEC8461E414F4129"/>
    <w:rsid w:val="005D2678"/>
  </w:style>
  <w:style w:type="paragraph" w:customStyle="1" w:styleId="56D852D45EFE4E2DA38624B206BD7628">
    <w:name w:val="56D852D45EFE4E2DA38624B206BD7628"/>
    <w:rsid w:val="005D2678"/>
  </w:style>
  <w:style w:type="paragraph" w:customStyle="1" w:styleId="BEF9CF6A228E494DA0FFD64C7B5DE924">
    <w:name w:val="BEF9CF6A228E494DA0FFD64C7B5DE924"/>
    <w:rsid w:val="005D2678"/>
  </w:style>
  <w:style w:type="paragraph" w:customStyle="1" w:styleId="3A7DD269F75D423B8BAC1B5540DC0EF2">
    <w:name w:val="3A7DD269F75D423B8BAC1B5540DC0EF2"/>
    <w:rsid w:val="005D2678"/>
  </w:style>
  <w:style w:type="paragraph" w:customStyle="1" w:styleId="1EA66CB700CE4872B48AA8F1947ECB1F">
    <w:name w:val="1EA66CB700CE4872B48AA8F1947ECB1F"/>
    <w:rsid w:val="005D2678"/>
  </w:style>
  <w:style w:type="paragraph" w:customStyle="1" w:styleId="6C1841754EE340C788F6E167DF7465E5">
    <w:name w:val="6C1841754EE340C788F6E167DF7465E5"/>
    <w:rsid w:val="005D2678"/>
  </w:style>
  <w:style w:type="paragraph" w:customStyle="1" w:styleId="1FDA154A85E64FC98F5D0F60798F32E9">
    <w:name w:val="1FDA154A85E64FC98F5D0F60798F32E9"/>
    <w:rsid w:val="005D2678"/>
  </w:style>
  <w:style w:type="paragraph" w:customStyle="1" w:styleId="3A01205E4E29425A8275B624A297AF47">
    <w:name w:val="3A01205E4E29425A8275B624A297AF47"/>
    <w:rsid w:val="005D2678"/>
  </w:style>
  <w:style w:type="paragraph" w:customStyle="1" w:styleId="4386E50DFECE426DBAEBD24A322E8B65">
    <w:name w:val="4386E50DFECE426DBAEBD24A322E8B65"/>
    <w:rsid w:val="005D2678"/>
  </w:style>
  <w:style w:type="paragraph" w:customStyle="1" w:styleId="A54ABA36DEB04BC696894D5ECD83E051">
    <w:name w:val="A54ABA36DEB04BC696894D5ECD83E051"/>
    <w:rsid w:val="005D2678"/>
  </w:style>
  <w:style w:type="paragraph" w:customStyle="1" w:styleId="D2FDC1524FD84DD683EE4EB22FD859CB">
    <w:name w:val="D2FDC1524FD84DD683EE4EB22FD859CB"/>
    <w:rsid w:val="005D2678"/>
  </w:style>
  <w:style w:type="paragraph" w:customStyle="1" w:styleId="0A28B1462AAC4D65A54FDC1BCC11F568">
    <w:name w:val="0A28B1462AAC4D65A54FDC1BCC11F568"/>
    <w:rsid w:val="005D2678"/>
  </w:style>
  <w:style w:type="paragraph" w:customStyle="1" w:styleId="B47289BB735D4895A82C8C9AF8D30E88">
    <w:name w:val="B47289BB735D4895A82C8C9AF8D30E88"/>
    <w:rsid w:val="005D2678"/>
  </w:style>
  <w:style w:type="paragraph" w:customStyle="1" w:styleId="213B6B4716BF4A039F3DF77DB7E7671F">
    <w:name w:val="213B6B4716BF4A039F3DF77DB7E7671F"/>
    <w:rsid w:val="005D2678"/>
  </w:style>
  <w:style w:type="paragraph" w:customStyle="1" w:styleId="9C4E387B0E6A468DB6836AD09F02B569">
    <w:name w:val="9C4E387B0E6A468DB6836AD09F02B569"/>
    <w:rsid w:val="003D0C6F"/>
  </w:style>
  <w:style w:type="paragraph" w:customStyle="1" w:styleId="B274FDA5CFC64B5C89A54F6A017A77EC">
    <w:name w:val="B274FDA5CFC64B5C89A54F6A017A77EC"/>
    <w:rsid w:val="003D0C6F"/>
  </w:style>
  <w:style w:type="paragraph" w:customStyle="1" w:styleId="E87437E163594894B0DB988FE33C1121">
    <w:name w:val="E87437E163594894B0DB988FE33C1121"/>
    <w:rsid w:val="003D0C6F"/>
  </w:style>
  <w:style w:type="paragraph" w:customStyle="1" w:styleId="85E98377FF404A30A01096D51EC8D75A">
    <w:name w:val="85E98377FF404A30A01096D51EC8D75A"/>
    <w:rsid w:val="003D0C6F"/>
  </w:style>
  <w:style w:type="paragraph" w:customStyle="1" w:styleId="F7C8B34C36824598A957274F85BCA830">
    <w:name w:val="F7C8B34C36824598A957274F85BCA830"/>
    <w:rsid w:val="003D0C6F"/>
  </w:style>
  <w:style w:type="paragraph" w:customStyle="1" w:styleId="B68C5B82FAEF4CA192AFA812366139E2">
    <w:name w:val="B68C5B82FAEF4CA192AFA812366139E2"/>
    <w:rsid w:val="003D0C6F"/>
  </w:style>
  <w:style w:type="paragraph" w:customStyle="1" w:styleId="31824C7676E94D76948AF3BF961518D2">
    <w:name w:val="31824C7676E94D76948AF3BF961518D2"/>
    <w:rsid w:val="003D0C6F"/>
  </w:style>
  <w:style w:type="paragraph" w:customStyle="1" w:styleId="66BD2CC414704983ACF191BCF23F4CEA">
    <w:name w:val="66BD2CC414704983ACF191BCF23F4CEA"/>
    <w:rsid w:val="003D0C6F"/>
  </w:style>
  <w:style w:type="paragraph" w:customStyle="1" w:styleId="6C98E71F584C4BC09B245C8E530F13A7">
    <w:name w:val="6C98E71F584C4BC09B245C8E530F13A7"/>
    <w:rsid w:val="003D0C6F"/>
  </w:style>
  <w:style w:type="paragraph" w:customStyle="1" w:styleId="72D8747A4E014832859CACB49F638406">
    <w:name w:val="72D8747A4E014832859CACB49F638406"/>
    <w:rsid w:val="003D0C6F"/>
  </w:style>
  <w:style w:type="paragraph" w:customStyle="1" w:styleId="DE5F6F9183924AE48B41963DC273D871">
    <w:name w:val="DE5F6F9183924AE48B41963DC273D871"/>
    <w:rsid w:val="003D0C6F"/>
  </w:style>
  <w:style w:type="paragraph" w:customStyle="1" w:styleId="E8FC2D34C5624B5691BA40C7E5D2828D">
    <w:name w:val="E8FC2D34C5624B5691BA40C7E5D2828D"/>
    <w:rsid w:val="003D0C6F"/>
  </w:style>
  <w:style w:type="paragraph" w:customStyle="1" w:styleId="D381F13E8735450FAF14DC2EB590C856">
    <w:name w:val="D381F13E8735450FAF14DC2EB590C856"/>
    <w:rsid w:val="003D0C6F"/>
  </w:style>
  <w:style w:type="paragraph" w:customStyle="1" w:styleId="EC9460E7149046A1B4C762B0B0997A52">
    <w:name w:val="EC9460E7149046A1B4C762B0B0997A52"/>
    <w:rsid w:val="003D0C6F"/>
  </w:style>
  <w:style w:type="paragraph" w:customStyle="1" w:styleId="082E83DA4FBC461AB30BB87A2A95AE47">
    <w:name w:val="082E83DA4FBC461AB30BB87A2A95AE47"/>
    <w:rsid w:val="003D0C6F"/>
  </w:style>
  <w:style w:type="paragraph" w:customStyle="1" w:styleId="697BD57766EB41F2B2A6C6C8DB083A5F">
    <w:name w:val="697BD57766EB41F2B2A6C6C8DB083A5F"/>
    <w:rsid w:val="003D0C6F"/>
  </w:style>
  <w:style w:type="paragraph" w:customStyle="1" w:styleId="25C10C18BAEB403F935E3D9A9AF47BD1">
    <w:name w:val="25C10C18BAEB403F935E3D9A9AF47BD1"/>
    <w:rsid w:val="003D0C6F"/>
  </w:style>
  <w:style w:type="paragraph" w:customStyle="1" w:styleId="691F3ACBABB8436D9EFB4B14ED70C3AB">
    <w:name w:val="691F3ACBABB8436D9EFB4B14ED70C3AB"/>
    <w:rsid w:val="003D0C6F"/>
  </w:style>
  <w:style w:type="paragraph" w:customStyle="1" w:styleId="20CDFE733C964CC8985AAD14EF39DD88">
    <w:name w:val="20CDFE733C964CC8985AAD14EF39DD88"/>
    <w:rsid w:val="003D0C6F"/>
  </w:style>
  <w:style w:type="paragraph" w:customStyle="1" w:styleId="FC0D3B632D1A45D7AC59046EDAC37818">
    <w:name w:val="FC0D3B632D1A45D7AC59046EDAC37818"/>
    <w:rsid w:val="003D0C6F"/>
  </w:style>
  <w:style w:type="paragraph" w:customStyle="1" w:styleId="503DC4D75D4B441781D52F83E0840DB6">
    <w:name w:val="503DC4D75D4B441781D52F83E0840DB6"/>
    <w:rsid w:val="003D0C6F"/>
  </w:style>
  <w:style w:type="paragraph" w:customStyle="1" w:styleId="A2AFD42E46F1442883A4ACA5A691EBE6">
    <w:name w:val="A2AFD42E46F1442883A4ACA5A691EBE6"/>
    <w:rsid w:val="003D0C6F"/>
  </w:style>
  <w:style w:type="paragraph" w:customStyle="1" w:styleId="6AB9ADD97425499B857008D7868F30DD">
    <w:name w:val="6AB9ADD97425499B857008D7868F30DD"/>
    <w:rsid w:val="003D0C6F"/>
  </w:style>
  <w:style w:type="paragraph" w:customStyle="1" w:styleId="B3A0D5D9EE454DCB967103A432345B7A">
    <w:name w:val="B3A0D5D9EE454DCB967103A432345B7A"/>
    <w:rsid w:val="003D0C6F"/>
  </w:style>
  <w:style w:type="paragraph" w:customStyle="1" w:styleId="3E6E31213659414C8649F8893524947E">
    <w:name w:val="3E6E31213659414C8649F8893524947E"/>
    <w:rsid w:val="003D0C6F"/>
  </w:style>
  <w:style w:type="paragraph" w:customStyle="1" w:styleId="68A453C96B10418F98C55BDB8D1BB470">
    <w:name w:val="68A453C96B10418F98C55BDB8D1BB470"/>
    <w:rsid w:val="003D0C6F"/>
  </w:style>
  <w:style w:type="paragraph" w:customStyle="1" w:styleId="297AD21EE7E047AE872771B78E387F38">
    <w:name w:val="297AD21EE7E047AE872771B78E387F38"/>
    <w:rsid w:val="003D0C6F"/>
  </w:style>
  <w:style w:type="paragraph" w:customStyle="1" w:styleId="DC3E557B33FE42E6A41F4B1C51885958">
    <w:name w:val="DC3E557B33FE42E6A41F4B1C51885958"/>
    <w:rsid w:val="003D0C6F"/>
  </w:style>
  <w:style w:type="paragraph" w:customStyle="1" w:styleId="A5B4E42D71AB4D51B557A954661AFBA9">
    <w:name w:val="A5B4E42D71AB4D51B557A954661AFBA9"/>
    <w:rsid w:val="003D0C6F"/>
  </w:style>
  <w:style w:type="paragraph" w:customStyle="1" w:styleId="C279B866CF304E0894DD3412C4792639">
    <w:name w:val="C279B866CF304E0894DD3412C4792639"/>
    <w:rsid w:val="003D0C6F"/>
  </w:style>
  <w:style w:type="paragraph" w:customStyle="1" w:styleId="73FFF4A5504F46C896803AD25383A6EC">
    <w:name w:val="73FFF4A5504F46C896803AD25383A6EC"/>
    <w:rsid w:val="003D0C6F"/>
  </w:style>
  <w:style w:type="paragraph" w:customStyle="1" w:styleId="9D30BB2BFB1E4C64902120299454C0DF">
    <w:name w:val="9D30BB2BFB1E4C64902120299454C0DF"/>
    <w:rsid w:val="003D0C6F"/>
  </w:style>
  <w:style w:type="paragraph" w:customStyle="1" w:styleId="2F64EB1CEC2D485BB460D37771B84E6A">
    <w:name w:val="2F64EB1CEC2D485BB460D37771B84E6A"/>
    <w:rsid w:val="003D0C6F"/>
  </w:style>
  <w:style w:type="paragraph" w:customStyle="1" w:styleId="78F8FB1F6A5D4134A779DAC3A7CA34C4">
    <w:name w:val="78F8FB1F6A5D4134A779DAC3A7CA34C4"/>
    <w:rsid w:val="003D0C6F"/>
  </w:style>
  <w:style w:type="paragraph" w:customStyle="1" w:styleId="008D42D7359B4B5189DEC4B34A7CC16A">
    <w:name w:val="008D42D7359B4B5189DEC4B34A7CC16A"/>
    <w:rsid w:val="003D0C6F"/>
  </w:style>
  <w:style w:type="paragraph" w:customStyle="1" w:styleId="040F3CF4EA994F73955D2EE35E0229B8">
    <w:name w:val="040F3CF4EA994F73955D2EE35E0229B8"/>
    <w:rsid w:val="003D0C6F"/>
  </w:style>
  <w:style w:type="paragraph" w:customStyle="1" w:styleId="79476700FC2844BEBB41FFA045A2D02F">
    <w:name w:val="79476700FC2844BEBB41FFA045A2D02F"/>
    <w:rsid w:val="003D0C6F"/>
  </w:style>
  <w:style w:type="paragraph" w:customStyle="1" w:styleId="0E7F2AE9367A417E8F81947EEDC68E0B">
    <w:name w:val="0E7F2AE9367A417E8F81947EEDC68E0B"/>
    <w:rsid w:val="003D0C6F"/>
  </w:style>
  <w:style w:type="paragraph" w:customStyle="1" w:styleId="1EBFDA8590DC418C8A6D38D415F4D9FA">
    <w:name w:val="1EBFDA8590DC418C8A6D38D415F4D9FA"/>
    <w:rsid w:val="003D0C6F"/>
  </w:style>
  <w:style w:type="paragraph" w:customStyle="1" w:styleId="2017F6C075CE41D1BD03DB049C5B331C">
    <w:name w:val="2017F6C075CE41D1BD03DB049C5B331C"/>
    <w:rsid w:val="003D0C6F"/>
  </w:style>
  <w:style w:type="paragraph" w:customStyle="1" w:styleId="6C77D754FBC343D9A0F02F59345DC970">
    <w:name w:val="6C77D754FBC343D9A0F02F59345DC970"/>
    <w:rsid w:val="003D0C6F"/>
  </w:style>
  <w:style w:type="paragraph" w:customStyle="1" w:styleId="760CE9CBF09447999FFF1A937EF64AC3">
    <w:name w:val="760CE9CBF09447999FFF1A937EF64AC3"/>
    <w:rsid w:val="003D0C6F"/>
  </w:style>
  <w:style w:type="paragraph" w:customStyle="1" w:styleId="1A5865393F5B4084A667FC38FD9DB7AF">
    <w:name w:val="1A5865393F5B4084A667FC38FD9DB7AF"/>
    <w:rsid w:val="003D0C6F"/>
  </w:style>
  <w:style w:type="paragraph" w:customStyle="1" w:styleId="AA5628F5F50F4FDDB95716951C38BEDC">
    <w:name w:val="AA5628F5F50F4FDDB95716951C38BEDC"/>
    <w:rsid w:val="003D0C6F"/>
  </w:style>
  <w:style w:type="paragraph" w:customStyle="1" w:styleId="8916374DED1E4B4EA4373A9EA2FF1E2D">
    <w:name w:val="8916374DED1E4B4EA4373A9EA2FF1E2D"/>
    <w:rsid w:val="003D0C6F"/>
  </w:style>
  <w:style w:type="paragraph" w:customStyle="1" w:styleId="2D1E940A8A6346E98BC6F849F5A7A0A3">
    <w:name w:val="2D1E940A8A6346E98BC6F849F5A7A0A3"/>
    <w:rsid w:val="003D0C6F"/>
  </w:style>
  <w:style w:type="paragraph" w:customStyle="1" w:styleId="E3E629EC69EC42D68DC60277A443364B">
    <w:name w:val="E3E629EC69EC42D68DC60277A443364B"/>
    <w:rsid w:val="003D0C6F"/>
  </w:style>
  <w:style w:type="paragraph" w:customStyle="1" w:styleId="8803C953807F461DAB4CF8BA78991C45">
    <w:name w:val="8803C953807F461DAB4CF8BA78991C45"/>
    <w:rsid w:val="003D0C6F"/>
  </w:style>
  <w:style w:type="paragraph" w:customStyle="1" w:styleId="4FA7A9BDB3CF43E1A6655A77FD6E3E66">
    <w:name w:val="4FA7A9BDB3CF43E1A6655A77FD6E3E66"/>
    <w:rsid w:val="003D0C6F"/>
  </w:style>
  <w:style w:type="paragraph" w:customStyle="1" w:styleId="A0ADAE0127BD4590BDB81729BB2FC35A">
    <w:name w:val="A0ADAE0127BD4590BDB81729BB2FC35A"/>
    <w:rsid w:val="003D0C6F"/>
  </w:style>
  <w:style w:type="paragraph" w:customStyle="1" w:styleId="71E470B443D2451093DD3C3BF621DFC9">
    <w:name w:val="71E470B443D2451093DD3C3BF621DFC9"/>
    <w:rsid w:val="003D0C6F"/>
  </w:style>
  <w:style w:type="paragraph" w:customStyle="1" w:styleId="FB225F850F754B539FF5D39788B778A5">
    <w:name w:val="FB225F850F754B539FF5D39788B778A5"/>
    <w:rsid w:val="003D0C6F"/>
  </w:style>
  <w:style w:type="paragraph" w:customStyle="1" w:styleId="6A98A92E05904C45A0155BDF9CD8B00E">
    <w:name w:val="6A98A92E05904C45A0155BDF9CD8B00E"/>
    <w:rsid w:val="003D0C6F"/>
  </w:style>
  <w:style w:type="paragraph" w:customStyle="1" w:styleId="39DAFDEACC28442092DD83E205861D99">
    <w:name w:val="39DAFDEACC28442092DD83E205861D99"/>
    <w:rsid w:val="003D0C6F"/>
  </w:style>
  <w:style w:type="paragraph" w:customStyle="1" w:styleId="562885A89B764A95A6A6E4CF32948D03">
    <w:name w:val="562885A89B764A95A6A6E4CF32948D03"/>
    <w:rsid w:val="003D0C6F"/>
  </w:style>
  <w:style w:type="paragraph" w:customStyle="1" w:styleId="99AE24CB23A24AFFB833A60FB5C90B06">
    <w:name w:val="99AE24CB23A24AFFB833A60FB5C90B06"/>
    <w:rsid w:val="003D0C6F"/>
  </w:style>
  <w:style w:type="paragraph" w:customStyle="1" w:styleId="6DA4529A9F9649F3953CAA610D1E4CAD">
    <w:name w:val="6DA4529A9F9649F3953CAA610D1E4CAD"/>
    <w:rsid w:val="003D0C6F"/>
  </w:style>
  <w:style w:type="paragraph" w:customStyle="1" w:styleId="68BCB625FC1B4EABAA2285D18F30F6F1">
    <w:name w:val="68BCB625FC1B4EABAA2285D18F30F6F1"/>
    <w:rsid w:val="003D0C6F"/>
  </w:style>
  <w:style w:type="paragraph" w:customStyle="1" w:styleId="DA4C1838A6CF41E7BFD7BF7745B72A8C">
    <w:name w:val="DA4C1838A6CF41E7BFD7BF7745B72A8C"/>
    <w:rsid w:val="003D0C6F"/>
  </w:style>
  <w:style w:type="paragraph" w:customStyle="1" w:styleId="5C8DB0F7C31540D78200ECEDD5A65281">
    <w:name w:val="5C8DB0F7C31540D78200ECEDD5A65281"/>
    <w:rsid w:val="003D0C6F"/>
  </w:style>
  <w:style w:type="paragraph" w:customStyle="1" w:styleId="783B6751C4A9494D94CEDC99C18BF458">
    <w:name w:val="783B6751C4A9494D94CEDC99C18BF458"/>
    <w:rsid w:val="003D0C6F"/>
  </w:style>
  <w:style w:type="paragraph" w:customStyle="1" w:styleId="DCDBF97DB4644AC1A510272D821C583F">
    <w:name w:val="DCDBF97DB4644AC1A510272D821C583F"/>
    <w:rsid w:val="003D0C6F"/>
  </w:style>
  <w:style w:type="paragraph" w:customStyle="1" w:styleId="04CE80B1653F4D1D994B805447C502FE">
    <w:name w:val="04CE80B1653F4D1D994B805447C502FE"/>
    <w:rsid w:val="003D0C6F"/>
  </w:style>
  <w:style w:type="paragraph" w:customStyle="1" w:styleId="541EB1D75A3048ACB1649DFFC31691E2">
    <w:name w:val="541EB1D75A3048ACB1649DFFC31691E2"/>
    <w:rsid w:val="003D0C6F"/>
  </w:style>
  <w:style w:type="paragraph" w:customStyle="1" w:styleId="DD2000183CB248FD9F3200F2801DC368">
    <w:name w:val="DD2000183CB248FD9F3200F2801DC368"/>
    <w:rsid w:val="003D0C6F"/>
  </w:style>
  <w:style w:type="paragraph" w:customStyle="1" w:styleId="D41B27E187354728870C6D2557F038D1">
    <w:name w:val="D41B27E187354728870C6D2557F038D1"/>
    <w:rsid w:val="003D0C6F"/>
  </w:style>
  <w:style w:type="paragraph" w:customStyle="1" w:styleId="15C9B8CEC6764421979E8E409E6B9A46">
    <w:name w:val="15C9B8CEC6764421979E8E409E6B9A46"/>
    <w:rsid w:val="003D0C6F"/>
  </w:style>
  <w:style w:type="paragraph" w:customStyle="1" w:styleId="CBBBCE0BD33D4C03AE2FAD23CFDFC29B">
    <w:name w:val="CBBBCE0BD33D4C03AE2FAD23CFDFC29B"/>
    <w:rsid w:val="003D0C6F"/>
  </w:style>
  <w:style w:type="paragraph" w:customStyle="1" w:styleId="F5FB23A81E824F8E8D05029CBCDAB294">
    <w:name w:val="F5FB23A81E824F8E8D05029CBCDAB294"/>
    <w:rsid w:val="003D0C6F"/>
  </w:style>
  <w:style w:type="paragraph" w:customStyle="1" w:styleId="41B9507D905E4740A07F6569CADB2FC9">
    <w:name w:val="41B9507D905E4740A07F6569CADB2FC9"/>
    <w:rsid w:val="003D0C6F"/>
  </w:style>
  <w:style w:type="paragraph" w:customStyle="1" w:styleId="6497F73A052D426484F9C15B69E31613">
    <w:name w:val="6497F73A052D426484F9C15B69E31613"/>
    <w:rsid w:val="003D0C6F"/>
  </w:style>
  <w:style w:type="paragraph" w:customStyle="1" w:styleId="FE7BC0912EF64EC29D76F3F65A9B64D7">
    <w:name w:val="FE7BC0912EF64EC29D76F3F65A9B64D7"/>
    <w:rsid w:val="003D0C6F"/>
  </w:style>
  <w:style w:type="paragraph" w:customStyle="1" w:styleId="634367FE7FD8446B82E330A9E11F3B88">
    <w:name w:val="634367FE7FD8446B82E330A9E11F3B88"/>
    <w:rsid w:val="003D0C6F"/>
  </w:style>
  <w:style w:type="paragraph" w:customStyle="1" w:styleId="82F8A0DB07D54F6185CBC1A231D24174">
    <w:name w:val="82F8A0DB07D54F6185CBC1A231D24174"/>
    <w:rsid w:val="003D0C6F"/>
  </w:style>
  <w:style w:type="paragraph" w:customStyle="1" w:styleId="36605D4C867444C5B120E426C5463C0E">
    <w:name w:val="36605D4C867444C5B120E426C5463C0E"/>
    <w:rsid w:val="003D0C6F"/>
  </w:style>
  <w:style w:type="paragraph" w:customStyle="1" w:styleId="09FA404D6AB942CFBF8946E1F4580BA6">
    <w:name w:val="09FA404D6AB942CFBF8946E1F4580BA6"/>
    <w:rsid w:val="003D0C6F"/>
  </w:style>
  <w:style w:type="paragraph" w:customStyle="1" w:styleId="031040E59D0D4713B24B3FE52666D773">
    <w:name w:val="031040E59D0D4713B24B3FE52666D773"/>
    <w:rsid w:val="003D0C6F"/>
  </w:style>
  <w:style w:type="paragraph" w:customStyle="1" w:styleId="5C3233DCEEF24F239573E9250208EF92">
    <w:name w:val="5C3233DCEEF24F239573E9250208EF92"/>
    <w:rsid w:val="003D0C6F"/>
  </w:style>
  <w:style w:type="paragraph" w:customStyle="1" w:styleId="D8B4E55E7506414BA9F41E4C712FB101">
    <w:name w:val="D8B4E55E7506414BA9F41E4C712FB101"/>
    <w:rsid w:val="003D0C6F"/>
  </w:style>
  <w:style w:type="paragraph" w:customStyle="1" w:styleId="82D3310370664669AC800D91DCE9DE43">
    <w:name w:val="82D3310370664669AC800D91DCE9DE43"/>
    <w:rsid w:val="003D0C6F"/>
  </w:style>
  <w:style w:type="paragraph" w:customStyle="1" w:styleId="4A2DCEAC67F24E35A834BF583EC0EAD0">
    <w:name w:val="4A2DCEAC67F24E35A834BF583EC0EAD0"/>
    <w:rsid w:val="003D0C6F"/>
  </w:style>
  <w:style w:type="paragraph" w:customStyle="1" w:styleId="74FA096EFC0346CDBB3A7301D610A427">
    <w:name w:val="74FA096EFC0346CDBB3A7301D610A427"/>
    <w:rsid w:val="003D0C6F"/>
  </w:style>
  <w:style w:type="paragraph" w:customStyle="1" w:styleId="94664D47FA27403E840CB5154073FDD7">
    <w:name w:val="94664D47FA27403E840CB5154073FDD7"/>
    <w:rsid w:val="003D0C6F"/>
  </w:style>
  <w:style w:type="paragraph" w:customStyle="1" w:styleId="25AA59899D6B4CF995601A3ED6AB4D4F">
    <w:name w:val="25AA59899D6B4CF995601A3ED6AB4D4F"/>
    <w:rsid w:val="003D0C6F"/>
  </w:style>
  <w:style w:type="paragraph" w:customStyle="1" w:styleId="D1AF8B3F4D9A4916893EB9239C61A485">
    <w:name w:val="D1AF8B3F4D9A4916893EB9239C61A485"/>
    <w:rsid w:val="003D0C6F"/>
  </w:style>
  <w:style w:type="paragraph" w:customStyle="1" w:styleId="1F954309247D4D29A268B5D5FB09FD93">
    <w:name w:val="1F954309247D4D29A268B5D5FB09FD93"/>
    <w:rsid w:val="003D0C6F"/>
  </w:style>
  <w:style w:type="paragraph" w:customStyle="1" w:styleId="A44EB510689B4B038494ED9B3D1919C9">
    <w:name w:val="A44EB510689B4B038494ED9B3D1919C9"/>
    <w:rsid w:val="003D0C6F"/>
  </w:style>
  <w:style w:type="paragraph" w:customStyle="1" w:styleId="76760AEBF2E4488BAB88D05D45FF1A53">
    <w:name w:val="76760AEBF2E4488BAB88D05D45FF1A53"/>
    <w:rsid w:val="003D0C6F"/>
  </w:style>
  <w:style w:type="paragraph" w:customStyle="1" w:styleId="D2F89561CB82491197F59C6B125C2882">
    <w:name w:val="D2F89561CB82491197F59C6B125C2882"/>
    <w:rsid w:val="003D0C6F"/>
  </w:style>
  <w:style w:type="paragraph" w:customStyle="1" w:styleId="D60E6BD55EEA468CA2F57685B3C149F6">
    <w:name w:val="D60E6BD55EEA468CA2F57685B3C149F6"/>
    <w:rsid w:val="003D0C6F"/>
  </w:style>
  <w:style w:type="paragraph" w:customStyle="1" w:styleId="39C7A17850664D5CB2A55D2DF7140EF2">
    <w:name w:val="39C7A17850664D5CB2A55D2DF7140EF2"/>
    <w:rsid w:val="003D0C6F"/>
  </w:style>
  <w:style w:type="paragraph" w:customStyle="1" w:styleId="C74D74D7AD3E4973B2E399D02FE43E01">
    <w:name w:val="C74D74D7AD3E4973B2E399D02FE43E01"/>
    <w:rsid w:val="003D0C6F"/>
  </w:style>
  <w:style w:type="paragraph" w:customStyle="1" w:styleId="2A69EA46408549B3A65D7350B8C28AEA">
    <w:name w:val="2A69EA46408549B3A65D7350B8C28AEA"/>
    <w:rsid w:val="003D0C6F"/>
  </w:style>
  <w:style w:type="paragraph" w:customStyle="1" w:styleId="6D987ACC053F4783AFF13E4D94FBDE56">
    <w:name w:val="6D987ACC053F4783AFF13E4D94FBDE56"/>
    <w:rsid w:val="003D0C6F"/>
  </w:style>
  <w:style w:type="paragraph" w:customStyle="1" w:styleId="57A5C8649CBD45DE9F7DF03D8394AF9B">
    <w:name w:val="57A5C8649CBD45DE9F7DF03D8394AF9B"/>
    <w:rsid w:val="003D0C6F"/>
  </w:style>
  <w:style w:type="paragraph" w:customStyle="1" w:styleId="4800105FFF23495A8235F8BFD76E48BF">
    <w:name w:val="4800105FFF23495A8235F8BFD76E48BF"/>
    <w:rsid w:val="003D0C6F"/>
  </w:style>
  <w:style w:type="paragraph" w:customStyle="1" w:styleId="332928790AE847328AF063422D1BB43D">
    <w:name w:val="332928790AE847328AF063422D1BB43D"/>
    <w:rsid w:val="003D0C6F"/>
  </w:style>
  <w:style w:type="paragraph" w:customStyle="1" w:styleId="7CBD544F98B54770AEFC8EDA3D2E9F2C">
    <w:name w:val="7CBD544F98B54770AEFC8EDA3D2E9F2C"/>
    <w:rsid w:val="003D0C6F"/>
  </w:style>
  <w:style w:type="paragraph" w:customStyle="1" w:styleId="A50C32C7382A42B285113AF2D3CBAB6F">
    <w:name w:val="A50C32C7382A42B285113AF2D3CBAB6F"/>
    <w:rsid w:val="003D0C6F"/>
  </w:style>
  <w:style w:type="paragraph" w:customStyle="1" w:styleId="5CFFBC29778842959222E84224453EFF">
    <w:name w:val="5CFFBC29778842959222E84224453EFF"/>
    <w:rsid w:val="003D0C6F"/>
  </w:style>
  <w:style w:type="paragraph" w:customStyle="1" w:styleId="1BF921EBCB41460E8186448073C19991">
    <w:name w:val="1BF921EBCB41460E8186448073C19991"/>
    <w:rsid w:val="003D0C6F"/>
  </w:style>
  <w:style w:type="paragraph" w:customStyle="1" w:styleId="F4EE09734F2843639F65494DB0AB4BA4">
    <w:name w:val="F4EE09734F2843639F65494DB0AB4BA4"/>
    <w:rsid w:val="003D0C6F"/>
  </w:style>
  <w:style w:type="paragraph" w:customStyle="1" w:styleId="415BB7C52BC04AFD93A696AEF2E10BEB">
    <w:name w:val="415BB7C52BC04AFD93A696AEF2E10BEB"/>
    <w:rsid w:val="003D0C6F"/>
  </w:style>
  <w:style w:type="paragraph" w:customStyle="1" w:styleId="A4027710A138428EAE722D59225692AB">
    <w:name w:val="A4027710A138428EAE722D59225692AB"/>
    <w:rsid w:val="003D0C6F"/>
  </w:style>
  <w:style w:type="paragraph" w:customStyle="1" w:styleId="DD460D3B4B8F4FB69B45F65266217B00">
    <w:name w:val="DD460D3B4B8F4FB69B45F65266217B00"/>
    <w:rsid w:val="003D0C6F"/>
  </w:style>
  <w:style w:type="paragraph" w:customStyle="1" w:styleId="C0D452B1BCEB4E51BB3E5CB3885A579F">
    <w:name w:val="C0D452B1BCEB4E51BB3E5CB3885A579F"/>
    <w:rsid w:val="003D0C6F"/>
  </w:style>
  <w:style w:type="paragraph" w:customStyle="1" w:styleId="E043E6AE7F9346BDB425183AD6FEDC2A">
    <w:name w:val="E043E6AE7F9346BDB425183AD6FEDC2A"/>
    <w:rsid w:val="003D0C6F"/>
  </w:style>
  <w:style w:type="paragraph" w:customStyle="1" w:styleId="D57E66589D3F414499835ACD910646BD">
    <w:name w:val="D57E66589D3F414499835ACD910646BD"/>
    <w:rsid w:val="003D0C6F"/>
  </w:style>
  <w:style w:type="paragraph" w:customStyle="1" w:styleId="6A1B1B323FCE40B79DA3EFD86AFAD48E">
    <w:name w:val="6A1B1B323FCE40B79DA3EFD86AFAD48E"/>
    <w:rsid w:val="003D0C6F"/>
  </w:style>
  <w:style w:type="paragraph" w:customStyle="1" w:styleId="9AA4292BAB3644EC9362A0DB73409AEE">
    <w:name w:val="9AA4292BAB3644EC9362A0DB73409AEE"/>
    <w:rsid w:val="003D0C6F"/>
  </w:style>
  <w:style w:type="paragraph" w:customStyle="1" w:styleId="8C36817C7B83451CA9F9A5F30EA6717B">
    <w:name w:val="8C36817C7B83451CA9F9A5F30EA6717B"/>
    <w:rsid w:val="003D0C6F"/>
  </w:style>
  <w:style w:type="paragraph" w:customStyle="1" w:styleId="2A2B478AF43F45EAAAE2C8058E0403F4">
    <w:name w:val="2A2B478AF43F45EAAAE2C8058E0403F4"/>
    <w:rsid w:val="003D0C6F"/>
  </w:style>
  <w:style w:type="paragraph" w:customStyle="1" w:styleId="46AFE91A37FA4281903B9AAAAE6E17EE">
    <w:name w:val="46AFE91A37FA4281903B9AAAAE6E17EE"/>
    <w:rsid w:val="003D0C6F"/>
  </w:style>
  <w:style w:type="paragraph" w:customStyle="1" w:styleId="CA83610F94E14ADD993F2C41E7585EEB">
    <w:name w:val="CA83610F94E14ADD993F2C41E7585EEB"/>
    <w:rsid w:val="003D0C6F"/>
  </w:style>
  <w:style w:type="paragraph" w:customStyle="1" w:styleId="EE36D270BF1445958DAC7F79AF61DA2E">
    <w:name w:val="EE36D270BF1445958DAC7F79AF61DA2E"/>
    <w:rsid w:val="003D0C6F"/>
  </w:style>
  <w:style w:type="paragraph" w:customStyle="1" w:styleId="F888F628D96140FCB07240F2959B44E2">
    <w:name w:val="F888F628D96140FCB07240F2959B44E2"/>
    <w:rsid w:val="003D0C6F"/>
  </w:style>
  <w:style w:type="paragraph" w:customStyle="1" w:styleId="3E09948552714C2A939CF68CDBBFBC68">
    <w:name w:val="3E09948552714C2A939CF68CDBBFBC68"/>
    <w:rsid w:val="003D0C6F"/>
  </w:style>
  <w:style w:type="paragraph" w:customStyle="1" w:styleId="CA84BAF33F9F42F2AFBBFE45550BD326">
    <w:name w:val="CA84BAF33F9F42F2AFBBFE45550BD326"/>
    <w:rsid w:val="003D0C6F"/>
  </w:style>
  <w:style w:type="paragraph" w:customStyle="1" w:styleId="6BA5D611E4614A7AB4C0F454AA740DDE">
    <w:name w:val="6BA5D611E4614A7AB4C0F454AA740DDE"/>
    <w:rsid w:val="003D0C6F"/>
  </w:style>
  <w:style w:type="paragraph" w:customStyle="1" w:styleId="DFFB9D2A336D41E0867EC00A9007481E">
    <w:name w:val="DFFB9D2A336D41E0867EC00A9007481E"/>
    <w:rsid w:val="003D0C6F"/>
  </w:style>
  <w:style w:type="paragraph" w:customStyle="1" w:styleId="78D47BA8A13F4CD1B89C57CF978FD9A4">
    <w:name w:val="78D47BA8A13F4CD1B89C57CF978FD9A4"/>
    <w:rsid w:val="003D0C6F"/>
  </w:style>
  <w:style w:type="paragraph" w:customStyle="1" w:styleId="E1BF70974433443BAFCF70EBA8D93194">
    <w:name w:val="E1BF70974433443BAFCF70EBA8D93194"/>
    <w:rsid w:val="003D0C6F"/>
  </w:style>
  <w:style w:type="paragraph" w:customStyle="1" w:styleId="74A4A0B67FB14FA28D92DB3FA2F9DE59">
    <w:name w:val="74A4A0B67FB14FA28D92DB3FA2F9DE59"/>
    <w:rsid w:val="003D0C6F"/>
  </w:style>
  <w:style w:type="paragraph" w:customStyle="1" w:styleId="FB69A683394942039A906256640E4086">
    <w:name w:val="FB69A683394942039A906256640E4086"/>
    <w:rsid w:val="003D0C6F"/>
  </w:style>
  <w:style w:type="paragraph" w:customStyle="1" w:styleId="F857F8E0D3EB4E09A63D7FEA7876A230">
    <w:name w:val="F857F8E0D3EB4E09A63D7FEA7876A230"/>
    <w:rsid w:val="003D0C6F"/>
  </w:style>
  <w:style w:type="paragraph" w:customStyle="1" w:styleId="2246DC919BA04B3C82133208D770F421">
    <w:name w:val="2246DC919BA04B3C82133208D770F421"/>
    <w:rsid w:val="003D0C6F"/>
  </w:style>
  <w:style w:type="paragraph" w:customStyle="1" w:styleId="FE17A11D0C104790A93B4506A359B051">
    <w:name w:val="FE17A11D0C104790A93B4506A359B051"/>
    <w:rsid w:val="003D0C6F"/>
  </w:style>
  <w:style w:type="paragraph" w:customStyle="1" w:styleId="25D1234FC8B9466AB344952FBB395C3C">
    <w:name w:val="25D1234FC8B9466AB344952FBB395C3C"/>
    <w:rsid w:val="003D0C6F"/>
  </w:style>
  <w:style w:type="paragraph" w:customStyle="1" w:styleId="87AB7A972D9E4187ACE83D6E8F950562">
    <w:name w:val="87AB7A972D9E4187ACE83D6E8F950562"/>
    <w:rsid w:val="003D0C6F"/>
  </w:style>
  <w:style w:type="paragraph" w:customStyle="1" w:styleId="625F9CDB33C54ED2BC18A1B96F41EE1A">
    <w:name w:val="625F9CDB33C54ED2BC18A1B96F41EE1A"/>
    <w:rsid w:val="003D0C6F"/>
  </w:style>
  <w:style w:type="paragraph" w:customStyle="1" w:styleId="587A1093C34A4D549F0D59E44713A634">
    <w:name w:val="587A1093C34A4D549F0D59E44713A634"/>
    <w:rsid w:val="003D0C6F"/>
  </w:style>
  <w:style w:type="paragraph" w:customStyle="1" w:styleId="85C33C58288F47B5962D4979FAC179F6">
    <w:name w:val="85C33C58288F47B5962D4979FAC179F6"/>
    <w:rsid w:val="003D0C6F"/>
  </w:style>
  <w:style w:type="paragraph" w:customStyle="1" w:styleId="DCE9B3092F73499F9EDB52EC118ED771">
    <w:name w:val="DCE9B3092F73499F9EDB52EC118ED771"/>
    <w:rsid w:val="003D0C6F"/>
  </w:style>
  <w:style w:type="paragraph" w:customStyle="1" w:styleId="C54700A91C49436CB1613006DA3E1CD9">
    <w:name w:val="C54700A91C49436CB1613006DA3E1CD9"/>
    <w:rsid w:val="003D0C6F"/>
  </w:style>
  <w:style w:type="paragraph" w:customStyle="1" w:styleId="5516C3F6FD434A63B9CFEE0C157CDB5B">
    <w:name w:val="5516C3F6FD434A63B9CFEE0C157CDB5B"/>
    <w:rsid w:val="003D0C6F"/>
  </w:style>
  <w:style w:type="paragraph" w:customStyle="1" w:styleId="A4939C157A1548A68D7D2823A1F91A2E">
    <w:name w:val="A4939C157A1548A68D7D2823A1F91A2E"/>
    <w:rsid w:val="003D0C6F"/>
  </w:style>
  <w:style w:type="paragraph" w:customStyle="1" w:styleId="C1EF9E482CA5438F8D1C042FADF4DE95">
    <w:name w:val="C1EF9E482CA5438F8D1C042FADF4DE95"/>
    <w:rsid w:val="003D0C6F"/>
  </w:style>
  <w:style w:type="paragraph" w:customStyle="1" w:styleId="620F223621744610B08E994739277F52">
    <w:name w:val="620F223621744610B08E994739277F52"/>
    <w:rsid w:val="003D0C6F"/>
  </w:style>
  <w:style w:type="paragraph" w:customStyle="1" w:styleId="4F53DB7F71BC4CD5AB53776A45D5551B">
    <w:name w:val="4F53DB7F71BC4CD5AB53776A45D5551B"/>
    <w:rsid w:val="003D0C6F"/>
  </w:style>
  <w:style w:type="paragraph" w:customStyle="1" w:styleId="476A61962CE34316916CFB6AF15FA84E">
    <w:name w:val="476A61962CE34316916CFB6AF15FA84E"/>
    <w:rsid w:val="003D0C6F"/>
  </w:style>
  <w:style w:type="paragraph" w:customStyle="1" w:styleId="305C3359106941328BDA89350AC0569E">
    <w:name w:val="305C3359106941328BDA89350AC0569E"/>
    <w:rsid w:val="003D0C6F"/>
  </w:style>
  <w:style w:type="paragraph" w:customStyle="1" w:styleId="AF1F77AA8477403EB56F374146C6DE71">
    <w:name w:val="AF1F77AA8477403EB56F374146C6DE71"/>
    <w:rsid w:val="003D0C6F"/>
  </w:style>
  <w:style w:type="paragraph" w:customStyle="1" w:styleId="BD5AAD0F7746452E96815845079014AF">
    <w:name w:val="BD5AAD0F7746452E96815845079014AF"/>
    <w:rsid w:val="003D0C6F"/>
  </w:style>
  <w:style w:type="paragraph" w:customStyle="1" w:styleId="099001190B364FC2990C264A69FF6D64">
    <w:name w:val="099001190B364FC2990C264A69FF6D64"/>
    <w:rsid w:val="003D0C6F"/>
  </w:style>
  <w:style w:type="paragraph" w:customStyle="1" w:styleId="E040608892A34997BE7F69EEC9732B5B">
    <w:name w:val="E040608892A34997BE7F69EEC9732B5B"/>
    <w:rsid w:val="003D0C6F"/>
  </w:style>
  <w:style w:type="paragraph" w:customStyle="1" w:styleId="8BCD99DC198D4A899819F79C8A5AA884">
    <w:name w:val="8BCD99DC198D4A899819F79C8A5AA884"/>
    <w:rsid w:val="003D0C6F"/>
  </w:style>
  <w:style w:type="paragraph" w:customStyle="1" w:styleId="E465497357D64C2CB568144D6E828118">
    <w:name w:val="E465497357D64C2CB568144D6E828118"/>
    <w:rsid w:val="003D0C6F"/>
  </w:style>
  <w:style w:type="paragraph" w:customStyle="1" w:styleId="193C034EE8D84556808D5CB74106AB28">
    <w:name w:val="193C034EE8D84556808D5CB74106AB28"/>
    <w:rsid w:val="003D0C6F"/>
  </w:style>
  <w:style w:type="paragraph" w:customStyle="1" w:styleId="4FEC6C101A99495EAFF6F1AB3BB7E6E0">
    <w:name w:val="4FEC6C101A99495EAFF6F1AB3BB7E6E0"/>
    <w:rsid w:val="003D0C6F"/>
  </w:style>
  <w:style w:type="paragraph" w:customStyle="1" w:styleId="DDE4762235B24CEBAD7A4A77FBBE8E31">
    <w:name w:val="DDE4762235B24CEBAD7A4A77FBBE8E31"/>
    <w:rsid w:val="003D0C6F"/>
  </w:style>
  <w:style w:type="paragraph" w:customStyle="1" w:styleId="5239A9FA3BDD4AC9A6DEEE75A469AB80">
    <w:name w:val="5239A9FA3BDD4AC9A6DEEE75A469AB80"/>
    <w:rsid w:val="003D0C6F"/>
  </w:style>
  <w:style w:type="paragraph" w:customStyle="1" w:styleId="E0E221276808439AAB59C38AF31CE659">
    <w:name w:val="E0E221276808439AAB59C38AF31CE659"/>
    <w:rsid w:val="003D0C6F"/>
  </w:style>
  <w:style w:type="paragraph" w:customStyle="1" w:styleId="C8875B41537C43F9BBB6D68362909DA7">
    <w:name w:val="C8875B41537C43F9BBB6D68362909DA7"/>
    <w:rsid w:val="003D0C6F"/>
  </w:style>
  <w:style w:type="paragraph" w:customStyle="1" w:styleId="9FE330A918DF4798AEAC277712A559EA">
    <w:name w:val="9FE330A918DF4798AEAC277712A559EA"/>
    <w:rsid w:val="003D0C6F"/>
  </w:style>
  <w:style w:type="paragraph" w:customStyle="1" w:styleId="1D4582778F9545E0909C5415EE41460A">
    <w:name w:val="1D4582778F9545E0909C5415EE41460A"/>
    <w:rsid w:val="003D0C6F"/>
  </w:style>
  <w:style w:type="paragraph" w:customStyle="1" w:styleId="122A253AACBE4B3E81B36C1771528D48">
    <w:name w:val="122A253AACBE4B3E81B36C1771528D48"/>
    <w:rsid w:val="003D0C6F"/>
  </w:style>
  <w:style w:type="paragraph" w:customStyle="1" w:styleId="2D5542D465F043A683F0CAFE231D7648">
    <w:name w:val="2D5542D465F043A683F0CAFE231D7648"/>
    <w:rsid w:val="003D0C6F"/>
  </w:style>
  <w:style w:type="paragraph" w:customStyle="1" w:styleId="E1C37EFDB9B840B890BFF0C99BEC09D9">
    <w:name w:val="E1C37EFDB9B840B890BFF0C99BEC09D9"/>
    <w:rsid w:val="003D0C6F"/>
  </w:style>
  <w:style w:type="paragraph" w:customStyle="1" w:styleId="52745A05D7DC4F1EB9F74125569D2D58">
    <w:name w:val="52745A05D7DC4F1EB9F74125569D2D58"/>
    <w:rsid w:val="003D0C6F"/>
  </w:style>
  <w:style w:type="paragraph" w:customStyle="1" w:styleId="17BA864D57BE484AB0A31425C3B974BE">
    <w:name w:val="17BA864D57BE484AB0A31425C3B974BE"/>
    <w:rsid w:val="003D0C6F"/>
  </w:style>
  <w:style w:type="paragraph" w:customStyle="1" w:styleId="D4A12A373B2447978D0F5BAD01A6434B">
    <w:name w:val="D4A12A373B2447978D0F5BAD01A6434B"/>
    <w:rsid w:val="003D0C6F"/>
  </w:style>
  <w:style w:type="paragraph" w:customStyle="1" w:styleId="DBBB6B1C61DD403B8986A7906E162515">
    <w:name w:val="DBBB6B1C61DD403B8986A7906E162515"/>
    <w:rsid w:val="003D0C6F"/>
  </w:style>
  <w:style w:type="paragraph" w:customStyle="1" w:styleId="410AAF9296F24643B1DBEEDDBFDCA119">
    <w:name w:val="410AAF9296F24643B1DBEEDDBFDCA119"/>
    <w:rsid w:val="003D0C6F"/>
  </w:style>
  <w:style w:type="paragraph" w:customStyle="1" w:styleId="E9AFDF8C36CA4E6DBDF2D794DAD2E858">
    <w:name w:val="E9AFDF8C36CA4E6DBDF2D794DAD2E858"/>
    <w:rsid w:val="003D0C6F"/>
  </w:style>
  <w:style w:type="paragraph" w:customStyle="1" w:styleId="80727C0526394AC3937814C43F1DAB90">
    <w:name w:val="80727C0526394AC3937814C43F1DAB90"/>
    <w:rsid w:val="003D0C6F"/>
  </w:style>
  <w:style w:type="paragraph" w:customStyle="1" w:styleId="573C579C9FC8468FA5C9C3065899B6E4">
    <w:name w:val="573C579C9FC8468FA5C9C3065899B6E4"/>
    <w:rsid w:val="003D0C6F"/>
  </w:style>
  <w:style w:type="paragraph" w:customStyle="1" w:styleId="4F80AE86625F4D8AA068CC401760F784">
    <w:name w:val="4F80AE86625F4D8AA068CC401760F784"/>
    <w:rsid w:val="003D0C6F"/>
  </w:style>
  <w:style w:type="paragraph" w:customStyle="1" w:styleId="670B216457454F0CA56C60F22430891F">
    <w:name w:val="670B216457454F0CA56C60F22430891F"/>
    <w:rsid w:val="003D0C6F"/>
  </w:style>
  <w:style w:type="paragraph" w:customStyle="1" w:styleId="3E9369ED0FDE49DCA9A299E06F2CA852">
    <w:name w:val="3E9369ED0FDE49DCA9A299E06F2CA852"/>
    <w:rsid w:val="003D0C6F"/>
  </w:style>
  <w:style w:type="paragraph" w:customStyle="1" w:styleId="D6FEE96791D546BC90795F2CFEFB027E">
    <w:name w:val="D6FEE96791D546BC90795F2CFEFB027E"/>
    <w:rsid w:val="003D0C6F"/>
  </w:style>
  <w:style w:type="paragraph" w:customStyle="1" w:styleId="A435382E353F4987ACC63A9E1267A6D7">
    <w:name w:val="A435382E353F4987ACC63A9E1267A6D7"/>
    <w:rsid w:val="003D0C6F"/>
  </w:style>
  <w:style w:type="paragraph" w:customStyle="1" w:styleId="7868E67A04FE4129AFDCE53B9CDB27DE">
    <w:name w:val="7868E67A04FE4129AFDCE53B9CDB27DE"/>
    <w:rsid w:val="003D0C6F"/>
  </w:style>
  <w:style w:type="paragraph" w:customStyle="1" w:styleId="E584F389E8E54CD9B9206088B0091633">
    <w:name w:val="E584F389E8E54CD9B9206088B0091633"/>
    <w:rsid w:val="003D0C6F"/>
  </w:style>
  <w:style w:type="paragraph" w:customStyle="1" w:styleId="A3A6A5454CD642DC8247A2DCCE966FAA">
    <w:name w:val="A3A6A5454CD642DC8247A2DCCE966FAA"/>
    <w:rsid w:val="003D0C6F"/>
  </w:style>
  <w:style w:type="paragraph" w:customStyle="1" w:styleId="C85E37CA46E14653A16E10C929F2E748">
    <w:name w:val="C85E37CA46E14653A16E10C929F2E748"/>
    <w:rsid w:val="003D0C6F"/>
  </w:style>
  <w:style w:type="paragraph" w:customStyle="1" w:styleId="85BA2CE07E3540FA96D5B39A6AE892A6">
    <w:name w:val="85BA2CE07E3540FA96D5B39A6AE892A6"/>
    <w:rsid w:val="003D0C6F"/>
  </w:style>
  <w:style w:type="paragraph" w:customStyle="1" w:styleId="8619EE0ED4324AB788D305333107E3E4">
    <w:name w:val="8619EE0ED4324AB788D305333107E3E4"/>
    <w:rsid w:val="003D0C6F"/>
  </w:style>
  <w:style w:type="paragraph" w:customStyle="1" w:styleId="BE9F31FFD90A437F9E8E0E977C76E87B">
    <w:name w:val="BE9F31FFD90A437F9E8E0E977C76E87B"/>
    <w:rsid w:val="003D0C6F"/>
  </w:style>
  <w:style w:type="paragraph" w:customStyle="1" w:styleId="E0A265C7637A4A3AABD42E9173B14BED">
    <w:name w:val="E0A265C7637A4A3AABD42E9173B14BED"/>
    <w:rsid w:val="003D0C6F"/>
  </w:style>
  <w:style w:type="paragraph" w:customStyle="1" w:styleId="5BD0CF0C7E304FA78F7E0D3C74DA7EEC">
    <w:name w:val="5BD0CF0C7E304FA78F7E0D3C74DA7EEC"/>
    <w:rsid w:val="003D0C6F"/>
  </w:style>
  <w:style w:type="paragraph" w:customStyle="1" w:styleId="A154AE5CF6654E22B15FAAE8AAAA2A92">
    <w:name w:val="A154AE5CF6654E22B15FAAE8AAAA2A92"/>
    <w:rsid w:val="003D0C6F"/>
  </w:style>
  <w:style w:type="paragraph" w:customStyle="1" w:styleId="9E45267420F94CE795E97042BEE9DEC8">
    <w:name w:val="9E45267420F94CE795E97042BEE9DEC8"/>
    <w:rsid w:val="003D0C6F"/>
  </w:style>
  <w:style w:type="paragraph" w:customStyle="1" w:styleId="DDBCAA7B6D604C1CA0FFC81CDBAEF171">
    <w:name w:val="DDBCAA7B6D604C1CA0FFC81CDBAEF171"/>
    <w:rsid w:val="003D0C6F"/>
  </w:style>
  <w:style w:type="paragraph" w:customStyle="1" w:styleId="6259DD785A2044C69C8C758E264B3EC0">
    <w:name w:val="6259DD785A2044C69C8C758E264B3EC0"/>
    <w:rsid w:val="003D0C6F"/>
  </w:style>
  <w:style w:type="paragraph" w:customStyle="1" w:styleId="23C189BF12364698B5759AF1E29080D1">
    <w:name w:val="23C189BF12364698B5759AF1E29080D1"/>
    <w:rsid w:val="003D0C6F"/>
  </w:style>
  <w:style w:type="paragraph" w:customStyle="1" w:styleId="B472C36EE92149C785985D5605017480">
    <w:name w:val="B472C36EE92149C785985D5605017480"/>
    <w:rsid w:val="003D0C6F"/>
  </w:style>
  <w:style w:type="paragraph" w:customStyle="1" w:styleId="E12E62E2F8AF420BB6909FC2FC1941AA">
    <w:name w:val="E12E62E2F8AF420BB6909FC2FC1941AA"/>
    <w:rsid w:val="003D0C6F"/>
  </w:style>
  <w:style w:type="paragraph" w:customStyle="1" w:styleId="E0ED0DA3BB4648D192F58C40EE364A94">
    <w:name w:val="E0ED0DA3BB4648D192F58C40EE364A94"/>
    <w:rsid w:val="003D0C6F"/>
  </w:style>
  <w:style w:type="paragraph" w:customStyle="1" w:styleId="AAC0178F9CCD47E99AD1313615D8CA99">
    <w:name w:val="AAC0178F9CCD47E99AD1313615D8CA99"/>
    <w:rsid w:val="003D0C6F"/>
  </w:style>
  <w:style w:type="paragraph" w:customStyle="1" w:styleId="A2BC632D52BE45AB938238965FFD3D6C">
    <w:name w:val="A2BC632D52BE45AB938238965FFD3D6C"/>
    <w:rsid w:val="003D0C6F"/>
  </w:style>
  <w:style w:type="paragraph" w:customStyle="1" w:styleId="8444011A81D8456D8AA842B1F4D1480C">
    <w:name w:val="8444011A81D8456D8AA842B1F4D1480C"/>
    <w:rsid w:val="003D0C6F"/>
  </w:style>
  <w:style w:type="paragraph" w:customStyle="1" w:styleId="3A7C261F0B2E4C2A8FD031676DD32DA2">
    <w:name w:val="3A7C261F0B2E4C2A8FD031676DD32DA2"/>
    <w:rsid w:val="003D0C6F"/>
  </w:style>
  <w:style w:type="paragraph" w:customStyle="1" w:styleId="E20EAC5727274C939432F500BF6C28F1">
    <w:name w:val="E20EAC5727274C939432F500BF6C28F1"/>
    <w:rsid w:val="003D0C6F"/>
  </w:style>
  <w:style w:type="paragraph" w:customStyle="1" w:styleId="936051DBDC8D4EACAB885009CA50111F">
    <w:name w:val="936051DBDC8D4EACAB885009CA50111F"/>
    <w:rsid w:val="003D0C6F"/>
  </w:style>
  <w:style w:type="paragraph" w:customStyle="1" w:styleId="1A0D9B45335F4DF8BE61729552378C12">
    <w:name w:val="1A0D9B45335F4DF8BE61729552378C12"/>
    <w:rsid w:val="003D0C6F"/>
  </w:style>
  <w:style w:type="paragraph" w:customStyle="1" w:styleId="744B623A68D3413CA75AD23778180DC9">
    <w:name w:val="744B623A68D3413CA75AD23778180DC9"/>
    <w:rsid w:val="003D0C6F"/>
  </w:style>
  <w:style w:type="paragraph" w:customStyle="1" w:styleId="EB63EAFBB1EE4ED9A66F30245A3C17B3">
    <w:name w:val="EB63EAFBB1EE4ED9A66F30245A3C17B3"/>
    <w:rsid w:val="003D0C6F"/>
  </w:style>
  <w:style w:type="paragraph" w:customStyle="1" w:styleId="DCA986B919A94DF0B489BF6532A48247">
    <w:name w:val="DCA986B919A94DF0B489BF6532A48247"/>
    <w:rsid w:val="003D0C6F"/>
  </w:style>
  <w:style w:type="paragraph" w:customStyle="1" w:styleId="CB5FA941055C4987990E532EAB495C99">
    <w:name w:val="CB5FA941055C4987990E532EAB495C99"/>
    <w:rsid w:val="003D0C6F"/>
  </w:style>
  <w:style w:type="paragraph" w:customStyle="1" w:styleId="28A19413C9D34117B2F9EF96E864D4DD">
    <w:name w:val="28A19413C9D34117B2F9EF96E864D4DD"/>
    <w:rsid w:val="003D0C6F"/>
  </w:style>
  <w:style w:type="paragraph" w:customStyle="1" w:styleId="EF376129810446769B51F082F7D91061">
    <w:name w:val="EF376129810446769B51F082F7D91061"/>
    <w:rsid w:val="003D0C6F"/>
  </w:style>
  <w:style w:type="paragraph" w:customStyle="1" w:styleId="52977DA532F449718662108734F8BE93">
    <w:name w:val="52977DA532F449718662108734F8BE93"/>
    <w:rsid w:val="003D0C6F"/>
  </w:style>
  <w:style w:type="paragraph" w:customStyle="1" w:styleId="25547C66AEB647448D3525D44893CDC6">
    <w:name w:val="25547C66AEB647448D3525D44893CDC6"/>
    <w:rsid w:val="003D0C6F"/>
  </w:style>
  <w:style w:type="paragraph" w:customStyle="1" w:styleId="377013C584DD4582830D7E42DF32BF59">
    <w:name w:val="377013C584DD4582830D7E42DF32BF59"/>
    <w:rsid w:val="003D0C6F"/>
  </w:style>
  <w:style w:type="paragraph" w:customStyle="1" w:styleId="CACF55FCAEDB4562BAB915474B7DDC28">
    <w:name w:val="CACF55FCAEDB4562BAB915474B7DDC28"/>
    <w:rsid w:val="003D0C6F"/>
  </w:style>
  <w:style w:type="paragraph" w:customStyle="1" w:styleId="D53E7DF22A2C448494A3E616A1DB516B">
    <w:name w:val="D53E7DF22A2C448494A3E616A1DB516B"/>
    <w:rsid w:val="003D0C6F"/>
  </w:style>
  <w:style w:type="paragraph" w:customStyle="1" w:styleId="5A5E02F65F0E457A89691A845C7E212B">
    <w:name w:val="5A5E02F65F0E457A89691A845C7E212B"/>
    <w:rsid w:val="003D0C6F"/>
  </w:style>
  <w:style w:type="paragraph" w:customStyle="1" w:styleId="005ECEB1841346E3A2E6BC499A188694">
    <w:name w:val="005ECEB1841346E3A2E6BC499A188694"/>
    <w:rsid w:val="003D0C6F"/>
  </w:style>
  <w:style w:type="paragraph" w:customStyle="1" w:styleId="A50FA73C4AF141B4A6BC70E0F28576ED">
    <w:name w:val="A50FA73C4AF141B4A6BC70E0F28576ED"/>
    <w:rsid w:val="003D0C6F"/>
  </w:style>
  <w:style w:type="paragraph" w:customStyle="1" w:styleId="AA50A58AA1C24DED93AE9E3E5D0758A9">
    <w:name w:val="AA50A58AA1C24DED93AE9E3E5D0758A9"/>
    <w:rsid w:val="003D0C6F"/>
  </w:style>
  <w:style w:type="paragraph" w:customStyle="1" w:styleId="D9780256625E4CFBA6DA0AD360CDA3D7">
    <w:name w:val="D9780256625E4CFBA6DA0AD360CDA3D7"/>
    <w:rsid w:val="003D0C6F"/>
  </w:style>
  <w:style w:type="paragraph" w:customStyle="1" w:styleId="862AB0C6EA55481895D498556C4E23A3">
    <w:name w:val="862AB0C6EA55481895D498556C4E23A3"/>
    <w:rsid w:val="003D0C6F"/>
  </w:style>
  <w:style w:type="paragraph" w:customStyle="1" w:styleId="763D1D81E73D49429B16A64459B1D48D">
    <w:name w:val="763D1D81E73D49429B16A64459B1D48D"/>
    <w:rsid w:val="003D0C6F"/>
  </w:style>
  <w:style w:type="paragraph" w:customStyle="1" w:styleId="54F015F302EE4D049ECEE54CBD85D165">
    <w:name w:val="54F015F302EE4D049ECEE54CBD85D165"/>
    <w:rsid w:val="003D0C6F"/>
  </w:style>
  <w:style w:type="paragraph" w:customStyle="1" w:styleId="55B72A9A54DE435CA1EF1AF760580323">
    <w:name w:val="55B72A9A54DE435CA1EF1AF760580323"/>
    <w:rsid w:val="003D0C6F"/>
  </w:style>
  <w:style w:type="paragraph" w:customStyle="1" w:styleId="FF0C8D175EAD4A5BAF8108D675C67C33">
    <w:name w:val="FF0C8D175EAD4A5BAF8108D675C67C33"/>
    <w:rsid w:val="003D0C6F"/>
  </w:style>
  <w:style w:type="paragraph" w:customStyle="1" w:styleId="99820F74AB7C45B9AE8905CE6A2705DE">
    <w:name w:val="99820F74AB7C45B9AE8905CE6A2705DE"/>
    <w:rsid w:val="003D0C6F"/>
  </w:style>
  <w:style w:type="paragraph" w:customStyle="1" w:styleId="3FEFE882490D4578BB45D668B57E92A5">
    <w:name w:val="3FEFE882490D4578BB45D668B57E92A5"/>
    <w:rsid w:val="003D0C6F"/>
  </w:style>
  <w:style w:type="paragraph" w:customStyle="1" w:styleId="7910043447D648968154E3B11536EF5E">
    <w:name w:val="7910043447D648968154E3B11536EF5E"/>
    <w:rsid w:val="003D0C6F"/>
  </w:style>
  <w:style w:type="paragraph" w:customStyle="1" w:styleId="444D3DFB452446189F623467739E6194">
    <w:name w:val="444D3DFB452446189F623467739E6194"/>
    <w:rsid w:val="003D0C6F"/>
  </w:style>
  <w:style w:type="paragraph" w:customStyle="1" w:styleId="3C7423D0578840E4B40CE270754697E0">
    <w:name w:val="3C7423D0578840E4B40CE270754697E0"/>
    <w:rsid w:val="003D0C6F"/>
  </w:style>
  <w:style w:type="paragraph" w:customStyle="1" w:styleId="F3B20934003D4FF285207A811AB5054D">
    <w:name w:val="F3B20934003D4FF285207A811AB5054D"/>
    <w:rsid w:val="003D0C6F"/>
  </w:style>
  <w:style w:type="paragraph" w:customStyle="1" w:styleId="C50107D254944D918B765439D601998C">
    <w:name w:val="C50107D254944D918B765439D601998C"/>
    <w:rsid w:val="003D0C6F"/>
  </w:style>
  <w:style w:type="paragraph" w:customStyle="1" w:styleId="2A9ED6FEA5EA40F9A769AEE7731BDA7A">
    <w:name w:val="2A9ED6FEA5EA40F9A769AEE7731BDA7A"/>
    <w:rsid w:val="003D0C6F"/>
  </w:style>
  <w:style w:type="paragraph" w:customStyle="1" w:styleId="5432FADB25394951AA288193886D8118">
    <w:name w:val="5432FADB25394951AA288193886D8118"/>
    <w:rsid w:val="003D0C6F"/>
  </w:style>
  <w:style w:type="paragraph" w:customStyle="1" w:styleId="758645F660F74DE595FB935694F43084">
    <w:name w:val="758645F660F74DE595FB935694F43084"/>
    <w:rsid w:val="003D0C6F"/>
  </w:style>
  <w:style w:type="paragraph" w:customStyle="1" w:styleId="A42EBA69FF63445D87B1B4598D6415B3">
    <w:name w:val="A42EBA69FF63445D87B1B4598D6415B3"/>
    <w:rsid w:val="003D0C6F"/>
  </w:style>
  <w:style w:type="paragraph" w:customStyle="1" w:styleId="DBEEF9CABB5C47A9B1FC8297B3B71488">
    <w:name w:val="DBEEF9CABB5C47A9B1FC8297B3B71488"/>
    <w:rsid w:val="002F1518"/>
  </w:style>
  <w:style w:type="paragraph" w:customStyle="1" w:styleId="EAEE4DFF675C409584FA8CA7F3377216">
    <w:name w:val="EAEE4DFF675C409584FA8CA7F3377216"/>
    <w:rsid w:val="002F1518"/>
  </w:style>
  <w:style w:type="paragraph" w:customStyle="1" w:styleId="E17988533BB842758250CB7723B22626">
    <w:name w:val="E17988533BB842758250CB7723B22626"/>
    <w:rsid w:val="002F1518"/>
  </w:style>
  <w:style w:type="paragraph" w:customStyle="1" w:styleId="103C689329444BD695ECB5E4BAED9E91">
    <w:name w:val="103C689329444BD695ECB5E4BAED9E91"/>
    <w:rsid w:val="002F1518"/>
  </w:style>
  <w:style w:type="paragraph" w:customStyle="1" w:styleId="FA08A538A7B3436CAB13E93A993569B0">
    <w:name w:val="FA08A538A7B3436CAB13E93A993569B0"/>
    <w:rsid w:val="002F1518"/>
  </w:style>
  <w:style w:type="paragraph" w:customStyle="1" w:styleId="7C548D25958C4BCA837763FCF6646825">
    <w:name w:val="7C548D25958C4BCA837763FCF6646825"/>
    <w:rsid w:val="002F1518"/>
  </w:style>
  <w:style w:type="paragraph" w:customStyle="1" w:styleId="8E41487E639B4BB59E5A715F7F701996">
    <w:name w:val="8E41487E639B4BB59E5A715F7F701996"/>
    <w:rsid w:val="002F1518"/>
  </w:style>
  <w:style w:type="paragraph" w:customStyle="1" w:styleId="80FA840697BC487496422CAE39E1E965">
    <w:name w:val="80FA840697BC487496422CAE39E1E965"/>
    <w:rsid w:val="002F1518"/>
  </w:style>
  <w:style w:type="paragraph" w:customStyle="1" w:styleId="1602516A2CFD4A35A096AE0821D02EB6">
    <w:name w:val="1602516A2CFD4A35A096AE0821D02EB6"/>
    <w:rsid w:val="002F1518"/>
  </w:style>
  <w:style w:type="paragraph" w:customStyle="1" w:styleId="F39B53A278D94696A3D0226A4C8786F6">
    <w:name w:val="F39B53A278D94696A3D0226A4C8786F6"/>
    <w:rsid w:val="002F1518"/>
  </w:style>
  <w:style w:type="paragraph" w:customStyle="1" w:styleId="0BF3AA39B1DA430CBAC7BD9962D9E0FC">
    <w:name w:val="0BF3AA39B1DA430CBAC7BD9962D9E0FC"/>
    <w:rsid w:val="002F1518"/>
  </w:style>
  <w:style w:type="paragraph" w:customStyle="1" w:styleId="E598B3295B524204A3B60B3BFF13B9AF">
    <w:name w:val="E598B3295B524204A3B60B3BFF13B9AF"/>
    <w:rsid w:val="002F1518"/>
  </w:style>
  <w:style w:type="paragraph" w:customStyle="1" w:styleId="E3964DDE783E433A9B238FAC7AC394FB">
    <w:name w:val="E3964DDE783E433A9B238FAC7AC394FB"/>
    <w:rsid w:val="002F1518"/>
  </w:style>
  <w:style w:type="paragraph" w:customStyle="1" w:styleId="1A7EA84B323141F1BB8B3F9A4A67EB13">
    <w:name w:val="1A7EA84B323141F1BB8B3F9A4A67EB13"/>
    <w:rsid w:val="002F1518"/>
  </w:style>
  <w:style w:type="paragraph" w:customStyle="1" w:styleId="13A39F1FEF34474AB1658245B5796028">
    <w:name w:val="13A39F1FEF34474AB1658245B5796028"/>
    <w:rsid w:val="002F1518"/>
  </w:style>
  <w:style w:type="paragraph" w:customStyle="1" w:styleId="43EED2C32FB245AA8D285CEE1F838E57">
    <w:name w:val="43EED2C32FB245AA8D285CEE1F838E57"/>
    <w:rsid w:val="002F1518"/>
  </w:style>
  <w:style w:type="paragraph" w:customStyle="1" w:styleId="AC5F3ABF0C9C4FFC9092F16A3CAD006D">
    <w:name w:val="AC5F3ABF0C9C4FFC9092F16A3CAD006D"/>
    <w:rsid w:val="002F1518"/>
  </w:style>
  <w:style w:type="paragraph" w:customStyle="1" w:styleId="923A818A2C25468E957867C83399B229">
    <w:name w:val="923A818A2C25468E957867C83399B229"/>
    <w:rsid w:val="002F1518"/>
  </w:style>
  <w:style w:type="paragraph" w:customStyle="1" w:styleId="1BBB1F4A20D74F308686EADC80788FD5">
    <w:name w:val="1BBB1F4A20D74F308686EADC80788FD5"/>
    <w:rsid w:val="002F1518"/>
  </w:style>
  <w:style w:type="paragraph" w:customStyle="1" w:styleId="7F208A057A554F8890C1058ECD4ABCB0">
    <w:name w:val="7F208A057A554F8890C1058ECD4ABCB0"/>
    <w:rsid w:val="002F1518"/>
  </w:style>
  <w:style w:type="paragraph" w:customStyle="1" w:styleId="553687E128BA49B9B7BFA204F5962A9B">
    <w:name w:val="553687E128BA49B9B7BFA204F5962A9B"/>
    <w:rsid w:val="002F1518"/>
  </w:style>
  <w:style w:type="paragraph" w:customStyle="1" w:styleId="5A1DDE1685B04A05B72EBF88C73E7B36">
    <w:name w:val="5A1DDE1685B04A05B72EBF88C73E7B36"/>
    <w:rsid w:val="002F1518"/>
  </w:style>
  <w:style w:type="paragraph" w:customStyle="1" w:styleId="AC792594F2E94BD3BA2367EB2D20FC42">
    <w:name w:val="AC792594F2E94BD3BA2367EB2D20FC42"/>
    <w:rsid w:val="002F1518"/>
  </w:style>
  <w:style w:type="paragraph" w:customStyle="1" w:styleId="BD4E62D391EE45699EC771E57586402D">
    <w:name w:val="BD4E62D391EE45699EC771E57586402D"/>
    <w:rsid w:val="002F1518"/>
  </w:style>
  <w:style w:type="paragraph" w:customStyle="1" w:styleId="F1C12260C6884692B7CA4BBF364A2FAF">
    <w:name w:val="F1C12260C6884692B7CA4BBF364A2FAF"/>
    <w:rsid w:val="002F1518"/>
  </w:style>
  <w:style w:type="paragraph" w:customStyle="1" w:styleId="C8F50EE91917433FA662E1C3AB2E7807">
    <w:name w:val="C8F50EE91917433FA662E1C3AB2E7807"/>
    <w:rsid w:val="002F1518"/>
  </w:style>
  <w:style w:type="paragraph" w:customStyle="1" w:styleId="D978192D87A44C189660B905D7FD6AA7">
    <w:name w:val="D978192D87A44C189660B905D7FD6AA7"/>
    <w:rsid w:val="002F1518"/>
  </w:style>
  <w:style w:type="paragraph" w:customStyle="1" w:styleId="7A896B8F18674480AC10F54A91905D28">
    <w:name w:val="7A896B8F18674480AC10F54A91905D28"/>
    <w:rsid w:val="002F1518"/>
  </w:style>
  <w:style w:type="paragraph" w:customStyle="1" w:styleId="1CF5901BEA1A4B9AB4DFCD05E780D968">
    <w:name w:val="1CF5901BEA1A4B9AB4DFCD05E780D968"/>
    <w:rsid w:val="002F1518"/>
  </w:style>
  <w:style w:type="paragraph" w:customStyle="1" w:styleId="703E9CF6A2F948B888BE9E0A9AEF7DB4">
    <w:name w:val="703E9CF6A2F948B888BE9E0A9AEF7DB4"/>
    <w:rsid w:val="002F1518"/>
  </w:style>
  <w:style w:type="paragraph" w:customStyle="1" w:styleId="FD345811F1824908AC411DE762A3215A">
    <w:name w:val="FD345811F1824908AC411DE762A3215A"/>
    <w:rsid w:val="002F1518"/>
  </w:style>
  <w:style w:type="paragraph" w:customStyle="1" w:styleId="00817C06941142BCA0C68D751DEE1B31">
    <w:name w:val="00817C06941142BCA0C68D751DEE1B31"/>
    <w:rsid w:val="002F1518"/>
  </w:style>
  <w:style w:type="paragraph" w:customStyle="1" w:styleId="881D533CCFC1404B85DC550CF206D503">
    <w:name w:val="881D533CCFC1404B85DC550CF206D503"/>
    <w:rsid w:val="002F1518"/>
  </w:style>
  <w:style w:type="paragraph" w:customStyle="1" w:styleId="D8A14984A0AF429F9F4F5192D2F8A401">
    <w:name w:val="D8A14984A0AF429F9F4F5192D2F8A401"/>
    <w:rsid w:val="002F1518"/>
  </w:style>
  <w:style w:type="paragraph" w:customStyle="1" w:styleId="4BD05100CFCE46B0AA3607B739F22143">
    <w:name w:val="4BD05100CFCE46B0AA3607B739F22143"/>
    <w:rsid w:val="002F1518"/>
  </w:style>
  <w:style w:type="paragraph" w:customStyle="1" w:styleId="A3195257D8C44BB7BA7C1562C852E98A">
    <w:name w:val="A3195257D8C44BB7BA7C1562C852E98A"/>
    <w:rsid w:val="002F1518"/>
  </w:style>
  <w:style w:type="paragraph" w:customStyle="1" w:styleId="CC86106D4630446195EB6178BE6E7200">
    <w:name w:val="CC86106D4630446195EB6178BE6E7200"/>
    <w:rsid w:val="002F1518"/>
  </w:style>
  <w:style w:type="paragraph" w:customStyle="1" w:styleId="C4B15DF0E6C8494C8F8568CBC3D37542">
    <w:name w:val="C4B15DF0E6C8494C8F8568CBC3D37542"/>
    <w:rsid w:val="002F1518"/>
  </w:style>
  <w:style w:type="paragraph" w:customStyle="1" w:styleId="BBEA7AD0196A4E64A39BECF010394FB3">
    <w:name w:val="BBEA7AD0196A4E64A39BECF010394FB3"/>
    <w:rsid w:val="002F1518"/>
  </w:style>
  <w:style w:type="paragraph" w:customStyle="1" w:styleId="A71CE91C432147B99749EE566B48F210">
    <w:name w:val="A71CE91C432147B99749EE566B48F210"/>
    <w:rsid w:val="002F1518"/>
  </w:style>
  <w:style w:type="paragraph" w:customStyle="1" w:styleId="2E14DF11B4AB42DA80F904CDCBB4255C">
    <w:name w:val="2E14DF11B4AB42DA80F904CDCBB4255C"/>
    <w:rsid w:val="002F1518"/>
  </w:style>
  <w:style w:type="paragraph" w:customStyle="1" w:styleId="E115B5D6D6A24F1E8C48B19CF518E11D">
    <w:name w:val="E115B5D6D6A24F1E8C48B19CF518E11D"/>
    <w:rsid w:val="002F1518"/>
  </w:style>
  <w:style w:type="paragraph" w:customStyle="1" w:styleId="C198691E65F04F0A8792F7B23AD88FF2">
    <w:name w:val="C198691E65F04F0A8792F7B23AD88FF2"/>
    <w:rsid w:val="002F1518"/>
  </w:style>
  <w:style w:type="paragraph" w:customStyle="1" w:styleId="C403C03CCD7E4AC7B4029C03C8BF0724">
    <w:name w:val="C403C03CCD7E4AC7B4029C03C8BF0724"/>
    <w:rsid w:val="002F1518"/>
  </w:style>
  <w:style w:type="paragraph" w:customStyle="1" w:styleId="80096D649692478BB5A59C8C4EA9475B">
    <w:name w:val="80096D649692478BB5A59C8C4EA9475B"/>
    <w:rsid w:val="002F1518"/>
  </w:style>
  <w:style w:type="paragraph" w:customStyle="1" w:styleId="B3DAF9F687BD431B901AE3DD3861403B">
    <w:name w:val="B3DAF9F687BD431B901AE3DD3861403B"/>
    <w:rsid w:val="002F1518"/>
  </w:style>
  <w:style w:type="paragraph" w:customStyle="1" w:styleId="1E9BD861F854419E894FAB55A064FBB0">
    <w:name w:val="1E9BD861F854419E894FAB55A064FBB0"/>
    <w:rsid w:val="002F1518"/>
  </w:style>
  <w:style w:type="paragraph" w:customStyle="1" w:styleId="2C9FF6F897374F10B8FD072BEBA640CE">
    <w:name w:val="2C9FF6F897374F10B8FD072BEBA640CE"/>
    <w:rsid w:val="002F1518"/>
  </w:style>
  <w:style w:type="paragraph" w:customStyle="1" w:styleId="1DA24606F54B4A22A823361423511F48">
    <w:name w:val="1DA24606F54B4A22A823361423511F48"/>
    <w:rsid w:val="002F1518"/>
  </w:style>
  <w:style w:type="paragraph" w:customStyle="1" w:styleId="666AFC04214C4DB2998645882631E992">
    <w:name w:val="666AFC04214C4DB2998645882631E992"/>
    <w:rsid w:val="002F1518"/>
  </w:style>
  <w:style w:type="paragraph" w:customStyle="1" w:styleId="26769C097F404FF9B58572ED36F81350">
    <w:name w:val="26769C097F404FF9B58572ED36F81350"/>
    <w:rsid w:val="002F1518"/>
  </w:style>
  <w:style w:type="paragraph" w:customStyle="1" w:styleId="8A21DD57799C481B958C9F2E6FB3F4D3">
    <w:name w:val="8A21DD57799C481B958C9F2E6FB3F4D3"/>
    <w:rsid w:val="002F1518"/>
  </w:style>
  <w:style w:type="paragraph" w:customStyle="1" w:styleId="94D3F29C648B48588E298C1D65440A75">
    <w:name w:val="94D3F29C648B48588E298C1D65440A75"/>
    <w:rsid w:val="002F1518"/>
  </w:style>
  <w:style w:type="paragraph" w:customStyle="1" w:styleId="ACF96B01D5FB425EB91C875F29FF1A4C">
    <w:name w:val="ACF96B01D5FB425EB91C875F29FF1A4C"/>
    <w:rsid w:val="002F1518"/>
  </w:style>
  <w:style w:type="paragraph" w:customStyle="1" w:styleId="06C6E7B3D73C408F907FB9AF6145D10B">
    <w:name w:val="06C6E7B3D73C408F907FB9AF6145D10B"/>
    <w:rsid w:val="002F1518"/>
  </w:style>
  <w:style w:type="paragraph" w:customStyle="1" w:styleId="DA47CB4849EC444CB5BF0BEAD4030E5A">
    <w:name w:val="DA47CB4849EC444CB5BF0BEAD4030E5A"/>
    <w:rsid w:val="002F1518"/>
  </w:style>
  <w:style w:type="paragraph" w:customStyle="1" w:styleId="210296348A1B4874964345D5D392F7AF">
    <w:name w:val="210296348A1B4874964345D5D392F7AF"/>
    <w:rsid w:val="002F1518"/>
  </w:style>
  <w:style w:type="paragraph" w:customStyle="1" w:styleId="EF862679AA1C4663B1C749D0C8C24ACE">
    <w:name w:val="EF862679AA1C4663B1C749D0C8C24ACE"/>
    <w:rsid w:val="002F1518"/>
  </w:style>
  <w:style w:type="paragraph" w:customStyle="1" w:styleId="88E40E9BFD6C4AB4BA2C513D22853103">
    <w:name w:val="88E40E9BFD6C4AB4BA2C513D22853103"/>
    <w:rsid w:val="002F1518"/>
  </w:style>
  <w:style w:type="paragraph" w:customStyle="1" w:styleId="E9BAC1A61DA8442C9802487998BDDA9E">
    <w:name w:val="E9BAC1A61DA8442C9802487998BDDA9E"/>
    <w:rsid w:val="002F1518"/>
  </w:style>
  <w:style w:type="paragraph" w:customStyle="1" w:styleId="D883C8A748774A2F873A3556CC8BE074">
    <w:name w:val="D883C8A748774A2F873A3556CC8BE074"/>
    <w:rsid w:val="002F1518"/>
  </w:style>
  <w:style w:type="paragraph" w:customStyle="1" w:styleId="9F98AE07C1D048E2A5C02E31990337A9">
    <w:name w:val="9F98AE07C1D048E2A5C02E31990337A9"/>
    <w:rsid w:val="002F1518"/>
  </w:style>
  <w:style w:type="paragraph" w:customStyle="1" w:styleId="8257F42A210743BEBF99137DC29D8179">
    <w:name w:val="8257F42A210743BEBF99137DC29D8179"/>
    <w:rsid w:val="002F1518"/>
  </w:style>
  <w:style w:type="paragraph" w:customStyle="1" w:styleId="40CB5DE286D241C99793E1154F9BF1BC">
    <w:name w:val="40CB5DE286D241C99793E1154F9BF1BC"/>
    <w:rsid w:val="002F1518"/>
  </w:style>
  <w:style w:type="paragraph" w:customStyle="1" w:styleId="89BF75B463B44E3FBFDED7F8223678AD">
    <w:name w:val="89BF75B463B44E3FBFDED7F8223678AD"/>
    <w:rsid w:val="002F1518"/>
  </w:style>
  <w:style w:type="paragraph" w:customStyle="1" w:styleId="794D28EC6BE5489C839BBFE73F1BF354">
    <w:name w:val="794D28EC6BE5489C839BBFE73F1BF354"/>
    <w:rsid w:val="002F1518"/>
  </w:style>
  <w:style w:type="paragraph" w:customStyle="1" w:styleId="1D1F93D168634AA28439D8CB11EC471B">
    <w:name w:val="1D1F93D168634AA28439D8CB11EC471B"/>
    <w:rsid w:val="002F1518"/>
  </w:style>
  <w:style w:type="paragraph" w:customStyle="1" w:styleId="E7520A48B58E42879E12972BD2803807">
    <w:name w:val="E7520A48B58E42879E12972BD2803807"/>
    <w:rsid w:val="002F1518"/>
  </w:style>
  <w:style w:type="paragraph" w:customStyle="1" w:styleId="69EEE781056B4D7C8DFFE7A3553C396D">
    <w:name w:val="69EEE781056B4D7C8DFFE7A3553C396D"/>
    <w:rsid w:val="002F1518"/>
  </w:style>
  <w:style w:type="paragraph" w:customStyle="1" w:styleId="BD13C354F05441CC9893E204F4297EE1">
    <w:name w:val="BD13C354F05441CC9893E204F4297EE1"/>
    <w:rsid w:val="002F1518"/>
  </w:style>
  <w:style w:type="paragraph" w:customStyle="1" w:styleId="4C25233C9CFB4668AB6DEC105AA544A7">
    <w:name w:val="4C25233C9CFB4668AB6DEC105AA544A7"/>
    <w:rsid w:val="002F1518"/>
  </w:style>
  <w:style w:type="paragraph" w:customStyle="1" w:styleId="DF84B86B1F504E76995355648148985B">
    <w:name w:val="DF84B86B1F504E76995355648148985B"/>
    <w:rsid w:val="002F1518"/>
  </w:style>
  <w:style w:type="paragraph" w:customStyle="1" w:styleId="4340802C189C4C76992846D786857646">
    <w:name w:val="4340802C189C4C76992846D786857646"/>
    <w:rsid w:val="002F1518"/>
  </w:style>
  <w:style w:type="paragraph" w:customStyle="1" w:styleId="0AB084BEE7D5497389C12E65F08F97B9">
    <w:name w:val="0AB084BEE7D5497389C12E65F08F97B9"/>
    <w:rsid w:val="002F1518"/>
  </w:style>
  <w:style w:type="paragraph" w:customStyle="1" w:styleId="AA0636E4BEE84916920BE3EDF189472A">
    <w:name w:val="AA0636E4BEE84916920BE3EDF189472A"/>
    <w:rsid w:val="002F1518"/>
  </w:style>
  <w:style w:type="paragraph" w:customStyle="1" w:styleId="F672B25D21E7410DBCCB5D4F2C23C68A">
    <w:name w:val="F672B25D21E7410DBCCB5D4F2C23C68A"/>
    <w:rsid w:val="002F1518"/>
  </w:style>
  <w:style w:type="paragraph" w:customStyle="1" w:styleId="225CCA7326E64491A635190566070C62">
    <w:name w:val="225CCA7326E64491A635190566070C62"/>
    <w:rsid w:val="002F1518"/>
  </w:style>
  <w:style w:type="paragraph" w:customStyle="1" w:styleId="095AC61F3715474C9ABCA21CF1C2E57A">
    <w:name w:val="095AC61F3715474C9ABCA21CF1C2E57A"/>
    <w:rsid w:val="002F1518"/>
  </w:style>
  <w:style w:type="paragraph" w:customStyle="1" w:styleId="A0CA37CFB0974FA3B6D589F3E7763153">
    <w:name w:val="A0CA37CFB0974FA3B6D589F3E7763153"/>
    <w:rsid w:val="002F1518"/>
  </w:style>
  <w:style w:type="paragraph" w:customStyle="1" w:styleId="072597FD3C5B4DAA9A40172EA5058B5E">
    <w:name w:val="072597FD3C5B4DAA9A40172EA5058B5E"/>
    <w:rsid w:val="002F1518"/>
  </w:style>
  <w:style w:type="paragraph" w:customStyle="1" w:styleId="73D046EC1B524E92B572E1B887227A12">
    <w:name w:val="73D046EC1B524E92B572E1B887227A12"/>
    <w:rsid w:val="002F1518"/>
  </w:style>
  <w:style w:type="paragraph" w:customStyle="1" w:styleId="B097436659AD47179C7391E83B8CABAC">
    <w:name w:val="B097436659AD47179C7391E83B8CABAC"/>
    <w:rsid w:val="002F1518"/>
  </w:style>
  <w:style w:type="paragraph" w:customStyle="1" w:styleId="683BCB430FEC4D47A6DF5C45A225C67E">
    <w:name w:val="683BCB430FEC4D47A6DF5C45A225C67E"/>
    <w:rsid w:val="002F1518"/>
  </w:style>
  <w:style w:type="paragraph" w:customStyle="1" w:styleId="BF0976BC935445F19390B57279B6D400">
    <w:name w:val="BF0976BC935445F19390B57279B6D400"/>
    <w:rsid w:val="002F1518"/>
  </w:style>
  <w:style w:type="paragraph" w:customStyle="1" w:styleId="EAD8D27720154F4A97CFEF3B21DAA4C8">
    <w:name w:val="EAD8D27720154F4A97CFEF3B21DAA4C8"/>
    <w:rsid w:val="002F1518"/>
  </w:style>
  <w:style w:type="paragraph" w:customStyle="1" w:styleId="5CAC0F802CFE4E0B86584A6997E46EFE">
    <w:name w:val="5CAC0F802CFE4E0B86584A6997E46EFE"/>
    <w:rsid w:val="002F1518"/>
  </w:style>
  <w:style w:type="paragraph" w:customStyle="1" w:styleId="E90529181DFD412D8BF61EEAE1821FAF">
    <w:name w:val="E90529181DFD412D8BF61EEAE1821FAF"/>
    <w:rsid w:val="002F1518"/>
  </w:style>
  <w:style w:type="paragraph" w:customStyle="1" w:styleId="70035F847BD848F590F86DEA303A7561">
    <w:name w:val="70035F847BD848F590F86DEA303A7561"/>
    <w:rsid w:val="002F1518"/>
  </w:style>
  <w:style w:type="paragraph" w:customStyle="1" w:styleId="A7F05F9D9EE24EB2A30B2B8FB63BC0E2">
    <w:name w:val="A7F05F9D9EE24EB2A30B2B8FB63BC0E2"/>
    <w:rsid w:val="002F1518"/>
  </w:style>
  <w:style w:type="paragraph" w:customStyle="1" w:styleId="A06E1D68F444423ABC60BF032532E2EC">
    <w:name w:val="A06E1D68F444423ABC60BF032532E2EC"/>
    <w:rsid w:val="002F1518"/>
  </w:style>
  <w:style w:type="paragraph" w:customStyle="1" w:styleId="940F8F2B10BA4ED8A21E8024EF2A967B">
    <w:name w:val="940F8F2B10BA4ED8A21E8024EF2A967B"/>
    <w:rsid w:val="002F1518"/>
  </w:style>
  <w:style w:type="paragraph" w:customStyle="1" w:styleId="F070E691ACB54BE9A5643FC0051DA49B">
    <w:name w:val="F070E691ACB54BE9A5643FC0051DA49B"/>
    <w:rsid w:val="002F1518"/>
  </w:style>
  <w:style w:type="paragraph" w:customStyle="1" w:styleId="D7C46CB3B9FF4B2084205EADD97696E8">
    <w:name w:val="D7C46CB3B9FF4B2084205EADD97696E8"/>
    <w:rsid w:val="002F1518"/>
  </w:style>
  <w:style w:type="paragraph" w:customStyle="1" w:styleId="BEBBFFD228F1471BBFA5F79C7D7548FE">
    <w:name w:val="BEBBFFD228F1471BBFA5F79C7D7548FE"/>
    <w:rsid w:val="002F1518"/>
  </w:style>
  <w:style w:type="paragraph" w:customStyle="1" w:styleId="94AD3A66B7A64BE392897A2809169469">
    <w:name w:val="94AD3A66B7A64BE392897A2809169469"/>
    <w:rsid w:val="002F1518"/>
  </w:style>
  <w:style w:type="paragraph" w:customStyle="1" w:styleId="345BCCDC1FA84C8CAA4439B812889A06">
    <w:name w:val="345BCCDC1FA84C8CAA4439B812889A06"/>
    <w:rsid w:val="002F1518"/>
  </w:style>
  <w:style w:type="paragraph" w:customStyle="1" w:styleId="45D2998774AE408CA18775731F54CFFD">
    <w:name w:val="45D2998774AE408CA18775731F54CFFD"/>
    <w:rsid w:val="002F1518"/>
  </w:style>
  <w:style w:type="paragraph" w:customStyle="1" w:styleId="82985E4EEE2148E4B6F09343E92B87E0">
    <w:name w:val="82985E4EEE2148E4B6F09343E92B87E0"/>
    <w:rsid w:val="002F1518"/>
  </w:style>
  <w:style w:type="paragraph" w:customStyle="1" w:styleId="C9D38633879B49C3B9A3073AA3AC8EDD">
    <w:name w:val="C9D38633879B49C3B9A3073AA3AC8EDD"/>
    <w:rsid w:val="002F1518"/>
  </w:style>
  <w:style w:type="paragraph" w:customStyle="1" w:styleId="1E1ACBA9A7054869AA42F7492DED26DC">
    <w:name w:val="1E1ACBA9A7054869AA42F7492DED26DC"/>
    <w:rsid w:val="002F1518"/>
  </w:style>
  <w:style w:type="paragraph" w:customStyle="1" w:styleId="752C70BC48D44EC29EB4FA7C1AA0DB66">
    <w:name w:val="752C70BC48D44EC29EB4FA7C1AA0DB66"/>
    <w:rsid w:val="002F1518"/>
  </w:style>
  <w:style w:type="paragraph" w:customStyle="1" w:styleId="3C1A6C1BCBC5444086F4B6C76A8E2608">
    <w:name w:val="3C1A6C1BCBC5444086F4B6C76A8E2608"/>
    <w:rsid w:val="002F1518"/>
  </w:style>
  <w:style w:type="paragraph" w:customStyle="1" w:styleId="C820A650BBA24EB094F757AD76FBBF70">
    <w:name w:val="C820A650BBA24EB094F757AD76FBBF70"/>
    <w:rsid w:val="002F1518"/>
  </w:style>
  <w:style w:type="paragraph" w:customStyle="1" w:styleId="C6D1FFE7933D421FBD128BDC7C93C004">
    <w:name w:val="C6D1FFE7933D421FBD128BDC7C93C004"/>
    <w:rsid w:val="002F1518"/>
  </w:style>
  <w:style w:type="paragraph" w:customStyle="1" w:styleId="8D0B66F1BE0B4C3D94147C29849809C2">
    <w:name w:val="8D0B66F1BE0B4C3D94147C29849809C2"/>
    <w:rsid w:val="002F1518"/>
  </w:style>
  <w:style w:type="paragraph" w:customStyle="1" w:styleId="6A2DF7EEAF24424186DA454F707BC8C2">
    <w:name w:val="6A2DF7EEAF24424186DA454F707BC8C2"/>
    <w:rsid w:val="002F1518"/>
  </w:style>
  <w:style w:type="paragraph" w:customStyle="1" w:styleId="449693FA459A444498C1A1EFED1F5FD9">
    <w:name w:val="449693FA459A444498C1A1EFED1F5FD9"/>
    <w:rsid w:val="002F1518"/>
  </w:style>
  <w:style w:type="paragraph" w:customStyle="1" w:styleId="DF44015470264572B8A59578BAC1A0A5">
    <w:name w:val="DF44015470264572B8A59578BAC1A0A5"/>
    <w:rsid w:val="002F1518"/>
  </w:style>
  <w:style w:type="paragraph" w:customStyle="1" w:styleId="1F06D04882F44299B2DD182AA0AF3A70">
    <w:name w:val="1F06D04882F44299B2DD182AA0AF3A70"/>
    <w:rsid w:val="002F1518"/>
  </w:style>
  <w:style w:type="paragraph" w:customStyle="1" w:styleId="307E76A5CB364DCF87A66786670BFC07">
    <w:name w:val="307E76A5CB364DCF87A66786670BFC07"/>
    <w:rsid w:val="002F1518"/>
  </w:style>
  <w:style w:type="paragraph" w:customStyle="1" w:styleId="5800F3283253448B9CDC529EC546D9CC">
    <w:name w:val="5800F3283253448B9CDC529EC546D9CC"/>
    <w:rsid w:val="002F1518"/>
  </w:style>
  <w:style w:type="paragraph" w:customStyle="1" w:styleId="BBA4CEDD905F4895910885055636C237">
    <w:name w:val="BBA4CEDD905F4895910885055636C237"/>
    <w:rsid w:val="002F1518"/>
  </w:style>
  <w:style w:type="paragraph" w:customStyle="1" w:styleId="14E7E37B604345A4B68246C706EB9671">
    <w:name w:val="14E7E37B604345A4B68246C706EB9671"/>
    <w:rsid w:val="002F1518"/>
  </w:style>
  <w:style w:type="paragraph" w:customStyle="1" w:styleId="10706F1CDF404EDD9E06E2E7BD38A8AF">
    <w:name w:val="10706F1CDF404EDD9E06E2E7BD38A8AF"/>
    <w:rsid w:val="002F1518"/>
  </w:style>
  <w:style w:type="paragraph" w:customStyle="1" w:styleId="885AC72EC9DD4B37B595DE05878CE4B3">
    <w:name w:val="885AC72EC9DD4B37B595DE05878CE4B3"/>
    <w:rsid w:val="002F1518"/>
  </w:style>
  <w:style w:type="paragraph" w:customStyle="1" w:styleId="254655D956294EE78DC8132D00477AA2">
    <w:name w:val="254655D956294EE78DC8132D00477AA2"/>
    <w:rsid w:val="002F1518"/>
  </w:style>
  <w:style w:type="paragraph" w:customStyle="1" w:styleId="4CBD80DEB74D4C24B78DE276EA7AE1EA">
    <w:name w:val="4CBD80DEB74D4C24B78DE276EA7AE1EA"/>
    <w:rsid w:val="002F1518"/>
  </w:style>
  <w:style w:type="paragraph" w:customStyle="1" w:styleId="5E52AAE952B64DA08A0245E62655B91F">
    <w:name w:val="5E52AAE952B64DA08A0245E62655B91F"/>
    <w:rsid w:val="002F1518"/>
  </w:style>
  <w:style w:type="paragraph" w:customStyle="1" w:styleId="7E090301577E48619315A5FE24B417C9">
    <w:name w:val="7E090301577E48619315A5FE24B417C9"/>
    <w:rsid w:val="002F1518"/>
  </w:style>
  <w:style w:type="paragraph" w:customStyle="1" w:styleId="687A5FD857BE4789B4B5A48A2FB8E661">
    <w:name w:val="687A5FD857BE4789B4B5A48A2FB8E661"/>
    <w:rsid w:val="002F1518"/>
  </w:style>
  <w:style w:type="paragraph" w:customStyle="1" w:styleId="83D20AB353C345639C3851FF7E7D99D6">
    <w:name w:val="83D20AB353C345639C3851FF7E7D99D6"/>
    <w:rsid w:val="002F1518"/>
  </w:style>
  <w:style w:type="paragraph" w:customStyle="1" w:styleId="8F5C8CE491934D38B8059CA40CC2330E">
    <w:name w:val="8F5C8CE491934D38B8059CA40CC2330E"/>
    <w:rsid w:val="002F1518"/>
  </w:style>
  <w:style w:type="paragraph" w:customStyle="1" w:styleId="6C8607DF7B83470A92DD3FAD81CB0963">
    <w:name w:val="6C8607DF7B83470A92DD3FAD81CB0963"/>
    <w:rsid w:val="002F1518"/>
  </w:style>
  <w:style w:type="paragraph" w:customStyle="1" w:styleId="FB11561CDCE04F6A8257157C4CCCAE38">
    <w:name w:val="FB11561CDCE04F6A8257157C4CCCAE38"/>
    <w:rsid w:val="002F1518"/>
  </w:style>
  <w:style w:type="paragraph" w:customStyle="1" w:styleId="53A32A9FF590487A8CEDF810B1F0D2A2">
    <w:name w:val="53A32A9FF590487A8CEDF810B1F0D2A2"/>
    <w:rsid w:val="002F1518"/>
  </w:style>
  <w:style w:type="paragraph" w:customStyle="1" w:styleId="EB48E3561E1246B79DB8B9009A9D5094">
    <w:name w:val="EB48E3561E1246B79DB8B9009A9D5094"/>
    <w:rsid w:val="002F1518"/>
  </w:style>
  <w:style w:type="paragraph" w:customStyle="1" w:styleId="32EA644800A74740B3C5F5F48EE080A3">
    <w:name w:val="32EA644800A74740B3C5F5F48EE080A3"/>
    <w:rsid w:val="002F1518"/>
  </w:style>
  <w:style w:type="paragraph" w:customStyle="1" w:styleId="DCFE7B15DE63452FADA81E32A7BC3540">
    <w:name w:val="DCFE7B15DE63452FADA81E32A7BC3540"/>
    <w:rsid w:val="002F1518"/>
  </w:style>
  <w:style w:type="paragraph" w:customStyle="1" w:styleId="68640DFB40C54F7280BCD8871B2548A5">
    <w:name w:val="68640DFB40C54F7280BCD8871B2548A5"/>
    <w:rsid w:val="002F1518"/>
  </w:style>
  <w:style w:type="paragraph" w:customStyle="1" w:styleId="27624305CF2146E1820E4AEBB3D00068">
    <w:name w:val="27624305CF2146E1820E4AEBB3D00068"/>
    <w:rsid w:val="002F1518"/>
  </w:style>
  <w:style w:type="paragraph" w:customStyle="1" w:styleId="77C70DB28C2B48FF88DA6E2F8BF54DA7">
    <w:name w:val="77C70DB28C2B48FF88DA6E2F8BF54DA7"/>
    <w:rsid w:val="002F1518"/>
  </w:style>
  <w:style w:type="paragraph" w:customStyle="1" w:styleId="B7179D76FB344188951177128D58394A">
    <w:name w:val="B7179D76FB344188951177128D58394A"/>
    <w:rsid w:val="002F1518"/>
  </w:style>
  <w:style w:type="paragraph" w:customStyle="1" w:styleId="C949854365FC40148BC5AC5FB691912A">
    <w:name w:val="C949854365FC40148BC5AC5FB691912A"/>
    <w:rsid w:val="002F1518"/>
  </w:style>
  <w:style w:type="paragraph" w:customStyle="1" w:styleId="52A28E76970D476291936294E8F120FC">
    <w:name w:val="52A28E76970D476291936294E8F120FC"/>
    <w:rsid w:val="002F1518"/>
  </w:style>
  <w:style w:type="paragraph" w:customStyle="1" w:styleId="D5A8CAABF3AC42C593C474FC88DA4DA0">
    <w:name w:val="D5A8CAABF3AC42C593C474FC88DA4DA0"/>
    <w:rsid w:val="002F1518"/>
  </w:style>
  <w:style w:type="paragraph" w:customStyle="1" w:styleId="4E2783439B9B4F0E90D5AEB964B09E39">
    <w:name w:val="4E2783439B9B4F0E90D5AEB964B09E39"/>
    <w:rsid w:val="002F1518"/>
  </w:style>
  <w:style w:type="paragraph" w:customStyle="1" w:styleId="52DAE87E2D9B414FBEB3098A5ACC05FD">
    <w:name w:val="52DAE87E2D9B414FBEB3098A5ACC05FD"/>
    <w:rsid w:val="002F1518"/>
  </w:style>
  <w:style w:type="paragraph" w:customStyle="1" w:styleId="692BCBBBF2974256999393D3F66A12CF">
    <w:name w:val="692BCBBBF2974256999393D3F66A12CF"/>
    <w:rsid w:val="002F1518"/>
  </w:style>
  <w:style w:type="paragraph" w:customStyle="1" w:styleId="7AF484C54BD5406C95AC031862DA62F9">
    <w:name w:val="7AF484C54BD5406C95AC031862DA62F9"/>
    <w:rsid w:val="002F1518"/>
  </w:style>
  <w:style w:type="paragraph" w:customStyle="1" w:styleId="C717EA22A18D4133A25C2E8DAC456CF2">
    <w:name w:val="C717EA22A18D4133A25C2E8DAC456CF2"/>
    <w:rsid w:val="002F1518"/>
  </w:style>
  <w:style w:type="paragraph" w:customStyle="1" w:styleId="6C0868E56B09467295293D5D19FF7882">
    <w:name w:val="6C0868E56B09467295293D5D19FF7882"/>
    <w:rsid w:val="002F1518"/>
  </w:style>
  <w:style w:type="paragraph" w:customStyle="1" w:styleId="D8F21198F83E4B5AB643C2F098CB0939">
    <w:name w:val="D8F21198F83E4B5AB643C2F098CB0939"/>
    <w:rsid w:val="002F1518"/>
  </w:style>
  <w:style w:type="paragraph" w:customStyle="1" w:styleId="827EAB53B33444D7A62089633DCE63DD">
    <w:name w:val="827EAB53B33444D7A62089633DCE63DD"/>
    <w:rsid w:val="002F1518"/>
  </w:style>
  <w:style w:type="paragraph" w:customStyle="1" w:styleId="0391D34C9C0742CBADC166CA680FC169">
    <w:name w:val="0391D34C9C0742CBADC166CA680FC169"/>
    <w:rsid w:val="002F1518"/>
  </w:style>
  <w:style w:type="paragraph" w:customStyle="1" w:styleId="C2E61D8A470E42AFB4781EF3FF779BA2">
    <w:name w:val="C2E61D8A470E42AFB4781EF3FF779BA2"/>
    <w:rsid w:val="002F1518"/>
  </w:style>
  <w:style w:type="paragraph" w:customStyle="1" w:styleId="090215B1B7734D088650A78011855328">
    <w:name w:val="090215B1B7734D088650A78011855328"/>
    <w:rsid w:val="002F1518"/>
  </w:style>
  <w:style w:type="paragraph" w:customStyle="1" w:styleId="C8594766FC0A420D8F15634C66334D08">
    <w:name w:val="C8594766FC0A420D8F15634C66334D08"/>
    <w:rsid w:val="002F1518"/>
  </w:style>
  <w:style w:type="paragraph" w:customStyle="1" w:styleId="D97068DD6FEF4815AB722D0CEC847915">
    <w:name w:val="D97068DD6FEF4815AB722D0CEC847915"/>
    <w:rsid w:val="002F1518"/>
  </w:style>
  <w:style w:type="paragraph" w:customStyle="1" w:styleId="5DAC325FCB9C4D5C84FAAFB522E84E34">
    <w:name w:val="5DAC325FCB9C4D5C84FAAFB522E84E34"/>
    <w:rsid w:val="002F1518"/>
  </w:style>
  <w:style w:type="paragraph" w:customStyle="1" w:styleId="87603BD329064141B21BD4058ED60A5F">
    <w:name w:val="87603BD329064141B21BD4058ED60A5F"/>
    <w:rsid w:val="002F1518"/>
  </w:style>
  <w:style w:type="paragraph" w:customStyle="1" w:styleId="64713C3E331D4D23A00173853448F5D2">
    <w:name w:val="64713C3E331D4D23A00173853448F5D2"/>
    <w:rsid w:val="002F1518"/>
  </w:style>
  <w:style w:type="paragraph" w:customStyle="1" w:styleId="D89E0C3393F74116B5ADC9B9A7DA3DDD">
    <w:name w:val="D89E0C3393F74116B5ADC9B9A7DA3DDD"/>
    <w:rsid w:val="002F1518"/>
  </w:style>
  <w:style w:type="paragraph" w:customStyle="1" w:styleId="8C2C5FA518CE4B1699EADEDD06DB9A1B">
    <w:name w:val="8C2C5FA518CE4B1699EADEDD06DB9A1B"/>
    <w:rsid w:val="002F1518"/>
  </w:style>
  <w:style w:type="paragraph" w:customStyle="1" w:styleId="5CF77361BB0648D4AFCFFD574DC6799A">
    <w:name w:val="5CF77361BB0648D4AFCFFD574DC6799A"/>
    <w:rsid w:val="002F1518"/>
  </w:style>
  <w:style w:type="paragraph" w:customStyle="1" w:styleId="71F41E0C8F3846E7909019E6F1FAAAFB">
    <w:name w:val="71F41E0C8F3846E7909019E6F1FAAAFB"/>
    <w:rsid w:val="002F1518"/>
  </w:style>
  <w:style w:type="paragraph" w:customStyle="1" w:styleId="6D791980AE404C70836AF1A20FAA77A5">
    <w:name w:val="6D791980AE404C70836AF1A20FAA77A5"/>
    <w:rsid w:val="002F1518"/>
  </w:style>
  <w:style w:type="paragraph" w:customStyle="1" w:styleId="3581F70ECF8C40CFBC830A7BF46B566B">
    <w:name w:val="3581F70ECF8C40CFBC830A7BF46B566B"/>
    <w:rsid w:val="002F1518"/>
  </w:style>
  <w:style w:type="paragraph" w:customStyle="1" w:styleId="B2DD685D806B4EBCB6C0329DD16B0C33">
    <w:name w:val="B2DD685D806B4EBCB6C0329DD16B0C33"/>
    <w:rsid w:val="002F1518"/>
  </w:style>
  <w:style w:type="paragraph" w:customStyle="1" w:styleId="C5ED0EDD69A040F6871C6ACBDBB41273">
    <w:name w:val="C5ED0EDD69A040F6871C6ACBDBB41273"/>
    <w:rsid w:val="002F1518"/>
  </w:style>
  <w:style w:type="paragraph" w:customStyle="1" w:styleId="DCDFF697D65A4657BB0B819130492C72">
    <w:name w:val="DCDFF697D65A4657BB0B819130492C72"/>
    <w:rsid w:val="002F1518"/>
  </w:style>
  <w:style w:type="paragraph" w:customStyle="1" w:styleId="DFED5DF61A73453292C0564DC7CD121F">
    <w:name w:val="DFED5DF61A73453292C0564DC7CD121F"/>
    <w:rsid w:val="002F1518"/>
  </w:style>
  <w:style w:type="paragraph" w:customStyle="1" w:styleId="A91BB3D1088844EBBB746CE92AF53E95">
    <w:name w:val="A91BB3D1088844EBBB746CE92AF53E95"/>
    <w:rsid w:val="002F1518"/>
  </w:style>
  <w:style w:type="paragraph" w:customStyle="1" w:styleId="EC7A123DDBDB4B868A9C022006BF9F05">
    <w:name w:val="EC7A123DDBDB4B868A9C022006BF9F05"/>
    <w:rsid w:val="002F1518"/>
  </w:style>
  <w:style w:type="paragraph" w:customStyle="1" w:styleId="758E4BCE19A14F738D2E7F32D5404371">
    <w:name w:val="758E4BCE19A14F738D2E7F32D5404371"/>
    <w:rsid w:val="002F1518"/>
  </w:style>
  <w:style w:type="paragraph" w:customStyle="1" w:styleId="90202A41152545B59331FC845ADD88C4">
    <w:name w:val="90202A41152545B59331FC845ADD88C4"/>
    <w:rsid w:val="002F1518"/>
  </w:style>
  <w:style w:type="paragraph" w:customStyle="1" w:styleId="6BDE5678319F40A7B9D0697A4725CE09">
    <w:name w:val="6BDE5678319F40A7B9D0697A4725CE09"/>
    <w:rsid w:val="002F1518"/>
  </w:style>
  <w:style w:type="paragraph" w:customStyle="1" w:styleId="23D9C59E8F584EF2A224863FF2E269BD">
    <w:name w:val="23D9C59E8F584EF2A224863FF2E269BD"/>
    <w:rsid w:val="002F1518"/>
  </w:style>
  <w:style w:type="paragraph" w:customStyle="1" w:styleId="6B5A096A57F14198819058979C0AEA3C">
    <w:name w:val="6B5A096A57F14198819058979C0AEA3C"/>
    <w:rsid w:val="002F1518"/>
  </w:style>
  <w:style w:type="paragraph" w:customStyle="1" w:styleId="1F93041FD58B43D3A712E0D2C7EBF566">
    <w:name w:val="1F93041FD58B43D3A712E0D2C7EBF566"/>
    <w:rsid w:val="002F1518"/>
  </w:style>
  <w:style w:type="paragraph" w:customStyle="1" w:styleId="7F2682DF8064479E8A8DB32A2EE76F69">
    <w:name w:val="7F2682DF8064479E8A8DB32A2EE76F69"/>
    <w:rsid w:val="002F1518"/>
  </w:style>
  <w:style w:type="paragraph" w:customStyle="1" w:styleId="2074439E6B8543D295B95F83F2BB8841">
    <w:name w:val="2074439E6B8543D295B95F83F2BB8841"/>
    <w:rsid w:val="002F1518"/>
  </w:style>
  <w:style w:type="paragraph" w:customStyle="1" w:styleId="82FC0AF8E1194B4EA41C727A82E0D7A6">
    <w:name w:val="82FC0AF8E1194B4EA41C727A82E0D7A6"/>
    <w:rsid w:val="002F1518"/>
  </w:style>
  <w:style w:type="paragraph" w:customStyle="1" w:styleId="3A7655003CDA41349A490ED071A05C49">
    <w:name w:val="3A7655003CDA41349A490ED071A05C49"/>
    <w:rsid w:val="002F1518"/>
  </w:style>
  <w:style w:type="paragraph" w:customStyle="1" w:styleId="7F921FD30E0047F2B68C99FD43446456">
    <w:name w:val="7F921FD30E0047F2B68C99FD43446456"/>
    <w:rsid w:val="002F1518"/>
  </w:style>
  <w:style w:type="paragraph" w:customStyle="1" w:styleId="A517816934484BD1AA1EC417D0D09B09">
    <w:name w:val="A517816934484BD1AA1EC417D0D09B09"/>
    <w:rsid w:val="002F1518"/>
  </w:style>
  <w:style w:type="paragraph" w:customStyle="1" w:styleId="7A287849447640628B0B711B38171825">
    <w:name w:val="7A287849447640628B0B711B38171825"/>
    <w:rsid w:val="002F1518"/>
  </w:style>
  <w:style w:type="paragraph" w:customStyle="1" w:styleId="9DF1642F70FF49B6AAD1D756D07B1ADF">
    <w:name w:val="9DF1642F70FF49B6AAD1D756D07B1ADF"/>
    <w:rsid w:val="002F1518"/>
  </w:style>
  <w:style w:type="paragraph" w:customStyle="1" w:styleId="DEA973BFC813491D98833F97FD458D47">
    <w:name w:val="DEA973BFC813491D98833F97FD458D47"/>
    <w:rsid w:val="002F1518"/>
  </w:style>
  <w:style w:type="paragraph" w:customStyle="1" w:styleId="4A785F1A6C6A4686862725E12E8DBBCB">
    <w:name w:val="4A785F1A6C6A4686862725E12E8DBBCB"/>
    <w:rsid w:val="002F1518"/>
  </w:style>
  <w:style w:type="paragraph" w:customStyle="1" w:styleId="CD1EB82043004FF7BC534D2FC101265A">
    <w:name w:val="CD1EB82043004FF7BC534D2FC101265A"/>
    <w:rsid w:val="002F1518"/>
  </w:style>
  <w:style w:type="paragraph" w:customStyle="1" w:styleId="EF4CDD0623F04A78B7CC3B4E95A6A54B">
    <w:name w:val="EF4CDD0623F04A78B7CC3B4E95A6A54B"/>
    <w:rsid w:val="002F1518"/>
  </w:style>
  <w:style w:type="paragraph" w:customStyle="1" w:styleId="0902CD8D24614017BCC9933370E8540F">
    <w:name w:val="0902CD8D24614017BCC9933370E8540F"/>
    <w:rsid w:val="002F1518"/>
  </w:style>
  <w:style w:type="paragraph" w:customStyle="1" w:styleId="1BB0F61800F645C6898BDB4EDED73D43">
    <w:name w:val="1BB0F61800F645C6898BDB4EDED73D43"/>
    <w:rsid w:val="002F1518"/>
  </w:style>
  <w:style w:type="paragraph" w:customStyle="1" w:styleId="CD80F73B266043E082FDB9EEF732B961">
    <w:name w:val="CD80F73B266043E082FDB9EEF732B961"/>
    <w:rsid w:val="002F1518"/>
  </w:style>
  <w:style w:type="paragraph" w:customStyle="1" w:styleId="41E12603AB1C46D597D7F53BA0AE1208">
    <w:name w:val="41E12603AB1C46D597D7F53BA0AE1208"/>
    <w:rsid w:val="002F1518"/>
  </w:style>
  <w:style w:type="paragraph" w:customStyle="1" w:styleId="C39C437013754A91AB05D7D9BFBE4DD0">
    <w:name w:val="C39C437013754A91AB05D7D9BFBE4DD0"/>
    <w:rsid w:val="002F1518"/>
  </w:style>
  <w:style w:type="paragraph" w:customStyle="1" w:styleId="6D2A28B88C914BB2962863379E84FC4B">
    <w:name w:val="6D2A28B88C914BB2962863379E84FC4B"/>
    <w:rsid w:val="002F1518"/>
  </w:style>
  <w:style w:type="paragraph" w:customStyle="1" w:styleId="E5A2AB10E87A4D28A47F9028694531B1">
    <w:name w:val="E5A2AB10E87A4D28A47F9028694531B1"/>
    <w:rsid w:val="002F1518"/>
  </w:style>
  <w:style w:type="paragraph" w:customStyle="1" w:styleId="346030B5F61D4A13975B663C6B9742F8">
    <w:name w:val="346030B5F61D4A13975B663C6B9742F8"/>
    <w:rsid w:val="002F1518"/>
  </w:style>
  <w:style w:type="paragraph" w:customStyle="1" w:styleId="5F6AA3AFB6C54379BC66B18A12000F97">
    <w:name w:val="5F6AA3AFB6C54379BC66B18A12000F97"/>
    <w:rsid w:val="00336401"/>
  </w:style>
  <w:style w:type="paragraph" w:customStyle="1" w:styleId="17B43FACF43D4BB0831C40A9308C5823">
    <w:name w:val="17B43FACF43D4BB0831C40A9308C5823"/>
    <w:rsid w:val="00336401"/>
  </w:style>
  <w:style w:type="paragraph" w:customStyle="1" w:styleId="D832DBC324F5402E8161C8B40CD3F00F">
    <w:name w:val="D832DBC324F5402E8161C8B40CD3F00F"/>
    <w:rsid w:val="00336401"/>
  </w:style>
  <w:style w:type="paragraph" w:customStyle="1" w:styleId="3A005B5D2C904B0C9D4D7F81DC231E98">
    <w:name w:val="3A005B5D2C904B0C9D4D7F81DC231E98"/>
    <w:rsid w:val="00336401"/>
  </w:style>
  <w:style w:type="paragraph" w:customStyle="1" w:styleId="9117806EC533495F9DB0C4E3ECB180C6">
    <w:name w:val="9117806EC533495F9DB0C4E3ECB180C6"/>
    <w:rsid w:val="00336401"/>
  </w:style>
  <w:style w:type="paragraph" w:customStyle="1" w:styleId="732B9166244A445D8742B57A506FA3DA">
    <w:name w:val="732B9166244A445D8742B57A506FA3DA"/>
    <w:rsid w:val="00336401"/>
  </w:style>
  <w:style w:type="paragraph" w:customStyle="1" w:styleId="E76BE528A6BF43EDBEEB3075D24622B0">
    <w:name w:val="E76BE528A6BF43EDBEEB3075D24622B0"/>
    <w:rsid w:val="00336401"/>
  </w:style>
  <w:style w:type="paragraph" w:customStyle="1" w:styleId="12E3CC1123B74D1BBDDD5C9BA267446F">
    <w:name w:val="12E3CC1123B74D1BBDDD5C9BA267446F"/>
    <w:rsid w:val="00336401"/>
  </w:style>
  <w:style w:type="paragraph" w:customStyle="1" w:styleId="A6E108497736404486019CAEA9059B40">
    <w:name w:val="A6E108497736404486019CAEA9059B40"/>
    <w:rsid w:val="00336401"/>
  </w:style>
  <w:style w:type="paragraph" w:customStyle="1" w:styleId="2169F1A04FDF499D9F36E4C272AFA21B">
    <w:name w:val="2169F1A04FDF499D9F36E4C272AFA21B"/>
    <w:rsid w:val="00336401"/>
  </w:style>
  <w:style w:type="paragraph" w:customStyle="1" w:styleId="27552E390B764863B4C1A6214C630C2B">
    <w:name w:val="27552E390B764863B4C1A6214C630C2B"/>
    <w:rsid w:val="00336401"/>
  </w:style>
  <w:style w:type="paragraph" w:customStyle="1" w:styleId="CE1C1AB44EF145B9B37637F49378D695">
    <w:name w:val="CE1C1AB44EF145B9B37637F49378D695"/>
    <w:rsid w:val="00336401"/>
  </w:style>
  <w:style w:type="paragraph" w:customStyle="1" w:styleId="0634DA084EB148C49DC2A752D2CA46ED">
    <w:name w:val="0634DA084EB148C49DC2A752D2CA46ED"/>
    <w:rsid w:val="00336401"/>
  </w:style>
  <w:style w:type="paragraph" w:customStyle="1" w:styleId="AD38D4BC330141FAA0B65807AD2C9AD4">
    <w:name w:val="AD38D4BC330141FAA0B65807AD2C9AD4"/>
    <w:rsid w:val="00336401"/>
  </w:style>
  <w:style w:type="paragraph" w:customStyle="1" w:styleId="0E6357270E4D4F06A09FD9C1A4230C84">
    <w:name w:val="0E6357270E4D4F06A09FD9C1A4230C84"/>
    <w:rsid w:val="00336401"/>
  </w:style>
  <w:style w:type="paragraph" w:customStyle="1" w:styleId="229A23FE702C446C98408106C5755069">
    <w:name w:val="229A23FE702C446C98408106C5755069"/>
    <w:rsid w:val="00336401"/>
  </w:style>
  <w:style w:type="paragraph" w:customStyle="1" w:styleId="32C5BC77505F4F599C45CE5DD8E84A18">
    <w:name w:val="32C5BC77505F4F599C45CE5DD8E84A18"/>
    <w:rsid w:val="00336401"/>
  </w:style>
  <w:style w:type="paragraph" w:customStyle="1" w:styleId="E817AEDE64F54B638F43056E8CA7B195">
    <w:name w:val="E817AEDE64F54B638F43056E8CA7B195"/>
    <w:rsid w:val="00336401"/>
  </w:style>
  <w:style w:type="paragraph" w:customStyle="1" w:styleId="676C5F8F904D445B982431031A24CCB6">
    <w:name w:val="676C5F8F904D445B982431031A24CCB6"/>
    <w:rsid w:val="00336401"/>
  </w:style>
  <w:style w:type="paragraph" w:customStyle="1" w:styleId="B38338AF907444CC98F2007F218A9FAD">
    <w:name w:val="B38338AF907444CC98F2007F218A9FAD"/>
    <w:rsid w:val="00336401"/>
  </w:style>
  <w:style w:type="paragraph" w:customStyle="1" w:styleId="4B29213842B9491A85D0857A4E349C31">
    <w:name w:val="4B29213842B9491A85D0857A4E349C31"/>
    <w:rsid w:val="00336401"/>
  </w:style>
  <w:style w:type="paragraph" w:customStyle="1" w:styleId="5A0B3F5C38654D40B6791CF0D62CED75">
    <w:name w:val="5A0B3F5C38654D40B6791CF0D62CED75"/>
    <w:rsid w:val="00336401"/>
  </w:style>
  <w:style w:type="paragraph" w:customStyle="1" w:styleId="5F0153A903894BE0A70D7FB972E941D6">
    <w:name w:val="5F0153A903894BE0A70D7FB972E941D6"/>
    <w:rsid w:val="00336401"/>
  </w:style>
  <w:style w:type="paragraph" w:customStyle="1" w:styleId="064EC34C7F3B4BFB9FF72E7511469007">
    <w:name w:val="064EC34C7F3B4BFB9FF72E7511469007"/>
    <w:rsid w:val="00336401"/>
  </w:style>
  <w:style w:type="paragraph" w:customStyle="1" w:styleId="24B0BC1F50AF40648E5FFEB1F646BE2F">
    <w:name w:val="24B0BC1F50AF40648E5FFEB1F646BE2F"/>
    <w:rsid w:val="00336401"/>
  </w:style>
  <w:style w:type="paragraph" w:customStyle="1" w:styleId="C48C68EB457B4860824EF7A6B80C42CB">
    <w:name w:val="C48C68EB457B4860824EF7A6B80C42CB"/>
    <w:rsid w:val="00336401"/>
  </w:style>
  <w:style w:type="paragraph" w:customStyle="1" w:styleId="D3B3F1E9435D4CA79B64870F48A31D34">
    <w:name w:val="D3B3F1E9435D4CA79B64870F48A31D34"/>
    <w:rsid w:val="00336401"/>
  </w:style>
  <w:style w:type="paragraph" w:customStyle="1" w:styleId="1195F80FC83045938BED69F96C8A62E1">
    <w:name w:val="1195F80FC83045938BED69F96C8A62E1"/>
    <w:rsid w:val="00336401"/>
  </w:style>
  <w:style w:type="paragraph" w:customStyle="1" w:styleId="DD167BC583674AC2B717B7449A7977FA">
    <w:name w:val="DD167BC583674AC2B717B7449A7977FA"/>
    <w:rsid w:val="00336401"/>
  </w:style>
  <w:style w:type="paragraph" w:customStyle="1" w:styleId="0D1E594BE272470893BE2261665E3314">
    <w:name w:val="0D1E594BE272470893BE2261665E3314"/>
    <w:rsid w:val="00336401"/>
  </w:style>
  <w:style w:type="paragraph" w:customStyle="1" w:styleId="5CA5DDFE0B5E4473854F5EAFD4F5183A">
    <w:name w:val="5CA5DDFE0B5E4473854F5EAFD4F5183A"/>
    <w:rsid w:val="00336401"/>
  </w:style>
  <w:style w:type="paragraph" w:customStyle="1" w:styleId="D632491F366C4747B9E210C4FF9045DB">
    <w:name w:val="D632491F366C4747B9E210C4FF9045DB"/>
    <w:rsid w:val="00336401"/>
  </w:style>
  <w:style w:type="paragraph" w:customStyle="1" w:styleId="6A3D9D35B0D74114BF69D1EF33211C42">
    <w:name w:val="6A3D9D35B0D74114BF69D1EF33211C42"/>
    <w:rsid w:val="00336401"/>
  </w:style>
  <w:style w:type="paragraph" w:customStyle="1" w:styleId="6B56D30A254E471299CCE0271162ADC7">
    <w:name w:val="6B56D30A254E471299CCE0271162ADC7"/>
    <w:rsid w:val="00336401"/>
  </w:style>
  <w:style w:type="paragraph" w:customStyle="1" w:styleId="605EFDE3E3BF4E5B8A33B32827ADCF03">
    <w:name w:val="605EFDE3E3BF4E5B8A33B32827ADCF03"/>
    <w:rsid w:val="00336401"/>
  </w:style>
  <w:style w:type="paragraph" w:customStyle="1" w:styleId="30908FB91EFF4507B54515EF446A671D">
    <w:name w:val="30908FB91EFF4507B54515EF446A671D"/>
    <w:rsid w:val="00336401"/>
  </w:style>
  <w:style w:type="paragraph" w:customStyle="1" w:styleId="6A79B3283EDC4861924FA59A4026365C">
    <w:name w:val="6A79B3283EDC4861924FA59A4026365C"/>
    <w:rsid w:val="00336401"/>
  </w:style>
  <w:style w:type="paragraph" w:customStyle="1" w:styleId="4DECA50BE3BA4FCEA5C2C4B4B6E24EA8">
    <w:name w:val="4DECA50BE3BA4FCEA5C2C4B4B6E24EA8"/>
    <w:rsid w:val="00336401"/>
  </w:style>
  <w:style w:type="paragraph" w:customStyle="1" w:styleId="6F93AA425DB74FE79876302D5AC174E0">
    <w:name w:val="6F93AA425DB74FE79876302D5AC174E0"/>
    <w:rsid w:val="00336401"/>
  </w:style>
  <w:style w:type="paragraph" w:customStyle="1" w:styleId="BD496CF613FA4B1F8009860E75C0A91C">
    <w:name w:val="BD496CF613FA4B1F8009860E75C0A91C"/>
    <w:rsid w:val="00336401"/>
  </w:style>
  <w:style w:type="paragraph" w:customStyle="1" w:styleId="5BFA5AA3DE004122A23F93E24D1E129C">
    <w:name w:val="5BFA5AA3DE004122A23F93E24D1E129C"/>
    <w:rsid w:val="00336401"/>
  </w:style>
  <w:style w:type="paragraph" w:customStyle="1" w:styleId="5D3E51E5B8B24E9DA1F4485437C54D3D">
    <w:name w:val="5D3E51E5B8B24E9DA1F4485437C54D3D"/>
    <w:rsid w:val="00336401"/>
  </w:style>
  <w:style w:type="paragraph" w:customStyle="1" w:styleId="B7E78C5181A0414B9A83AA697110FB94">
    <w:name w:val="B7E78C5181A0414B9A83AA697110FB94"/>
    <w:rsid w:val="00336401"/>
  </w:style>
  <w:style w:type="paragraph" w:customStyle="1" w:styleId="0E6301E428CB4EB08B9A7F0F05559FEA">
    <w:name w:val="0E6301E428CB4EB08B9A7F0F05559FEA"/>
    <w:rsid w:val="00336401"/>
  </w:style>
  <w:style w:type="paragraph" w:customStyle="1" w:styleId="619D41AC922F4BB491B3200E464280AF">
    <w:name w:val="619D41AC922F4BB491B3200E464280AF"/>
    <w:rsid w:val="00336401"/>
  </w:style>
  <w:style w:type="paragraph" w:customStyle="1" w:styleId="F7618DEF23024EB6B83B23CC6B81DC08">
    <w:name w:val="F7618DEF23024EB6B83B23CC6B81DC08"/>
    <w:rsid w:val="00336401"/>
  </w:style>
  <w:style w:type="paragraph" w:customStyle="1" w:styleId="74E082FB7F3C4BC4ABDBAC0ED243814B">
    <w:name w:val="74E082FB7F3C4BC4ABDBAC0ED243814B"/>
    <w:rsid w:val="00336401"/>
  </w:style>
  <w:style w:type="paragraph" w:customStyle="1" w:styleId="EBED0350C78E46B19711AB451B66228C">
    <w:name w:val="EBED0350C78E46B19711AB451B66228C"/>
    <w:rsid w:val="00336401"/>
  </w:style>
  <w:style w:type="paragraph" w:customStyle="1" w:styleId="DA291B6D14F54004B5CA8DA2FAF35E69">
    <w:name w:val="DA291B6D14F54004B5CA8DA2FAF35E69"/>
    <w:rsid w:val="00336401"/>
  </w:style>
  <w:style w:type="paragraph" w:customStyle="1" w:styleId="934B8D6968E545B091B3BEB5997A8E3A">
    <w:name w:val="934B8D6968E545B091B3BEB5997A8E3A"/>
    <w:rsid w:val="00336401"/>
  </w:style>
  <w:style w:type="paragraph" w:customStyle="1" w:styleId="C28B2B8D5CAB49A4BFB847F180C43CBE">
    <w:name w:val="C28B2B8D5CAB49A4BFB847F180C43CBE"/>
    <w:rsid w:val="00336401"/>
  </w:style>
  <w:style w:type="paragraph" w:customStyle="1" w:styleId="9FEF67FA76414F468C4377DB9D8ABCDB">
    <w:name w:val="9FEF67FA76414F468C4377DB9D8ABCDB"/>
    <w:rsid w:val="00336401"/>
  </w:style>
  <w:style w:type="paragraph" w:customStyle="1" w:styleId="485B0E4C2BB444EF820C856BD652ED01">
    <w:name w:val="485B0E4C2BB444EF820C856BD652ED01"/>
    <w:rsid w:val="00336401"/>
  </w:style>
  <w:style w:type="paragraph" w:customStyle="1" w:styleId="5AD435D460E8402C884F86D6E0F44E5E">
    <w:name w:val="5AD435D460E8402C884F86D6E0F44E5E"/>
    <w:rsid w:val="00336401"/>
  </w:style>
  <w:style w:type="paragraph" w:customStyle="1" w:styleId="F8D0355B417B46379C1E78A049D0FEFD">
    <w:name w:val="F8D0355B417B46379C1E78A049D0FEFD"/>
    <w:rsid w:val="00336401"/>
  </w:style>
  <w:style w:type="paragraph" w:customStyle="1" w:styleId="D1C76F3BCD4C48C899EFD8A778AFE856">
    <w:name w:val="D1C76F3BCD4C48C899EFD8A778AFE856"/>
    <w:rsid w:val="00336401"/>
  </w:style>
  <w:style w:type="paragraph" w:customStyle="1" w:styleId="83AEC87D7A484065A014BB45E8162E75">
    <w:name w:val="83AEC87D7A484065A014BB45E8162E75"/>
    <w:rsid w:val="00336401"/>
  </w:style>
  <w:style w:type="paragraph" w:customStyle="1" w:styleId="DAE085B3C5044B9184161D17D901E2BE">
    <w:name w:val="DAE085B3C5044B9184161D17D901E2BE"/>
    <w:rsid w:val="00336401"/>
  </w:style>
  <w:style w:type="paragraph" w:customStyle="1" w:styleId="03FDE483CE9E41A7BB0294D300A0E9AC">
    <w:name w:val="03FDE483CE9E41A7BB0294D300A0E9AC"/>
    <w:rsid w:val="00336401"/>
  </w:style>
  <w:style w:type="paragraph" w:customStyle="1" w:styleId="E6406FBC8D4A42EC80077BFC9D14F436">
    <w:name w:val="E6406FBC8D4A42EC80077BFC9D14F436"/>
    <w:rsid w:val="00336401"/>
  </w:style>
  <w:style w:type="paragraph" w:customStyle="1" w:styleId="61C8A2F1FD124C55AB5C2F58CD0E2511">
    <w:name w:val="61C8A2F1FD124C55AB5C2F58CD0E2511"/>
    <w:rsid w:val="00336401"/>
  </w:style>
  <w:style w:type="paragraph" w:customStyle="1" w:styleId="93A505F374B84F60B137472396C94071">
    <w:name w:val="93A505F374B84F60B137472396C94071"/>
    <w:rsid w:val="00336401"/>
  </w:style>
  <w:style w:type="paragraph" w:customStyle="1" w:styleId="B4F2EB15684B4C5D86EDB4F2E493BDF9">
    <w:name w:val="B4F2EB15684B4C5D86EDB4F2E493BDF9"/>
    <w:rsid w:val="00336401"/>
  </w:style>
  <w:style w:type="paragraph" w:customStyle="1" w:styleId="7485202ABA174F9BAFFC6A6C23525B00">
    <w:name w:val="7485202ABA174F9BAFFC6A6C23525B00"/>
    <w:rsid w:val="00336401"/>
  </w:style>
  <w:style w:type="paragraph" w:customStyle="1" w:styleId="E2D73F81C53040779809286029F3480B">
    <w:name w:val="E2D73F81C53040779809286029F3480B"/>
    <w:rsid w:val="00336401"/>
  </w:style>
  <w:style w:type="paragraph" w:customStyle="1" w:styleId="5A915C883A584A0A8F262A98F7B443E4">
    <w:name w:val="5A915C883A584A0A8F262A98F7B443E4"/>
    <w:rsid w:val="00336401"/>
  </w:style>
  <w:style w:type="paragraph" w:customStyle="1" w:styleId="182A8393EE274F6D9D528A48453C8988">
    <w:name w:val="182A8393EE274F6D9D528A48453C8988"/>
    <w:rsid w:val="00336401"/>
  </w:style>
  <w:style w:type="paragraph" w:customStyle="1" w:styleId="74E286036C5D4D829A0D11681B1931E7">
    <w:name w:val="74E286036C5D4D829A0D11681B1931E7"/>
    <w:rsid w:val="00336401"/>
  </w:style>
  <w:style w:type="paragraph" w:customStyle="1" w:styleId="4E3FD319DCD74815BE90485860EB37A4">
    <w:name w:val="4E3FD319DCD74815BE90485860EB37A4"/>
    <w:rsid w:val="00336401"/>
  </w:style>
  <w:style w:type="paragraph" w:customStyle="1" w:styleId="E1FFF09924DA4488A5EF741DAC5AB8CC">
    <w:name w:val="E1FFF09924DA4488A5EF741DAC5AB8CC"/>
    <w:rsid w:val="00336401"/>
  </w:style>
  <w:style w:type="paragraph" w:customStyle="1" w:styleId="FEDD2E4AE958407886D71AB7009BACD7">
    <w:name w:val="FEDD2E4AE958407886D71AB7009BACD7"/>
    <w:rsid w:val="00336401"/>
  </w:style>
  <w:style w:type="paragraph" w:customStyle="1" w:styleId="59141FE5F2B84618A3C6F9579BD84E8C">
    <w:name w:val="59141FE5F2B84618A3C6F9579BD84E8C"/>
    <w:rsid w:val="00336401"/>
  </w:style>
  <w:style w:type="paragraph" w:customStyle="1" w:styleId="18BF1CBD2B2941FDB6C216BE408D2990">
    <w:name w:val="18BF1CBD2B2941FDB6C216BE408D2990"/>
    <w:rsid w:val="00336401"/>
  </w:style>
  <w:style w:type="paragraph" w:customStyle="1" w:styleId="B0FBABEE51FF424F847FDCBC108B1E19">
    <w:name w:val="B0FBABEE51FF424F847FDCBC108B1E19"/>
    <w:rsid w:val="00336401"/>
  </w:style>
  <w:style w:type="paragraph" w:customStyle="1" w:styleId="0FDE79849AD74DEF83E6C6FF990F81C5">
    <w:name w:val="0FDE79849AD74DEF83E6C6FF990F81C5"/>
    <w:rsid w:val="00336401"/>
  </w:style>
  <w:style w:type="paragraph" w:customStyle="1" w:styleId="1FE3A9F6DCAD4B94BDEBF591C2087C49">
    <w:name w:val="1FE3A9F6DCAD4B94BDEBF591C2087C49"/>
    <w:rsid w:val="00336401"/>
  </w:style>
  <w:style w:type="paragraph" w:customStyle="1" w:styleId="935963E1747B44DAA0667585688653DE">
    <w:name w:val="935963E1747B44DAA0667585688653DE"/>
    <w:rsid w:val="00336401"/>
  </w:style>
  <w:style w:type="paragraph" w:customStyle="1" w:styleId="A68867E3DE694EA3B890DD5F4CB0E0C7">
    <w:name w:val="A68867E3DE694EA3B890DD5F4CB0E0C7"/>
    <w:rsid w:val="00336401"/>
  </w:style>
  <w:style w:type="paragraph" w:customStyle="1" w:styleId="36109D1C5E3E49D796AE95C347328391">
    <w:name w:val="36109D1C5E3E49D796AE95C347328391"/>
    <w:rsid w:val="00336401"/>
  </w:style>
  <w:style w:type="paragraph" w:customStyle="1" w:styleId="31B6E501C52A48ADA3909C0492778C72">
    <w:name w:val="31B6E501C52A48ADA3909C0492778C72"/>
    <w:rsid w:val="00336401"/>
  </w:style>
  <w:style w:type="paragraph" w:customStyle="1" w:styleId="31DD748B7E1843D780E7AD60270FEF31">
    <w:name w:val="31DD748B7E1843D780E7AD60270FEF31"/>
    <w:rsid w:val="00336401"/>
  </w:style>
  <w:style w:type="paragraph" w:customStyle="1" w:styleId="6A6633FF459843B1A9A6044B23F3BFE6">
    <w:name w:val="6A6633FF459843B1A9A6044B23F3BFE6"/>
    <w:rsid w:val="00336401"/>
  </w:style>
  <w:style w:type="paragraph" w:customStyle="1" w:styleId="A821F9B2FF4E47CB9908D0507222AE03">
    <w:name w:val="A821F9B2FF4E47CB9908D0507222AE03"/>
    <w:rsid w:val="00336401"/>
  </w:style>
  <w:style w:type="paragraph" w:customStyle="1" w:styleId="1EC8DCA84CD24DFFBF6859D103F80DB4">
    <w:name w:val="1EC8DCA84CD24DFFBF6859D103F80DB4"/>
    <w:rsid w:val="00336401"/>
  </w:style>
  <w:style w:type="paragraph" w:customStyle="1" w:styleId="37E00ED75DA546A08649E5F1588397E6">
    <w:name w:val="37E00ED75DA546A08649E5F1588397E6"/>
    <w:rsid w:val="00336401"/>
  </w:style>
  <w:style w:type="paragraph" w:customStyle="1" w:styleId="0A33A997940B462C8B55FECC6FC2EE9F">
    <w:name w:val="0A33A997940B462C8B55FECC6FC2EE9F"/>
    <w:rsid w:val="00336401"/>
  </w:style>
  <w:style w:type="paragraph" w:customStyle="1" w:styleId="AEE04B13476F4A1FB8094DC5C46B31F1">
    <w:name w:val="AEE04B13476F4A1FB8094DC5C46B31F1"/>
    <w:rsid w:val="00336401"/>
  </w:style>
  <w:style w:type="paragraph" w:customStyle="1" w:styleId="C619D70E9CFE4CA6B276126E3CA1699C">
    <w:name w:val="C619D70E9CFE4CA6B276126E3CA1699C"/>
    <w:rsid w:val="00336401"/>
  </w:style>
  <w:style w:type="paragraph" w:customStyle="1" w:styleId="35A5559D6B824550A2F26BFBABD8E96C">
    <w:name w:val="35A5559D6B824550A2F26BFBABD8E96C"/>
    <w:rsid w:val="00336401"/>
  </w:style>
  <w:style w:type="paragraph" w:customStyle="1" w:styleId="F661E6B593E642408E909672E1CE9865">
    <w:name w:val="F661E6B593E642408E909672E1CE9865"/>
    <w:rsid w:val="00336401"/>
  </w:style>
  <w:style w:type="paragraph" w:customStyle="1" w:styleId="E8236040682A45FE8BAAB156AEDD782A">
    <w:name w:val="E8236040682A45FE8BAAB156AEDD782A"/>
    <w:rsid w:val="00336401"/>
  </w:style>
  <w:style w:type="paragraph" w:customStyle="1" w:styleId="2568313CF85D489BAE4A4675E33E347D">
    <w:name w:val="2568313CF85D489BAE4A4675E33E347D"/>
    <w:rsid w:val="00336401"/>
  </w:style>
  <w:style w:type="paragraph" w:customStyle="1" w:styleId="D281F9246F5245D4A78F1262A14F484A">
    <w:name w:val="D281F9246F5245D4A78F1262A14F484A"/>
    <w:rsid w:val="00336401"/>
  </w:style>
  <w:style w:type="paragraph" w:customStyle="1" w:styleId="1878B69C29AD4AD990728E20274AAAD3">
    <w:name w:val="1878B69C29AD4AD990728E20274AAAD3"/>
    <w:rsid w:val="00336401"/>
  </w:style>
  <w:style w:type="paragraph" w:customStyle="1" w:styleId="D34D941CEE5F40FEAB505D52F0F0634D">
    <w:name w:val="D34D941CEE5F40FEAB505D52F0F0634D"/>
    <w:rsid w:val="00336401"/>
  </w:style>
  <w:style w:type="paragraph" w:customStyle="1" w:styleId="51D6D5231E2C4A5FB71A0B836E6761DF">
    <w:name w:val="51D6D5231E2C4A5FB71A0B836E6761DF"/>
    <w:rsid w:val="00336401"/>
  </w:style>
  <w:style w:type="paragraph" w:customStyle="1" w:styleId="5DCE7D48C6444EFAB0FBB206BCC85E37">
    <w:name w:val="5DCE7D48C6444EFAB0FBB206BCC85E37"/>
    <w:rsid w:val="00336401"/>
  </w:style>
  <w:style w:type="paragraph" w:customStyle="1" w:styleId="DBA1132B465B4CE78445421BA7719460">
    <w:name w:val="DBA1132B465B4CE78445421BA7719460"/>
    <w:rsid w:val="00336401"/>
  </w:style>
  <w:style w:type="paragraph" w:customStyle="1" w:styleId="706F513EF2854827B2C456F7EFEDA190">
    <w:name w:val="706F513EF2854827B2C456F7EFEDA190"/>
    <w:rsid w:val="00336401"/>
  </w:style>
  <w:style w:type="paragraph" w:customStyle="1" w:styleId="72A3D9D71CE14591B8B9C89D58D0BCA8">
    <w:name w:val="72A3D9D71CE14591B8B9C89D58D0BCA8"/>
    <w:rsid w:val="00336401"/>
  </w:style>
  <w:style w:type="paragraph" w:customStyle="1" w:styleId="8B948824C20C429BBEB6524EA23FB63C">
    <w:name w:val="8B948824C20C429BBEB6524EA23FB63C"/>
    <w:rsid w:val="00336401"/>
  </w:style>
  <w:style w:type="paragraph" w:customStyle="1" w:styleId="154133E10BE54509926CDBA5A21E98BE">
    <w:name w:val="154133E10BE54509926CDBA5A21E98BE"/>
    <w:rsid w:val="00336401"/>
  </w:style>
  <w:style w:type="paragraph" w:customStyle="1" w:styleId="3FCA755749314DDBA3D277B182977152">
    <w:name w:val="3FCA755749314DDBA3D277B182977152"/>
    <w:rsid w:val="00336401"/>
  </w:style>
  <w:style w:type="paragraph" w:customStyle="1" w:styleId="A23EC6F1E9114AD1B44FE495DEB815F6">
    <w:name w:val="A23EC6F1E9114AD1B44FE495DEB815F6"/>
    <w:rsid w:val="00336401"/>
  </w:style>
  <w:style w:type="paragraph" w:customStyle="1" w:styleId="0ACB1E386D2741C49D49E4922A76279D">
    <w:name w:val="0ACB1E386D2741C49D49E4922A76279D"/>
    <w:rsid w:val="00336401"/>
  </w:style>
  <w:style w:type="paragraph" w:customStyle="1" w:styleId="A7764CB24E714DAEA1A0A7CDF3CD609D">
    <w:name w:val="A7764CB24E714DAEA1A0A7CDF3CD609D"/>
    <w:rsid w:val="00336401"/>
  </w:style>
  <w:style w:type="paragraph" w:customStyle="1" w:styleId="A9B7A83FFC354CEE98538E20A888276A">
    <w:name w:val="A9B7A83FFC354CEE98538E20A888276A"/>
    <w:rsid w:val="00336401"/>
  </w:style>
  <w:style w:type="paragraph" w:customStyle="1" w:styleId="73228EAC4F3E4F279644E6855648C0BF">
    <w:name w:val="73228EAC4F3E4F279644E6855648C0BF"/>
    <w:rsid w:val="00336401"/>
  </w:style>
  <w:style w:type="paragraph" w:customStyle="1" w:styleId="D705A12C3AD5470AB560170F9A0A5F80">
    <w:name w:val="D705A12C3AD5470AB560170F9A0A5F80"/>
    <w:rsid w:val="00336401"/>
  </w:style>
  <w:style w:type="paragraph" w:customStyle="1" w:styleId="5818B1C836934930BE67B49FD2CA6451">
    <w:name w:val="5818B1C836934930BE67B49FD2CA6451"/>
    <w:rsid w:val="00336401"/>
  </w:style>
  <w:style w:type="paragraph" w:customStyle="1" w:styleId="0DF638AF3DF24A6FA1965B47FB88D090">
    <w:name w:val="0DF638AF3DF24A6FA1965B47FB88D090"/>
    <w:rsid w:val="00336401"/>
  </w:style>
  <w:style w:type="paragraph" w:customStyle="1" w:styleId="917E6CA9D77C4D06BA3E79773DA0A6D9">
    <w:name w:val="917E6CA9D77C4D06BA3E79773DA0A6D9"/>
    <w:rsid w:val="00336401"/>
  </w:style>
  <w:style w:type="paragraph" w:customStyle="1" w:styleId="E9C4342B3B104965834F42A246BC244E">
    <w:name w:val="E9C4342B3B104965834F42A246BC244E"/>
    <w:rsid w:val="00336401"/>
  </w:style>
  <w:style w:type="paragraph" w:customStyle="1" w:styleId="5C1FD0EED0824B818B2FE3F5EA4FD165">
    <w:name w:val="5C1FD0EED0824B818B2FE3F5EA4FD165"/>
    <w:rsid w:val="00336401"/>
  </w:style>
  <w:style w:type="paragraph" w:customStyle="1" w:styleId="E443D3EE9A184D2EB99F8BC0017A9CEC">
    <w:name w:val="E443D3EE9A184D2EB99F8BC0017A9CEC"/>
    <w:rsid w:val="00336401"/>
  </w:style>
  <w:style w:type="paragraph" w:customStyle="1" w:styleId="E87705BEE86B43DA8824594FDDC9E1B9">
    <w:name w:val="E87705BEE86B43DA8824594FDDC9E1B9"/>
    <w:rsid w:val="00336401"/>
  </w:style>
  <w:style w:type="paragraph" w:customStyle="1" w:styleId="A30E9EDA7D0A4E7E96CB04D3DDDDDE3F">
    <w:name w:val="A30E9EDA7D0A4E7E96CB04D3DDDDDE3F"/>
    <w:rsid w:val="00336401"/>
  </w:style>
  <w:style w:type="paragraph" w:customStyle="1" w:styleId="5A94C77069EF4A4DAB218EDE13BC180B">
    <w:name w:val="5A94C77069EF4A4DAB218EDE13BC180B"/>
    <w:rsid w:val="00336401"/>
  </w:style>
  <w:style w:type="paragraph" w:customStyle="1" w:styleId="B7622897D1CC46D4B340F7BFAF9E1180">
    <w:name w:val="B7622897D1CC46D4B340F7BFAF9E1180"/>
    <w:rsid w:val="00336401"/>
  </w:style>
  <w:style w:type="paragraph" w:customStyle="1" w:styleId="F7150B00952F463AA47C0996A493EEFA">
    <w:name w:val="F7150B00952F463AA47C0996A493EEFA"/>
    <w:rsid w:val="00336401"/>
  </w:style>
  <w:style w:type="paragraph" w:customStyle="1" w:styleId="C5D921C687E14325BB281ACE0A147968">
    <w:name w:val="C5D921C687E14325BB281ACE0A147968"/>
    <w:rsid w:val="00336401"/>
  </w:style>
  <w:style w:type="paragraph" w:customStyle="1" w:styleId="B8F55684C3074F77BC8B81A41228335E">
    <w:name w:val="B8F55684C3074F77BC8B81A41228335E"/>
    <w:rsid w:val="00336401"/>
  </w:style>
  <w:style w:type="paragraph" w:customStyle="1" w:styleId="50EA5371AA4947C8B01D7F5FDF6D5446">
    <w:name w:val="50EA5371AA4947C8B01D7F5FDF6D5446"/>
    <w:rsid w:val="00336401"/>
  </w:style>
  <w:style w:type="paragraph" w:customStyle="1" w:styleId="2F7BD529686D4BA79816604E675C4715">
    <w:name w:val="2F7BD529686D4BA79816604E675C4715"/>
    <w:rsid w:val="00336401"/>
  </w:style>
  <w:style w:type="paragraph" w:customStyle="1" w:styleId="EA5717DEB6B64E1C9BAFA4D2F60CD2BF">
    <w:name w:val="EA5717DEB6B64E1C9BAFA4D2F60CD2BF"/>
    <w:rsid w:val="00336401"/>
  </w:style>
  <w:style w:type="paragraph" w:customStyle="1" w:styleId="02AF823639A841BB94EC6268772B5E27">
    <w:name w:val="02AF823639A841BB94EC6268772B5E27"/>
    <w:rsid w:val="00336401"/>
  </w:style>
  <w:style w:type="paragraph" w:customStyle="1" w:styleId="E9A6103D23F84B668536EB9C6E11BC3F">
    <w:name w:val="E9A6103D23F84B668536EB9C6E11BC3F"/>
    <w:rsid w:val="00336401"/>
  </w:style>
  <w:style w:type="paragraph" w:customStyle="1" w:styleId="03F9A5DF148B404C81D4BD662586237A">
    <w:name w:val="03F9A5DF148B404C81D4BD662586237A"/>
    <w:rsid w:val="00336401"/>
  </w:style>
  <w:style w:type="paragraph" w:customStyle="1" w:styleId="69D1B5B76B3C4B3796946EEDA7745FD8">
    <w:name w:val="69D1B5B76B3C4B3796946EEDA7745FD8"/>
    <w:rsid w:val="00336401"/>
  </w:style>
  <w:style w:type="paragraph" w:customStyle="1" w:styleId="CA93314179864CB5A6459037CFE53D1E">
    <w:name w:val="CA93314179864CB5A6459037CFE53D1E"/>
    <w:rsid w:val="00336401"/>
  </w:style>
  <w:style w:type="paragraph" w:customStyle="1" w:styleId="D9D31603F35346409B744945F0082B15">
    <w:name w:val="D9D31603F35346409B744945F0082B15"/>
    <w:rsid w:val="00336401"/>
  </w:style>
  <w:style w:type="paragraph" w:customStyle="1" w:styleId="B2EF87B0779A428E9B166EBF7EB66DE0">
    <w:name w:val="B2EF87B0779A428E9B166EBF7EB66DE0"/>
    <w:rsid w:val="00336401"/>
  </w:style>
  <w:style w:type="paragraph" w:customStyle="1" w:styleId="BD72C3EAE2C744D9B3FFC06CDDE79D25">
    <w:name w:val="BD72C3EAE2C744D9B3FFC06CDDE79D25"/>
    <w:rsid w:val="00336401"/>
  </w:style>
  <w:style w:type="paragraph" w:customStyle="1" w:styleId="A4AE5D879023403786FE955011A63508">
    <w:name w:val="A4AE5D879023403786FE955011A63508"/>
    <w:rsid w:val="00336401"/>
  </w:style>
  <w:style w:type="paragraph" w:customStyle="1" w:styleId="353F6FCA0DDF44AF918CE8CAFF3066F5">
    <w:name w:val="353F6FCA0DDF44AF918CE8CAFF3066F5"/>
    <w:rsid w:val="00336401"/>
  </w:style>
  <w:style w:type="paragraph" w:customStyle="1" w:styleId="A598F30043CD49DDA33ACB41D4351B05">
    <w:name w:val="A598F30043CD49DDA33ACB41D4351B05"/>
    <w:rsid w:val="00336401"/>
  </w:style>
  <w:style w:type="paragraph" w:customStyle="1" w:styleId="9AA76B73F6694698A11CCAD922D6B83B">
    <w:name w:val="9AA76B73F6694698A11CCAD922D6B83B"/>
    <w:rsid w:val="00336401"/>
  </w:style>
  <w:style w:type="paragraph" w:customStyle="1" w:styleId="51073B7AC7CA4CC4814FFB7767EAF482">
    <w:name w:val="51073B7AC7CA4CC4814FFB7767EAF482"/>
    <w:rsid w:val="00336401"/>
  </w:style>
  <w:style w:type="paragraph" w:customStyle="1" w:styleId="FEA9C39D8CBE45819ACBDE277E588891">
    <w:name w:val="FEA9C39D8CBE45819ACBDE277E588891"/>
    <w:rsid w:val="00336401"/>
  </w:style>
  <w:style w:type="paragraph" w:customStyle="1" w:styleId="7EEABFFDB0C94FDEAC919B514994FA80">
    <w:name w:val="7EEABFFDB0C94FDEAC919B514994FA80"/>
    <w:rsid w:val="00336401"/>
  </w:style>
  <w:style w:type="paragraph" w:customStyle="1" w:styleId="7F5E5EA8EE6040E7AF814B9E54F2FA45">
    <w:name w:val="7F5E5EA8EE6040E7AF814B9E54F2FA45"/>
    <w:rsid w:val="00336401"/>
  </w:style>
  <w:style w:type="paragraph" w:customStyle="1" w:styleId="33CD40B0488E40EA8A193082A60C1AD2">
    <w:name w:val="33CD40B0488E40EA8A193082A60C1AD2"/>
    <w:rsid w:val="00336401"/>
  </w:style>
  <w:style w:type="paragraph" w:customStyle="1" w:styleId="D52F66C8080E49D6B0BF3066921BF73B">
    <w:name w:val="D52F66C8080E49D6B0BF3066921BF73B"/>
    <w:rsid w:val="00336401"/>
  </w:style>
  <w:style w:type="paragraph" w:customStyle="1" w:styleId="D0F7F74D6BB646A78326E6455FAFB3A2">
    <w:name w:val="D0F7F74D6BB646A78326E6455FAFB3A2"/>
    <w:rsid w:val="00336401"/>
  </w:style>
  <w:style w:type="paragraph" w:customStyle="1" w:styleId="601E32F5EEAB4E3085E5FF3695C6ED42">
    <w:name w:val="601E32F5EEAB4E3085E5FF3695C6ED42"/>
    <w:rsid w:val="00336401"/>
  </w:style>
  <w:style w:type="paragraph" w:customStyle="1" w:styleId="23663581CC90419CB1F4AD7E484F9001">
    <w:name w:val="23663581CC90419CB1F4AD7E484F9001"/>
    <w:rsid w:val="00336401"/>
  </w:style>
  <w:style w:type="paragraph" w:customStyle="1" w:styleId="B9E4DE3FEB9A4D348FF37FCCD6AA3B35">
    <w:name w:val="B9E4DE3FEB9A4D348FF37FCCD6AA3B35"/>
    <w:rsid w:val="00336401"/>
  </w:style>
  <w:style w:type="paragraph" w:customStyle="1" w:styleId="71078156E46B40F8805B0775FCF6F2D9">
    <w:name w:val="71078156E46B40F8805B0775FCF6F2D9"/>
    <w:rsid w:val="00336401"/>
  </w:style>
  <w:style w:type="paragraph" w:customStyle="1" w:styleId="D7AE20605F5A4625AF1239C35A58898F">
    <w:name w:val="D7AE20605F5A4625AF1239C35A58898F"/>
    <w:rsid w:val="00336401"/>
  </w:style>
  <w:style w:type="paragraph" w:customStyle="1" w:styleId="1C73948FCBCC41C2ACD31771F19E875D">
    <w:name w:val="1C73948FCBCC41C2ACD31771F19E875D"/>
    <w:rsid w:val="00336401"/>
  </w:style>
  <w:style w:type="paragraph" w:customStyle="1" w:styleId="B7FC244848844AAA8CE401CE449F4F2B">
    <w:name w:val="B7FC244848844AAA8CE401CE449F4F2B"/>
    <w:rsid w:val="00336401"/>
  </w:style>
  <w:style w:type="paragraph" w:customStyle="1" w:styleId="8645FB2AD7E241B590D5F7499C6CF528">
    <w:name w:val="8645FB2AD7E241B590D5F7499C6CF528"/>
    <w:rsid w:val="00336401"/>
  </w:style>
  <w:style w:type="paragraph" w:customStyle="1" w:styleId="D2901D8AD03748CCB9DB23531EADDE5E">
    <w:name w:val="D2901D8AD03748CCB9DB23531EADDE5E"/>
    <w:rsid w:val="00336401"/>
  </w:style>
  <w:style w:type="paragraph" w:customStyle="1" w:styleId="E20CFE27350C4F6CB2E741B61A27C7C0">
    <w:name w:val="E20CFE27350C4F6CB2E741B61A27C7C0"/>
    <w:rsid w:val="00336401"/>
  </w:style>
  <w:style w:type="paragraph" w:customStyle="1" w:styleId="2862574224F04A80B511A056E0A8383C">
    <w:name w:val="2862574224F04A80B511A056E0A8383C"/>
    <w:rsid w:val="00336401"/>
  </w:style>
  <w:style w:type="paragraph" w:customStyle="1" w:styleId="25D15D0D0C314BE288B8E1F354921E6D">
    <w:name w:val="25D15D0D0C314BE288B8E1F354921E6D"/>
    <w:rsid w:val="00336401"/>
  </w:style>
  <w:style w:type="paragraph" w:customStyle="1" w:styleId="FDAF4B6691BA40B49112B5F066E75CA9">
    <w:name w:val="FDAF4B6691BA40B49112B5F066E75CA9"/>
    <w:rsid w:val="00336401"/>
  </w:style>
  <w:style w:type="paragraph" w:customStyle="1" w:styleId="5F81ABF56B4646CFBAC61E1FE9AE47BB">
    <w:name w:val="5F81ABF56B4646CFBAC61E1FE9AE47BB"/>
    <w:rsid w:val="00336401"/>
  </w:style>
  <w:style w:type="paragraph" w:customStyle="1" w:styleId="565A1B2569224569B0182F06D1FC3FDD">
    <w:name w:val="565A1B2569224569B0182F06D1FC3FDD"/>
    <w:rsid w:val="00336401"/>
  </w:style>
  <w:style w:type="paragraph" w:customStyle="1" w:styleId="0CF0DE31BA5145539CBDDB413F26BE52">
    <w:name w:val="0CF0DE31BA5145539CBDDB413F26BE52"/>
    <w:rsid w:val="00336401"/>
  </w:style>
  <w:style w:type="paragraph" w:customStyle="1" w:styleId="90917C5A961D49B2B656A6688AD5314F">
    <w:name w:val="90917C5A961D49B2B656A6688AD5314F"/>
    <w:rsid w:val="00336401"/>
  </w:style>
  <w:style w:type="paragraph" w:customStyle="1" w:styleId="7D6896DEBDF54A3B966A41DC628FE6CF">
    <w:name w:val="7D6896DEBDF54A3B966A41DC628FE6CF"/>
    <w:rsid w:val="00336401"/>
  </w:style>
  <w:style w:type="paragraph" w:customStyle="1" w:styleId="8794BA739EAA46F1994B59C144A717FE">
    <w:name w:val="8794BA739EAA46F1994B59C144A717FE"/>
    <w:rsid w:val="00336401"/>
  </w:style>
  <w:style w:type="paragraph" w:customStyle="1" w:styleId="3DFF154E9F2D4732AC3FBF413CB36FF6">
    <w:name w:val="3DFF154E9F2D4732AC3FBF413CB36FF6"/>
    <w:rsid w:val="00336401"/>
  </w:style>
  <w:style w:type="paragraph" w:customStyle="1" w:styleId="E8F8C5934BAE4E1893BFD2530C22B9D8">
    <w:name w:val="E8F8C5934BAE4E1893BFD2530C22B9D8"/>
    <w:rsid w:val="00336401"/>
  </w:style>
  <w:style w:type="paragraph" w:customStyle="1" w:styleId="CF88DA1D21E44BDCA07549985FE72D32">
    <w:name w:val="CF88DA1D21E44BDCA07549985FE72D32"/>
    <w:rsid w:val="00336401"/>
  </w:style>
  <w:style w:type="paragraph" w:customStyle="1" w:styleId="AECC861180E8447B93CA4A49274158CB">
    <w:name w:val="AECC861180E8447B93CA4A49274158CB"/>
    <w:rsid w:val="00336401"/>
  </w:style>
  <w:style w:type="paragraph" w:customStyle="1" w:styleId="BF5D982655A24CAE8DECD54A7E9E4D00">
    <w:name w:val="BF5D982655A24CAE8DECD54A7E9E4D00"/>
    <w:rsid w:val="00336401"/>
  </w:style>
  <w:style w:type="paragraph" w:customStyle="1" w:styleId="842553FB8D1246639A75540DDA686FD4">
    <w:name w:val="842553FB8D1246639A75540DDA686FD4"/>
    <w:rsid w:val="00336401"/>
  </w:style>
  <w:style w:type="paragraph" w:customStyle="1" w:styleId="56C0699F22C9430BB22C0A9074971BE8">
    <w:name w:val="56C0699F22C9430BB22C0A9074971BE8"/>
    <w:rsid w:val="00336401"/>
  </w:style>
  <w:style w:type="paragraph" w:customStyle="1" w:styleId="CAD41EE3B1944DB69D170A3B6E627C1F">
    <w:name w:val="CAD41EE3B1944DB69D170A3B6E627C1F"/>
    <w:rsid w:val="00336401"/>
  </w:style>
  <w:style w:type="paragraph" w:customStyle="1" w:styleId="4EB9259C04B54A5FBB0377FB7E900776">
    <w:name w:val="4EB9259C04B54A5FBB0377FB7E900776"/>
    <w:rsid w:val="00336401"/>
  </w:style>
  <w:style w:type="paragraph" w:customStyle="1" w:styleId="844067EC06684C949DF5BEBFEF0E4FB3">
    <w:name w:val="844067EC06684C949DF5BEBFEF0E4FB3"/>
    <w:rsid w:val="00336401"/>
  </w:style>
  <w:style w:type="paragraph" w:customStyle="1" w:styleId="23BDDD878B464A7C832016BA5F14DFA6">
    <w:name w:val="23BDDD878B464A7C832016BA5F14DFA6"/>
    <w:rsid w:val="00336401"/>
  </w:style>
  <w:style w:type="paragraph" w:customStyle="1" w:styleId="9FE83CB643B24C7D93B7DDBEAE3CBC76">
    <w:name w:val="9FE83CB643B24C7D93B7DDBEAE3CBC76"/>
    <w:rsid w:val="00336401"/>
  </w:style>
  <w:style w:type="paragraph" w:customStyle="1" w:styleId="AFC8E03EDFAE42D59F3382BB9B55787E">
    <w:name w:val="AFC8E03EDFAE42D59F3382BB9B55787E"/>
    <w:rsid w:val="00336401"/>
  </w:style>
  <w:style w:type="paragraph" w:customStyle="1" w:styleId="1204569F78FA4F5E937142986DF2EDA1">
    <w:name w:val="1204569F78FA4F5E937142986DF2EDA1"/>
    <w:rsid w:val="00336401"/>
  </w:style>
  <w:style w:type="paragraph" w:customStyle="1" w:styleId="847F6825A93947F7A9FEEFA6A89536F2">
    <w:name w:val="847F6825A93947F7A9FEEFA6A89536F2"/>
    <w:rsid w:val="00336401"/>
  </w:style>
  <w:style w:type="paragraph" w:customStyle="1" w:styleId="E083108D204F4CC38B3903F5D17DCA91">
    <w:name w:val="E083108D204F4CC38B3903F5D17DCA91"/>
    <w:rsid w:val="00336401"/>
  </w:style>
  <w:style w:type="paragraph" w:customStyle="1" w:styleId="79DB1106AA3D4958800B7CFBBFC79B45">
    <w:name w:val="79DB1106AA3D4958800B7CFBBFC79B45"/>
    <w:rsid w:val="00336401"/>
  </w:style>
  <w:style w:type="paragraph" w:customStyle="1" w:styleId="FE42022850AF4519B806C8FAFFA5DABA">
    <w:name w:val="FE42022850AF4519B806C8FAFFA5DABA"/>
    <w:rsid w:val="00336401"/>
  </w:style>
  <w:style w:type="paragraph" w:customStyle="1" w:styleId="18EED7473A524D1BACA2761C543AFFD9">
    <w:name w:val="18EED7473A524D1BACA2761C543AFFD9"/>
    <w:rsid w:val="00336401"/>
  </w:style>
  <w:style w:type="paragraph" w:customStyle="1" w:styleId="AF1EA3DC84224625AC1B51733B931718">
    <w:name w:val="AF1EA3DC84224625AC1B51733B931718"/>
    <w:rsid w:val="00336401"/>
  </w:style>
  <w:style w:type="paragraph" w:customStyle="1" w:styleId="B4CD18B51C154163BE84710709F5C4E1">
    <w:name w:val="B4CD18B51C154163BE84710709F5C4E1"/>
    <w:rsid w:val="00336401"/>
  </w:style>
  <w:style w:type="paragraph" w:customStyle="1" w:styleId="3FC96E8999C54FBD8A48D83A58B46D0A">
    <w:name w:val="3FC96E8999C54FBD8A48D83A58B46D0A"/>
    <w:rsid w:val="00336401"/>
  </w:style>
  <w:style w:type="paragraph" w:customStyle="1" w:styleId="CE3DC458D79C41F18D7A267E9E0CF39D">
    <w:name w:val="CE3DC458D79C41F18D7A267E9E0CF39D"/>
    <w:rsid w:val="00336401"/>
  </w:style>
  <w:style w:type="paragraph" w:customStyle="1" w:styleId="6E766DB63F8F4994AE7F6C2EC8EC7606">
    <w:name w:val="6E766DB63F8F4994AE7F6C2EC8EC7606"/>
    <w:rsid w:val="00336401"/>
  </w:style>
  <w:style w:type="paragraph" w:customStyle="1" w:styleId="EAA5BC3020A94D62A3A9B88969C5E502">
    <w:name w:val="EAA5BC3020A94D62A3A9B88969C5E502"/>
    <w:rsid w:val="00336401"/>
  </w:style>
  <w:style w:type="paragraph" w:customStyle="1" w:styleId="3FFB091217B04635B54C3C8B0B21F279">
    <w:name w:val="3FFB091217B04635B54C3C8B0B21F279"/>
    <w:rsid w:val="00336401"/>
  </w:style>
  <w:style w:type="paragraph" w:customStyle="1" w:styleId="895B0E199CFD4BDEBEA6E97F3213AC64">
    <w:name w:val="895B0E199CFD4BDEBEA6E97F3213AC64"/>
    <w:rsid w:val="00336401"/>
  </w:style>
  <w:style w:type="paragraph" w:customStyle="1" w:styleId="593C5EE6736B49E09F495777F9FF9289">
    <w:name w:val="593C5EE6736B49E09F495777F9FF9289"/>
    <w:rsid w:val="00336401"/>
  </w:style>
  <w:style w:type="paragraph" w:customStyle="1" w:styleId="C7A7514F0D5143DE823952CE5250CE7C">
    <w:name w:val="C7A7514F0D5143DE823952CE5250CE7C"/>
    <w:rsid w:val="00336401"/>
  </w:style>
  <w:style w:type="paragraph" w:customStyle="1" w:styleId="D962FA1D30194D3A928B1C1A88A12B59">
    <w:name w:val="D962FA1D30194D3A928B1C1A88A12B59"/>
    <w:rsid w:val="00336401"/>
  </w:style>
  <w:style w:type="paragraph" w:customStyle="1" w:styleId="50C85A9BD8804167974E5D889865C93D">
    <w:name w:val="50C85A9BD8804167974E5D889865C93D"/>
    <w:rsid w:val="00336401"/>
  </w:style>
  <w:style w:type="paragraph" w:customStyle="1" w:styleId="FDC21ABC58CA4A7782D9D6C9A1179532">
    <w:name w:val="FDC21ABC58CA4A7782D9D6C9A1179532"/>
    <w:rsid w:val="00336401"/>
  </w:style>
  <w:style w:type="paragraph" w:customStyle="1" w:styleId="67DF567DE97B4E9A9C7A6326C3034BF5">
    <w:name w:val="67DF567DE97B4E9A9C7A6326C3034BF5"/>
    <w:rsid w:val="00336401"/>
  </w:style>
  <w:style w:type="paragraph" w:customStyle="1" w:styleId="E3E7982EEFE341DC9F0FD39B19C5EFD8">
    <w:name w:val="E3E7982EEFE341DC9F0FD39B19C5EFD8"/>
    <w:rsid w:val="00336401"/>
  </w:style>
  <w:style w:type="paragraph" w:customStyle="1" w:styleId="F41D05BFC3AF4A36B178623D10F9937B">
    <w:name w:val="F41D05BFC3AF4A36B178623D10F9937B"/>
    <w:rsid w:val="00336401"/>
  </w:style>
  <w:style w:type="paragraph" w:customStyle="1" w:styleId="31B07335658541BFA122CC966771A996">
    <w:name w:val="31B07335658541BFA122CC966771A996"/>
    <w:rsid w:val="00336401"/>
  </w:style>
  <w:style w:type="paragraph" w:customStyle="1" w:styleId="F08F0F1E443044EC913C56EE1A516D64">
    <w:name w:val="F08F0F1E443044EC913C56EE1A516D64"/>
    <w:rsid w:val="00336401"/>
  </w:style>
  <w:style w:type="paragraph" w:customStyle="1" w:styleId="0114F0EDA5AF4410B3D6294399C4C395">
    <w:name w:val="0114F0EDA5AF4410B3D6294399C4C395"/>
    <w:rsid w:val="00336401"/>
  </w:style>
  <w:style w:type="paragraph" w:customStyle="1" w:styleId="F884BD46270B448680265EC74A13E0D6">
    <w:name w:val="F884BD46270B448680265EC74A13E0D6"/>
    <w:rsid w:val="00336401"/>
  </w:style>
  <w:style w:type="paragraph" w:customStyle="1" w:styleId="EB6E57554A2949F5AD67208F59EAFD62">
    <w:name w:val="EB6E57554A2949F5AD67208F59EAFD62"/>
    <w:rsid w:val="00336401"/>
  </w:style>
  <w:style w:type="paragraph" w:customStyle="1" w:styleId="8FC7CC78FE3D4F9CB7229958B6BE61F1">
    <w:name w:val="8FC7CC78FE3D4F9CB7229958B6BE61F1"/>
    <w:rsid w:val="00336401"/>
  </w:style>
  <w:style w:type="paragraph" w:customStyle="1" w:styleId="9D0A5379EB824BB8A689B97FB46EBB93">
    <w:name w:val="9D0A5379EB824BB8A689B97FB46EBB93"/>
    <w:rsid w:val="00336401"/>
  </w:style>
  <w:style w:type="paragraph" w:customStyle="1" w:styleId="6B5318DB7F5D48909F41ABA1F70532D5">
    <w:name w:val="6B5318DB7F5D48909F41ABA1F70532D5"/>
    <w:rsid w:val="00336401"/>
  </w:style>
  <w:style w:type="paragraph" w:customStyle="1" w:styleId="EC69FC4F26E84B9FB122D3534261696B">
    <w:name w:val="EC69FC4F26E84B9FB122D3534261696B"/>
    <w:rsid w:val="00336401"/>
  </w:style>
  <w:style w:type="paragraph" w:customStyle="1" w:styleId="62AA2639E57B479DA7B41DD16F6C8000">
    <w:name w:val="62AA2639E57B479DA7B41DD16F6C8000"/>
    <w:rsid w:val="00336401"/>
  </w:style>
  <w:style w:type="paragraph" w:customStyle="1" w:styleId="950617EE91824549B2DCBA5D3C5ECAD6">
    <w:name w:val="950617EE91824549B2DCBA5D3C5ECAD6"/>
    <w:rsid w:val="00336401"/>
  </w:style>
  <w:style w:type="paragraph" w:customStyle="1" w:styleId="1F4483DD26DD44739A5A1D4A6EDDF3C9">
    <w:name w:val="1F4483DD26DD44739A5A1D4A6EDDF3C9"/>
    <w:rsid w:val="00336401"/>
  </w:style>
  <w:style w:type="paragraph" w:customStyle="1" w:styleId="DBB472BD84CE4F85BE940DE4059EEDF6">
    <w:name w:val="DBB472BD84CE4F85BE940DE4059EEDF6"/>
    <w:rsid w:val="00336401"/>
  </w:style>
  <w:style w:type="paragraph" w:customStyle="1" w:styleId="123227D3633F435C9FF56C051E1FAAF0">
    <w:name w:val="123227D3633F435C9FF56C051E1FAAF0"/>
    <w:rsid w:val="00336401"/>
  </w:style>
  <w:style w:type="paragraph" w:customStyle="1" w:styleId="B4A529918B6948F5A19B66E5DB4ECE41">
    <w:name w:val="B4A529918B6948F5A19B66E5DB4ECE41"/>
    <w:rsid w:val="00336401"/>
  </w:style>
  <w:style w:type="paragraph" w:customStyle="1" w:styleId="E779548413BD46F6898BD101527374BE">
    <w:name w:val="E779548413BD46F6898BD101527374BE"/>
    <w:rsid w:val="00336401"/>
  </w:style>
  <w:style w:type="paragraph" w:customStyle="1" w:styleId="B54A2D588D5C4039BF1EBE2364DAFD12">
    <w:name w:val="B54A2D588D5C4039BF1EBE2364DAFD12"/>
    <w:rsid w:val="00336401"/>
  </w:style>
  <w:style w:type="paragraph" w:customStyle="1" w:styleId="7C665D04C7464D7997643CDECADE38DC">
    <w:name w:val="7C665D04C7464D7997643CDECADE38DC"/>
    <w:rsid w:val="00336401"/>
  </w:style>
  <w:style w:type="paragraph" w:customStyle="1" w:styleId="5A06856288604396B02C832FB05E01F5">
    <w:name w:val="5A06856288604396B02C832FB05E01F5"/>
    <w:rsid w:val="00336401"/>
  </w:style>
  <w:style w:type="paragraph" w:customStyle="1" w:styleId="6DA3764658A248A98A197BA5560457DD">
    <w:name w:val="6DA3764658A248A98A197BA5560457DD"/>
    <w:rsid w:val="00336401"/>
  </w:style>
  <w:style w:type="paragraph" w:customStyle="1" w:styleId="690F55969967440CB83FFB90F7596963">
    <w:name w:val="690F55969967440CB83FFB90F7596963"/>
    <w:rsid w:val="00336401"/>
  </w:style>
  <w:style w:type="paragraph" w:customStyle="1" w:styleId="70886B3004BD4CBEB8CE10BB78486664">
    <w:name w:val="70886B3004BD4CBEB8CE10BB78486664"/>
    <w:rsid w:val="00336401"/>
  </w:style>
  <w:style w:type="paragraph" w:customStyle="1" w:styleId="E65E38DF9E334830BFFC855B88A2B48C">
    <w:name w:val="E65E38DF9E334830BFFC855B88A2B48C"/>
    <w:rsid w:val="00336401"/>
  </w:style>
  <w:style w:type="paragraph" w:customStyle="1" w:styleId="A77430194FC44AF0920792CBF8E76BBA">
    <w:name w:val="A77430194FC44AF0920792CBF8E76BBA"/>
    <w:rsid w:val="00336401"/>
  </w:style>
  <w:style w:type="paragraph" w:customStyle="1" w:styleId="4B68ACF0B9324C9A8E947F80F822E8C7">
    <w:name w:val="4B68ACF0B9324C9A8E947F80F822E8C7"/>
    <w:rsid w:val="00336401"/>
  </w:style>
  <w:style w:type="paragraph" w:customStyle="1" w:styleId="751B39E2A91749BCA054C4E4601D9BB3">
    <w:name w:val="751B39E2A91749BCA054C4E4601D9BB3"/>
    <w:rsid w:val="00336401"/>
  </w:style>
  <w:style w:type="paragraph" w:customStyle="1" w:styleId="2BC0255668B641ABA1B755628D33E930">
    <w:name w:val="2BC0255668B641ABA1B755628D33E930"/>
    <w:rsid w:val="00336401"/>
  </w:style>
  <w:style w:type="paragraph" w:customStyle="1" w:styleId="2CEDE636DC504652B1C21B0B6470D7EB">
    <w:name w:val="2CEDE636DC504652B1C21B0B6470D7EB"/>
    <w:rsid w:val="00336401"/>
  </w:style>
  <w:style w:type="paragraph" w:customStyle="1" w:styleId="A7D035463B264F29857E0C001A852373">
    <w:name w:val="A7D035463B264F29857E0C001A852373"/>
    <w:rsid w:val="00336401"/>
  </w:style>
  <w:style w:type="paragraph" w:customStyle="1" w:styleId="4ED05FEDC31646FCA983E0EEB6375277">
    <w:name w:val="4ED05FEDC31646FCA983E0EEB6375277"/>
    <w:rsid w:val="00336401"/>
  </w:style>
  <w:style w:type="paragraph" w:customStyle="1" w:styleId="F330C1FFA18F465CA4CF8A618F4E70A3">
    <w:name w:val="F330C1FFA18F465CA4CF8A618F4E70A3"/>
    <w:rsid w:val="00336401"/>
  </w:style>
  <w:style w:type="paragraph" w:customStyle="1" w:styleId="8442D18D16334DE39A4E7A341AEFD89F">
    <w:name w:val="8442D18D16334DE39A4E7A341AEFD89F"/>
    <w:rsid w:val="00336401"/>
  </w:style>
  <w:style w:type="paragraph" w:customStyle="1" w:styleId="C4CECA1F8ABD4E85A41970B8C7F808BE">
    <w:name w:val="C4CECA1F8ABD4E85A41970B8C7F808BE"/>
    <w:rsid w:val="00336401"/>
  </w:style>
  <w:style w:type="paragraph" w:customStyle="1" w:styleId="46BE28B33AE84F98B364AEFB158D1F11">
    <w:name w:val="46BE28B33AE84F98B364AEFB158D1F11"/>
    <w:rsid w:val="00336401"/>
  </w:style>
  <w:style w:type="paragraph" w:customStyle="1" w:styleId="B2F6F7D2F391443A9500B71DCC459493">
    <w:name w:val="B2F6F7D2F391443A9500B71DCC459493"/>
    <w:rsid w:val="009C0DEC"/>
  </w:style>
  <w:style w:type="paragraph" w:customStyle="1" w:styleId="B2E2127F7E464615B72513C2E6C07718">
    <w:name w:val="B2E2127F7E464615B72513C2E6C07718"/>
    <w:rsid w:val="009C0DEC"/>
  </w:style>
  <w:style w:type="paragraph" w:customStyle="1" w:styleId="552CF90CE2D34BC9ADB3441839E677B9">
    <w:name w:val="552CF90CE2D34BC9ADB3441839E677B9"/>
    <w:rsid w:val="009C0DEC"/>
  </w:style>
  <w:style w:type="paragraph" w:customStyle="1" w:styleId="ACCF2A6963F44375AE0F4D78B2E9A91C">
    <w:name w:val="ACCF2A6963F44375AE0F4D78B2E9A91C"/>
    <w:rsid w:val="009C0DEC"/>
  </w:style>
  <w:style w:type="paragraph" w:customStyle="1" w:styleId="16C7C10AB27540EB96F1A0BFE6923E8E">
    <w:name w:val="16C7C10AB27540EB96F1A0BFE6923E8E"/>
    <w:rsid w:val="009C0DEC"/>
  </w:style>
  <w:style w:type="paragraph" w:customStyle="1" w:styleId="6370D3D774454FB9B32524BBED692BE7">
    <w:name w:val="6370D3D774454FB9B32524BBED692BE7"/>
    <w:rsid w:val="009C0DEC"/>
  </w:style>
  <w:style w:type="paragraph" w:customStyle="1" w:styleId="F5E3BEB938D3442995A2C6B91592E66B">
    <w:name w:val="F5E3BEB938D3442995A2C6B91592E66B"/>
    <w:rsid w:val="009C0DEC"/>
  </w:style>
  <w:style w:type="paragraph" w:customStyle="1" w:styleId="94462E2E36654988A059EB378509CAA8">
    <w:name w:val="94462E2E36654988A059EB378509CAA8"/>
    <w:rsid w:val="009C0DEC"/>
  </w:style>
  <w:style w:type="paragraph" w:customStyle="1" w:styleId="75CFFA63AEDD43A099AEC8DD75FCCBCC">
    <w:name w:val="75CFFA63AEDD43A099AEC8DD75FCCBCC"/>
    <w:rsid w:val="009C0DEC"/>
  </w:style>
  <w:style w:type="paragraph" w:customStyle="1" w:styleId="7349B9A062EA40D090ACEFF5F2EA054D">
    <w:name w:val="7349B9A062EA40D090ACEFF5F2EA054D"/>
    <w:rsid w:val="009C0DEC"/>
  </w:style>
  <w:style w:type="paragraph" w:customStyle="1" w:styleId="25E4D2C692FE498DA5F16437819C3994">
    <w:name w:val="25E4D2C692FE498DA5F16437819C3994"/>
    <w:rsid w:val="009C0DEC"/>
  </w:style>
  <w:style w:type="paragraph" w:customStyle="1" w:styleId="C7FB101BB8664B1AB52401AF4898E5FA">
    <w:name w:val="C7FB101BB8664B1AB52401AF4898E5FA"/>
    <w:rsid w:val="009C0DEC"/>
  </w:style>
  <w:style w:type="paragraph" w:customStyle="1" w:styleId="EC24A296F8CE4A18B44C0F8FDFB7EFD1">
    <w:name w:val="EC24A296F8CE4A18B44C0F8FDFB7EFD1"/>
    <w:rsid w:val="009C0DEC"/>
  </w:style>
  <w:style w:type="paragraph" w:customStyle="1" w:styleId="49D32F8A99EE4671BEB9FC54B235C381">
    <w:name w:val="49D32F8A99EE4671BEB9FC54B235C381"/>
    <w:rsid w:val="009C0DEC"/>
  </w:style>
  <w:style w:type="paragraph" w:customStyle="1" w:styleId="60A894B6BC8A4E3EB196586E20669825">
    <w:name w:val="60A894B6BC8A4E3EB196586E20669825"/>
    <w:rsid w:val="009C0DEC"/>
  </w:style>
  <w:style w:type="paragraph" w:customStyle="1" w:styleId="E6E921CF744749CC950AC27C9698FF24">
    <w:name w:val="E6E921CF744749CC950AC27C9698FF24"/>
    <w:rsid w:val="009C0DEC"/>
  </w:style>
  <w:style w:type="paragraph" w:customStyle="1" w:styleId="3352CEEE86724A4EBB944D64931BE516">
    <w:name w:val="3352CEEE86724A4EBB944D64931BE516"/>
    <w:rsid w:val="009C0DEC"/>
  </w:style>
  <w:style w:type="paragraph" w:customStyle="1" w:styleId="9845FE3F7CAD4753BB55B56D04FAF8EF">
    <w:name w:val="9845FE3F7CAD4753BB55B56D04FAF8EF"/>
    <w:rsid w:val="009C0DEC"/>
  </w:style>
  <w:style w:type="paragraph" w:customStyle="1" w:styleId="6FA8AEB705AD4CB58F1A65CE7C877849">
    <w:name w:val="6FA8AEB705AD4CB58F1A65CE7C877849"/>
    <w:rsid w:val="009C0DEC"/>
  </w:style>
  <w:style w:type="paragraph" w:customStyle="1" w:styleId="F3F94C4D81634C8D9E122B734BCDCA99">
    <w:name w:val="F3F94C4D81634C8D9E122B734BCDCA99"/>
    <w:rsid w:val="009C0DEC"/>
  </w:style>
  <w:style w:type="paragraph" w:customStyle="1" w:styleId="7FA473A67E2741CBB516277BDE36D420">
    <w:name w:val="7FA473A67E2741CBB516277BDE36D420"/>
    <w:rsid w:val="009C0DEC"/>
  </w:style>
  <w:style w:type="paragraph" w:customStyle="1" w:styleId="37603B6AC3C4471CADED3E716F869BD8">
    <w:name w:val="37603B6AC3C4471CADED3E716F869BD8"/>
    <w:rsid w:val="009C0DEC"/>
  </w:style>
  <w:style w:type="paragraph" w:customStyle="1" w:styleId="031B1B19FD984A4098A2CB75F4D994CA">
    <w:name w:val="031B1B19FD984A4098A2CB75F4D994CA"/>
    <w:rsid w:val="009C0DEC"/>
  </w:style>
  <w:style w:type="paragraph" w:customStyle="1" w:styleId="BDC9F72E9298440684063C3C3100A5C6">
    <w:name w:val="BDC9F72E9298440684063C3C3100A5C6"/>
    <w:rsid w:val="009C0DEC"/>
  </w:style>
  <w:style w:type="paragraph" w:customStyle="1" w:styleId="DBF832C70E574011B1EA3B25941FC66D">
    <w:name w:val="DBF832C70E574011B1EA3B25941FC66D"/>
    <w:rsid w:val="009C0DEC"/>
  </w:style>
  <w:style w:type="paragraph" w:customStyle="1" w:styleId="EA333051099D42F68DA38B0732EFBD2E">
    <w:name w:val="EA333051099D42F68DA38B0732EFBD2E"/>
    <w:rsid w:val="009C0DEC"/>
  </w:style>
  <w:style w:type="paragraph" w:customStyle="1" w:styleId="E03430DC344E422B83D97A30BA4627E8">
    <w:name w:val="E03430DC344E422B83D97A30BA4627E8"/>
    <w:rsid w:val="009C0DEC"/>
  </w:style>
  <w:style w:type="paragraph" w:customStyle="1" w:styleId="2FE36264FA944CCAADE0579777F8309F">
    <w:name w:val="2FE36264FA944CCAADE0579777F8309F"/>
    <w:rsid w:val="009C0DEC"/>
  </w:style>
  <w:style w:type="paragraph" w:customStyle="1" w:styleId="E7DF2B03EF8646DC93FE4FA9C993E2BB">
    <w:name w:val="E7DF2B03EF8646DC93FE4FA9C993E2BB"/>
    <w:rsid w:val="009C0DEC"/>
  </w:style>
  <w:style w:type="paragraph" w:customStyle="1" w:styleId="8D9444E064D440BAA8C04D28F8B962F6">
    <w:name w:val="8D9444E064D440BAA8C04D28F8B962F6"/>
    <w:rsid w:val="009C0DEC"/>
  </w:style>
  <w:style w:type="paragraph" w:customStyle="1" w:styleId="CB2613703B8F4483931F3C359B791F55">
    <w:name w:val="CB2613703B8F4483931F3C359B791F55"/>
    <w:rsid w:val="009C0DEC"/>
  </w:style>
  <w:style w:type="paragraph" w:customStyle="1" w:styleId="7C911FF4FA6F4F72BD3B84E7AF18D81F">
    <w:name w:val="7C911FF4FA6F4F72BD3B84E7AF18D81F"/>
    <w:rsid w:val="009C0DEC"/>
  </w:style>
  <w:style w:type="paragraph" w:customStyle="1" w:styleId="3D906D72CF9F45D3AF6557BE94301518">
    <w:name w:val="3D906D72CF9F45D3AF6557BE94301518"/>
    <w:rsid w:val="009C0DEC"/>
  </w:style>
  <w:style w:type="paragraph" w:customStyle="1" w:styleId="2B48C1C781E84395B0E6A1EF00EE108A">
    <w:name w:val="2B48C1C781E84395B0E6A1EF00EE108A"/>
    <w:rsid w:val="009C0DEC"/>
  </w:style>
  <w:style w:type="paragraph" w:customStyle="1" w:styleId="B66B87E91AF344A2B822A0A4DA4D2E01">
    <w:name w:val="B66B87E91AF344A2B822A0A4DA4D2E01"/>
    <w:rsid w:val="009C0DEC"/>
  </w:style>
  <w:style w:type="paragraph" w:customStyle="1" w:styleId="CCFB2CD543BE42E3A24A99F2C6B35CA6">
    <w:name w:val="CCFB2CD543BE42E3A24A99F2C6B35CA6"/>
    <w:rsid w:val="009C0DEC"/>
  </w:style>
  <w:style w:type="paragraph" w:customStyle="1" w:styleId="B7901C4FC4EB4C94B62856747DFA8D35">
    <w:name w:val="B7901C4FC4EB4C94B62856747DFA8D35"/>
    <w:rsid w:val="009C0DEC"/>
  </w:style>
  <w:style w:type="paragraph" w:customStyle="1" w:styleId="9D26DC130B21408F9E7AF7586969CA0F">
    <w:name w:val="9D26DC130B21408F9E7AF7586969CA0F"/>
    <w:rsid w:val="009C0DEC"/>
  </w:style>
  <w:style w:type="paragraph" w:customStyle="1" w:styleId="EA4D574A427F41DCBD1822E185BD69DE">
    <w:name w:val="EA4D574A427F41DCBD1822E185BD69DE"/>
    <w:rsid w:val="009C0DEC"/>
  </w:style>
  <w:style w:type="paragraph" w:customStyle="1" w:styleId="53FE363C11A04AB8B8CB1A7BE43B8A9D">
    <w:name w:val="53FE363C11A04AB8B8CB1A7BE43B8A9D"/>
    <w:rsid w:val="009C0DEC"/>
  </w:style>
  <w:style w:type="paragraph" w:customStyle="1" w:styleId="F2ED8BB4B6774036941E47441883A634">
    <w:name w:val="F2ED8BB4B6774036941E47441883A634"/>
    <w:rsid w:val="009C0DEC"/>
  </w:style>
  <w:style w:type="paragraph" w:customStyle="1" w:styleId="2D52F2728E4047D8AAE464D5B869AE5A">
    <w:name w:val="2D52F2728E4047D8AAE464D5B869AE5A"/>
    <w:rsid w:val="009C0DEC"/>
  </w:style>
  <w:style w:type="paragraph" w:customStyle="1" w:styleId="6A22BC219C7C400EBD6432076870E289">
    <w:name w:val="6A22BC219C7C400EBD6432076870E289"/>
    <w:rsid w:val="009C0DEC"/>
  </w:style>
  <w:style w:type="paragraph" w:customStyle="1" w:styleId="877F351E8FD04F3C950B4C3F223988D9">
    <w:name w:val="877F351E8FD04F3C950B4C3F223988D9"/>
    <w:rsid w:val="009C0DEC"/>
  </w:style>
  <w:style w:type="paragraph" w:customStyle="1" w:styleId="430EFAC2AE3A4BF3A8A7796F7CB62EE2">
    <w:name w:val="430EFAC2AE3A4BF3A8A7796F7CB62EE2"/>
    <w:rsid w:val="009C0DEC"/>
  </w:style>
  <w:style w:type="paragraph" w:customStyle="1" w:styleId="4C567EA9F27C46CDA02FD6B15A540B95">
    <w:name w:val="4C567EA9F27C46CDA02FD6B15A540B95"/>
    <w:rsid w:val="009C0DEC"/>
  </w:style>
  <w:style w:type="paragraph" w:customStyle="1" w:styleId="F23DE78304084CEB90A906E2AA36EDC9">
    <w:name w:val="F23DE78304084CEB90A906E2AA36EDC9"/>
    <w:rsid w:val="009C0DEC"/>
  </w:style>
  <w:style w:type="paragraph" w:customStyle="1" w:styleId="5BA66BEFF10A4E2A8D2B15A09033606A">
    <w:name w:val="5BA66BEFF10A4E2A8D2B15A09033606A"/>
    <w:rsid w:val="009C0DEC"/>
  </w:style>
  <w:style w:type="paragraph" w:customStyle="1" w:styleId="D8B1B1F9377443C0890FB94F94ABA62E">
    <w:name w:val="D8B1B1F9377443C0890FB94F94ABA62E"/>
    <w:rsid w:val="009C0DEC"/>
  </w:style>
  <w:style w:type="paragraph" w:customStyle="1" w:styleId="2B76DAC0B2E64E00B7A143D6FAD3517E">
    <w:name w:val="2B76DAC0B2E64E00B7A143D6FAD3517E"/>
    <w:rsid w:val="009C0DEC"/>
  </w:style>
  <w:style w:type="paragraph" w:customStyle="1" w:styleId="3127C369567E4E42B122DE082FAB9DD4">
    <w:name w:val="3127C369567E4E42B122DE082FAB9DD4"/>
    <w:rsid w:val="009C0DEC"/>
  </w:style>
  <w:style w:type="paragraph" w:customStyle="1" w:styleId="236C25FDDD154434A15672DB46CD948B">
    <w:name w:val="236C25FDDD154434A15672DB46CD948B"/>
    <w:rsid w:val="009C0DEC"/>
  </w:style>
  <w:style w:type="paragraph" w:customStyle="1" w:styleId="81E45933C8C441BF832D6B36608382B4">
    <w:name w:val="81E45933C8C441BF832D6B36608382B4"/>
    <w:rsid w:val="009C0DEC"/>
  </w:style>
  <w:style w:type="paragraph" w:customStyle="1" w:styleId="101269C8E61B4E2887856E37C3397A46">
    <w:name w:val="101269C8E61B4E2887856E37C3397A46"/>
    <w:rsid w:val="009C0DEC"/>
  </w:style>
  <w:style w:type="paragraph" w:customStyle="1" w:styleId="BBDAB86FA77048AE9EA604E2FBAC7D42">
    <w:name w:val="BBDAB86FA77048AE9EA604E2FBAC7D42"/>
    <w:rsid w:val="009C0DEC"/>
  </w:style>
  <w:style w:type="paragraph" w:customStyle="1" w:styleId="FA72BE7D4A234CCF929F9CB64A7265FD">
    <w:name w:val="FA72BE7D4A234CCF929F9CB64A7265FD"/>
    <w:rsid w:val="009C0DEC"/>
  </w:style>
  <w:style w:type="paragraph" w:customStyle="1" w:styleId="270A3EABFA8F47E3B252BA9C10E8F986">
    <w:name w:val="270A3EABFA8F47E3B252BA9C10E8F986"/>
    <w:rsid w:val="009C0DEC"/>
  </w:style>
  <w:style w:type="paragraph" w:customStyle="1" w:styleId="E20150BEF4794055843A3CD1178F559B">
    <w:name w:val="E20150BEF4794055843A3CD1178F559B"/>
    <w:rsid w:val="009C0DEC"/>
  </w:style>
  <w:style w:type="paragraph" w:customStyle="1" w:styleId="9E44DC76CD754D6C8460FBAD1C53FE4D">
    <w:name w:val="9E44DC76CD754D6C8460FBAD1C53FE4D"/>
    <w:rsid w:val="009C0DEC"/>
  </w:style>
  <w:style w:type="paragraph" w:customStyle="1" w:styleId="FB4FD3792B9A43108C0BD77A8298F5E7">
    <w:name w:val="FB4FD3792B9A43108C0BD77A8298F5E7"/>
    <w:rsid w:val="009C0DEC"/>
  </w:style>
  <w:style w:type="paragraph" w:customStyle="1" w:styleId="8FCF2636053B4167AF48D1E90819302D">
    <w:name w:val="8FCF2636053B4167AF48D1E90819302D"/>
    <w:rsid w:val="009C0DEC"/>
  </w:style>
  <w:style w:type="paragraph" w:customStyle="1" w:styleId="0CEF58EA7A544C5BB5E82313EBBE5225">
    <w:name w:val="0CEF58EA7A544C5BB5E82313EBBE5225"/>
    <w:rsid w:val="009C0DEC"/>
  </w:style>
  <w:style w:type="paragraph" w:customStyle="1" w:styleId="72FDB29A238A48CF9C3730E62B08E4F8">
    <w:name w:val="72FDB29A238A48CF9C3730E62B08E4F8"/>
    <w:rsid w:val="009C0DEC"/>
  </w:style>
  <w:style w:type="paragraph" w:customStyle="1" w:styleId="E06DDAA63F274F5EA0CF97AAD9B2149F">
    <w:name w:val="E06DDAA63F274F5EA0CF97AAD9B2149F"/>
    <w:rsid w:val="00F4123C"/>
  </w:style>
  <w:style w:type="paragraph" w:customStyle="1" w:styleId="61BAAB5C647F46BB917DFCA1D1A89AC5">
    <w:name w:val="61BAAB5C647F46BB917DFCA1D1A89AC5"/>
    <w:rsid w:val="00F4123C"/>
  </w:style>
  <w:style w:type="paragraph" w:customStyle="1" w:styleId="6C325F9D390E4807B0DA8EEA34633FB0">
    <w:name w:val="6C325F9D390E4807B0DA8EEA34633FB0"/>
    <w:rsid w:val="00F4123C"/>
  </w:style>
  <w:style w:type="paragraph" w:customStyle="1" w:styleId="9C36875DD61C4258871364DA4289522A">
    <w:name w:val="9C36875DD61C4258871364DA4289522A"/>
    <w:rsid w:val="00F4123C"/>
  </w:style>
  <w:style w:type="paragraph" w:customStyle="1" w:styleId="D6C61561DBA84A32B151683075CDFA18">
    <w:name w:val="D6C61561DBA84A32B151683075CDFA18"/>
    <w:rsid w:val="00F4123C"/>
  </w:style>
  <w:style w:type="paragraph" w:customStyle="1" w:styleId="373360571C9A4B40BB7CC3B8097CF0F6">
    <w:name w:val="373360571C9A4B40BB7CC3B8097CF0F6"/>
    <w:rsid w:val="00F4123C"/>
  </w:style>
  <w:style w:type="paragraph" w:customStyle="1" w:styleId="FB70B079A2594F2399B6D02F9A091064">
    <w:name w:val="FB70B079A2594F2399B6D02F9A091064"/>
    <w:rsid w:val="00F4123C"/>
  </w:style>
  <w:style w:type="paragraph" w:customStyle="1" w:styleId="61DB1B70E4BC4FA9B4D74DF60A57FD00">
    <w:name w:val="61DB1B70E4BC4FA9B4D74DF60A57FD00"/>
    <w:rsid w:val="00F4123C"/>
  </w:style>
  <w:style w:type="paragraph" w:customStyle="1" w:styleId="C5594A5F403E4D42B7CBA774F4EAB734">
    <w:name w:val="C5594A5F403E4D42B7CBA774F4EAB734"/>
    <w:rsid w:val="00F4123C"/>
  </w:style>
  <w:style w:type="paragraph" w:customStyle="1" w:styleId="F1F4D6FBADFA4BB2BC7563E6445A8D64">
    <w:name w:val="F1F4D6FBADFA4BB2BC7563E6445A8D64"/>
    <w:rsid w:val="00F4123C"/>
  </w:style>
  <w:style w:type="paragraph" w:customStyle="1" w:styleId="6CDAD630F6E2407C8C5D6DE1F0A85E9B">
    <w:name w:val="6CDAD630F6E2407C8C5D6DE1F0A85E9B"/>
    <w:rsid w:val="00F4123C"/>
  </w:style>
  <w:style w:type="paragraph" w:customStyle="1" w:styleId="E58EDED397B944DC82578DDF2C640D7E">
    <w:name w:val="E58EDED397B944DC82578DDF2C640D7E"/>
    <w:rsid w:val="00F4123C"/>
  </w:style>
  <w:style w:type="paragraph" w:customStyle="1" w:styleId="970D3D55D00B446AA10D6E83AFC4AF7B">
    <w:name w:val="970D3D55D00B446AA10D6E83AFC4AF7B"/>
    <w:rsid w:val="00F4123C"/>
  </w:style>
  <w:style w:type="paragraph" w:customStyle="1" w:styleId="EF246E1978244EB587812E6DA90C9BD2">
    <w:name w:val="EF246E1978244EB587812E6DA90C9BD2"/>
    <w:rsid w:val="00F4123C"/>
  </w:style>
  <w:style w:type="paragraph" w:customStyle="1" w:styleId="F5C333CE2BE3450383FA66E981410C1D">
    <w:name w:val="F5C333CE2BE3450383FA66E981410C1D"/>
    <w:rsid w:val="00F4123C"/>
  </w:style>
  <w:style w:type="paragraph" w:customStyle="1" w:styleId="627EE5BA0F9B40AA87E7139DC5E82021">
    <w:name w:val="627EE5BA0F9B40AA87E7139DC5E82021"/>
    <w:rsid w:val="00F4123C"/>
  </w:style>
  <w:style w:type="paragraph" w:customStyle="1" w:styleId="1D5093E1CB184BC097648933F2976F72">
    <w:name w:val="1D5093E1CB184BC097648933F2976F72"/>
    <w:rsid w:val="00F4123C"/>
  </w:style>
  <w:style w:type="paragraph" w:customStyle="1" w:styleId="685673772D1A49D8AD8B1EF12DDCCF2C">
    <w:name w:val="685673772D1A49D8AD8B1EF12DDCCF2C"/>
    <w:rsid w:val="00F4123C"/>
  </w:style>
  <w:style w:type="paragraph" w:customStyle="1" w:styleId="6AB52859C92F44F8AB7A0A5C5239ECC8">
    <w:name w:val="6AB52859C92F44F8AB7A0A5C5239ECC8"/>
    <w:rsid w:val="00F4123C"/>
  </w:style>
  <w:style w:type="paragraph" w:customStyle="1" w:styleId="2BB35A27B14648FAA0E6D8FE9D3592A5">
    <w:name w:val="2BB35A27B14648FAA0E6D8FE9D3592A5"/>
    <w:rsid w:val="00F4123C"/>
  </w:style>
  <w:style w:type="paragraph" w:customStyle="1" w:styleId="1C95156180B24D568285D40DDB031469">
    <w:name w:val="1C95156180B24D568285D40DDB031469"/>
    <w:rsid w:val="00F4123C"/>
  </w:style>
  <w:style w:type="paragraph" w:customStyle="1" w:styleId="1B0FAD8EECD44F4296A8A6C7F4C7ED81">
    <w:name w:val="1B0FAD8EECD44F4296A8A6C7F4C7ED81"/>
    <w:rsid w:val="00F4123C"/>
  </w:style>
  <w:style w:type="paragraph" w:customStyle="1" w:styleId="4D23FE48F56549B3BA6CCDABB3B5BD30">
    <w:name w:val="4D23FE48F56549B3BA6CCDABB3B5BD30"/>
    <w:rsid w:val="00F4123C"/>
  </w:style>
  <w:style w:type="paragraph" w:customStyle="1" w:styleId="63E5B11BF0A347E881A0D9C5659EA4CD">
    <w:name w:val="63E5B11BF0A347E881A0D9C5659EA4CD"/>
    <w:rsid w:val="00F4123C"/>
  </w:style>
  <w:style w:type="paragraph" w:customStyle="1" w:styleId="7BDBD79DC60541179C56F16B10D94C62">
    <w:name w:val="7BDBD79DC60541179C56F16B10D94C62"/>
    <w:rsid w:val="00F4123C"/>
  </w:style>
  <w:style w:type="paragraph" w:customStyle="1" w:styleId="08B6A2DC07824F7BA8BCEEE6BAE255A3">
    <w:name w:val="08B6A2DC07824F7BA8BCEEE6BAE255A3"/>
    <w:rsid w:val="00F4123C"/>
  </w:style>
  <w:style w:type="paragraph" w:customStyle="1" w:styleId="37689B6E41394B09BBA46F6C3471C962">
    <w:name w:val="37689B6E41394B09BBA46F6C3471C962"/>
    <w:rsid w:val="00F4123C"/>
  </w:style>
  <w:style w:type="paragraph" w:customStyle="1" w:styleId="C5DEF54A9A874BC5A49228A9186F07D0">
    <w:name w:val="C5DEF54A9A874BC5A49228A9186F07D0"/>
    <w:rsid w:val="00F4123C"/>
  </w:style>
  <w:style w:type="paragraph" w:customStyle="1" w:styleId="9CDEE6B1BCE244EE848D09731BBF29FA">
    <w:name w:val="9CDEE6B1BCE244EE848D09731BBF29FA"/>
    <w:rsid w:val="00F4123C"/>
  </w:style>
  <w:style w:type="paragraph" w:customStyle="1" w:styleId="82139EBCB852444FAF68E4BE40D58CC5">
    <w:name w:val="82139EBCB852444FAF68E4BE40D58CC5"/>
    <w:rsid w:val="00F4123C"/>
  </w:style>
  <w:style w:type="paragraph" w:customStyle="1" w:styleId="1734B67C4A8D4DF594F7F829903C370E">
    <w:name w:val="1734B67C4A8D4DF594F7F829903C370E"/>
    <w:rsid w:val="00F4123C"/>
  </w:style>
  <w:style w:type="paragraph" w:customStyle="1" w:styleId="616C0FEACA694E69B89E0BD97C1D5687">
    <w:name w:val="616C0FEACA694E69B89E0BD97C1D5687"/>
    <w:rsid w:val="00F4123C"/>
  </w:style>
  <w:style w:type="paragraph" w:customStyle="1" w:styleId="8F25E8BEF15147C58FAC3EB3A8781D48">
    <w:name w:val="8F25E8BEF15147C58FAC3EB3A8781D48"/>
    <w:rsid w:val="00F4123C"/>
  </w:style>
  <w:style w:type="paragraph" w:customStyle="1" w:styleId="FBC993B18600465AA55829AD503534DB">
    <w:name w:val="FBC993B18600465AA55829AD503534DB"/>
    <w:rsid w:val="00F4123C"/>
  </w:style>
  <w:style w:type="paragraph" w:customStyle="1" w:styleId="22D66B2AFAD34DB09B98482A6B34FA7A">
    <w:name w:val="22D66B2AFAD34DB09B98482A6B34FA7A"/>
    <w:rsid w:val="00F4123C"/>
  </w:style>
  <w:style w:type="paragraph" w:customStyle="1" w:styleId="11275EA9E2974A8A9EDD856352F47245">
    <w:name w:val="11275EA9E2974A8A9EDD856352F47245"/>
    <w:rsid w:val="00F4123C"/>
  </w:style>
  <w:style w:type="paragraph" w:customStyle="1" w:styleId="81999EAF005841AD8011C4A037C6AC2D">
    <w:name w:val="81999EAF005841AD8011C4A037C6AC2D"/>
    <w:rsid w:val="00F4123C"/>
  </w:style>
  <w:style w:type="paragraph" w:customStyle="1" w:styleId="18F58FE70791483A918F373E99DFA700">
    <w:name w:val="18F58FE70791483A918F373E99DFA700"/>
    <w:rsid w:val="00F4123C"/>
  </w:style>
  <w:style w:type="paragraph" w:customStyle="1" w:styleId="DC9E21A399954719990E82B4A20113F1">
    <w:name w:val="DC9E21A399954719990E82B4A20113F1"/>
    <w:rsid w:val="00F4123C"/>
  </w:style>
  <w:style w:type="paragraph" w:customStyle="1" w:styleId="5B59BAD9BE544A24ACA7AE5B2215104A">
    <w:name w:val="5B59BAD9BE544A24ACA7AE5B2215104A"/>
    <w:rsid w:val="00F4123C"/>
  </w:style>
  <w:style w:type="paragraph" w:customStyle="1" w:styleId="D1B67AED539542D89721F5B614717DB8">
    <w:name w:val="D1B67AED539542D89721F5B614717DB8"/>
    <w:rsid w:val="00F4123C"/>
  </w:style>
  <w:style w:type="paragraph" w:customStyle="1" w:styleId="4545C02D54D34A9CB6B46B947E6D649B">
    <w:name w:val="4545C02D54D34A9CB6B46B947E6D649B"/>
    <w:rsid w:val="00F4123C"/>
  </w:style>
  <w:style w:type="paragraph" w:customStyle="1" w:styleId="8BE1B1C425414BC5B1D72E7DA04DEC6F">
    <w:name w:val="8BE1B1C425414BC5B1D72E7DA04DEC6F"/>
    <w:rsid w:val="00F4123C"/>
  </w:style>
  <w:style w:type="paragraph" w:customStyle="1" w:styleId="4C911E06FF2E4BB680BB8726E1E675C5">
    <w:name w:val="4C911E06FF2E4BB680BB8726E1E675C5"/>
    <w:rsid w:val="00F4123C"/>
  </w:style>
  <w:style w:type="paragraph" w:customStyle="1" w:styleId="28B608CF64DD4AB4AD0D67881C780A8C">
    <w:name w:val="28B608CF64DD4AB4AD0D67881C780A8C"/>
    <w:rsid w:val="00F4123C"/>
  </w:style>
  <w:style w:type="paragraph" w:customStyle="1" w:styleId="DE3EF55C68174CA7B256FC8E8CE61CE2">
    <w:name w:val="DE3EF55C68174CA7B256FC8E8CE61CE2"/>
    <w:rsid w:val="00F4123C"/>
  </w:style>
  <w:style w:type="paragraph" w:customStyle="1" w:styleId="09D0F2C843C440A89069693DED5E08CF">
    <w:name w:val="09D0F2C843C440A89069693DED5E08CF"/>
    <w:rsid w:val="00F4123C"/>
  </w:style>
  <w:style w:type="paragraph" w:customStyle="1" w:styleId="B5D32A1B986A4A319D16FA8B21BBC8D5">
    <w:name w:val="B5D32A1B986A4A319D16FA8B21BBC8D5"/>
    <w:rsid w:val="00F4123C"/>
  </w:style>
  <w:style w:type="paragraph" w:customStyle="1" w:styleId="F43FC695A15549F095BF2150FAC1A057">
    <w:name w:val="F43FC695A15549F095BF2150FAC1A057"/>
    <w:rsid w:val="00F4123C"/>
  </w:style>
  <w:style w:type="paragraph" w:customStyle="1" w:styleId="06CCAF9320BC460587941B2D9D454412">
    <w:name w:val="06CCAF9320BC460587941B2D9D454412"/>
    <w:rsid w:val="00F4123C"/>
  </w:style>
  <w:style w:type="paragraph" w:customStyle="1" w:styleId="A6A61740C67148C5A3721C0DC3BD4E4A">
    <w:name w:val="A6A61740C67148C5A3721C0DC3BD4E4A"/>
    <w:rsid w:val="00F4123C"/>
  </w:style>
  <w:style w:type="paragraph" w:customStyle="1" w:styleId="730CA8606FD049B98DAF67CB4C969769">
    <w:name w:val="730CA8606FD049B98DAF67CB4C969769"/>
    <w:rsid w:val="00F4123C"/>
  </w:style>
  <w:style w:type="paragraph" w:customStyle="1" w:styleId="541DE5F0D6924A53ADADCB383F513186">
    <w:name w:val="541DE5F0D6924A53ADADCB383F513186"/>
    <w:rsid w:val="00F4123C"/>
  </w:style>
  <w:style w:type="paragraph" w:customStyle="1" w:styleId="2AE418CE3FC24EB5BED67E9FFD35DF93">
    <w:name w:val="2AE418CE3FC24EB5BED67E9FFD35DF93"/>
    <w:rsid w:val="00F4123C"/>
  </w:style>
  <w:style w:type="paragraph" w:customStyle="1" w:styleId="D12EDA931E724C4FADEB3C9678F45CCA">
    <w:name w:val="D12EDA931E724C4FADEB3C9678F45CCA"/>
    <w:rsid w:val="00F4123C"/>
  </w:style>
  <w:style w:type="paragraph" w:customStyle="1" w:styleId="891E2DC8231F49D39D75E2F3C3B1CD53">
    <w:name w:val="891E2DC8231F49D39D75E2F3C3B1CD53"/>
    <w:rsid w:val="00F4123C"/>
  </w:style>
  <w:style w:type="paragraph" w:customStyle="1" w:styleId="2D6ED122434C43B8B000218A84E75C4B">
    <w:name w:val="2D6ED122434C43B8B000218A84E75C4B"/>
    <w:rsid w:val="00F4123C"/>
  </w:style>
  <w:style w:type="paragraph" w:customStyle="1" w:styleId="CE1BFDE4B060438EB66018EE68B641F4">
    <w:name w:val="CE1BFDE4B060438EB66018EE68B641F4"/>
    <w:rsid w:val="00F4123C"/>
  </w:style>
  <w:style w:type="paragraph" w:customStyle="1" w:styleId="C13BD1BFBA6048198C3D57C0D4F0E89C">
    <w:name w:val="C13BD1BFBA6048198C3D57C0D4F0E89C"/>
    <w:rsid w:val="00F4123C"/>
  </w:style>
  <w:style w:type="paragraph" w:customStyle="1" w:styleId="050214AD3A68460CB8661F23E8EBDAEB">
    <w:name w:val="050214AD3A68460CB8661F23E8EBDAEB"/>
    <w:rsid w:val="00F4123C"/>
  </w:style>
  <w:style w:type="paragraph" w:customStyle="1" w:styleId="4B435E5A21D44E3CB023C6EDAFE446DB">
    <w:name w:val="4B435E5A21D44E3CB023C6EDAFE446DB"/>
    <w:rsid w:val="00F4123C"/>
  </w:style>
  <w:style w:type="paragraph" w:customStyle="1" w:styleId="B0C155E2844249A1A028192A224223BE">
    <w:name w:val="B0C155E2844249A1A028192A224223BE"/>
    <w:rsid w:val="00F4123C"/>
  </w:style>
  <w:style w:type="paragraph" w:customStyle="1" w:styleId="4AA208C974284B99AF7E827741DBCDC9">
    <w:name w:val="4AA208C974284B99AF7E827741DBCDC9"/>
    <w:rsid w:val="00F4123C"/>
  </w:style>
  <w:style w:type="paragraph" w:customStyle="1" w:styleId="B867463C744F4FF69E61D47296EADD05">
    <w:name w:val="B867463C744F4FF69E61D47296EADD05"/>
    <w:rsid w:val="00F4123C"/>
  </w:style>
  <w:style w:type="paragraph" w:customStyle="1" w:styleId="AD396B639B514B3FB2EF79178B15B5DC">
    <w:name w:val="AD396B639B514B3FB2EF79178B15B5DC"/>
    <w:rsid w:val="00F4123C"/>
  </w:style>
  <w:style w:type="paragraph" w:customStyle="1" w:styleId="BE0BDCC2706B4B21B795EFF12E023DFB">
    <w:name w:val="BE0BDCC2706B4B21B795EFF12E023DFB"/>
    <w:rsid w:val="00F4123C"/>
  </w:style>
  <w:style w:type="paragraph" w:customStyle="1" w:styleId="19C1B92C0B594D4480552864EAAE5C61">
    <w:name w:val="19C1B92C0B594D4480552864EAAE5C61"/>
    <w:rsid w:val="00F4123C"/>
  </w:style>
  <w:style w:type="paragraph" w:customStyle="1" w:styleId="7755323B46E34630A7519B56F79CE2AC">
    <w:name w:val="7755323B46E34630A7519B56F79CE2AC"/>
    <w:rsid w:val="00F4123C"/>
  </w:style>
  <w:style w:type="paragraph" w:customStyle="1" w:styleId="5FABB276791F4815AB95C5B9FA95CBA3">
    <w:name w:val="5FABB276791F4815AB95C5B9FA95CBA3"/>
    <w:rsid w:val="00F4123C"/>
  </w:style>
  <w:style w:type="paragraph" w:customStyle="1" w:styleId="5F0BE4565BA54D93BAA6AD62511F0A50">
    <w:name w:val="5F0BE4565BA54D93BAA6AD62511F0A50"/>
    <w:rsid w:val="00F4123C"/>
  </w:style>
  <w:style w:type="paragraph" w:customStyle="1" w:styleId="1BD67E2C0CB84D46AE7CFDB769B86654">
    <w:name w:val="1BD67E2C0CB84D46AE7CFDB769B86654"/>
    <w:rsid w:val="00F4123C"/>
  </w:style>
  <w:style w:type="paragraph" w:customStyle="1" w:styleId="7006DE1928544F1B9834DAEE3C7F97AE">
    <w:name w:val="7006DE1928544F1B9834DAEE3C7F97AE"/>
    <w:rsid w:val="00F4123C"/>
  </w:style>
  <w:style w:type="paragraph" w:customStyle="1" w:styleId="62CF779A627B4DB2B6EC5A141AD35A0B">
    <w:name w:val="62CF779A627B4DB2B6EC5A141AD35A0B"/>
    <w:rsid w:val="00F4123C"/>
  </w:style>
  <w:style w:type="paragraph" w:customStyle="1" w:styleId="793EC698A62F4A6CB4B42597AB794D57">
    <w:name w:val="793EC698A62F4A6CB4B42597AB794D57"/>
    <w:rsid w:val="00F4123C"/>
  </w:style>
  <w:style w:type="paragraph" w:customStyle="1" w:styleId="A7AB53FD2F6A42B69A1FA623A53DA8D3">
    <w:name w:val="A7AB53FD2F6A42B69A1FA623A53DA8D3"/>
    <w:rsid w:val="00F4123C"/>
  </w:style>
  <w:style w:type="paragraph" w:customStyle="1" w:styleId="5C1B943351B8485EBDE15E8F5C40CC39">
    <w:name w:val="5C1B943351B8485EBDE15E8F5C40CC39"/>
    <w:rsid w:val="00F4123C"/>
  </w:style>
  <w:style w:type="paragraph" w:customStyle="1" w:styleId="421F33D3EF53454BAFFFF99AB2D45ACC">
    <w:name w:val="421F33D3EF53454BAFFFF99AB2D45ACC"/>
    <w:rsid w:val="00F4123C"/>
  </w:style>
  <w:style w:type="paragraph" w:customStyle="1" w:styleId="5AD14CF479BD421EAB5D97ADC2674F8B">
    <w:name w:val="5AD14CF479BD421EAB5D97ADC2674F8B"/>
    <w:rsid w:val="00F4123C"/>
  </w:style>
  <w:style w:type="paragraph" w:customStyle="1" w:styleId="D193F2DB27E348C096200DC8E72BAA77">
    <w:name w:val="D193F2DB27E348C096200DC8E72BAA77"/>
    <w:rsid w:val="00F4123C"/>
  </w:style>
  <w:style w:type="paragraph" w:customStyle="1" w:styleId="52E59E5328B141D3908B51362075BFE0">
    <w:name w:val="52E59E5328B141D3908B51362075BFE0"/>
    <w:rsid w:val="00F4123C"/>
  </w:style>
  <w:style w:type="paragraph" w:customStyle="1" w:styleId="A9D9A9B6866E48AEBD6908C1D362B927">
    <w:name w:val="A9D9A9B6866E48AEBD6908C1D362B927"/>
    <w:rsid w:val="00F4123C"/>
  </w:style>
  <w:style w:type="paragraph" w:customStyle="1" w:styleId="46D3F5DB4FC3458EAFEE843FD74E4E7A">
    <w:name w:val="46D3F5DB4FC3458EAFEE843FD74E4E7A"/>
    <w:rsid w:val="00F4123C"/>
  </w:style>
  <w:style w:type="paragraph" w:customStyle="1" w:styleId="CCB1AE47FBBA4D1C8DD17D594E55F2F0">
    <w:name w:val="CCB1AE47FBBA4D1C8DD17D594E55F2F0"/>
    <w:rsid w:val="00F4123C"/>
  </w:style>
  <w:style w:type="paragraph" w:customStyle="1" w:styleId="A6196CBF433F4A3AA00D50EC90FC6F08">
    <w:name w:val="A6196CBF433F4A3AA00D50EC90FC6F08"/>
    <w:rsid w:val="00F4123C"/>
  </w:style>
  <w:style w:type="paragraph" w:customStyle="1" w:styleId="39983AEA7D074077AB871402E012902C">
    <w:name w:val="39983AEA7D074077AB871402E012902C"/>
    <w:rsid w:val="00F4123C"/>
  </w:style>
  <w:style w:type="paragraph" w:customStyle="1" w:styleId="1CA9B7FAB4FD4BBD9CBBD2A330584769">
    <w:name w:val="1CA9B7FAB4FD4BBD9CBBD2A330584769"/>
    <w:rsid w:val="00F4123C"/>
  </w:style>
  <w:style w:type="paragraph" w:customStyle="1" w:styleId="BC8EB192D7104E09B42D2FC189A35C2B">
    <w:name w:val="BC8EB192D7104E09B42D2FC189A35C2B"/>
    <w:rsid w:val="00F4123C"/>
  </w:style>
  <w:style w:type="paragraph" w:customStyle="1" w:styleId="964CEE0AC85A4BE7BFCE98AAD001981C">
    <w:name w:val="964CEE0AC85A4BE7BFCE98AAD001981C"/>
    <w:rsid w:val="00F4123C"/>
  </w:style>
  <w:style w:type="paragraph" w:customStyle="1" w:styleId="E082562381EE4F3CA14D7E1E8DE0769A">
    <w:name w:val="E082562381EE4F3CA14D7E1E8DE0769A"/>
    <w:rsid w:val="00F4123C"/>
  </w:style>
  <w:style w:type="paragraph" w:customStyle="1" w:styleId="0900773D34F04A6485E4CE64162DA24F">
    <w:name w:val="0900773D34F04A6485E4CE64162DA24F"/>
    <w:rsid w:val="00F4123C"/>
  </w:style>
  <w:style w:type="paragraph" w:customStyle="1" w:styleId="8C0D7B7CB7764EE2AA57445F8D10B9D0">
    <w:name w:val="8C0D7B7CB7764EE2AA57445F8D10B9D0"/>
    <w:rsid w:val="00F4123C"/>
  </w:style>
  <w:style w:type="paragraph" w:customStyle="1" w:styleId="5F938032A0304C7CB611C7DD523B7728">
    <w:name w:val="5F938032A0304C7CB611C7DD523B7728"/>
    <w:rsid w:val="00F4123C"/>
  </w:style>
  <w:style w:type="paragraph" w:customStyle="1" w:styleId="91C7972BB6B544DE8F12E9F0A5918EE2">
    <w:name w:val="91C7972BB6B544DE8F12E9F0A5918EE2"/>
    <w:rsid w:val="00F4123C"/>
  </w:style>
  <w:style w:type="paragraph" w:customStyle="1" w:styleId="A2DAA6A2BAAD4785A2726A607D6DD4AC">
    <w:name w:val="A2DAA6A2BAAD4785A2726A607D6DD4AC"/>
    <w:rsid w:val="00F4123C"/>
  </w:style>
  <w:style w:type="paragraph" w:customStyle="1" w:styleId="D3829288143B4289873A2C502FB6D437">
    <w:name w:val="D3829288143B4289873A2C502FB6D437"/>
    <w:rsid w:val="00F4123C"/>
  </w:style>
  <w:style w:type="paragraph" w:customStyle="1" w:styleId="56D2B048646C4397A7C3402DFC9E7B47">
    <w:name w:val="56D2B048646C4397A7C3402DFC9E7B47"/>
    <w:rsid w:val="00F4123C"/>
  </w:style>
  <w:style w:type="paragraph" w:customStyle="1" w:styleId="0594EE5941714FFF9782B82B8AC6A6BD">
    <w:name w:val="0594EE5941714FFF9782B82B8AC6A6BD"/>
    <w:rsid w:val="00F4123C"/>
  </w:style>
  <w:style w:type="paragraph" w:customStyle="1" w:styleId="B37F4522759048F3A40CBE8B349C2360">
    <w:name w:val="B37F4522759048F3A40CBE8B349C2360"/>
    <w:rsid w:val="00F4123C"/>
  </w:style>
  <w:style w:type="paragraph" w:customStyle="1" w:styleId="6E7BAC37076046BBADF31A763396681F">
    <w:name w:val="6E7BAC37076046BBADF31A763396681F"/>
    <w:rsid w:val="00F4123C"/>
  </w:style>
  <w:style w:type="paragraph" w:customStyle="1" w:styleId="D95096843A9F42BC93C082EF96BC9B0C">
    <w:name w:val="D95096843A9F42BC93C082EF96BC9B0C"/>
    <w:rsid w:val="00F4123C"/>
  </w:style>
  <w:style w:type="paragraph" w:customStyle="1" w:styleId="F2AF54E3CAD94D14902906D425CB6F04">
    <w:name w:val="F2AF54E3CAD94D14902906D425CB6F04"/>
    <w:rsid w:val="00F4123C"/>
  </w:style>
  <w:style w:type="paragraph" w:customStyle="1" w:styleId="51C6CF9FA20A4C19BB6D3CCC1C1707AE">
    <w:name w:val="51C6CF9FA20A4C19BB6D3CCC1C1707AE"/>
    <w:rsid w:val="00F4123C"/>
  </w:style>
  <w:style w:type="paragraph" w:customStyle="1" w:styleId="03632F21D62E472087298318C4CDE48D">
    <w:name w:val="03632F21D62E472087298318C4CDE48D"/>
    <w:rsid w:val="00F4123C"/>
  </w:style>
  <w:style w:type="paragraph" w:customStyle="1" w:styleId="756D78F847614E4E9E362969B34A9DB6">
    <w:name w:val="756D78F847614E4E9E362969B34A9DB6"/>
    <w:rsid w:val="00F4123C"/>
  </w:style>
  <w:style w:type="paragraph" w:customStyle="1" w:styleId="1B3683E986FF482B8E51311B01DC2419">
    <w:name w:val="1B3683E986FF482B8E51311B01DC2419"/>
    <w:rsid w:val="00F4123C"/>
  </w:style>
  <w:style w:type="paragraph" w:customStyle="1" w:styleId="3169C303423948F8A3F5C798D59F903C">
    <w:name w:val="3169C303423948F8A3F5C798D59F903C"/>
    <w:rsid w:val="00F4123C"/>
  </w:style>
  <w:style w:type="paragraph" w:customStyle="1" w:styleId="0916C837A2CE4B7B873D0606A4483B6E">
    <w:name w:val="0916C837A2CE4B7B873D0606A4483B6E"/>
    <w:rsid w:val="00F4123C"/>
  </w:style>
  <w:style w:type="paragraph" w:customStyle="1" w:styleId="4F7C4A88AEAE45DA82818342E0167A64">
    <w:name w:val="4F7C4A88AEAE45DA82818342E0167A64"/>
    <w:rsid w:val="00F4123C"/>
  </w:style>
  <w:style w:type="paragraph" w:customStyle="1" w:styleId="E921AE821BFD4B88A80B28110CBFA47A">
    <w:name w:val="E921AE821BFD4B88A80B28110CBFA47A"/>
    <w:rsid w:val="00F4123C"/>
  </w:style>
  <w:style w:type="paragraph" w:customStyle="1" w:styleId="11E29AB65AF84EC3A14060EBA0040836">
    <w:name w:val="11E29AB65AF84EC3A14060EBA0040836"/>
    <w:rsid w:val="00F4123C"/>
  </w:style>
  <w:style w:type="paragraph" w:customStyle="1" w:styleId="14DAE967152E497C9D48F46544DA40B5">
    <w:name w:val="14DAE967152E497C9D48F46544DA40B5"/>
    <w:rsid w:val="00F4123C"/>
  </w:style>
  <w:style w:type="paragraph" w:customStyle="1" w:styleId="4F7078363B2A4A46B147438B2B5CFC67">
    <w:name w:val="4F7078363B2A4A46B147438B2B5CFC67"/>
    <w:rsid w:val="00F4123C"/>
  </w:style>
  <w:style w:type="paragraph" w:customStyle="1" w:styleId="5D40C20FAE864FCA809D12170E622F01">
    <w:name w:val="5D40C20FAE864FCA809D12170E622F01"/>
    <w:rsid w:val="00F4123C"/>
  </w:style>
  <w:style w:type="paragraph" w:customStyle="1" w:styleId="B0BF0FD5C0294F72A6271D99FDAA39B9">
    <w:name w:val="B0BF0FD5C0294F72A6271D99FDAA39B9"/>
    <w:rsid w:val="00F4123C"/>
  </w:style>
  <w:style w:type="paragraph" w:customStyle="1" w:styleId="F84A44A87C9D41B4B67927308BE7CFAB">
    <w:name w:val="F84A44A87C9D41B4B67927308BE7CFAB"/>
    <w:rsid w:val="00F4123C"/>
  </w:style>
  <w:style w:type="paragraph" w:customStyle="1" w:styleId="67BA42D9726448599FAB8B76BFC784B4">
    <w:name w:val="67BA42D9726448599FAB8B76BFC784B4"/>
    <w:rsid w:val="00F4123C"/>
  </w:style>
  <w:style w:type="paragraph" w:customStyle="1" w:styleId="57C80E964E554679A77C6B126B0521B9">
    <w:name w:val="57C80E964E554679A77C6B126B0521B9"/>
    <w:rsid w:val="00F4123C"/>
  </w:style>
  <w:style w:type="paragraph" w:customStyle="1" w:styleId="68558479737541F09C84062BD5781108">
    <w:name w:val="68558479737541F09C84062BD5781108"/>
    <w:rsid w:val="00F4123C"/>
  </w:style>
  <w:style w:type="paragraph" w:customStyle="1" w:styleId="3F822B99A598419DB68FD3375DDFD6BB">
    <w:name w:val="3F822B99A598419DB68FD3375DDFD6BB"/>
    <w:rsid w:val="00F4123C"/>
  </w:style>
  <w:style w:type="paragraph" w:customStyle="1" w:styleId="9661F2DFBC5B43D0800F44E860CA908E">
    <w:name w:val="9661F2DFBC5B43D0800F44E860CA908E"/>
    <w:rsid w:val="00F4123C"/>
  </w:style>
  <w:style w:type="paragraph" w:customStyle="1" w:styleId="8F2A4D4874F6475EADCF396697733A69">
    <w:name w:val="8F2A4D4874F6475EADCF396697733A69"/>
    <w:rsid w:val="00F4123C"/>
  </w:style>
  <w:style w:type="paragraph" w:customStyle="1" w:styleId="BF5EC36F1EF349B3BDA7D8967EE2DDD0">
    <w:name w:val="BF5EC36F1EF349B3BDA7D8967EE2DDD0"/>
    <w:rsid w:val="00F4123C"/>
  </w:style>
  <w:style w:type="paragraph" w:customStyle="1" w:styleId="A18E9B8541E14419BB1A164949775BDD">
    <w:name w:val="A18E9B8541E14419BB1A164949775BDD"/>
    <w:rsid w:val="00F4123C"/>
  </w:style>
  <w:style w:type="paragraph" w:customStyle="1" w:styleId="C6FBC21175E048CEB0E23CB6745EE81B">
    <w:name w:val="C6FBC21175E048CEB0E23CB6745EE81B"/>
    <w:rsid w:val="00F4123C"/>
  </w:style>
  <w:style w:type="paragraph" w:customStyle="1" w:styleId="250266BEA2024DA3820D6C36430E0F32">
    <w:name w:val="250266BEA2024DA3820D6C36430E0F32"/>
    <w:rsid w:val="00F4123C"/>
  </w:style>
  <w:style w:type="paragraph" w:customStyle="1" w:styleId="3303E2F5D71747CFB6C5682969C383BF">
    <w:name w:val="3303E2F5D71747CFB6C5682969C383BF"/>
    <w:rsid w:val="00F4123C"/>
  </w:style>
  <w:style w:type="paragraph" w:customStyle="1" w:styleId="BE56C063F7804EB2B169E7604DC3CFCD">
    <w:name w:val="BE56C063F7804EB2B169E7604DC3CFCD"/>
    <w:rsid w:val="00F4123C"/>
  </w:style>
  <w:style w:type="paragraph" w:customStyle="1" w:styleId="B7ABD8748CAD49F2972DF05E4CD4F55B">
    <w:name w:val="B7ABD8748CAD49F2972DF05E4CD4F55B"/>
    <w:rsid w:val="00F4123C"/>
  </w:style>
  <w:style w:type="paragraph" w:customStyle="1" w:styleId="7930A7476C8F44DDB473638E71149C5C">
    <w:name w:val="7930A7476C8F44DDB473638E71149C5C"/>
    <w:rsid w:val="00F4123C"/>
  </w:style>
  <w:style w:type="paragraph" w:customStyle="1" w:styleId="E5519F4BB96A46CABBDDEB9B6DB887B3">
    <w:name w:val="E5519F4BB96A46CABBDDEB9B6DB887B3"/>
    <w:rsid w:val="00F4123C"/>
  </w:style>
  <w:style w:type="paragraph" w:customStyle="1" w:styleId="F84311B3CB3A4EEE9E52C8287F872DC8">
    <w:name w:val="F84311B3CB3A4EEE9E52C8287F872DC8"/>
    <w:rsid w:val="00F4123C"/>
  </w:style>
  <w:style w:type="paragraph" w:customStyle="1" w:styleId="FB85A26A2E0F4FE9BEC0A8EE220EA7E4">
    <w:name w:val="FB85A26A2E0F4FE9BEC0A8EE220EA7E4"/>
    <w:rsid w:val="00F4123C"/>
  </w:style>
  <w:style w:type="paragraph" w:customStyle="1" w:styleId="C6DA57FD427B43DA9596FA7259E32C2C">
    <w:name w:val="C6DA57FD427B43DA9596FA7259E32C2C"/>
    <w:rsid w:val="00F4123C"/>
  </w:style>
  <w:style w:type="paragraph" w:customStyle="1" w:styleId="D13D09EE4A8C4B56A7D69DAE68262985">
    <w:name w:val="D13D09EE4A8C4B56A7D69DAE68262985"/>
    <w:rsid w:val="00F4123C"/>
  </w:style>
  <w:style w:type="paragraph" w:customStyle="1" w:styleId="75B1A51F4DB84F9693741BA6F045CECA">
    <w:name w:val="75B1A51F4DB84F9693741BA6F045CECA"/>
    <w:rsid w:val="00F4123C"/>
  </w:style>
  <w:style w:type="paragraph" w:customStyle="1" w:styleId="C258182DAC1C4C388BC278D9E64EB2C3">
    <w:name w:val="C258182DAC1C4C388BC278D9E64EB2C3"/>
    <w:rsid w:val="00F4123C"/>
  </w:style>
  <w:style w:type="paragraph" w:customStyle="1" w:styleId="4964B5B523DF46F3BF11B846372F4EAF">
    <w:name w:val="4964B5B523DF46F3BF11B846372F4EAF"/>
    <w:rsid w:val="00F4123C"/>
  </w:style>
  <w:style w:type="paragraph" w:customStyle="1" w:styleId="DEAA995F3534483CBB644FF08D4F30AC">
    <w:name w:val="DEAA995F3534483CBB644FF08D4F30AC"/>
    <w:rsid w:val="00F4123C"/>
  </w:style>
  <w:style w:type="paragraph" w:customStyle="1" w:styleId="BF9F8094D487463A854522001543EACD">
    <w:name w:val="BF9F8094D487463A854522001543EACD"/>
    <w:rsid w:val="00F4123C"/>
  </w:style>
  <w:style w:type="paragraph" w:customStyle="1" w:styleId="710F417D14C74C8B8F9CF290F021BC89">
    <w:name w:val="710F417D14C74C8B8F9CF290F021BC89"/>
    <w:rsid w:val="00F4123C"/>
  </w:style>
  <w:style w:type="paragraph" w:customStyle="1" w:styleId="A9A710A1AA394671A47FAB7FDF2218E4">
    <w:name w:val="A9A710A1AA394671A47FAB7FDF2218E4"/>
    <w:rsid w:val="00F4123C"/>
  </w:style>
  <w:style w:type="paragraph" w:customStyle="1" w:styleId="1963182A910440CB81454A972118DBCC">
    <w:name w:val="1963182A910440CB81454A972118DBCC"/>
    <w:rsid w:val="00F4123C"/>
  </w:style>
  <w:style w:type="paragraph" w:customStyle="1" w:styleId="7F59C595DD864AAFB26F4624A643A45C">
    <w:name w:val="7F59C595DD864AAFB26F4624A643A45C"/>
    <w:rsid w:val="00F4123C"/>
  </w:style>
  <w:style w:type="paragraph" w:customStyle="1" w:styleId="13ABA96DA8A64518944C04009C81F392">
    <w:name w:val="13ABA96DA8A64518944C04009C81F392"/>
    <w:rsid w:val="00F4123C"/>
  </w:style>
  <w:style w:type="paragraph" w:customStyle="1" w:styleId="31726857001140B4B376921FE7166DFC">
    <w:name w:val="31726857001140B4B376921FE7166DFC"/>
    <w:rsid w:val="00F4123C"/>
  </w:style>
  <w:style w:type="paragraph" w:customStyle="1" w:styleId="5ED77306746344C98B1F218FDA676E3F">
    <w:name w:val="5ED77306746344C98B1F218FDA676E3F"/>
    <w:rsid w:val="00F4123C"/>
  </w:style>
  <w:style w:type="paragraph" w:customStyle="1" w:styleId="1E500ADF7FD345E5A42BEACD02DF853B">
    <w:name w:val="1E500ADF7FD345E5A42BEACD02DF853B"/>
    <w:rsid w:val="00F4123C"/>
  </w:style>
  <w:style w:type="paragraph" w:customStyle="1" w:styleId="0AD36D24243C42518B39EFA90FE9B8AC">
    <w:name w:val="0AD36D24243C42518B39EFA90FE9B8AC"/>
    <w:rsid w:val="00F4123C"/>
  </w:style>
  <w:style w:type="paragraph" w:customStyle="1" w:styleId="4002C27C54704CF586552D5E0CE59363">
    <w:name w:val="4002C27C54704CF586552D5E0CE59363"/>
    <w:rsid w:val="00F4123C"/>
  </w:style>
  <w:style w:type="paragraph" w:customStyle="1" w:styleId="5A10F6ABF4384D00BC4BC4C9A9E6D952">
    <w:name w:val="5A10F6ABF4384D00BC4BC4C9A9E6D952"/>
    <w:rsid w:val="00F4123C"/>
  </w:style>
  <w:style w:type="paragraph" w:customStyle="1" w:styleId="A939A8AA126547B6AC31B238ACF1EF8A">
    <w:name w:val="A939A8AA126547B6AC31B238ACF1EF8A"/>
    <w:rsid w:val="00F4123C"/>
  </w:style>
  <w:style w:type="paragraph" w:customStyle="1" w:styleId="82A7F0DAB6414762A857020C26EB6150">
    <w:name w:val="82A7F0DAB6414762A857020C26EB6150"/>
    <w:rsid w:val="00F4123C"/>
  </w:style>
  <w:style w:type="paragraph" w:customStyle="1" w:styleId="3EEEEB3363D740ADBCD5677374CAD413">
    <w:name w:val="3EEEEB3363D740ADBCD5677374CAD413"/>
    <w:rsid w:val="00F4123C"/>
  </w:style>
  <w:style w:type="paragraph" w:customStyle="1" w:styleId="65CC27917268428F9720CDB34F149C18">
    <w:name w:val="65CC27917268428F9720CDB34F149C18"/>
    <w:rsid w:val="00F4123C"/>
  </w:style>
  <w:style w:type="paragraph" w:customStyle="1" w:styleId="0BBD2AB9232A44CC8F2E938528A8D554">
    <w:name w:val="0BBD2AB9232A44CC8F2E938528A8D554"/>
    <w:rsid w:val="00F4123C"/>
  </w:style>
  <w:style w:type="paragraph" w:customStyle="1" w:styleId="30BB0DEA6A174623BE0C72351F0C7999">
    <w:name w:val="30BB0DEA6A174623BE0C72351F0C7999"/>
    <w:rsid w:val="00F4123C"/>
  </w:style>
  <w:style w:type="paragraph" w:customStyle="1" w:styleId="7F69FEB5011749DE81CCDC7395312189">
    <w:name w:val="7F69FEB5011749DE81CCDC7395312189"/>
    <w:rsid w:val="00F4123C"/>
  </w:style>
  <w:style w:type="paragraph" w:customStyle="1" w:styleId="8422B7DE08094B62A40471797815BE3B">
    <w:name w:val="8422B7DE08094B62A40471797815BE3B"/>
    <w:rsid w:val="00F4123C"/>
  </w:style>
  <w:style w:type="paragraph" w:customStyle="1" w:styleId="350CD86E6E25403BAD074F20C7DE839D">
    <w:name w:val="350CD86E6E25403BAD074F20C7DE839D"/>
    <w:rsid w:val="00F4123C"/>
  </w:style>
  <w:style w:type="paragraph" w:customStyle="1" w:styleId="16E3AFBD84C14A659C15E46724308EA4">
    <w:name w:val="16E3AFBD84C14A659C15E46724308EA4"/>
    <w:rsid w:val="00F4123C"/>
  </w:style>
  <w:style w:type="paragraph" w:customStyle="1" w:styleId="D7CF53A25E7D491693B7BFBF8135BA4F">
    <w:name w:val="D7CF53A25E7D491693B7BFBF8135BA4F"/>
    <w:rsid w:val="00F4123C"/>
  </w:style>
  <w:style w:type="paragraph" w:customStyle="1" w:styleId="AA240D3867AE457A97EF233E988E5F05">
    <w:name w:val="AA240D3867AE457A97EF233E988E5F05"/>
    <w:rsid w:val="00F4123C"/>
  </w:style>
  <w:style w:type="paragraph" w:customStyle="1" w:styleId="34385C4B72A742139BE29215ECE42148">
    <w:name w:val="34385C4B72A742139BE29215ECE42148"/>
    <w:rsid w:val="00F4123C"/>
  </w:style>
  <w:style w:type="paragraph" w:customStyle="1" w:styleId="E83A7251E96848ADA09953EE0D323FF7">
    <w:name w:val="E83A7251E96848ADA09953EE0D323FF7"/>
    <w:rsid w:val="00F4123C"/>
  </w:style>
  <w:style w:type="paragraph" w:customStyle="1" w:styleId="2937AC80807E4B6CBB38D9651FACFD37">
    <w:name w:val="2937AC80807E4B6CBB38D9651FACFD37"/>
    <w:rsid w:val="00F4123C"/>
  </w:style>
  <w:style w:type="paragraph" w:customStyle="1" w:styleId="7C1A9152659240E8BC6A8BE7A308481F">
    <w:name w:val="7C1A9152659240E8BC6A8BE7A308481F"/>
    <w:rsid w:val="00F4123C"/>
  </w:style>
  <w:style w:type="paragraph" w:customStyle="1" w:styleId="9B17D63C19B240AAAA42AC980FE2F275">
    <w:name w:val="9B17D63C19B240AAAA42AC980FE2F275"/>
    <w:rsid w:val="00F4123C"/>
  </w:style>
  <w:style w:type="paragraph" w:customStyle="1" w:styleId="0C87891777AB4ABCBCDC2A08E4F75C50">
    <w:name w:val="0C87891777AB4ABCBCDC2A08E4F75C50"/>
    <w:rsid w:val="00F4123C"/>
  </w:style>
  <w:style w:type="paragraph" w:customStyle="1" w:styleId="397B86076E3E430095CDF321EC6EE5AD">
    <w:name w:val="397B86076E3E430095CDF321EC6EE5AD"/>
    <w:rsid w:val="00F4123C"/>
  </w:style>
  <w:style w:type="paragraph" w:customStyle="1" w:styleId="2C02B2F229D3431497826CD6CDC8AA16">
    <w:name w:val="2C02B2F229D3431497826CD6CDC8AA16"/>
    <w:rsid w:val="00F4123C"/>
  </w:style>
  <w:style w:type="paragraph" w:customStyle="1" w:styleId="4A2DF3B65AF04AD085DABAD43820C246">
    <w:name w:val="4A2DF3B65AF04AD085DABAD43820C246"/>
    <w:rsid w:val="00F4123C"/>
  </w:style>
  <w:style w:type="paragraph" w:customStyle="1" w:styleId="B8455BED19E842B99FF4F24288484432">
    <w:name w:val="B8455BED19E842B99FF4F24288484432"/>
    <w:rsid w:val="00F4123C"/>
  </w:style>
  <w:style w:type="paragraph" w:customStyle="1" w:styleId="3B64D3B764B54E1081C52CE0FC8EA29F">
    <w:name w:val="3B64D3B764B54E1081C52CE0FC8EA29F"/>
    <w:rsid w:val="00F4123C"/>
  </w:style>
  <w:style w:type="paragraph" w:customStyle="1" w:styleId="41555BDEF4864A6A819A7D116683F745">
    <w:name w:val="41555BDEF4864A6A819A7D116683F745"/>
    <w:rsid w:val="00F4123C"/>
  </w:style>
  <w:style w:type="paragraph" w:customStyle="1" w:styleId="C4A8E78EBA964BCE926ABBD2E8CD9B01">
    <w:name w:val="C4A8E78EBA964BCE926ABBD2E8CD9B01"/>
    <w:rsid w:val="00F4123C"/>
  </w:style>
  <w:style w:type="paragraph" w:customStyle="1" w:styleId="2221247D2B894FEBA3CF2A661A42CF4C">
    <w:name w:val="2221247D2B894FEBA3CF2A661A42CF4C"/>
    <w:rsid w:val="00F4123C"/>
  </w:style>
  <w:style w:type="paragraph" w:customStyle="1" w:styleId="3C40B44DEA7A44AEA828909CC83B4D7D">
    <w:name w:val="3C40B44DEA7A44AEA828909CC83B4D7D"/>
    <w:rsid w:val="00F4123C"/>
  </w:style>
  <w:style w:type="paragraph" w:customStyle="1" w:styleId="E9E5D4A2C99742EA858C3CA1AA9B7A16">
    <w:name w:val="E9E5D4A2C99742EA858C3CA1AA9B7A16"/>
    <w:rsid w:val="00F4123C"/>
  </w:style>
  <w:style w:type="paragraph" w:customStyle="1" w:styleId="1C7F2570FC41459BB0D0D0EDF794FCCF">
    <w:name w:val="1C7F2570FC41459BB0D0D0EDF794FCCF"/>
    <w:rsid w:val="00F4123C"/>
  </w:style>
  <w:style w:type="paragraph" w:customStyle="1" w:styleId="644C943298744060A1E5FF265F988FB0">
    <w:name w:val="644C943298744060A1E5FF265F988FB0"/>
    <w:rsid w:val="00F4123C"/>
  </w:style>
  <w:style w:type="paragraph" w:customStyle="1" w:styleId="50EB5ACCB38C460AA99DAA6AE9348AFC">
    <w:name w:val="50EB5ACCB38C460AA99DAA6AE9348AFC"/>
    <w:rsid w:val="00F4123C"/>
  </w:style>
  <w:style w:type="paragraph" w:customStyle="1" w:styleId="88AAE2A22D80402BB062B23D64A10DED">
    <w:name w:val="88AAE2A22D80402BB062B23D64A10DED"/>
    <w:rsid w:val="00F4123C"/>
  </w:style>
  <w:style w:type="paragraph" w:customStyle="1" w:styleId="C6B06146E88D4F8C9159B9E2197C9194">
    <w:name w:val="C6B06146E88D4F8C9159B9E2197C9194"/>
    <w:rsid w:val="00F4123C"/>
  </w:style>
  <w:style w:type="paragraph" w:customStyle="1" w:styleId="7646BF43D6404CD284725E51B6A8595B">
    <w:name w:val="7646BF43D6404CD284725E51B6A8595B"/>
    <w:rsid w:val="00F4123C"/>
  </w:style>
  <w:style w:type="paragraph" w:customStyle="1" w:styleId="D0DD2576090C4D88BBA2084940F114F5">
    <w:name w:val="D0DD2576090C4D88BBA2084940F114F5"/>
    <w:rsid w:val="00F4123C"/>
  </w:style>
  <w:style w:type="paragraph" w:customStyle="1" w:styleId="F953BBB19744488E84C8C86D766F9022">
    <w:name w:val="F953BBB19744488E84C8C86D766F9022"/>
    <w:rsid w:val="00F4123C"/>
  </w:style>
  <w:style w:type="paragraph" w:customStyle="1" w:styleId="DBD89D86222A40209C411CB275F83273">
    <w:name w:val="DBD89D86222A40209C411CB275F83273"/>
    <w:rsid w:val="00F4123C"/>
  </w:style>
  <w:style w:type="paragraph" w:customStyle="1" w:styleId="ACCEC275A1EB431CB7730AA4FC1841EC">
    <w:name w:val="ACCEC275A1EB431CB7730AA4FC1841EC"/>
    <w:rsid w:val="00F4123C"/>
  </w:style>
  <w:style w:type="paragraph" w:customStyle="1" w:styleId="F77874A8B2204D4185CBB66B3F010FA4">
    <w:name w:val="F77874A8B2204D4185CBB66B3F010FA4"/>
    <w:rsid w:val="00F4123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3A322-2880-4619-B684-74461C4F7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TM_food_&amp;_beverage_160113</Template>
  <TotalTime>34</TotalTime>
  <Pages>124</Pages>
  <Words>33511</Words>
  <Characters>191019</Characters>
  <Application>Microsoft Office Word</Application>
  <DocSecurity>0</DocSecurity>
  <Lines>1591</Lines>
  <Paragraphs>448</Paragraphs>
  <ScaleCrop>false</ScaleCrop>
  <HeadingPairs>
    <vt:vector size="2" baseType="variant">
      <vt:variant>
        <vt:lpstr>Title</vt:lpstr>
      </vt:variant>
      <vt:variant>
        <vt:i4>1</vt:i4>
      </vt:variant>
    </vt:vector>
  </HeadingPairs>
  <TitlesOfParts>
    <vt:vector size="1" baseType="lpstr">
      <vt:lpstr>Manage and implement small projects</vt:lpstr>
    </vt:vector>
  </TitlesOfParts>
  <Company>William Angliss Institute</Company>
  <LinksUpToDate>false</LinksUpToDate>
  <CharactersWithSpaces>224082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and implement small projects</dc:title>
  <dc:creator>Administrator</dc:creator>
  <cp:lastModifiedBy>Daniel James Chee</cp:lastModifiedBy>
  <cp:revision>8</cp:revision>
  <cp:lastPrinted>2013-04-19T00:06:00Z</cp:lastPrinted>
  <dcterms:created xsi:type="dcterms:W3CDTF">2013-04-18T23:56:00Z</dcterms:created>
  <dcterms:modified xsi:type="dcterms:W3CDTF">2014-01-30T03:04:00Z</dcterms:modified>
</cp:coreProperties>
</file>