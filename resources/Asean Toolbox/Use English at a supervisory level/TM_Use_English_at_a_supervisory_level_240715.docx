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919" w:rsidRPr="003572EA" w:rsidRDefault="00DA00B0" w:rsidP="00F61BA5">
      <w:pPr>
        <w:ind w:left="-567"/>
      </w:pPr>
      <w:bookmarkStart w:id="0" w:name="_GoBack"/>
      <w:bookmarkEnd w:id="0"/>
      <w:r w:rsidRPr="003572EA">
        <w:rPr>
          <w:noProof/>
          <w:lang w:val="en-US" w:eastAsia="en-US"/>
        </w:rPr>
        <mc:AlternateContent>
          <mc:Choice Requires="wpg">
            <w:drawing>
              <wp:anchor distT="0" distB="0" distL="114300" distR="114300" simplePos="0" relativeHeight="251693056" behindDoc="0" locked="0" layoutInCell="1" allowOverlap="1">
                <wp:simplePos x="0" y="0"/>
                <wp:positionH relativeFrom="column">
                  <wp:posOffset>-920750</wp:posOffset>
                </wp:positionH>
                <wp:positionV relativeFrom="paragraph">
                  <wp:posOffset>2330450</wp:posOffset>
                </wp:positionV>
                <wp:extent cx="7585710" cy="6098540"/>
                <wp:effectExtent l="0" t="0" r="0" b="0"/>
                <wp:wrapNone/>
                <wp:docPr id="8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5710" cy="6098540"/>
                          <a:chOff x="0" y="0"/>
                          <a:chExt cx="7585544" cy="6098650"/>
                        </a:xfrm>
                      </wpg:grpSpPr>
                      <pic:pic xmlns:pic="http://schemas.openxmlformats.org/drawingml/2006/picture">
                        <pic:nvPicPr>
                          <pic:cNvPr id="87" name="Picture 39"/>
                          <pic:cNvPicPr>
                            <a:picLocks noChangeAspect="1"/>
                          </pic:cNvPicPr>
                        </pic:nvPicPr>
                        <pic:blipFill rotWithShape="1">
                          <a:blip r:embed="rId8" cstate="print">
                            <a:extLst>
                              <a:ext uri="{28A0092B-C50C-407E-A947-70E740481C1C}">
                                <a14:useLocalDpi xmlns:a14="http://schemas.microsoft.com/office/drawing/2010/main" val="0"/>
                              </a:ext>
                            </a:extLst>
                          </a:blip>
                          <a:srcRect l="23382" t="8066" r="23964" b="10443"/>
                          <a:stretch/>
                        </pic:blipFill>
                        <pic:spPr bwMode="auto">
                          <a:xfrm>
                            <a:off x="4468633" y="1502797"/>
                            <a:ext cx="3069203" cy="3053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8" name="Picture 40"/>
                          <pic:cNvPicPr>
                            <a:picLocks noChangeAspect="1"/>
                          </pic:cNvPicPr>
                        </pic:nvPicPr>
                        <pic:blipFill rotWithShape="1">
                          <a:blip r:embed="rId9" cstate="print">
                            <a:extLst>
                              <a:ext uri="{28A0092B-C50C-407E-A947-70E740481C1C}">
                                <a14:useLocalDpi xmlns:a14="http://schemas.microsoft.com/office/drawing/2010/main" val="0"/>
                              </a:ext>
                            </a:extLst>
                          </a:blip>
                          <a:srcRect l="2066" r="11983" b="19666"/>
                          <a:stretch/>
                        </pic:blipFill>
                        <pic:spPr bwMode="auto">
                          <a:xfrm>
                            <a:off x="4643562" y="4269850"/>
                            <a:ext cx="2910177" cy="181289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9" name="Picture 48"/>
                          <pic:cNvPicPr>
                            <a:picLocks noChangeAspect="1"/>
                          </pic:cNvPicPr>
                        </pic:nvPicPr>
                        <pic:blipFill rotWithShape="1">
                          <a:blip r:embed="rId10" cstate="print">
                            <a:extLst>
                              <a:ext uri="{28A0092B-C50C-407E-A947-70E740481C1C}">
                                <a14:useLocalDpi xmlns:a14="http://schemas.microsoft.com/office/drawing/2010/main" val="0"/>
                              </a:ext>
                            </a:extLst>
                          </a:blip>
                          <a:srcRect t="3460" r="19030" b="26513"/>
                          <a:stretch/>
                        </pic:blipFill>
                        <pic:spPr bwMode="auto">
                          <a:xfrm>
                            <a:off x="4643562" y="0"/>
                            <a:ext cx="2941982"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0" name="Picture 42"/>
                          <pic:cNvPicPr>
                            <a:picLocks noChangeAspect="1"/>
                          </pic:cNvPicPr>
                        </pic:nvPicPr>
                        <pic:blipFill rotWithShape="1">
                          <a:blip r:embed="rId11" cstate="print">
                            <a:extLst>
                              <a:ext uri="{28A0092B-C50C-407E-A947-70E740481C1C}">
                                <a14:useLocalDpi xmlns:a14="http://schemas.microsoft.com/office/drawing/2010/main" val="0"/>
                              </a:ext>
                            </a:extLst>
                          </a:blip>
                          <a:srcRect l="1890" t="1444" r="5459" b="7583"/>
                          <a:stretch/>
                        </pic:blipFill>
                        <pic:spPr bwMode="auto">
                          <a:xfrm>
                            <a:off x="0" y="0"/>
                            <a:ext cx="4651513" cy="609865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3EC99ABB" id="Group 4" o:spid="_x0000_s1026" style="position:absolute;margin-left:-72.5pt;margin-top:183.5pt;width:597.3pt;height:480.2pt;z-index:251693056" coordsize="75855,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4686;top:15027;width:30692;height:30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33sRjEAAAA2wAAAA8AAABkcnMvZG93bnJldi54bWxEj0+LwjAUxO+C3yE8wZumurAr1Sjisot4&#10;kfXPwduzebbR5qU0Ubvf3giCx2FmfsNMZo0txY1qbxwrGPQTEMSZ04ZzBbvtT28EwgdkjaVjUvBP&#10;HmbTdmuCqXZ3/qPbJuQiQtinqKAIoUql9FlBFn3fVcTRO7naYoiyzqWu8R7htpTDJPmUFg3HhQIr&#10;WhSUXTZXq+Bg/Mdxf10OV+b3vFsfwnfj1lulup1mPgYRqAnv8Ku91ApGX/D8En+AnD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33sRjEAAAA2wAAAA8AAAAAAAAAAAAAAAAA&#10;nwIAAGRycy9kb3ducmV2LnhtbFBLBQYAAAAABAAEAPcAAACQAwAAAAA=&#10;">
                  <v:imagedata r:id="rId12" o:title="" croptop="5286f" cropbottom="6844f" cropleft="15324f" cropright="15705f"/>
                  <v:path arrowok="t"/>
                </v:shape>
                <v:shape id="Picture 40" o:spid="_x0000_s1028" type="#_x0000_t75" style="position:absolute;left:46435;top:42698;width:29102;height:181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XDbUe9AAAA2wAAAA8AAABkcnMvZG93bnJldi54bWxET0sKwjAQ3QveIYzgRjTVhUhtFBUUFy78&#10;HWBsxrbYTEoTa3t7sxBcPt4/WbemFA3VrrCsYDqJQBCnVhecKbjf9uMFCOeRNZaWSUFHDtarfi/B&#10;WNsPX6i5+kyEEHYxKsi9r2IpXZqTQTexFXHgnrY26AOsM6lr/IRwU8pZFM2lwYJDQ44V7XJKX9e3&#10;UTDrDg+9PbXTURal3ejcNbirGqWGg3azBOGp9X/xz33UChZhbPgSfoBcfQ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xcNtR70AAADbAAAADwAAAAAAAAAAAAAAAACfAgAAZHJz&#10;L2Rvd25yZXYueG1sUEsFBgAAAAAEAAQA9wAAAIkDAAAAAA==&#10;">
                  <v:imagedata r:id="rId13" o:title="" cropbottom="12888f" cropleft="1354f" cropright="7853f"/>
                  <v:path arrowok="t"/>
                </v:shape>
                <v:shape id="Picture 48" o:spid="_x0000_s1029" type="#_x0000_t75" style="position:absolute;left:46435;width:2942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NgK7DFAAAA2wAAAA8AAABkcnMvZG93bnJldi54bWxEj0FrwkAUhO9C/8PyCl6kbhSUNHWVWlro&#10;UdNA29sj+5oNzb6N2VWjv94VBI/DzHzDLFa9bcSBOl87VjAZJyCIS6drrhQUXx9PKQgfkDU2jknB&#10;iTyslg+DBWbaHXlLhzxUIkLYZ6jAhNBmUvrSkEU/di1x9P5cZzFE2VVSd3iMcNvIaZLMpcWa44LB&#10;lt4Mlf/53ir42W5+zffuPdVhR6Mz7Wf5upgpNXzsX19ABOrDPXxrf2oF6TNcv8QfIJc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YCuwxQAAANsAAAAPAAAAAAAAAAAAAAAA&#10;AJ8CAABkcnMvZG93bnJldi54bWxQSwUGAAAAAAQABAD3AAAAkQMAAAAA&#10;">
                  <v:imagedata r:id="rId14" o:title="" croptop="2268f" cropbottom="17376f" cropright="12472f"/>
                  <v:path arrowok="t"/>
                </v:shape>
                <v:shape id="Picture 42" o:spid="_x0000_s1030" type="#_x0000_t75" style="position:absolute;width:46515;height:60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g58mK/AAAA2wAAAA8AAABkcnMvZG93bnJldi54bWxET7mOwjAQ7ZH4B2uQ6MCBgiNgEKBllZKz&#10;oBvFQxIRj6PYG7J8PS6QKJ/evVy3phQN1a6wrGA0jEAQp1YXnCm4nPeDGQjnkTWWlknBPzlYr7qd&#10;JcbaPvlIzclnIoSwi1FB7n0VS+nSnAy6oa2IA3e3tUEfYJ1JXeMzhJtSjqNoIg0WHBpyrGiXU/o4&#10;/RkFv9PD7bpNps38dU9INvuref2USvV77WYBwlPrv+KPO9EK5mF9+BJ+gFy9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YOfJivwAAANsAAAAPAAAAAAAAAAAAAAAAAJ8CAABk&#10;cnMvZG93bnJldi54bWxQSwUGAAAAAAQABAD3AAAAiwMAAAAA&#10;">
                  <v:imagedata r:id="rId15" o:title="" croptop="946f" cropbottom="4970f" cropleft="1239f" cropright="3578f"/>
                  <v:path arrowok="t"/>
                </v:shape>
              </v:group>
            </w:pict>
          </mc:Fallback>
        </mc:AlternateContent>
      </w:r>
      <w:r w:rsidRPr="003572EA">
        <w:rPr>
          <w:noProof/>
          <w:lang w:val="en-US" w:eastAsia="en-US"/>
        </w:rPr>
        <mc:AlternateContent>
          <mc:Choice Requires="wps">
            <w:drawing>
              <wp:anchor distT="0" distB="0" distL="114300" distR="114300" simplePos="0" relativeHeight="251679744"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8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4C6F8" id="Rectangle 8" o:spid="_x0000_s1026" style="position:absolute;margin-left:-77pt;margin-top:620.1pt;width:608.25pt;height:15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" fillcolor="#5a5a5a [2109]" stroked="f"/>
            </w:pict>
          </mc:Fallback>
        </mc:AlternateContent>
      </w:r>
      <w:r w:rsidRPr="003572EA">
        <w:rPr>
          <w:noProof/>
          <w:lang w:val="en-US" w:eastAsia="en-US"/>
        </w:rPr>
        <mc:AlternateContent>
          <mc:Choice Requires="wpg">
            <w:drawing>
              <wp:anchor distT="0" distB="0" distL="114300" distR="114300" simplePos="0" relativeHeight="251682816" behindDoc="0" locked="0" layoutInCell="1" allowOverlap="1">
                <wp:simplePos x="0" y="0"/>
                <wp:positionH relativeFrom="column">
                  <wp:posOffset>908050</wp:posOffset>
                </wp:positionH>
                <wp:positionV relativeFrom="paragraph">
                  <wp:posOffset>8595360</wp:posOffset>
                </wp:positionV>
                <wp:extent cx="4090670" cy="713105"/>
                <wp:effectExtent l="0" t="0" r="0" b="0"/>
                <wp:wrapSquare wrapText="bothSides"/>
                <wp:docPr id="8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82" name="Picture 11" descr="420px-Seal_of_ASEAN.svg.png"/>
                          <pic:cNvPicPr>
                            <a:picLocks noChangeAspect="1"/>
                          </pic:cNvPicPr>
                        </pic:nvPicPr>
                        <pic:blipFill>
                          <a:blip r:embed="rId16" cstate="print"/>
                          <a:stretch>
                            <a:fillRect/>
                          </a:stretch>
                        </pic:blipFill>
                        <pic:spPr>
                          <a:xfrm>
                            <a:off x="1322832" y="73152"/>
                            <a:ext cx="615696" cy="640080"/>
                          </a:xfrm>
                          <a:prstGeom prst="rect">
                            <a:avLst/>
                          </a:prstGeom>
                        </pic:spPr>
                      </pic:pic>
                      <pic:pic xmlns:pic="http://schemas.openxmlformats.org/drawingml/2006/picture">
                        <pic:nvPicPr>
                          <pic:cNvPr id="83" name="Picture 7" descr="Colour_Logo-lockup.png"/>
                          <pic:cNvPicPr>
                            <a:picLocks noChangeAspect="1"/>
                          </pic:cNvPicPr>
                        </pic:nvPicPr>
                        <pic:blipFill>
                          <a:blip r:embed="rId17" cstate="print"/>
                          <a:stretch>
                            <a:fillRect/>
                          </a:stretch>
                        </pic:blipFill>
                        <pic:spPr>
                          <a:xfrm>
                            <a:off x="1871472" y="0"/>
                            <a:ext cx="2218944" cy="713232"/>
                          </a:xfrm>
                          <a:prstGeom prst="rect">
                            <a:avLst/>
                          </a:prstGeom>
                        </pic:spPr>
                      </pic:pic>
                      <pic:pic xmlns:pic="http://schemas.openxmlformats.org/drawingml/2006/picture">
                        <pic:nvPicPr>
                          <pic:cNvPr id="84"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4C7478F" id="Group 23" o:spid="_x0000_s1026" style="position:absolute;margin-left:71.5pt;margin-top:676.8pt;width:322.1pt;height:56.15pt;z-index:251682816"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STk+PEAAAA2wAAAA8AAABkcnMvZG93bnJldi54bWxEj81qwzAQhO+FvoPYQm+N5BxKcC2bENrS&#10;npImfYDF2vgn1spISuL06aNAoMdhZr5himqygziRD51jDdlMgSCunem40fC7+3hZgAgR2eDgmDRc&#10;KEBVPj4UmBt35h86bWMjEoRDjhraGMdcylC3ZDHM3EicvL3zFmOSvpHG4znB7SDnSr1Kix2nhRZH&#10;WrVUH7ZHq2HTf9bvY6eybLP2R3WRu+/hr9f6+WlavoGINMX/8L39ZTQs5nD7kn6ALK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STk+PEAAAA2wAAAA8AAAAAAAAAAAAAAAAA&#10;nwIAAGRycy9kb3ducmV2LnhtbFBLBQYAAAAABAAEAPcAAACQAwAAAAA=&#10;">
                  <v:imagedata r:id="rId19"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OJbHjEAAAA2wAAAA8AAABkcnMvZG93bnJldi54bWxEj09rwkAUxO9Cv8PyCr3pRlskpK4SBCH1&#10;5H/o7Zl9JsHs25Ddxvjtu4LgcZiZ3zCzRW9q0VHrKssKxqMIBHFudcWFgsN+NYxBOI+ssbZMCu7k&#10;YDF/G8ww0fbGW+p2vhABwi5BBaX3TSKly0sy6Ea2IQ7exbYGfZBtIXWLtwA3tZxE0VQarDgslNjQ&#10;sqT8uvszCrLNcZ3l43RyPuzv3Vd8+r2k1Y9SH+99+g3CU+9f4Wc70wriT3h8CT9Az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OJbHjEAAAA2wAAAA8AAAAAAAAAAAAAAAAA&#10;nwIAAGRycy9kb3ducmV2LnhtbFBLBQYAAAAABAAEAPcAAACQAwAAAAA=&#10;">
                  <v:imagedata r:id="rId20"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Y0E/DAAAA2wAAAA8AAABkcnMvZG93bnJldi54bWxEj0+LwjAUxO/CfofwFrxpuiIi1VSkrLCX&#10;Ba1evD2bZ//YvJQm1vrtzcKCx2FmfsOsN4NpRE+dqywr+JpGIIhzqysuFJyOu8kShPPIGhvLpOBJ&#10;DjbJx2iNsbYPPlCf+UIECLsYFZTet7GULi/JoJvaljh4V9sZ9EF2hdQdPgLcNHIWRQtpsOKwUGJL&#10;aUn5LbsbBcXhUqeX+Xeuh0Wdzfr9+Tc9tUqNP4ftCoSnwb/D/+0frWA5h78v4QfI5A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5jQT8MAAADbAAAADwAAAAAAAAAAAAAAAACf&#10;AgAAZHJzL2Rvd25yZXYueG1sUEsFBgAAAAAEAAQA9wAAAI8DAAAAAA==&#10;">
                  <v:imagedata r:id="rId21" o:title=""/>
                  <v:path arrowok="t"/>
                </v:shape>
                <w10:wrap type="square"/>
              </v:group>
            </w:pict>
          </mc:Fallback>
        </mc:AlternateContent>
      </w:r>
      <w:r w:rsidRPr="003572EA">
        <w:rPr>
          <w:noProof/>
          <w:lang w:val="en-US" w:eastAsia="en-US"/>
        </w:rPr>
        <mc:AlternateContent>
          <mc:Choice Requires="wpg">
            <w:drawing>
              <wp:anchor distT="0" distB="0" distL="114300" distR="114300" simplePos="0" relativeHeight="251678720"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7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79"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D0143" w:rsidRPr="009343EE" w:rsidRDefault="00DE6CB3" w:rsidP="009343EE">
                              <w:pPr>
                                <w:pStyle w:val="UnitNameCoverPage"/>
                              </w:pPr>
                              <w:r>
                                <w:fldChar w:fldCharType="begin"/>
                              </w:r>
                              <w:r>
                                <w:instrText xml:space="preserve"> REF  UnitName  \* MERGEFORMAT </w:instrText>
                              </w:r>
                              <w:r>
                                <w:fldChar w:fldCharType="separate"/>
                              </w:r>
                              <w:sdt>
                                <w:sdtPr>
                                  <w:alias w:val="Unit name "/>
                                  <w:tag w:val="Unit name "/>
                                  <w:id w:val="1639997649"/>
                                  <w:placeholder>
                                    <w:docPart w:val="00BAA4CD3F2349B9B261A27F00B14CB7"/>
                                  </w:placeholder>
                                </w:sdtPr>
                                <w:sdtEndPr>
                                  <w:rPr>
                                    <w:highlight w:val="yellow"/>
                                  </w:rPr>
                                </w:sdtEndPr>
                                <w:sdtContent>
                                  <w:r w:rsidR="00AD0143" w:rsidRPr="003572EA">
                                    <w:t>Use English at a supervisory level</w:t>
                                  </w:r>
                                </w:sdtContent>
                              </w:sdt>
                              <w:r>
                                <w:rPr>
                                  <w:highlight w:val="yellow"/>
                                </w:rPr>
                                <w:fldChar w:fldCharType="end"/>
                              </w:r>
                            </w:p>
                            <w:p w:rsidR="00AD0143" w:rsidRPr="009343EE" w:rsidRDefault="00DE6CB3" w:rsidP="009343EE">
                              <w:pPr>
                                <w:pStyle w:val="UnitCodeCoverPage"/>
                              </w:pPr>
                              <w:r>
                                <w:fldChar w:fldCharType="begin"/>
                              </w:r>
                              <w:r>
                                <w:instrText xml:space="preserve"> REF  UnitCode  \* MERGEFORMAT </w:instrText>
                              </w:r>
                              <w:r>
                                <w:fldChar w:fldCharType="separate"/>
                              </w:r>
                              <w:sdt>
                                <w:sdtPr>
                                  <w:alias w:val="Unit code"/>
                                  <w:tag w:val="Unit code"/>
                                  <w:id w:val="-1527714825"/>
                                  <w:placeholder>
                                    <w:docPart w:val="AB0DA0B5943A48EF8E38F0937A9B8EEC"/>
                                  </w:placeholder>
                                </w:sdtPr>
                                <w:sdtEndPr>
                                  <w:rPr>
                                    <w:highlight w:val="yellow"/>
                                  </w:rPr>
                                </w:sdtEndPr>
                                <w:sdtContent>
                                  <w:r w:rsidR="00AD0143" w:rsidRPr="003572EA">
                                    <w:t>D2.LAN.CL10.02</w:t>
                                  </w:r>
                                </w:sdtContent>
                              </w:sdt>
                              <w:r>
                                <w:rPr>
                                  <w:highlight w:val="yellow"/>
                                </w:rPr>
                                <w:fldChar w:fldCharType="end"/>
                              </w:r>
                              <w:r w:rsidR="00AD0143" w:rsidRPr="009343EE">
                                <w:t xml:space="preserve"> </w:t>
                              </w:r>
                            </w:p>
                            <w:p w:rsidR="00AD0143" w:rsidRPr="009343EE" w:rsidRDefault="00DE6CB3"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AD0143" w:rsidRPr="009343EE">
                                    <w:t>Trainee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D0143" w:rsidRDefault="00AD0143">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7872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WcccgA&#10;AADbAAAADwAAAGRycy9kb3ducmV2LnhtbESPT2vCQBTE74V+h+UVegm6sYrW1FVsRRTx4J+CeHvN&#10;viah2bdpdtX027uC0OMwM79hRpPGlOJMtSssK+i0YxDEqdUFZwo+9/PWKwjnkTWWlknBHzmYjB8f&#10;Rphoe+EtnXc+EwHCLkEFufdVIqVLczLo2rYiDt63rQ36IOtM6hovAW5K+RLHfWmw4LCQY0UfOaU/&#10;u5NR0Dt8RUe72vxm74tusZ4do/08jpR6fmqmbyA8Nf4/fG8vtYLBEG5fwg+Q4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JZxxyAAAANsAAAAPAAAAAAAAAAAAAAAAAJgCAABk&#10;cnMvZG93bnJldi54bWxQSwUGAAAAAAQABAD1AAAAjQMAAAAA&#10;" fillcolor="#7f7f7f" stroked="f" strokeweight=".5pt">
                  <v:textbox>
                    <w:txbxContent>
                      <w:p w:rsidR="00AD0143" w:rsidRPr="009343EE" w:rsidRDefault="00DE6CB3" w:rsidP="009343EE">
                        <w:pPr>
                          <w:pStyle w:val="UnitNameCoverPage"/>
                        </w:pPr>
                        <w:r>
                          <w:fldChar w:fldCharType="begin"/>
                        </w:r>
                        <w:r>
                          <w:instrText xml:space="preserve"> REF  UnitName  \* MERGEFORMAT </w:instrText>
                        </w:r>
                        <w:r>
                          <w:fldChar w:fldCharType="separate"/>
                        </w:r>
                        <w:sdt>
                          <w:sdtPr>
                            <w:alias w:val="Unit name "/>
                            <w:tag w:val="Unit name "/>
                            <w:id w:val="1639997649"/>
                            <w:placeholder>
                              <w:docPart w:val="00BAA4CD3F2349B9B261A27F00B14CB7"/>
                            </w:placeholder>
                          </w:sdtPr>
                          <w:sdtEndPr>
                            <w:rPr>
                              <w:highlight w:val="yellow"/>
                            </w:rPr>
                          </w:sdtEndPr>
                          <w:sdtContent>
                            <w:r w:rsidR="00AD0143" w:rsidRPr="003572EA">
                              <w:t>Use English at a supervisory level</w:t>
                            </w:r>
                          </w:sdtContent>
                        </w:sdt>
                        <w:r>
                          <w:rPr>
                            <w:highlight w:val="yellow"/>
                          </w:rPr>
                          <w:fldChar w:fldCharType="end"/>
                        </w:r>
                      </w:p>
                      <w:p w:rsidR="00AD0143" w:rsidRPr="009343EE" w:rsidRDefault="00DE6CB3" w:rsidP="009343EE">
                        <w:pPr>
                          <w:pStyle w:val="UnitCodeCoverPage"/>
                        </w:pPr>
                        <w:r>
                          <w:fldChar w:fldCharType="begin"/>
                        </w:r>
                        <w:r>
                          <w:instrText xml:space="preserve"> REF  UnitCode  \* MERGEFORMAT </w:instrText>
                        </w:r>
                        <w:r>
                          <w:fldChar w:fldCharType="separate"/>
                        </w:r>
                        <w:sdt>
                          <w:sdtPr>
                            <w:alias w:val="Unit code"/>
                            <w:tag w:val="Unit code"/>
                            <w:id w:val="-1527714825"/>
                            <w:placeholder>
                              <w:docPart w:val="AB0DA0B5943A48EF8E38F0937A9B8EEC"/>
                            </w:placeholder>
                          </w:sdtPr>
                          <w:sdtEndPr>
                            <w:rPr>
                              <w:highlight w:val="yellow"/>
                            </w:rPr>
                          </w:sdtEndPr>
                          <w:sdtContent>
                            <w:r w:rsidR="00AD0143" w:rsidRPr="003572EA">
                              <w:t>D2.LAN.CL10.02</w:t>
                            </w:r>
                          </w:sdtContent>
                        </w:sdt>
                        <w:r>
                          <w:rPr>
                            <w:highlight w:val="yellow"/>
                          </w:rPr>
                          <w:fldChar w:fldCharType="end"/>
                        </w:r>
                        <w:r w:rsidR="00AD0143" w:rsidRPr="009343EE">
                          <w:t xml:space="preserve"> </w:t>
                        </w:r>
                      </w:p>
                      <w:p w:rsidR="00AD0143" w:rsidRPr="009343EE" w:rsidRDefault="00DE6CB3"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AD0143" w:rsidRPr="009343EE">
                              <w:t>Trainee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pFy8QA&#10;AADbAAAADwAAAGRycy9kb3ducmV2LnhtbERPy2rCQBTdC/2H4RbchGbSWiRER+kDsYgLHwXJ7pq5&#10;JqGZO2lm1Pj3nUXB5eG8p/PeNOJCnastK3iOExDEhdU1lwq+94unFITzyBoby6TgRg7ms4fBFDNt&#10;r7yly86XIoSwy1BB5X2bSemKigy62LbEgTvZzqAPsCul7vAawk0jX5JkLA3WHBoqbOmjouJndzYK&#10;Xg/HKLerzW/5vhzV68882i+SSKnhY/82AeGp93fxv/tLK0jD+vAl/AA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KRcvEAAAA2wAAAA8AAAAAAAAAAAAAAAAAmAIAAGRycy9k&#10;b3ducmV2LnhtbFBLBQYAAAAABAAEAPUAAACJAwAAAAA=&#10;" fillcolor="#7f7f7f" stroked="f" strokeweight=".5pt">
                  <v:textbox>
                    <w:txbxContent>
                      <w:p w:rsidR="00AD0143" w:rsidRDefault="00AD0143">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Pr="003572EA">
        <w:rPr>
          <w:noProof/>
          <w:lang w:val="en-US" w:eastAsia="en-US"/>
        </w:rPr>
        <mc:AlternateContent>
          <mc:Choice Requires="wps">
            <w:drawing>
              <wp:anchor distT="0" distB="0" distL="114300" distR="114300" simplePos="0" relativeHeight="251676672"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7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AD0143" w:rsidRDefault="00AD0143" w:rsidP="007E2911">
                            <w:pPr>
                              <w:jc w:val="center"/>
                            </w:pPr>
                          </w:p>
                          <w:p w:rsidR="00AD0143" w:rsidRDefault="00AD014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" fillcolor="#7f7f7f [1612]">
                <v:textbox>
                  <w:txbxContent>
                    <w:p w:rsidR="00AD0143" w:rsidRDefault="00AD0143" w:rsidP="007E2911">
                      <w:pPr>
                        <w:jc w:val="center"/>
                      </w:pPr>
                    </w:p>
                    <w:p w:rsidR="00AD0143" w:rsidRDefault="00AD0143"/>
                  </w:txbxContent>
                </v:textbox>
              </v:rect>
            </w:pict>
          </mc:Fallback>
        </mc:AlternateContent>
      </w:r>
      <w:r w:rsidR="00F61BA5" w:rsidRPr="003572EA">
        <w:t xml:space="preserve"> </w:t>
      </w:r>
      <w:r w:rsidR="00D33919" w:rsidRPr="003572EA">
        <w:br w:type="page"/>
      </w:r>
    </w:p>
    <w:p w:rsidR="00D33919" w:rsidRPr="003572EA" w:rsidRDefault="00D33919" w:rsidP="00AD1A89">
      <w:pPr>
        <w:pStyle w:val="BodyCopy"/>
        <w:rPr>
          <w:noProof w:val="0"/>
        </w:rPr>
      </w:pPr>
    </w:p>
    <w:p w:rsidR="00D33919" w:rsidRPr="003572EA" w:rsidRDefault="00D33919" w:rsidP="00AD1A89">
      <w:pPr>
        <w:pStyle w:val="BodyCopy"/>
        <w:rPr>
          <w:noProof w:val="0"/>
        </w:rPr>
      </w:pPr>
    </w:p>
    <w:p w:rsidR="00D33919" w:rsidRPr="003572EA" w:rsidRDefault="00D33919" w:rsidP="00AD1A89">
      <w:pPr>
        <w:pStyle w:val="BodyCopy"/>
        <w:rPr>
          <w:noProof w:val="0"/>
        </w:rPr>
      </w:pPr>
    </w:p>
    <w:p w:rsidR="00D33919" w:rsidRPr="003572EA" w:rsidRDefault="00D33919" w:rsidP="00AD1A89">
      <w:pPr>
        <w:pStyle w:val="BodyCopy"/>
        <w:rPr>
          <w:noProof w:val="0"/>
        </w:rPr>
      </w:pPr>
    </w:p>
    <w:p w:rsidR="00D33919" w:rsidRPr="003572EA" w:rsidRDefault="00D33919" w:rsidP="00AD1A89">
      <w:pPr>
        <w:pStyle w:val="BodyCopy"/>
        <w:rPr>
          <w:noProof w:val="0"/>
        </w:rPr>
      </w:pPr>
    </w:p>
    <w:p w:rsidR="00D33919" w:rsidRPr="003572EA" w:rsidRDefault="00D33919">
      <w:pPr>
        <w:sectPr w:rsidR="00D33919" w:rsidRPr="003572EA" w:rsidSect="00A77F3F">
          <w:pgSz w:w="11906" w:h="16838"/>
          <w:pgMar w:top="1440" w:right="1440" w:bottom="1440" w:left="1440" w:header="708" w:footer="708" w:gutter="0"/>
          <w:cols w:space="708"/>
          <w:docGrid w:linePitch="360"/>
        </w:sectPr>
      </w:pPr>
    </w:p>
    <w:bookmarkStart w:id="1" w:name="UnitName" w:displacedByCustomXml="next"/>
    <w:sdt>
      <w:sdtPr>
        <w:alias w:val="Unit name "/>
        <w:tag w:val="Unit name "/>
        <w:id w:val="-1349710054"/>
        <w:placeholder>
          <w:docPart w:val="64C8E516E72A4184AF2B2508602CDD9B"/>
        </w:placeholder>
      </w:sdtPr>
      <w:sdtEndPr>
        <w:rPr>
          <w:highlight w:val="yellow"/>
        </w:rPr>
      </w:sdtEndPr>
      <w:sdtContent>
        <w:p w:rsidR="00F61BA5" w:rsidRPr="003572EA" w:rsidRDefault="00F82199" w:rsidP="00F82199">
          <w:pPr>
            <w:pStyle w:val="UnitNameTitlePage"/>
          </w:pPr>
          <w:r w:rsidRPr="003572EA">
            <w:t>Use English at a supervisory level</w:t>
          </w:r>
        </w:p>
      </w:sdtContent>
    </w:sdt>
    <w:bookmarkEnd w:id="1" w:displacedByCustomXml="prev"/>
    <w:bookmarkStart w:id="2" w:name="UnitCode" w:displacedByCustomXml="next"/>
    <w:sdt>
      <w:sdtPr>
        <w:alias w:val="Unit code"/>
        <w:tag w:val="Unit code"/>
        <w:id w:val="1867242621"/>
        <w:placeholder>
          <w:docPart w:val="64C8E516E72A4184AF2B2508602CDD9B"/>
        </w:placeholder>
      </w:sdtPr>
      <w:sdtEndPr/>
      <w:sdtContent>
        <w:p w:rsidR="00BD2681" w:rsidRPr="003572EA" w:rsidRDefault="00F82199" w:rsidP="00F82199">
          <w:pPr>
            <w:pStyle w:val="UnitCodeTitlePage"/>
          </w:pPr>
          <w:r w:rsidRPr="003572EA">
            <w:t>D2.LAN.CL10.02</w:t>
          </w:r>
        </w:p>
      </w:sdtContent>
    </w:sdt>
    <w:bookmarkEnd w:id="2" w:displacedByCustomXml="prev"/>
    <w:bookmarkStart w:id="3" w:name="TraineeManual" w:displacedByCustomXml="next"/>
    <w:sdt>
      <w:sdtPr>
        <w:alias w:val="Trainee manual"/>
        <w:tag w:val="Trainee manual"/>
        <w:id w:val="198362398"/>
        <w:placeholder>
          <w:docPart w:val="64C8E516E72A4184AF2B2508602CDD9B"/>
        </w:placeholder>
      </w:sdtPr>
      <w:sdtEndPr/>
      <w:sdtContent>
        <w:p w:rsidR="00BD2681" w:rsidRPr="003572EA" w:rsidRDefault="00A77F3F" w:rsidP="00BD2681">
          <w:pPr>
            <w:pStyle w:val="UnitCodeTitlePage"/>
          </w:pPr>
          <w:r w:rsidRPr="003572EA">
            <w:t>Trainee Manual</w:t>
          </w:r>
        </w:p>
      </w:sdtContent>
    </w:sdt>
    <w:bookmarkEnd w:id="3" w:displacedByCustomXml="prev"/>
    <w:p w:rsidR="00BD2681" w:rsidRPr="003572EA" w:rsidRDefault="00BD2681" w:rsidP="00BD2681">
      <w:pPr>
        <w:pStyle w:val="BodyCopy"/>
        <w:rPr>
          <w:noProof w:val="0"/>
        </w:rPr>
      </w:pPr>
      <w:r w:rsidRPr="003572EA">
        <w:rPr>
          <w:noProof w:val="0"/>
        </w:rPr>
        <w:br w:type="page"/>
      </w:r>
    </w:p>
    <w:p w:rsidR="00BD2681" w:rsidRPr="003572EA" w:rsidRDefault="00DA00B0" w:rsidP="00BD2681">
      <w:pPr>
        <w:pStyle w:val="AcknowledgementsImprint"/>
        <w:rPr>
          <w:lang w:val="en-AU"/>
        </w:rPr>
      </w:pPr>
      <w:r w:rsidRPr="003572EA">
        <w:rPr>
          <w:noProof/>
          <w:lang w:val="en-US"/>
        </w:rPr>
        <w:lastRenderedPageBreak/>
        <mc:AlternateContent>
          <mc:Choice Requires="wpg">
            <w:drawing>
              <wp:anchor distT="0" distB="0" distL="114300" distR="114300" simplePos="0" relativeHeight="251663360" behindDoc="0" locked="0" layoutInCell="1" allowOverlap="1">
                <wp:simplePos x="0" y="0"/>
                <wp:positionH relativeFrom="column">
                  <wp:posOffset>365760</wp:posOffset>
                </wp:positionH>
                <wp:positionV relativeFrom="paragraph">
                  <wp:posOffset>121920</wp:posOffset>
                </wp:positionV>
                <wp:extent cx="3017520" cy="542290"/>
                <wp:effectExtent l="0" t="0" r="0" b="0"/>
                <wp:wrapSquare wrapText="bothSides"/>
                <wp:docPr id="73"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74" name="Picture 3" descr="420px-Seal_of_ASEAN.svg.png"/>
                          <pic:cNvPicPr>
                            <a:picLocks noChangeAspect="1"/>
                          </pic:cNvPicPr>
                        </pic:nvPicPr>
                        <pic:blipFill>
                          <a:blip r:embed="rId16" cstate="print"/>
                          <a:stretch>
                            <a:fillRect/>
                          </a:stretch>
                        </pic:blipFill>
                        <pic:spPr>
                          <a:xfrm>
                            <a:off x="932688" y="18288"/>
                            <a:ext cx="457200" cy="463296"/>
                          </a:xfrm>
                          <a:prstGeom prst="rect">
                            <a:avLst/>
                          </a:prstGeom>
                        </pic:spPr>
                      </pic:pic>
                      <pic:pic xmlns:pic="http://schemas.openxmlformats.org/drawingml/2006/picture">
                        <pic:nvPicPr>
                          <pic:cNvPr id="75" name="Picture 7" descr="Colour_Logo-lockup.png"/>
                          <pic:cNvPicPr>
                            <a:picLocks noChangeAspect="1"/>
                          </pic:cNvPicPr>
                        </pic:nvPicPr>
                        <pic:blipFill>
                          <a:blip r:embed="rId17" cstate="print"/>
                          <a:stretch>
                            <a:fillRect/>
                          </a:stretch>
                        </pic:blipFill>
                        <pic:spPr>
                          <a:xfrm>
                            <a:off x="1347216" y="0"/>
                            <a:ext cx="1670304" cy="542544"/>
                          </a:xfrm>
                          <a:prstGeom prst="rect">
                            <a:avLst/>
                          </a:prstGeom>
                        </pic:spPr>
                      </pic:pic>
                      <pic:pic xmlns:pic="http://schemas.openxmlformats.org/drawingml/2006/picture">
                        <pic:nvPicPr>
                          <pic:cNvPr id="76"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C8111DB" id="Group 28" o:spid="_x0000_s1026" style="position:absolute;margin-left:28.8pt;margin-top:9.6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j3ivDAAAA2wAAAA8AAABkcnMvZG93bnJldi54bWxEj91qAjEUhO+FvkM4hd5pslJUtkYpRUWv&#10;/OsDHDanu2s3J0sSdfXpTaHg5TAz3zDTeWcbcSEfascasoECQVw4U3Op4fu47E9AhIhssHFMGm4U&#10;YD576U0xN+7Ke7ocYikShEOOGqoY21zKUFRkMQxcS5y8H+ctxiR9KY3Ha4LbRg6VGkmLNaeFClv6&#10;qqj4PZytht1pVSzaWmXZbuvP6iaPm+Z+0vrttfv8ABGpi8/wf3ttNIzf4e9L+gFy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ePeK8MAAADbAAAADwAAAAAAAAAAAAAAAACf&#10;AgAAZHJzL2Rvd25yZXYueG1sUEsFBgAAAAAEAAQA9wAAAI8DAAAAAA==&#10;">
                  <v:imagedata r:id="rId19"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b5IbDFAAAA2wAAAA8AAABkcnMvZG93bnJldi54bWxEj0FrwkAUhO9C/8PyCr3pRmmtpK4SCoXY&#10;kxoVvD2zzyQ0+zZk1xj/vSsIPQ4z8w0zX/amFh21rrKsYDyKQBDnVldcKNhlP8MZCOeRNdaWScGN&#10;HCwXL4M5xtpeeUPd1hciQNjFqKD0vomldHlJBt3INsTBO9vWoA+yLaRu8RrgppaTKJpKgxWHhRIb&#10;+i4p/9tejIJ0vf9N83EyOe2yW/c+OxzPSbVS6u21T75AeOr9f/jZTrWCzw94fAk/QC7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G+SGwxQAAANsAAAAPAAAAAAAAAAAAAAAA&#10;AJ8CAABkcnMvZG93bnJldi54bWxQSwUGAAAAAAQABAD3AAAAkQMAAAAA&#10;">
                  <v:imagedata r:id="rId20"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Tm4TDAAAA2wAAAA8AAABkcnMvZG93bnJldi54bWxEj0GLwjAUhO/C/ofwFrxpuiJVukZZyi54&#10;EbR62duzebbV5qU0sdZ/bwTB4zAz3zCLVW9q0VHrKssKvsYRCOLc6ooLBYf932gOwnlkjbVlUnAn&#10;B6vlx2CBibY33lGX+UIECLsEFZTeN4mULi/JoBvbhjh4J9sa9EG2hdQt3gLc1HISRbE0WHFYKLGh&#10;tKT8kl2NgmJ3PKfH6W+u+/icTbrt/yY9NEoNP/ufbxCeev8Ov9prrWAWw/NL+AFy+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dObhMMAAADbAAAADwAAAAAAAAAAAAAAAACf&#10;AgAAZHJzL2Rvd25yZXYueG1sUEsFBgAAAAAEAAQA9wAAAI8DAAAAAA==&#10;">
                  <v:imagedata r:id="rId21" o:title=""/>
                  <v:path arrowok="t"/>
                </v:shape>
                <w10:wrap type="square"/>
              </v:group>
            </w:pict>
          </mc:Fallback>
        </mc:AlternateContent>
      </w:r>
    </w:p>
    <w:p w:rsidR="00BD2681" w:rsidRPr="003572EA" w:rsidRDefault="00BD2681" w:rsidP="00BD2681">
      <w:pPr>
        <w:pStyle w:val="AcknowledgementsImprint"/>
        <w:rPr>
          <w:lang w:val="en-AU"/>
        </w:rPr>
      </w:pPr>
    </w:p>
    <w:p w:rsidR="00BD2681" w:rsidRPr="003572EA"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3572EA" w:rsidTr="00BD2681">
        <w:tc>
          <w:tcPr>
            <w:tcW w:w="6771" w:type="dxa"/>
            <w:gridSpan w:val="2"/>
          </w:tcPr>
          <w:p w:rsidR="00BD2681" w:rsidRPr="003572EA" w:rsidRDefault="00D5589C" w:rsidP="00D5589C">
            <w:pPr>
              <w:pStyle w:val="AcknowledgementsImprintBold"/>
              <w:ind w:left="0"/>
              <w:rPr>
                <w:lang w:val="en-AU"/>
              </w:rPr>
            </w:pPr>
            <w:r w:rsidRPr="003572EA">
              <w:rPr>
                <w:rStyle w:val="BodyCopyBold0"/>
                <w:rFonts w:ascii="Helvetica" w:hAnsi="Helvetica" w:cs="Helvetica 45 Light"/>
                <w:b/>
                <w:bCs w:val="0"/>
                <w:lang w:val="en-AU"/>
              </w:rPr>
              <w:br/>
            </w:r>
            <w:r w:rsidRPr="003572EA">
              <w:rPr>
                <w:rStyle w:val="BodyCopyBold0"/>
                <w:rFonts w:ascii="Helvetica" w:hAnsi="Helvetica" w:cs="Helvetica 45 Light"/>
                <w:b/>
                <w:bCs w:val="0"/>
                <w:lang w:val="en-AU"/>
              </w:rPr>
              <w:br/>
            </w:r>
            <w:r w:rsidRPr="003572EA">
              <w:rPr>
                <w:rStyle w:val="BodyCopyBold0"/>
                <w:rFonts w:ascii="Helvetica" w:hAnsi="Helvetica" w:cs="Helvetica 45 Light"/>
                <w:b/>
                <w:bCs w:val="0"/>
                <w:lang w:val="en-AU"/>
              </w:rPr>
              <w:br/>
            </w:r>
            <w:r w:rsidR="00BD2681" w:rsidRPr="003572EA">
              <w:rPr>
                <w:rStyle w:val="BodyCopyBold0"/>
                <w:rFonts w:ascii="Helvetica" w:hAnsi="Helvetica" w:cs="Helvetica 45 Light"/>
                <w:b/>
                <w:bCs w:val="0"/>
                <w:lang w:val="en-AU"/>
              </w:rPr>
              <w:t>Project Base</w:t>
            </w:r>
          </w:p>
        </w:tc>
      </w:tr>
      <w:tr w:rsidR="00BD2681" w:rsidRPr="003572EA" w:rsidTr="00BD2681">
        <w:tc>
          <w:tcPr>
            <w:tcW w:w="6771" w:type="dxa"/>
            <w:gridSpan w:val="2"/>
          </w:tcPr>
          <w:p w:rsidR="00BD2681" w:rsidRPr="003572EA" w:rsidRDefault="00BD2681" w:rsidP="00BD2681">
            <w:pPr>
              <w:pStyle w:val="AcknowledgementsImprint"/>
              <w:spacing w:before="0" w:after="0"/>
              <w:ind w:left="0"/>
              <w:rPr>
                <w:lang w:val="en-AU"/>
              </w:rPr>
            </w:pPr>
            <w:r w:rsidRPr="003572EA">
              <w:rPr>
                <w:lang w:val="en-AU"/>
              </w:rPr>
              <w:t>William Angliss Institute of TAFE</w:t>
            </w:r>
          </w:p>
        </w:tc>
      </w:tr>
      <w:tr w:rsidR="00BD2681" w:rsidRPr="003572EA" w:rsidTr="00BD2681">
        <w:tc>
          <w:tcPr>
            <w:tcW w:w="6771" w:type="dxa"/>
            <w:gridSpan w:val="2"/>
          </w:tcPr>
          <w:p w:rsidR="00BD2681" w:rsidRPr="003572EA" w:rsidRDefault="00BD2681" w:rsidP="00BD2681">
            <w:pPr>
              <w:pStyle w:val="AcknowledgementsImprint"/>
              <w:spacing w:before="0" w:after="0"/>
              <w:ind w:left="0"/>
              <w:rPr>
                <w:lang w:val="en-AU"/>
              </w:rPr>
            </w:pPr>
            <w:r w:rsidRPr="003572EA">
              <w:rPr>
                <w:lang w:val="en-AU"/>
              </w:rPr>
              <w:t>555 La Trobe Street</w:t>
            </w:r>
          </w:p>
        </w:tc>
      </w:tr>
      <w:tr w:rsidR="00BD2681" w:rsidRPr="003572EA" w:rsidTr="00BD2681">
        <w:tc>
          <w:tcPr>
            <w:tcW w:w="6771" w:type="dxa"/>
            <w:gridSpan w:val="2"/>
          </w:tcPr>
          <w:p w:rsidR="00BD2681" w:rsidRPr="003572EA" w:rsidRDefault="00BD2681" w:rsidP="00BD2681">
            <w:pPr>
              <w:pStyle w:val="AcknowledgementsImprint"/>
              <w:spacing w:before="0" w:after="0"/>
              <w:ind w:left="0"/>
              <w:rPr>
                <w:lang w:val="en-AU"/>
              </w:rPr>
            </w:pPr>
            <w:r w:rsidRPr="003572EA">
              <w:rPr>
                <w:lang w:val="en-AU"/>
              </w:rPr>
              <w:t>Melbourne 3000 Victoria</w:t>
            </w:r>
          </w:p>
        </w:tc>
      </w:tr>
      <w:tr w:rsidR="00BD2681" w:rsidRPr="003572EA" w:rsidTr="00BD2681">
        <w:tc>
          <w:tcPr>
            <w:tcW w:w="2376" w:type="dxa"/>
          </w:tcPr>
          <w:p w:rsidR="00BD2681" w:rsidRPr="003572EA" w:rsidRDefault="00BD2681" w:rsidP="00BD2681">
            <w:pPr>
              <w:pStyle w:val="AcknowledgementsImprint"/>
              <w:spacing w:before="0" w:after="0"/>
              <w:ind w:left="0"/>
              <w:rPr>
                <w:lang w:val="en-AU"/>
              </w:rPr>
            </w:pPr>
            <w:r w:rsidRPr="003572EA">
              <w:rPr>
                <w:lang w:val="en-AU"/>
              </w:rPr>
              <w:t>Telephone:</w:t>
            </w:r>
          </w:p>
        </w:tc>
        <w:tc>
          <w:tcPr>
            <w:tcW w:w="4395" w:type="dxa"/>
          </w:tcPr>
          <w:p w:rsidR="00BD2681" w:rsidRPr="003572EA" w:rsidRDefault="00BD2681" w:rsidP="00BD2681">
            <w:pPr>
              <w:pStyle w:val="AcknowledgementsImprint"/>
              <w:spacing w:before="0" w:after="0"/>
              <w:ind w:left="0"/>
              <w:rPr>
                <w:lang w:val="en-AU"/>
              </w:rPr>
            </w:pPr>
            <w:r w:rsidRPr="003572EA">
              <w:rPr>
                <w:lang w:val="en-AU"/>
              </w:rPr>
              <w:t>(03) 9606 2111</w:t>
            </w:r>
          </w:p>
        </w:tc>
      </w:tr>
      <w:tr w:rsidR="00BD2681" w:rsidRPr="003572EA" w:rsidTr="00BD2681">
        <w:tc>
          <w:tcPr>
            <w:tcW w:w="2376" w:type="dxa"/>
          </w:tcPr>
          <w:p w:rsidR="00BD2681" w:rsidRPr="003572EA" w:rsidRDefault="00BD2681" w:rsidP="00BD2681">
            <w:pPr>
              <w:pStyle w:val="AcknowledgementsImprint"/>
              <w:spacing w:before="0" w:after="0"/>
              <w:ind w:left="0"/>
              <w:rPr>
                <w:lang w:val="en-AU"/>
              </w:rPr>
            </w:pPr>
            <w:r w:rsidRPr="003572EA">
              <w:rPr>
                <w:lang w:val="en-AU"/>
              </w:rPr>
              <w:t>Facsimile:</w:t>
            </w:r>
          </w:p>
        </w:tc>
        <w:tc>
          <w:tcPr>
            <w:tcW w:w="4395" w:type="dxa"/>
          </w:tcPr>
          <w:p w:rsidR="00BD2681" w:rsidRPr="003572EA" w:rsidRDefault="00BD2681" w:rsidP="00BD2681">
            <w:pPr>
              <w:pStyle w:val="AcknowledgementsImprint"/>
              <w:spacing w:before="0" w:after="0"/>
              <w:ind w:left="0"/>
              <w:rPr>
                <w:lang w:val="en-AU"/>
              </w:rPr>
            </w:pPr>
            <w:r w:rsidRPr="003572EA">
              <w:rPr>
                <w:lang w:val="en-AU"/>
              </w:rPr>
              <w:t>(03) 9670 1330</w:t>
            </w:r>
          </w:p>
        </w:tc>
      </w:tr>
      <w:tr w:rsidR="00BD2681" w:rsidRPr="003572EA" w:rsidTr="00BD2681">
        <w:tc>
          <w:tcPr>
            <w:tcW w:w="6771" w:type="dxa"/>
            <w:gridSpan w:val="2"/>
          </w:tcPr>
          <w:p w:rsidR="00BD2681" w:rsidRPr="003572EA" w:rsidRDefault="00BD2681" w:rsidP="00D5589C">
            <w:pPr>
              <w:pStyle w:val="AcknowledgementsImprintBold"/>
              <w:ind w:left="0"/>
              <w:jc w:val="both"/>
              <w:rPr>
                <w:lang w:val="en-AU"/>
              </w:rPr>
            </w:pPr>
            <w:r w:rsidRPr="003572EA">
              <w:rPr>
                <w:lang w:val="en-AU"/>
              </w:rPr>
              <w:t>Acknowledgements</w:t>
            </w:r>
          </w:p>
        </w:tc>
      </w:tr>
      <w:tr w:rsidR="00BD2681" w:rsidRPr="003572EA" w:rsidTr="00BD2681">
        <w:tc>
          <w:tcPr>
            <w:tcW w:w="2376" w:type="dxa"/>
          </w:tcPr>
          <w:p w:rsidR="00BD2681" w:rsidRPr="003572EA" w:rsidRDefault="00BD2681" w:rsidP="00BD2681">
            <w:pPr>
              <w:pStyle w:val="AcknowledgementsImprint"/>
              <w:spacing w:before="0" w:after="0"/>
              <w:ind w:left="0"/>
              <w:rPr>
                <w:lang w:val="en-AU"/>
              </w:rPr>
            </w:pPr>
            <w:r w:rsidRPr="003572EA">
              <w:rPr>
                <w:lang w:val="en-AU"/>
              </w:rPr>
              <w:t>Project Director:</w:t>
            </w:r>
          </w:p>
        </w:tc>
        <w:tc>
          <w:tcPr>
            <w:tcW w:w="4395" w:type="dxa"/>
          </w:tcPr>
          <w:p w:rsidR="00BD2681" w:rsidRPr="003572EA" w:rsidRDefault="00BD2681" w:rsidP="00BD2681">
            <w:pPr>
              <w:pStyle w:val="AcknowledgementsImprint"/>
              <w:spacing w:before="0" w:after="0"/>
              <w:ind w:left="0"/>
              <w:rPr>
                <w:lang w:val="en-AU"/>
              </w:rPr>
            </w:pPr>
            <w:r w:rsidRPr="003572EA">
              <w:rPr>
                <w:lang w:val="en-AU"/>
              </w:rPr>
              <w:t>Wayne Crosbie</w:t>
            </w:r>
          </w:p>
        </w:tc>
      </w:tr>
      <w:tr w:rsidR="00BD2681" w:rsidRPr="003572EA" w:rsidTr="00BD2681">
        <w:tc>
          <w:tcPr>
            <w:tcW w:w="2376" w:type="dxa"/>
          </w:tcPr>
          <w:p w:rsidR="00BD2681" w:rsidRPr="003572EA" w:rsidRDefault="00BD2681" w:rsidP="00BD2681">
            <w:pPr>
              <w:pStyle w:val="AcknowledgementsImprint"/>
              <w:spacing w:before="0" w:after="0"/>
              <w:ind w:left="0"/>
              <w:rPr>
                <w:lang w:val="en-AU"/>
              </w:rPr>
            </w:pPr>
            <w:r w:rsidRPr="003572EA">
              <w:rPr>
                <w:lang w:val="en-AU"/>
              </w:rPr>
              <w:t>Project Manager</w:t>
            </w:r>
          </w:p>
        </w:tc>
        <w:tc>
          <w:tcPr>
            <w:tcW w:w="4395" w:type="dxa"/>
          </w:tcPr>
          <w:p w:rsidR="00BD2681" w:rsidRPr="003572EA" w:rsidRDefault="00EB052D" w:rsidP="00BD2681">
            <w:pPr>
              <w:pStyle w:val="AcknowledgementsImprint"/>
              <w:spacing w:before="0" w:after="0"/>
              <w:ind w:left="0"/>
              <w:rPr>
                <w:lang w:val="en-AU"/>
              </w:rPr>
            </w:pPr>
            <w:r w:rsidRPr="003572EA">
              <w:rPr>
                <w:lang w:val="en-AU"/>
              </w:rPr>
              <w:t>Jim Irwin</w:t>
            </w:r>
          </w:p>
        </w:tc>
      </w:tr>
      <w:tr w:rsidR="00BD2681" w:rsidRPr="003572EA" w:rsidTr="00BD2681">
        <w:tc>
          <w:tcPr>
            <w:tcW w:w="2376" w:type="dxa"/>
          </w:tcPr>
          <w:p w:rsidR="00BD2681" w:rsidRPr="003572EA" w:rsidRDefault="00BD2681" w:rsidP="00BD2681">
            <w:pPr>
              <w:pStyle w:val="AcknowledgementsImprint"/>
              <w:spacing w:before="0" w:after="0"/>
              <w:ind w:left="0"/>
              <w:rPr>
                <w:lang w:val="en-AU"/>
              </w:rPr>
            </w:pPr>
            <w:r w:rsidRPr="003572EA">
              <w:rPr>
                <w:lang w:val="en-AU"/>
              </w:rPr>
              <w:t>Chief Writer:</w:t>
            </w:r>
          </w:p>
        </w:tc>
        <w:tc>
          <w:tcPr>
            <w:tcW w:w="4395" w:type="dxa"/>
          </w:tcPr>
          <w:p w:rsidR="00BD2681" w:rsidRPr="003572EA" w:rsidRDefault="00BD2681" w:rsidP="00BD2681">
            <w:pPr>
              <w:pStyle w:val="AcknowledgementsImprint"/>
              <w:spacing w:before="0" w:after="0"/>
              <w:ind w:left="0"/>
              <w:rPr>
                <w:lang w:val="en-AU"/>
              </w:rPr>
            </w:pPr>
            <w:r w:rsidRPr="003572EA">
              <w:rPr>
                <w:lang w:val="en-AU"/>
              </w:rPr>
              <w:t>Alan Hickman</w:t>
            </w:r>
          </w:p>
        </w:tc>
      </w:tr>
      <w:tr w:rsidR="00BD2681" w:rsidRPr="003572EA" w:rsidTr="00BD2681">
        <w:tc>
          <w:tcPr>
            <w:tcW w:w="2376" w:type="dxa"/>
          </w:tcPr>
          <w:p w:rsidR="00BD2681" w:rsidRPr="003572EA" w:rsidRDefault="00BD2681" w:rsidP="00BD2681">
            <w:pPr>
              <w:pStyle w:val="AcknowledgementsImprint"/>
              <w:spacing w:before="0" w:after="0"/>
              <w:ind w:left="0"/>
              <w:rPr>
                <w:lang w:val="en-AU"/>
              </w:rPr>
            </w:pPr>
            <w:r w:rsidRPr="003572EA">
              <w:rPr>
                <w:lang w:val="en-AU"/>
              </w:rPr>
              <w:t>Subject Writer:</w:t>
            </w:r>
          </w:p>
        </w:tc>
        <w:tc>
          <w:tcPr>
            <w:tcW w:w="4395" w:type="dxa"/>
          </w:tcPr>
          <w:p w:rsidR="00BD2681" w:rsidRPr="003572EA" w:rsidRDefault="00F82199" w:rsidP="00BD2681">
            <w:pPr>
              <w:pStyle w:val="AcknowledgementsImprint"/>
              <w:spacing w:before="0" w:after="0"/>
              <w:ind w:left="0"/>
              <w:rPr>
                <w:lang w:val="en-AU"/>
              </w:rPr>
            </w:pPr>
            <w:r w:rsidRPr="003572EA">
              <w:rPr>
                <w:lang w:val="en-AU"/>
              </w:rPr>
              <w:t>Quentin Derrick</w:t>
            </w:r>
          </w:p>
        </w:tc>
      </w:tr>
      <w:tr w:rsidR="00BD2681" w:rsidRPr="003572EA" w:rsidTr="00BD2681">
        <w:tc>
          <w:tcPr>
            <w:tcW w:w="2376" w:type="dxa"/>
          </w:tcPr>
          <w:p w:rsidR="00BD2681" w:rsidRPr="003572EA" w:rsidRDefault="00BD2681" w:rsidP="00BD2681">
            <w:pPr>
              <w:pStyle w:val="AcknowledgementsImprint"/>
              <w:spacing w:before="0" w:after="0"/>
              <w:ind w:left="0"/>
              <w:rPr>
                <w:lang w:val="en-AU"/>
              </w:rPr>
            </w:pPr>
            <w:r w:rsidRPr="003572EA">
              <w:rPr>
                <w:lang w:val="en-AU"/>
              </w:rPr>
              <w:t>Editor:</w:t>
            </w:r>
          </w:p>
        </w:tc>
        <w:tc>
          <w:tcPr>
            <w:tcW w:w="4395" w:type="dxa"/>
          </w:tcPr>
          <w:p w:rsidR="00BD2681" w:rsidRPr="003572EA" w:rsidRDefault="00EB052D" w:rsidP="00BD2681">
            <w:pPr>
              <w:pStyle w:val="AcknowledgementsImprint"/>
              <w:spacing w:before="0" w:after="0"/>
              <w:ind w:left="0"/>
              <w:rPr>
                <w:lang w:val="en-AU"/>
              </w:rPr>
            </w:pPr>
            <w:r w:rsidRPr="003572EA">
              <w:rPr>
                <w:lang w:val="en-AU"/>
              </w:rPr>
              <w:t>Jim Irwin</w:t>
            </w:r>
          </w:p>
        </w:tc>
      </w:tr>
      <w:tr w:rsidR="00BD2681" w:rsidRPr="003572EA" w:rsidTr="00BD2681">
        <w:tc>
          <w:tcPr>
            <w:tcW w:w="2376" w:type="dxa"/>
          </w:tcPr>
          <w:p w:rsidR="00BD2681" w:rsidRPr="003572EA" w:rsidRDefault="00BD2681" w:rsidP="00BD2681">
            <w:pPr>
              <w:pStyle w:val="AcknowledgementsImprint"/>
              <w:spacing w:before="0" w:after="0"/>
              <w:ind w:left="0"/>
              <w:rPr>
                <w:lang w:val="en-AU"/>
              </w:rPr>
            </w:pPr>
            <w:r w:rsidRPr="003572EA">
              <w:rPr>
                <w:lang w:val="en-AU"/>
              </w:rPr>
              <w:t>DTP/Production:</w:t>
            </w:r>
          </w:p>
        </w:tc>
        <w:tc>
          <w:tcPr>
            <w:tcW w:w="4395" w:type="dxa"/>
          </w:tcPr>
          <w:p w:rsidR="00BD2681" w:rsidRPr="003572EA" w:rsidRDefault="00BD2681" w:rsidP="00EB052D">
            <w:pPr>
              <w:pStyle w:val="AcknowledgementsImprint"/>
              <w:spacing w:before="0" w:after="0"/>
              <w:ind w:left="0"/>
              <w:rPr>
                <w:lang w:val="en-AU"/>
              </w:rPr>
            </w:pPr>
            <w:r w:rsidRPr="003572EA">
              <w:rPr>
                <w:lang w:val="en-AU"/>
              </w:rPr>
              <w:t>Daniel Chee, Mai Vu</w:t>
            </w:r>
            <w:r w:rsidR="000D4ACF" w:rsidRPr="003572EA">
              <w:rPr>
                <w:lang w:val="en-AU"/>
              </w:rPr>
              <w:t xml:space="preserve">, </w:t>
            </w:r>
            <w:r w:rsidR="00EB052D" w:rsidRPr="003572EA">
              <w:rPr>
                <w:lang w:val="en-AU"/>
              </w:rPr>
              <w:t>Cindy Curran</w:t>
            </w:r>
          </w:p>
        </w:tc>
      </w:tr>
    </w:tbl>
    <w:p w:rsidR="00BD2681" w:rsidRPr="003572EA" w:rsidRDefault="00BD2681" w:rsidP="00BD2681">
      <w:pPr>
        <w:pStyle w:val="BodyCopy-Introduction"/>
        <w:rPr>
          <w:noProof w:val="0"/>
        </w:rPr>
      </w:pPr>
    </w:p>
    <w:p w:rsidR="00AD7B23" w:rsidRPr="003572EA" w:rsidRDefault="00AD7B23" w:rsidP="00AD7B23">
      <w:pPr>
        <w:pStyle w:val="AcknowledgementsImprint"/>
        <w:rPr>
          <w:lang w:val="en-AU"/>
        </w:rPr>
      </w:pPr>
      <w:r w:rsidRPr="003572EA">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3572EA" w:rsidRDefault="00AD7B23" w:rsidP="00AD7B23">
      <w:pPr>
        <w:pStyle w:val="AcknowledgementsImprint"/>
        <w:rPr>
          <w:lang w:val="en-AU"/>
        </w:rPr>
      </w:pPr>
      <w:r w:rsidRPr="003572EA">
        <w:rPr>
          <w:lang w:val="en-AU"/>
        </w:rPr>
        <w:t xml:space="preserve">The ASEAN Secretariat is based in Jakarta, Indonesia. </w:t>
      </w:r>
    </w:p>
    <w:p w:rsidR="00AD7B23" w:rsidRPr="003572EA" w:rsidRDefault="00AD7B23" w:rsidP="00AD7B23">
      <w:pPr>
        <w:pStyle w:val="AcknowledgementsImprint"/>
        <w:rPr>
          <w:lang w:val="en-AU"/>
        </w:rPr>
      </w:pPr>
      <w:r w:rsidRPr="003572EA">
        <w:rPr>
          <w:lang w:val="en-AU"/>
        </w:rPr>
        <w:t xml:space="preserve">General Information on ASEAN appears online at the ASEAN Website: </w:t>
      </w:r>
      <w:hyperlink r:id="rId23" w:history="1">
        <w:r w:rsidRPr="003572EA">
          <w:rPr>
            <w:rStyle w:val="Hyperlink"/>
            <w:rFonts w:eastAsiaTheme="majorEastAsia"/>
            <w:lang w:val="en-AU"/>
          </w:rPr>
          <w:t>www.asean.org</w:t>
        </w:r>
      </w:hyperlink>
      <w:r w:rsidRPr="003572EA">
        <w:rPr>
          <w:lang w:val="en-AU"/>
        </w:rPr>
        <w:t>.</w:t>
      </w:r>
    </w:p>
    <w:p w:rsidR="00AD7B23" w:rsidRPr="003572EA" w:rsidRDefault="00AD7B23" w:rsidP="00AD7B23">
      <w:pPr>
        <w:pStyle w:val="AcknowledgementsImprint"/>
        <w:rPr>
          <w:lang w:val="en-AU"/>
        </w:rPr>
      </w:pPr>
      <w:r w:rsidRPr="003572EA">
        <w:rPr>
          <w:lang w:val="en-AU"/>
        </w:rPr>
        <w:t>All text is produced by William Angliss Institute of TAFE for the ASEAN Project on “</w:t>
      </w:r>
      <w:r w:rsidR="00DA3908" w:rsidRPr="003572EA">
        <w:rPr>
          <w:lang w:val="en-AU"/>
        </w:rPr>
        <w:t>Toolbox Development for Tourism Labour Divisions for Travel Agencies and Tour Operations</w:t>
      </w:r>
      <w:r w:rsidRPr="003572EA">
        <w:rPr>
          <w:lang w:val="en-AU"/>
        </w:rPr>
        <w:t>”.</w:t>
      </w:r>
    </w:p>
    <w:p w:rsidR="00AD7B23" w:rsidRPr="003572EA" w:rsidRDefault="00AD7B23" w:rsidP="00AD7B23">
      <w:pPr>
        <w:pStyle w:val="AcknowledgementsImprint"/>
        <w:rPr>
          <w:lang w:val="en-AU"/>
        </w:rPr>
      </w:pPr>
      <w:r w:rsidRPr="003572EA">
        <w:rPr>
          <w:lang w:val="en-AU"/>
        </w:rPr>
        <w:t>This publication is supported by the Australian Government’s aid program through the ASEAN-Australia Development Cooperation Program Phase II (AADCP II).</w:t>
      </w:r>
    </w:p>
    <w:p w:rsidR="00AD7B23" w:rsidRPr="003572EA" w:rsidRDefault="00AD7B23" w:rsidP="00AD7B23">
      <w:pPr>
        <w:pStyle w:val="AcknowledgementsImprint"/>
        <w:rPr>
          <w:lang w:val="en-AU"/>
        </w:rPr>
      </w:pPr>
      <w:r w:rsidRPr="003572EA">
        <w:rPr>
          <w:lang w:val="en-AU"/>
        </w:rPr>
        <w:t xml:space="preserve">Copyright: Association of Southeast Asian Nations (ASEAN) </w:t>
      </w:r>
      <w:r w:rsidR="00EB052D" w:rsidRPr="003572EA">
        <w:rPr>
          <w:lang w:val="en-AU"/>
        </w:rPr>
        <w:t>2015</w:t>
      </w:r>
      <w:r w:rsidRPr="003572EA">
        <w:rPr>
          <w:lang w:val="en-AU"/>
        </w:rPr>
        <w:t xml:space="preserve">. </w:t>
      </w:r>
    </w:p>
    <w:p w:rsidR="00AD7B23" w:rsidRPr="003572EA" w:rsidRDefault="00AD7B23" w:rsidP="00AD7B23">
      <w:pPr>
        <w:pStyle w:val="AcknowledgementsImprint"/>
        <w:rPr>
          <w:lang w:val="en-AU"/>
        </w:rPr>
      </w:pPr>
      <w:r w:rsidRPr="003572EA">
        <w:rPr>
          <w:lang w:val="en-AU"/>
        </w:rPr>
        <w:t>All rights reserved.</w:t>
      </w:r>
    </w:p>
    <w:p w:rsidR="00AD7B23" w:rsidRPr="003572EA" w:rsidRDefault="00AD7B23" w:rsidP="00AD7B23">
      <w:pPr>
        <w:pStyle w:val="AcknowledgementsImprintBold"/>
        <w:rPr>
          <w:sz w:val="18"/>
          <w:szCs w:val="18"/>
          <w:lang w:val="en-AU"/>
        </w:rPr>
      </w:pPr>
      <w:r w:rsidRPr="003572EA">
        <w:rPr>
          <w:sz w:val="18"/>
          <w:szCs w:val="18"/>
          <w:lang w:val="en-AU"/>
        </w:rPr>
        <w:t>Disclaimer</w:t>
      </w:r>
    </w:p>
    <w:p w:rsidR="00AD7B23" w:rsidRPr="003572EA" w:rsidRDefault="00AD7B23" w:rsidP="00AD7B23">
      <w:pPr>
        <w:pStyle w:val="AcknowledgementsImprint"/>
        <w:rPr>
          <w:lang w:val="en-AU"/>
        </w:rPr>
      </w:pPr>
      <w:r w:rsidRPr="003572EA">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3572EA" w:rsidRDefault="00AD7B23" w:rsidP="00AD7B23">
      <w:pPr>
        <w:pStyle w:val="AcknowledgementsImprint"/>
        <w:rPr>
          <w:lang w:val="en-AU"/>
        </w:rPr>
      </w:pPr>
      <w:r w:rsidRPr="003572EA">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3572EA" w:rsidRDefault="00AD7B23" w:rsidP="00AD7B23">
      <w:pPr>
        <w:pStyle w:val="AcknowledgementsImprint"/>
        <w:rPr>
          <w:lang w:val="en-AU"/>
        </w:rPr>
      </w:pPr>
      <w:r w:rsidRPr="003572EA">
        <w:rPr>
          <w:lang w:val="en-AU"/>
        </w:rPr>
        <w:t xml:space="preserve">Additional images have been sourced from Flickr and SXC and are used under Creative Commons licence:  </w:t>
      </w:r>
      <w:hyperlink r:id="rId24" w:history="1">
        <w:r w:rsidRPr="003572EA">
          <w:rPr>
            <w:rStyle w:val="Hyperlink"/>
            <w:rFonts w:eastAsiaTheme="majorEastAsia"/>
            <w:szCs w:val="18"/>
            <w:lang w:val="en-AU"/>
          </w:rPr>
          <w:t>http://creativecommons.org/licenses/by/2.0/deed.en</w:t>
        </w:r>
      </w:hyperlink>
    </w:p>
    <w:p w:rsidR="00AD7B23" w:rsidRPr="003572EA" w:rsidRDefault="00AD7B23" w:rsidP="00AD7B23">
      <w:pPr>
        <w:pStyle w:val="AcknowledgementsImprint"/>
        <w:rPr>
          <w:lang w:val="en-AU"/>
        </w:rPr>
      </w:pPr>
    </w:p>
    <w:p w:rsidR="00AD7B23" w:rsidRPr="003572EA" w:rsidRDefault="00AD7B23" w:rsidP="00AD7B23">
      <w:pPr>
        <w:pStyle w:val="AcknowledgementsImprint"/>
        <w:rPr>
          <w:lang w:val="en-AU"/>
        </w:rPr>
      </w:pPr>
      <w:r w:rsidRPr="003572EA">
        <w:rPr>
          <w:lang w:val="en-AU"/>
        </w:rPr>
        <w:t xml:space="preserve">File name: </w:t>
      </w:r>
      <w:r w:rsidR="000B5B1A" w:rsidRPr="003572EA">
        <w:rPr>
          <w:lang w:val="en-AU"/>
        </w:rPr>
        <w:fldChar w:fldCharType="begin"/>
      </w:r>
      <w:r w:rsidR="000B5B1A" w:rsidRPr="003572EA">
        <w:rPr>
          <w:lang w:val="en-AU"/>
        </w:rPr>
        <w:instrText xml:space="preserve"> FILENAME   \* MERGEFORMAT </w:instrText>
      </w:r>
      <w:r w:rsidR="000B5B1A" w:rsidRPr="003572EA">
        <w:rPr>
          <w:lang w:val="en-AU"/>
        </w:rPr>
        <w:fldChar w:fldCharType="separate"/>
      </w:r>
      <w:r w:rsidR="00A628A4">
        <w:rPr>
          <w:noProof/>
          <w:lang w:val="en-AU"/>
        </w:rPr>
        <w:t>TM_Use_English_at_a_supervisory_level_240715</w:t>
      </w:r>
      <w:r w:rsidR="000B5B1A" w:rsidRPr="003572EA">
        <w:rPr>
          <w:lang w:val="en-AU"/>
        </w:rPr>
        <w:fldChar w:fldCharType="end"/>
      </w:r>
    </w:p>
    <w:p w:rsidR="00BD2681" w:rsidRPr="003572EA" w:rsidRDefault="00BD2681" w:rsidP="002D13CA">
      <w:pPr>
        <w:pStyle w:val="AcknowledgementsImprint"/>
        <w:rPr>
          <w:lang w:val="en-AU"/>
        </w:rPr>
      </w:pPr>
    </w:p>
    <w:p w:rsidR="00BD2681" w:rsidRPr="003572EA" w:rsidRDefault="00BD2681" w:rsidP="002D13CA">
      <w:pPr>
        <w:pStyle w:val="AcknowledgementsImprint"/>
        <w:rPr>
          <w:lang w:val="en-AU"/>
        </w:rPr>
        <w:sectPr w:rsidR="00BD2681" w:rsidRPr="003572EA" w:rsidSect="00A77F3F">
          <w:headerReference w:type="even" r:id="rId25"/>
          <w:headerReference w:type="default" r:id="rId26"/>
          <w:footerReference w:type="even" r:id="rId27"/>
          <w:footerReference w:type="default" r:id="rId28"/>
          <w:pgSz w:w="11906" w:h="16838"/>
          <w:pgMar w:top="1440" w:right="1440" w:bottom="1440" w:left="1440" w:header="708" w:footer="708" w:gutter="0"/>
          <w:cols w:space="708"/>
          <w:docGrid w:linePitch="360"/>
        </w:sectPr>
      </w:pPr>
    </w:p>
    <w:p w:rsidR="00D5589C" w:rsidRPr="003572EA" w:rsidRDefault="00DA00B0" w:rsidP="00D5589C">
      <w:pPr>
        <w:pStyle w:val="BodyCopy"/>
        <w:rPr>
          <w:noProof w:val="0"/>
          <w:szCs w:val="24"/>
        </w:rPr>
      </w:pPr>
      <w:r w:rsidRPr="003572EA">
        <w:rPr>
          <w:szCs w:val="24"/>
          <w:lang w:val="en-US" w:eastAsia="en-US"/>
        </w:rPr>
        <w:lastRenderedPageBreak/>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103505</wp:posOffset>
                </wp:positionV>
                <wp:extent cx="3017520" cy="542290"/>
                <wp:effectExtent l="0" t="0" r="0" b="0"/>
                <wp:wrapSquare wrapText="bothSides"/>
                <wp:docPr id="69"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70" name="Picture 3" descr="420px-Seal_of_ASEAN.svg.png"/>
                          <pic:cNvPicPr>
                            <a:picLocks noChangeAspect="1"/>
                          </pic:cNvPicPr>
                        </pic:nvPicPr>
                        <pic:blipFill>
                          <a:blip r:embed="rId16" cstate="print"/>
                          <a:stretch>
                            <a:fillRect/>
                          </a:stretch>
                        </pic:blipFill>
                        <pic:spPr>
                          <a:xfrm>
                            <a:off x="932688" y="18288"/>
                            <a:ext cx="457200" cy="463296"/>
                          </a:xfrm>
                          <a:prstGeom prst="rect">
                            <a:avLst/>
                          </a:prstGeom>
                        </pic:spPr>
                      </pic:pic>
                      <pic:pic xmlns:pic="http://schemas.openxmlformats.org/drawingml/2006/picture">
                        <pic:nvPicPr>
                          <pic:cNvPr id="71" name="Picture 7" descr="Colour_Logo-lockup.png"/>
                          <pic:cNvPicPr>
                            <a:picLocks noChangeAspect="1"/>
                          </pic:cNvPicPr>
                        </pic:nvPicPr>
                        <pic:blipFill>
                          <a:blip r:embed="rId17" cstate="print"/>
                          <a:stretch>
                            <a:fillRect/>
                          </a:stretch>
                        </pic:blipFill>
                        <pic:spPr>
                          <a:xfrm>
                            <a:off x="1347216" y="0"/>
                            <a:ext cx="1670304" cy="542544"/>
                          </a:xfrm>
                          <a:prstGeom prst="rect">
                            <a:avLst/>
                          </a:prstGeom>
                        </pic:spPr>
                      </pic:pic>
                      <pic:pic xmlns:pic="http://schemas.openxmlformats.org/drawingml/2006/picture">
                        <pic:nvPicPr>
                          <pic:cNvPr id="72"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9D8C1CC" id="Group 32" o:spid="_x0000_s1026" style="position:absolute;margin-left:0;margin-top:8.15pt;width:237.6pt;height:42.7pt;z-index:2516674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w&#10;DQn8f2nJytIc2qIO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7Y2CjBAAAA2wAAAA8AAABkcnMvZG93bnJldi54bWxET0tuwjAQ3VfiDtYgdVfsdNGiFIMQgqpd&#10;FZIeYBQPSSAeR7ZJQk9fLyp1+fT+q81kOzGQD61jDdlCgSCunGm51vBdHp6WIEJENtg5Jg13CrBZ&#10;zx5WmBs38omGItYihXDIUUMTY59LGaqGLIaF64kTd3beYkzQ19J4HFO47eSzUi/SYsupocGedg1V&#10;1+JmNRwv79W+b1WWHb/8Td1l+dn9XLR+nE/bNxCRpvgv/nN/GA2vaX36kn6AXP8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7Y2CjBAAAA2wAAAA8AAAAAAAAAAAAAAAAAnwIA&#10;AGRycy9kb3ducmV2LnhtbFBLBQYAAAAABAAEAPcAAACNAwAAAAA=&#10;">
                  <v:imagedata r:id="rId19"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nCJ7PFAAAA2wAAAA8AAABkcnMvZG93bnJldi54bWxEj81qwzAQhO+FvoPYQm+N7FBa40Y2JhBw&#10;e2p+obeNtbFNrJWxVMd5+ypQyHGYmW+YRT6ZTow0uNaygngWgSCurG65VrDbrl4SEM4ja+wsk4Ir&#10;Ocizx4cFptpeeE3jxtciQNilqKDxvk+ldFVDBt3M9sTBO9nBoA9yqKUe8BLgppPzKHqTBlsOCw32&#10;tGyoOm9+jYLye/9VVnExP+621/E1OfycivZTqeenqfgA4Wny9/B/u9QK3mO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5wiezxQAAANsAAAAPAAAAAAAAAAAAAAAA&#10;AJ8CAABkcnMvZG93bnJldi54bWxQSwUGAAAAAAQABAD3AAAAkQMAAAAA&#10;">
                  <v:imagedata r:id="rId20"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ronYfFAAAA2wAAAA8AAABkcnMvZG93bnJldi54bWxEj0Frg0AUhO+F/IflBXqra6SkxWQjQRLo&#10;pdBYL7m9uC9q4r4Vd6v233cLhR6HmfmG2Waz6cRIg2stK1hFMQjiyuqWawXl5/HpFYTzyBo7y6Tg&#10;mxxku8XDFlNtJz7RWPhaBAi7FBU03veplK5qyKCLbE8cvKsdDPogh1rqAacAN51M4ngtDbYcFhrs&#10;KW+ouhdfRkF9utzyy/Oh0vP6ViTjx/k9L3ulHpfzfgPC0+z/w3/tN63gJYHfL+EHyN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K6J2HxQAAANsAAAAPAAAAAAAAAAAAAAAA&#10;AJ8CAABkcnMvZG93bnJldi54bWxQSwUGAAAAAAQABAD3AAAAkQMAAAAA&#10;">
                  <v:imagedata r:id="rId21" o:title=""/>
                  <v:path arrowok="t"/>
                </v:shape>
                <w10:wrap type="square"/>
              </v:group>
            </w:pict>
          </mc:Fallback>
        </mc:AlternateContent>
      </w:r>
    </w:p>
    <w:p w:rsidR="00D5589C" w:rsidRPr="003572EA" w:rsidRDefault="00D5589C">
      <w:pPr>
        <w:rPr>
          <w:szCs w:val="24"/>
        </w:rPr>
      </w:pPr>
    </w:p>
    <w:p w:rsidR="00D5589C" w:rsidRPr="003572EA" w:rsidRDefault="00D5589C">
      <w:pPr>
        <w:rPr>
          <w:szCs w:val="24"/>
        </w:rPr>
      </w:pPr>
    </w:p>
    <w:p w:rsidR="00D5589C" w:rsidRPr="003572EA" w:rsidRDefault="00D5589C" w:rsidP="003C7CC6">
      <w:pPr>
        <w:pStyle w:val="TableofContents"/>
      </w:pPr>
      <w:r w:rsidRPr="003572EA">
        <w:t>Table of contents</w:t>
      </w:r>
    </w:p>
    <w:p w:rsidR="00AD0143" w:rsidRDefault="00CE3236">
      <w:pPr>
        <w:pStyle w:val="TOC1"/>
        <w:tabs>
          <w:tab w:val="right" w:leader="dot" w:pos="9016"/>
        </w:tabs>
        <w:rPr>
          <w:rFonts w:asciiTheme="minorHAnsi" w:hAnsiTheme="minorHAnsi"/>
          <w:noProof/>
        </w:rPr>
      </w:pPr>
      <w:r w:rsidRPr="003572EA">
        <w:rPr>
          <w:szCs w:val="24"/>
        </w:rPr>
        <w:fldChar w:fldCharType="begin"/>
      </w:r>
      <w:r w:rsidR="003C7CC6" w:rsidRPr="003572EA">
        <w:rPr>
          <w:szCs w:val="24"/>
        </w:rPr>
        <w:instrText xml:space="preserve"> TOC \h \z \t "Heading 1,1" </w:instrText>
      </w:r>
      <w:r w:rsidRPr="003572EA">
        <w:rPr>
          <w:szCs w:val="24"/>
        </w:rPr>
        <w:fldChar w:fldCharType="separate"/>
      </w:r>
      <w:hyperlink w:anchor="_Toc425501951" w:history="1">
        <w:r w:rsidR="00AD0143" w:rsidRPr="007F1AB6">
          <w:rPr>
            <w:rStyle w:val="Hyperlink"/>
            <w:noProof/>
          </w:rPr>
          <w:t>Introduction to trainee manual</w:t>
        </w:r>
        <w:r w:rsidR="00AD0143">
          <w:rPr>
            <w:noProof/>
            <w:webHidden/>
          </w:rPr>
          <w:tab/>
        </w:r>
        <w:r w:rsidR="00AD0143">
          <w:rPr>
            <w:noProof/>
            <w:webHidden/>
          </w:rPr>
          <w:fldChar w:fldCharType="begin"/>
        </w:r>
        <w:r w:rsidR="00AD0143">
          <w:rPr>
            <w:noProof/>
            <w:webHidden/>
          </w:rPr>
          <w:instrText xml:space="preserve"> PAGEREF _Toc425501951 \h </w:instrText>
        </w:r>
        <w:r w:rsidR="00AD0143">
          <w:rPr>
            <w:noProof/>
            <w:webHidden/>
          </w:rPr>
        </w:r>
        <w:r w:rsidR="00AD0143">
          <w:rPr>
            <w:noProof/>
            <w:webHidden/>
          </w:rPr>
          <w:fldChar w:fldCharType="separate"/>
        </w:r>
        <w:r w:rsidR="00AD0143">
          <w:rPr>
            <w:noProof/>
            <w:webHidden/>
          </w:rPr>
          <w:t>1</w:t>
        </w:r>
        <w:r w:rsidR="00AD0143">
          <w:rPr>
            <w:noProof/>
            <w:webHidden/>
          </w:rPr>
          <w:fldChar w:fldCharType="end"/>
        </w:r>
      </w:hyperlink>
    </w:p>
    <w:p w:rsidR="00AD0143" w:rsidRDefault="00DE6CB3">
      <w:pPr>
        <w:pStyle w:val="TOC1"/>
        <w:tabs>
          <w:tab w:val="right" w:leader="dot" w:pos="9016"/>
        </w:tabs>
        <w:rPr>
          <w:rFonts w:asciiTheme="minorHAnsi" w:hAnsiTheme="minorHAnsi"/>
          <w:noProof/>
        </w:rPr>
      </w:pPr>
      <w:hyperlink w:anchor="_Toc425501952" w:history="1">
        <w:r w:rsidR="00AD0143" w:rsidRPr="007F1AB6">
          <w:rPr>
            <w:rStyle w:val="Hyperlink"/>
            <w:noProof/>
          </w:rPr>
          <w:t>Unit descriptor</w:t>
        </w:r>
        <w:r w:rsidR="00AD0143">
          <w:rPr>
            <w:noProof/>
            <w:webHidden/>
          </w:rPr>
          <w:tab/>
        </w:r>
        <w:r w:rsidR="00AD0143">
          <w:rPr>
            <w:noProof/>
            <w:webHidden/>
          </w:rPr>
          <w:fldChar w:fldCharType="begin"/>
        </w:r>
        <w:r w:rsidR="00AD0143">
          <w:rPr>
            <w:noProof/>
            <w:webHidden/>
          </w:rPr>
          <w:instrText xml:space="preserve"> PAGEREF _Toc425501952 \h </w:instrText>
        </w:r>
        <w:r w:rsidR="00AD0143">
          <w:rPr>
            <w:noProof/>
            <w:webHidden/>
          </w:rPr>
        </w:r>
        <w:r w:rsidR="00AD0143">
          <w:rPr>
            <w:noProof/>
            <w:webHidden/>
          </w:rPr>
          <w:fldChar w:fldCharType="separate"/>
        </w:r>
        <w:r w:rsidR="00AD0143">
          <w:rPr>
            <w:noProof/>
            <w:webHidden/>
          </w:rPr>
          <w:t>3</w:t>
        </w:r>
        <w:r w:rsidR="00AD0143">
          <w:rPr>
            <w:noProof/>
            <w:webHidden/>
          </w:rPr>
          <w:fldChar w:fldCharType="end"/>
        </w:r>
      </w:hyperlink>
    </w:p>
    <w:p w:rsidR="00AD0143" w:rsidRDefault="00DE6CB3">
      <w:pPr>
        <w:pStyle w:val="TOC1"/>
        <w:tabs>
          <w:tab w:val="right" w:leader="dot" w:pos="9016"/>
        </w:tabs>
        <w:rPr>
          <w:rFonts w:asciiTheme="minorHAnsi" w:hAnsiTheme="minorHAnsi"/>
          <w:noProof/>
        </w:rPr>
      </w:pPr>
      <w:hyperlink w:anchor="_Toc425501953" w:history="1">
        <w:r w:rsidR="00AD0143" w:rsidRPr="007F1AB6">
          <w:rPr>
            <w:rStyle w:val="Hyperlink"/>
            <w:noProof/>
          </w:rPr>
          <w:t>Assessment matrix</w:t>
        </w:r>
        <w:r w:rsidR="00AD0143">
          <w:rPr>
            <w:noProof/>
            <w:webHidden/>
          </w:rPr>
          <w:tab/>
        </w:r>
        <w:r w:rsidR="00AD0143">
          <w:rPr>
            <w:noProof/>
            <w:webHidden/>
          </w:rPr>
          <w:fldChar w:fldCharType="begin"/>
        </w:r>
        <w:r w:rsidR="00AD0143">
          <w:rPr>
            <w:noProof/>
            <w:webHidden/>
          </w:rPr>
          <w:instrText xml:space="preserve"> PAGEREF _Toc425501953 \h </w:instrText>
        </w:r>
        <w:r w:rsidR="00AD0143">
          <w:rPr>
            <w:noProof/>
            <w:webHidden/>
          </w:rPr>
        </w:r>
        <w:r w:rsidR="00AD0143">
          <w:rPr>
            <w:noProof/>
            <w:webHidden/>
          </w:rPr>
          <w:fldChar w:fldCharType="separate"/>
        </w:r>
        <w:r w:rsidR="00AD0143">
          <w:rPr>
            <w:noProof/>
            <w:webHidden/>
          </w:rPr>
          <w:t>5</w:t>
        </w:r>
        <w:r w:rsidR="00AD0143">
          <w:rPr>
            <w:noProof/>
            <w:webHidden/>
          </w:rPr>
          <w:fldChar w:fldCharType="end"/>
        </w:r>
      </w:hyperlink>
    </w:p>
    <w:p w:rsidR="00AD0143" w:rsidRDefault="00DE6CB3">
      <w:pPr>
        <w:pStyle w:val="TOC1"/>
        <w:tabs>
          <w:tab w:val="right" w:leader="dot" w:pos="9016"/>
        </w:tabs>
        <w:rPr>
          <w:rFonts w:asciiTheme="minorHAnsi" w:hAnsiTheme="minorHAnsi"/>
          <w:noProof/>
        </w:rPr>
      </w:pPr>
      <w:hyperlink w:anchor="_Toc425501954" w:history="1">
        <w:r w:rsidR="00AD0143" w:rsidRPr="007F1AB6">
          <w:rPr>
            <w:rStyle w:val="Hyperlink"/>
            <w:noProof/>
          </w:rPr>
          <w:t>Glossary</w:t>
        </w:r>
        <w:r w:rsidR="00AD0143">
          <w:rPr>
            <w:noProof/>
            <w:webHidden/>
          </w:rPr>
          <w:tab/>
        </w:r>
        <w:r w:rsidR="00AD0143">
          <w:rPr>
            <w:noProof/>
            <w:webHidden/>
          </w:rPr>
          <w:fldChar w:fldCharType="begin"/>
        </w:r>
        <w:r w:rsidR="00AD0143">
          <w:rPr>
            <w:noProof/>
            <w:webHidden/>
          </w:rPr>
          <w:instrText xml:space="preserve"> PAGEREF _Toc425501954 \h </w:instrText>
        </w:r>
        <w:r w:rsidR="00AD0143">
          <w:rPr>
            <w:noProof/>
            <w:webHidden/>
          </w:rPr>
        </w:r>
        <w:r w:rsidR="00AD0143">
          <w:rPr>
            <w:noProof/>
            <w:webHidden/>
          </w:rPr>
          <w:fldChar w:fldCharType="separate"/>
        </w:r>
        <w:r w:rsidR="00AD0143">
          <w:rPr>
            <w:noProof/>
            <w:webHidden/>
          </w:rPr>
          <w:t>7</w:t>
        </w:r>
        <w:r w:rsidR="00AD0143">
          <w:rPr>
            <w:noProof/>
            <w:webHidden/>
          </w:rPr>
          <w:fldChar w:fldCharType="end"/>
        </w:r>
      </w:hyperlink>
    </w:p>
    <w:p w:rsidR="00AD0143" w:rsidRDefault="00DE6CB3">
      <w:pPr>
        <w:pStyle w:val="TOC1"/>
        <w:tabs>
          <w:tab w:val="right" w:leader="dot" w:pos="9016"/>
        </w:tabs>
        <w:rPr>
          <w:rFonts w:asciiTheme="minorHAnsi" w:hAnsiTheme="minorHAnsi"/>
          <w:noProof/>
        </w:rPr>
      </w:pPr>
      <w:hyperlink w:anchor="_Toc425501955" w:history="1">
        <w:r w:rsidR="00AD0143" w:rsidRPr="007F1AB6">
          <w:rPr>
            <w:rStyle w:val="Hyperlink"/>
            <w:noProof/>
          </w:rPr>
          <w:t>Element 1:  Use English to induct new employees</w:t>
        </w:r>
        <w:r w:rsidR="00AD0143">
          <w:rPr>
            <w:noProof/>
            <w:webHidden/>
          </w:rPr>
          <w:tab/>
        </w:r>
        <w:r w:rsidR="00AD0143">
          <w:rPr>
            <w:noProof/>
            <w:webHidden/>
          </w:rPr>
          <w:fldChar w:fldCharType="begin"/>
        </w:r>
        <w:r w:rsidR="00AD0143">
          <w:rPr>
            <w:noProof/>
            <w:webHidden/>
          </w:rPr>
          <w:instrText xml:space="preserve"> PAGEREF _Toc425501955 \h </w:instrText>
        </w:r>
        <w:r w:rsidR="00AD0143">
          <w:rPr>
            <w:noProof/>
            <w:webHidden/>
          </w:rPr>
        </w:r>
        <w:r w:rsidR="00AD0143">
          <w:rPr>
            <w:noProof/>
            <w:webHidden/>
          </w:rPr>
          <w:fldChar w:fldCharType="separate"/>
        </w:r>
        <w:r w:rsidR="00AD0143">
          <w:rPr>
            <w:noProof/>
            <w:webHidden/>
          </w:rPr>
          <w:t>9</w:t>
        </w:r>
        <w:r w:rsidR="00AD0143">
          <w:rPr>
            <w:noProof/>
            <w:webHidden/>
          </w:rPr>
          <w:fldChar w:fldCharType="end"/>
        </w:r>
      </w:hyperlink>
    </w:p>
    <w:p w:rsidR="00AD0143" w:rsidRDefault="00DE6CB3">
      <w:pPr>
        <w:pStyle w:val="TOC1"/>
        <w:tabs>
          <w:tab w:val="right" w:leader="dot" w:pos="9016"/>
        </w:tabs>
        <w:rPr>
          <w:rFonts w:asciiTheme="minorHAnsi" w:hAnsiTheme="minorHAnsi"/>
          <w:noProof/>
        </w:rPr>
      </w:pPr>
      <w:hyperlink w:anchor="_Toc425501956" w:history="1">
        <w:r w:rsidR="00AD0143" w:rsidRPr="007F1AB6">
          <w:rPr>
            <w:rStyle w:val="Hyperlink"/>
            <w:noProof/>
          </w:rPr>
          <w:t>Element 2:  Conduct a staff meeting</w:t>
        </w:r>
        <w:r w:rsidR="00AD0143">
          <w:rPr>
            <w:noProof/>
            <w:webHidden/>
          </w:rPr>
          <w:tab/>
        </w:r>
        <w:r w:rsidR="00AD0143">
          <w:rPr>
            <w:noProof/>
            <w:webHidden/>
          </w:rPr>
          <w:fldChar w:fldCharType="begin"/>
        </w:r>
        <w:r w:rsidR="00AD0143">
          <w:rPr>
            <w:noProof/>
            <w:webHidden/>
          </w:rPr>
          <w:instrText xml:space="preserve"> PAGEREF _Toc425501956 \h </w:instrText>
        </w:r>
        <w:r w:rsidR="00AD0143">
          <w:rPr>
            <w:noProof/>
            <w:webHidden/>
          </w:rPr>
        </w:r>
        <w:r w:rsidR="00AD0143">
          <w:rPr>
            <w:noProof/>
            <w:webHidden/>
          </w:rPr>
          <w:fldChar w:fldCharType="separate"/>
        </w:r>
        <w:r w:rsidR="00AD0143">
          <w:rPr>
            <w:noProof/>
            <w:webHidden/>
          </w:rPr>
          <w:t>31</w:t>
        </w:r>
        <w:r w:rsidR="00AD0143">
          <w:rPr>
            <w:noProof/>
            <w:webHidden/>
          </w:rPr>
          <w:fldChar w:fldCharType="end"/>
        </w:r>
      </w:hyperlink>
    </w:p>
    <w:p w:rsidR="00AD0143" w:rsidRDefault="00DE6CB3">
      <w:pPr>
        <w:pStyle w:val="TOC1"/>
        <w:tabs>
          <w:tab w:val="right" w:leader="dot" w:pos="9016"/>
        </w:tabs>
        <w:rPr>
          <w:rFonts w:asciiTheme="minorHAnsi" w:hAnsiTheme="minorHAnsi"/>
          <w:noProof/>
        </w:rPr>
      </w:pPr>
      <w:hyperlink w:anchor="_Toc425501957" w:history="1">
        <w:r w:rsidR="00AD0143" w:rsidRPr="007F1AB6">
          <w:rPr>
            <w:rStyle w:val="Hyperlink"/>
            <w:noProof/>
          </w:rPr>
          <w:t>Element 3:  Supervise and motivate a work team</w:t>
        </w:r>
        <w:r w:rsidR="00AD0143">
          <w:rPr>
            <w:noProof/>
            <w:webHidden/>
          </w:rPr>
          <w:tab/>
        </w:r>
        <w:r w:rsidR="00AD0143">
          <w:rPr>
            <w:noProof/>
            <w:webHidden/>
          </w:rPr>
          <w:fldChar w:fldCharType="begin"/>
        </w:r>
        <w:r w:rsidR="00AD0143">
          <w:rPr>
            <w:noProof/>
            <w:webHidden/>
          </w:rPr>
          <w:instrText xml:space="preserve"> PAGEREF _Toc425501957 \h </w:instrText>
        </w:r>
        <w:r w:rsidR="00AD0143">
          <w:rPr>
            <w:noProof/>
            <w:webHidden/>
          </w:rPr>
        </w:r>
        <w:r w:rsidR="00AD0143">
          <w:rPr>
            <w:noProof/>
            <w:webHidden/>
          </w:rPr>
          <w:fldChar w:fldCharType="separate"/>
        </w:r>
        <w:r w:rsidR="00AD0143">
          <w:rPr>
            <w:noProof/>
            <w:webHidden/>
          </w:rPr>
          <w:t>45</w:t>
        </w:r>
        <w:r w:rsidR="00AD0143">
          <w:rPr>
            <w:noProof/>
            <w:webHidden/>
          </w:rPr>
          <w:fldChar w:fldCharType="end"/>
        </w:r>
      </w:hyperlink>
    </w:p>
    <w:p w:rsidR="00AD0143" w:rsidRDefault="00DE6CB3">
      <w:pPr>
        <w:pStyle w:val="TOC1"/>
        <w:tabs>
          <w:tab w:val="right" w:leader="dot" w:pos="9016"/>
        </w:tabs>
        <w:rPr>
          <w:rFonts w:asciiTheme="minorHAnsi" w:hAnsiTheme="minorHAnsi"/>
          <w:noProof/>
        </w:rPr>
      </w:pPr>
      <w:hyperlink w:anchor="_Toc425501958" w:history="1">
        <w:r w:rsidR="00AD0143" w:rsidRPr="007F1AB6">
          <w:rPr>
            <w:rStyle w:val="Hyperlink"/>
            <w:noProof/>
          </w:rPr>
          <w:t>Presentation of written work</w:t>
        </w:r>
        <w:r w:rsidR="00AD0143">
          <w:rPr>
            <w:noProof/>
            <w:webHidden/>
          </w:rPr>
          <w:tab/>
        </w:r>
        <w:r w:rsidR="00AD0143">
          <w:rPr>
            <w:noProof/>
            <w:webHidden/>
          </w:rPr>
          <w:fldChar w:fldCharType="begin"/>
        </w:r>
        <w:r w:rsidR="00AD0143">
          <w:rPr>
            <w:noProof/>
            <w:webHidden/>
          </w:rPr>
          <w:instrText xml:space="preserve"> PAGEREF _Toc425501958 \h </w:instrText>
        </w:r>
        <w:r w:rsidR="00AD0143">
          <w:rPr>
            <w:noProof/>
            <w:webHidden/>
          </w:rPr>
        </w:r>
        <w:r w:rsidR="00AD0143">
          <w:rPr>
            <w:noProof/>
            <w:webHidden/>
          </w:rPr>
          <w:fldChar w:fldCharType="separate"/>
        </w:r>
        <w:r w:rsidR="00AD0143">
          <w:rPr>
            <w:noProof/>
            <w:webHidden/>
          </w:rPr>
          <w:t>55</w:t>
        </w:r>
        <w:r w:rsidR="00AD0143">
          <w:rPr>
            <w:noProof/>
            <w:webHidden/>
          </w:rPr>
          <w:fldChar w:fldCharType="end"/>
        </w:r>
      </w:hyperlink>
    </w:p>
    <w:p w:rsidR="00AD0143" w:rsidRDefault="00DE6CB3">
      <w:pPr>
        <w:pStyle w:val="TOC1"/>
        <w:tabs>
          <w:tab w:val="right" w:leader="dot" w:pos="9016"/>
        </w:tabs>
        <w:rPr>
          <w:rFonts w:asciiTheme="minorHAnsi" w:hAnsiTheme="minorHAnsi"/>
          <w:noProof/>
        </w:rPr>
      </w:pPr>
      <w:hyperlink w:anchor="_Toc425501959" w:history="1">
        <w:r w:rsidR="00AD0143" w:rsidRPr="007F1AB6">
          <w:rPr>
            <w:rStyle w:val="Hyperlink"/>
            <w:noProof/>
          </w:rPr>
          <w:t>Recommended reading</w:t>
        </w:r>
        <w:r w:rsidR="00AD0143">
          <w:rPr>
            <w:noProof/>
            <w:webHidden/>
          </w:rPr>
          <w:tab/>
        </w:r>
        <w:r w:rsidR="00AD0143">
          <w:rPr>
            <w:noProof/>
            <w:webHidden/>
          </w:rPr>
          <w:fldChar w:fldCharType="begin"/>
        </w:r>
        <w:r w:rsidR="00AD0143">
          <w:rPr>
            <w:noProof/>
            <w:webHidden/>
          </w:rPr>
          <w:instrText xml:space="preserve"> PAGEREF _Toc425501959 \h </w:instrText>
        </w:r>
        <w:r w:rsidR="00AD0143">
          <w:rPr>
            <w:noProof/>
            <w:webHidden/>
          </w:rPr>
        </w:r>
        <w:r w:rsidR="00AD0143">
          <w:rPr>
            <w:noProof/>
            <w:webHidden/>
          </w:rPr>
          <w:fldChar w:fldCharType="separate"/>
        </w:r>
        <w:r w:rsidR="00AD0143">
          <w:rPr>
            <w:noProof/>
            <w:webHidden/>
          </w:rPr>
          <w:t>57</w:t>
        </w:r>
        <w:r w:rsidR="00AD0143">
          <w:rPr>
            <w:noProof/>
            <w:webHidden/>
          </w:rPr>
          <w:fldChar w:fldCharType="end"/>
        </w:r>
      </w:hyperlink>
    </w:p>
    <w:p w:rsidR="00AD0143" w:rsidRDefault="00DE6CB3">
      <w:pPr>
        <w:pStyle w:val="TOC1"/>
        <w:tabs>
          <w:tab w:val="right" w:leader="dot" w:pos="9016"/>
        </w:tabs>
        <w:rPr>
          <w:rFonts w:asciiTheme="minorHAnsi" w:hAnsiTheme="minorHAnsi"/>
          <w:noProof/>
        </w:rPr>
      </w:pPr>
      <w:hyperlink w:anchor="_Toc425501960" w:history="1">
        <w:r w:rsidR="00AD0143" w:rsidRPr="007F1AB6">
          <w:rPr>
            <w:rStyle w:val="Hyperlink"/>
            <w:noProof/>
          </w:rPr>
          <w:t>Trainee evaluation sheet</w:t>
        </w:r>
        <w:r w:rsidR="00AD0143">
          <w:rPr>
            <w:noProof/>
            <w:webHidden/>
          </w:rPr>
          <w:tab/>
        </w:r>
        <w:r w:rsidR="00AD0143">
          <w:rPr>
            <w:noProof/>
            <w:webHidden/>
          </w:rPr>
          <w:fldChar w:fldCharType="begin"/>
        </w:r>
        <w:r w:rsidR="00AD0143">
          <w:rPr>
            <w:noProof/>
            <w:webHidden/>
          </w:rPr>
          <w:instrText xml:space="preserve"> PAGEREF _Toc425501960 \h </w:instrText>
        </w:r>
        <w:r w:rsidR="00AD0143">
          <w:rPr>
            <w:noProof/>
            <w:webHidden/>
          </w:rPr>
        </w:r>
        <w:r w:rsidR="00AD0143">
          <w:rPr>
            <w:noProof/>
            <w:webHidden/>
          </w:rPr>
          <w:fldChar w:fldCharType="separate"/>
        </w:r>
        <w:r w:rsidR="00AD0143">
          <w:rPr>
            <w:noProof/>
            <w:webHidden/>
          </w:rPr>
          <w:t>59</w:t>
        </w:r>
        <w:r w:rsidR="00AD0143">
          <w:rPr>
            <w:noProof/>
            <w:webHidden/>
          </w:rPr>
          <w:fldChar w:fldCharType="end"/>
        </w:r>
      </w:hyperlink>
    </w:p>
    <w:p w:rsidR="00AD0143" w:rsidRDefault="00DE6CB3">
      <w:pPr>
        <w:pStyle w:val="TOC1"/>
        <w:tabs>
          <w:tab w:val="right" w:leader="dot" w:pos="9016"/>
        </w:tabs>
        <w:rPr>
          <w:rFonts w:asciiTheme="minorHAnsi" w:hAnsiTheme="minorHAnsi"/>
          <w:noProof/>
        </w:rPr>
      </w:pPr>
      <w:hyperlink w:anchor="_Toc425501961" w:history="1">
        <w:r w:rsidR="00AD0143" w:rsidRPr="007F1AB6">
          <w:rPr>
            <w:rStyle w:val="Hyperlink"/>
            <w:noProof/>
          </w:rPr>
          <w:t>Trainee self-assessment checklist</w:t>
        </w:r>
        <w:r w:rsidR="00AD0143">
          <w:rPr>
            <w:noProof/>
            <w:webHidden/>
          </w:rPr>
          <w:tab/>
        </w:r>
        <w:r w:rsidR="00AD0143">
          <w:rPr>
            <w:noProof/>
            <w:webHidden/>
          </w:rPr>
          <w:fldChar w:fldCharType="begin"/>
        </w:r>
        <w:r w:rsidR="00AD0143">
          <w:rPr>
            <w:noProof/>
            <w:webHidden/>
          </w:rPr>
          <w:instrText xml:space="preserve"> PAGEREF _Toc425501961 \h </w:instrText>
        </w:r>
        <w:r w:rsidR="00AD0143">
          <w:rPr>
            <w:noProof/>
            <w:webHidden/>
          </w:rPr>
        </w:r>
        <w:r w:rsidR="00AD0143">
          <w:rPr>
            <w:noProof/>
            <w:webHidden/>
          </w:rPr>
          <w:fldChar w:fldCharType="separate"/>
        </w:r>
        <w:r w:rsidR="00AD0143">
          <w:rPr>
            <w:noProof/>
            <w:webHidden/>
          </w:rPr>
          <w:t>61</w:t>
        </w:r>
        <w:r w:rsidR="00AD0143">
          <w:rPr>
            <w:noProof/>
            <w:webHidden/>
          </w:rPr>
          <w:fldChar w:fldCharType="end"/>
        </w:r>
      </w:hyperlink>
    </w:p>
    <w:p w:rsidR="00D5589C" w:rsidRPr="003572EA" w:rsidRDefault="00CE3236">
      <w:pPr>
        <w:rPr>
          <w:rFonts w:ascii="Helvetica" w:eastAsia="Calibri" w:hAnsi="Helvetica" w:cs="Calibri"/>
          <w:szCs w:val="24"/>
          <w:lang w:eastAsia="ar-SA"/>
        </w:rPr>
      </w:pPr>
      <w:r w:rsidRPr="003572EA">
        <w:rPr>
          <w:szCs w:val="24"/>
        </w:rPr>
        <w:fldChar w:fldCharType="end"/>
      </w:r>
      <w:r w:rsidR="00D5589C" w:rsidRPr="003572EA">
        <w:rPr>
          <w:szCs w:val="24"/>
        </w:rPr>
        <w:br w:type="page"/>
      </w:r>
    </w:p>
    <w:p w:rsidR="00D5589C" w:rsidRPr="003572EA" w:rsidRDefault="00D5589C" w:rsidP="00BD2681">
      <w:pPr>
        <w:pStyle w:val="BodyCopy"/>
        <w:rPr>
          <w:noProof w:val="0"/>
          <w:szCs w:val="24"/>
        </w:rPr>
      </w:pPr>
    </w:p>
    <w:p w:rsidR="00D5589C" w:rsidRPr="003572EA" w:rsidRDefault="00D5589C" w:rsidP="00BD2681">
      <w:pPr>
        <w:pStyle w:val="BodyCopy"/>
        <w:rPr>
          <w:noProof w:val="0"/>
          <w:szCs w:val="24"/>
        </w:rPr>
      </w:pPr>
    </w:p>
    <w:p w:rsidR="00D5589C" w:rsidRPr="003572EA" w:rsidRDefault="00D5589C" w:rsidP="00BD2681">
      <w:pPr>
        <w:pStyle w:val="BodyCopy"/>
        <w:rPr>
          <w:noProof w:val="0"/>
          <w:szCs w:val="24"/>
        </w:rPr>
      </w:pPr>
    </w:p>
    <w:p w:rsidR="00D5589C" w:rsidRPr="003572EA" w:rsidRDefault="00D5589C" w:rsidP="00BD2681">
      <w:pPr>
        <w:pStyle w:val="BodyCopy"/>
        <w:rPr>
          <w:noProof w:val="0"/>
          <w:szCs w:val="24"/>
        </w:rPr>
      </w:pPr>
    </w:p>
    <w:p w:rsidR="00D5589C" w:rsidRPr="003572EA" w:rsidRDefault="00D5589C" w:rsidP="00BD2681">
      <w:pPr>
        <w:pStyle w:val="BodyCopy"/>
        <w:rPr>
          <w:noProof w:val="0"/>
          <w:szCs w:val="24"/>
        </w:rPr>
      </w:pPr>
    </w:p>
    <w:p w:rsidR="00D5589C" w:rsidRPr="003572EA" w:rsidRDefault="00D5589C" w:rsidP="00BD2681">
      <w:pPr>
        <w:pStyle w:val="BodyCopy"/>
        <w:rPr>
          <w:noProof w:val="0"/>
          <w:szCs w:val="24"/>
        </w:rPr>
      </w:pPr>
    </w:p>
    <w:p w:rsidR="00D5589C" w:rsidRPr="003572EA" w:rsidRDefault="00D5589C" w:rsidP="00BD2681">
      <w:pPr>
        <w:pStyle w:val="BodyCopy"/>
        <w:rPr>
          <w:noProof w:val="0"/>
          <w:szCs w:val="24"/>
        </w:rPr>
      </w:pPr>
    </w:p>
    <w:p w:rsidR="00D5589C" w:rsidRPr="003572EA" w:rsidRDefault="00D5589C" w:rsidP="00BD2681">
      <w:pPr>
        <w:pStyle w:val="BodyCopy"/>
        <w:rPr>
          <w:noProof w:val="0"/>
          <w:szCs w:val="24"/>
        </w:rPr>
        <w:sectPr w:rsidR="00D5589C" w:rsidRPr="003572EA" w:rsidSect="00CB546F">
          <w:headerReference w:type="even" r:id="rId29"/>
          <w:headerReference w:type="default" r:id="rId30"/>
          <w:footerReference w:type="even" r:id="rId31"/>
          <w:footerReference w:type="default" r:id="rId32"/>
          <w:pgSz w:w="11906" w:h="16838" w:code="9"/>
          <w:pgMar w:top="1440" w:right="1440" w:bottom="1440" w:left="1440" w:header="709" w:footer="468" w:gutter="0"/>
          <w:cols w:space="708"/>
          <w:docGrid w:linePitch="360"/>
        </w:sectPr>
      </w:pPr>
    </w:p>
    <w:p w:rsidR="00E83E16" w:rsidRPr="003572EA" w:rsidRDefault="00E83E16" w:rsidP="00E83E16">
      <w:pPr>
        <w:pStyle w:val="Heading1"/>
      </w:pPr>
      <w:bookmarkStart w:id="4" w:name="_Toc334515496"/>
      <w:bookmarkStart w:id="5" w:name="_Toc337029813"/>
      <w:bookmarkStart w:id="6" w:name="_Toc370805486"/>
      <w:bookmarkStart w:id="7" w:name="_Toc425501951"/>
      <w:r w:rsidRPr="003572EA">
        <w:lastRenderedPageBreak/>
        <w:t>Introduction to trainee manual</w:t>
      </w:r>
      <w:bookmarkEnd w:id="4"/>
      <w:bookmarkEnd w:id="5"/>
      <w:bookmarkEnd w:id="6"/>
      <w:bookmarkEnd w:id="7"/>
    </w:p>
    <w:p w:rsidR="00E83E16" w:rsidRPr="003572EA" w:rsidRDefault="00E83E16" w:rsidP="00E83E16">
      <w:pPr>
        <w:pStyle w:val="Heading3"/>
      </w:pPr>
      <w:r w:rsidRPr="003572EA">
        <w:t>To the Trainee</w:t>
      </w:r>
    </w:p>
    <w:p w:rsidR="00E83E16" w:rsidRPr="003572EA" w:rsidRDefault="00E83E16" w:rsidP="00E83E16">
      <w:pPr>
        <w:pStyle w:val="BodyCopy"/>
        <w:rPr>
          <w:noProof w:val="0"/>
        </w:rPr>
      </w:pPr>
      <w:r w:rsidRPr="003572EA">
        <w:rPr>
          <w:noProof w:val="0"/>
        </w:rPr>
        <w:t>Congratulations on joining this course. This Trainee Manual is one part of a ‘toolbox’ which is a resource provided to trainees, trainers and assessors to help you become competent in various areas of your work.</w:t>
      </w:r>
    </w:p>
    <w:p w:rsidR="00E83E16" w:rsidRPr="003572EA" w:rsidRDefault="00E83E16" w:rsidP="00E83E16">
      <w:pPr>
        <w:pStyle w:val="BodyCopy"/>
        <w:rPr>
          <w:noProof w:val="0"/>
        </w:rPr>
      </w:pPr>
      <w:r w:rsidRPr="003572EA">
        <w:rPr>
          <w:noProof w:val="0"/>
        </w:rPr>
        <w:t>The ‘toolbox’ consists of three elements:</w:t>
      </w:r>
    </w:p>
    <w:p w:rsidR="00E83E16" w:rsidRPr="003572EA" w:rsidRDefault="00E83E16" w:rsidP="00E83E16">
      <w:pPr>
        <w:pStyle w:val="Bullet1"/>
      </w:pPr>
      <w:r w:rsidRPr="003572EA">
        <w:t>A Trainee Manual for you to read and study at home or in class</w:t>
      </w:r>
    </w:p>
    <w:p w:rsidR="00E83E16" w:rsidRPr="003572EA" w:rsidRDefault="00E83E16" w:rsidP="00E83E16">
      <w:pPr>
        <w:pStyle w:val="Bullet1"/>
      </w:pPr>
      <w:r w:rsidRPr="003572EA">
        <w:t>A Trainer Guide with Power Point slides to help your Trainer explain the content of the training material and provide class activities to help with practice</w:t>
      </w:r>
    </w:p>
    <w:p w:rsidR="00E83E16" w:rsidRPr="003572EA" w:rsidRDefault="00E83E16" w:rsidP="00E83E16">
      <w:pPr>
        <w:pStyle w:val="Bullet1"/>
      </w:pPr>
      <w:r w:rsidRPr="003572EA">
        <w:t>An Assessment Manual which provides your Assessor with oral and written questions and other assessment tasks to establish whether or not you have achieved competency.</w:t>
      </w:r>
    </w:p>
    <w:p w:rsidR="00E83E16" w:rsidRPr="003572EA" w:rsidRDefault="00E83E16" w:rsidP="00E83E16">
      <w:pPr>
        <w:pStyle w:val="BodyCopy"/>
        <w:rPr>
          <w:noProof w:val="0"/>
        </w:rPr>
      </w:pPr>
      <w:r w:rsidRPr="003572EA">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83E16" w:rsidRPr="003572EA" w:rsidRDefault="00E83E16" w:rsidP="00E83E16">
      <w:pPr>
        <w:pStyle w:val="BodyCopy"/>
        <w:rPr>
          <w:noProof w:val="0"/>
        </w:rPr>
      </w:pPr>
      <w:r w:rsidRPr="003572EA">
        <w:rPr>
          <w:noProof w:val="0"/>
        </w:rPr>
        <w:t>What is the CBT and CBA system and why has it been adopted by ASEAN?</w:t>
      </w:r>
    </w:p>
    <w:p w:rsidR="00E83E16" w:rsidRPr="003572EA" w:rsidRDefault="00E83E16" w:rsidP="00E83E16">
      <w:pPr>
        <w:pStyle w:val="BodyCopy"/>
        <w:rPr>
          <w:noProof w:val="0"/>
        </w:rPr>
      </w:pPr>
      <w:r w:rsidRPr="003572EA">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E83E16" w:rsidRPr="003572EA" w:rsidRDefault="00E83E16" w:rsidP="00E83E16">
      <w:pPr>
        <w:pStyle w:val="BodyCopy"/>
        <w:rPr>
          <w:noProof w:val="0"/>
        </w:rPr>
      </w:pPr>
      <w:r w:rsidRPr="003572EA">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3572EA" w:rsidRDefault="00E83E16" w:rsidP="00E83E16">
      <w:pPr>
        <w:pStyle w:val="BodyCopy"/>
        <w:rPr>
          <w:noProof w:val="0"/>
        </w:rPr>
      </w:pPr>
      <w:r w:rsidRPr="003572EA">
        <w:rPr>
          <w:noProof w:val="0"/>
        </w:rPr>
        <w:t>What is a competency standard?</w:t>
      </w:r>
    </w:p>
    <w:p w:rsidR="00E83E16" w:rsidRPr="003572EA" w:rsidRDefault="00E83E16" w:rsidP="00E83E16">
      <w:pPr>
        <w:pStyle w:val="BodyCopy"/>
        <w:rPr>
          <w:noProof w:val="0"/>
        </w:rPr>
      </w:pPr>
      <w:r w:rsidRPr="003572EA">
        <w:rPr>
          <w:noProof w:val="0"/>
        </w:rPr>
        <w:t>Competency standards are descriptions of the skills and knowledge required to perform a task or activity at the level of a required standard.</w:t>
      </w:r>
    </w:p>
    <w:p w:rsidR="00E83E16" w:rsidRPr="003572EA" w:rsidRDefault="00E83E16" w:rsidP="00E83E16">
      <w:pPr>
        <w:pStyle w:val="BodyCopy"/>
        <w:rPr>
          <w:noProof w:val="0"/>
        </w:rPr>
      </w:pPr>
      <w:r w:rsidRPr="003572EA">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3572EA" w:rsidRDefault="00E83E16" w:rsidP="00E83E16">
      <w:pPr>
        <w:pStyle w:val="Bullet1"/>
      </w:pPr>
      <w:r w:rsidRPr="003572EA">
        <w:t>Housekeeping</w:t>
      </w:r>
    </w:p>
    <w:p w:rsidR="00E83E16" w:rsidRPr="003572EA" w:rsidRDefault="00E83E16" w:rsidP="00E83E16">
      <w:pPr>
        <w:pStyle w:val="Bullet1"/>
      </w:pPr>
      <w:r w:rsidRPr="003572EA">
        <w:t>Food Production</w:t>
      </w:r>
    </w:p>
    <w:p w:rsidR="00E83E16" w:rsidRPr="003572EA" w:rsidRDefault="00E83E16" w:rsidP="00E83E16">
      <w:pPr>
        <w:pStyle w:val="Bullet1"/>
      </w:pPr>
      <w:r w:rsidRPr="003572EA">
        <w:t>Food and Beverage Service</w:t>
      </w:r>
    </w:p>
    <w:p w:rsidR="00E83E16" w:rsidRPr="003572EA" w:rsidRDefault="00E83E16" w:rsidP="00E83E16">
      <w:pPr>
        <w:pStyle w:val="Bullet1"/>
      </w:pPr>
      <w:r w:rsidRPr="003572EA">
        <w:t>Front Office</w:t>
      </w:r>
    </w:p>
    <w:p w:rsidR="00E83E16" w:rsidRPr="003572EA" w:rsidRDefault="00E83E16" w:rsidP="00E83E16">
      <w:pPr>
        <w:pStyle w:val="Bullet1"/>
      </w:pPr>
      <w:r w:rsidRPr="003572EA">
        <w:lastRenderedPageBreak/>
        <w:t>Travel Agencies</w:t>
      </w:r>
    </w:p>
    <w:p w:rsidR="00E83E16" w:rsidRPr="003572EA" w:rsidRDefault="00E83E16" w:rsidP="00E83E16">
      <w:pPr>
        <w:pStyle w:val="Bullet1"/>
      </w:pPr>
      <w:r w:rsidRPr="003572EA">
        <w:t>Tour Operations.</w:t>
      </w:r>
    </w:p>
    <w:p w:rsidR="00E83E16" w:rsidRPr="003572EA" w:rsidRDefault="00E83E16" w:rsidP="00E83E16">
      <w:pPr>
        <w:pStyle w:val="BodyCopy"/>
        <w:rPr>
          <w:noProof w:val="0"/>
        </w:rPr>
      </w:pPr>
      <w:r w:rsidRPr="003572EA">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3572EA" w:rsidRDefault="00E83E16" w:rsidP="00E83E16">
      <w:pPr>
        <w:pStyle w:val="BodyCopy"/>
        <w:rPr>
          <w:noProof w:val="0"/>
        </w:rPr>
      </w:pPr>
      <w:r w:rsidRPr="003572EA">
        <w:rPr>
          <w:noProof w:val="0"/>
        </w:rPr>
        <w:t>There are other components of the competency standard:</w:t>
      </w:r>
    </w:p>
    <w:p w:rsidR="00E83E16" w:rsidRPr="003572EA" w:rsidRDefault="00E83E16" w:rsidP="00E83E16">
      <w:pPr>
        <w:pStyle w:val="Bullet1"/>
      </w:pPr>
      <w:r w:rsidRPr="003572EA">
        <w:rPr>
          <w:i/>
        </w:rPr>
        <w:t xml:space="preserve">Unit Title: </w:t>
      </w:r>
      <w:r w:rsidRPr="003572EA">
        <w:t>statement about what is to be done in the workplace</w:t>
      </w:r>
    </w:p>
    <w:p w:rsidR="00E83E16" w:rsidRPr="003572EA" w:rsidRDefault="00E83E16" w:rsidP="00E83E16">
      <w:pPr>
        <w:pStyle w:val="Bullet1"/>
      </w:pPr>
      <w:r w:rsidRPr="003572EA">
        <w:rPr>
          <w:i/>
        </w:rPr>
        <w:t xml:space="preserve">Unit Number: </w:t>
      </w:r>
      <w:r w:rsidRPr="003572EA">
        <w:t>unique number identifying the particular competency</w:t>
      </w:r>
    </w:p>
    <w:p w:rsidR="00E83E16" w:rsidRPr="003572EA" w:rsidRDefault="00E83E16" w:rsidP="00E83E16">
      <w:pPr>
        <w:pStyle w:val="Bullet1"/>
      </w:pPr>
      <w:r w:rsidRPr="003572EA">
        <w:rPr>
          <w:i/>
        </w:rPr>
        <w:t xml:space="preserve">Nominal hours: </w:t>
      </w:r>
      <w:r w:rsidRPr="003572EA">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3572EA" w:rsidRDefault="00E83E16" w:rsidP="00E83E16">
      <w:pPr>
        <w:pStyle w:val="BodyCopy"/>
        <w:rPr>
          <w:noProof w:val="0"/>
        </w:rPr>
      </w:pPr>
      <w:r w:rsidRPr="003572EA">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3572EA" w:rsidRDefault="00E83E16" w:rsidP="00E83E16">
      <w:pPr>
        <w:pStyle w:val="BodyCopy"/>
        <w:rPr>
          <w:noProof w:val="0"/>
        </w:rPr>
      </w:pPr>
      <w:r w:rsidRPr="003572EA">
        <w:rPr>
          <w:noProof w:val="0"/>
        </w:rPr>
        <w:t>Your trainer and/or assessor may use other methods to assess you such as:</w:t>
      </w:r>
    </w:p>
    <w:p w:rsidR="00E83E16" w:rsidRPr="003572EA" w:rsidRDefault="00E83E16" w:rsidP="00E83E16">
      <w:pPr>
        <w:pStyle w:val="Bullet1"/>
      </w:pPr>
      <w:r w:rsidRPr="003572EA">
        <w:t>Journals</w:t>
      </w:r>
    </w:p>
    <w:p w:rsidR="00E83E16" w:rsidRPr="003572EA" w:rsidRDefault="00E83E16" w:rsidP="00E83E16">
      <w:pPr>
        <w:pStyle w:val="Bullet1"/>
      </w:pPr>
      <w:r w:rsidRPr="003572EA">
        <w:t>Oral presentations</w:t>
      </w:r>
    </w:p>
    <w:p w:rsidR="00E83E16" w:rsidRPr="003572EA" w:rsidRDefault="00E83E16" w:rsidP="00E83E16">
      <w:pPr>
        <w:pStyle w:val="Bullet1"/>
      </w:pPr>
      <w:r w:rsidRPr="003572EA">
        <w:t>Role plays</w:t>
      </w:r>
    </w:p>
    <w:p w:rsidR="00E83E16" w:rsidRPr="003572EA" w:rsidRDefault="00E83E16" w:rsidP="00E83E16">
      <w:pPr>
        <w:pStyle w:val="Bullet1"/>
      </w:pPr>
      <w:r w:rsidRPr="003572EA">
        <w:t>Log books</w:t>
      </w:r>
    </w:p>
    <w:p w:rsidR="00E83E16" w:rsidRPr="003572EA" w:rsidRDefault="00E83E16" w:rsidP="00E83E16">
      <w:pPr>
        <w:pStyle w:val="Bullet1"/>
      </w:pPr>
      <w:r w:rsidRPr="003572EA">
        <w:t>Group projects</w:t>
      </w:r>
    </w:p>
    <w:p w:rsidR="00E83E16" w:rsidRPr="003572EA" w:rsidRDefault="00E83E16" w:rsidP="00E83E16">
      <w:pPr>
        <w:pStyle w:val="Bullet1"/>
      </w:pPr>
      <w:r w:rsidRPr="003572EA">
        <w:t>Practical demonstrations.</w:t>
      </w:r>
    </w:p>
    <w:p w:rsidR="00E83E16" w:rsidRPr="003572EA" w:rsidRDefault="00E83E16" w:rsidP="00E83E16">
      <w:pPr>
        <w:pStyle w:val="BodyCopy"/>
        <w:rPr>
          <w:noProof w:val="0"/>
        </w:rPr>
      </w:pPr>
      <w:r w:rsidRPr="003572EA">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3572EA" w:rsidRDefault="00C13A31" w:rsidP="00C13A31">
      <w:pPr>
        <w:pStyle w:val="BodyCopy"/>
        <w:rPr>
          <w:noProof w:val="0"/>
        </w:rPr>
      </w:pPr>
    </w:p>
    <w:p w:rsidR="00C13A31" w:rsidRPr="003572EA" w:rsidRDefault="00C13A31">
      <w:pPr>
        <w:rPr>
          <w:szCs w:val="24"/>
        </w:rPr>
        <w:sectPr w:rsidR="00C13A31" w:rsidRPr="003572EA" w:rsidSect="001A29DB">
          <w:headerReference w:type="even" r:id="rId33"/>
          <w:headerReference w:type="default" r:id="rId34"/>
          <w:footerReference w:type="even" r:id="rId35"/>
          <w:footerReference w:type="default" r:id="rId36"/>
          <w:pgSz w:w="11906" w:h="16838"/>
          <w:pgMar w:top="1440" w:right="1440" w:bottom="1440" w:left="1440" w:header="708" w:footer="331" w:gutter="0"/>
          <w:pgNumType w:start="1"/>
          <w:cols w:space="708"/>
          <w:docGrid w:linePitch="360"/>
        </w:sectPr>
      </w:pPr>
    </w:p>
    <w:p w:rsidR="00C13A31" w:rsidRPr="003572EA" w:rsidRDefault="00C13A31" w:rsidP="00C13A31">
      <w:pPr>
        <w:pStyle w:val="Heading1"/>
        <w:rPr>
          <w:szCs w:val="24"/>
        </w:rPr>
      </w:pPr>
      <w:bookmarkStart w:id="8" w:name="_Toc337029814"/>
      <w:bookmarkStart w:id="9" w:name="_Toc370805487"/>
      <w:bookmarkStart w:id="10" w:name="_Toc425501952"/>
      <w:r w:rsidRPr="003572EA">
        <w:lastRenderedPageBreak/>
        <w:t>Unit descriptor</w:t>
      </w:r>
      <w:bookmarkEnd w:id="8"/>
      <w:bookmarkEnd w:id="9"/>
      <w:bookmarkEnd w:id="10"/>
    </w:p>
    <w:p w:rsidR="00C13A31" w:rsidRPr="003572EA" w:rsidRDefault="00CE3236" w:rsidP="00C13A31">
      <w:pPr>
        <w:pStyle w:val="BodyCopyBold"/>
        <w:rPr>
          <w:noProof w:val="0"/>
        </w:rPr>
      </w:pPr>
      <w:r w:rsidRPr="003572EA">
        <w:rPr>
          <w:noProof w:val="0"/>
        </w:rPr>
        <w:fldChar w:fldCharType="begin"/>
      </w:r>
      <w:r w:rsidR="009343EE" w:rsidRPr="003572EA">
        <w:rPr>
          <w:noProof w:val="0"/>
        </w:rPr>
        <w:instrText xml:space="preserve"> REF  UnitName </w:instrText>
      </w:r>
      <w:r w:rsidRPr="003572EA">
        <w:rPr>
          <w:noProof w:val="0"/>
        </w:rPr>
        <w:fldChar w:fldCharType="separate"/>
      </w:r>
      <w:sdt>
        <w:sdtPr>
          <w:alias w:val="Unit name "/>
          <w:tag w:val="Unit name "/>
          <w:id w:val="1014810108"/>
          <w:placeholder>
            <w:docPart w:val="3FBBF18902BC4F4CBF4FD44C61928053"/>
          </w:placeholder>
        </w:sdtPr>
        <w:sdtEndPr>
          <w:rPr>
            <w:highlight w:val="yellow"/>
          </w:rPr>
        </w:sdtEndPr>
        <w:sdtContent>
          <w:r w:rsidR="00AD0143" w:rsidRPr="003572EA">
            <w:t>Use English at a supervisory level</w:t>
          </w:r>
        </w:sdtContent>
      </w:sdt>
      <w:r w:rsidRPr="003572EA">
        <w:rPr>
          <w:noProof w:val="0"/>
        </w:rPr>
        <w:fldChar w:fldCharType="end"/>
      </w:r>
    </w:p>
    <w:p w:rsidR="00C13A31" w:rsidRPr="003572EA" w:rsidRDefault="00C13A31" w:rsidP="00C13A31">
      <w:pPr>
        <w:pStyle w:val="BodyCopy"/>
        <w:rPr>
          <w:noProof w:val="0"/>
        </w:rPr>
      </w:pPr>
      <w:r w:rsidRPr="003572EA">
        <w:rPr>
          <w:noProof w:val="0"/>
        </w:rPr>
        <w:t xml:space="preserve">This unit deals with the skills and knowledge required to </w:t>
      </w:r>
      <w:r w:rsidR="00CE3236" w:rsidRPr="003572EA">
        <w:rPr>
          <w:noProof w:val="0"/>
        </w:rPr>
        <w:fldChar w:fldCharType="begin"/>
      </w:r>
      <w:r w:rsidR="009343EE" w:rsidRPr="003572EA">
        <w:rPr>
          <w:noProof w:val="0"/>
        </w:rPr>
        <w:instrText xml:space="preserve"> REF  UnitName </w:instrText>
      </w:r>
      <w:r w:rsidR="00CE3236" w:rsidRPr="003572EA">
        <w:rPr>
          <w:noProof w:val="0"/>
        </w:rPr>
        <w:fldChar w:fldCharType="separate"/>
      </w:r>
      <w:sdt>
        <w:sdtPr>
          <w:alias w:val="Unit name "/>
          <w:tag w:val="Unit name "/>
          <w:id w:val="1718392302"/>
          <w:placeholder>
            <w:docPart w:val="A394D54AF71E4719A7D91B18E9A3C348"/>
          </w:placeholder>
        </w:sdtPr>
        <w:sdtEndPr>
          <w:rPr>
            <w:highlight w:val="yellow"/>
          </w:rPr>
        </w:sdtEndPr>
        <w:sdtContent>
          <w:r w:rsidR="00AD0143" w:rsidRPr="003572EA">
            <w:t>Use English at a supervisory level</w:t>
          </w:r>
        </w:sdtContent>
      </w:sdt>
      <w:r w:rsidR="00CE3236" w:rsidRPr="003572EA">
        <w:rPr>
          <w:noProof w:val="0"/>
        </w:rPr>
        <w:fldChar w:fldCharType="end"/>
      </w:r>
      <w:r w:rsidR="009343EE" w:rsidRPr="003572EA">
        <w:rPr>
          <w:noProof w:val="0"/>
        </w:rPr>
        <w:t xml:space="preserve"> </w:t>
      </w:r>
      <w:r w:rsidRPr="003572EA">
        <w:rPr>
          <w:noProof w:val="0"/>
        </w:rPr>
        <w:t>in a range of settings within the travel industries workplace context.</w:t>
      </w:r>
    </w:p>
    <w:p w:rsidR="00C13A31" w:rsidRPr="003572EA" w:rsidRDefault="00C13A31" w:rsidP="00C13A31">
      <w:pPr>
        <w:pStyle w:val="BodyCopyBold"/>
        <w:rPr>
          <w:noProof w:val="0"/>
        </w:rPr>
      </w:pPr>
      <w:r w:rsidRPr="003572EA">
        <w:rPr>
          <w:noProof w:val="0"/>
        </w:rPr>
        <w:t xml:space="preserve">Unit Code: </w:t>
      </w:r>
    </w:p>
    <w:p w:rsidR="00C13A31" w:rsidRPr="003572EA" w:rsidRDefault="00CE3236" w:rsidP="00C13A31">
      <w:pPr>
        <w:pStyle w:val="BodyCopy"/>
        <w:rPr>
          <w:noProof w:val="0"/>
        </w:rPr>
      </w:pPr>
      <w:r w:rsidRPr="003572EA">
        <w:rPr>
          <w:noProof w:val="0"/>
        </w:rPr>
        <w:fldChar w:fldCharType="begin"/>
      </w:r>
      <w:r w:rsidR="009343EE" w:rsidRPr="003572EA">
        <w:rPr>
          <w:noProof w:val="0"/>
        </w:rPr>
        <w:instrText xml:space="preserve"> REF  UnitCode </w:instrText>
      </w:r>
      <w:r w:rsidRPr="003572EA">
        <w:rPr>
          <w:noProof w:val="0"/>
        </w:rPr>
        <w:fldChar w:fldCharType="separate"/>
      </w:r>
      <w:sdt>
        <w:sdtPr>
          <w:alias w:val="Unit code"/>
          <w:tag w:val="Unit code"/>
          <w:id w:val="-1867519923"/>
          <w:placeholder>
            <w:docPart w:val="687F6ED9B1AE4B099FC779ED2A1F8DAB"/>
          </w:placeholder>
        </w:sdtPr>
        <w:sdtEndPr/>
        <w:sdtContent>
          <w:r w:rsidR="00AD0143" w:rsidRPr="003572EA">
            <w:t>D2.LAN.CL10.02</w:t>
          </w:r>
        </w:sdtContent>
      </w:sdt>
      <w:r w:rsidRPr="003572EA">
        <w:rPr>
          <w:noProof w:val="0"/>
        </w:rPr>
        <w:fldChar w:fldCharType="end"/>
      </w:r>
    </w:p>
    <w:p w:rsidR="00C13A31" w:rsidRPr="003572EA" w:rsidRDefault="00C13A31" w:rsidP="00C13A31">
      <w:pPr>
        <w:pStyle w:val="BodyCopyBold"/>
        <w:rPr>
          <w:noProof w:val="0"/>
        </w:rPr>
      </w:pPr>
      <w:r w:rsidRPr="003572EA">
        <w:rPr>
          <w:noProof w:val="0"/>
        </w:rPr>
        <w:t>Nominal Hours:</w:t>
      </w:r>
    </w:p>
    <w:p w:rsidR="00C13A31" w:rsidRPr="003572EA" w:rsidRDefault="00C858DA" w:rsidP="00C13A31">
      <w:pPr>
        <w:pStyle w:val="BodyCopy"/>
        <w:rPr>
          <w:noProof w:val="0"/>
        </w:rPr>
      </w:pPr>
      <w:r w:rsidRPr="003572EA">
        <w:rPr>
          <w:noProof w:val="0"/>
        </w:rPr>
        <w:t>120</w:t>
      </w:r>
    </w:p>
    <w:p w:rsidR="00C13A31" w:rsidRPr="003572EA" w:rsidRDefault="00C13A31" w:rsidP="00C858DA">
      <w:pPr>
        <w:pStyle w:val="Heading3"/>
      </w:pPr>
      <w:r w:rsidRPr="003572EA">
        <w:t>Element 1:</w:t>
      </w:r>
      <w:r w:rsidR="00CE6040" w:rsidRPr="003572EA">
        <w:t xml:space="preserve"> </w:t>
      </w:r>
      <w:bookmarkStart w:id="11" w:name="Element1"/>
      <w:sdt>
        <w:sdtPr>
          <w:rPr>
            <w:highlight w:val="yellow"/>
          </w:rPr>
          <w:alias w:val="Element1"/>
          <w:tag w:val="Element1"/>
          <w:id w:val="-454108863"/>
          <w:lock w:val="sdtLocked"/>
          <w:placeholder>
            <w:docPart w:val="64C8E516E72A4184AF2B2508602CDD9B"/>
          </w:placeholder>
        </w:sdtPr>
        <w:sdtEndPr/>
        <w:sdtContent>
          <w:r w:rsidR="00C858DA" w:rsidRPr="003572EA">
            <w:t>Use English to induct new employees</w:t>
          </w:r>
        </w:sdtContent>
      </w:sdt>
      <w:bookmarkEnd w:id="11"/>
    </w:p>
    <w:p w:rsidR="00C13A31" w:rsidRPr="003572EA" w:rsidRDefault="00C13A31" w:rsidP="00C13A31">
      <w:pPr>
        <w:pStyle w:val="BodyCopyBold"/>
        <w:rPr>
          <w:noProof w:val="0"/>
        </w:rPr>
      </w:pPr>
      <w:r w:rsidRPr="003572EA">
        <w:rPr>
          <w:noProof w:val="0"/>
        </w:rPr>
        <w:t>Performance Criteria</w:t>
      </w:r>
    </w:p>
    <w:p w:rsidR="00C13A31" w:rsidRPr="003572EA" w:rsidRDefault="00C13A31" w:rsidP="00C858DA">
      <w:pPr>
        <w:pStyle w:val="BodyCopyIndent"/>
        <w:rPr>
          <w:noProof w:val="0"/>
        </w:rPr>
      </w:pPr>
      <w:r w:rsidRPr="003572EA">
        <w:rPr>
          <w:noProof w:val="0"/>
        </w:rPr>
        <w:t>1.1</w:t>
      </w:r>
      <w:r w:rsidRPr="003572EA">
        <w:rPr>
          <w:noProof w:val="0"/>
        </w:rPr>
        <w:tab/>
      </w:r>
      <w:bookmarkStart w:id="12" w:name="Criteria11"/>
      <w:sdt>
        <w:sdtPr>
          <w:rPr>
            <w:noProof w:val="0"/>
          </w:rPr>
          <w:alias w:val="Criteria11"/>
          <w:tag w:val="Criteria11"/>
          <w:id w:val="-1127778408"/>
          <w:lock w:val="sdtLocked"/>
          <w:placeholder>
            <w:docPart w:val="64C8E516E72A4184AF2B2508602CDD9B"/>
          </w:placeholder>
        </w:sdtPr>
        <w:sdtEndPr/>
        <w:sdtContent>
          <w:r w:rsidR="00C858DA" w:rsidRPr="003572EA">
            <w:rPr>
              <w:noProof w:val="0"/>
            </w:rPr>
            <w:t>Welcome new employee(s) and introduce them to key personnel</w:t>
          </w:r>
        </w:sdtContent>
      </w:sdt>
      <w:bookmarkEnd w:id="12"/>
    </w:p>
    <w:p w:rsidR="00C13A31" w:rsidRPr="003572EA" w:rsidRDefault="00C13A31" w:rsidP="00C858DA">
      <w:pPr>
        <w:pStyle w:val="BodyCopyIndent"/>
        <w:rPr>
          <w:noProof w:val="0"/>
        </w:rPr>
      </w:pPr>
      <w:r w:rsidRPr="003572EA">
        <w:rPr>
          <w:noProof w:val="0"/>
        </w:rPr>
        <w:t>1.2</w:t>
      </w:r>
      <w:r w:rsidRPr="003572EA">
        <w:rPr>
          <w:noProof w:val="0"/>
        </w:rPr>
        <w:tab/>
      </w:r>
      <w:bookmarkStart w:id="13" w:name="Criteria12"/>
      <w:sdt>
        <w:sdtPr>
          <w:rPr>
            <w:noProof w:val="0"/>
          </w:rPr>
          <w:alias w:val="Criteria12"/>
          <w:tag w:val="Criteria12"/>
          <w:id w:val="405736065"/>
          <w:lock w:val="sdtLocked"/>
          <w:placeholder>
            <w:docPart w:val="64C8E516E72A4184AF2B2508602CDD9B"/>
          </w:placeholder>
        </w:sdtPr>
        <w:sdtEndPr/>
        <w:sdtContent>
          <w:r w:rsidR="00C858DA" w:rsidRPr="003572EA">
            <w:rPr>
              <w:noProof w:val="0"/>
            </w:rPr>
            <w:t>Explain how the position relates to others in the company</w:t>
          </w:r>
        </w:sdtContent>
      </w:sdt>
      <w:bookmarkEnd w:id="13"/>
    </w:p>
    <w:p w:rsidR="00C13A31" w:rsidRPr="003572EA" w:rsidRDefault="00C13A31" w:rsidP="00C858DA">
      <w:pPr>
        <w:pStyle w:val="BodyCopyIndent"/>
        <w:rPr>
          <w:noProof w:val="0"/>
        </w:rPr>
      </w:pPr>
      <w:r w:rsidRPr="003572EA">
        <w:rPr>
          <w:noProof w:val="0"/>
        </w:rPr>
        <w:t>1.3</w:t>
      </w:r>
      <w:r w:rsidRPr="003572EA">
        <w:rPr>
          <w:noProof w:val="0"/>
        </w:rPr>
        <w:tab/>
      </w:r>
      <w:bookmarkStart w:id="14" w:name="Criteria13"/>
      <w:sdt>
        <w:sdtPr>
          <w:rPr>
            <w:noProof w:val="0"/>
          </w:rPr>
          <w:alias w:val="Criteria13"/>
          <w:tag w:val="Criteria13"/>
          <w:id w:val="-1366747396"/>
          <w:lock w:val="sdtLocked"/>
          <w:placeholder>
            <w:docPart w:val="64C8E516E72A4184AF2B2508602CDD9B"/>
          </w:placeholder>
        </w:sdtPr>
        <w:sdtEndPr/>
        <w:sdtContent>
          <w:r w:rsidR="00C858DA" w:rsidRPr="003572EA">
            <w:rPr>
              <w:noProof w:val="0"/>
            </w:rPr>
            <w:t>Speak positively about the company structure, goals and priorities</w:t>
          </w:r>
        </w:sdtContent>
      </w:sdt>
      <w:bookmarkEnd w:id="14"/>
    </w:p>
    <w:p w:rsidR="00C13A31" w:rsidRPr="003572EA" w:rsidRDefault="00C13A31" w:rsidP="00C858DA">
      <w:pPr>
        <w:pStyle w:val="BodyCopyIndent"/>
        <w:rPr>
          <w:noProof w:val="0"/>
        </w:rPr>
      </w:pPr>
      <w:r w:rsidRPr="003572EA">
        <w:rPr>
          <w:noProof w:val="0"/>
        </w:rPr>
        <w:t>1.4</w:t>
      </w:r>
      <w:r w:rsidRPr="003572EA">
        <w:rPr>
          <w:noProof w:val="0"/>
        </w:rPr>
        <w:tab/>
      </w:r>
      <w:bookmarkStart w:id="15" w:name="Criteria14"/>
      <w:sdt>
        <w:sdtPr>
          <w:rPr>
            <w:noProof w:val="0"/>
          </w:rPr>
          <w:alias w:val="Criteria14"/>
          <w:tag w:val="Criteria14"/>
          <w:id w:val="-745028829"/>
          <w:lock w:val="sdtLocked"/>
          <w:placeholder>
            <w:docPart w:val="64C8E516E72A4184AF2B2508602CDD9B"/>
          </w:placeholder>
        </w:sdtPr>
        <w:sdtEndPr/>
        <w:sdtContent>
          <w:r w:rsidR="00C858DA" w:rsidRPr="003572EA">
            <w:rPr>
              <w:noProof w:val="0"/>
            </w:rPr>
            <w:t>Give information about the new employee’s roles and responsibilities</w:t>
          </w:r>
        </w:sdtContent>
      </w:sdt>
      <w:bookmarkEnd w:id="15"/>
    </w:p>
    <w:p w:rsidR="00C13A31" w:rsidRPr="003572EA" w:rsidRDefault="00C13A31" w:rsidP="00C858DA">
      <w:pPr>
        <w:pStyle w:val="BodyCopyIndent"/>
        <w:rPr>
          <w:noProof w:val="0"/>
        </w:rPr>
      </w:pPr>
      <w:r w:rsidRPr="003572EA">
        <w:rPr>
          <w:noProof w:val="0"/>
        </w:rPr>
        <w:t>1.5</w:t>
      </w:r>
      <w:r w:rsidRPr="003572EA">
        <w:rPr>
          <w:noProof w:val="0"/>
        </w:rPr>
        <w:tab/>
      </w:r>
      <w:bookmarkStart w:id="16" w:name="Criteria15"/>
      <w:sdt>
        <w:sdtPr>
          <w:rPr>
            <w:noProof w:val="0"/>
          </w:rPr>
          <w:alias w:val="Criteria15"/>
          <w:tag w:val="Criteria15"/>
          <w:id w:val="-1250800538"/>
          <w:lock w:val="sdtLocked"/>
          <w:placeholder>
            <w:docPart w:val="64C8E516E72A4184AF2B2508602CDD9B"/>
          </w:placeholder>
        </w:sdtPr>
        <w:sdtEndPr/>
        <w:sdtContent>
          <w:r w:rsidR="00C858DA" w:rsidRPr="003572EA">
            <w:rPr>
              <w:noProof w:val="0"/>
            </w:rPr>
            <w:t>Show and explain features in the work area</w:t>
          </w:r>
        </w:sdtContent>
      </w:sdt>
      <w:bookmarkEnd w:id="16"/>
    </w:p>
    <w:p w:rsidR="00C13A31" w:rsidRPr="003572EA" w:rsidRDefault="00C13A31" w:rsidP="00C858DA">
      <w:pPr>
        <w:pStyle w:val="BodyCopyIndent"/>
        <w:rPr>
          <w:noProof w:val="0"/>
        </w:rPr>
      </w:pPr>
      <w:r w:rsidRPr="003572EA">
        <w:rPr>
          <w:noProof w:val="0"/>
        </w:rPr>
        <w:t>1.6</w:t>
      </w:r>
      <w:r w:rsidRPr="003572EA">
        <w:rPr>
          <w:noProof w:val="0"/>
        </w:rPr>
        <w:tab/>
      </w:r>
      <w:bookmarkStart w:id="17" w:name="Criteria16"/>
      <w:sdt>
        <w:sdtPr>
          <w:rPr>
            <w:noProof w:val="0"/>
          </w:rPr>
          <w:alias w:val="Criteria16"/>
          <w:tag w:val="Criteria16"/>
          <w:id w:val="798647913"/>
          <w:lock w:val="sdtLocked"/>
          <w:placeholder>
            <w:docPart w:val="64C8E516E72A4184AF2B2508602CDD9B"/>
          </w:placeholder>
        </w:sdtPr>
        <w:sdtEndPr/>
        <w:sdtContent>
          <w:r w:rsidR="00C858DA" w:rsidRPr="003572EA">
            <w:rPr>
              <w:noProof w:val="0"/>
            </w:rPr>
            <w:t>Outline details of any training requirements</w:t>
          </w:r>
        </w:sdtContent>
      </w:sdt>
      <w:bookmarkEnd w:id="17"/>
    </w:p>
    <w:p w:rsidR="00C13A31" w:rsidRPr="003572EA" w:rsidRDefault="00C13A31" w:rsidP="00C858DA">
      <w:pPr>
        <w:pStyle w:val="Heading3"/>
      </w:pPr>
      <w:r w:rsidRPr="003572EA">
        <w:t xml:space="preserve">Element 2: </w:t>
      </w:r>
      <w:bookmarkStart w:id="18" w:name="Element2"/>
      <w:sdt>
        <w:sdtPr>
          <w:rPr>
            <w:highlight w:val="yellow"/>
          </w:rPr>
          <w:alias w:val="Element2"/>
          <w:tag w:val="Element2"/>
          <w:id w:val="1405419867"/>
          <w:lock w:val="sdtLocked"/>
          <w:placeholder>
            <w:docPart w:val="64C8E516E72A4184AF2B2508602CDD9B"/>
          </w:placeholder>
        </w:sdtPr>
        <w:sdtEndPr/>
        <w:sdtContent>
          <w:r w:rsidR="00C858DA" w:rsidRPr="003572EA">
            <w:t>Conduct a staff meeting</w:t>
          </w:r>
        </w:sdtContent>
      </w:sdt>
      <w:bookmarkEnd w:id="18"/>
    </w:p>
    <w:p w:rsidR="00C13A31" w:rsidRPr="003572EA" w:rsidRDefault="00C13A31" w:rsidP="00C13A31">
      <w:pPr>
        <w:pStyle w:val="BodyCopyBold"/>
        <w:rPr>
          <w:noProof w:val="0"/>
        </w:rPr>
      </w:pPr>
      <w:r w:rsidRPr="003572EA">
        <w:rPr>
          <w:noProof w:val="0"/>
        </w:rPr>
        <w:t>Performance Criteria</w:t>
      </w:r>
    </w:p>
    <w:p w:rsidR="00C13A31" w:rsidRPr="003572EA" w:rsidRDefault="00C13A31" w:rsidP="00C858DA">
      <w:pPr>
        <w:pStyle w:val="BodyCopyIndent"/>
        <w:rPr>
          <w:noProof w:val="0"/>
        </w:rPr>
      </w:pPr>
      <w:r w:rsidRPr="003572EA">
        <w:rPr>
          <w:noProof w:val="0"/>
        </w:rPr>
        <w:t>2.1</w:t>
      </w:r>
      <w:r w:rsidRPr="003572EA">
        <w:rPr>
          <w:noProof w:val="0"/>
        </w:rPr>
        <w:tab/>
      </w:r>
      <w:bookmarkStart w:id="19" w:name="Criteria21"/>
      <w:sdt>
        <w:sdtPr>
          <w:rPr>
            <w:noProof w:val="0"/>
          </w:rPr>
          <w:alias w:val="Criteria21"/>
          <w:tag w:val="Criteria21"/>
          <w:id w:val="816762892"/>
          <w:lock w:val="sdtLocked"/>
          <w:placeholder>
            <w:docPart w:val="64C8E516E72A4184AF2B2508602CDD9B"/>
          </w:placeholder>
        </w:sdtPr>
        <w:sdtEndPr/>
        <w:sdtContent>
          <w:r w:rsidR="00C858DA" w:rsidRPr="003572EA">
            <w:rPr>
              <w:noProof w:val="0"/>
            </w:rPr>
            <w:t>Notify all relevant staff of scheduled staff meeting</w:t>
          </w:r>
        </w:sdtContent>
      </w:sdt>
      <w:bookmarkEnd w:id="19"/>
    </w:p>
    <w:p w:rsidR="002D0810" w:rsidRPr="003572EA" w:rsidRDefault="002D0810" w:rsidP="00C858DA">
      <w:pPr>
        <w:pStyle w:val="BodyCopyIndent"/>
        <w:rPr>
          <w:noProof w:val="0"/>
        </w:rPr>
      </w:pPr>
      <w:r w:rsidRPr="003572EA">
        <w:rPr>
          <w:noProof w:val="0"/>
        </w:rPr>
        <w:t>2.2</w:t>
      </w:r>
      <w:r w:rsidRPr="003572EA">
        <w:rPr>
          <w:noProof w:val="0"/>
        </w:rPr>
        <w:tab/>
      </w:r>
      <w:bookmarkStart w:id="20" w:name="Criteria22"/>
      <w:sdt>
        <w:sdtPr>
          <w:rPr>
            <w:noProof w:val="0"/>
          </w:rPr>
          <w:alias w:val="Criteria2.2"/>
          <w:tag w:val="Criteria2.2"/>
          <w:id w:val="1906725335"/>
          <w:lock w:val="sdtLocked"/>
          <w:placeholder>
            <w:docPart w:val="64C8E516E72A4184AF2B2508602CDD9B"/>
          </w:placeholder>
        </w:sdtPr>
        <w:sdtEndPr/>
        <w:sdtContent>
          <w:r w:rsidR="00C858DA" w:rsidRPr="003572EA">
            <w:rPr>
              <w:noProof w:val="0"/>
            </w:rPr>
            <w:t>Draw up an agenda for the staff meeting</w:t>
          </w:r>
        </w:sdtContent>
      </w:sdt>
      <w:bookmarkEnd w:id="20"/>
    </w:p>
    <w:p w:rsidR="0012258E" w:rsidRPr="003572EA" w:rsidRDefault="00C13A31" w:rsidP="00C858DA">
      <w:pPr>
        <w:pStyle w:val="BodyCopyIndent"/>
        <w:rPr>
          <w:noProof w:val="0"/>
        </w:rPr>
      </w:pPr>
      <w:r w:rsidRPr="003572EA">
        <w:rPr>
          <w:noProof w:val="0"/>
        </w:rPr>
        <w:t>2.3</w:t>
      </w:r>
      <w:r w:rsidRPr="003572EA">
        <w:rPr>
          <w:noProof w:val="0"/>
        </w:rPr>
        <w:tab/>
      </w:r>
      <w:bookmarkStart w:id="21" w:name="Criteria23"/>
      <w:sdt>
        <w:sdtPr>
          <w:rPr>
            <w:noProof w:val="0"/>
          </w:rPr>
          <w:alias w:val="Criteria23"/>
          <w:tag w:val="Criteria23"/>
          <w:id w:val="-1012999722"/>
          <w:lock w:val="sdtLocked"/>
          <w:placeholder>
            <w:docPart w:val="64C8E516E72A4184AF2B2508602CDD9B"/>
          </w:placeholder>
        </w:sdtPr>
        <w:sdtEndPr/>
        <w:sdtContent>
          <w:r w:rsidR="00C858DA" w:rsidRPr="003572EA">
            <w:rPr>
              <w:noProof w:val="0"/>
            </w:rPr>
            <w:t>Chair the meeting</w:t>
          </w:r>
        </w:sdtContent>
      </w:sdt>
      <w:bookmarkEnd w:id="21"/>
    </w:p>
    <w:p w:rsidR="00C13A31" w:rsidRPr="003572EA" w:rsidRDefault="0012258E" w:rsidP="00C858DA">
      <w:pPr>
        <w:pStyle w:val="BodyCopyIndent"/>
        <w:rPr>
          <w:noProof w:val="0"/>
        </w:rPr>
      </w:pPr>
      <w:r w:rsidRPr="003572EA">
        <w:rPr>
          <w:noProof w:val="0"/>
        </w:rPr>
        <w:t>2.4</w:t>
      </w:r>
      <w:r w:rsidRPr="003572EA">
        <w:rPr>
          <w:noProof w:val="0"/>
        </w:rPr>
        <w:tab/>
      </w:r>
      <w:bookmarkStart w:id="22" w:name="Criteria24"/>
      <w:sdt>
        <w:sdtPr>
          <w:rPr>
            <w:noProof w:val="0"/>
          </w:rPr>
          <w:alias w:val="Criteria24"/>
          <w:tag w:val="Criteria24"/>
          <w:id w:val="650875221"/>
          <w:lock w:val="sdtLocked"/>
          <w:placeholder>
            <w:docPart w:val="64C8E516E72A4184AF2B2508602CDD9B"/>
          </w:placeholder>
        </w:sdtPr>
        <w:sdtEndPr/>
        <w:sdtContent>
          <w:r w:rsidR="00C858DA" w:rsidRPr="003572EA">
            <w:rPr>
              <w:noProof w:val="0"/>
            </w:rPr>
            <w:t>Develop an action plan and dates</w:t>
          </w:r>
        </w:sdtContent>
      </w:sdt>
      <w:bookmarkEnd w:id="22"/>
    </w:p>
    <w:p w:rsidR="00C13A31" w:rsidRPr="003572EA" w:rsidRDefault="00C13A31" w:rsidP="00C858DA">
      <w:pPr>
        <w:pStyle w:val="Heading3"/>
      </w:pPr>
      <w:r w:rsidRPr="003572EA">
        <w:t>Element 3:</w:t>
      </w:r>
      <w:r w:rsidR="00CE6040" w:rsidRPr="003572EA">
        <w:t xml:space="preserve"> </w:t>
      </w:r>
      <w:bookmarkStart w:id="23" w:name="Element3"/>
      <w:sdt>
        <w:sdtPr>
          <w:rPr>
            <w:highlight w:val="yellow"/>
          </w:rPr>
          <w:alias w:val="Element3"/>
          <w:tag w:val="Element3"/>
          <w:id w:val="789944021"/>
          <w:lock w:val="sdtLocked"/>
          <w:placeholder>
            <w:docPart w:val="64C8E516E72A4184AF2B2508602CDD9B"/>
          </w:placeholder>
        </w:sdtPr>
        <w:sdtEndPr/>
        <w:sdtContent>
          <w:r w:rsidR="00C858DA" w:rsidRPr="003572EA">
            <w:t>Supervise and motivate a work team</w:t>
          </w:r>
        </w:sdtContent>
      </w:sdt>
      <w:bookmarkEnd w:id="23"/>
    </w:p>
    <w:p w:rsidR="00C13A31" w:rsidRPr="003572EA" w:rsidRDefault="00C13A31" w:rsidP="00C13A31">
      <w:pPr>
        <w:pStyle w:val="BodyCopyBold"/>
        <w:rPr>
          <w:noProof w:val="0"/>
        </w:rPr>
      </w:pPr>
      <w:r w:rsidRPr="003572EA">
        <w:rPr>
          <w:noProof w:val="0"/>
        </w:rPr>
        <w:t>Performance Criteria</w:t>
      </w:r>
    </w:p>
    <w:p w:rsidR="00C13A31" w:rsidRPr="003572EA" w:rsidRDefault="00C13A31" w:rsidP="00C858DA">
      <w:pPr>
        <w:pStyle w:val="BodyCopyIndent"/>
        <w:rPr>
          <w:noProof w:val="0"/>
        </w:rPr>
      </w:pPr>
      <w:r w:rsidRPr="003572EA">
        <w:rPr>
          <w:noProof w:val="0"/>
        </w:rPr>
        <w:t>3.1</w:t>
      </w:r>
      <w:r w:rsidRPr="003572EA">
        <w:rPr>
          <w:noProof w:val="0"/>
        </w:rPr>
        <w:tab/>
      </w:r>
      <w:bookmarkStart w:id="24" w:name="Criteria31"/>
      <w:sdt>
        <w:sdtPr>
          <w:rPr>
            <w:noProof w:val="0"/>
          </w:rPr>
          <w:alias w:val="Criteria31"/>
          <w:tag w:val="Criteria31"/>
          <w:id w:val="-1489247840"/>
          <w:lock w:val="sdtLocked"/>
          <w:placeholder>
            <w:docPart w:val="64C8E516E72A4184AF2B2508602CDD9B"/>
          </w:placeholder>
        </w:sdtPr>
        <w:sdtEndPr/>
        <w:sdtContent>
          <w:r w:rsidR="00C858DA" w:rsidRPr="003572EA">
            <w:rPr>
              <w:noProof w:val="0"/>
            </w:rPr>
            <w:t>Give clear instructions of work to be completed and realistic deadlines</w:t>
          </w:r>
        </w:sdtContent>
      </w:sdt>
      <w:bookmarkEnd w:id="24"/>
    </w:p>
    <w:p w:rsidR="00C13A31" w:rsidRPr="003572EA" w:rsidRDefault="00C13A31" w:rsidP="00C858DA">
      <w:pPr>
        <w:pStyle w:val="BodyCopyIndent"/>
        <w:rPr>
          <w:noProof w:val="0"/>
        </w:rPr>
      </w:pPr>
      <w:r w:rsidRPr="003572EA">
        <w:rPr>
          <w:noProof w:val="0"/>
        </w:rPr>
        <w:t>3.2</w:t>
      </w:r>
      <w:r w:rsidRPr="003572EA">
        <w:rPr>
          <w:noProof w:val="0"/>
        </w:rPr>
        <w:tab/>
      </w:r>
      <w:bookmarkStart w:id="25" w:name="Criteria32"/>
      <w:sdt>
        <w:sdtPr>
          <w:rPr>
            <w:noProof w:val="0"/>
          </w:rPr>
          <w:alias w:val="Criteria32"/>
          <w:tag w:val="Criteria32"/>
          <w:id w:val="1719700368"/>
          <w:lock w:val="sdtLocked"/>
          <w:placeholder>
            <w:docPart w:val="64C8E516E72A4184AF2B2508602CDD9B"/>
          </w:placeholder>
        </w:sdtPr>
        <w:sdtEndPr/>
        <w:sdtContent>
          <w:r w:rsidR="00C858DA" w:rsidRPr="003572EA">
            <w:rPr>
              <w:noProof w:val="0"/>
            </w:rPr>
            <w:t>Check instructions have been understood by all involved</w:t>
          </w:r>
        </w:sdtContent>
      </w:sdt>
      <w:bookmarkEnd w:id="25"/>
    </w:p>
    <w:p w:rsidR="00C13A31" w:rsidRPr="003572EA" w:rsidRDefault="00C13A31" w:rsidP="00C858DA">
      <w:pPr>
        <w:pStyle w:val="BodyCopyIndent"/>
        <w:rPr>
          <w:noProof w:val="0"/>
        </w:rPr>
      </w:pPr>
      <w:r w:rsidRPr="003572EA">
        <w:rPr>
          <w:noProof w:val="0"/>
        </w:rPr>
        <w:t>3.3</w:t>
      </w:r>
      <w:r w:rsidRPr="003572EA">
        <w:rPr>
          <w:noProof w:val="0"/>
        </w:rPr>
        <w:tab/>
      </w:r>
      <w:bookmarkStart w:id="26" w:name="Criteria33"/>
      <w:sdt>
        <w:sdtPr>
          <w:rPr>
            <w:noProof w:val="0"/>
          </w:rPr>
          <w:alias w:val="Criteria33"/>
          <w:tag w:val="Criteria33"/>
          <w:id w:val="3793604"/>
          <w:lock w:val="sdtLocked"/>
          <w:placeholder>
            <w:docPart w:val="64C8E516E72A4184AF2B2508602CDD9B"/>
          </w:placeholder>
        </w:sdtPr>
        <w:sdtEndPr/>
        <w:sdtContent>
          <w:r w:rsidR="00C858DA" w:rsidRPr="003572EA">
            <w:rPr>
              <w:noProof w:val="0"/>
            </w:rPr>
            <w:t>Give constructive feedback on performance</w:t>
          </w:r>
        </w:sdtContent>
      </w:sdt>
      <w:bookmarkEnd w:id="26"/>
    </w:p>
    <w:p w:rsidR="00C13A31" w:rsidRPr="003572EA" w:rsidRDefault="00C13A31" w:rsidP="00C858DA">
      <w:pPr>
        <w:pStyle w:val="BodyCopyIndent"/>
        <w:rPr>
          <w:noProof w:val="0"/>
        </w:rPr>
      </w:pPr>
      <w:r w:rsidRPr="003572EA">
        <w:rPr>
          <w:noProof w:val="0"/>
        </w:rPr>
        <w:t>3.4</w:t>
      </w:r>
      <w:r w:rsidRPr="003572EA">
        <w:rPr>
          <w:noProof w:val="0"/>
        </w:rPr>
        <w:tab/>
      </w:r>
      <w:bookmarkStart w:id="27" w:name="Criteria34"/>
      <w:sdt>
        <w:sdtPr>
          <w:rPr>
            <w:noProof w:val="0"/>
          </w:rPr>
          <w:alias w:val="Criteria34"/>
          <w:tag w:val="Criteria34"/>
          <w:id w:val="168526345"/>
          <w:lock w:val="sdtLocked"/>
          <w:placeholder>
            <w:docPart w:val="64C8E516E72A4184AF2B2508602CDD9B"/>
          </w:placeholder>
        </w:sdtPr>
        <w:sdtEndPr/>
        <w:sdtContent>
          <w:r w:rsidR="00C858DA" w:rsidRPr="003572EA">
            <w:rPr>
              <w:noProof w:val="0"/>
            </w:rPr>
            <w:t>Seek suggestions for improvements from staff</w:t>
          </w:r>
        </w:sdtContent>
      </w:sdt>
      <w:bookmarkEnd w:id="27"/>
    </w:p>
    <w:p w:rsidR="00C858DA" w:rsidRPr="003572EA" w:rsidRDefault="00C858DA">
      <w:pPr>
        <w:rPr>
          <w:rFonts w:ascii="Helvetica" w:eastAsia="Calibri" w:hAnsi="Helvetica" w:cs="Calibri"/>
          <w:szCs w:val="24"/>
          <w:lang w:eastAsia="ar-SA"/>
        </w:rPr>
      </w:pPr>
      <w:r w:rsidRPr="003572EA">
        <w:rPr>
          <w:szCs w:val="24"/>
        </w:rPr>
        <w:br w:type="page"/>
      </w:r>
    </w:p>
    <w:p w:rsidR="00A63749" w:rsidRPr="003572EA" w:rsidRDefault="00A63749" w:rsidP="00BD2681">
      <w:pPr>
        <w:pStyle w:val="BodyCopy"/>
        <w:rPr>
          <w:noProof w:val="0"/>
          <w:szCs w:val="24"/>
        </w:rPr>
      </w:pPr>
    </w:p>
    <w:p w:rsidR="00C858DA" w:rsidRPr="003572EA" w:rsidRDefault="00C858DA" w:rsidP="00BD2681">
      <w:pPr>
        <w:pStyle w:val="BodyCopy"/>
        <w:rPr>
          <w:noProof w:val="0"/>
          <w:szCs w:val="24"/>
        </w:rPr>
      </w:pPr>
    </w:p>
    <w:p w:rsidR="00C858DA" w:rsidRPr="003572EA" w:rsidRDefault="00C858DA" w:rsidP="00BD2681">
      <w:pPr>
        <w:pStyle w:val="BodyCopy"/>
        <w:rPr>
          <w:noProof w:val="0"/>
          <w:szCs w:val="24"/>
        </w:rPr>
      </w:pPr>
    </w:p>
    <w:p w:rsidR="00C858DA" w:rsidRPr="003572EA" w:rsidRDefault="00C858DA" w:rsidP="00BD2681">
      <w:pPr>
        <w:pStyle w:val="BodyCopy"/>
        <w:rPr>
          <w:noProof w:val="0"/>
          <w:szCs w:val="24"/>
        </w:rPr>
      </w:pPr>
    </w:p>
    <w:p w:rsidR="00C858DA" w:rsidRPr="003572EA" w:rsidRDefault="00C858DA" w:rsidP="00BD2681">
      <w:pPr>
        <w:pStyle w:val="BodyCopy"/>
        <w:rPr>
          <w:noProof w:val="0"/>
          <w:szCs w:val="24"/>
        </w:rPr>
      </w:pPr>
    </w:p>
    <w:p w:rsidR="00C858DA" w:rsidRPr="003572EA" w:rsidRDefault="00C858DA" w:rsidP="00BD2681">
      <w:pPr>
        <w:pStyle w:val="BodyCopy"/>
        <w:rPr>
          <w:noProof w:val="0"/>
          <w:szCs w:val="24"/>
        </w:rPr>
        <w:sectPr w:rsidR="00C858DA" w:rsidRPr="003572EA" w:rsidSect="001A29DB">
          <w:headerReference w:type="even" r:id="rId37"/>
          <w:headerReference w:type="default" r:id="rId38"/>
          <w:pgSz w:w="11906" w:h="16838"/>
          <w:pgMar w:top="1440" w:right="1440" w:bottom="1440" w:left="1440" w:header="708" w:footer="329" w:gutter="0"/>
          <w:cols w:space="708"/>
          <w:docGrid w:linePitch="360"/>
        </w:sectPr>
      </w:pPr>
    </w:p>
    <w:p w:rsidR="00A63749" w:rsidRPr="003572EA" w:rsidRDefault="00A63749" w:rsidP="00A63749">
      <w:pPr>
        <w:pStyle w:val="Heading1"/>
      </w:pPr>
      <w:bookmarkStart w:id="28" w:name="_Toc337029851"/>
      <w:bookmarkStart w:id="29" w:name="_Toc370805488"/>
      <w:bookmarkStart w:id="30" w:name="_Toc425501953"/>
      <w:bookmarkStart w:id="31" w:name="_Toc294862958"/>
      <w:r w:rsidRPr="003572EA">
        <w:lastRenderedPageBreak/>
        <w:t>Assessment matrix</w:t>
      </w:r>
      <w:bookmarkEnd w:id="28"/>
      <w:bookmarkEnd w:id="29"/>
      <w:bookmarkEnd w:id="30"/>
    </w:p>
    <w:p w:rsidR="00A63749" w:rsidRPr="003572EA" w:rsidRDefault="00A63749" w:rsidP="00A63749">
      <w:pPr>
        <w:pStyle w:val="BodyCopy"/>
        <w:rPr>
          <w:b/>
          <w:noProof w:val="0"/>
        </w:rPr>
      </w:pPr>
      <w:r w:rsidRPr="003572EA">
        <w:rPr>
          <w:b/>
          <w:noProof w:val="0"/>
        </w:rPr>
        <w:t>Showing mapping of Performance Criteria against Work Projects, Written Questions and Oral Questions</w:t>
      </w:r>
      <w:bookmarkEnd w:id="31"/>
    </w:p>
    <w:p w:rsidR="00AD7B23" w:rsidRPr="003572EA" w:rsidRDefault="00AD7B23" w:rsidP="00AD7B23">
      <w:pPr>
        <w:pStyle w:val="BodyCopy"/>
        <w:rPr>
          <w:b/>
          <w:noProof w:val="0"/>
        </w:rPr>
      </w:pPr>
      <w:r w:rsidRPr="003572EA">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3572EA" w:rsidTr="00F814A5">
        <w:trPr>
          <w:tblHeader/>
        </w:trPr>
        <w:tc>
          <w:tcPr>
            <w:tcW w:w="4982" w:type="dxa"/>
            <w:gridSpan w:val="3"/>
            <w:tcBorders>
              <w:top w:val="nil"/>
              <w:left w:val="nil"/>
              <w:bottom w:val="single" w:sz="4" w:space="0" w:color="auto"/>
            </w:tcBorders>
          </w:tcPr>
          <w:p w:rsidR="00A63749" w:rsidRPr="003572EA" w:rsidRDefault="00A63749" w:rsidP="00416176">
            <w:pPr>
              <w:pStyle w:val="TableHeading"/>
              <w:rPr>
                <w:noProof w:val="0"/>
              </w:rPr>
            </w:pPr>
          </w:p>
        </w:tc>
        <w:tc>
          <w:tcPr>
            <w:tcW w:w="1251" w:type="dxa"/>
            <w:tcBorders>
              <w:bottom w:val="single" w:sz="4" w:space="0" w:color="auto"/>
            </w:tcBorders>
            <w:shd w:val="clear" w:color="auto" w:fill="E36C0A" w:themeFill="accent6" w:themeFillShade="BF"/>
          </w:tcPr>
          <w:p w:rsidR="00A63749" w:rsidRPr="003572EA" w:rsidRDefault="00A63749" w:rsidP="00416176">
            <w:pPr>
              <w:pStyle w:val="TableHeadingCentreText"/>
              <w:rPr>
                <w:noProof w:val="0"/>
              </w:rPr>
            </w:pPr>
            <w:r w:rsidRPr="003572EA">
              <w:rPr>
                <w:noProof w:val="0"/>
              </w:rPr>
              <w:t>Work Projects</w:t>
            </w:r>
          </w:p>
        </w:tc>
        <w:tc>
          <w:tcPr>
            <w:tcW w:w="1328" w:type="dxa"/>
            <w:tcBorders>
              <w:bottom w:val="single" w:sz="4" w:space="0" w:color="auto"/>
            </w:tcBorders>
            <w:shd w:val="clear" w:color="auto" w:fill="E36C0A" w:themeFill="accent6" w:themeFillShade="BF"/>
          </w:tcPr>
          <w:p w:rsidR="00A63749" w:rsidRPr="003572EA" w:rsidRDefault="00A63749" w:rsidP="00416176">
            <w:pPr>
              <w:pStyle w:val="TableHeadingCentreText"/>
              <w:rPr>
                <w:noProof w:val="0"/>
              </w:rPr>
            </w:pPr>
            <w:r w:rsidRPr="003572EA">
              <w:rPr>
                <w:noProof w:val="0"/>
              </w:rPr>
              <w:t>Written Questions</w:t>
            </w:r>
          </w:p>
        </w:tc>
        <w:tc>
          <w:tcPr>
            <w:tcW w:w="1194" w:type="dxa"/>
            <w:tcBorders>
              <w:bottom w:val="single" w:sz="4" w:space="0" w:color="auto"/>
            </w:tcBorders>
            <w:shd w:val="clear" w:color="auto" w:fill="E36C0A" w:themeFill="accent6" w:themeFillShade="BF"/>
          </w:tcPr>
          <w:p w:rsidR="00A63749" w:rsidRPr="003572EA" w:rsidRDefault="00A63749" w:rsidP="00416176">
            <w:pPr>
              <w:pStyle w:val="TableHeadingCentreText"/>
              <w:rPr>
                <w:noProof w:val="0"/>
              </w:rPr>
            </w:pPr>
            <w:r w:rsidRPr="003572EA">
              <w:rPr>
                <w:noProof w:val="0"/>
              </w:rPr>
              <w:t>Oral Questions</w:t>
            </w:r>
          </w:p>
        </w:tc>
      </w:tr>
      <w:tr w:rsidR="00A63749" w:rsidRPr="003572EA" w:rsidTr="00F814A5">
        <w:tc>
          <w:tcPr>
            <w:tcW w:w="8755" w:type="dxa"/>
            <w:gridSpan w:val="6"/>
            <w:shd w:val="clear" w:color="auto" w:fill="E36C0A" w:themeFill="accent6" w:themeFillShade="BF"/>
          </w:tcPr>
          <w:p w:rsidR="00A63749" w:rsidRPr="003572EA" w:rsidRDefault="00A63749" w:rsidP="00416176">
            <w:pPr>
              <w:pStyle w:val="TableHeading"/>
              <w:rPr>
                <w:noProof w:val="0"/>
              </w:rPr>
            </w:pPr>
            <w:r w:rsidRPr="003572EA">
              <w:rPr>
                <w:noProof w:val="0"/>
              </w:rPr>
              <w:t xml:space="preserve">Element 1: </w:t>
            </w:r>
            <w:r w:rsidR="00CE3236" w:rsidRPr="003572EA">
              <w:rPr>
                <w:noProof w:val="0"/>
              </w:rPr>
              <w:fldChar w:fldCharType="begin"/>
            </w:r>
            <w:r w:rsidR="007C1CAA" w:rsidRPr="003572EA">
              <w:rPr>
                <w:noProof w:val="0"/>
              </w:rPr>
              <w:instrText xml:space="preserve"> REF  Element1 </w:instrText>
            </w:r>
            <w:r w:rsidR="00CE3236" w:rsidRPr="003572EA">
              <w:rPr>
                <w:noProof w:val="0"/>
              </w:rPr>
              <w:fldChar w:fldCharType="separate"/>
            </w:r>
            <w:sdt>
              <w:sdtPr>
                <w:rPr>
                  <w:noProof w:val="0"/>
                  <w:highlight w:val="yellow"/>
                </w:rPr>
                <w:alias w:val="Element1"/>
                <w:tag w:val="Element1"/>
                <w:id w:val="-535270870"/>
                <w:lock w:val="sdtLocked"/>
                <w:placeholder>
                  <w:docPart w:val="002300FB3C024F91823449EE47C9658F"/>
                </w:placeholder>
              </w:sdtPr>
              <w:sdtEndPr/>
              <w:sdtContent>
                <w:r w:rsidR="004727B2" w:rsidRPr="003572EA">
                  <w:rPr>
                    <w:noProof w:val="0"/>
                  </w:rPr>
                  <w:t>Use English to induct new employees</w:t>
                </w:r>
              </w:sdtContent>
            </w:sdt>
            <w:r w:rsidR="00CE3236" w:rsidRPr="003572EA">
              <w:rPr>
                <w:noProof w:val="0"/>
              </w:rPr>
              <w:fldChar w:fldCharType="end"/>
            </w:r>
          </w:p>
        </w:tc>
      </w:tr>
      <w:tr w:rsidR="00A628A4" w:rsidRPr="003572EA" w:rsidTr="00F814A5">
        <w:tc>
          <w:tcPr>
            <w:tcW w:w="606" w:type="dxa"/>
          </w:tcPr>
          <w:p w:rsidR="00A628A4" w:rsidRPr="003572EA" w:rsidRDefault="00A628A4" w:rsidP="00416176">
            <w:pPr>
              <w:pStyle w:val="TableText"/>
              <w:rPr>
                <w:noProof w:val="0"/>
              </w:rPr>
            </w:pPr>
            <w:r w:rsidRPr="003572EA">
              <w:rPr>
                <w:noProof w:val="0"/>
              </w:rPr>
              <w:t>1.1</w:t>
            </w:r>
          </w:p>
        </w:tc>
        <w:tc>
          <w:tcPr>
            <w:tcW w:w="4376" w:type="dxa"/>
            <w:gridSpan w:val="2"/>
          </w:tcPr>
          <w:p w:rsidR="00A628A4" w:rsidRPr="003572EA" w:rsidRDefault="00A628A4" w:rsidP="00416176">
            <w:pPr>
              <w:pStyle w:val="TableText"/>
              <w:rPr>
                <w:noProof w:val="0"/>
              </w:rPr>
            </w:pPr>
            <w:r w:rsidRPr="003572EA">
              <w:rPr>
                <w:noProof w:val="0"/>
              </w:rPr>
              <w:fldChar w:fldCharType="begin"/>
            </w:r>
            <w:r w:rsidRPr="003572EA">
              <w:rPr>
                <w:noProof w:val="0"/>
              </w:rPr>
              <w:instrText xml:space="preserve"> REF  Criteria11  \* MERGEFORMAT </w:instrText>
            </w:r>
            <w:r w:rsidRPr="003572EA">
              <w:rPr>
                <w:noProof w:val="0"/>
              </w:rPr>
              <w:fldChar w:fldCharType="separate"/>
            </w:r>
            <w:sdt>
              <w:sdtPr>
                <w:rPr>
                  <w:noProof w:val="0"/>
                </w:rPr>
                <w:alias w:val="Criteria11"/>
                <w:tag w:val="Criteria11"/>
                <w:id w:val="-1702242863"/>
                <w:lock w:val="sdtLocked"/>
                <w:placeholder>
                  <w:docPart w:val="362065F310264CA59B23A981DECBABC4"/>
                </w:placeholder>
              </w:sdtPr>
              <w:sdtEndPr/>
              <w:sdtContent>
                <w:r w:rsidRPr="003572EA">
                  <w:rPr>
                    <w:noProof w:val="0"/>
                  </w:rPr>
                  <w:t>Welcome new employee(s) and introduce them to key personnel</w:t>
                </w:r>
              </w:sdtContent>
            </w:sdt>
            <w:r w:rsidRPr="003572EA">
              <w:rPr>
                <w:noProof w:val="0"/>
              </w:rPr>
              <w:fldChar w:fldCharType="end"/>
            </w:r>
          </w:p>
        </w:tc>
        <w:tc>
          <w:tcPr>
            <w:tcW w:w="1251" w:type="dxa"/>
          </w:tcPr>
          <w:p w:rsidR="00A628A4" w:rsidRPr="00EC72EE" w:rsidRDefault="00A628A4" w:rsidP="00A628A4">
            <w:pPr>
              <w:pStyle w:val="TableText"/>
              <w:jc w:val="center"/>
            </w:pPr>
            <w:r>
              <w:t>1.1</w:t>
            </w:r>
          </w:p>
        </w:tc>
        <w:tc>
          <w:tcPr>
            <w:tcW w:w="1328" w:type="dxa"/>
          </w:tcPr>
          <w:p w:rsidR="00A628A4" w:rsidRPr="00EC72EE" w:rsidRDefault="00A628A4" w:rsidP="00A628A4">
            <w:pPr>
              <w:pStyle w:val="TableText"/>
              <w:jc w:val="center"/>
            </w:pPr>
            <w:r>
              <w:t>1,2,3</w:t>
            </w:r>
          </w:p>
        </w:tc>
        <w:tc>
          <w:tcPr>
            <w:tcW w:w="1194" w:type="dxa"/>
          </w:tcPr>
          <w:p w:rsidR="00A628A4" w:rsidRPr="00EC72EE" w:rsidRDefault="00A628A4" w:rsidP="00A628A4">
            <w:pPr>
              <w:pStyle w:val="TableText"/>
              <w:jc w:val="center"/>
            </w:pPr>
            <w:r>
              <w:t>1,2</w:t>
            </w:r>
          </w:p>
        </w:tc>
      </w:tr>
      <w:tr w:rsidR="00A628A4" w:rsidRPr="003572EA" w:rsidTr="00F814A5">
        <w:tc>
          <w:tcPr>
            <w:tcW w:w="606" w:type="dxa"/>
          </w:tcPr>
          <w:p w:rsidR="00A628A4" w:rsidRPr="003572EA" w:rsidRDefault="00A628A4" w:rsidP="00416176">
            <w:pPr>
              <w:pStyle w:val="TableText"/>
              <w:rPr>
                <w:noProof w:val="0"/>
              </w:rPr>
            </w:pPr>
            <w:r w:rsidRPr="003572EA">
              <w:rPr>
                <w:noProof w:val="0"/>
              </w:rPr>
              <w:t>1.2</w:t>
            </w:r>
          </w:p>
        </w:tc>
        <w:tc>
          <w:tcPr>
            <w:tcW w:w="4376" w:type="dxa"/>
            <w:gridSpan w:val="2"/>
          </w:tcPr>
          <w:p w:rsidR="00A628A4" w:rsidRPr="003572EA" w:rsidRDefault="00A628A4" w:rsidP="00416176">
            <w:pPr>
              <w:pStyle w:val="TableText"/>
              <w:rPr>
                <w:noProof w:val="0"/>
              </w:rPr>
            </w:pPr>
            <w:r w:rsidRPr="003572EA">
              <w:rPr>
                <w:noProof w:val="0"/>
              </w:rPr>
              <w:fldChar w:fldCharType="begin"/>
            </w:r>
            <w:r w:rsidRPr="003572EA">
              <w:rPr>
                <w:noProof w:val="0"/>
              </w:rPr>
              <w:instrText xml:space="preserve"> REF  Criteria12  \* MERGEFORMAT </w:instrText>
            </w:r>
            <w:r w:rsidRPr="003572EA">
              <w:rPr>
                <w:noProof w:val="0"/>
              </w:rPr>
              <w:fldChar w:fldCharType="separate"/>
            </w:r>
            <w:sdt>
              <w:sdtPr>
                <w:rPr>
                  <w:noProof w:val="0"/>
                </w:rPr>
                <w:alias w:val="Criteria12"/>
                <w:tag w:val="Criteria12"/>
                <w:id w:val="-1972125177"/>
                <w:lock w:val="sdtLocked"/>
                <w:placeholder>
                  <w:docPart w:val="32A8B9EECB634B4C9CB9B851AF964F09"/>
                </w:placeholder>
              </w:sdtPr>
              <w:sdtEndPr/>
              <w:sdtContent>
                <w:r w:rsidRPr="003572EA">
                  <w:rPr>
                    <w:noProof w:val="0"/>
                  </w:rPr>
                  <w:t>Explain how the position relates to others in the company</w:t>
                </w:r>
              </w:sdtContent>
            </w:sdt>
            <w:r w:rsidRPr="003572EA">
              <w:rPr>
                <w:noProof w:val="0"/>
              </w:rPr>
              <w:fldChar w:fldCharType="end"/>
            </w:r>
          </w:p>
        </w:tc>
        <w:tc>
          <w:tcPr>
            <w:tcW w:w="1251" w:type="dxa"/>
          </w:tcPr>
          <w:p w:rsidR="00A628A4" w:rsidRPr="00EC72EE" w:rsidRDefault="00A628A4" w:rsidP="00A628A4">
            <w:pPr>
              <w:pStyle w:val="TableText"/>
              <w:jc w:val="center"/>
            </w:pPr>
            <w:r>
              <w:t>1.2</w:t>
            </w:r>
          </w:p>
        </w:tc>
        <w:tc>
          <w:tcPr>
            <w:tcW w:w="1328" w:type="dxa"/>
          </w:tcPr>
          <w:p w:rsidR="00A628A4" w:rsidRPr="00EC72EE" w:rsidRDefault="00A628A4" w:rsidP="00A628A4">
            <w:pPr>
              <w:pStyle w:val="TableText"/>
              <w:jc w:val="center"/>
            </w:pPr>
            <w:r>
              <w:t>4,5,6</w:t>
            </w:r>
          </w:p>
        </w:tc>
        <w:tc>
          <w:tcPr>
            <w:tcW w:w="1194" w:type="dxa"/>
          </w:tcPr>
          <w:p w:rsidR="00A628A4" w:rsidRPr="00EC72EE" w:rsidRDefault="00A628A4" w:rsidP="00A628A4">
            <w:pPr>
              <w:pStyle w:val="TableText"/>
              <w:jc w:val="center"/>
            </w:pPr>
            <w:r>
              <w:t>3,4</w:t>
            </w:r>
          </w:p>
        </w:tc>
      </w:tr>
      <w:tr w:rsidR="00A628A4" w:rsidRPr="003572EA" w:rsidTr="00F814A5">
        <w:tc>
          <w:tcPr>
            <w:tcW w:w="606" w:type="dxa"/>
          </w:tcPr>
          <w:p w:rsidR="00A628A4" w:rsidRPr="003572EA" w:rsidRDefault="00A628A4" w:rsidP="00416176">
            <w:pPr>
              <w:pStyle w:val="TableText"/>
              <w:rPr>
                <w:noProof w:val="0"/>
              </w:rPr>
            </w:pPr>
            <w:r w:rsidRPr="003572EA">
              <w:rPr>
                <w:noProof w:val="0"/>
              </w:rPr>
              <w:t>1.3</w:t>
            </w:r>
          </w:p>
        </w:tc>
        <w:tc>
          <w:tcPr>
            <w:tcW w:w="4376" w:type="dxa"/>
            <w:gridSpan w:val="2"/>
          </w:tcPr>
          <w:p w:rsidR="00A628A4" w:rsidRPr="003572EA" w:rsidRDefault="00A628A4" w:rsidP="00416176">
            <w:pPr>
              <w:pStyle w:val="TableText"/>
              <w:rPr>
                <w:noProof w:val="0"/>
              </w:rPr>
            </w:pPr>
            <w:r w:rsidRPr="003572EA">
              <w:rPr>
                <w:noProof w:val="0"/>
              </w:rPr>
              <w:fldChar w:fldCharType="begin"/>
            </w:r>
            <w:r w:rsidRPr="003572EA">
              <w:rPr>
                <w:noProof w:val="0"/>
              </w:rPr>
              <w:instrText xml:space="preserve"> REF  Criteria13  \* MERGEFORMAT </w:instrText>
            </w:r>
            <w:r w:rsidRPr="003572EA">
              <w:rPr>
                <w:noProof w:val="0"/>
              </w:rPr>
              <w:fldChar w:fldCharType="separate"/>
            </w:r>
            <w:sdt>
              <w:sdtPr>
                <w:rPr>
                  <w:noProof w:val="0"/>
                </w:rPr>
                <w:alias w:val="Criteria13"/>
                <w:tag w:val="Criteria13"/>
                <w:id w:val="-1877142980"/>
                <w:lock w:val="sdtLocked"/>
                <w:placeholder>
                  <w:docPart w:val="CB0971470915417CBA184EA1879157DF"/>
                </w:placeholder>
              </w:sdtPr>
              <w:sdtEndPr/>
              <w:sdtContent>
                <w:r w:rsidRPr="003572EA">
                  <w:rPr>
                    <w:noProof w:val="0"/>
                  </w:rPr>
                  <w:t>Speak positively about the company structure, goals and priorities</w:t>
                </w:r>
              </w:sdtContent>
            </w:sdt>
            <w:r w:rsidRPr="003572EA">
              <w:rPr>
                <w:noProof w:val="0"/>
              </w:rPr>
              <w:fldChar w:fldCharType="end"/>
            </w:r>
          </w:p>
        </w:tc>
        <w:tc>
          <w:tcPr>
            <w:tcW w:w="1251" w:type="dxa"/>
          </w:tcPr>
          <w:p w:rsidR="00A628A4" w:rsidRPr="00EC72EE" w:rsidRDefault="00A628A4" w:rsidP="00A628A4">
            <w:pPr>
              <w:pStyle w:val="TableText"/>
              <w:jc w:val="center"/>
            </w:pPr>
            <w:r>
              <w:t>1.3</w:t>
            </w:r>
          </w:p>
        </w:tc>
        <w:tc>
          <w:tcPr>
            <w:tcW w:w="1328" w:type="dxa"/>
          </w:tcPr>
          <w:p w:rsidR="00A628A4" w:rsidRPr="00EC72EE" w:rsidRDefault="00A628A4" w:rsidP="00A628A4">
            <w:pPr>
              <w:pStyle w:val="TableText"/>
              <w:jc w:val="center"/>
            </w:pPr>
            <w:r>
              <w:t>7,8,9</w:t>
            </w:r>
          </w:p>
        </w:tc>
        <w:tc>
          <w:tcPr>
            <w:tcW w:w="1194" w:type="dxa"/>
          </w:tcPr>
          <w:p w:rsidR="00A628A4" w:rsidRPr="00EC72EE" w:rsidRDefault="00A628A4" w:rsidP="00A628A4">
            <w:pPr>
              <w:pStyle w:val="TableText"/>
              <w:jc w:val="center"/>
            </w:pPr>
            <w:r>
              <w:t>5,6</w:t>
            </w:r>
          </w:p>
        </w:tc>
      </w:tr>
      <w:tr w:rsidR="00A628A4" w:rsidRPr="003572EA" w:rsidTr="00F814A5">
        <w:tc>
          <w:tcPr>
            <w:tcW w:w="606" w:type="dxa"/>
          </w:tcPr>
          <w:p w:rsidR="00A628A4" w:rsidRPr="003572EA" w:rsidRDefault="00A628A4" w:rsidP="00416176">
            <w:pPr>
              <w:pStyle w:val="TableText"/>
              <w:rPr>
                <w:noProof w:val="0"/>
              </w:rPr>
            </w:pPr>
            <w:r w:rsidRPr="003572EA">
              <w:rPr>
                <w:noProof w:val="0"/>
              </w:rPr>
              <w:t>1.4</w:t>
            </w:r>
          </w:p>
        </w:tc>
        <w:tc>
          <w:tcPr>
            <w:tcW w:w="4376" w:type="dxa"/>
            <w:gridSpan w:val="2"/>
          </w:tcPr>
          <w:p w:rsidR="00A628A4" w:rsidRPr="003572EA" w:rsidRDefault="00A628A4" w:rsidP="00416176">
            <w:pPr>
              <w:pStyle w:val="TableText"/>
              <w:rPr>
                <w:noProof w:val="0"/>
              </w:rPr>
            </w:pPr>
            <w:r w:rsidRPr="003572EA">
              <w:rPr>
                <w:noProof w:val="0"/>
              </w:rPr>
              <w:fldChar w:fldCharType="begin"/>
            </w:r>
            <w:r w:rsidRPr="003572EA">
              <w:rPr>
                <w:noProof w:val="0"/>
              </w:rPr>
              <w:instrText xml:space="preserve"> REF  Criteria14  \* MERGEFORMAT </w:instrText>
            </w:r>
            <w:r w:rsidRPr="003572EA">
              <w:rPr>
                <w:noProof w:val="0"/>
              </w:rPr>
              <w:fldChar w:fldCharType="separate"/>
            </w:r>
            <w:sdt>
              <w:sdtPr>
                <w:rPr>
                  <w:noProof w:val="0"/>
                </w:rPr>
                <w:alias w:val="Criteria14"/>
                <w:tag w:val="Criteria14"/>
                <w:id w:val="701837856"/>
                <w:lock w:val="sdtLocked"/>
                <w:placeholder>
                  <w:docPart w:val="FF680F71F33F43848885A50CAE37E921"/>
                </w:placeholder>
              </w:sdtPr>
              <w:sdtEndPr/>
              <w:sdtContent>
                <w:r w:rsidRPr="003572EA">
                  <w:rPr>
                    <w:noProof w:val="0"/>
                  </w:rPr>
                  <w:t>Give information about the new employee’s roles and responsibilities</w:t>
                </w:r>
              </w:sdtContent>
            </w:sdt>
            <w:r w:rsidRPr="003572EA">
              <w:rPr>
                <w:noProof w:val="0"/>
              </w:rPr>
              <w:fldChar w:fldCharType="end"/>
            </w:r>
          </w:p>
        </w:tc>
        <w:tc>
          <w:tcPr>
            <w:tcW w:w="1251" w:type="dxa"/>
          </w:tcPr>
          <w:p w:rsidR="00A628A4" w:rsidRPr="00EC72EE" w:rsidRDefault="00A628A4" w:rsidP="00A628A4">
            <w:pPr>
              <w:pStyle w:val="TableText"/>
              <w:jc w:val="center"/>
            </w:pPr>
            <w:r>
              <w:t>1.4</w:t>
            </w:r>
          </w:p>
        </w:tc>
        <w:tc>
          <w:tcPr>
            <w:tcW w:w="1328" w:type="dxa"/>
          </w:tcPr>
          <w:p w:rsidR="00A628A4" w:rsidRPr="00EC72EE" w:rsidRDefault="00A628A4" w:rsidP="00A628A4">
            <w:pPr>
              <w:pStyle w:val="TableText"/>
              <w:jc w:val="center"/>
            </w:pPr>
            <w:r>
              <w:t>10,11,12</w:t>
            </w:r>
          </w:p>
        </w:tc>
        <w:tc>
          <w:tcPr>
            <w:tcW w:w="1194" w:type="dxa"/>
          </w:tcPr>
          <w:p w:rsidR="00A628A4" w:rsidRPr="00EC72EE" w:rsidRDefault="00A628A4" w:rsidP="00A628A4">
            <w:pPr>
              <w:pStyle w:val="TableText"/>
              <w:jc w:val="center"/>
            </w:pPr>
            <w:r>
              <w:t>7,8</w:t>
            </w:r>
          </w:p>
        </w:tc>
      </w:tr>
      <w:tr w:rsidR="00A628A4" w:rsidRPr="003572EA" w:rsidTr="00F814A5">
        <w:tc>
          <w:tcPr>
            <w:tcW w:w="606" w:type="dxa"/>
          </w:tcPr>
          <w:p w:rsidR="00A628A4" w:rsidRPr="003572EA" w:rsidRDefault="00A628A4" w:rsidP="00416176">
            <w:pPr>
              <w:pStyle w:val="TableText"/>
              <w:rPr>
                <w:noProof w:val="0"/>
              </w:rPr>
            </w:pPr>
            <w:r w:rsidRPr="003572EA">
              <w:rPr>
                <w:noProof w:val="0"/>
              </w:rPr>
              <w:t>1.5</w:t>
            </w:r>
          </w:p>
        </w:tc>
        <w:tc>
          <w:tcPr>
            <w:tcW w:w="4376" w:type="dxa"/>
            <w:gridSpan w:val="2"/>
          </w:tcPr>
          <w:p w:rsidR="00A628A4" w:rsidRPr="003572EA" w:rsidRDefault="00A628A4" w:rsidP="00416176">
            <w:pPr>
              <w:pStyle w:val="TableText"/>
              <w:rPr>
                <w:noProof w:val="0"/>
              </w:rPr>
            </w:pPr>
            <w:r w:rsidRPr="003572EA">
              <w:rPr>
                <w:noProof w:val="0"/>
              </w:rPr>
              <w:fldChar w:fldCharType="begin"/>
            </w:r>
            <w:r w:rsidRPr="003572EA">
              <w:rPr>
                <w:noProof w:val="0"/>
              </w:rPr>
              <w:instrText xml:space="preserve"> REF  Criteria15  \* MERGEFORMAT </w:instrText>
            </w:r>
            <w:r w:rsidRPr="003572EA">
              <w:rPr>
                <w:noProof w:val="0"/>
              </w:rPr>
              <w:fldChar w:fldCharType="separate"/>
            </w:r>
            <w:sdt>
              <w:sdtPr>
                <w:rPr>
                  <w:noProof w:val="0"/>
                </w:rPr>
                <w:alias w:val="Criteria15"/>
                <w:tag w:val="Criteria15"/>
                <w:id w:val="334965854"/>
                <w:lock w:val="sdtLocked"/>
                <w:placeholder>
                  <w:docPart w:val="14C6F2C7B4274E7A879318E0A24FD4E7"/>
                </w:placeholder>
              </w:sdtPr>
              <w:sdtEndPr/>
              <w:sdtContent>
                <w:r w:rsidRPr="003572EA">
                  <w:rPr>
                    <w:noProof w:val="0"/>
                  </w:rPr>
                  <w:t>Show and explain features in the work area</w:t>
                </w:r>
              </w:sdtContent>
            </w:sdt>
            <w:r w:rsidRPr="003572EA">
              <w:rPr>
                <w:noProof w:val="0"/>
              </w:rPr>
              <w:fldChar w:fldCharType="end"/>
            </w:r>
          </w:p>
        </w:tc>
        <w:tc>
          <w:tcPr>
            <w:tcW w:w="1251" w:type="dxa"/>
          </w:tcPr>
          <w:p w:rsidR="00A628A4" w:rsidRPr="00EC72EE" w:rsidRDefault="00A628A4" w:rsidP="00A628A4">
            <w:pPr>
              <w:pStyle w:val="TableText"/>
              <w:jc w:val="center"/>
            </w:pPr>
            <w:r>
              <w:t>1.5</w:t>
            </w:r>
          </w:p>
        </w:tc>
        <w:tc>
          <w:tcPr>
            <w:tcW w:w="1328" w:type="dxa"/>
          </w:tcPr>
          <w:p w:rsidR="00A628A4" w:rsidRPr="00EC72EE" w:rsidRDefault="00A628A4" w:rsidP="00A628A4">
            <w:pPr>
              <w:pStyle w:val="TableText"/>
              <w:jc w:val="center"/>
            </w:pPr>
            <w:r>
              <w:t>13,14,15</w:t>
            </w:r>
          </w:p>
        </w:tc>
        <w:tc>
          <w:tcPr>
            <w:tcW w:w="1194" w:type="dxa"/>
          </w:tcPr>
          <w:p w:rsidR="00A628A4" w:rsidRPr="00EC72EE" w:rsidRDefault="00A628A4" w:rsidP="00A628A4">
            <w:pPr>
              <w:pStyle w:val="TableText"/>
              <w:jc w:val="center"/>
            </w:pPr>
            <w:r>
              <w:t>9,10</w:t>
            </w:r>
          </w:p>
        </w:tc>
      </w:tr>
      <w:tr w:rsidR="00A628A4" w:rsidRPr="003572EA" w:rsidTr="00F814A5">
        <w:tc>
          <w:tcPr>
            <w:tcW w:w="606" w:type="dxa"/>
          </w:tcPr>
          <w:p w:rsidR="00A628A4" w:rsidRPr="003572EA" w:rsidRDefault="00A628A4" w:rsidP="00416176">
            <w:pPr>
              <w:pStyle w:val="TableText"/>
              <w:rPr>
                <w:noProof w:val="0"/>
              </w:rPr>
            </w:pPr>
            <w:r w:rsidRPr="003572EA">
              <w:rPr>
                <w:noProof w:val="0"/>
              </w:rPr>
              <w:t>1.6</w:t>
            </w:r>
          </w:p>
        </w:tc>
        <w:tc>
          <w:tcPr>
            <w:tcW w:w="4376" w:type="dxa"/>
            <w:gridSpan w:val="2"/>
          </w:tcPr>
          <w:p w:rsidR="00A628A4" w:rsidRPr="003572EA" w:rsidRDefault="00A628A4" w:rsidP="00416176">
            <w:pPr>
              <w:pStyle w:val="TableText"/>
              <w:rPr>
                <w:noProof w:val="0"/>
              </w:rPr>
            </w:pPr>
            <w:r w:rsidRPr="003572EA">
              <w:rPr>
                <w:noProof w:val="0"/>
              </w:rPr>
              <w:fldChar w:fldCharType="begin"/>
            </w:r>
            <w:r w:rsidRPr="003572EA">
              <w:rPr>
                <w:noProof w:val="0"/>
              </w:rPr>
              <w:instrText xml:space="preserve"> REF  Criteria16  \* MERGEFORMAT </w:instrText>
            </w:r>
            <w:r w:rsidRPr="003572EA">
              <w:rPr>
                <w:noProof w:val="0"/>
              </w:rPr>
              <w:fldChar w:fldCharType="separate"/>
            </w:r>
            <w:sdt>
              <w:sdtPr>
                <w:rPr>
                  <w:noProof w:val="0"/>
                </w:rPr>
                <w:alias w:val="Criteria16"/>
                <w:tag w:val="Criteria16"/>
                <w:id w:val="-267397825"/>
                <w:lock w:val="sdtLocked"/>
                <w:placeholder>
                  <w:docPart w:val="114EF555D73E458387DFBCB682B174AB"/>
                </w:placeholder>
              </w:sdtPr>
              <w:sdtEndPr/>
              <w:sdtContent>
                <w:r w:rsidRPr="003572EA">
                  <w:rPr>
                    <w:noProof w:val="0"/>
                  </w:rPr>
                  <w:t>Outline details of any training requirements</w:t>
                </w:r>
              </w:sdtContent>
            </w:sdt>
            <w:r w:rsidRPr="003572EA">
              <w:rPr>
                <w:noProof w:val="0"/>
              </w:rPr>
              <w:fldChar w:fldCharType="end"/>
            </w:r>
          </w:p>
        </w:tc>
        <w:tc>
          <w:tcPr>
            <w:tcW w:w="1251" w:type="dxa"/>
          </w:tcPr>
          <w:p w:rsidR="00A628A4" w:rsidRPr="00EC72EE" w:rsidRDefault="00A628A4" w:rsidP="00A628A4">
            <w:pPr>
              <w:pStyle w:val="TableText"/>
              <w:jc w:val="center"/>
            </w:pPr>
            <w:r>
              <w:t>1.6</w:t>
            </w:r>
          </w:p>
        </w:tc>
        <w:tc>
          <w:tcPr>
            <w:tcW w:w="1328" w:type="dxa"/>
          </w:tcPr>
          <w:p w:rsidR="00A628A4" w:rsidRPr="00EC72EE" w:rsidRDefault="00A628A4" w:rsidP="00A628A4">
            <w:pPr>
              <w:pStyle w:val="TableText"/>
              <w:jc w:val="center"/>
            </w:pPr>
            <w:r>
              <w:t>16,17,18</w:t>
            </w:r>
          </w:p>
        </w:tc>
        <w:tc>
          <w:tcPr>
            <w:tcW w:w="1194" w:type="dxa"/>
          </w:tcPr>
          <w:p w:rsidR="00A628A4" w:rsidRPr="00EC72EE" w:rsidRDefault="00A628A4" w:rsidP="00A628A4">
            <w:pPr>
              <w:pStyle w:val="TableText"/>
              <w:jc w:val="center"/>
            </w:pPr>
            <w:r>
              <w:t>11,12</w:t>
            </w:r>
          </w:p>
        </w:tc>
      </w:tr>
      <w:tr w:rsidR="00A63749" w:rsidRPr="003572EA" w:rsidTr="00F814A5">
        <w:tc>
          <w:tcPr>
            <w:tcW w:w="8755" w:type="dxa"/>
            <w:gridSpan w:val="6"/>
            <w:shd w:val="clear" w:color="auto" w:fill="E36C0A" w:themeFill="accent6" w:themeFillShade="BF"/>
          </w:tcPr>
          <w:p w:rsidR="00A63749" w:rsidRPr="003572EA" w:rsidRDefault="00A63749" w:rsidP="00416176">
            <w:pPr>
              <w:pStyle w:val="TableHeading"/>
              <w:rPr>
                <w:noProof w:val="0"/>
              </w:rPr>
            </w:pPr>
            <w:r w:rsidRPr="003572EA">
              <w:rPr>
                <w:noProof w:val="0"/>
              </w:rPr>
              <w:t xml:space="preserve">Element 2: </w:t>
            </w:r>
            <w:r w:rsidR="00CE3236" w:rsidRPr="003572EA">
              <w:rPr>
                <w:noProof w:val="0"/>
              </w:rPr>
              <w:fldChar w:fldCharType="begin"/>
            </w:r>
            <w:r w:rsidR="007C1CAA" w:rsidRPr="003572EA">
              <w:rPr>
                <w:noProof w:val="0"/>
              </w:rPr>
              <w:instrText xml:space="preserve"> REF  Element2 </w:instrText>
            </w:r>
            <w:r w:rsidR="00CE3236" w:rsidRPr="003572EA">
              <w:rPr>
                <w:noProof w:val="0"/>
              </w:rPr>
              <w:fldChar w:fldCharType="separate"/>
            </w:r>
            <w:sdt>
              <w:sdtPr>
                <w:rPr>
                  <w:noProof w:val="0"/>
                  <w:highlight w:val="yellow"/>
                </w:rPr>
                <w:alias w:val="Element2"/>
                <w:tag w:val="Element2"/>
                <w:id w:val="-1547827666"/>
                <w:lock w:val="sdtLocked"/>
                <w:placeholder>
                  <w:docPart w:val="67D6242430074D0D9C0D91399B6AC568"/>
                </w:placeholder>
              </w:sdtPr>
              <w:sdtEndPr/>
              <w:sdtContent>
                <w:r w:rsidR="004727B2" w:rsidRPr="003572EA">
                  <w:rPr>
                    <w:noProof w:val="0"/>
                  </w:rPr>
                  <w:t>Conduct a staff meeting</w:t>
                </w:r>
              </w:sdtContent>
            </w:sdt>
            <w:r w:rsidR="00CE3236" w:rsidRPr="003572EA">
              <w:rPr>
                <w:noProof w:val="0"/>
              </w:rPr>
              <w:fldChar w:fldCharType="end"/>
            </w:r>
          </w:p>
        </w:tc>
      </w:tr>
      <w:tr w:rsidR="00A628A4" w:rsidRPr="003572EA" w:rsidTr="00F814A5">
        <w:tc>
          <w:tcPr>
            <w:tcW w:w="620" w:type="dxa"/>
            <w:gridSpan w:val="2"/>
          </w:tcPr>
          <w:p w:rsidR="00A628A4" w:rsidRPr="003572EA" w:rsidRDefault="00A628A4" w:rsidP="00416176">
            <w:pPr>
              <w:pStyle w:val="TableText"/>
              <w:rPr>
                <w:noProof w:val="0"/>
              </w:rPr>
            </w:pPr>
            <w:r w:rsidRPr="003572EA">
              <w:rPr>
                <w:noProof w:val="0"/>
              </w:rPr>
              <w:t>2.1</w:t>
            </w:r>
          </w:p>
        </w:tc>
        <w:tc>
          <w:tcPr>
            <w:tcW w:w="4362" w:type="dxa"/>
            <w:vAlign w:val="center"/>
          </w:tcPr>
          <w:p w:rsidR="00A628A4" w:rsidRPr="003572EA" w:rsidRDefault="00A628A4" w:rsidP="00416176">
            <w:pPr>
              <w:pStyle w:val="TableText"/>
              <w:rPr>
                <w:noProof w:val="0"/>
              </w:rPr>
            </w:pPr>
            <w:r w:rsidRPr="003572EA">
              <w:rPr>
                <w:noProof w:val="0"/>
              </w:rPr>
              <w:fldChar w:fldCharType="begin"/>
            </w:r>
            <w:r w:rsidRPr="003572EA">
              <w:rPr>
                <w:noProof w:val="0"/>
              </w:rPr>
              <w:instrText xml:space="preserve"> REF  Criteria21  \* MERGEFORMAT </w:instrText>
            </w:r>
            <w:r w:rsidRPr="003572EA">
              <w:rPr>
                <w:noProof w:val="0"/>
              </w:rPr>
              <w:fldChar w:fldCharType="separate"/>
            </w:r>
            <w:sdt>
              <w:sdtPr>
                <w:rPr>
                  <w:noProof w:val="0"/>
                </w:rPr>
                <w:alias w:val="Criteria21"/>
                <w:tag w:val="Criteria21"/>
                <w:id w:val="-167866873"/>
                <w:lock w:val="sdtLocked"/>
                <w:placeholder>
                  <w:docPart w:val="CE5DCF95D37B4DA095E52DBE960015E9"/>
                </w:placeholder>
              </w:sdtPr>
              <w:sdtEndPr/>
              <w:sdtContent>
                <w:r w:rsidRPr="003572EA">
                  <w:rPr>
                    <w:noProof w:val="0"/>
                  </w:rPr>
                  <w:t>Notify all relevant staff of scheduled staff meeting</w:t>
                </w:r>
              </w:sdtContent>
            </w:sdt>
            <w:r w:rsidRPr="003572EA">
              <w:rPr>
                <w:noProof w:val="0"/>
              </w:rPr>
              <w:fldChar w:fldCharType="end"/>
            </w:r>
          </w:p>
        </w:tc>
        <w:tc>
          <w:tcPr>
            <w:tcW w:w="1251" w:type="dxa"/>
            <w:vAlign w:val="center"/>
          </w:tcPr>
          <w:p w:rsidR="00A628A4" w:rsidRPr="00EC72EE" w:rsidRDefault="00A628A4" w:rsidP="00A628A4">
            <w:pPr>
              <w:pStyle w:val="TableText"/>
              <w:jc w:val="center"/>
            </w:pPr>
            <w:r>
              <w:t>2.1</w:t>
            </w:r>
          </w:p>
        </w:tc>
        <w:tc>
          <w:tcPr>
            <w:tcW w:w="1328" w:type="dxa"/>
            <w:vAlign w:val="center"/>
          </w:tcPr>
          <w:p w:rsidR="00A628A4" w:rsidRPr="00EC72EE" w:rsidRDefault="00A628A4" w:rsidP="00A628A4">
            <w:pPr>
              <w:pStyle w:val="TableText"/>
              <w:jc w:val="center"/>
            </w:pPr>
            <w:r>
              <w:t>19, 20, 21</w:t>
            </w:r>
          </w:p>
        </w:tc>
        <w:tc>
          <w:tcPr>
            <w:tcW w:w="1194" w:type="dxa"/>
            <w:vAlign w:val="center"/>
          </w:tcPr>
          <w:p w:rsidR="00A628A4" w:rsidRPr="00EC72EE" w:rsidRDefault="00A628A4" w:rsidP="00A628A4">
            <w:pPr>
              <w:pStyle w:val="TableText"/>
              <w:jc w:val="center"/>
            </w:pPr>
            <w:r>
              <w:t>13, 14</w:t>
            </w:r>
          </w:p>
        </w:tc>
      </w:tr>
      <w:tr w:rsidR="00A628A4" w:rsidRPr="003572EA" w:rsidTr="00F814A5">
        <w:tc>
          <w:tcPr>
            <w:tcW w:w="620" w:type="dxa"/>
            <w:gridSpan w:val="2"/>
          </w:tcPr>
          <w:p w:rsidR="00A628A4" w:rsidRPr="003572EA" w:rsidRDefault="00A628A4" w:rsidP="00416176">
            <w:pPr>
              <w:pStyle w:val="TableText"/>
              <w:rPr>
                <w:noProof w:val="0"/>
              </w:rPr>
            </w:pPr>
            <w:r w:rsidRPr="003572EA">
              <w:rPr>
                <w:noProof w:val="0"/>
              </w:rPr>
              <w:t>2.2</w:t>
            </w:r>
          </w:p>
        </w:tc>
        <w:tc>
          <w:tcPr>
            <w:tcW w:w="4362" w:type="dxa"/>
            <w:vAlign w:val="center"/>
          </w:tcPr>
          <w:p w:rsidR="00A628A4" w:rsidRPr="003572EA" w:rsidRDefault="00A628A4" w:rsidP="00416176">
            <w:pPr>
              <w:pStyle w:val="TableText"/>
              <w:rPr>
                <w:noProof w:val="0"/>
              </w:rPr>
            </w:pPr>
            <w:r w:rsidRPr="003572EA">
              <w:rPr>
                <w:noProof w:val="0"/>
              </w:rPr>
              <w:fldChar w:fldCharType="begin"/>
            </w:r>
            <w:r w:rsidRPr="003572EA">
              <w:rPr>
                <w:noProof w:val="0"/>
              </w:rPr>
              <w:instrText xml:space="preserve"> REF  Criteria22  \* MERGEFORMAT </w:instrText>
            </w:r>
            <w:r w:rsidRPr="003572EA">
              <w:rPr>
                <w:noProof w:val="0"/>
              </w:rPr>
              <w:fldChar w:fldCharType="separate"/>
            </w:r>
            <w:sdt>
              <w:sdtPr>
                <w:rPr>
                  <w:noProof w:val="0"/>
                </w:rPr>
                <w:alias w:val="Criteria2.2"/>
                <w:tag w:val="Criteria2.2"/>
                <w:id w:val="-1973589491"/>
                <w:lock w:val="sdtLocked"/>
                <w:placeholder>
                  <w:docPart w:val="85FDC3F4C0A0478398B613DFC690164A"/>
                </w:placeholder>
              </w:sdtPr>
              <w:sdtEndPr/>
              <w:sdtContent>
                <w:r w:rsidRPr="003572EA">
                  <w:rPr>
                    <w:noProof w:val="0"/>
                  </w:rPr>
                  <w:t>Draw up an agenda for the staff meeting</w:t>
                </w:r>
              </w:sdtContent>
            </w:sdt>
            <w:r w:rsidRPr="003572EA">
              <w:rPr>
                <w:noProof w:val="0"/>
              </w:rPr>
              <w:fldChar w:fldCharType="end"/>
            </w:r>
          </w:p>
        </w:tc>
        <w:tc>
          <w:tcPr>
            <w:tcW w:w="1251" w:type="dxa"/>
            <w:vAlign w:val="center"/>
          </w:tcPr>
          <w:p w:rsidR="00A628A4" w:rsidRPr="00EC72EE" w:rsidRDefault="00A628A4" w:rsidP="00A628A4">
            <w:pPr>
              <w:pStyle w:val="TableText"/>
              <w:jc w:val="center"/>
            </w:pPr>
            <w:r>
              <w:t>2.2</w:t>
            </w:r>
          </w:p>
        </w:tc>
        <w:tc>
          <w:tcPr>
            <w:tcW w:w="1328" w:type="dxa"/>
            <w:vAlign w:val="center"/>
          </w:tcPr>
          <w:p w:rsidR="00A628A4" w:rsidRPr="00EC72EE" w:rsidRDefault="00A628A4" w:rsidP="00A628A4">
            <w:pPr>
              <w:pStyle w:val="TableText"/>
              <w:jc w:val="center"/>
            </w:pPr>
            <w:r>
              <w:t>22, 23, 24</w:t>
            </w:r>
          </w:p>
        </w:tc>
        <w:tc>
          <w:tcPr>
            <w:tcW w:w="1194" w:type="dxa"/>
            <w:vAlign w:val="center"/>
          </w:tcPr>
          <w:p w:rsidR="00A628A4" w:rsidRPr="00EC72EE" w:rsidRDefault="00A628A4" w:rsidP="00A628A4">
            <w:pPr>
              <w:pStyle w:val="TableText"/>
              <w:jc w:val="center"/>
            </w:pPr>
            <w:r>
              <w:t>15, 16</w:t>
            </w:r>
          </w:p>
        </w:tc>
      </w:tr>
      <w:tr w:rsidR="00A628A4" w:rsidRPr="003572EA" w:rsidTr="00F814A5">
        <w:tc>
          <w:tcPr>
            <w:tcW w:w="620" w:type="dxa"/>
            <w:gridSpan w:val="2"/>
          </w:tcPr>
          <w:p w:rsidR="00A628A4" w:rsidRPr="003572EA" w:rsidRDefault="00A628A4" w:rsidP="00416176">
            <w:pPr>
              <w:pStyle w:val="TableText"/>
              <w:rPr>
                <w:noProof w:val="0"/>
              </w:rPr>
            </w:pPr>
            <w:r w:rsidRPr="003572EA">
              <w:rPr>
                <w:noProof w:val="0"/>
              </w:rPr>
              <w:t>2.3</w:t>
            </w:r>
          </w:p>
        </w:tc>
        <w:tc>
          <w:tcPr>
            <w:tcW w:w="4362" w:type="dxa"/>
            <w:vAlign w:val="center"/>
          </w:tcPr>
          <w:p w:rsidR="00A628A4" w:rsidRPr="003572EA" w:rsidRDefault="00A628A4" w:rsidP="00416176">
            <w:pPr>
              <w:pStyle w:val="TableText"/>
              <w:rPr>
                <w:noProof w:val="0"/>
              </w:rPr>
            </w:pPr>
            <w:r w:rsidRPr="003572EA">
              <w:rPr>
                <w:noProof w:val="0"/>
              </w:rPr>
              <w:fldChar w:fldCharType="begin"/>
            </w:r>
            <w:r w:rsidRPr="003572EA">
              <w:rPr>
                <w:noProof w:val="0"/>
              </w:rPr>
              <w:instrText xml:space="preserve"> REF  Criteria23  \* MERGEFORMAT </w:instrText>
            </w:r>
            <w:r w:rsidRPr="003572EA">
              <w:rPr>
                <w:noProof w:val="0"/>
              </w:rPr>
              <w:fldChar w:fldCharType="separate"/>
            </w:r>
            <w:sdt>
              <w:sdtPr>
                <w:rPr>
                  <w:noProof w:val="0"/>
                </w:rPr>
                <w:alias w:val="Criteria23"/>
                <w:tag w:val="Criteria23"/>
                <w:id w:val="1745217359"/>
                <w:lock w:val="sdtLocked"/>
                <w:placeholder>
                  <w:docPart w:val="9AF17D4FE322420E8177ED7F51C65A05"/>
                </w:placeholder>
              </w:sdtPr>
              <w:sdtEndPr/>
              <w:sdtContent>
                <w:r w:rsidRPr="003572EA">
                  <w:rPr>
                    <w:noProof w:val="0"/>
                  </w:rPr>
                  <w:t>Chair the meeting</w:t>
                </w:r>
              </w:sdtContent>
            </w:sdt>
            <w:r w:rsidRPr="003572EA">
              <w:rPr>
                <w:noProof w:val="0"/>
              </w:rPr>
              <w:fldChar w:fldCharType="end"/>
            </w:r>
          </w:p>
        </w:tc>
        <w:tc>
          <w:tcPr>
            <w:tcW w:w="1251" w:type="dxa"/>
            <w:vAlign w:val="center"/>
          </w:tcPr>
          <w:p w:rsidR="00A628A4" w:rsidRPr="00EC72EE" w:rsidRDefault="00A628A4" w:rsidP="00A628A4">
            <w:pPr>
              <w:pStyle w:val="TableText"/>
              <w:jc w:val="center"/>
            </w:pPr>
            <w:r>
              <w:t>2.3</w:t>
            </w:r>
          </w:p>
        </w:tc>
        <w:tc>
          <w:tcPr>
            <w:tcW w:w="1328" w:type="dxa"/>
            <w:vAlign w:val="center"/>
          </w:tcPr>
          <w:p w:rsidR="00A628A4" w:rsidRPr="00EC72EE" w:rsidRDefault="00A628A4" w:rsidP="00A628A4">
            <w:pPr>
              <w:pStyle w:val="TableText"/>
              <w:jc w:val="center"/>
            </w:pPr>
            <w:r>
              <w:t>25,26,27</w:t>
            </w:r>
          </w:p>
        </w:tc>
        <w:tc>
          <w:tcPr>
            <w:tcW w:w="1194" w:type="dxa"/>
            <w:vAlign w:val="center"/>
          </w:tcPr>
          <w:p w:rsidR="00A628A4" w:rsidRPr="00EC72EE" w:rsidRDefault="00A628A4" w:rsidP="00A628A4">
            <w:pPr>
              <w:pStyle w:val="TableText"/>
              <w:jc w:val="center"/>
            </w:pPr>
            <w:r>
              <w:t>17, 18</w:t>
            </w:r>
          </w:p>
        </w:tc>
      </w:tr>
      <w:tr w:rsidR="00A628A4" w:rsidRPr="003572EA" w:rsidTr="00F814A5">
        <w:tc>
          <w:tcPr>
            <w:tcW w:w="620" w:type="dxa"/>
            <w:gridSpan w:val="2"/>
          </w:tcPr>
          <w:p w:rsidR="00A628A4" w:rsidRPr="003572EA" w:rsidRDefault="00A628A4" w:rsidP="00416176">
            <w:pPr>
              <w:pStyle w:val="TableText"/>
              <w:rPr>
                <w:noProof w:val="0"/>
              </w:rPr>
            </w:pPr>
            <w:r w:rsidRPr="003572EA">
              <w:rPr>
                <w:noProof w:val="0"/>
              </w:rPr>
              <w:t>2.4</w:t>
            </w:r>
          </w:p>
        </w:tc>
        <w:tc>
          <w:tcPr>
            <w:tcW w:w="4362" w:type="dxa"/>
            <w:vAlign w:val="center"/>
          </w:tcPr>
          <w:p w:rsidR="00A628A4" w:rsidRPr="003572EA" w:rsidRDefault="00A628A4" w:rsidP="00416176">
            <w:pPr>
              <w:pStyle w:val="TableText"/>
              <w:rPr>
                <w:noProof w:val="0"/>
              </w:rPr>
            </w:pPr>
            <w:r w:rsidRPr="003572EA">
              <w:rPr>
                <w:noProof w:val="0"/>
              </w:rPr>
              <w:fldChar w:fldCharType="begin"/>
            </w:r>
            <w:r w:rsidRPr="003572EA">
              <w:rPr>
                <w:noProof w:val="0"/>
              </w:rPr>
              <w:instrText xml:space="preserve"> REF  Criteria24  \* MERGEFORMAT </w:instrText>
            </w:r>
            <w:r w:rsidRPr="003572EA">
              <w:rPr>
                <w:noProof w:val="0"/>
              </w:rPr>
              <w:fldChar w:fldCharType="separate"/>
            </w:r>
            <w:sdt>
              <w:sdtPr>
                <w:rPr>
                  <w:noProof w:val="0"/>
                </w:rPr>
                <w:alias w:val="Criteria24"/>
                <w:tag w:val="Criteria24"/>
                <w:id w:val="-320654784"/>
                <w:lock w:val="sdtLocked"/>
                <w:placeholder>
                  <w:docPart w:val="2EF7A246C5974B05B615FEC804078B1D"/>
                </w:placeholder>
              </w:sdtPr>
              <w:sdtEndPr/>
              <w:sdtContent>
                <w:r w:rsidRPr="003572EA">
                  <w:rPr>
                    <w:noProof w:val="0"/>
                  </w:rPr>
                  <w:t>Develop an action plan and dates</w:t>
                </w:r>
              </w:sdtContent>
            </w:sdt>
            <w:r w:rsidRPr="003572EA">
              <w:rPr>
                <w:noProof w:val="0"/>
              </w:rPr>
              <w:fldChar w:fldCharType="end"/>
            </w:r>
          </w:p>
        </w:tc>
        <w:tc>
          <w:tcPr>
            <w:tcW w:w="1251" w:type="dxa"/>
            <w:vAlign w:val="center"/>
          </w:tcPr>
          <w:p w:rsidR="00A628A4" w:rsidRPr="00EC72EE" w:rsidRDefault="00A628A4" w:rsidP="00A628A4">
            <w:pPr>
              <w:pStyle w:val="TableText"/>
              <w:jc w:val="center"/>
            </w:pPr>
            <w:r>
              <w:t>2.4</w:t>
            </w:r>
          </w:p>
        </w:tc>
        <w:tc>
          <w:tcPr>
            <w:tcW w:w="1328" w:type="dxa"/>
            <w:vAlign w:val="center"/>
          </w:tcPr>
          <w:p w:rsidR="00A628A4" w:rsidRPr="00EC72EE" w:rsidRDefault="00A628A4" w:rsidP="00A628A4">
            <w:pPr>
              <w:pStyle w:val="TableText"/>
              <w:jc w:val="center"/>
            </w:pPr>
            <w:r>
              <w:t>28, 29, 30</w:t>
            </w:r>
          </w:p>
        </w:tc>
        <w:tc>
          <w:tcPr>
            <w:tcW w:w="1194" w:type="dxa"/>
            <w:vAlign w:val="center"/>
          </w:tcPr>
          <w:p w:rsidR="00A628A4" w:rsidRPr="00EC72EE" w:rsidRDefault="00A628A4" w:rsidP="00A628A4">
            <w:pPr>
              <w:pStyle w:val="TableText"/>
              <w:jc w:val="center"/>
            </w:pPr>
            <w:r>
              <w:t>19, 20</w:t>
            </w:r>
          </w:p>
        </w:tc>
      </w:tr>
      <w:tr w:rsidR="00A628A4" w:rsidRPr="003572EA" w:rsidTr="00F814A5">
        <w:tc>
          <w:tcPr>
            <w:tcW w:w="8755" w:type="dxa"/>
            <w:gridSpan w:val="6"/>
            <w:shd w:val="clear" w:color="auto" w:fill="E36C0A" w:themeFill="accent6" w:themeFillShade="BF"/>
          </w:tcPr>
          <w:p w:rsidR="00A628A4" w:rsidRPr="003572EA" w:rsidRDefault="00A628A4" w:rsidP="000B5B1A">
            <w:pPr>
              <w:pStyle w:val="TableHeading"/>
              <w:keepNext/>
              <w:rPr>
                <w:noProof w:val="0"/>
              </w:rPr>
            </w:pPr>
            <w:r w:rsidRPr="003572EA">
              <w:rPr>
                <w:noProof w:val="0"/>
              </w:rPr>
              <w:lastRenderedPageBreak/>
              <w:t xml:space="preserve">Element 3: </w:t>
            </w:r>
            <w:r w:rsidRPr="003572EA">
              <w:rPr>
                <w:noProof w:val="0"/>
              </w:rPr>
              <w:fldChar w:fldCharType="begin"/>
            </w:r>
            <w:r w:rsidRPr="003572EA">
              <w:rPr>
                <w:noProof w:val="0"/>
              </w:rPr>
              <w:instrText xml:space="preserve"> REF  Element3 </w:instrText>
            </w:r>
            <w:r w:rsidRPr="003572EA">
              <w:rPr>
                <w:noProof w:val="0"/>
              </w:rPr>
              <w:fldChar w:fldCharType="separate"/>
            </w:r>
            <w:sdt>
              <w:sdtPr>
                <w:rPr>
                  <w:noProof w:val="0"/>
                  <w:highlight w:val="yellow"/>
                </w:rPr>
                <w:alias w:val="Element3"/>
                <w:tag w:val="Element3"/>
                <w:id w:val="-1364286380"/>
                <w:lock w:val="sdtLocked"/>
                <w:placeholder>
                  <w:docPart w:val="685EB74E55654A58AFF8BFA7D2844DAD"/>
                </w:placeholder>
              </w:sdtPr>
              <w:sdtEndPr/>
              <w:sdtContent>
                <w:r w:rsidRPr="003572EA">
                  <w:rPr>
                    <w:noProof w:val="0"/>
                  </w:rPr>
                  <w:t>Supervise and motivate a work team</w:t>
                </w:r>
              </w:sdtContent>
            </w:sdt>
            <w:r w:rsidRPr="003572EA">
              <w:rPr>
                <w:noProof w:val="0"/>
              </w:rPr>
              <w:fldChar w:fldCharType="end"/>
            </w:r>
          </w:p>
        </w:tc>
      </w:tr>
      <w:tr w:rsidR="00A628A4" w:rsidRPr="003572EA" w:rsidTr="00F814A5">
        <w:tc>
          <w:tcPr>
            <w:tcW w:w="606" w:type="dxa"/>
          </w:tcPr>
          <w:p w:rsidR="00A628A4" w:rsidRPr="003572EA" w:rsidRDefault="00A628A4" w:rsidP="000B5B1A">
            <w:pPr>
              <w:pStyle w:val="TableText"/>
              <w:keepNext/>
              <w:rPr>
                <w:noProof w:val="0"/>
              </w:rPr>
            </w:pPr>
            <w:r w:rsidRPr="003572EA">
              <w:rPr>
                <w:noProof w:val="0"/>
              </w:rPr>
              <w:t>3.1</w:t>
            </w:r>
          </w:p>
        </w:tc>
        <w:tc>
          <w:tcPr>
            <w:tcW w:w="4376" w:type="dxa"/>
            <w:gridSpan w:val="2"/>
          </w:tcPr>
          <w:p w:rsidR="00A628A4" w:rsidRPr="003572EA" w:rsidRDefault="00A628A4" w:rsidP="000B5B1A">
            <w:pPr>
              <w:pStyle w:val="TableText"/>
              <w:keepNext/>
              <w:rPr>
                <w:noProof w:val="0"/>
              </w:rPr>
            </w:pPr>
            <w:r w:rsidRPr="003572EA">
              <w:rPr>
                <w:noProof w:val="0"/>
              </w:rPr>
              <w:fldChar w:fldCharType="begin"/>
            </w:r>
            <w:r w:rsidRPr="003572EA">
              <w:rPr>
                <w:noProof w:val="0"/>
              </w:rPr>
              <w:instrText xml:space="preserve"> REF  Criteria31  \* MERGEFORMAT </w:instrText>
            </w:r>
            <w:r w:rsidRPr="003572EA">
              <w:rPr>
                <w:noProof w:val="0"/>
              </w:rPr>
              <w:fldChar w:fldCharType="separate"/>
            </w:r>
            <w:sdt>
              <w:sdtPr>
                <w:rPr>
                  <w:noProof w:val="0"/>
                </w:rPr>
                <w:alias w:val="Criteria31"/>
                <w:tag w:val="Criteria31"/>
                <w:id w:val="-733163058"/>
                <w:lock w:val="sdtLocked"/>
                <w:placeholder>
                  <w:docPart w:val="DFBE967CB562435499DC57235ABA4692"/>
                </w:placeholder>
              </w:sdtPr>
              <w:sdtEndPr/>
              <w:sdtContent>
                <w:r w:rsidRPr="003572EA">
                  <w:rPr>
                    <w:noProof w:val="0"/>
                  </w:rPr>
                  <w:t>Give clear instructions of work to be completed and realistic deadlines</w:t>
                </w:r>
              </w:sdtContent>
            </w:sdt>
            <w:r w:rsidRPr="003572EA">
              <w:rPr>
                <w:noProof w:val="0"/>
              </w:rPr>
              <w:fldChar w:fldCharType="end"/>
            </w:r>
          </w:p>
        </w:tc>
        <w:tc>
          <w:tcPr>
            <w:tcW w:w="1251" w:type="dxa"/>
          </w:tcPr>
          <w:p w:rsidR="00A628A4" w:rsidRPr="00EC72EE" w:rsidRDefault="00A628A4" w:rsidP="00A628A4">
            <w:pPr>
              <w:pStyle w:val="TableText"/>
              <w:jc w:val="center"/>
            </w:pPr>
            <w:r>
              <w:t>3.1</w:t>
            </w:r>
          </w:p>
        </w:tc>
        <w:tc>
          <w:tcPr>
            <w:tcW w:w="1328" w:type="dxa"/>
          </w:tcPr>
          <w:p w:rsidR="00A628A4" w:rsidRPr="00EC72EE" w:rsidRDefault="00A628A4" w:rsidP="00A628A4">
            <w:pPr>
              <w:pStyle w:val="TableText"/>
              <w:jc w:val="center"/>
            </w:pPr>
            <w:r>
              <w:t>31, 32, 33</w:t>
            </w:r>
          </w:p>
        </w:tc>
        <w:tc>
          <w:tcPr>
            <w:tcW w:w="1194" w:type="dxa"/>
          </w:tcPr>
          <w:p w:rsidR="00A628A4" w:rsidRPr="00EC72EE" w:rsidRDefault="00A628A4" w:rsidP="00A628A4">
            <w:pPr>
              <w:pStyle w:val="TableText"/>
              <w:jc w:val="center"/>
            </w:pPr>
            <w:r>
              <w:t>21, 22</w:t>
            </w:r>
          </w:p>
        </w:tc>
      </w:tr>
      <w:tr w:rsidR="00A628A4" w:rsidRPr="003572EA" w:rsidTr="00F814A5">
        <w:tc>
          <w:tcPr>
            <w:tcW w:w="606" w:type="dxa"/>
          </w:tcPr>
          <w:p w:rsidR="00A628A4" w:rsidRPr="003572EA" w:rsidRDefault="00A628A4" w:rsidP="000B5B1A">
            <w:pPr>
              <w:pStyle w:val="TableText"/>
              <w:keepNext/>
              <w:rPr>
                <w:noProof w:val="0"/>
              </w:rPr>
            </w:pPr>
            <w:r w:rsidRPr="003572EA">
              <w:rPr>
                <w:noProof w:val="0"/>
              </w:rPr>
              <w:t>3.2</w:t>
            </w:r>
          </w:p>
        </w:tc>
        <w:tc>
          <w:tcPr>
            <w:tcW w:w="4376" w:type="dxa"/>
            <w:gridSpan w:val="2"/>
          </w:tcPr>
          <w:p w:rsidR="00A628A4" w:rsidRPr="003572EA" w:rsidRDefault="00A628A4" w:rsidP="000B5B1A">
            <w:pPr>
              <w:pStyle w:val="TableText"/>
              <w:keepNext/>
              <w:rPr>
                <w:noProof w:val="0"/>
              </w:rPr>
            </w:pPr>
            <w:r w:rsidRPr="003572EA">
              <w:rPr>
                <w:noProof w:val="0"/>
              </w:rPr>
              <w:fldChar w:fldCharType="begin"/>
            </w:r>
            <w:r w:rsidRPr="003572EA">
              <w:rPr>
                <w:noProof w:val="0"/>
              </w:rPr>
              <w:instrText xml:space="preserve"> REF  Criteria32  \* MERGEFORMAT </w:instrText>
            </w:r>
            <w:r w:rsidRPr="003572EA">
              <w:rPr>
                <w:noProof w:val="0"/>
              </w:rPr>
              <w:fldChar w:fldCharType="separate"/>
            </w:r>
            <w:sdt>
              <w:sdtPr>
                <w:rPr>
                  <w:noProof w:val="0"/>
                </w:rPr>
                <w:alias w:val="Criteria32"/>
                <w:tag w:val="Criteria32"/>
                <w:id w:val="430178465"/>
                <w:lock w:val="sdtLocked"/>
                <w:placeholder>
                  <w:docPart w:val="2F1532ADFBFA4770B7E3952263039B45"/>
                </w:placeholder>
              </w:sdtPr>
              <w:sdtEndPr/>
              <w:sdtContent>
                <w:r w:rsidRPr="003572EA">
                  <w:rPr>
                    <w:noProof w:val="0"/>
                  </w:rPr>
                  <w:t>Check instructions have been understood by all involved</w:t>
                </w:r>
              </w:sdtContent>
            </w:sdt>
            <w:r w:rsidRPr="003572EA">
              <w:rPr>
                <w:noProof w:val="0"/>
              </w:rPr>
              <w:fldChar w:fldCharType="end"/>
            </w:r>
          </w:p>
        </w:tc>
        <w:tc>
          <w:tcPr>
            <w:tcW w:w="1251" w:type="dxa"/>
          </w:tcPr>
          <w:p w:rsidR="00A628A4" w:rsidRPr="00EC72EE" w:rsidRDefault="00A628A4" w:rsidP="00A628A4">
            <w:pPr>
              <w:pStyle w:val="TableText"/>
              <w:jc w:val="center"/>
            </w:pPr>
            <w:r>
              <w:t>3.2</w:t>
            </w:r>
          </w:p>
        </w:tc>
        <w:tc>
          <w:tcPr>
            <w:tcW w:w="1328" w:type="dxa"/>
          </w:tcPr>
          <w:p w:rsidR="00A628A4" w:rsidRPr="00EC72EE" w:rsidRDefault="00A628A4" w:rsidP="00A628A4">
            <w:pPr>
              <w:pStyle w:val="TableText"/>
              <w:jc w:val="center"/>
            </w:pPr>
            <w:r>
              <w:t>34, 35, 36</w:t>
            </w:r>
          </w:p>
        </w:tc>
        <w:tc>
          <w:tcPr>
            <w:tcW w:w="1194" w:type="dxa"/>
          </w:tcPr>
          <w:p w:rsidR="00A628A4" w:rsidRPr="00EC72EE" w:rsidRDefault="00A628A4" w:rsidP="00A628A4">
            <w:pPr>
              <w:pStyle w:val="TableText"/>
              <w:jc w:val="center"/>
            </w:pPr>
            <w:r>
              <w:t>23, 24</w:t>
            </w:r>
          </w:p>
        </w:tc>
      </w:tr>
      <w:tr w:rsidR="00A628A4" w:rsidRPr="003572EA" w:rsidTr="00F814A5">
        <w:tc>
          <w:tcPr>
            <w:tcW w:w="606" w:type="dxa"/>
          </w:tcPr>
          <w:p w:rsidR="00A628A4" w:rsidRPr="003572EA" w:rsidRDefault="00A628A4" w:rsidP="000B5B1A">
            <w:pPr>
              <w:pStyle w:val="TableText"/>
              <w:keepNext/>
              <w:rPr>
                <w:noProof w:val="0"/>
              </w:rPr>
            </w:pPr>
            <w:r w:rsidRPr="003572EA">
              <w:rPr>
                <w:noProof w:val="0"/>
              </w:rPr>
              <w:t>3.3</w:t>
            </w:r>
          </w:p>
        </w:tc>
        <w:tc>
          <w:tcPr>
            <w:tcW w:w="4376" w:type="dxa"/>
            <w:gridSpan w:val="2"/>
          </w:tcPr>
          <w:p w:rsidR="00A628A4" w:rsidRPr="003572EA" w:rsidRDefault="00A628A4" w:rsidP="000B5B1A">
            <w:pPr>
              <w:pStyle w:val="TableText"/>
              <w:keepNext/>
              <w:rPr>
                <w:noProof w:val="0"/>
              </w:rPr>
            </w:pPr>
            <w:r w:rsidRPr="003572EA">
              <w:rPr>
                <w:noProof w:val="0"/>
              </w:rPr>
              <w:fldChar w:fldCharType="begin"/>
            </w:r>
            <w:r w:rsidRPr="003572EA">
              <w:rPr>
                <w:noProof w:val="0"/>
              </w:rPr>
              <w:instrText xml:space="preserve"> REF  Criteria33  \* MERGEFORMAT </w:instrText>
            </w:r>
            <w:r w:rsidRPr="003572EA">
              <w:rPr>
                <w:noProof w:val="0"/>
              </w:rPr>
              <w:fldChar w:fldCharType="separate"/>
            </w:r>
            <w:sdt>
              <w:sdtPr>
                <w:rPr>
                  <w:noProof w:val="0"/>
                </w:rPr>
                <w:alias w:val="Criteria33"/>
                <w:tag w:val="Criteria33"/>
                <w:id w:val="-1856566498"/>
                <w:lock w:val="sdtLocked"/>
                <w:placeholder>
                  <w:docPart w:val="21089945CA414FBCBAC401D97C8B668E"/>
                </w:placeholder>
              </w:sdtPr>
              <w:sdtEndPr/>
              <w:sdtContent>
                <w:r w:rsidRPr="003572EA">
                  <w:rPr>
                    <w:noProof w:val="0"/>
                  </w:rPr>
                  <w:t>Give constructive feedback on performance</w:t>
                </w:r>
              </w:sdtContent>
            </w:sdt>
            <w:r w:rsidRPr="003572EA">
              <w:rPr>
                <w:noProof w:val="0"/>
              </w:rPr>
              <w:fldChar w:fldCharType="end"/>
            </w:r>
          </w:p>
        </w:tc>
        <w:tc>
          <w:tcPr>
            <w:tcW w:w="1251" w:type="dxa"/>
          </w:tcPr>
          <w:p w:rsidR="00A628A4" w:rsidRPr="00EC72EE" w:rsidRDefault="00A628A4" w:rsidP="00A628A4">
            <w:pPr>
              <w:pStyle w:val="TableText"/>
              <w:jc w:val="center"/>
            </w:pPr>
            <w:r>
              <w:t>3.3</w:t>
            </w:r>
          </w:p>
        </w:tc>
        <w:tc>
          <w:tcPr>
            <w:tcW w:w="1328" w:type="dxa"/>
          </w:tcPr>
          <w:p w:rsidR="00A628A4" w:rsidRPr="00EC72EE" w:rsidRDefault="00A628A4" w:rsidP="00A628A4">
            <w:pPr>
              <w:pStyle w:val="TableText"/>
              <w:jc w:val="center"/>
            </w:pPr>
            <w:r>
              <w:t>37, 38, 39</w:t>
            </w:r>
          </w:p>
        </w:tc>
        <w:tc>
          <w:tcPr>
            <w:tcW w:w="1194" w:type="dxa"/>
          </w:tcPr>
          <w:p w:rsidR="00A628A4" w:rsidRPr="00EC72EE" w:rsidRDefault="00A628A4" w:rsidP="00A628A4">
            <w:pPr>
              <w:pStyle w:val="TableText"/>
              <w:jc w:val="center"/>
            </w:pPr>
            <w:r>
              <w:t>25, 26</w:t>
            </w:r>
          </w:p>
        </w:tc>
      </w:tr>
      <w:tr w:rsidR="00A628A4" w:rsidRPr="003572EA" w:rsidTr="00F814A5">
        <w:tc>
          <w:tcPr>
            <w:tcW w:w="606" w:type="dxa"/>
          </w:tcPr>
          <w:p w:rsidR="00A628A4" w:rsidRPr="003572EA" w:rsidRDefault="00A628A4" w:rsidP="000B5B1A">
            <w:pPr>
              <w:pStyle w:val="TableText"/>
              <w:keepNext/>
              <w:rPr>
                <w:noProof w:val="0"/>
              </w:rPr>
            </w:pPr>
            <w:r w:rsidRPr="003572EA">
              <w:rPr>
                <w:noProof w:val="0"/>
              </w:rPr>
              <w:t>3.4</w:t>
            </w:r>
          </w:p>
        </w:tc>
        <w:tc>
          <w:tcPr>
            <w:tcW w:w="4376" w:type="dxa"/>
            <w:gridSpan w:val="2"/>
          </w:tcPr>
          <w:p w:rsidR="00A628A4" w:rsidRPr="003572EA" w:rsidRDefault="00A628A4" w:rsidP="000B5B1A">
            <w:pPr>
              <w:pStyle w:val="TableText"/>
              <w:keepNext/>
              <w:rPr>
                <w:noProof w:val="0"/>
              </w:rPr>
            </w:pPr>
            <w:r w:rsidRPr="003572EA">
              <w:rPr>
                <w:noProof w:val="0"/>
              </w:rPr>
              <w:fldChar w:fldCharType="begin"/>
            </w:r>
            <w:r w:rsidRPr="003572EA">
              <w:rPr>
                <w:noProof w:val="0"/>
              </w:rPr>
              <w:instrText xml:space="preserve"> REF  Criteria34  \* MERGEFORMAT </w:instrText>
            </w:r>
            <w:r w:rsidRPr="003572EA">
              <w:rPr>
                <w:noProof w:val="0"/>
              </w:rPr>
              <w:fldChar w:fldCharType="separate"/>
            </w:r>
            <w:sdt>
              <w:sdtPr>
                <w:rPr>
                  <w:noProof w:val="0"/>
                </w:rPr>
                <w:alias w:val="Criteria34"/>
                <w:tag w:val="Criteria34"/>
                <w:id w:val="2088491619"/>
                <w:lock w:val="sdtLocked"/>
                <w:placeholder>
                  <w:docPart w:val="36E01B3F3B564CDCAC132107E2D054E1"/>
                </w:placeholder>
              </w:sdtPr>
              <w:sdtEndPr/>
              <w:sdtContent>
                <w:r w:rsidRPr="003572EA">
                  <w:rPr>
                    <w:noProof w:val="0"/>
                  </w:rPr>
                  <w:t>Seek suggestions for improvements from staff</w:t>
                </w:r>
              </w:sdtContent>
            </w:sdt>
            <w:r w:rsidRPr="003572EA">
              <w:rPr>
                <w:noProof w:val="0"/>
              </w:rPr>
              <w:fldChar w:fldCharType="end"/>
            </w:r>
          </w:p>
        </w:tc>
        <w:tc>
          <w:tcPr>
            <w:tcW w:w="1251" w:type="dxa"/>
          </w:tcPr>
          <w:p w:rsidR="00A628A4" w:rsidRPr="00EC72EE" w:rsidRDefault="00A628A4" w:rsidP="00A628A4">
            <w:pPr>
              <w:pStyle w:val="TableText"/>
              <w:jc w:val="center"/>
            </w:pPr>
            <w:r>
              <w:t>3.4</w:t>
            </w:r>
          </w:p>
        </w:tc>
        <w:tc>
          <w:tcPr>
            <w:tcW w:w="1328" w:type="dxa"/>
          </w:tcPr>
          <w:p w:rsidR="00A628A4" w:rsidRPr="00EC72EE" w:rsidRDefault="00A628A4" w:rsidP="00A628A4">
            <w:pPr>
              <w:pStyle w:val="TableText"/>
              <w:jc w:val="center"/>
            </w:pPr>
            <w:r>
              <w:t>40, 41, 42</w:t>
            </w:r>
          </w:p>
        </w:tc>
        <w:tc>
          <w:tcPr>
            <w:tcW w:w="1194" w:type="dxa"/>
          </w:tcPr>
          <w:p w:rsidR="00A628A4" w:rsidRPr="00EC72EE" w:rsidRDefault="00A628A4" w:rsidP="00A628A4">
            <w:pPr>
              <w:pStyle w:val="TableText"/>
              <w:jc w:val="center"/>
            </w:pPr>
            <w:r>
              <w:t>27, 28</w:t>
            </w:r>
          </w:p>
        </w:tc>
      </w:tr>
    </w:tbl>
    <w:p w:rsidR="00A63749" w:rsidRPr="003572EA" w:rsidRDefault="00A63749" w:rsidP="00A63749"/>
    <w:p w:rsidR="00A63749" w:rsidRPr="003572EA" w:rsidRDefault="00A63749" w:rsidP="00A63749">
      <w:pPr>
        <w:sectPr w:rsidR="00A63749" w:rsidRPr="003572EA" w:rsidSect="001A29DB">
          <w:headerReference w:type="even" r:id="rId39"/>
          <w:headerReference w:type="default" r:id="rId40"/>
          <w:pgSz w:w="11906" w:h="16838" w:code="9"/>
          <w:pgMar w:top="1440" w:right="1440" w:bottom="1440" w:left="1701" w:header="709" w:footer="326" w:gutter="0"/>
          <w:cols w:space="708"/>
          <w:docGrid w:linePitch="360"/>
        </w:sectPr>
      </w:pPr>
    </w:p>
    <w:p w:rsidR="00A63749" w:rsidRPr="003572EA" w:rsidRDefault="00A63749" w:rsidP="00A63749">
      <w:pPr>
        <w:pStyle w:val="Heading1"/>
      </w:pPr>
      <w:bookmarkStart w:id="32" w:name="_Toc294862959"/>
      <w:bookmarkStart w:id="33" w:name="_Toc337029852"/>
      <w:bookmarkStart w:id="34" w:name="_Toc370805489"/>
      <w:bookmarkStart w:id="35" w:name="_Toc425501954"/>
      <w:r w:rsidRPr="003572EA">
        <w:lastRenderedPageBreak/>
        <w:t>Glossary</w:t>
      </w:r>
      <w:bookmarkEnd w:id="32"/>
      <w:bookmarkEnd w:id="33"/>
      <w:bookmarkEnd w:id="34"/>
      <w:bookmarkEnd w:id="35"/>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A63749" w:rsidRPr="003572EA" w:rsidTr="00F814A5">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3572EA" w:rsidRDefault="00A63749" w:rsidP="00416176">
            <w:pPr>
              <w:pStyle w:val="TableHeading"/>
              <w:rPr>
                <w:noProof w:val="0"/>
              </w:rPr>
            </w:pPr>
            <w:r w:rsidRPr="003572EA">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3572EA" w:rsidRDefault="00A63749" w:rsidP="00416176">
            <w:pPr>
              <w:pStyle w:val="TableHeading"/>
              <w:rPr>
                <w:noProof w:val="0"/>
              </w:rPr>
            </w:pPr>
            <w:r w:rsidRPr="003572EA">
              <w:rPr>
                <w:noProof w:val="0"/>
              </w:rPr>
              <w:t>Explanation</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action plan</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outline of steps to be taken to complete a set of task</w:t>
            </w:r>
            <w:r w:rsidR="00C709F0" w:rsidRPr="003572EA">
              <w:rPr>
                <w:noProof w:val="0"/>
              </w:rPr>
              <w:t>s or to achieve a specific goal</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agenda</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a list of items to be discussed at a formal meeting</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chair (a meeting)</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the person in charge of a meeting</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employee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a person employed for wages or salary</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15103E" w:rsidP="0015103E">
            <w:pPr>
              <w:pStyle w:val="TableTextBold"/>
              <w:rPr>
                <w:noProof w:val="0"/>
              </w:rPr>
            </w:pPr>
            <w:r w:rsidRPr="003572EA">
              <w:rPr>
                <w:noProof w:val="0"/>
              </w:rPr>
              <w:t>feature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a distinctive attribute or aspect of something</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feedback</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information about reactions to a product, a person's performance of a task, etc., used as a basis for improvement</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function</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an activity or purpose natural to or intended for a person or thing</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goals</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the object of a person's ambition or effort; an aim or desired result</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induct</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admit (someone) formally to a position or organisation</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mentor</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an experienced and trusted adviser</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mission statement</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a formal summary of the aims and values of a company, organisation, or individual</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orientation (job)</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to introduce a new person to an organisation</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personnel</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people working within an organisation</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priorities</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things considered to be the most important to attend to</w:t>
            </w:r>
          </w:p>
        </w:tc>
      </w:tr>
      <w:tr w:rsidR="00A63749" w:rsidRPr="003572EA" w:rsidTr="00416176">
        <w:trPr>
          <w:trHeight w:val="530"/>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16176" w:rsidRPr="003572EA" w:rsidRDefault="00416176" w:rsidP="0015103E">
            <w:pPr>
              <w:pStyle w:val="TableTextBold"/>
              <w:rPr>
                <w:noProof w:val="0"/>
              </w:rPr>
            </w:pPr>
            <w:r w:rsidRPr="003572EA">
              <w:rPr>
                <w:noProof w:val="0"/>
              </w:rPr>
              <w:t>relationship</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the way in which two or more concepts, objects, or people are connected, or the state of being connected</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response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a reaction to something</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responsibility</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the state or fact of having a duty to deal with something or of having control over someone</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role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the function assumed or part played by a person or thing in a particular situation</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t>suggestion</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an idea or plan put forward for consideration</w:t>
            </w:r>
          </w:p>
        </w:tc>
      </w:tr>
      <w:tr w:rsidR="00A63749" w:rsidRPr="003572EA"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3572EA" w:rsidRDefault="00416176" w:rsidP="0015103E">
            <w:pPr>
              <w:pStyle w:val="TableTextBold"/>
              <w:rPr>
                <w:noProof w:val="0"/>
              </w:rPr>
            </w:pPr>
            <w:r w:rsidRPr="003572EA">
              <w:rPr>
                <w:noProof w:val="0"/>
              </w:rPr>
              <w:lastRenderedPageBreak/>
              <w:t>supervisor</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3572EA" w:rsidRDefault="00416176" w:rsidP="0015103E">
            <w:pPr>
              <w:pStyle w:val="TableText"/>
              <w:rPr>
                <w:noProof w:val="0"/>
              </w:rPr>
            </w:pPr>
            <w:r w:rsidRPr="003572EA">
              <w:rPr>
                <w:noProof w:val="0"/>
              </w:rPr>
              <w:t>a person who supervises a person or an activity</w:t>
            </w:r>
          </w:p>
        </w:tc>
      </w:tr>
    </w:tbl>
    <w:p w:rsidR="00CE6040" w:rsidRPr="003572EA" w:rsidRDefault="00CE6040" w:rsidP="00BD2681">
      <w:pPr>
        <w:pStyle w:val="BodyCopy"/>
        <w:rPr>
          <w:noProof w:val="0"/>
          <w:szCs w:val="24"/>
        </w:rPr>
      </w:pPr>
    </w:p>
    <w:p w:rsidR="00CE6040" w:rsidRPr="003572EA" w:rsidRDefault="00CE6040" w:rsidP="00BD2681">
      <w:pPr>
        <w:pStyle w:val="BodyCopy"/>
        <w:rPr>
          <w:noProof w:val="0"/>
          <w:szCs w:val="24"/>
        </w:rPr>
        <w:sectPr w:rsidR="00CE6040" w:rsidRPr="003572EA" w:rsidSect="001A29DB">
          <w:headerReference w:type="even" r:id="rId41"/>
          <w:headerReference w:type="default" r:id="rId42"/>
          <w:pgSz w:w="11906" w:h="16838"/>
          <w:pgMar w:top="1440" w:right="1440" w:bottom="1440" w:left="1440" w:header="708" w:footer="329" w:gutter="0"/>
          <w:cols w:space="708"/>
          <w:docGrid w:linePitch="360"/>
        </w:sectPr>
      </w:pPr>
    </w:p>
    <w:p w:rsidR="00F84543" w:rsidRPr="003572EA" w:rsidRDefault="00BD2681" w:rsidP="00CD0302">
      <w:pPr>
        <w:pStyle w:val="Heading1"/>
      </w:pPr>
      <w:bookmarkStart w:id="36" w:name="_Toc294862960"/>
      <w:bookmarkStart w:id="37" w:name="_Toc370805490"/>
      <w:bookmarkStart w:id="38" w:name="_Toc425501955"/>
      <w:bookmarkStart w:id="39" w:name="_Toc337029817"/>
      <w:r w:rsidRPr="003572EA">
        <w:lastRenderedPageBreak/>
        <w:t>Element 1</w:t>
      </w:r>
      <w:bookmarkEnd w:id="36"/>
      <w:r w:rsidR="001245F7" w:rsidRPr="003572EA">
        <w:t xml:space="preserve">: </w:t>
      </w:r>
      <w:r w:rsidR="00F84543" w:rsidRPr="003572EA">
        <w:br/>
      </w:r>
      <w:r w:rsidR="00DE6CB3">
        <w:fldChar w:fldCharType="begin"/>
      </w:r>
      <w:r w:rsidR="00DE6CB3">
        <w:instrText xml:space="preserve"> REF  Element1  \* MERGEFORMAT </w:instrText>
      </w:r>
      <w:r w:rsidR="00DE6CB3">
        <w:fldChar w:fldCharType="separate"/>
      </w:r>
      <w:sdt>
        <w:sdtPr>
          <w:rPr>
            <w:highlight w:val="yellow"/>
          </w:rPr>
          <w:alias w:val="Element1"/>
          <w:tag w:val="Element1"/>
          <w:id w:val="-314721142"/>
          <w:lock w:val="sdtLocked"/>
          <w:placeholder>
            <w:docPart w:val="D48649D6594C470894723B14309EE961"/>
          </w:placeholder>
        </w:sdtPr>
        <w:sdtEndPr/>
        <w:sdtContent>
          <w:r w:rsidR="004727B2" w:rsidRPr="003572EA">
            <w:t>Use English to induct new employees</w:t>
          </w:r>
        </w:sdtContent>
      </w:sdt>
      <w:bookmarkEnd w:id="37"/>
      <w:bookmarkEnd w:id="38"/>
      <w:r w:rsidR="00DE6CB3">
        <w:rPr>
          <w:highlight w:val="yellow"/>
        </w:rPr>
        <w:fldChar w:fldCharType="end"/>
      </w:r>
      <w:bookmarkEnd w:id="39"/>
    </w:p>
    <w:p w:rsidR="00BD2681" w:rsidRPr="003572EA" w:rsidRDefault="00BD2681" w:rsidP="00F84543">
      <w:pPr>
        <w:pStyle w:val="Heading2"/>
      </w:pPr>
      <w:r w:rsidRPr="003572EA">
        <w:t>1.1</w:t>
      </w:r>
      <w:r w:rsidRPr="003572EA">
        <w:tab/>
      </w:r>
      <w:r w:rsidR="00DE6CB3">
        <w:fldChar w:fldCharType="begin"/>
      </w:r>
      <w:r w:rsidR="00DE6CB3">
        <w:instrText xml:space="preserve"> REF  Criteria11  \* MERGEFORMAT </w:instrText>
      </w:r>
      <w:r w:rsidR="00DE6CB3">
        <w:fldChar w:fldCharType="separate"/>
      </w:r>
      <w:sdt>
        <w:sdtPr>
          <w:alias w:val="Criteria11"/>
          <w:tag w:val="Criteria11"/>
          <w:id w:val="-1394726484"/>
          <w:lock w:val="sdtLocked"/>
          <w:placeholder>
            <w:docPart w:val="8ABE76A09A3C41CA9D9A172133D178FE"/>
          </w:placeholder>
        </w:sdtPr>
        <w:sdtEndPr/>
        <w:sdtContent>
          <w:r w:rsidR="004727B2" w:rsidRPr="003572EA">
            <w:rPr>
              <w:rStyle w:val="PlaceholderText"/>
              <w:color w:val="45545F"/>
            </w:rPr>
            <w:t>Welcome new employee(s) and</w:t>
          </w:r>
          <w:r w:rsidR="004727B2" w:rsidRPr="003572EA">
            <w:t xml:space="preserve"> introduce them to key personnel</w:t>
          </w:r>
        </w:sdtContent>
      </w:sdt>
      <w:r w:rsidR="00DE6CB3">
        <w:fldChar w:fldCharType="end"/>
      </w:r>
    </w:p>
    <w:p w:rsidR="00F84543" w:rsidRPr="003572EA" w:rsidRDefault="000B5B1A" w:rsidP="00592C9D">
      <w:pPr>
        <w:pStyle w:val="Heading3"/>
      </w:pPr>
      <w:r w:rsidRPr="003572EA">
        <w:rPr>
          <w:noProof/>
          <w:lang w:val="en-US" w:eastAsia="en-US"/>
        </w:rPr>
        <w:drawing>
          <wp:anchor distT="0" distB="0" distL="114300" distR="114300" simplePos="0" relativeHeight="251725824" behindDoc="0" locked="0" layoutInCell="1" allowOverlap="1" wp14:anchorId="36B09887" wp14:editId="2FD850DB">
            <wp:simplePos x="0" y="0"/>
            <wp:positionH relativeFrom="column">
              <wp:posOffset>3648075</wp:posOffset>
            </wp:positionH>
            <wp:positionV relativeFrom="paragraph">
              <wp:posOffset>123825</wp:posOffset>
            </wp:positionV>
            <wp:extent cx="2083435" cy="1913255"/>
            <wp:effectExtent l="0" t="0" r="0" b="0"/>
            <wp:wrapSquare wrapText="bothSides"/>
            <wp:docPr id="1" name="Picture 1" descr="C:\Users\Quentin\AppData\Local\Microsoft\Windows\Temporary Internet Files\Content.IE5\19YMNHS8\Train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Quentin\AppData\Local\Microsoft\Windows\Temporary Internet Files\Content.IE5\19YMNHS8\Training[1].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83435" cy="191325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BD2681" w:rsidRPr="003572EA">
        <w:t>Introduction</w:t>
      </w:r>
    </w:p>
    <w:p w:rsidR="00F84543" w:rsidRPr="003572EA" w:rsidRDefault="00080A8D" w:rsidP="008D3D79">
      <w:pPr>
        <w:pStyle w:val="BodyCopy"/>
        <w:rPr>
          <w:noProof w:val="0"/>
        </w:rPr>
      </w:pPr>
      <w:r w:rsidRPr="003572EA">
        <w:rPr>
          <w:noProof w:val="0"/>
        </w:rPr>
        <w:t xml:space="preserve">An organization only has one chance to make a good first impression with the new hire, and the first few days will leave a lasting impression. Making new employees feel welcome will result in high employee loyalty and retention and will be reflected in the success of the organisation. </w:t>
      </w:r>
      <w:r w:rsidR="00AF4C57" w:rsidRPr="003572EA">
        <w:rPr>
          <w:noProof w:val="0"/>
        </w:rPr>
        <w:t>It is important then to make sure that all new employees are provided with</w:t>
      </w:r>
      <w:r w:rsidR="000B5B1A" w:rsidRPr="003572EA">
        <w:rPr>
          <w:noProof w:val="0"/>
        </w:rPr>
        <w:t xml:space="preserve"> </w:t>
      </w:r>
      <w:r w:rsidR="00AF4C57" w:rsidRPr="003572EA">
        <w:rPr>
          <w:noProof w:val="0"/>
        </w:rPr>
        <w:t>an opportunity to meet the people they will work most</w:t>
      </w:r>
      <w:r w:rsidR="000B5B1A" w:rsidRPr="003572EA">
        <w:rPr>
          <w:noProof w:val="0"/>
        </w:rPr>
        <w:t xml:space="preserve"> </w:t>
      </w:r>
      <w:r w:rsidR="00AF4C57" w:rsidRPr="003572EA">
        <w:rPr>
          <w:noProof w:val="0"/>
        </w:rPr>
        <w:t>closely with.</w:t>
      </w:r>
    </w:p>
    <w:p w:rsidR="00F84543" w:rsidRPr="003572EA" w:rsidRDefault="00372018" w:rsidP="00592C9D">
      <w:pPr>
        <w:pStyle w:val="Heading3"/>
      </w:pPr>
      <w:r w:rsidRPr="003572EA">
        <w:t>Planning for new employees</w:t>
      </w:r>
    </w:p>
    <w:p w:rsidR="00F84543" w:rsidRPr="003572EA" w:rsidRDefault="00372018" w:rsidP="008D3D79">
      <w:pPr>
        <w:pStyle w:val="BodyCopy"/>
        <w:rPr>
          <w:noProof w:val="0"/>
        </w:rPr>
      </w:pPr>
      <w:r w:rsidRPr="003572EA">
        <w:rPr>
          <w:noProof w:val="0"/>
        </w:rPr>
        <w:t>Like many things in life, preparation is the key to success. When working in a foreign language, preparation becomes even more important. There are many processes and materials that can be arranged in anticipation of new staff joining the organisation. It is important to ensure that all new staff receive the same level of attention when they join the company</w:t>
      </w:r>
      <w:r w:rsidR="00296556" w:rsidRPr="003572EA">
        <w:rPr>
          <w:noProof w:val="0"/>
        </w:rPr>
        <w:t>.</w:t>
      </w:r>
    </w:p>
    <w:p w:rsidR="00296556" w:rsidRPr="003572EA" w:rsidRDefault="00296556" w:rsidP="001C2973">
      <w:pPr>
        <w:pStyle w:val="Heading4"/>
        <w:numPr>
          <w:ilvl w:val="0"/>
          <w:numId w:val="10"/>
        </w:numPr>
        <w:ind w:left="357" w:hanging="357"/>
      </w:pPr>
      <w:bookmarkStart w:id="40" w:name="1_Have_A_Welcome_Strategy_In_Place"/>
      <w:r w:rsidRPr="003572EA">
        <w:t>HAVE A WELCOME STRATEGY IN PLACE</w:t>
      </w:r>
      <w:bookmarkEnd w:id="40"/>
    </w:p>
    <w:p w:rsidR="00296556" w:rsidRPr="003572EA" w:rsidRDefault="00296556" w:rsidP="008D3D79">
      <w:pPr>
        <w:pStyle w:val="BodyCopy"/>
        <w:rPr>
          <w:noProof w:val="0"/>
        </w:rPr>
      </w:pPr>
      <w:r w:rsidRPr="003572EA">
        <w:rPr>
          <w:noProof w:val="0"/>
        </w:rPr>
        <w:t>From management down, everyone directly involved with a new hire has a role in making the new person feel welcome. Everyone should be asked, "What was it like for you on your first day and week?" and "What could others have done to make you feel more comfortable, accepted, and appreciated?" Use these questions to brainstorm and come up with a detailed plan for bringing a new person into your organization.</w:t>
      </w:r>
    </w:p>
    <w:p w:rsidR="00296556" w:rsidRPr="003572EA" w:rsidRDefault="00296556" w:rsidP="008D3D79">
      <w:pPr>
        <w:pStyle w:val="BodyCopy"/>
        <w:rPr>
          <w:noProof w:val="0"/>
        </w:rPr>
      </w:pPr>
      <w:r w:rsidRPr="003572EA">
        <w:rPr>
          <w:noProof w:val="0"/>
        </w:rPr>
        <w:t>Once the plan is developed and in writing, have everyone involved implement the plan whenever a new employee arrives. Having a written plan reminds staff of the importance of first impressions and doing a good job of welcoming staff. Doing this also points out that everyone has an important role to play.</w:t>
      </w:r>
    </w:p>
    <w:p w:rsidR="008A682C" w:rsidRPr="003572EA" w:rsidRDefault="008A682C" w:rsidP="001C2973">
      <w:pPr>
        <w:pStyle w:val="Heading4"/>
        <w:numPr>
          <w:ilvl w:val="0"/>
          <w:numId w:val="10"/>
        </w:numPr>
        <w:ind w:left="357" w:hanging="357"/>
      </w:pPr>
      <w:bookmarkStart w:id="41" w:name="2_Have_A_Personal_Collage_Of_All_Immedia"/>
      <w:r w:rsidRPr="003572EA">
        <w:t>HAVE A PERSONAL COLLAGE OF ALL IMMEDIATE STAFF</w:t>
      </w:r>
      <w:bookmarkEnd w:id="41"/>
    </w:p>
    <w:p w:rsidR="008A682C" w:rsidRPr="003572EA" w:rsidRDefault="008A682C" w:rsidP="008D3D79">
      <w:pPr>
        <w:pStyle w:val="BodyCopy"/>
        <w:rPr>
          <w:noProof w:val="0"/>
        </w:rPr>
      </w:pPr>
      <w:r w:rsidRPr="003572EA">
        <w:rPr>
          <w:noProof w:val="0"/>
        </w:rPr>
        <w:t>One of the concerns that creates anxiety for a new employee is wondering how they will fit in. On the first day they will likely meet a lot of new people and have trouble remembering their names.</w:t>
      </w:r>
    </w:p>
    <w:p w:rsidR="008A682C" w:rsidRPr="003572EA" w:rsidRDefault="008A682C" w:rsidP="008D3D79">
      <w:pPr>
        <w:pStyle w:val="BodyCopy"/>
        <w:rPr>
          <w:noProof w:val="0"/>
        </w:rPr>
      </w:pPr>
      <w:r w:rsidRPr="003572EA">
        <w:rPr>
          <w:noProof w:val="0"/>
        </w:rPr>
        <w:t xml:space="preserve">Instead of handing them a sterile organizational chart with names and titles, how about a collage with photos and personal information of the staff the person will be working with. This could include photos of supervisors, </w:t>
      </w:r>
      <w:r w:rsidR="00C709F0" w:rsidRPr="003572EA">
        <w:rPr>
          <w:noProof w:val="0"/>
        </w:rPr>
        <w:t>co-workers</w:t>
      </w:r>
      <w:r w:rsidRPr="003572EA">
        <w:rPr>
          <w:noProof w:val="0"/>
        </w:rPr>
        <w:t>, and some information on their personal lives such as family, pets, hobbies, favourite travel destinations, or favourite sayings—whatever the employee felt comfortable sharing.</w:t>
      </w:r>
    </w:p>
    <w:p w:rsidR="008A682C" w:rsidRPr="003572EA" w:rsidRDefault="008A682C" w:rsidP="008D3D79">
      <w:pPr>
        <w:pStyle w:val="BodyCopy"/>
        <w:rPr>
          <w:noProof w:val="0"/>
        </w:rPr>
      </w:pPr>
      <w:r w:rsidRPr="003572EA">
        <w:rPr>
          <w:noProof w:val="0"/>
        </w:rPr>
        <w:lastRenderedPageBreak/>
        <w:t xml:space="preserve">Having this information at his disposal would take the pressure off the new person to remember the many faces that he met the first day. This would also put a human face on the organisation </w:t>
      </w:r>
      <w:r w:rsidR="00F526C5" w:rsidRPr="003572EA">
        <w:rPr>
          <w:noProof w:val="0"/>
        </w:rPr>
        <w:t>and make a newcomer feel more comfortable</w:t>
      </w:r>
      <w:r w:rsidRPr="003572EA">
        <w:rPr>
          <w:noProof w:val="0"/>
        </w:rPr>
        <w:t>.</w:t>
      </w:r>
    </w:p>
    <w:p w:rsidR="00F526C5" w:rsidRPr="003572EA" w:rsidRDefault="00F526C5" w:rsidP="001C2973">
      <w:pPr>
        <w:pStyle w:val="Heading4"/>
        <w:numPr>
          <w:ilvl w:val="0"/>
          <w:numId w:val="10"/>
        </w:numPr>
        <w:ind w:left="357" w:hanging="357"/>
      </w:pPr>
      <w:bookmarkStart w:id="42" w:name="3_Have_A_Mentor_Or_Buddy_System"/>
      <w:r w:rsidRPr="003572EA">
        <w:t>HAVE A MENTOR OR BUDDY SYSTEM</w:t>
      </w:r>
      <w:bookmarkEnd w:id="42"/>
    </w:p>
    <w:p w:rsidR="00F526C5" w:rsidRPr="003572EA" w:rsidRDefault="00F526C5" w:rsidP="008D3D79">
      <w:pPr>
        <w:pStyle w:val="BodyCopy"/>
        <w:rPr>
          <w:noProof w:val="0"/>
        </w:rPr>
      </w:pPr>
      <w:r w:rsidRPr="003572EA">
        <w:rPr>
          <w:noProof w:val="0"/>
        </w:rPr>
        <w:t>Whenever a new person is brought on board, assign someone to spend time with them to show them how things work, go for lunch together, and offer support and guidance when needed. This could be undertaken by one person or rotated amongst volunteer staff.</w:t>
      </w:r>
    </w:p>
    <w:p w:rsidR="00F526C5" w:rsidRPr="003572EA" w:rsidRDefault="00F526C5" w:rsidP="008D3D79">
      <w:pPr>
        <w:pStyle w:val="BodyCopy"/>
        <w:rPr>
          <w:noProof w:val="0"/>
        </w:rPr>
      </w:pPr>
      <w:r w:rsidRPr="003572EA">
        <w:rPr>
          <w:noProof w:val="0"/>
        </w:rPr>
        <w:t>While the mentor or buddy would have the main role, other employees should also be encouraged to jump in and do their part to do small things to make the newcomer feel welcome.</w:t>
      </w:r>
    </w:p>
    <w:p w:rsidR="00F526C5" w:rsidRPr="003572EA" w:rsidRDefault="0015103E" w:rsidP="0015103E">
      <w:pPr>
        <w:pStyle w:val="Heading4"/>
        <w:ind w:left="357" w:hanging="357"/>
      </w:pPr>
      <w:bookmarkStart w:id="43" w:name="4_Express_A_Genuine_Interest_In_The_New_"/>
      <w:r w:rsidRPr="003572EA">
        <w:t>4.</w:t>
      </w:r>
      <w:r w:rsidRPr="003572EA">
        <w:tab/>
      </w:r>
      <w:r w:rsidR="00F526C5" w:rsidRPr="003572EA">
        <w:t>EXPRESS A GENUINE INTEREST IN THE NEW EMPLOYEE AS A PERSON</w:t>
      </w:r>
      <w:bookmarkEnd w:id="43"/>
    </w:p>
    <w:p w:rsidR="00F526C5" w:rsidRPr="003572EA" w:rsidRDefault="00F526C5" w:rsidP="008D3D79">
      <w:pPr>
        <w:pStyle w:val="BodyCopy"/>
        <w:rPr>
          <w:noProof w:val="0"/>
        </w:rPr>
      </w:pPr>
      <w:r w:rsidRPr="003572EA">
        <w:rPr>
          <w:noProof w:val="0"/>
        </w:rPr>
        <w:t xml:space="preserve">Knowing whether a person is auditory, </w:t>
      </w:r>
      <w:r w:rsidR="001245F7" w:rsidRPr="003572EA">
        <w:rPr>
          <w:noProof w:val="0"/>
        </w:rPr>
        <w:t>kinaesthetic</w:t>
      </w:r>
      <w:r w:rsidRPr="003572EA">
        <w:rPr>
          <w:noProof w:val="0"/>
        </w:rPr>
        <w:t xml:space="preserve">, or visual will tell us how he prefers to be appreciated. For an auditory person, being given a verbal compliment is better than a hand written note, whereas the visual person will prefer the note. A </w:t>
      </w:r>
      <w:r w:rsidR="001245F7" w:rsidRPr="003572EA">
        <w:rPr>
          <w:noProof w:val="0"/>
        </w:rPr>
        <w:t>kinaesthetic</w:t>
      </w:r>
      <w:r w:rsidRPr="003572EA">
        <w:rPr>
          <w:noProof w:val="0"/>
        </w:rPr>
        <w:t xml:space="preserve"> person will appreciate handshakes and solid eye contact.</w:t>
      </w:r>
    </w:p>
    <w:p w:rsidR="00F526C5" w:rsidRPr="003572EA" w:rsidRDefault="00F526C5" w:rsidP="008D3D79">
      <w:pPr>
        <w:pStyle w:val="BodyCopy"/>
        <w:rPr>
          <w:noProof w:val="0"/>
        </w:rPr>
      </w:pPr>
      <w:r w:rsidRPr="003572EA">
        <w:rPr>
          <w:noProof w:val="0"/>
        </w:rPr>
        <w:t>While it is not always possible to have this information about new people at work, it is very helpful to find out. If we don’t know or are unsure, do all three to ensure there will be one way the person will truly appreciate. The more we know about a new employee the more we are able to personalize the welcome and heighten their experience so the gesture is appreciated and remembered.</w:t>
      </w:r>
    </w:p>
    <w:p w:rsidR="00F526C5" w:rsidRPr="003572EA" w:rsidRDefault="0015103E" w:rsidP="0015103E">
      <w:pPr>
        <w:pStyle w:val="Heading4"/>
        <w:ind w:left="357" w:hanging="357"/>
      </w:pPr>
      <w:bookmarkStart w:id="44" w:name="5_Immerse_A_New_Hire_In_The_Company_Cult"/>
      <w:r w:rsidRPr="003572EA">
        <w:t>5.</w:t>
      </w:r>
      <w:r w:rsidRPr="003572EA">
        <w:tab/>
      </w:r>
      <w:r w:rsidR="00F526C5" w:rsidRPr="003572EA">
        <w:t>IMMERSE A NEW HIRE IN THE COMPANY CULTURE AS SOON AS POSSIBLE</w:t>
      </w:r>
      <w:bookmarkEnd w:id="44"/>
    </w:p>
    <w:p w:rsidR="00F526C5" w:rsidRPr="003572EA" w:rsidRDefault="00F526C5" w:rsidP="008D3D79">
      <w:pPr>
        <w:pStyle w:val="BodyCopy"/>
        <w:rPr>
          <w:noProof w:val="0"/>
        </w:rPr>
      </w:pPr>
      <w:r w:rsidRPr="003572EA">
        <w:rPr>
          <w:noProof w:val="0"/>
        </w:rPr>
        <w:t>Immersing a new employee into the organizational culture quickly is the best way to make them feel like a valuable part of the team. Assign them roles and ask for his input in all the areas they are involved. Encourage him to come up with his own personal plan for what he wants to do or accomplish in the future. Make a point of involving him in all of the social and fun activities around the workplace. When in meetings make a point of asking for his input and actively listen to what he has to say.</w:t>
      </w:r>
    </w:p>
    <w:p w:rsidR="00EC4979" w:rsidRPr="003572EA" w:rsidRDefault="00EC4979">
      <w:pPr>
        <w:rPr>
          <w:rFonts w:ascii="Helvetica" w:eastAsia="Calibri" w:hAnsi="Helvetica" w:cs="Calibri"/>
          <w:szCs w:val="16"/>
          <w:lang w:eastAsia="ar-SA"/>
        </w:rPr>
      </w:pPr>
      <w:r w:rsidRPr="003572EA">
        <w:rPr>
          <w:noProof/>
          <w:lang w:val="en-US" w:eastAsia="en-US"/>
        </w:rPr>
        <w:drawing>
          <wp:anchor distT="0" distB="0" distL="114300" distR="114300" simplePos="0" relativeHeight="251726848" behindDoc="0" locked="0" layoutInCell="1" allowOverlap="1" wp14:anchorId="68EB1611" wp14:editId="1DBA83F0">
            <wp:simplePos x="0" y="0"/>
            <wp:positionH relativeFrom="column">
              <wp:posOffset>1418590</wp:posOffset>
            </wp:positionH>
            <wp:positionV relativeFrom="paragraph">
              <wp:posOffset>157480</wp:posOffset>
            </wp:positionV>
            <wp:extent cx="2400300" cy="2057400"/>
            <wp:effectExtent l="0" t="0" r="0" b="0"/>
            <wp:wrapSquare wrapText="bothSides"/>
            <wp:docPr id="2" name="Picture 1" descr="C:\Users\Quentin\AppData\Local\Microsoft\Windows\Temporary Internet Files\Content.IE5\X0AY02HY\imagesCAPHMPA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Quentin\AppData\Local\Microsoft\Windows\Temporary Internet Files\Content.IE5\X0AY02HY\imagesCAPHMPA3[1].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00300" cy="20574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3572EA">
        <w:br w:type="page"/>
      </w:r>
    </w:p>
    <w:p w:rsidR="00296556" w:rsidRPr="003572EA" w:rsidRDefault="002119F2" w:rsidP="00592C9D">
      <w:pPr>
        <w:pStyle w:val="Heading3"/>
      </w:pPr>
      <w:r w:rsidRPr="003572EA">
        <w:lastRenderedPageBreak/>
        <w:t>Introducing someone</w:t>
      </w:r>
    </w:p>
    <w:p w:rsidR="002119F2" w:rsidRPr="003572EA" w:rsidRDefault="002119F2" w:rsidP="008D3D79">
      <w:pPr>
        <w:pStyle w:val="BodyCopy"/>
        <w:rPr>
          <w:noProof w:val="0"/>
        </w:rPr>
      </w:pPr>
      <w:r w:rsidRPr="003572EA">
        <w:rPr>
          <w:noProof w:val="0"/>
        </w:rPr>
        <w:t>There are many ways to introduce yourself and others in English. When using this language it should seem natural and easy to use.</w:t>
      </w:r>
    </w:p>
    <w:p w:rsidR="002119F2" w:rsidRPr="003572EA" w:rsidRDefault="002119F2" w:rsidP="008726D0">
      <w:pPr>
        <w:pStyle w:val="Heading4"/>
      </w:pPr>
      <w:r w:rsidRPr="003572EA">
        <w:t>Introducing yourself:</w:t>
      </w:r>
    </w:p>
    <w:p w:rsidR="002119F2" w:rsidRPr="003572EA" w:rsidRDefault="008726D0" w:rsidP="00592C9D">
      <w:pPr>
        <w:pStyle w:val="BodyCopy"/>
        <w:rPr>
          <w:noProof w:val="0"/>
        </w:rPr>
      </w:pPr>
      <w:r w:rsidRPr="003572EA">
        <w:rPr>
          <w:color w:val="66CC00"/>
          <w:lang w:val="en-US" w:eastAsia="en-US"/>
        </w:rPr>
        <w:drawing>
          <wp:anchor distT="0" distB="0" distL="0" distR="0" simplePos="0" relativeHeight="251697152" behindDoc="0" locked="0" layoutInCell="1" allowOverlap="0" wp14:anchorId="1065C481" wp14:editId="2B305524">
            <wp:simplePos x="0" y="0"/>
            <wp:positionH relativeFrom="column">
              <wp:posOffset>3212465</wp:posOffset>
            </wp:positionH>
            <wp:positionV relativeFrom="line">
              <wp:posOffset>248920</wp:posOffset>
            </wp:positionV>
            <wp:extent cx="2514600" cy="2047240"/>
            <wp:effectExtent l="0" t="0" r="0" b="0"/>
            <wp:wrapSquare wrapText="bothSides"/>
            <wp:docPr id="28" name="Picture 28" descr="introducing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troducing people"/>
                    <pic:cNvPicPr>
                      <a:picLocks noChangeAspect="1" noChangeArrowheads="1"/>
                    </pic:cNvPicPr>
                  </pic:nvPicPr>
                  <pic:blipFill>
                    <a:blip r:embed="rId45" cstate="print"/>
                    <a:srcRect/>
                    <a:stretch>
                      <a:fillRect/>
                    </a:stretch>
                  </pic:blipFill>
                  <pic:spPr bwMode="auto">
                    <a:xfrm>
                      <a:off x="0" y="0"/>
                      <a:ext cx="2514600" cy="20472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119F2" w:rsidRPr="003572EA">
        <w:rPr>
          <w:noProof w:val="0"/>
        </w:rPr>
        <w:t>Here are expressions to introduce yourself:</w:t>
      </w:r>
    </w:p>
    <w:p w:rsidR="002119F2" w:rsidRPr="003572EA" w:rsidRDefault="002119F2" w:rsidP="008D3D79">
      <w:pPr>
        <w:pStyle w:val="Bullet1"/>
      </w:pPr>
      <w:r w:rsidRPr="003572EA">
        <w:t>My name is ...</w:t>
      </w:r>
    </w:p>
    <w:p w:rsidR="002119F2" w:rsidRPr="003572EA" w:rsidRDefault="001245F7" w:rsidP="008D3D79">
      <w:pPr>
        <w:pStyle w:val="Bullet1"/>
      </w:pPr>
      <w:r w:rsidRPr="003572EA">
        <w:t>I’m....</w:t>
      </w:r>
    </w:p>
    <w:p w:rsidR="002119F2" w:rsidRPr="003572EA" w:rsidRDefault="002119F2" w:rsidP="008D3D79">
      <w:pPr>
        <w:pStyle w:val="Bullet1"/>
      </w:pPr>
      <w:r w:rsidRPr="003572EA">
        <w:t>Nice to meet you; I'm ...</w:t>
      </w:r>
    </w:p>
    <w:p w:rsidR="002119F2" w:rsidRPr="003572EA" w:rsidRDefault="002119F2" w:rsidP="008D3D79">
      <w:pPr>
        <w:pStyle w:val="Bullet1"/>
      </w:pPr>
      <w:r w:rsidRPr="003572EA">
        <w:t>Pleased to meet you; I'm ...</w:t>
      </w:r>
    </w:p>
    <w:p w:rsidR="002119F2" w:rsidRPr="003572EA" w:rsidRDefault="002119F2" w:rsidP="008D3D79">
      <w:pPr>
        <w:pStyle w:val="Bullet1"/>
      </w:pPr>
      <w:r w:rsidRPr="003572EA">
        <w:t>Let me introduce myself; I'm ...</w:t>
      </w:r>
    </w:p>
    <w:p w:rsidR="002119F2" w:rsidRPr="003572EA" w:rsidRDefault="002119F2" w:rsidP="008D3D79">
      <w:pPr>
        <w:pStyle w:val="Bullet1"/>
      </w:pPr>
      <w:r w:rsidRPr="003572EA">
        <w:t>I'd like to introduce myself; I'm ...</w:t>
      </w:r>
    </w:p>
    <w:p w:rsidR="002119F2" w:rsidRPr="003572EA" w:rsidRDefault="002119F2" w:rsidP="008726D0">
      <w:pPr>
        <w:pStyle w:val="Heading4"/>
      </w:pPr>
      <w:r w:rsidRPr="003572EA">
        <w:t>Introducing others:</w:t>
      </w:r>
    </w:p>
    <w:p w:rsidR="002119F2" w:rsidRPr="003572EA" w:rsidRDefault="002119F2" w:rsidP="00592C9D">
      <w:pPr>
        <w:pStyle w:val="BodyCopy"/>
        <w:rPr>
          <w:noProof w:val="0"/>
        </w:rPr>
      </w:pPr>
      <w:r w:rsidRPr="003572EA">
        <w:rPr>
          <w:noProof w:val="0"/>
        </w:rPr>
        <w:t>Here are expressions to introduce others:</w:t>
      </w:r>
    </w:p>
    <w:p w:rsidR="002119F2" w:rsidRPr="003572EA" w:rsidRDefault="002119F2" w:rsidP="008D3D79">
      <w:pPr>
        <w:pStyle w:val="Bullet1"/>
      </w:pPr>
      <w:r w:rsidRPr="003572EA">
        <w:t>Jack, please meet Nicolas.</w:t>
      </w:r>
    </w:p>
    <w:p w:rsidR="002119F2" w:rsidRPr="003572EA" w:rsidRDefault="002119F2" w:rsidP="008D3D79">
      <w:pPr>
        <w:pStyle w:val="Bullet1"/>
      </w:pPr>
      <w:r w:rsidRPr="003572EA">
        <w:t>Jack, have you met Nicolas?</w:t>
      </w:r>
    </w:p>
    <w:p w:rsidR="002119F2" w:rsidRPr="003572EA" w:rsidRDefault="002119F2" w:rsidP="008D3D79">
      <w:pPr>
        <w:pStyle w:val="Bullet1"/>
      </w:pPr>
      <w:r w:rsidRPr="003572EA">
        <w:t>I'd like you to meet Liza.</w:t>
      </w:r>
    </w:p>
    <w:p w:rsidR="002119F2" w:rsidRPr="003572EA" w:rsidRDefault="002119F2" w:rsidP="008D3D79">
      <w:pPr>
        <w:pStyle w:val="Bullet1"/>
      </w:pPr>
      <w:r w:rsidRPr="003572EA">
        <w:t>I'd like to introduce you to Betty.</w:t>
      </w:r>
    </w:p>
    <w:p w:rsidR="002119F2" w:rsidRPr="003572EA" w:rsidRDefault="002119F2" w:rsidP="008D3D79">
      <w:pPr>
        <w:pStyle w:val="Bullet1"/>
      </w:pPr>
      <w:r w:rsidRPr="003572EA">
        <w:t>Leila, this is Barbara. Barbara this is Leila.</w:t>
      </w:r>
    </w:p>
    <w:p w:rsidR="002119F2" w:rsidRPr="003572EA" w:rsidRDefault="002119F2" w:rsidP="008726D0">
      <w:pPr>
        <w:pStyle w:val="Heading4"/>
      </w:pPr>
      <w:r w:rsidRPr="003572EA">
        <w:t>Useful responses when introducing yourself or other people:</w:t>
      </w:r>
    </w:p>
    <w:p w:rsidR="002119F2" w:rsidRPr="003572EA" w:rsidRDefault="002119F2" w:rsidP="008D3D79">
      <w:pPr>
        <w:pStyle w:val="Bullet1"/>
      </w:pPr>
      <w:r w:rsidRPr="003572EA">
        <w:t>Nice to meet you.</w:t>
      </w:r>
    </w:p>
    <w:p w:rsidR="002119F2" w:rsidRPr="003572EA" w:rsidRDefault="002119F2" w:rsidP="008D3D79">
      <w:pPr>
        <w:pStyle w:val="Bullet1"/>
      </w:pPr>
      <w:r w:rsidRPr="003572EA">
        <w:t>Pleased to meet you.</w:t>
      </w:r>
    </w:p>
    <w:p w:rsidR="002119F2" w:rsidRPr="003572EA" w:rsidRDefault="002119F2" w:rsidP="008D3D79">
      <w:pPr>
        <w:pStyle w:val="Bullet1"/>
      </w:pPr>
      <w:r w:rsidRPr="003572EA">
        <w:t>Happy to meet you.</w:t>
      </w:r>
    </w:p>
    <w:p w:rsidR="002119F2" w:rsidRPr="003572EA" w:rsidRDefault="002119F2" w:rsidP="008D3D79">
      <w:pPr>
        <w:pStyle w:val="Bullet1"/>
      </w:pPr>
      <w:r w:rsidRPr="003572EA">
        <w:t>How do you do?</w:t>
      </w:r>
    </w:p>
    <w:p w:rsidR="002119F2" w:rsidRPr="003572EA" w:rsidRDefault="002119F2" w:rsidP="008726D0">
      <w:pPr>
        <w:pStyle w:val="Heading4"/>
      </w:pPr>
      <w:r w:rsidRPr="003572EA">
        <w:t>Dialogue:</w:t>
      </w:r>
    </w:p>
    <w:p w:rsidR="002119F2" w:rsidRPr="003572EA" w:rsidRDefault="002119F2" w:rsidP="008D3D79">
      <w:pPr>
        <w:pStyle w:val="BodyCopy"/>
        <w:rPr>
          <w:noProof w:val="0"/>
        </w:rPr>
      </w:pPr>
      <w:r w:rsidRPr="003572EA">
        <w:rPr>
          <w:noProof w:val="0"/>
        </w:rPr>
        <w:t>Alex is talking to the new manager and his assistant. Notice how they introduce themselves:</w:t>
      </w:r>
      <w:r w:rsidR="00592C9D" w:rsidRPr="003572EA">
        <w:rPr>
          <w:noProof w:val="0"/>
        </w:rPr>
        <w:br/>
      </w:r>
    </w:p>
    <w:tbl>
      <w:tblPr>
        <w:tblW w:w="3500" w:type="pct"/>
        <w:jc w:val="center"/>
        <w:tblCellSpacing w:w="15" w:type="dxa"/>
        <w:shd w:val="clear" w:color="auto" w:fill="669900"/>
        <w:tblCellMar>
          <w:top w:w="15" w:type="dxa"/>
          <w:left w:w="15" w:type="dxa"/>
          <w:bottom w:w="15" w:type="dxa"/>
          <w:right w:w="15" w:type="dxa"/>
        </w:tblCellMar>
        <w:tblLook w:val="04A0" w:firstRow="1" w:lastRow="0" w:firstColumn="1" w:lastColumn="0" w:noHBand="0" w:noVBand="1"/>
      </w:tblPr>
      <w:tblGrid>
        <w:gridCol w:w="1002"/>
        <w:gridCol w:w="5379"/>
      </w:tblGrid>
      <w:tr w:rsidR="002119F2" w:rsidRPr="003572EA" w:rsidTr="002119F2">
        <w:trPr>
          <w:tblCellSpacing w:w="15" w:type="dxa"/>
          <w:jc w:val="center"/>
        </w:trPr>
        <w:tc>
          <w:tcPr>
            <w:tcW w:w="1035" w:type="dxa"/>
            <w:shd w:val="clear" w:color="auto" w:fill="CCFF99"/>
            <w:hideMark/>
          </w:tcPr>
          <w:p w:rsidR="002119F2" w:rsidRPr="003572EA" w:rsidRDefault="002119F2" w:rsidP="008726D0">
            <w:pPr>
              <w:spacing w:line="240" w:lineRule="auto"/>
              <w:rPr>
                <w:sz w:val="24"/>
                <w:szCs w:val="24"/>
              </w:rPr>
            </w:pPr>
            <w:r w:rsidRPr="003572EA">
              <w:rPr>
                <w:rStyle w:val="Strong"/>
              </w:rPr>
              <w:t>Alex</w:t>
            </w:r>
            <w:r w:rsidRPr="003572EA">
              <w:t>:</w:t>
            </w:r>
          </w:p>
        </w:tc>
        <w:tc>
          <w:tcPr>
            <w:tcW w:w="7410" w:type="dxa"/>
            <w:shd w:val="clear" w:color="auto" w:fill="CCFF99"/>
            <w:hideMark/>
          </w:tcPr>
          <w:p w:rsidR="002119F2" w:rsidRPr="003572EA" w:rsidRDefault="002119F2" w:rsidP="008726D0">
            <w:pPr>
              <w:spacing w:line="240" w:lineRule="auto"/>
              <w:rPr>
                <w:sz w:val="24"/>
                <w:szCs w:val="24"/>
              </w:rPr>
            </w:pPr>
            <w:r w:rsidRPr="003572EA">
              <w:t>Hi! My name is Alex Litterman, the new manager.</w:t>
            </w:r>
          </w:p>
        </w:tc>
      </w:tr>
      <w:tr w:rsidR="002119F2" w:rsidRPr="003572EA" w:rsidTr="008726D0">
        <w:trPr>
          <w:trHeight w:val="740"/>
          <w:tblCellSpacing w:w="15" w:type="dxa"/>
          <w:jc w:val="center"/>
        </w:trPr>
        <w:tc>
          <w:tcPr>
            <w:tcW w:w="0" w:type="auto"/>
            <w:shd w:val="clear" w:color="auto" w:fill="CCFF99"/>
            <w:hideMark/>
          </w:tcPr>
          <w:p w:rsidR="002119F2" w:rsidRPr="003572EA" w:rsidRDefault="002119F2" w:rsidP="008726D0">
            <w:pPr>
              <w:spacing w:line="240" w:lineRule="auto"/>
              <w:rPr>
                <w:sz w:val="24"/>
                <w:szCs w:val="24"/>
              </w:rPr>
            </w:pPr>
            <w:r w:rsidRPr="003572EA">
              <w:rPr>
                <w:rStyle w:val="Strong"/>
              </w:rPr>
              <w:t>William</w:t>
            </w:r>
            <w:r w:rsidRPr="003572EA">
              <w:t>:</w:t>
            </w:r>
          </w:p>
        </w:tc>
        <w:tc>
          <w:tcPr>
            <w:tcW w:w="0" w:type="auto"/>
            <w:shd w:val="clear" w:color="auto" w:fill="CCFF99"/>
            <w:hideMark/>
          </w:tcPr>
          <w:p w:rsidR="002119F2" w:rsidRPr="003572EA" w:rsidRDefault="002119F2" w:rsidP="008726D0">
            <w:pPr>
              <w:spacing w:line="240" w:lineRule="auto"/>
              <w:rPr>
                <w:sz w:val="24"/>
                <w:szCs w:val="24"/>
              </w:rPr>
            </w:pPr>
            <w:r w:rsidRPr="003572EA">
              <w:t>Hi! I'm William O'Brian. Nice to meet you, Mr Alex Litterman.</w:t>
            </w:r>
          </w:p>
        </w:tc>
      </w:tr>
      <w:tr w:rsidR="002119F2" w:rsidRPr="003572EA" w:rsidTr="002119F2">
        <w:trPr>
          <w:tblCellSpacing w:w="15" w:type="dxa"/>
          <w:jc w:val="center"/>
        </w:trPr>
        <w:tc>
          <w:tcPr>
            <w:tcW w:w="0" w:type="auto"/>
            <w:shd w:val="clear" w:color="auto" w:fill="CCFF99"/>
            <w:hideMark/>
          </w:tcPr>
          <w:p w:rsidR="002119F2" w:rsidRPr="003572EA" w:rsidRDefault="002119F2" w:rsidP="008726D0">
            <w:pPr>
              <w:spacing w:line="240" w:lineRule="auto"/>
              <w:rPr>
                <w:sz w:val="24"/>
                <w:szCs w:val="24"/>
              </w:rPr>
            </w:pPr>
            <w:r w:rsidRPr="003572EA">
              <w:rPr>
                <w:rStyle w:val="Strong"/>
              </w:rPr>
              <w:t>John</w:t>
            </w:r>
            <w:r w:rsidRPr="003572EA">
              <w:t>:</w:t>
            </w:r>
          </w:p>
        </w:tc>
        <w:tc>
          <w:tcPr>
            <w:tcW w:w="0" w:type="auto"/>
            <w:shd w:val="clear" w:color="auto" w:fill="CCFF99"/>
            <w:hideMark/>
          </w:tcPr>
          <w:p w:rsidR="002119F2" w:rsidRPr="003572EA" w:rsidRDefault="002119F2" w:rsidP="008726D0">
            <w:pPr>
              <w:spacing w:line="240" w:lineRule="auto"/>
              <w:rPr>
                <w:sz w:val="24"/>
                <w:szCs w:val="24"/>
              </w:rPr>
            </w:pPr>
            <w:r w:rsidRPr="003572EA">
              <w:t>William, please meet Mr Steve Lynch, my assistant</w:t>
            </w:r>
          </w:p>
        </w:tc>
      </w:tr>
      <w:tr w:rsidR="002119F2" w:rsidRPr="003572EA" w:rsidTr="002119F2">
        <w:trPr>
          <w:tblCellSpacing w:w="15" w:type="dxa"/>
          <w:jc w:val="center"/>
        </w:trPr>
        <w:tc>
          <w:tcPr>
            <w:tcW w:w="0" w:type="auto"/>
            <w:shd w:val="clear" w:color="auto" w:fill="CCFF99"/>
            <w:hideMark/>
          </w:tcPr>
          <w:p w:rsidR="002119F2" w:rsidRPr="003572EA" w:rsidRDefault="002119F2" w:rsidP="008726D0">
            <w:pPr>
              <w:spacing w:line="240" w:lineRule="auto"/>
              <w:rPr>
                <w:sz w:val="24"/>
                <w:szCs w:val="24"/>
              </w:rPr>
            </w:pPr>
            <w:r w:rsidRPr="003572EA">
              <w:rPr>
                <w:rStyle w:val="Strong"/>
              </w:rPr>
              <w:t>Jack</w:t>
            </w:r>
            <w:r w:rsidRPr="003572EA">
              <w:t>:</w:t>
            </w:r>
          </w:p>
        </w:tc>
        <w:tc>
          <w:tcPr>
            <w:tcW w:w="0" w:type="auto"/>
            <w:shd w:val="clear" w:color="auto" w:fill="CCFF99"/>
            <w:hideMark/>
          </w:tcPr>
          <w:p w:rsidR="002119F2" w:rsidRPr="003572EA" w:rsidRDefault="002119F2" w:rsidP="008726D0">
            <w:pPr>
              <w:spacing w:line="240" w:lineRule="auto"/>
              <w:rPr>
                <w:sz w:val="24"/>
                <w:szCs w:val="24"/>
              </w:rPr>
            </w:pPr>
            <w:r w:rsidRPr="003572EA">
              <w:t>How do you do?</w:t>
            </w:r>
          </w:p>
        </w:tc>
      </w:tr>
      <w:tr w:rsidR="002119F2" w:rsidRPr="003572EA" w:rsidTr="002119F2">
        <w:trPr>
          <w:tblCellSpacing w:w="15" w:type="dxa"/>
          <w:jc w:val="center"/>
        </w:trPr>
        <w:tc>
          <w:tcPr>
            <w:tcW w:w="0" w:type="auto"/>
            <w:shd w:val="clear" w:color="auto" w:fill="CCFF99"/>
            <w:hideMark/>
          </w:tcPr>
          <w:p w:rsidR="002119F2" w:rsidRPr="003572EA" w:rsidRDefault="002119F2" w:rsidP="008726D0">
            <w:pPr>
              <w:spacing w:line="240" w:lineRule="auto"/>
              <w:rPr>
                <w:sz w:val="24"/>
                <w:szCs w:val="24"/>
              </w:rPr>
            </w:pPr>
            <w:r w:rsidRPr="003572EA">
              <w:rPr>
                <w:rStyle w:val="Strong"/>
              </w:rPr>
              <w:t>Nicolas</w:t>
            </w:r>
            <w:r w:rsidRPr="003572EA">
              <w:t>:</w:t>
            </w:r>
          </w:p>
        </w:tc>
        <w:tc>
          <w:tcPr>
            <w:tcW w:w="0" w:type="auto"/>
            <w:shd w:val="clear" w:color="auto" w:fill="CCFF99"/>
            <w:hideMark/>
          </w:tcPr>
          <w:p w:rsidR="002119F2" w:rsidRPr="003572EA" w:rsidRDefault="002119F2" w:rsidP="008726D0">
            <w:pPr>
              <w:spacing w:line="240" w:lineRule="auto"/>
              <w:rPr>
                <w:sz w:val="24"/>
                <w:szCs w:val="24"/>
              </w:rPr>
            </w:pPr>
            <w:r w:rsidRPr="003572EA">
              <w:t>How do you do?</w:t>
            </w:r>
          </w:p>
        </w:tc>
      </w:tr>
    </w:tbl>
    <w:p w:rsidR="002119F2" w:rsidRPr="003572EA" w:rsidRDefault="002119F2" w:rsidP="00592C9D">
      <w:pPr>
        <w:pStyle w:val="Heading4"/>
      </w:pPr>
      <w:r w:rsidRPr="003572EA">
        <w:lastRenderedPageBreak/>
        <w:t>Things to remember:</w:t>
      </w:r>
    </w:p>
    <w:p w:rsidR="002119F2" w:rsidRPr="003572EA" w:rsidRDefault="002119F2" w:rsidP="008D3D79">
      <w:pPr>
        <w:pStyle w:val="Bullet1"/>
      </w:pPr>
      <w:r w:rsidRPr="003572EA">
        <w:t>When introducing yourself or other people in a formal situation use full names. ("I'm Alex Litterman.")</w:t>
      </w:r>
    </w:p>
    <w:p w:rsidR="00F84543" w:rsidRPr="003572EA" w:rsidRDefault="002119F2" w:rsidP="008D3D79">
      <w:pPr>
        <w:pStyle w:val="Bullet1"/>
      </w:pPr>
      <w:r w:rsidRPr="003572EA">
        <w:t>"How do you do?" isn't really a question, it just means "Hello"</w:t>
      </w:r>
    </w:p>
    <w:p w:rsidR="00F84543" w:rsidRPr="003572EA" w:rsidRDefault="002119F2" w:rsidP="00592C9D">
      <w:pPr>
        <w:pStyle w:val="Heading3"/>
        <w:rPr>
          <w:rStyle w:val="Hyperlink"/>
          <w:color w:val="45545F"/>
          <w:u w:val="none"/>
        </w:rPr>
      </w:pPr>
      <w:r w:rsidRPr="003572EA">
        <w:rPr>
          <w:rStyle w:val="Hyperlink"/>
          <w:color w:val="45545F"/>
          <w:u w:val="none"/>
        </w:rPr>
        <w:t>Key personnel in the organisation</w:t>
      </w:r>
    </w:p>
    <w:p w:rsidR="002119F2" w:rsidRPr="003572EA" w:rsidRDefault="002119F2" w:rsidP="008D3D79">
      <w:pPr>
        <w:pStyle w:val="BodyCopy"/>
        <w:rPr>
          <w:noProof w:val="0"/>
        </w:rPr>
      </w:pPr>
      <w:r w:rsidRPr="003572EA">
        <w:rPr>
          <w:noProof w:val="0"/>
        </w:rPr>
        <w:t>Look at the organisation chart below and identify the important people related to your job.</w:t>
      </w:r>
      <w:r w:rsidR="006328F6" w:rsidRPr="003572EA">
        <w:rPr>
          <w:noProof w:val="0"/>
        </w:rPr>
        <w:br/>
      </w:r>
    </w:p>
    <w:p w:rsidR="00F84543" w:rsidRPr="003572EA" w:rsidRDefault="002119F2" w:rsidP="00F84543">
      <w:pPr>
        <w:pStyle w:val="BodyCopy"/>
        <w:rPr>
          <w:noProof w:val="0"/>
        </w:rPr>
      </w:pPr>
      <w:r w:rsidRPr="003572EA">
        <w:rPr>
          <w:lang w:val="en-US" w:eastAsia="en-US"/>
        </w:rPr>
        <w:drawing>
          <wp:inline distT="0" distB="0" distL="0" distR="0">
            <wp:extent cx="5731510" cy="3483538"/>
            <wp:effectExtent l="19050" t="0" r="2540" b="0"/>
            <wp:docPr id="4" name="Picture 2" descr="http://www.hotelmule.com/forum/attachments/month_1006/100626221392b485e84b5f43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otelmule.com/forum/attachments/month_1006/100626221392b485e84b5f4343.gif"/>
                    <pic:cNvPicPr>
                      <a:picLocks noChangeAspect="1" noChangeArrowheads="1"/>
                    </pic:cNvPicPr>
                  </pic:nvPicPr>
                  <pic:blipFill>
                    <a:blip r:embed="rId46" cstate="print"/>
                    <a:srcRect/>
                    <a:stretch>
                      <a:fillRect/>
                    </a:stretch>
                  </pic:blipFill>
                  <pic:spPr bwMode="auto">
                    <a:xfrm>
                      <a:off x="0" y="0"/>
                      <a:ext cx="5731510" cy="3483538"/>
                    </a:xfrm>
                    <a:prstGeom prst="rect">
                      <a:avLst/>
                    </a:prstGeom>
                    <a:noFill/>
                    <a:ln w="9525">
                      <a:noFill/>
                      <a:miter lim="800000"/>
                      <a:headEnd/>
                      <a:tailEnd/>
                    </a:ln>
                  </pic:spPr>
                </pic:pic>
              </a:graphicData>
            </a:graphic>
          </wp:inline>
        </w:drawing>
      </w:r>
      <w:r w:rsidR="00F84543" w:rsidRPr="003572EA">
        <w:rPr>
          <w:noProof w:val="0"/>
        </w:rPr>
        <w:br w:type="page"/>
      </w:r>
    </w:p>
    <w:p w:rsidR="00F84543" w:rsidRPr="003572EA" w:rsidRDefault="00EC4979" w:rsidP="00057387">
      <w:pPr>
        <w:pStyle w:val="Heading2"/>
      </w:pPr>
      <w:r w:rsidRPr="003572EA">
        <w:rPr>
          <w:noProof/>
          <w:lang w:val="en-US" w:eastAsia="en-US"/>
        </w:rPr>
        <w:lastRenderedPageBreak/>
        <w:drawing>
          <wp:anchor distT="0" distB="0" distL="114300" distR="114300" simplePos="0" relativeHeight="251727872" behindDoc="0" locked="0" layoutInCell="1" allowOverlap="1" wp14:anchorId="2B0B7D37" wp14:editId="72CF6F82">
            <wp:simplePos x="0" y="0"/>
            <wp:positionH relativeFrom="column">
              <wp:posOffset>4210050</wp:posOffset>
            </wp:positionH>
            <wp:positionV relativeFrom="paragraph">
              <wp:posOffset>596265</wp:posOffset>
            </wp:positionV>
            <wp:extent cx="1657350" cy="1657350"/>
            <wp:effectExtent l="0" t="0" r="0" b="0"/>
            <wp:wrapSquare wrapText="bothSides"/>
            <wp:docPr id="8" name="Picture 8" descr="C:\Users\Quentin\AppData\Local\Microsoft\Windows\Temporary Internet Files\Content.IE5\XCZRY9RX\Job-300x29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Quentin\AppData\Local\Microsoft\Windows\Temporary Internet Files\Content.IE5\XCZRY9RX\Job-300x299[1].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F84543" w:rsidRPr="003572EA">
        <w:t>1.2</w:t>
      </w:r>
      <w:r w:rsidR="00F84543" w:rsidRPr="003572EA">
        <w:tab/>
      </w:r>
      <w:r w:rsidR="00DE6CB3">
        <w:fldChar w:fldCharType="begin"/>
      </w:r>
      <w:r w:rsidR="00DE6CB3">
        <w:instrText xml:space="preserve"> REF  Criteria12  \* MERGEFORMAT </w:instrText>
      </w:r>
      <w:r w:rsidR="00DE6CB3">
        <w:fldChar w:fldCharType="separate"/>
      </w:r>
      <w:sdt>
        <w:sdtPr>
          <w:alias w:val="Criteria12"/>
          <w:tag w:val="Criteria12"/>
          <w:id w:val="784624413"/>
          <w:lock w:val="sdtLocked"/>
          <w:placeholder>
            <w:docPart w:val="F680B87B55EE4DA0A86F2CFDD46F2057"/>
          </w:placeholder>
        </w:sdtPr>
        <w:sdtEndPr/>
        <w:sdtContent>
          <w:r w:rsidR="004727B2" w:rsidRPr="003572EA">
            <w:rPr>
              <w:rStyle w:val="PlaceholderText"/>
              <w:color w:val="45545F"/>
            </w:rPr>
            <w:t xml:space="preserve">Explain how the position relates </w:t>
          </w:r>
          <w:r w:rsidR="004727B2" w:rsidRPr="003572EA">
            <w:t>to others in the company</w:t>
          </w:r>
        </w:sdtContent>
      </w:sdt>
      <w:r w:rsidR="00DE6CB3">
        <w:fldChar w:fldCharType="end"/>
      </w:r>
    </w:p>
    <w:p w:rsidR="00F84543" w:rsidRPr="003572EA" w:rsidRDefault="00F84543" w:rsidP="00F84543">
      <w:pPr>
        <w:pStyle w:val="Heading3"/>
      </w:pPr>
      <w:r w:rsidRPr="003572EA">
        <w:t>Introduction</w:t>
      </w:r>
    </w:p>
    <w:p w:rsidR="00F84543" w:rsidRPr="003572EA" w:rsidRDefault="00374F1D" w:rsidP="008D3D79">
      <w:pPr>
        <w:pStyle w:val="BodyCopy"/>
        <w:rPr>
          <w:noProof w:val="0"/>
        </w:rPr>
      </w:pPr>
      <w:r w:rsidRPr="003572EA">
        <w:rPr>
          <w:noProof w:val="0"/>
        </w:rPr>
        <w:t>It is important to understand how a position relates to other</w:t>
      </w:r>
      <w:r w:rsidR="00EC4979" w:rsidRPr="003572EA">
        <w:rPr>
          <w:noProof w:val="0"/>
        </w:rPr>
        <w:t xml:space="preserve"> </w:t>
      </w:r>
      <w:r w:rsidRPr="003572EA">
        <w:rPr>
          <w:noProof w:val="0"/>
        </w:rPr>
        <w:t>positions within an organisation in order to better achieve</w:t>
      </w:r>
      <w:r w:rsidR="00EC4979" w:rsidRPr="003572EA">
        <w:rPr>
          <w:noProof w:val="0"/>
        </w:rPr>
        <w:t xml:space="preserve"> </w:t>
      </w:r>
      <w:r w:rsidRPr="003572EA">
        <w:rPr>
          <w:noProof w:val="0"/>
        </w:rPr>
        <w:t>the overall goals of the company. Being unaware of how a certain job roles impacts on others, can cause stress and</w:t>
      </w:r>
      <w:r w:rsidR="00EC4979" w:rsidRPr="003572EA">
        <w:rPr>
          <w:noProof w:val="0"/>
        </w:rPr>
        <w:t xml:space="preserve"> </w:t>
      </w:r>
      <w:r w:rsidRPr="003572EA">
        <w:rPr>
          <w:noProof w:val="0"/>
        </w:rPr>
        <w:t>ineffective performance across the organisation as a whole.</w:t>
      </w:r>
    </w:p>
    <w:p w:rsidR="00F84543" w:rsidRPr="003572EA" w:rsidRDefault="007B7A99" w:rsidP="006328F6">
      <w:pPr>
        <w:pStyle w:val="Heading3"/>
      </w:pPr>
      <w:r w:rsidRPr="003572EA">
        <w:t>Role clarity and relationship to other positions</w:t>
      </w:r>
    </w:p>
    <w:p w:rsidR="00F84543" w:rsidRPr="003572EA" w:rsidRDefault="007B7A99" w:rsidP="008D3D79">
      <w:pPr>
        <w:pStyle w:val="BodyCopy"/>
        <w:rPr>
          <w:noProof w:val="0"/>
        </w:rPr>
      </w:pPr>
      <w:r w:rsidRPr="003572EA">
        <w:rPr>
          <w:rStyle w:val="BodyCopyChar1"/>
          <w:noProof w:val="0"/>
        </w:rPr>
        <w:t xml:space="preserve">A wide range of work situations can create role confusion, such as beginning a new job, </w:t>
      </w:r>
      <w:r w:rsidRPr="003572EA">
        <w:rPr>
          <w:noProof w:val="0"/>
        </w:rPr>
        <w:t>starting in a new organisation, a transfer, a new supervisor or manager or following a change in the structure of a work unit. Lack of role clarity can lead to tension and conflict between workers.</w:t>
      </w:r>
    </w:p>
    <w:p w:rsidR="007B7A99" w:rsidRPr="003572EA" w:rsidRDefault="007B7A99" w:rsidP="008D3D79">
      <w:pPr>
        <w:pStyle w:val="BodyCopy"/>
        <w:rPr>
          <w:noProof w:val="0"/>
        </w:rPr>
      </w:pPr>
      <w:r w:rsidRPr="003572EA">
        <w:rPr>
          <w:noProof w:val="0"/>
        </w:rPr>
        <w:t>In any large business as large, there are many different jobs. Organisational structure is complex, so to help individuals within the business understand their roles and responsibilities, many organisations have a set of Business Principles that demonstrate their commitment to operating ethically and responsibly. This helps everyone understand where his or her role contributes to overall performance and enables the whole workforce to work together to achieve the</w:t>
      </w:r>
      <w:r w:rsidR="008D3D79" w:rsidRPr="003572EA">
        <w:rPr>
          <w:noProof w:val="0"/>
        </w:rPr>
        <w:t xml:space="preserve"> business' aims and objectives.</w:t>
      </w:r>
    </w:p>
    <w:p w:rsidR="007B7A99" w:rsidRPr="003572EA" w:rsidRDefault="007B7A99" w:rsidP="008D3D79">
      <w:pPr>
        <w:pStyle w:val="BodyCopy"/>
        <w:rPr>
          <w:noProof w:val="0"/>
        </w:rPr>
      </w:pPr>
      <w:r w:rsidRPr="003572EA">
        <w:rPr>
          <w:noProof w:val="0"/>
        </w:rPr>
        <w:t>Within each area, there may be three main levels of staff.</w:t>
      </w:r>
    </w:p>
    <w:p w:rsidR="007B7A99" w:rsidRPr="003572EA" w:rsidRDefault="007B7A99" w:rsidP="008D3D79">
      <w:pPr>
        <w:pStyle w:val="BodyCopy"/>
        <w:rPr>
          <w:noProof w:val="0"/>
        </w:rPr>
      </w:pPr>
      <w:r w:rsidRPr="003572EA">
        <w:rPr>
          <w:rStyle w:val="BodyCopyBoldChar1"/>
          <w:noProof w:val="0"/>
        </w:rPr>
        <w:t>Managers</w:t>
      </w:r>
      <w:r w:rsidR="008D3D79" w:rsidRPr="003572EA">
        <w:rPr>
          <w:noProof w:val="0"/>
        </w:rPr>
        <w:t xml:space="preserve"> –</w:t>
      </w:r>
      <w:r w:rsidRPr="003572EA">
        <w:rPr>
          <w:noProof w:val="0"/>
        </w:rPr>
        <w:t xml:space="preserve"> organise and plan their departments to exceed the expectation of internal and external customers. They work closely with other managers across the company to promote a range of benefits, including; continuous process improvements, improving accuracy, reducing the need to repeat work and driving up efficiency year on year.</w:t>
      </w:r>
    </w:p>
    <w:p w:rsidR="007B7A99" w:rsidRPr="003572EA" w:rsidRDefault="007B7A99" w:rsidP="008D3D79">
      <w:pPr>
        <w:pStyle w:val="BodyCopy"/>
        <w:rPr>
          <w:noProof w:val="0"/>
        </w:rPr>
      </w:pPr>
      <w:r w:rsidRPr="003572EA">
        <w:rPr>
          <w:rStyle w:val="BodyCopyBoldChar1"/>
          <w:noProof w:val="0"/>
        </w:rPr>
        <w:t>Supervisors</w:t>
      </w:r>
      <w:r w:rsidR="008D3D79" w:rsidRPr="003572EA">
        <w:rPr>
          <w:noProof w:val="0"/>
        </w:rPr>
        <w:t xml:space="preserve"> –</w:t>
      </w:r>
      <w:r w:rsidRPr="003572EA">
        <w:rPr>
          <w:noProof w:val="0"/>
        </w:rPr>
        <w:t xml:space="preserve"> work with managers to ensure that operators apply procedures and practices consistently. This involves using best practice to create value-added services across the business.</w:t>
      </w:r>
    </w:p>
    <w:p w:rsidR="007B7A99" w:rsidRPr="003572EA" w:rsidRDefault="007B7A99" w:rsidP="008D3D79">
      <w:pPr>
        <w:pStyle w:val="BodyCopy"/>
        <w:rPr>
          <w:noProof w:val="0"/>
        </w:rPr>
      </w:pPr>
      <w:r w:rsidRPr="003572EA">
        <w:rPr>
          <w:rStyle w:val="BodyCopyBoldChar1"/>
          <w:noProof w:val="0"/>
        </w:rPr>
        <w:t>Operators</w:t>
      </w:r>
      <w:r w:rsidR="008D3D79" w:rsidRPr="003572EA">
        <w:rPr>
          <w:noProof w:val="0"/>
        </w:rPr>
        <w:t xml:space="preserve"> –</w:t>
      </w:r>
      <w:r w:rsidRPr="003572EA">
        <w:rPr>
          <w:noProof w:val="0"/>
        </w:rPr>
        <w:t xml:space="preserve"> are responsible for day-to-day operations of the business. This is the level at which a university or college graduate might enter the organisation in order to learn all aspects of the business. The role requires accuracy, efficiency and a high level of individual responsibility.</w:t>
      </w:r>
    </w:p>
    <w:p w:rsidR="007B7A99" w:rsidRPr="003572EA" w:rsidRDefault="007B7A99" w:rsidP="008D3D79">
      <w:pPr>
        <w:pStyle w:val="BodyCopy"/>
        <w:rPr>
          <w:noProof w:val="0"/>
        </w:rPr>
      </w:pPr>
      <w:r w:rsidRPr="003572EA">
        <w:rPr>
          <w:noProof w:val="0"/>
        </w:rPr>
        <w:t xml:space="preserve">The Operations function at an organisation is </w:t>
      </w:r>
      <w:r w:rsidR="001245F7" w:rsidRPr="003572EA">
        <w:rPr>
          <w:noProof w:val="0"/>
        </w:rPr>
        <w:t xml:space="preserve">the </w:t>
      </w:r>
      <w:r w:rsidRPr="003572EA">
        <w:rPr>
          <w:noProof w:val="0"/>
        </w:rPr>
        <w:t xml:space="preserve">key to </w:t>
      </w:r>
      <w:r w:rsidR="001245F7" w:rsidRPr="003572EA">
        <w:rPr>
          <w:noProof w:val="0"/>
        </w:rPr>
        <w:t xml:space="preserve">its </w:t>
      </w:r>
      <w:r w:rsidRPr="003572EA">
        <w:rPr>
          <w:noProof w:val="0"/>
        </w:rPr>
        <w:t>overall business performance. This is where a number of processes come together to make the products and services to satisfy customer needs.</w:t>
      </w:r>
    </w:p>
    <w:p w:rsidR="007B7A99" w:rsidRPr="003572EA" w:rsidRDefault="007B7A99" w:rsidP="008D3D79">
      <w:pPr>
        <w:pStyle w:val="BodyCopy"/>
        <w:rPr>
          <w:noProof w:val="0"/>
        </w:rPr>
      </w:pPr>
      <w:r w:rsidRPr="003572EA">
        <w:rPr>
          <w:noProof w:val="0"/>
        </w:rPr>
        <w:t>However, the Operations function needs the support of services in:</w:t>
      </w:r>
    </w:p>
    <w:p w:rsidR="007B7A99" w:rsidRPr="003572EA" w:rsidRDefault="007B7A99" w:rsidP="008D3D79">
      <w:pPr>
        <w:pStyle w:val="BodyCopy"/>
        <w:rPr>
          <w:noProof w:val="0"/>
        </w:rPr>
      </w:pPr>
      <w:r w:rsidRPr="003572EA">
        <w:rPr>
          <w:noProof w:val="0"/>
        </w:rPr>
        <w:t xml:space="preserve">Finance </w:t>
      </w:r>
      <w:r w:rsidR="00C709F0" w:rsidRPr="003572EA">
        <w:rPr>
          <w:noProof w:val="0"/>
        </w:rPr>
        <w:t>–</w:t>
      </w:r>
      <w:r w:rsidRPr="003572EA">
        <w:rPr>
          <w:noProof w:val="0"/>
        </w:rPr>
        <w:t xml:space="preserve"> to manage the fl</w:t>
      </w:r>
      <w:r w:rsidR="001245F7" w:rsidRPr="003572EA">
        <w:rPr>
          <w:noProof w:val="0"/>
        </w:rPr>
        <w:t>ow of money across the business;</w:t>
      </w:r>
      <w:r w:rsidRPr="003572EA">
        <w:rPr>
          <w:noProof w:val="0"/>
        </w:rPr>
        <w:t xml:space="preserve"> Finance managers produce financial and management accounts not only to ensure legal compliance but also to contribute to the strategic decision-making process by forecasting financial performance. Budgets enable Operations to have the resources (raw materials, equipment and people) to carry out processes.</w:t>
      </w:r>
    </w:p>
    <w:p w:rsidR="00EC4979" w:rsidRPr="003572EA" w:rsidRDefault="00EC4979">
      <w:pPr>
        <w:rPr>
          <w:rFonts w:ascii="Helvetica" w:eastAsia="Calibri" w:hAnsi="Helvetica" w:cs="Calibri"/>
          <w:szCs w:val="16"/>
          <w:lang w:eastAsia="ar-SA"/>
        </w:rPr>
      </w:pPr>
      <w:r w:rsidRPr="003572EA">
        <w:br w:type="page"/>
      </w:r>
    </w:p>
    <w:p w:rsidR="007B7A99" w:rsidRPr="003572EA" w:rsidRDefault="007B7A99" w:rsidP="008D3D79">
      <w:pPr>
        <w:pStyle w:val="BodyCopy"/>
        <w:rPr>
          <w:noProof w:val="0"/>
        </w:rPr>
      </w:pPr>
      <w:r w:rsidRPr="003572EA">
        <w:rPr>
          <w:noProof w:val="0"/>
        </w:rPr>
        <w:lastRenderedPageBreak/>
        <w:t xml:space="preserve">Human Resources (HR) </w:t>
      </w:r>
      <w:r w:rsidR="001245F7" w:rsidRPr="003572EA">
        <w:rPr>
          <w:noProof w:val="0"/>
        </w:rPr>
        <w:t>this</w:t>
      </w:r>
      <w:r w:rsidRPr="003572EA">
        <w:rPr>
          <w:noProof w:val="0"/>
        </w:rPr>
        <w:t xml:space="preserve"> includes planning and forecasting staff requirements and managing recruitment and selection. The HR team ensures that managers apply HR policies and procedures consistently across the business. The development of staff is a key priority within any business. Without the right people, Operations may not be able to achieve targets.</w:t>
      </w:r>
    </w:p>
    <w:p w:rsidR="007B7A99" w:rsidRPr="003572EA" w:rsidRDefault="007B7A99" w:rsidP="008D3D79">
      <w:pPr>
        <w:pStyle w:val="BodyCopy"/>
        <w:rPr>
          <w:noProof w:val="0"/>
        </w:rPr>
      </w:pPr>
      <w:r w:rsidRPr="003572EA">
        <w:rPr>
          <w:noProof w:val="0"/>
        </w:rPr>
        <w:t>Additi</w:t>
      </w:r>
      <w:r w:rsidR="000957A1" w:rsidRPr="003572EA">
        <w:rPr>
          <w:noProof w:val="0"/>
        </w:rPr>
        <w:t>onally, organisations also need</w:t>
      </w:r>
      <w:r w:rsidRPr="003572EA">
        <w:rPr>
          <w:noProof w:val="0"/>
        </w:rPr>
        <w:t xml:space="preserve"> the services of:</w:t>
      </w:r>
    </w:p>
    <w:p w:rsidR="007B7A99" w:rsidRPr="003572EA" w:rsidRDefault="007B7A99" w:rsidP="008D3D79">
      <w:pPr>
        <w:pStyle w:val="BodyCopy"/>
        <w:rPr>
          <w:noProof w:val="0"/>
        </w:rPr>
      </w:pPr>
      <w:r w:rsidRPr="003572EA">
        <w:rPr>
          <w:b/>
          <w:noProof w:val="0"/>
        </w:rPr>
        <w:t>Marketing</w:t>
      </w:r>
      <w:r w:rsidR="000957A1" w:rsidRPr="003572EA">
        <w:rPr>
          <w:noProof w:val="0"/>
        </w:rPr>
        <w:t>;</w:t>
      </w:r>
      <w:r w:rsidRPr="003572EA">
        <w:rPr>
          <w:noProof w:val="0"/>
        </w:rPr>
        <w:t xml:space="preserve"> by understanding customer needs, the marketing function can inform the overall business strategy and ensure that the organisation’s image and brand reflect its high quality.</w:t>
      </w:r>
    </w:p>
    <w:p w:rsidR="007B7A99" w:rsidRPr="003572EA" w:rsidRDefault="007B7A99" w:rsidP="008D3D79">
      <w:pPr>
        <w:pStyle w:val="BodyCopy"/>
        <w:rPr>
          <w:noProof w:val="0"/>
        </w:rPr>
      </w:pPr>
      <w:r w:rsidRPr="003572EA">
        <w:rPr>
          <w:b/>
          <w:noProof w:val="0"/>
        </w:rPr>
        <w:t>Procurement</w:t>
      </w:r>
      <w:r w:rsidRPr="003572EA">
        <w:rPr>
          <w:noProof w:val="0"/>
        </w:rPr>
        <w:t xml:space="preserve"> is the acquisition of goods and/or services at the best possible price. Within an organisation this function secures cost effective contracts and establishes long term partners to ensure business continuity.</w:t>
      </w:r>
    </w:p>
    <w:p w:rsidR="007B7A99" w:rsidRPr="003572EA" w:rsidRDefault="000957A1" w:rsidP="008D3D79">
      <w:pPr>
        <w:pStyle w:val="BodyCopy"/>
        <w:rPr>
          <w:noProof w:val="0"/>
        </w:rPr>
      </w:pPr>
      <w:r w:rsidRPr="003572EA">
        <w:rPr>
          <w:b/>
          <w:noProof w:val="0"/>
        </w:rPr>
        <w:t>IT S</w:t>
      </w:r>
      <w:r w:rsidR="007B7A99" w:rsidRPr="003572EA">
        <w:rPr>
          <w:b/>
          <w:noProof w:val="0"/>
        </w:rPr>
        <w:t>ervices</w:t>
      </w:r>
      <w:r w:rsidR="007B7A99" w:rsidRPr="003572EA">
        <w:rPr>
          <w:noProof w:val="0"/>
        </w:rPr>
        <w:t xml:space="preserve"> install equipment and applications, manage databases and computer networks to provide the business with strong and effective information and communication channels.</w:t>
      </w:r>
    </w:p>
    <w:p w:rsidR="007B7A99" w:rsidRPr="003572EA" w:rsidRDefault="007B7A99" w:rsidP="007B7A99">
      <w:pPr>
        <w:pStyle w:val="BodyCopy"/>
        <w:rPr>
          <w:noProof w:val="0"/>
          <w:szCs w:val="24"/>
        </w:rPr>
      </w:pPr>
      <w:r w:rsidRPr="003572EA">
        <w:rPr>
          <w:szCs w:val="24"/>
          <w:lang w:val="en-US" w:eastAsia="en-US"/>
        </w:rPr>
        <w:drawing>
          <wp:inline distT="0" distB="0" distL="0" distR="0" wp14:anchorId="0226B08D" wp14:editId="214FB018">
            <wp:extent cx="5731510" cy="3483538"/>
            <wp:effectExtent l="19050" t="0" r="2540" b="0"/>
            <wp:docPr id="6" name="Picture 2" descr="http://www.hotelmule.com/forum/attachments/month_1006/100626221392b485e84b5f43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otelmule.com/forum/attachments/month_1006/100626221392b485e84b5f4343.gif"/>
                    <pic:cNvPicPr>
                      <a:picLocks noChangeAspect="1" noChangeArrowheads="1"/>
                    </pic:cNvPicPr>
                  </pic:nvPicPr>
                  <pic:blipFill>
                    <a:blip r:embed="rId46" cstate="print"/>
                    <a:srcRect/>
                    <a:stretch>
                      <a:fillRect/>
                    </a:stretch>
                  </pic:blipFill>
                  <pic:spPr bwMode="auto">
                    <a:xfrm>
                      <a:off x="0" y="0"/>
                      <a:ext cx="5731510" cy="3483538"/>
                    </a:xfrm>
                    <a:prstGeom prst="rect">
                      <a:avLst/>
                    </a:prstGeom>
                    <a:noFill/>
                    <a:ln w="9525">
                      <a:noFill/>
                      <a:miter lim="800000"/>
                      <a:headEnd/>
                      <a:tailEnd/>
                    </a:ln>
                  </pic:spPr>
                </pic:pic>
              </a:graphicData>
            </a:graphic>
          </wp:inline>
        </w:drawing>
      </w:r>
    </w:p>
    <w:p w:rsidR="00EC4979" w:rsidRPr="003572EA" w:rsidRDefault="00EC4979" w:rsidP="008D3D79">
      <w:pPr>
        <w:pStyle w:val="BodyCopy"/>
        <w:rPr>
          <w:noProof w:val="0"/>
        </w:rPr>
      </w:pPr>
      <w:r w:rsidRPr="003572EA">
        <w:rPr>
          <w:lang w:val="en-US" w:eastAsia="en-US"/>
        </w:rPr>
        <w:drawing>
          <wp:anchor distT="0" distB="0" distL="114300" distR="114300" simplePos="0" relativeHeight="251728896" behindDoc="0" locked="0" layoutInCell="1" allowOverlap="1" wp14:anchorId="09235C45" wp14:editId="2C977B7D">
            <wp:simplePos x="0" y="0"/>
            <wp:positionH relativeFrom="column">
              <wp:posOffset>9525</wp:posOffset>
            </wp:positionH>
            <wp:positionV relativeFrom="paragraph">
              <wp:posOffset>176530</wp:posOffset>
            </wp:positionV>
            <wp:extent cx="2128520" cy="1419225"/>
            <wp:effectExtent l="0" t="0" r="5080" b="9525"/>
            <wp:wrapSquare wrapText="bothSides"/>
            <wp:docPr id="7" name="Picture 7" descr="C:\Users\Quentin\AppData\Local\Microsoft\Windows\Temporary Internet Files\Content.IE5\XCZRY9RX\8615571487_08c4384918_z[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Quentin\AppData\Local\Microsoft\Windows\Temporary Internet Files\Content.IE5\XCZRY9RX\8615571487_08c4384918_z[1].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28520" cy="14192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3572EA">
        <w:rPr>
          <w:noProof w:val="0"/>
        </w:rPr>
        <w:br/>
      </w:r>
      <w:r w:rsidR="007B7A99" w:rsidRPr="003572EA">
        <w:rPr>
          <w:noProof w:val="0"/>
        </w:rPr>
        <w:t xml:space="preserve">When we look at the organisation chart above, it is </w:t>
      </w:r>
      <w:r w:rsidR="00C709F0" w:rsidRPr="003572EA">
        <w:rPr>
          <w:noProof w:val="0"/>
        </w:rPr>
        <w:t>possible</w:t>
      </w:r>
      <w:r w:rsidR="007B7A99" w:rsidRPr="003572EA">
        <w:rPr>
          <w:noProof w:val="0"/>
        </w:rPr>
        <w:t xml:space="preserve"> to see that many roles require support of other departments. For example, F&amp;B need to know how many rooms are booked in order to plan for staff levels, </w:t>
      </w:r>
      <w:r w:rsidR="00374F1D" w:rsidRPr="003572EA">
        <w:rPr>
          <w:noProof w:val="0"/>
        </w:rPr>
        <w:t>food and drink supplies, and seating arrangements. Accounting needs to know who will be working and all of their personal details so they can get paid. HR needs to know which staff are working and to make sure they are inducted, trained and have a valid contract.</w:t>
      </w:r>
    </w:p>
    <w:p w:rsidR="00EC4979" w:rsidRPr="003572EA" w:rsidRDefault="00EC4979">
      <w:pPr>
        <w:rPr>
          <w:rFonts w:ascii="Helvetica" w:eastAsia="Calibri" w:hAnsi="Helvetica" w:cs="Calibri"/>
          <w:szCs w:val="24"/>
          <w:lang w:eastAsia="ar-SA"/>
        </w:rPr>
      </w:pPr>
      <w:r w:rsidRPr="003572EA">
        <w:rPr>
          <w:szCs w:val="24"/>
        </w:rPr>
        <w:br w:type="page"/>
      </w:r>
    </w:p>
    <w:p w:rsidR="00BD2681" w:rsidRPr="003572EA" w:rsidRDefault="00F84543" w:rsidP="00CD0302">
      <w:pPr>
        <w:pStyle w:val="Heading2"/>
      </w:pPr>
      <w:r w:rsidRPr="003572EA">
        <w:lastRenderedPageBreak/>
        <w:t>1.3</w:t>
      </w:r>
      <w:r w:rsidRPr="003572EA">
        <w:tab/>
      </w:r>
      <w:r w:rsidR="00DE6CB3">
        <w:fldChar w:fldCharType="begin"/>
      </w:r>
      <w:r w:rsidR="00DE6CB3">
        <w:instrText xml:space="preserve"> REF  Criteria13  \* MERGEFORMAT </w:instrText>
      </w:r>
      <w:r w:rsidR="00DE6CB3">
        <w:fldChar w:fldCharType="separate"/>
      </w:r>
      <w:sdt>
        <w:sdtPr>
          <w:alias w:val="Criteria13"/>
          <w:tag w:val="Criteria13"/>
          <w:id w:val="1799494883"/>
          <w:lock w:val="sdtLocked"/>
          <w:placeholder>
            <w:docPart w:val="89479289F79948F69A4DAFF2473485B6"/>
          </w:placeholder>
        </w:sdtPr>
        <w:sdtEndPr/>
        <w:sdtContent>
          <w:r w:rsidR="004727B2" w:rsidRPr="003572EA">
            <w:rPr>
              <w:rStyle w:val="PlaceholderText"/>
              <w:color w:val="45545F"/>
            </w:rPr>
            <w:t xml:space="preserve">Speak positively about the company </w:t>
          </w:r>
          <w:r w:rsidR="004727B2" w:rsidRPr="003572EA">
            <w:t>structure, goals and priorities</w:t>
          </w:r>
        </w:sdtContent>
      </w:sdt>
      <w:r w:rsidR="00DE6CB3">
        <w:fldChar w:fldCharType="end"/>
      </w:r>
    </w:p>
    <w:p w:rsidR="00F84543" w:rsidRPr="003572EA" w:rsidRDefault="00EC4979" w:rsidP="008726D0">
      <w:pPr>
        <w:pStyle w:val="Heading3"/>
        <w:spacing w:after="200"/>
      </w:pPr>
      <w:r w:rsidRPr="003572EA">
        <w:rPr>
          <w:noProof/>
          <w:lang w:val="en-US" w:eastAsia="en-US"/>
        </w:rPr>
        <w:drawing>
          <wp:anchor distT="0" distB="0" distL="114300" distR="114300" simplePos="0" relativeHeight="251729920" behindDoc="0" locked="0" layoutInCell="1" allowOverlap="1" wp14:anchorId="4A693BA2" wp14:editId="42218BCB">
            <wp:simplePos x="0" y="0"/>
            <wp:positionH relativeFrom="column">
              <wp:posOffset>4000500</wp:posOffset>
            </wp:positionH>
            <wp:positionV relativeFrom="paragraph">
              <wp:posOffset>80645</wp:posOffset>
            </wp:positionV>
            <wp:extent cx="1701165" cy="1467485"/>
            <wp:effectExtent l="0" t="0" r="0" b="0"/>
            <wp:wrapSquare wrapText="bothSides"/>
            <wp:docPr id="10" name="Picture 10" descr="C:\Program Files (x86)\Microsoft Office\MEDIA\OFFICE12\AutoShap\BD18241_.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Program Files (x86)\Microsoft Office\MEDIA\OFFICE12\AutoShap\BD18241_.wmf"/>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01165" cy="146748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F84543" w:rsidRPr="003572EA">
        <w:t>Introduction</w:t>
      </w:r>
    </w:p>
    <w:p w:rsidR="00F84543" w:rsidRPr="003572EA" w:rsidRDefault="00EC71CB" w:rsidP="008D3D79">
      <w:pPr>
        <w:pStyle w:val="BodyCopy"/>
        <w:rPr>
          <w:noProof w:val="0"/>
        </w:rPr>
      </w:pPr>
      <w:r w:rsidRPr="003572EA">
        <w:rPr>
          <w:noProof w:val="0"/>
        </w:rPr>
        <w:t>Speaking positively about the organisation you work</w:t>
      </w:r>
      <w:r w:rsidR="00EC4979" w:rsidRPr="003572EA">
        <w:rPr>
          <w:noProof w:val="0"/>
        </w:rPr>
        <w:t xml:space="preserve"> </w:t>
      </w:r>
      <w:r w:rsidRPr="003572EA">
        <w:rPr>
          <w:noProof w:val="0"/>
        </w:rPr>
        <w:t>for, should be an integral part of everyday work. It is</w:t>
      </w:r>
      <w:r w:rsidR="00EC4979" w:rsidRPr="003572EA">
        <w:rPr>
          <w:noProof w:val="0"/>
        </w:rPr>
        <w:t xml:space="preserve"> </w:t>
      </w:r>
      <w:r w:rsidRPr="003572EA">
        <w:rPr>
          <w:noProof w:val="0"/>
        </w:rPr>
        <w:t>first needed to understand the company structure, goals, objectives and priorities, before it is possible</w:t>
      </w:r>
      <w:r w:rsidR="00EC4979" w:rsidRPr="003572EA">
        <w:rPr>
          <w:noProof w:val="0"/>
        </w:rPr>
        <w:t xml:space="preserve"> </w:t>
      </w:r>
      <w:r w:rsidRPr="003572EA">
        <w:rPr>
          <w:noProof w:val="0"/>
        </w:rPr>
        <w:t>to articulate this information. As a supervisor, it will</w:t>
      </w:r>
      <w:r w:rsidR="00EC4979" w:rsidRPr="003572EA">
        <w:rPr>
          <w:noProof w:val="0"/>
        </w:rPr>
        <w:t xml:space="preserve"> </w:t>
      </w:r>
      <w:r w:rsidRPr="003572EA">
        <w:rPr>
          <w:noProof w:val="0"/>
        </w:rPr>
        <w:t>be necessary to be able to identify the company</w:t>
      </w:r>
      <w:r w:rsidR="00EC4979" w:rsidRPr="003572EA">
        <w:rPr>
          <w:noProof w:val="0"/>
        </w:rPr>
        <w:t xml:space="preserve"> </w:t>
      </w:r>
      <w:r w:rsidRPr="003572EA">
        <w:rPr>
          <w:noProof w:val="0"/>
        </w:rPr>
        <w:t>structure including authority, hierarchy, department</w:t>
      </w:r>
      <w:r w:rsidR="00EC4979" w:rsidRPr="003572EA">
        <w:rPr>
          <w:noProof w:val="0"/>
        </w:rPr>
        <w:t xml:space="preserve"> </w:t>
      </w:r>
      <w:r w:rsidRPr="003572EA">
        <w:rPr>
          <w:noProof w:val="0"/>
        </w:rPr>
        <w:t>and position roles, and reporting lines.</w:t>
      </w:r>
    </w:p>
    <w:p w:rsidR="00EC71CB" w:rsidRPr="003572EA" w:rsidRDefault="00EC71CB" w:rsidP="008726D0">
      <w:pPr>
        <w:pStyle w:val="Heading3"/>
        <w:spacing w:after="160"/>
      </w:pPr>
      <w:r w:rsidRPr="003572EA">
        <w:t>Organisation structure</w:t>
      </w:r>
    </w:p>
    <w:p w:rsidR="00EC71CB" w:rsidRPr="003572EA" w:rsidRDefault="00EC71CB" w:rsidP="008D3D79">
      <w:pPr>
        <w:pStyle w:val="BodyCopy"/>
        <w:rPr>
          <w:noProof w:val="0"/>
        </w:rPr>
      </w:pPr>
      <w:r w:rsidRPr="003572EA">
        <w:rPr>
          <w:noProof w:val="0"/>
        </w:rPr>
        <w:t xml:space="preserve">An organisational structure is used by businesses to provide an overall hierarchy and reporting structure for each job within the organisation, and defines how an organisation will operate to meet its goals. For small businesses, one of several basic types of </w:t>
      </w:r>
      <w:r w:rsidR="00C709F0" w:rsidRPr="003572EA">
        <w:rPr>
          <w:noProof w:val="0"/>
        </w:rPr>
        <w:t>organisational</w:t>
      </w:r>
      <w:r w:rsidRPr="003572EA">
        <w:rPr>
          <w:noProof w:val="0"/>
        </w:rPr>
        <w:t xml:space="preserve"> structure can provide a platform to allow for future growth without making extensive changes to job responsibilities, the management structure or financial budgets for each area. Organisations are set up in specific ways to accomplish different goals, and the structure of an organisation can help or hinder its progress toward accomplishing these goals. Organisations large and small can achieve higher sales and other profit by properly matching their needs with the structure they use to operate. </w:t>
      </w:r>
    </w:p>
    <w:p w:rsidR="00EC71CB" w:rsidRPr="003572EA" w:rsidRDefault="00EC71CB" w:rsidP="008726D0">
      <w:pPr>
        <w:pStyle w:val="Heading4"/>
        <w:spacing w:after="120"/>
      </w:pPr>
      <w:r w:rsidRPr="003572EA">
        <w:t>Functional</w:t>
      </w:r>
    </w:p>
    <w:p w:rsidR="00EC71CB" w:rsidRPr="003572EA" w:rsidRDefault="00EC71CB" w:rsidP="00EC71CB">
      <w:pPr>
        <w:pStyle w:val="BodyCopy"/>
        <w:rPr>
          <w:noProof w:val="0"/>
        </w:rPr>
      </w:pPr>
      <w:r w:rsidRPr="003572EA">
        <w:rPr>
          <w:noProof w:val="0"/>
        </w:rPr>
        <w:t>If an organisation is less departmentalised, such as a small business with fewer than 100 employees, a functional organisational structure may be suitable for the business. This type of structure arranges the organisation based on each employee's roles and responsibilities, providing a hierarchy based on each job description. As employees take on additional responsibilities and become more knowledgeable of the organisation's goals, this allows the organisation to promote those employees by increasing their salary or changing the job description with additional responsibilities, as well as titling the job as a senior role. These employees' new roles can include training or mentoring new employees.</w:t>
      </w:r>
    </w:p>
    <w:p w:rsidR="00EC71CB" w:rsidRPr="003572EA" w:rsidRDefault="00EC71CB" w:rsidP="008726D0">
      <w:pPr>
        <w:pStyle w:val="Heading4"/>
        <w:spacing w:after="120"/>
      </w:pPr>
      <w:r w:rsidRPr="003572EA">
        <w:t>Departmental</w:t>
      </w:r>
    </w:p>
    <w:p w:rsidR="00EC71CB" w:rsidRPr="003572EA" w:rsidRDefault="00EC71CB" w:rsidP="008D3D79">
      <w:pPr>
        <w:pStyle w:val="BodyCopy"/>
        <w:rPr>
          <w:noProof w:val="0"/>
        </w:rPr>
      </w:pPr>
      <w:r w:rsidRPr="003572EA">
        <w:rPr>
          <w:noProof w:val="0"/>
        </w:rPr>
        <w:t>For businesses with several distinct departments, an organisational structure that defines each department may work well to allow for future growth. This is considered the one of the most basic organisational structures, and in most cases, each department has one executive overseeing the operations of that department. As one or several departments expand, it allows the organisation to include additional jobs or promote employees to new supervisory roles within the department, without reorganising or expanding the entire structure of the organisation.</w:t>
      </w:r>
    </w:p>
    <w:p w:rsidR="00EC71CB" w:rsidRPr="003572EA" w:rsidRDefault="00EC71CB" w:rsidP="008726D0">
      <w:pPr>
        <w:pStyle w:val="Heading4"/>
        <w:spacing w:after="120"/>
      </w:pPr>
      <w:r w:rsidRPr="003572EA">
        <w:t>Divisional Structure</w:t>
      </w:r>
    </w:p>
    <w:p w:rsidR="00EC71CB" w:rsidRPr="003572EA" w:rsidRDefault="00EC71CB" w:rsidP="008D3D79">
      <w:pPr>
        <w:pStyle w:val="BodyCopy"/>
        <w:rPr>
          <w:noProof w:val="0"/>
        </w:rPr>
      </w:pPr>
      <w:r w:rsidRPr="003572EA">
        <w:rPr>
          <w:noProof w:val="0"/>
        </w:rPr>
        <w:t xml:space="preserve">Divisional structure typically is used in larger companies that operate in a wide geographic area or that have separate smaller organisations within the umbrella group to cover different types of products or market areas. For example, large hotel chains may have divisions in different parts of the world. Head office, with HR, Marketing and Directors may be in one country whilst the brands or outlets are all over the world. There may be regional offices </w:t>
      </w:r>
      <w:r w:rsidR="00C709F0" w:rsidRPr="003572EA">
        <w:rPr>
          <w:noProof w:val="0"/>
        </w:rPr>
        <w:t>in parts</w:t>
      </w:r>
      <w:r w:rsidRPr="003572EA">
        <w:rPr>
          <w:noProof w:val="0"/>
        </w:rPr>
        <w:t xml:space="preserve"> of the world like Asia or Pan-Pacific, or there may be head offices in each country.</w:t>
      </w:r>
    </w:p>
    <w:p w:rsidR="00EC71CB" w:rsidRPr="003572EA" w:rsidRDefault="00EC71CB" w:rsidP="008D3D79">
      <w:pPr>
        <w:pStyle w:val="BodyCopy"/>
        <w:rPr>
          <w:noProof w:val="0"/>
        </w:rPr>
      </w:pPr>
      <w:r w:rsidRPr="003572EA">
        <w:rPr>
          <w:noProof w:val="0"/>
        </w:rPr>
        <w:lastRenderedPageBreak/>
        <w:t>The benefit of this structure is that needs can be met more rapidly and more specifically; however, communication is inhibited because employees in different divisions are not working together. Divisional structure is costly because of its size and scope. Small businesses can use a divisional structure on a smaller scale, having different offices in different parts of the city, for example, or assigning different sales teams to handle different geographic areas.</w:t>
      </w:r>
    </w:p>
    <w:p w:rsidR="00EC71CB" w:rsidRPr="003572EA" w:rsidRDefault="00EC71CB" w:rsidP="008D3D79">
      <w:pPr>
        <w:pStyle w:val="BodyCopy"/>
        <w:rPr>
          <w:noProof w:val="0"/>
        </w:rPr>
      </w:pPr>
      <w:r w:rsidRPr="003572EA">
        <w:rPr>
          <w:noProof w:val="0"/>
        </w:rPr>
        <w:t>Organisations may use a mixture of structures depending on the context but it is important to understand the company structure. Organisation structure includes:</w:t>
      </w:r>
    </w:p>
    <w:p w:rsidR="00EC71CB" w:rsidRPr="003572EA" w:rsidRDefault="00EC71CB" w:rsidP="008D3D79">
      <w:pPr>
        <w:pStyle w:val="Bullet1"/>
      </w:pPr>
      <w:r w:rsidRPr="003572EA">
        <w:t>Work specialisation: the degree to which tasks in an organisation are subdivided into separate jobs e.g. Ford motor company versus Apple</w:t>
      </w:r>
    </w:p>
    <w:p w:rsidR="00EC71CB" w:rsidRPr="003572EA" w:rsidRDefault="00EC71CB" w:rsidP="008D3D79">
      <w:pPr>
        <w:pStyle w:val="Bullet1"/>
      </w:pPr>
      <w:r w:rsidRPr="003572EA">
        <w:t>Span of control: how m</w:t>
      </w:r>
      <w:r w:rsidR="006328F6" w:rsidRPr="003572EA">
        <w:t>any people a manager manages</w:t>
      </w:r>
    </w:p>
    <w:p w:rsidR="00EC71CB" w:rsidRPr="003572EA" w:rsidRDefault="00EC71CB" w:rsidP="008D3D79">
      <w:pPr>
        <w:pStyle w:val="Bullet1"/>
      </w:pPr>
      <w:r w:rsidRPr="003572EA">
        <w:t>Centralisation: all work comes out of one place</w:t>
      </w:r>
    </w:p>
    <w:p w:rsidR="00EC71CB" w:rsidRPr="003572EA" w:rsidRDefault="00EC71CB" w:rsidP="008D3D79">
      <w:pPr>
        <w:pStyle w:val="Bullet1"/>
      </w:pPr>
      <w:r w:rsidRPr="003572EA">
        <w:t>Decentralisation: work groups are autonomous and self-directed. Decision m</w:t>
      </w:r>
      <w:r w:rsidR="006328F6" w:rsidRPr="003572EA">
        <w:t>aking is left up to work groups</w:t>
      </w:r>
    </w:p>
    <w:p w:rsidR="00EC71CB" w:rsidRPr="003572EA" w:rsidRDefault="000957A1" w:rsidP="008D3D79">
      <w:pPr>
        <w:pStyle w:val="Bullet1"/>
      </w:pPr>
      <w:r w:rsidRPr="003572EA">
        <w:t>Formalised</w:t>
      </w:r>
      <w:r w:rsidR="00EC71CB" w:rsidRPr="003572EA">
        <w:t>: refers to the degree to which jobs in the organisation are standardised. Highly formalised means there is a minimal amount of discretion in what, when</w:t>
      </w:r>
      <w:r w:rsidRPr="003572EA">
        <w:t xml:space="preserve"> and how the job can be done. Non-</w:t>
      </w:r>
      <w:r w:rsidR="00EC71CB" w:rsidRPr="003572EA">
        <w:t xml:space="preserve">formalised means positions are less clearly defined and people may </w:t>
      </w:r>
      <w:r w:rsidR="00C709F0" w:rsidRPr="003572EA">
        <w:t>perform</w:t>
      </w:r>
      <w:r w:rsidR="006328F6" w:rsidRPr="003572EA">
        <w:t xml:space="preserve"> many roles within the company</w:t>
      </w:r>
    </w:p>
    <w:p w:rsidR="00EC71CB" w:rsidRPr="003572EA" w:rsidRDefault="00B50942" w:rsidP="008D3D79">
      <w:pPr>
        <w:pStyle w:val="Bullet1"/>
      </w:pPr>
      <w:r w:rsidRPr="003572EA">
        <w:t>Departmenta</w:t>
      </w:r>
      <w:r w:rsidR="00EC71CB" w:rsidRPr="003572EA">
        <w:t>lisation: how jobs are grouped together e.g. HR, Finance, F&amp;B, Marketing &amp; Sales etc</w:t>
      </w:r>
      <w:r w:rsidR="006328F6" w:rsidRPr="003572EA">
        <w:t>.</w:t>
      </w:r>
    </w:p>
    <w:p w:rsidR="00EC71CB" w:rsidRPr="003572EA" w:rsidRDefault="00B50942" w:rsidP="008D3D79">
      <w:pPr>
        <w:pStyle w:val="Bullet1"/>
      </w:pPr>
      <w:r w:rsidRPr="003572EA">
        <w:t>Chain of command</w:t>
      </w:r>
      <w:r w:rsidR="00EC71CB" w:rsidRPr="003572EA">
        <w:t>: an unbroken line of authority that extends from the top to the bottom of an organisation. It clarifies who reports to whom. Who do I go to if I have a problem? With technology this has changed as employees can access information quickly via computer.</w:t>
      </w:r>
    </w:p>
    <w:p w:rsidR="00EC4979" w:rsidRPr="003572EA" w:rsidRDefault="00EC4979"/>
    <w:p w:rsidR="00EC4979" w:rsidRPr="003572EA" w:rsidRDefault="00EC4979">
      <w:pPr>
        <w:rPr>
          <w:rFonts w:ascii="Helvetica" w:eastAsia="Calibri" w:hAnsi="Helvetica" w:cs="Calibri"/>
          <w:b/>
          <w:szCs w:val="16"/>
          <w:lang w:eastAsia="ar-SA"/>
        </w:rPr>
      </w:pPr>
      <w:r w:rsidRPr="003572EA">
        <w:rPr>
          <w:noProof/>
          <w:lang w:val="en-US" w:eastAsia="en-US"/>
        </w:rPr>
        <mc:AlternateContent>
          <mc:Choice Requires="wpg">
            <w:drawing>
              <wp:anchor distT="0" distB="0" distL="114300" distR="114300" simplePos="0" relativeHeight="251731968" behindDoc="0" locked="0" layoutInCell="1" allowOverlap="1" wp14:anchorId="1BFCD1B3" wp14:editId="4D058988">
                <wp:simplePos x="0" y="0"/>
                <wp:positionH relativeFrom="column">
                  <wp:posOffset>323850</wp:posOffset>
                </wp:positionH>
                <wp:positionV relativeFrom="paragraph">
                  <wp:posOffset>18415</wp:posOffset>
                </wp:positionV>
                <wp:extent cx="4762500" cy="1504950"/>
                <wp:effectExtent l="133350" t="38100" r="19050" b="495300"/>
                <wp:wrapSquare wrapText="bothSides"/>
                <wp:docPr id="91" name="Group 91"/>
                <wp:cNvGraphicFramePr/>
                <a:graphic xmlns:a="http://schemas.openxmlformats.org/drawingml/2006/main">
                  <a:graphicData uri="http://schemas.microsoft.com/office/word/2010/wordprocessingGroup">
                    <wpg:wgp>
                      <wpg:cNvGrpSpPr/>
                      <wpg:grpSpPr>
                        <a:xfrm>
                          <a:off x="0" y="0"/>
                          <a:ext cx="4762500" cy="1504950"/>
                          <a:chOff x="0" y="0"/>
                          <a:chExt cx="4762500" cy="1504950"/>
                        </a:xfrm>
                      </wpg:grpSpPr>
                      <pic:pic xmlns:pic="http://schemas.openxmlformats.org/drawingml/2006/picture">
                        <pic:nvPicPr>
                          <pic:cNvPr id="11" name="Picture 1" descr="C:\Users\Quentin\AppData\Local\Microsoft\Windows\Temporary Internet Files\Content.IE5\S7687CZ2\MC900441970[1].wmf"/>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66675"/>
                            <a:ext cx="2943225" cy="1381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pic:pic xmlns:pic="http://schemas.openxmlformats.org/drawingml/2006/picture">
                        <pic:nvPicPr>
                          <pic:cNvPr id="15" name="Picture 2" descr="C:\Users\Quentin\AppData\Local\Microsoft\Windows\Temporary Internet Files\Content.IE5\DE4CGPLA\MC900441978[1].wmf"/>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3419475" y="0"/>
                            <a:ext cx="1343025" cy="15049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wpg:wgp>
                  </a:graphicData>
                </a:graphic>
              </wp:anchor>
            </w:drawing>
          </mc:Choice>
          <mc:Fallback>
            <w:pict>
              <v:group w14:anchorId="1CD9C75A" id="Group 91" o:spid="_x0000_s1026" style="position:absolute;margin-left:25.5pt;margin-top:1.45pt;width:375pt;height:118.5pt;z-index:251731968" coordsize="47625,15049"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">
                <v:shape id="Picture 1" o:spid="_x0000_s1027" type="#_x0000_t75" style="position:absolute;top:666;width:29432;height:138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NerPfDAAAA2wAAAA8AAABkcnMvZG93bnJldi54bWxET0trwkAQvgv9D8sUvDWbFCltdJUi9QEe&#10;aqNgj0N2mqRmZ8Puqum/dwuCt/n4njOZ9aYVZ3K+sawgS1IQxKXVDVcK9rvF0ysIH5A1tpZJwR95&#10;mE0fBhPMtb3wF52LUIkYwj5HBXUIXS6lL2sy6BPbEUfuxzqDIUJXSe3wEsNNK5/T9EUabDg21NjR&#10;vKbyWJyMgu3H9u33MFpXy89Vf2q/C5ctyo1Sw8f+fQwiUB/u4pt7reP8DP5/iQfI6R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16s98MAAADbAAAADwAAAAAAAAAAAAAAAACf&#10;AgAAZHJzL2Rvd25yZXYueG1sUEsFBgAAAAAEAAQA9wAAAI8DAAAAAA==&#10;" filled="t" fillcolor="#ededed" stroked="t" strokecolor="white" strokeweight="7pt">
                  <v:stroke endcap="square"/>
                  <v:imagedata r:id="rId52" o:title="MC900441970[1]"/>
                  <v:shadow on="t" color="black" opacity="26214f" origin="-.5,-.5" offset="0,.5mm"/>
                </v:shape>
                <v:shape id="Picture 2" o:spid="_x0000_s1028" type="#_x0000_t75" style="position:absolute;left:34194;width:13431;height:15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XrCCDAAAAA2wAAAA8AAABkcnMvZG93bnJldi54bWxET02LwjAQvQv+hzAL3jRVUaSalkUQRBYW&#10;W/E8NGPb3WZSmljrv98sCN7m8T5nlw6mET11rrasYD6LQBAXVtdcKrjkh+kGhPPIGhvLpOBJDtJk&#10;PNphrO2Dz9RnvhQhhF2MCirv21hKV1Rk0M1sSxy4m+0M+gC7UuoOHyHcNHIRRWtpsObQUGFL+4qK&#10;3+xuFJz662XF83z/XH59/3BGy5PfsFKTj+FzC8LT4N/il/uow/wV/P8SDpDJH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FesIIMAAAADbAAAADwAAAAAAAAAAAAAAAACfAgAA&#10;ZHJzL2Rvd25yZXYueG1sUEsFBgAAAAAEAAQA9wAAAIwDAAAAAA==&#10;" adj="1856" filled="t" fillcolor="#ededed">
                  <v:imagedata r:id="rId53" o:title="MC900441978[1]"/>
                </v:shape>
                <w10:wrap type="square"/>
              </v:group>
            </w:pict>
          </mc:Fallback>
        </mc:AlternateContent>
      </w:r>
    </w:p>
    <w:p w:rsidR="00EC4979" w:rsidRPr="003572EA" w:rsidRDefault="00EC4979">
      <w:pPr>
        <w:rPr>
          <w:rFonts w:ascii="Helvetica" w:eastAsia="Calibri" w:hAnsi="Helvetica" w:cs="Calibri"/>
          <w:b/>
          <w:szCs w:val="16"/>
          <w:lang w:eastAsia="ar-SA"/>
        </w:rPr>
      </w:pPr>
    </w:p>
    <w:p w:rsidR="00EC4979" w:rsidRPr="003572EA" w:rsidRDefault="00EC4979">
      <w:pPr>
        <w:rPr>
          <w:rFonts w:ascii="Helvetica" w:eastAsia="Calibri" w:hAnsi="Helvetica" w:cs="Calibri"/>
          <w:b/>
          <w:szCs w:val="16"/>
          <w:lang w:eastAsia="ar-SA"/>
        </w:rPr>
      </w:pPr>
    </w:p>
    <w:p w:rsidR="00EC4979" w:rsidRPr="003572EA" w:rsidRDefault="00EC4979">
      <w:pPr>
        <w:rPr>
          <w:rFonts w:ascii="Helvetica" w:eastAsia="Calibri" w:hAnsi="Helvetica" w:cs="Calibri"/>
          <w:b/>
          <w:szCs w:val="16"/>
          <w:lang w:eastAsia="ar-SA"/>
        </w:rPr>
      </w:pPr>
    </w:p>
    <w:p w:rsidR="00EC4979" w:rsidRPr="003572EA" w:rsidRDefault="00EC4979">
      <w:pPr>
        <w:rPr>
          <w:rFonts w:ascii="Helvetica" w:eastAsia="Calibri" w:hAnsi="Helvetica" w:cs="Calibri"/>
          <w:b/>
          <w:szCs w:val="16"/>
          <w:lang w:eastAsia="ar-SA"/>
        </w:rPr>
      </w:pPr>
    </w:p>
    <w:p w:rsidR="00EC4979" w:rsidRPr="003572EA" w:rsidRDefault="00EC4979">
      <w:pPr>
        <w:rPr>
          <w:rFonts w:ascii="Helvetica" w:eastAsia="Calibri" w:hAnsi="Helvetica" w:cs="Calibri"/>
          <w:b/>
          <w:szCs w:val="16"/>
          <w:lang w:eastAsia="ar-SA"/>
        </w:rPr>
      </w:pPr>
    </w:p>
    <w:p w:rsidR="00EC4979" w:rsidRPr="003572EA" w:rsidRDefault="00EC4979">
      <w:pPr>
        <w:rPr>
          <w:rFonts w:ascii="Helvetica" w:eastAsia="Calibri" w:hAnsi="Helvetica" w:cs="Calibri"/>
          <w:b/>
          <w:szCs w:val="16"/>
          <w:lang w:eastAsia="ar-SA"/>
        </w:rPr>
      </w:pPr>
    </w:p>
    <w:p w:rsidR="008D3D79" w:rsidRPr="003572EA" w:rsidRDefault="008D3D79" w:rsidP="008D3D79">
      <w:pPr>
        <w:pStyle w:val="ActivityHead"/>
        <w:shd w:val="clear" w:color="auto" w:fill="0D0D0D" w:themeFill="text1" w:themeFillTint="F2"/>
        <w:rPr>
          <w:noProof w:val="0"/>
          <w:color w:val="FFFFFF" w:themeColor="background1"/>
        </w:rPr>
      </w:pPr>
      <w:r w:rsidRPr="003572EA">
        <w:rPr>
          <w:noProof w:val="0"/>
          <w:color w:val="FFFFFF" w:themeColor="background1"/>
        </w:rPr>
        <w:t>Activity</w:t>
      </w:r>
    </w:p>
    <w:p w:rsidR="00EC71CB" w:rsidRPr="003572EA" w:rsidRDefault="00EC71CB" w:rsidP="00EC71CB">
      <w:pPr>
        <w:pStyle w:val="BodyCopyBold"/>
        <w:rPr>
          <w:rStyle w:val="BodyCopyChar1"/>
          <w:noProof w:val="0"/>
        </w:rPr>
      </w:pPr>
      <w:r w:rsidRPr="003572EA">
        <w:rPr>
          <w:rStyle w:val="BodyCopyChar1"/>
          <w:b w:val="0"/>
          <w:noProof w:val="0"/>
        </w:rPr>
        <w:t>Describe your organisational structure. Are there departments or divisions?  Are there managers, supervisors?</w:t>
      </w:r>
      <w:r w:rsidRPr="003572EA">
        <w:rPr>
          <w:rStyle w:val="BodyCopyChar1"/>
          <w:noProof w:val="0"/>
        </w:rPr>
        <w:t xml:space="preserve"> </w:t>
      </w:r>
    </w:p>
    <w:p w:rsidR="00EC4979" w:rsidRPr="003572EA" w:rsidRDefault="00EC4979">
      <w:pPr>
        <w:rPr>
          <w:rFonts w:ascii="Helvetica" w:eastAsiaTheme="majorEastAsia" w:hAnsi="Helvetica" w:cstheme="majorBidi"/>
          <w:b/>
          <w:bCs/>
          <w:color w:val="45545F"/>
          <w:sz w:val="28"/>
        </w:rPr>
      </w:pPr>
      <w:r w:rsidRPr="003572EA">
        <w:br w:type="page"/>
      </w:r>
    </w:p>
    <w:p w:rsidR="00F84543" w:rsidRPr="003572EA" w:rsidRDefault="00124A13" w:rsidP="006328F6">
      <w:pPr>
        <w:pStyle w:val="Heading3"/>
      </w:pPr>
      <w:r w:rsidRPr="003572EA">
        <w:lastRenderedPageBreak/>
        <w:t>Using positive language</w:t>
      </w:r>
    </w:p>
    <w:p w:rsidR="00124A13" w:rsidRPr="003572EA" w:rsidRDefault="00124A13" w:rsidP="008726D0">
      <w:pPr>
        <w:pStyle w:val="BodyCopy"/>
        <w:rPr>
          <w:noProof w:val="0"/>
        </w:rPr>
      </w:pPr>
      <w:r w:rsidRPr="003572EA">
        <w:rPr>
          <w:noProof w:val="0"/>
        </w:rPr>
        <w:t>Some people may think that using positive language is not useful, but your ability to make minor changes in your conversational patterns can truly go a long way</w:t>
      </w:r>
      <w:r w:rsidR="006328F6" w:rsidRPr="003572EA">
        <w:rPr>
          <w:noProof w:val="0"/>
        </w:rPr>
        <w:t xml:space="preserve"> </w:t>
      </w:r>
      <w:hyperlink r:id="rId54" w:history="1">
        <w:r w:rsidRPr="003572EA">
          <w:rPr>
            <w:rStyle w:val="Hyperlink"/>
            <w:noProof w:val="0"/>
            <w:color w:val="auto"/>
            <w:u w:val="none"/>
          </w:rPr>
          <w:t>in creating happy customers</w:t>
        </w:r>
      </w:hyperlink>
      <w:r w:rsidRPr="003572EA">
        <w:rPr>
          <w:noProof w:val="0"/>
        </w:rPr>
        <w:t xml:space="preserve"> and staff.</w:t>
      </w:r>
    </w:p>
    <w:p w:rsidR="00124A13" w:rsidRPr="003572EA" w:rsidRDefault="00124A13" w:rsidP="008D3D79">
      <w:pPr>
        <w:pStyle w:val="BodyCopy"/>
        <w:rPr>
          <w:noProof w:val="0"/>
        </w:rPr>
      </w:pPr>
      <w:r w:rsidRPr="003572EA">
        <w:rPr>
          <w:noProof w:val="0"/>
        </w:rPr>
        <w:t>Language is a very important part of persuasion, and people (especially customers) create perceptions about you and your company based off of the language that you use.</w:t>
      </w:r>
    </w:p>
    <w:p w:rsidR="00124A13" w:rsidRPr="003572EA" w:rsidRDefault="00124A13" w:rsidP="008D3D79">
      <w:pPr>
        <w:pStyle w:val="BodyCopy"/>
        <w:rPr>
          <w:noProof w:val="0"/>
        </w:rPr>
      </w:pPr>
      <w:r w:rsidRPr="003572EA">
        <w:rPr>
          <w:noProof w:val="0"/>
        </w:rPr>
        <w:t>Here's an example: Let's say a customer contacts you with an interest in a particular product, but that product happens to be backordered until next month.</w:t>
      </w:r>
    </w:p>
    <w:p w:rsidR="00124A13" w:rsidRPr="003572EA" w:rsidRDefault="00416176" w:rsidP="008D3D79">
      <w:pPr>
        <w:pStyle w:val="BodyCopy"/>
        <w:rPr>
          <w:noProof w:val="0"/>
        </w:rPr>
      </w:pPr>
      <w:r w:rsidRPr="003572EA">
        <w:rPr>
          <w:noProof w:val="0"/>
        </w:rPr>
        <w:t>Small changes that utilis</w:t>
      </w:r>
      <w:r w:rsidR="00124A13" w:rsidRPr="003572EA">
        <w:rPr>
          <w:noProof w:val="0"/>
        </w:rPr>
        <w:t>e "positive language" can greatly affect how the customer hears your response...</w:t>
      </w:r>
    </w:p>
    <w:p w:rsidR="00124A13" w:rsidRPr="003572EA" w:rsidRDefault="008726D0" w:rsidP="008D3D79">
      <w:pPr>
        <w:pStyle w:val="BodyCopy"/>
        <w:rPr>
          <w:noProof w:val="0"/>
        </w:rPr>
      </w:pPr>
      <w:r w:rsidRPr="003572EA">
        <w:rPr>
          <w:lang w:val="en-US" w:eastAsia="en-US"/>
        </w:rPr>
        <w:drawing>
          <wp:anchor distT="0" distB="0" distL="114300" distR="114300" simplePos="0" relativeHeight="251752448" behindDoc="0" locked="0" layoutInCell="1" allowOverlap="1" wp14:anchorId="4888CBF6" wp14:editId="430586D7">
            <wp:simplePos x="0" y="0"/>
            <wp:positionH relativeFrom="column">
              <wp:posOffset>-38100</wp:posOffset>
            </wp:positionH>
            <wp:positionV relativeFrom="paragraph">
              <wp:posOffset>73025</wp:posOffset>
            </wp:positionV>
            <wp:extent cx="1638300" cy="1343660"/>
            <wp:effectExtent l="0" t="0" r="0" b="889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3667309.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638300" cy="1343660"/>
                    </a:xfrm>
                    <a:prstGeom prst="rect">
                      <a:avLst/>
                    </a:prstGeom>
                  </pic:spPr>
                </pic:pic>
              </a:graphicData>
            </a:graphic>
            <wp14:sizeRelH relativeFrom="page">
              <wp14:pctWidth>0</wp14:pctWidth>
            </wp14:sizeRelH>
            <wp14:sizeRelV relativeFrom="page">
              <wp14:pctHeight>0</wp14:pctHeight>
            </wp14:sizeRelV>
          </wp:anchor>
        </w:drawing>
      </w:r>
      <w:r w:rsidR="008D3D79" w:rsidRPr="003572EA">
        <w:rPr>
          <w:noProof w:val="0"/>
        </w:rPr>
        <w:t xml:space="preserve">Without </w:t>
      </w:r>
      <w:r w:rsidR="00124A13" w:rsidRPr="003572EA">
        <w:rPr>
          <w:noProof w:val="0"/>
        </w:rPr>
        <w:t>positive language:</w:t>
      </w:r>
      <w:r w:rsidR="008D3D79" w:rsidRPr="003572EA">
        <w:rPr>
          <w:noProof w:val="0"/>
        </w:rPr>
        <w:t xml:space="preserve"> </w:t>
      </w:r>
      <w:r w:rsidR="00124A13" w:rsidRPr="003572EA">
        <w:rPr>
          <w:noProof w:val="0"/>
        </w:rPr>
        <w:t>I can't get you that product until next month; it is back-ordered and unavailable at this time."</w:t>
      </w:r>
    </w:p>
    <w:p w:rsidR="00124A13" w:rsidRPr="003572EA" w:rsidRDefault="008D3D79" w:rsidP="008D3D79">
      <w:pPr>
        <w:pStyle w:val="BodyCopy"/>
        <w:rPr>
          <w:noProof w:val="0"/>
        </w:rPr>
      </w:pPr>
      <w:r w:rsidRPr="003572EA">
        <w:rPr>
          <w:noProof w:val="0"/>
        </w:rPr>
        <w:t xml:space="preserve">With </w:t>
      </w:r>
      <w:r w:rsidR="00124A13" w:rsidRPr="003572EA">
        <w:rPr>
          <w:noProof w:val="0"/>
        </w:rPr>
        <w:t>positive language:</w:t>
      </w:r>
      <w:r w:rsidRPr="003572EA">
        <w:rPr>
          <w:noProof w:val="0"/>
        </w:rPr>
        <w:t xml:space="preserve"> </w:t>
      </w:r>
      <w:r w:rsidR="00124A13" w:rsidRPr="003572EA">
        <w:rPr>
          <w:noProof w:val="0"/>
        </w:rPr>
        <w:t>That product will be available next month. I can place the order for you right now and make sure that it is sent to you as soon as it reaches our warehouse."</w:t>
      </w:r>
    </w:p>
    <w:p w:rsidR="00124A13" w:rsidRPr="003572EA" w:rsidRDefault="00124A13" w:rsidP="008D3D79">
      <w:pPr>
        <w:pStyle w:val="BodyCopy"/>
        <w:rPr>
          <w:noProof w:val="0"/>
        </w:rPr>
      </w:pPr>
      <w:r w:rsidRPr="003572EA">
        <w:rPr>
          <w:noProof w:val="0"/>
        </w:rPr>
        <w:t>The first example isn't negative by any means, but the tone that it conveys feels abrupt and impersonal, and can be taken the wrong way by customers.</w:t>
      </w:r>
    </w:p>
    <w:p w:rsidR="00124A13" w:rsidRPr="003572EA" w:rsidRDefault="00124A13" w:rsidP="008D3D79">
      <w:pPr>
        <w:pStyle w:val="BodyCopy"/>
        <w:rPr>
          <w:noProof w:val="0"/>
        </w:rPr>
      </w:pPr>
      <w:r w:rsidRPr="003572EA">
        <w:rPr>
          <w:noProof w:val="0"/>
        </w:rPr>
        <w:t>Conversely, the second example is stating the same thing (the item is unavailable), but instead focuses on when/how the customer will get to their resolution rather than focusing on the negative.</w:t>
      </w:r>
    </w:p>
    <w:p w:rsidR="00124A13" w:rsidRPr="003572EA" w:rsidRDefault="00124A13" w:rsidP="008D3D79">
      <w:pPr>
        <w:pStyle w:val="BodyCopy"/>
        <w:rPr>
          <w:noProof w:val="0"/>
        </w:rPr>
      </w:pPr>
      <w:r w:rsidRPr="003572EA">
        <w:rPr>
          <w:noProof w:val="0"/>
        </w:rPr>
        <w:t xml:space="preserve">When talking to staff and customers, it is important to speak positively about the goals and direction of the organisation. There will always be some small issues that may impact on your role within an enterprise but it is important to use the internal systems and procedures available to rectify these issues. It is important to not let small irritations influence the way that you talk about the company as a whole. </w:t>
      </w:r>
    </w:p>
    <w:p w:rsidR="00805559" w:rsidRPr="003572EA" w:rsidRDefault="00805559" w:rsidP="008D3D79">
      <w:pPr>
        <w:pStyle w:val="BodyCopy"/>
        <w:rPr>
          <w:noProof w:val="0"/>
        </w:rPr>
      </w:pPr>
      <w:r w:rsidRPr="003572EA">
        <w:rPr>
          <w:noProof w:val="0"/>
        </w:rPr>
        <w:t>Communicating with positive language helps you create a positive image of you and your company.  Speaking in an upbeat and helpful manner will bring out the positive attitude in your customer.  Here are a few positive language tips to try to improve your business communications:</w:t>
      </w:r>
    </w:p>
    <w:p w:rsidR="00805559" w:rsidRPr="003572EA" w:rsidRDefault="00805559" w:rsidP="008D3D79">
      <w:pPr>
        <w:pStyle w:val="Bullet1"/>
      </w:pPr>
      <w:r w:rsidRPr="003572EA">
        <w:t>Smile when you speak.  People will react differently when you put a little smile in your voice.  It is human nature to mirro</w:t>
      </w:r>
      <w:r w:rsidR="008D3D79" w:rsidRPr="003572EA">
        <w:t>r the person we are speaking to</w:t>
      </w:r>
    </w:p>
    <w:p w:rsidR="00805559" w:rsidRPr="003572EA" w:rsidRDefault="00805559" w:rsidP="008D3D79">
      <w:pPr>
        <w:pStyle w:val="Bullet1"/>
      </w:pPr>
      <w:r w:rsidRPr="003572EA">
        <w:t>Focus on what you can do.  Instead of “We can’t do that until next week,” try “We will be able to do that next week.”</w:t>
      </w:r>
    </w:p>
    <w:p w:rsidR="00805559" w:rsidRPr="003572EA" w:rsidRDefault="00805559" w:rsidP="008D3D79">
      <w:pPr>
        <w:pStyle w:val="Bullet1"/>
      </w:pPr>
      <w:r w:rsidRPr="003572EA">
        <w:t xml:space="preserve">Suggest alternatives and solutions.  Instead of “That is okay, except…” say “If you do </w:t>
      </w:r>
      <w:r w:rsidR="000957A1" w:rsidRPr="003572EA">
        <w:t>X,</w:t>
      </w:r>
      <w:r w:rsidRPr="003572EA">
        <w:t xml:space="preserve"> it will be perfect.”</w:t>
      </w:r>
    </w:p>
    <w:p w:rsidR="00805559" w:rsidRPr="003572EA" w:rsidRDefault="00805559" w:rsidP="008D3D79">
      <w:pPr>
        <w:pStyle w:val="Bullet1"/>
      </w:pPr>
      <w:r w:rsidRPr="003572EA">
        <w:t xml:space="preserve">Take responsibility – don’t lay blame others.  Instead of </w:t>
      </w:r>
      <w:r w:rsidR="000957A1" w:rsidRPr="003572EA">
        <w:t>“It’s</w:t>
      </w:r>
      <w:r w:rsidRPr="003572EA">
        <w:t xml:space="preserve"> not my fault,” say </w:t>
      </w:r>
      <w:r w:rsidR="000957A1" w:rsidRPr="003572EA">
        <w:t>“Here’s</w:t>
      </w:r>
      <w:r w:rsidRPr="003572EA">
        <w:t xml:space="preserve"> what I can do to fix that.”</w:t>
      </w:r>
    </w:p>
    <w:p w:rsidR="00805559" w:rsidRPr="003572EA" w:rsidRDefault="00805559" w:rsidP="008D3D79">
      <w:pPr>
        <w:pStyle w:val="Bullet1"/>
      </w:pPr>
      <w:r w:rsidRPr="003572EA">
        <w:t>Avoid sounding pushy.  Instead of “You‘ll have to,” say “Could you” or “Would you be able to” or “What I’ll need is…”</w:t>
      </w:r>
    </w:p>
    <w:p w:rsidR="00805559" w:rsidRPr="003572EA" w:rsidRDefault="00805559" w:rsidP="008D3D79">
      <w:pPr>
        <w:pStyle w:val="Bullet1"/>
      </w:pPr>
      <w:r w:rsidRPr="003572EA">
        <w:t>Use a yes we can attitude.  Instead of “No, because…” say “Yes, as soon as…”</w:t>
      </w:r>
    </w:p>
    <w:p w:rsidR="008D3D79" w:rsidRPr="003572EA" w:rsidRDefault="00805559" w:rsidP="008726D0">
      <w:pPr>
        <w:pStyle w:val="BodyCopy"/>
        <w:rPr>
          <w:rFonts w:eastAsiaTheme="majorEastAsia" w:cstheme="majorBidi"/>
          <w:b/>
          <w:bCs/>
          <w:noProof w:val="0"/>
          <w:color w:val="45545F"/>
          <w:sz w:val="28"/>
        </w:rPr>
      </w:pPr>
      <w:r w:rsidRPr="003572EA">
        <w:rPr>
          <w:noProof w:val="0"/>
        </w:rPr>
        <w:t>Positive communication has the power to convey messages, even negative ones in a constructive manner.  It sets the tone for the conversation and shows you care.</w:t>
      </w:r>
      <w:r w:rsidR="008D3D79" w:rsidRPr="003572EA">
        <w:rPr>
          <w:noProof w:val="0"/>
        </w:rPr>
        <w:br w:type="page"/>
      </w:r>
    </w:p>
    <w:p w:rsidR="00124A13" w:rsidRPr="003572EA" w:rsidRDefault="00124A13" w:rsidP="006328F6">
      <w:pPr>
        <w:pStyle w:val="Heading3"/>
      </w:pPr>
      <w:r w:rsidRPr="003572EA">
        <w:lastRenderedPageBreak/>
        <w:t>Understanding company vision and mission</w:t>
      </w:r>
    </w:p>
    <w:p w:rsidR="00124A13" w:rsidRPr="003572EA" w:rsidRDefault="00124A13" w:rsidP="008D3D79">
      <w:pPr>
        <w:pStyle w:val="BodyCopy"/>
        <w:rPr>
          <w:noProof w:val="0"/>
        </w:rPr>
      </w:pPr>
      <w:r w:rsidRPr="003572EA">
        <w:rPr>
          <w:noProof w:val="0"/>
        </w:rPr>
        <w:t>A mission and vision are standard and critical</w:t>
      </w:r>
      <w:r w:rsidR="00805559" w:rsidRPr="003572EA">
        <w:rPr>
          <w:noProof w:val="0"/>
        </w:rPr>
        <w:t xml:space="preserve"> elements of a company's organis</w:t>
      </w:r>
      <w:r w:rsidRPr="003572EA">
        <w:rPr>
          <w:noProof w:val="0"/>
        </w:rPr>
        <w:t>ational strategy. Most estab</w:t>
      </w:r>
      <w:r w:rsidR="00805559" w:rsidRPr="003572EA">
        <w:rPr>
          <w:noProof w:val="0"/>
        </w:rPr>
        <w:t>lished companies develop organis</w:t>
      </w:r>
      <w:r w:rsidRPr="003572EA">
        <w:rPr>
          <w:noProof w:val="0"/>
        </w:rPr>
        <w:t>ational mission statements and vision statements, which serve as foundational guides in the establishment of company objectives. The company then develops strategic and tactical plans for objectives.</w:t>
      </w:r>
    </w:p>
    <w:p w:rsidR="00805559" w:rsidRPr="003572EA" w:rsidRDefault="00805559" w:rsidP="006328F6">
      <w:pPr>
        <w:pStyle w:val="Heading4"/>
      </w:pPr>
      <w:r w:rsidRPr="003572EA">
        <w:t>Mission Statement Purpose</w:t>
      </w:r>
    </w:p>
    <w:p w:rsidR="00805559" w:rsidRPr="003572EA" w:rsidRDefault="00805559" w:rsidP="008D3D79">
      <w:pPr>
        <w:pStyle w:val="BodyCopy"/>
        <w:rPr>
          <w:noProof w:val="0"/>
        </w:rPr>
      </w:pPr>
      <w:r w:rsidRPr="003572EA">
        <w:rPr>
          <w:noProof w:val="0"/>
        </w:rPr>
        <w:t>A company's mission statement is essentially its statement of purpose. It serves as a guide for all of the company's decision-making. Shareholders, leaders and employees are generally the target of the mission. It should help workers within the organisation know what decisions and tasks best align with the mission of the company. A mission statement offers insight into what company leaders view as the primary purpose for being in business. Some companies have profit-motivated missions, while others make customers a focal point. Other firms use a mission to point out more altruistic intentions that ultimately lead to profits.</w:t>
      </w:r>
    </w:p>
    <w:p w:rsidR="00805559" w:rsidRPr="003572EA" w:rsidRDefault="00805559" w:rsidP="006328F6">
      <w:pPr>
        <w:pStyle w:val="Heading4"/>
      </w:pPr>
      <w:r w:rsidRPr="003572EA">
        <w:t>Relationship to Organisational Strategy</w:t>
      </w:r>
    </w:p>
    <w:p w:rsidR="00805559" w:rsidRPr="003572EA" w:rsidRDefault="008726D0" w:rsidP="008D3D79">
      <w:pPr>
        <w:pStyle w:val="BodyCopy"/>
        <w:rPr>
          <w:noProof w:val="0"/>
        </w:rPr>
      </w:pPr>
      <w:r w:rsidRPr="003572EA">
        <w:rPr>
          <w:lang w:val="en-US" w:eastAsia="en-US"/>
        </w:rPr>
        <w:drawing>
          <wp:anchor distT="0" distB="0" distL="114300" distR="114300" simplePos="0" relativeHeight="251753472" behindDoc="0" locked="0" layoutInCell="1" allowOverlap="1" wp14:anchorId="56F9FBD2" wp14:editId="4F3E9163">
            <wp:simplePos x="0" y="0"/>
            <wp:positionH relativeFrom="column">
              <wp:posOffset>-63500</wp:posOffset>
            </wp:positionH>
            <wp:positionV relativeFrom="paragraph">
              <wp:posOffset>48260</wp:posOffset>
            </wp:positionV>
            <wp:extent cx="1282700" cy="1297940"/>
            <wp:effectExtent l="0" t="0" r="0" b="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513456.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282700" cy="1297940"/>
                    </a:xfrm>
                    <a:prstGeom prst="rect">
                      <a:avLst/>
                    </a:prstGeom>
                  </pic:spPr>
                </pic:pic>
              </a:graphicData>
            </a:graphic>
            <wp14:sizeRelH relativeFrom="page">
              <wp14:pctWidth>0</wp14:pctWidth>
            </wp14:sizeRelH>
            <wp14:sizeRelV relativeFrom="page">
              <wp14:pctHeight>0</wp14:pctHeight>
            </wp14:sizeRelV>
          </wp:anchor>
        </w:drawing>
      </w:r>
      <w:r w:rsidR="00805559" w:rsidRPr="003572EA">
        <w:rPr>
          <w:noProof w:val="0"/>
        </w:rPr>
        <w:t xml:space="preserve">Strategic planning is the process of developing company objectives, strategies and tactics to achieve the mission of the organisation. The company generates short and long-term objectives using the mission statement. Objectives may include market-share targets, revenue or profit goals, customer satisfaction scores and improved brand awareness. Next, it develops strategies to accomplish objectives. For instance, better training and monitoring of feedback scores are strategies to achieve higher customer satisfaction. Actionable steps or tactics are then developed. </w:t>
      </w:r>
    </w:p>
    <w:p w:rsidR="00805559" w:rsidRPr="003572EA" w:rsidRDefault="00805559" w:rsidP="006328F6">
      <w:pPr>
        <w:pStyle w:val="Heading4"/>
      </w:pPr>
      <w:r w:rsidRPr="003572EA">
        <w:t>Vision Statement Purpose</w:t>
      </w:r>
    </w:p>
    <w:p w:rsidR="00805559" w:rsidRPr="003572EA" w:rsidRDefault="00805559" w:rsidP="008D3D79">
      <w:pPr>
        <w:pStyle w:val="BodyCopy"/>
        <w:rPr>
          <w:noProof w:val="0"/>
        </w:rPr>
      </w:pPr>
      <w:r w:rsidRPr="003572EA">
        <w:rPr>
          <w:noProof w:val="0"/>
        </w:rPr>
        <w:t>Vision statements are sometimes confused or used synonymously with mission statements. However, vision statements should offer more of a direction and include a perspective of corporate values. A vision might provide a direction for the company for the next five to 10 years, while also noting a commitment to integrity, transparency, openness and other such values. "Mind tools," indicates that a vision statement takes your mission and adds an element of human values. It should inspire employees and give them a sense of purpose.</w:t>
      </w:r>
    </w:p>
    <w:p w:rsidR="00805559" w:rsidRPr="003572EA" w:rsidRDefault="00805559" w:rsidP="006328F6">
      <w:pPr>
        <w:pStyle w:val="Heading4"/>
      </w:pPr>
      <w:r w:rsidRPr="003572EA">
        <w:t>Example</w:t>
      </w:r>
    </w:p>
    <w:p w:rsidR="00805559" w:rsidRPr="003572EA" w:rsidRDefault="00805559" w:rsidP="008D3D79">
      <w:pPr>
        <w:pStyle w:val="BodyCopy"/>
        <w:rPr>
          <w:noProof w:val="0"/>
        </w:rPr>
      </w:pPr>
      <w:r w:rsidRPr="003572EA">
        <w:rPr>
          <w:noProof w:val="0"/>
        </w:rPr>
        <w:t>On its website, pharmaceutical company Merck includes product, customer, employee and investor interests in its mission statement. It effectively conveys intentions to deliver desired results to each entity. Its vision statement goes into more details about the company's values and includes the phrase "make a difference in the lives of people." This phrase ultimately means that the company makes helping the world with medicine a higher priority than profits in its organisational strategy. The company's vision also notes a desire to be the best health care company in the world.</w:t>
      </w:r>
    </w:p>
    <w:p w:rsidR="00805559" w:rsidRPr="003572EA" w:rsidRDefault="00805559" w:rsidP="008D3D79">
      <w:pPr>
        <w:pStyle w:val="BodyCopy"/>
        <w:rPr>
          <w:noProof w:val="0"/>
        </w:rPr>
      </w:pPr>
      <w:r w:rsidRPr="003572EA">
        <w:rPr>
          <w:noProof w:val="0"/>
        </w:rPr>
        <w:t>Understanding the Vision of the organisation enables a supervisor to articulate the vision to staff so it is important that as a supervisor the company goals are clearly understood. A company mission statement details how the organisation will reach the goals.</w:t>
      </w:r>
    </w:p>
    <w:p w:rsidR="00F84543" w:rsidRPr="003572EA" w:rsidRDefault="00F84543">
      <w:pPr>
        <w:rPr>
          <w:rFonts w:ascii="Helvetica" w:eastAsia="Calibri" w:hAnsi="Helvetica" w:cs="Calibri"/>
          <w:szCs w:val="16"/>
        </w:rPr>
      </w:pPr>
      <w:r w:rsidRPr="003572EA">
        <w:br w:type="page"/>
      </w:r>
    </w:p>
    <w:p w:rsidR="00F84543" w:rsidRPr="003572EA" w:rsidRDefault="00F84543" w:rsidP="00057387">
      <w:pPr>
        <w:pStyle w:val="Heading2"/>
      </w:pPr>
      <w:r w:rsidRPr="003572EA">
        <w:lastRenderedPageBreak/>
        <w:t>1.4</w:t>
      </w:r>
      <w:r w:rsidRPr="003572EA">
        <w:tab/>
      </w:r>
      <w:r w:rsidR="00DE6CB3">
        <w:fldChar w:fldCharType="begin"/>
      </w:r>
      <w:r w:rsidR="00DE6CB3">
        <w:instrText xml:space="preserve"> REF  Criteria14  \* MERGEFORMAT </w:instrText>
      </w:r>
      <w:r w:rsidR="00DE6CB3">
        <w:fldChar w:fldCharType="separate"/>
      </w:r>
      <w:sdt>
        <w:sdtPr>
          <w:alias w:val="Criteria14"/>
          <w:tag w:val="Criteria14"/>
          <w:id w:val="330487954"/>
          <w:lock w:val="sdtLocked"/>
          <w:placeholder>
            <w:docPart w:val="3E56E4C074904CF59B4A6AF6DBFA2CFA"/>
          </w:placeholder>
        </w:sdtPr>
        <w:sdtEndPr/>
        <w:sdtContent>
          <w:r w:rsidR="004727B2" w:rsidRPr="003572EA">
            <w:rPr>
              <w:rStyle w:val="PlaceholderText"/>
              <w:color w:val="45545F"/>
            </w:rPr>
            <w:t xml:space="preserve">Give information about the new </w:t>
          </w:r>
          <w:r w:rsidR="004727B2" w:rsidRPr="003572EA">
            <w:t>employee’s roles and responsibilities</w:t>
          </w:r>
        </w:sdtContent>
      </w:sdt>
      <w:r w:rsidR="00DE6CB3">
        <w:fldChar w:fldCharType="end"/>
      </w:r>
    </w:p>
    <w:p w:rsidR="00F84543" w:rsidRPr="003572EA" w:rsidRDefault="00F84543" w:rsidP="008726D0">
      <w:pPr>
        <w:pStyle w:val="Heading3"/>
      </w:pPr>
      <w:r w:rsidRPr="003572EA">
        <w:t>Introduction</w:t>
      </w:r>
    </w:p>
    <w:p w:rsidR="00F84543" w:rsidRPr="003572EA" w:rsidRDefault="00EC4979" w:rsidP="008D3D79">
      <w:pPr>
        <w:pStyle w:val="BodyCopy"/>
        <w:rPr>
          <w:noProof w:val="0"/>
        </w:rPr>
      </w:pPr>
      <w:r w:rsidRPr="003572EA">
        <w:rPr>
          <w:lang w:val="en-US" w:eastAsia="en-US"/>
        </w:rPr>
        <w:drawing>
          <wp:anchor distT="0" distB="0" distL="114300" distR="114300" simplePos="0" relativeHeight="251732992" behindDoc="0" locked="0" layoutInCell="1" allowOverlap="1" wp14:anchorId="0B859C4F" wp14:editId="1FCA4CF5">
            <wp:simplePos x="0" y="0"/>
            <wp:positionH relativeFrom="column">
              <wp:posOffset>-38100</wp:posOffset>
            </wp:positionH>
            <wp:positionV relativeFrom="paragraph">
              <wp:posOffset>52070</wp:posOffset>
            </wp:positionV>
            <wp:extent cx="2084070" cy="1520190"/>
            <wp:effectExtent l="0" t="0" r="0" b="3810"/>
            <wp:wrapSquare wrapText="bothSides"/>
            <wp:docPr id="23" name="Picture 14" descr="C:\Users\Quentin\AppData\Local\Microsoft\Windows\Temporary Internet Files\Content.IE5\XCZRY9RX\team-photo-from-istock[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Quentin\AppData\Local\Microsoft\Windows\Temporary Internet Files\Content.IE5\XCZRY9RX\team-photo-from-istock[1].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84070" cy="152019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A114F7" w:rsidRPr="003572EA">
        <w:rPr>
          <w:noProof w:val="0"/>
        </w:rPr>
        <w:t>Job descriptions clarify what an employee is responsible for and what is expected of them. Preparing a thorough, complete</w:t>
      </w:r>
      <w:r w:rsidRPr="003572EA">
        <w:rPr>
          <w:noProof w:val="0"/>
        </w:rPr>
        <w:t xml:space="preserve"> </w:t>
      </w:r>
      <w:r w:rsidR="00A114F7" w:rsidRPr="003572EA">
        <w:rPr>
          <w:noProof w:val="0"/>
        </w:rPr>
        <w:t>job description is a critical first step in the selection process. The job description provides potential candidates with a clear description and main objective of a position and assists them</w:t>
      </w:r>
      <w:r w:rsidRPr="003572EA">
        <w:rPr>
          <w:noProof w:val="0"/>
        </w:rPr>
        <w:t xml:space="preserve"> </w:t>
      </w:r>
      <w:r w:rsidR="00A114F7" w:rsidRPr="003572EA">
        <w:rPr>
          <w:noProof w:val="0"/>
        </w:rPr>
        <w:t>in determining if they can perform the duties of the position. A meaningful duty statement is a valuable tool in orientating new employees to his/her job and role in the department. It</w:t>
      </w:r>
      <w:r w:rsidRPr="003572EA">
        <w:rPr>
          <w:noProof w:val="0"/>
        </w:rPr>
        <w:t xml:space="preserve"> </w:t>
      </w:r>
      <w:r w:rsidR="00A114F7" w:rsidRPr="003572EA">
        <w:rPr>
          <w:noProof w:val="0"/>
        </w:rPr>
        <w:t>is important to be able to describe a job description to a new</w:t>
      </w:r>
      <w:r w:rsidRPr="003572EA">
        <w:rPr>
          <w:noProof w:val="0"/>
        </w:rPr>
        <w:t xml:space="preserve"> </w:t>
      </w:r>
      <w:r w:rsidR="00A114F7" w:rsidRPr="003572EA">
        <w:rPr>
          <w:noProof w:val="0"/>
        </w:rPr>
        <w:t xml:space="preserve">employee and there are many </w:t>
      </w:r>
      <w:r w:rsidR="00C709F0" w:rsidRPr="003572EA">
        <w:rPr>
          <w:noProof w:val="0"/>
        </w:rPr>
        <w:t>specific</w:t>
      </w:r>
      <w:r w:rsidR="00A114F7" w:rsidRPr="003572EA">
        <w:rPr>
          <w:noProof w:val="0"/>
        </w:rPr>
        <w:t xml:space="preserve"> terms and language</w:t>
      </w:r>
      <w:r w:rsidRPr="003572EA">
        <w:rPr>
          <w:noProof w:val="0"/>
        </w:rPr>
        <w:t xml:space="preserve"> </w:t>
      </w:r>
      <w:r w:rsidR="00A114F7" w:rsidRPr="003572EA">
        <w:rPr>
          <w:noProof w:val="0"/>
        </w:rPr>
        <w:t>that relates to job roles which need to be understood in order</w:t>
      </w:r>
      <w:r w:rsidRPr="003572EA">
        <w:rPr>
          <w:noProof w:val="0"/>
        </w:rPr>
        <w:t xml:space="preserve"> </w:t>
      </w:r>
      <w:r w:rsidR="00A114F7" w:rsidRPr="003572EA">
        <w:rPr>
          <w:noProof w:val="0"/>
        </w:rPr>
        <w:t>to explain effectively.</w:t>
      </w:r>
    </w:p>
    <w:p w:rsidR="00F84543" w:rsidRPr="003572EA" w:rsidRDefault="004E516D" w:rsidP="008726D0">
      <w:pPr>
        <w:pStyle w:val="Heading3"/>
      </w:pPr>
      <w:r w:rsidRPr="003572EA">
        <w:t>What employees value in their work role</w:t>
      </w:r>
    </w:p>
    <w:p w:rsidR="009A05F3" w:rsidRPr="003572EA" w:rsidRDefault="009A05F3" w:rsidP="008D3D79">
      <w:pPr>
        <w:pStyle w:val="BodyCopy"/>
        <w:rPr>
          <w:noProof w:val="0"/>
        </w:rPr>
      </w:pPr>
      <w:r w:rsidRPr="003572EA">
        <w:rPr>
          <w:noProof w:val="0"/>
        </w:rPr>
        <w:t xml:space="preserve">Below is a chart which shows the </w:t>
      </w:r>
      <w:r w:rsidR="000957A1" w:rsidRPr="003572EA">
        <w:rPr>
          <w:noProof w:val="0"/>
        </w:rPr>
        <w:t>gap between what employees want</w:t>
      </w:r>
      <w:r w:rsidRPr="003572EA">
        <w:rPr>
          <w:noProof w:val="0"/>
        </w:rPr>
        <w:t xml:space="preserve"> in their job and what employers think employees want. This is an important concept to </w:t>
      </w:r>
      <w:r w:rsidR="00C709F0" w:rsidRPr="003572EA">
        <w:rPr>
          <w:noProof w:val="0"/>
        </w:rPr>
        <w:t>understand</w:t>
      </w:r>
      <w:r w:rsidRPr="003572EA">
        <w:rPr>
          <w:noProof w:val="0"/>
        </w:rPr>
        <w:t xml:space="preserve"> when explaining roles and responsibilities within an organisation as it is possible to align employee expectations with company expectations which leads to more productive and engaged staff.</w:t>
      </w:r>
    </w:p>
    <w:p w:rsidR="00F84543" w:rsidRPr="003572EA" w:rsidRDefault="00A114F7" w:rsidP="00A114F7">
      <w:pPr>
        <w:pStyle w:val="BodyCopy"/>
        <w:rPr>
          <w:noProof w:val="0"/>
          <w:szCs w:val="24"/>
        </w:rPr>
      </w:pPr>
      <w:r w:rsidRPr="003572EA">
        <w:rPr>
          <w:lang w:val="en-US" w:eastAsia="en-US"/>
        </w:rPr>
        <w:drawing>
          <wp:inline distT="0" distB="0" distL="0" distR="0" wp14:anchorId="39B78D06" wp14:editId="51A9DEF1">
            <wp:extent cx="5731510" cy="3473096"/>
            <wp:effectExtent l="19050" t="0" r="0" b="0"/>
            <wp:docPr id="16" name="Picture 11" descr="http://www.parkeravery.com/images3/pov_img/pov_storerol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parkeravery.com/images3/pov_img/pov_storerole4.png"/>
                    <pic:cNvPicPr>
                      <a:picLocks noChangeAspect="1" noChangeArrowheads="1"/>
                    </pic:cNvPicPr>
                  </pic:nvPicPr>
                  <pic:blipFill>
                    <a:blip r:embed="rId58" cstate="print"/>
                    <a:srcRect/>
                    <a:stretch>
                      <a:fillRect/>
                    </a:stretch>
                  </pic:blipFill>
                  <pic:spPr bwMode="auto">
                    <a:xfrm>
                      <a:off x="0" y="0"/>
                      <a:ext cx="5731510" cy="3473096"/>
                    </a:xfrm>
                    <a:prstGeom prst="rect">
                      <a:avLst/>
                    </a:prstGeom>
                    <a:noFill/>
                    <a:ln w="9525">
                      <a:noFill/>
                      <a:miter lim="800000"/>
                      <a:headEnd/>
                      <a:tailEnd/>
                    </a:ln>
                  </pic:spPr>
                </pic:pic>
              </a:graphicData>
            </a:graphic>
          </wp:inline>
        </w:drawing>
      </w:r>
    </w:p>
    <w:p w:rsidR="00EC4979" w:rsidRPr="003572EA" w:rsidRDefault="00EC4979">
      <w:pPr>
        <w:rPr>
          <w:rFonts w:ascii="Helvetica" w:eastAsia="Calibri" w:hAnsi="Helvetica" w:cs="Calibri"/>
          <w:szCs w:val="24"/>
          <w:lang w:eastAsia="ar-SA"/>
        </w:rPr>
      </w:pPr>
      <w:r w:rsidRPr="003572EA">
        <w:rPr>
          <w:szCs w:val="24"/>
        </w:rPr>
        <w:br w:type="page"/>
      </w:r>
    </w:p>
    <w:p w:rsidR="009A05F3" w:rsidRPr="003572EA" w:rsidRDefault="009A05F3" w:rsidP="006328F6">
      <w:pPr>
        <w:pStyle w:val="Heading3"/>
      </w:pPr>
      <w:r w:rsidRPr="003572EA">
        <w:lastRenderedPageBreak/>
        <w:t>Job roles and responsibilities</w:t>
      </w:r>
    </w:p>
    <w:p w:rsidR="009A05F3" w:rsidRPr="003572EA" w:rsidRDefault="009A05F3" w:rsidP="008D3D79">
      <w:pPr>
        <w:pStyle w:val="BodyCopy"/>
        <w:rPr>
          <w:noProof w:val="0"/>
        </w:rPr>
      </w:pPr>
      <w:r w:rsidRPr="003572EA">
        <w:rPr>
          <w:noProof w:val="0"/>
        </w:rPr>
        <w:t xml:space="preserve">A job description identifies essential and non-essential tasks that are assigned to a specific position. It also identifies reporting relationships and may also describe required qualifications, minimum requirements, working conditions, and desirable qualifications. Supervisors are responsible for developing and maintaining accurate and current job descriptions for their staff. The duties should be appropriate for the classification and consistent with the class specification. It is not uncommon for duty statements to vary within the same classification due to the various departmental settings and organisational structures. It is crucial </w:t>
      </w:r>
      <w:r w:rsidR="00C709F0" w:rsidRPr="003572EA">
        <w:rPr>
          <w:noProof w:val="0"/>
        </w:rPr>
        <w:t>that</w:t>
      </w:r>
      <w:r w:rsidRPr="003572EA">
        <w:rPr>
          <w:noProof w:val="0"/>
        </w:rPr>
        <w:t xml:space="preserve"> supervisors are able to explain job duties and responsibilities clearly so that new employees understand what they are supposed to do in their work role.</w:t>
      </w:r>
    </w:p>
    <w:p w:rsidR="009A05F3" w:rsidRPr="003572EA" w:rsidRDefault="009A05F3" w:rsidP="006328F6">
      <w:pPr>
        <w:pStyle w:val="Heading4"/>
      </w:pPr>
      <w:r w:rsidRPr="003572EA">
        <w:t>What are Task</w:t>
      </w:r>
      <w:r w:rsidR="000528EE" w:rsidRPr="003572EA">
        <w:t>/Duty</w:t>
      </w:r>
      <w:r w:rsidRPr="003572EA">
        <w:t xml:space="preserve"> Statements? </w:t>
      </w:r>
    </w:p>
    <w:p w:rsidR="009A05F3" w:rsidRPr="003572EA" w:rsidRDefault="009A05F3" w:rsidP="008D3D79">
      <w:pPr>
        <w:pStyle w:val="BodyCopy"/>
        <w:rPr>
          <w:noProof w:val="0"/>
        </w:rPr>
      </w:pPr>
      <w:r w:rsidRPr="003572EA">
        <w:rPr>
          <w:noProof w:val="0"/>
        </w:rPr>
        <w:t>Task</w:t>
      </w:r>
      <w:r w:rsidR="000528EE" w:rsidRPr="003572EA">
        <w:rPr>
          <w:noProof w:val="0"/>
        </w:rPr>
        <w:t>/duty</w:t>
      </w:r>
      <w:r w:rsidRPr="003572EA">
        <w:rPr>
          <w:noProof w:val="0"/>
        </w:rPr>
        <w:t xml:space="preserve"> statements clearly and concisely describe work that is assigned and performed by an employee as part of their duties. A task statement typically begins with an action verb and identifies the object of the task. For example, what is the purpose of the action or to whom is it done? The statement should also identify the expected outcome/output of the product and identify any necessary tools required to complete the work.</w:t>
      </w:r>
    </w:p>
    <w:p w:rsidR="00251102" w:rsidRPr="003572EA" w:rsidRDefault="00251102" w:rsidP="006328F6">
      <w:pPr>
        <w:pStyle w:val="Heading3"/>
      </w:pPr>
      <w:r w:rsidRPr="003572EA">
        <w:t>Job role and responsibility examples</w:t>
      </w:r>
    </w:p>
    <w:p w:rsidR="00111DC3" w:rsidRPr="003572EA" w:rsidRDefault="00111DC3" w:rsidP="008D3D79">
      <w:pPr>
        <w:pStyle w:val="BodyCopy"/>
        <w:rPr>
          <w:noProof w:val="0"/>
        </w:rPr>
      </w:pPr>
      <w:r w:rsidRPr="003572EA">
        <w:rPr>
          <w:noProof w:val="0"/>
        </w:rPr>
        <w:t>Look at the job descriptions below. Identify the main duties and responsibilities and discuss with your partner.</w:t>
      </w:r>
    </w:p>
    <w:p w:rsidR="00251102" w:rsidRPr="003572EA" w:rsidRDefault="00251102" w:rsidP="006328F6">
      <w:pPr>
        <w:pStyle w:val="Heading4"/>
      </w:pPr>
      <w:r w:rsidRPr="003572EA">
        <w:t>Tourism Officer</w:t>
      </w:r>
    </w:p>
    <w:p w:rsidR="00251102" w:rsidRPr="003572EA" w:rsidRDefault="00251102" w:rsidP="008D3D79">
      <w:pPr>
        <w:pStyle w:val="BodyCopy"/>
        <w:rPr>
          <w:noProof w:val="0"/>
        </w:rPr>
      </w:pPr>
      <w:r w:rsidRPr="003572EA">
        <w:rPr>
          <w:noProof w:val="0"/>
        </w:rPr>
        <w:t>The role of a tourism officer is a combination of marketing, public relations and management. It also involves lots of planning and preparation.</w:t>
      </w:r>
    </w:p>
    <w:p w:rsidR="00251102" w:rsidRPr="003572EA" w:rsidRDefault="00251102" w:rsidP="006328F6">
      <w:pPr>
        <w:pStyle w:val="BodyCopy"/>
        <w:rPr>
          <w:noProof w:val="0"/>
        </w:rPr>
      </w:pPr>
      <w:r w:rsidRPr="003572EA">
        <w:rPr>
          <w:noProof w:val="0"/>
        </w:rPr>
        <w:t>Typical responsibilities of the job include:</w:t>
      </w:r>
    </w:p>
    <w:p w:rsidR="00251102" w:rsidRPr="003572EA" w:rsidRDefault="008726D0" w:rsidP="008D3D79">
      <w:pPr>
        <w:pStyle w:val="Bullet1"/>
      </w:pPr>
      <w:r w:rsidRPr="003572EA">
        <w:t>Supervising staff</w:t>
      </w:r>
    </w:p>
    <w:p w:rsidR="00251102" w:rsidRPr="003572EA" w:rsidRDefault="008726D0" w:rsidP="008D3D79">
      <w:pPr>
        <w:pStyle w:val="Bullet1"/>
      </w:pPr>
      <w:r w:rsidRPr="003572EA">
        <w:t>Preparing tourist or visitor information</w:t>
      </w:r>
    </w:p>
    <w:p w:rsidR="00251102" w:rsidRPr="003572EA" w:rsidRDefault="008726D0" w:rsidP="008D3D79">
      <w:pPr>
        <w:pStyle w:val="Bullet1"/>
      </w:pPr>
      <w:r w:rsidRPr="003572EA">
        <w:t>Producing promotional material and displays</w:t>
      </w:r>
    </w:p>
    <w:p w:rsidR="00251102" w:rsidRPr="003572EA" w:rsidRDefault="008726D0" w:rsidP="008D3D79">
      <w:pPr>
        <w:pStyle w:val="Bullet1"/>
      </w:pPr>
      <w:r w:rsidRPr="003572EA">
        <w:t>Managing budgets</w:t>
      </w:r>
    </w:p>
    <w:p w:rsidR="00251102" w:rsidRPr="003572EA" w:rsidRDefault="008726D0" w:rsidP="008D3D79">
      <w:pPr>
        <w:pStyle w:val="Bullet1"/>
      </w:pPr>
      <w:r w:rsidRPr="003572EA">
        <w:t>Writin</w:t>
      </w:r>
      <w:r w:rsidR="00251102" w:rsidRPr="003572EA">
        <w:t>g reports, business plans and press releases</w:t>
      </w:r>
    </w:p>
    <w:p w:rsidR="00251102" w:rsidRPr="003572EA" w:rsidRDefault="008726D0" w:rsidP="008D3D79">
      <w:pPr>
        <w:pStyle w:val="Bullet1"/>
      </w:pPr>
      <w:r w:rsidRPr="003572EA">
        <w:t>Making presentations</w:t>
      </w:r>
    </w:p>
    <w:p w:rsidR="00251102" w:rsidRPr="003572EA" w:rsidRDefault="008726D0" w:rsidP="008D3D79">
      <w:pPr>
        <w:pStyle w:val="Bullet1"/>
      </w:pPr>
      <w:r w:rsidRPr="003572EA">
        <w:t>Maintaining statistical and financial records</w:t>
      </w:r>
    </w:p>
    <w:p w:rsidR="00251102" w:rsidRPr="003572EA" w:rsidRDefault="008726D0" w:rsidP="008D3D79">
      <w:pPr>
        <w:pStyle w:val="Bullet1"/>
      </w:pPr>
      <w:r w:rsidRPr="003572EA">
        <w:t>Undertaking day-to-day centre management and administration</w:t>
      </w:r>
    </w:p>
    <w:p w:rsidR="00251102" w:rsidRPr="003572EA" w:rsidRDefault="008726D0" w:rsidP="008D3D79">
      <w:pPr>
        <w:pStyle w:val="Bullet1"/>
      </w:pPr>
      <w:r w:rsidRPr="003572EA">
        <w:t>Liaising with local businesses and the media</w:t>
      </w:r>
    </w:p>
    <w:p w:rsidR="00251102" w:rsidRPr="003572EA" w:rsidRDefault="008726D0" w:rsidP="008D3D79">
      <w:pPr>
        <w:pStyle w:val="Bullet1"/>
      </w:pPr>
      <w:r w:rsidRPr="003572EA">
        <w:t>Market research.</w:t>
      </w:r>
    </w:p>
    <w:p w:rsidR="00251102" w:rsidRPr="003572EA" w:rsidRDefault="00251102" w:rsidP="006328F6">
      <w:pPr>
        <w:pStyle w:val="BodyCopy"/>
        <w:rPr>
          <w:noProof w:val="0"/>
        </w:rPr>
      </w:pPr>
      <w:bookmarkStart w:id="45" w:name="skills"/>
      <w:r w:rsidRPr="003572EA">
        <w:rPr>
          <w:noProof w:val="0"/>
        </w:rPr>
        <w:t>Key skills for tourism officers</w:t>
      </w:r>
      <w:bookmarkEnd w:id="45"/>
      <w:r w:rsidR="008726D0" w:rsidRPr="003572EA">
        <w:rPr>
          <w:noProof w:val="0"/>
        </w:rPr>
        <w:t>:</w:t>
      </w:r>
    </w:p>
    <w:p w:rsidR="00251102" w:rsidRPr="003572EA" w:rsidRDefault="00251102" w:rsidP="008D3D79">
      <w:pPr>
        <w:pStyle w:val="Bullet1"/>
      </w:pPr>
      <w:r w:rsidRPr="003572EA">
        <w:t>Interpersonal skills</w:t>
      </w:r>
    </w:p>
    <w:p w:rsidR="00251102" w:rsidRPr="003572EA" w:rsidRDefault="00251102" w:rsidP="008D3D79">
      <w:pPr>
        <w:pStyle w:val="Bullet1"/>
      </w:pPr>
      <w:r w:rsidRPr="003572EA">
        <w:t>Communication skills</w:t>
      </w:r>
    </w:p>
    <w:p w:rsidR="00251102" w:rsidRPr="003572EA" w:rsidRDefault="00251102" w:rsidP="008D3D79">
      <w:pPr>
        <w:pStyle w:val="Bullet1"/>
      </w:pPr>
      <w:r w:rsidRPr="003572EA">
        <w:t>Organisational skills</w:t>
      </w:r>
    </w:p>
    <w:p w:rsidR="00251102" w:rsidRPr="003572EA" w:rsidRDefault="00251102" w:rsidP="008D3D79">
      <w:pPr>
        <w:pStyle w:val="Bullet1"/>
      </w:pPr>
      <w:r w:rsidRPr="003572EA">
        <w:t>IT skills</w:t>
      </w:r>
    </w:p>
    <w:p w:rsidR="00251102" w:rsidRPr="003572EA" w:rsidRDefault="00251102" w:rsidP="008D3D79">
      <w:pPr>
        <w:pStyle w:val="Bullet1"/>
      </w:pPr>
      <w:r w:rsidRPr="003572EA">
        <w:lastRenderedPageBreak/>
        <w:t>Enthusiasm</w:t>
      </w:r>
    </w:p>
    <w:p w:rsidR="00251102" w:rsidRPr="003572EA" w:rsidRDefault="00251102" w:rsidP="008D3D79">
      <w:pPr>
        <w:pStyle w:val="Bullet1"/>
      </w:pPr>
      <w:r w:rsidRPr="003572EA">
        <w:t>Adaptability</w:t>
      </w:r>
    </w:p>
    <w:p w:rsidR="00251102" w:rsidRPr="003572EA" w:rsidRDefault="00251102" w:rsidP="008D3D79">
      <w:pPr>
        <w:pStyle w:val="Bullet1"/>
      </w:pPr>
      <w:r w:rsidRPr="003572EA">
        <w:t>Energy</w:t>
      </w:r>
    </w:p>
    <w:p w:rsidR="00251102" w:rsidRPr="003572EA" w:rsidRDefault="00251102" w:rsidP="008D3D79">
      <w:pPr>
        <w:pStyle w:val="Bullet1"/>
      </w:pPr>
      <w:r w:rsidRPr="003572EA">
        <w:t>Resourcefulness</w:t>
      </w:r>
    </w:p>
    <w:p w:rsidR="00251102" w:rsidRPr="003572EA" w:rsidRDefault="00251102" w:rsidP="008D3D79">
      <w:pPr>
        <w:pStyle w:val="Bullet1"/>
      </w:pPr>
      <w:r w:rsidRPr="003572EA">
        <w:t>Confidence</w:t>
      </w:r>
      <w:r w:rsidR="008726D0" w:rsidRPr="003572EA">
        <w:t>.</w:t>
      </w:r>
    </w:p>
    <w:p w:rsidR="000528EE" w:rsidRPr="003572EA" w:rsidRDefault="00251102" w:rsidP="009A05F3">
      <w:pPr>
        <w:pStyle w:val="BodyCopy"/>
        <w:rPr>
          <w:noProof w:val="0"/>
        </w:rPr>
      </w:pPr>
      <w:r w:rsidRPr="003572EA">
        <w:rPr>
          <w:lang w:val="en-US" w:eastAsia="en-US"/>
        </w:rPr>
        <w:drawing>
          <wp:inline distT="0" distB="0" distL="0" distR="0">
            <wp:extent cx="5499248" cy="7332154"/>
            <wp:effectExtent l="19050" t="0" r="6202" b="0"/>
            <wp:docPr id="25" name="Picture 18" descr="https://static-s.aa-cdn.net/img/ios/673035552/118c774bb67b004727f6348d7674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static-s.aa-cdn.net/img/ios/673035552/118c774bb67b004727f6348d76741541"/>
                    <pic:cNvPicPr>
                      <a:picLocks noChangeAspect="1" noChangeArrowheads="1"/>
                    </pic:cNvPicPr>
                  </pic:nvPicPr>
                  <pic:blipFill>
                    <a:blip r:embed="rId59" cstate="print"/>
                    <a:srcRect/>
                    <a:stretch>
                      <a:fillRect/>
                    </a:stretch>
                  </pic:blipFill>
                  <pic:spPr bwMode="auto">
                    <a:xfrm>
                      <a:off x="0" y="0"/>
                      <a:ext cx="5500098" cy="7333288"/>
                    </a:xfrm>
                    <a:prstGeom prst="rect">
                      <a:avLst/>
                    </a:prstGeom>
                    <a:noFill/>
                    <a:ln w="9525">
                      <a:noFill/>
                      <a:miter lim="800000"/>
                      <a:headEnd/>
                      <a:tailEnd/>
                    </a:ln>
                  </pic:spPr>
                </pic:pic>
              </a:graphicData>
            </a:graphic>
          </wp:inline>
        </w:drawing>
      </w:r>
    </w:p>
    <w:p w:rsidR="000A2212" w:rsidRPr="003572EA" w:rsidRDefault="000528EE">
      <w:pPr>
        <w:rPr>
          <w:rFonts w:ascii="Helvetica" w:eastAsiaTheme="majorEastAsia" w:hAnsi="Helvetica" w:cstheme="majorBidi"/>
          <w:b/>
          <w:bCs/>
          <w:color w:val="45545F"/>
          <w:sz w:val="28"/>
        </w:rPr>
      </w:pPr>
      <w:r w:rsidRPr="003572EA">
        <w:rPr>
          <w:noProof/>
          <w:lang w:val="en-US" w:eastAsia="en-US"/>
        </w:rPr>
        <w:lastRenderedPageBreak/>
        <w:drawing>
          <wp:inline distT="0" distB="0" distL="0" distR="0">
            <wp:extent cx="5907507" cy="8334375"/>
            <wp:effectExtent l="0" t="0" r="0" b="0"/>
            <wp:docPr id="24" name="Picture 15" descr="http://img.docstoccdn.com/thumb/orig/4028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g.docstoccdn.com/thumb/orig/4028199.png"/>
                    <pic:cNvPicPr>
                      <a:picLocks noChangeAspect="1" noChangeArrowheads="1"/>
                    </pic:cNvPicPr>
                  </pic:nvPicPr>
                  <pic:blipFill rotWithShape="1">
                    <a:blip r:embed="rId60" cstate="print"/>
                    <a:srcRect l="4818" t="5405" r="2963" b="2585"/>
                    <a:stretch/>
                  </pic:blipFill>
                  <pic:spPr bwMode="auto">
                    <a:xfrm>
                      <a:off x="0" y="0"/>
                      <a:ext cx="5906553" cy="8333029"/>
                    </a:xfrm>
                    <a:prstGeom prst="rect">
                      <a:avLst/>
                    </a:prstGeom>
                    <a:noFill/>
                    <a:ln>
                      <a:noFill/>
                    </a:ln>
                    <a:extLst>
                      <a:ext uri="{53640926-AAD7-44D8-BBD7-CCE9431645EC}">
                        <a14:shadowObscured xmlns:a14="http://schemas.microsoft.com/office/drawing/2010/main"/>
                      </a:ext>
                    </a:extLst>
                  </pic:spPr>
                </pic:pic>
              </a:graphicData>
            </a:graphic>
          </wp:inline>
        </w:drawing>
      </w:r>
      <w:r w:rsidR="000A2212" w:rsidRPr="003572EA">
        <w:br w:type="page"/>
      </w:r>
    </w:p>
    <w:p w:rsidR="00F84543" w:rsidRPr="003572EA" w:rsidRDefault="00111DC3" w:rsidP="006328F6">
      <w:pPr>
        <w:pStyle w:val="Heading3"/>
      </w:pPr>
      <w:r w:rsidRPr="003572EA">
        <w:lastRenderedPageBreak/>
        <w:t>Language for describing job roles and responsibilities</w:t>
      </w:r>
    </w:p>
    <w:p w:rsidR="00F84543" w:rsidRPr="003572EA" w:rsidRDefault="00111DC3" w:rsidP="00F84543">
      <w:pPr>
        <w:pStyle w:val="BodyCopy"/>
        <w:rPr>
          <w:noProof w:val="0"/>
        </w:rPr>
      </w:pPr>
      <w:r w:rsidRPr="003572EA">
        <w:rPr>
          <w:noProof w:val="0"/>
        </w:rPr>
        <w:t xml:space="preserve">Most job roles and responsibility descriptions will use verbs to </w:t>
      </w:r>
      <w:r w:rsidR="00C33673" w:rsidRPr="003572EA">
        <w:rPr>
          <w:noProof w:val="0"/>
        </w:rPr>
        <w:t>direct actions required for the</w:t>
      </w:r>
      <w:r w:rsidR="00C33673" w:rsidRPr="003572EA">
        <w:rPr>
          <w:noProof w:val="0"/>
          <w:lang w:eastAsia="en-AU"/>
        </w:rPr>
        <w:t xml:space="preserve"> </w:t>
      </w:r>
      <w:r w:rsidR="00C33673" w:rsidRPr="003572EA">
        <w:rPr>
          <w:noProof w:val="0"/>
        </w:rPr>
        <w:t>job. Below are some examples of common verbs that relate to job roles and responsibilities. They are often listed as dot points</w:t>
      </w:r>
      <w:r w:rsidR="00370D5E" w:rsidRPr="003572EA">
        <w:rPr>
          <w:noProof w:val="0"/>
        </w:rPr>
        <w:t xml:space="preserve"> and roles, duties, tasks or responsibility statements might begin with:</w:t>
      </w:r>
    </w:p>
    <w:p w:rsidR="00370D5E" w:rsidRPr="003572EA" w:rsidRDefault="00370D5E" w:rsidP="008D3D79">
      <w:pPr>
        <w:pStyle w:val="Bullet1"/>
      </w:pPr>
      <w:r w:rsidRPr="003572EA">
        <w:t>Job tasks include:</w:t>
      </w:r>
    </w:p>
    <w:p w:rsidR="00370D5E" w:rsidRPr="003572EA" w:rsidRDefault="00370D5E" w:rsidP="008D3D79">
      <w:pPr>
        <w:pStyle w:val="Bullet1"/>
      </w:pPr>
      <w:r w:rsidRPr="003572EA">
        <w:t>Responsibilities include:</w:t>
      </w:r>
    </w:p>
    <w:p w:rsidR="00370D5E" w:rsidRPr="003572EA" w:rsidRDefault="00370D5E" w:rsidP="008D3D79">
      <w:pPr>
        <w:pStyle w:val="Bullet1"/>
      </w:pPr>
      <w:r w:rsidRPr="003572EA">
        <w:t>Main duties are:</w:t>
      </w:r>
    </w:p>
    <w:p w:rsidR="00111DC3" w:rsidRPr="003572EA" w:rsidRDefault="00C33673" w:rsidP="00F84543">
      <w:pPr>
        <w:pStyle w:val="BodyCopy"/>
        <w:rPr>
          <w:noProof w:val="0"/>
          <w:lang w:eastAsia="en-AU"/>
        </w:rPr>
      </w:pPr>
      <w:r w:rsidRPr="003572EA">
        <w:rPr>
          <w:lang w:val="en-US" w:eastAsia="en-US"/>
        </w:rPr>
        <w:drawing>
          <wp:inline distT="0" distB="0" distL="0" distR="0" wp14:anchorId="3F13DE8D" wp14:editId="784DAC26">
            <wp:extent cx="5731510" cy="6001798"/>
            <wp:effectExtent l="19050" t="0" r="2540" b="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cstate="print"/>
                    <a:srcRect/>
                    <a:stretch>
                      <a:fillRect/>
                    </a:stretch>
                  </pic:blipFill>
                  <pic:spPr bwMode="auto">
                    <a:xfrm>
                      <a:off x="0" y="0"/>
                      <a:ext cx="5731510" cy="6001798"/>
                    </a:xfrm>
                    <a:prstGeom prst="rect">
                      <a:avLst/>
                    </a:prstGeom>
                    <a:noFill/>
                    <a:ln w="9525">
                      <a:noFill/>
                      <a:miter lim="800000"/>
                      <a:headEnd/>
                      <a:tailEnd/>
                    </a:ln>
                  </pic:spPr>
                </pic:pic>
              </a:graphicData>
            </a:graphic>
          </wp:inline>
        </w:drawing>
      </w:r>
    </w:p>
    <w:p w:rsidR="000A2212" w:rsidRPr="003572EA" w:rsidRDefault="000A2212">
      <w:pPr>
        <w:rPr>
          <w:rFonts w:ascii="Helvetica" w:eastAsiaTheme="majorEastAsia" w:hAnsi="Helvetica" w:cstheme="majorBidi"/>
          <w:b/>
          <w:bCs/>
          <w:color w:val="45545F"/>
          <w:sz w:val="36"/>
          <w:szCs w:val="26"/>
        </w:rPr>
      </w:pPr>
      <w:r w:rsidRPr="003572EA">
        <w:br w:type="page"/>
      </w:r>
    </w:p>
    <w:p w:rsidR="00F84543" w:rsidRPr="003572EA" w:rsidRDefault="00F84543" w:rsidP="00057387">
      <w:pPr>
        <w:pStyle w:val="Heading2"/>
      </w:pPr>
      <w:r w:rsidRPr="003572EA">
        <w:lastRenderedPageBreak/>
        <w:t>1.5</w:t>
      </w:r>
      <w:r w:rsidRPr="003572EA">
        <w:tab/>
      </w:r>
      <w:r w:rsidR="00DE6CB3">
        <w:fldChar w:fldCharType="begin"/>
      </w:r>
      <w:r w:rsidR="00DE6CB3">
        <w:instrText xml:space="preserve"> REF  Criteria16  \* MERGEFORMAT </w:instrText>
      </w:r>
      <w:r w:rsidR="00DE6CB3">
        <w:fldChar w:fldCharType="separate"/>
      </w:r>
      <w:sdt>
        <w:sdtPr>
          <w:alias w:val="Criteria16"/>
          <w:tag w:val="Criteria16"/>
          <w:id w:val="-273485770"/>
          <w:lock w:val="sdtLocked"/>
          <w:placeholder>
            <w:docPart w:val="778DC1FAA93549D2A407504B0FEDF03F"/>
          </w:placeholder>
        </w:sdtPr>
        <w:sdtEndPr/>
        <w:sdtContent>
          <w:r w:rsidR="00D16F78" w:rsidRPr="003572EA">
            <w:t>Show and explain features in the work area</w:t>
          </w:r>
        </w:sdtContent>
      </w:sdt>
      <w:r w:rsidR="00DE6CB3">
        <w:fldChar w:fldCharType="end"/>
      </w:r>
    </w:p>
    <w:p w:rsidR="00D16F78" w:rsidRPr="003572EA" w:rsidRDefault="000A2212" w:rsidP="006328F6">
      <w:pPr>
        <w:pStyle w:val="Heading3"/>
      </w:pPr>
      <w:r w:rsidRPr="003572EA">
        <w:rPr>
          <w:noProof/>
          <w:lang w:val="en-US" w:eastAsia="en-US"/>
        </w:rPr>
        <w:drawing>
          <wp:anchor distT="0" distB="0" distL="114300" distR="114300" simplePos="0" relativeHeight="251734016" behindDoc="0" locked="0" layoutInCell="1" allowOverlap="1" wp14:anchorId="56D22158" wp14:editId="56560A41">
            <wp:simplePos x="0" y="0"/>
            <wp:positionH relativeFrom="column">
              <wp:posOffset>3648075</wp:posOffset>
            </wp:positionH>
            <wp:positionV relativeFrom="paragraph">
              <wp:posOffset>257810</wp:posOffset>
            </wp:positionV>
            <wp:extent cx="2085975" cy="2181225"/>
            <wp:effectExtent l="0" t="0" r="9525" b="9525"/>
            <wp:wrapSquare wrapText="bothSides"/>
            <wp:docPr id="35" name="Picture 29" descr="C:\Users\Quentin\AppData\Local\Microsoft\Windows\Temporary Internet Files\Content.IE5\225CUFF9\0511-1010-1220-4809_Man_Standing_in_a_Messy_Kitchen_clipart_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Quentin\AppData\Local\Microsoft\Windows\Temporary Internet Files\Content.IE5\225CUFF9\0511-1010-1220-4809_Man_Standing_in_a_Messy_Kitchen_clipart_image[1].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85975" cy="21812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D16F78" w:rsidRPr="003572EA">
        <w:t>Introduction</w:t>
      </w:r>
    </w:p>
    <w:p w:rsidR="00D16F78" w:rsidRPr="003572EA" w:rsidRDefault="00D16F78" w:rsidP="008D3D79">
      <w:pPr>
        <w:pStyle w:val="BodyCopy"/>
        <w:rPr>
          <w:noProof w:val="0"/>
        </w:rPr>
      </w:pPr>
      <w:r w:rsidRPr="003572EA">
        <w:rPr>
          <w:noProof w:val="0"/>
        </w:rPr>
        <w:t>There are many different types of equipment and materials</w:t>
      </w:r>
      <w:r w:rsidR="000A2212" w:rsidRPr="003572EA">
        <w:rPr>
          <w:noProof w:val="0"/>
        </w:rPr>
        <w:t xml:space="preserve"> </w:t>
      </w:r>
      <w:r w:rsidRPr="003572EA">
        <w:rPr>
          <w:noProof w:val="0"/>
        </w:rPr>
        <w:t>that may be required for particular jobs within an organisation.</w:t>
      </w:r>
      <w:r w:rsidR="000A2212" w:rsidRPr="003572EA">
        <w:rPr>
          <w:noProof w:val="0"/>
        </w:rPr>
        <w:t xml:space="preserve"> </w:t>
      </w:r>
      <w:r w:rsidRPr="003572EA">
        <w:rPr>
          <w:noProof w:val="0"/>
        </w:rPr>
        <w:t>These materials and items will vary according to the role of</w:t>
      </w:r>
      <w:r w:rsidR="000A2212" w:rsidRPr="003572EA">
        <w:rPr>
          <w:noProof w:val="0"/>
        </w:rPr>
        <w:t xml:space="preserve"> </w:t>
      </w:r>
      <w:r w:rsidRPr="003572EA">
        <w:rPr>
          <w:noProof w:val="0"/>
        </w:rPr>
        <w:t>the position. Chefs work areas are completely different from</w:t>
      </w:r>
      <w:r w:rsidR="000A2212" w:rsidRPr="003572EA">
        <w:rPr>
          <w:noProof w:val="0"/>
        </w:rPr>
        <w:t xml:space="preserve"> </w:t>
      </w:r>
      <w:r w:rsidRPr="003572EA">
        <w:rPr>
          <w:noProof w:val="0"/>
        </w:rPr>
        <w:t xml:space="preserve">the work areas of reception staff or </w:t>
      </w:r>
      <w:r w:rsidR="00C709F0" w:rsidRPr="003572EA">
        <w:rPr>
          <w:noProof w:val="0"/>
        </w:rPr>
        <w:t>housekeeping</w:t>
      </w:r>
      <w:r w:rsidRPr="003572EA">
        <w:rPr>
          <w:noProof w:val="0"/>
        </w:rPr>
        <w:t xml:space="preserve"> and it is</w:t>
      </w:r>
      <w:r w:rsidR="000A2212" w:rsidRPr="003572EA">
        <w:rPr>
          <w:noProof w:val="0"/>
        </w:rPr>
        <w:t xml:space="preserve"> </w:t>
      </w:r>
      <w:r w:rsidRPr="003572EA">
        <w:rPr>
          <w:noProof w:val="0"/>
        </w:rPr>
        <w:t>important to be able to describe and show staff their specific</w:t>
      </w:r>
      <w:r w:rsidR="000A2212" w:rsidRPr="003572EA">
        <w:rPr>
          <w:noProof w:val="0"/>
        </w:rPr>
        <w:t xml:space="preserve"> </w:t>
      </w:r>
      <w:r w:rsidRPr="003572EA">
        <w:rPr>
          <w:noProof w:val="0"/>
        </w:rPr>
        <w:t>work areas and the features within their space.</w:t>
      </w:r>
    </w:p>
    <w:p w:rsidR="00D07986" w:rsidRPr="003572EA" w:rsidRDefault="00D07986" w:rsidP="006328F6">
      <w:pPr>
        <w:pStyle w:val="Heading3"/>
      </w:pPr>
      <w:r w:rsidRPr="003572EA">
        <w:t>Explaining work areas</w:t>
      </w:r>
    </w:p>
    <w:p w:rsidR="00D16F78" w:rsidRPr="003572EA" w:rsidRDefault="00D07986" w:rsidP="008D3D79">
      <w:pPr>
        <w:pStyle w:val="BodyCopy"/>
        <w:rPr>
          <w:noProof w:val="0"/>
        </w:rPr>
      </w:pPr>
      <w:r w:rsidRPr="003572EA">
        <w:rPr>
          <w:noProof w:val="0"/>
        </w:rPr>
        <w:t>In explaining a particular work area for a staff member</w:t>
      </w:r>
      <w:r w:rsidRPr="003572EA">
        <w:rPr>
          <w:noProof w:val="0"/>
        </w:rPr>
        <w:br/>
        <w:t>it may be useful to use phrases and expressions such as:</w:t>
      </w:r>
    </w:p>
    <w:p w:rsidR="00D07986" w:rsidRPr="003572EA" w:rsidRDefault="00D07986" w:rsidP="008D3D79">
      <w:pPr>
        <w:pStyle w:val="Bullet1"/>
      </w:pPr>
      <w:r w:rsidRPr="003572EA">
        <w:t>There is/There are</w:t>
      </w:r>
    </w:p>
    <w:p w:rsidR="00D07986" w:rsidRPr="003572EA" w:rsidRDefault="00D07986" w:rsidP="008D3D79">
      <w:pPr>
        <w:pStyle w:val="Bullet1"/>
      </w:pPr>
      <w:r w:rsidRPr="003572EA">
        <w:t>You will need....</w:t>
      </w:r>
    </w:p>
    <w:p w:rsidR="00D07986" w:rsidRPr="003572EA" w:rsidRDefault="00D07986" w:rsidP="008D3D79">
      <w:pPr>
        <w:pStyle w:val="Bullet1"/>
      </w:pPr>
      <w:r w:rsidRPr="003572EA">
        <w:t>This is where you will be working.</w:t>
      </w:r>
    </w:p>
    <w:p w:rsidR="00D07986" w:rsidRPr="003572EA" w:rsidRDefault="00D07986" w:rsidP="008D3D79">
      <w:pPr>
        <w:pStyle w:val="Bullet1"/>
      </w:pPr>
      <w:r w:rsidRPr="003572EA">
        <w:t>This is a/an......</w:t>
      </w:r>
    </w:p>
    <w:p w:rsidR="00D07986" w:rsidRPr="003572EA" w:rsidRDefault="00D07986" w:rsidP="008D3D79">
      <w:pPr>
        <w:pStyle w:val="Bullet1"/>
      </w:pPr>
      <w:r w:rsidRPr="003572EA">
        <w:t xml:space="preserve">Have you used </w:t>
      </w:r>
      <w:r w:rsidR="000957A1" w:rsidRPr="003572EA">
        <w:t xml:space="preserve">a................. </w:t>
      </w:r>
      <w:r w:rsidRPr="003572EA">
        <w:t>before?</w:t>
      </w:r>
    </w:p>
    <w:p w:rsidR="00306AE8" w:rsidRPr="003572EA" w:rsidRDefault="000A2212" w:rsidP="00D07986">
      <w:pPr>
        <w:pStyle w:val="ActivityBullet1"/>
        <w:numPr>
          <w:ilvl w:val="0"/>
          <w:numId w:val="0"/>
        </w:numPr>
      </w:pPr>
      <w:r w:rsidRPr="003572EA">
        <w:rPr>
          <w:rStyle w:val="BodyCopyChar1"/>
          <w:lang w:val="en-US" w:eastAsia="en-US"/>
        </w:rPr>
        <mc:AlternateContent>
          <mc:Choice Requires="wpg">
            <w:drawing>
              <wp:anchor distT="0" distB="0" distL="114300" distR="114300" simplePos="0" relativeHeight="251736064" behindDoc="0" locked="0" layoutInCell="1" allowOverlap="1" wp14:anchorId="3DD43EEC" wp14:editId="127EBF60">
                <wp:simplePos x="0" y="0"/>
                <wp:positionH relativeFrom="column">
                  <wp:posOffset>400050</wp:posOffset>
                </wp:positionH>
                <wp:positionV relativeFrom="paragraph">
                  <wp:posOffset>944880</wp:posOffset>
                </wp:positionV>
                <wp:extent cx="4314825" cy="1685925"/>
                <wp:effectExtent l="0" t="0" r="9525" b="9525"/>
                <wp:wrapSquare wrapText="bothSides"/>
                <wp:docPr id="92" name="Group 92"/>
                <wp:cNvGraphicFramePr/>
                <a:graphic xmlns:a="http://schemas.openxmlformats.org/drawingml/2006/main">
                  <a:graphicData uri="http://schemas.microsoft.com/office/word/2010/wordprocessingGroup">
                    <wpg:wgp>
                      <wpg:cNvGrpSpPr/>
                      <wpg:grpSpPr>
                        <a:xfrm>
                          <a:off x="0" y="0"/>
                          <a:ext cx="4314825" cy="1685925"/>
                          <a:chOff x="0" y="0"/>
                          <a:chExt cx="4314825" cy="1685925"/>
                        </a:xfrm>
                      </wpg:grpSpPr>
                      <pic:pic xmlns:pic="http://schemas.openxmlformats.org/drawingml/2006/picture">
                        <pic:nvPicPr>
                          <pic:cNvPr id="37" name="Picture 30" descr="C:\Users\Quentin\AppData\Local\Microsoft\Windows\Temporary Internet Files\Content.IE5\XCZRY9RX\3033cbb0e8a07ea4fc9f14bfef88215d1ce681de_607x400[1].jpg"/>
                          <pic:cNvPicPr>
                            <a:picLocks noChangeAspect="1"/>
                          </pic:cNvPicPr>
                        </pic:nvPicPr>
                        <pic:blipFill rotWithShape="1">
                          <a:blip r:embed="rId63" cstate="print">
                            <a:extLst>
                              <a:ext uri="{28A0092B-C50C-407E-A947-70E740481C1C}">
                                <a14:useLocalDpi xmlns:a14="http://schemas.microsoft.com/office/drawing/2010/main" val="0"/>
                              </a:ext>
                            </a:extLst>
                          </a:blip>
                          <a:srcRect l="9363" r="9363"/>
                          <a:stretch/>
                        </pic:blipFill>
                        <pic:spPr bwMode="auto">
                          <a:xfrm>
                            <a:off x="0" y="9525"/>
                            <a:ext cx="2066925" cy="16764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3" name="Picture 33" descr="http://www.levelgroundpool.com/images/pool-cleaning2.JPG"/>
                          <pic:cNvPicPr>
                            <a:picLocks noChangeAspect="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2066925" y="0"/>
                            <a:ext cx="2247900" cy="1685925"/>
                          </a:xfrm>
                          <a:prstGeom prst="rect">
                            <a:avLst/>
                          </a:prstGeom>
                          <a:noFill/>
                          <a:ln w="9525">
                            <a:noFill/>
                            <a:miter lim="800000"/>
                            <a:headEnd/>
                            <a:tailEnd/>
                          </a:ln>
                        </pic:spPr>
                      </pic:pic>
                    </wpg:wgp>
                  </a:graphicData>
                </a:graphic>
              </wp:anchor>
            </w:drawing>
          </mc:Choice>
          <mc:Fallback>
            <w:pict>
              <v:group w14:anchorId="57D7A5AF" id="Group 92" o:spid="_x0000_s1026" style="position:absolute;margin-left:31.5pt;margin-top:74.4pt;width:339.75pt;height:132.75pt;z-index:251736064" coordsize="43148,168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">
                <v:shape id="Picture 30" o:spid="_x0000_s1027" type="#_x0000_t75" style="position:absolute;top:95;width:20669;height:167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ffNHEAAAA2wAAAA8AAABkcnMvZG93bnJldi54bWxEj0FrAjEUhO8F/0N4greaaMG2W6OUwlKx&#10;XrSCeHtsXncXk5d1E9f13zdCocdhZr5h5sveWdFRG2rPGiZjBYK48KbmUsP+O398AREiskHrmTTc&#10;KMByMXiYY2b8lbfU7WIpEoRDhhqqGJtMylBU5DCMfUOcvB/fOoxJtqU0LV4T3Fk5VWomHdacFips&#10;6KOi4rS7OA356/orL+3n9qhm54Pd3PadMkrr0bB/fwMRqY//4b/2ymh4eob7l/QD5OI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YffNHEAAAA2wAAAA8AAAAAAAAAAAAAAAAA&#10;nwIAAGRycy9kb3ducmV2LnhtbFBLBQYAAAAABAAEAPcAAACQAwAAAAA=&#10;">
                  <v:imagedata r:id="rId65" o:title="3033cbb0e8a07ea4fc9f14bfef88215d1ce681de_607x400[1]" cropleft="6136f" cropright="6136f"/>
                  <v:path arrowok="t"/>
                </v:shape>
                <v:shape id="Picture 33" o:spid="_x0000_s1028" type="#_x0000_t75" alt="http://www.levelgroundpool.com/images/pool-cleaning2.JPG" style="position:absolute;left:20669;width:22479;height:16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duZtXEAAAA2wAAAA8AAABkcnMvZG93bnJldi54bWxEj0FrwkAUhO+C/2F5Qi9SN7YaSnQV0Zba&#10;i1Irnp/ZZxLMvg3ZNcZ/7wpCj8PMfMNM560pRUO1KywrGA4iEMSp1QVnCvZ/X68fIJxH1lhaJgU3&#10;cjCfdTtTTLS98i81O5+JAGGXoILc+yqR0qU5GXQDWxEH72Rrgz7IOpO6xmuAm1K+RVEsDRYcFnKs&#10;aJlTet5djIL+d7U6yjT+3PifZnzB4rCVY6PUS69dTEB4av1/+NleawWjd3h8CT9Azu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duZtXEAAAA2wAAAA8AAAAAAAAAAAAAAAAA&#10;nwIAAGRycy9kb3ducmV2LnhtbFBLBQYAAAAABAAEAPcAAACQAwAAAAA=&#10;">
                  <v:imagedata r:id="rId66" o:title="pool-cleaning2"/>
                  <v:path arrowok="t"/>
                </v:shape>
                <w10:wrap type="square"/>
              </v:group>
            </w:pict>
          </mc:Fallback>
        </mc:AlternateContent>
      </w:r>
      <w:r w:rsidR="00D07986" w:rsidRPr="003572EA">
        <w:rPr>
          <w:rStyle w:val="BodyCopyChar1"/>
          <w:noProof w:val="0"/>
        </w:rPr>
        <w:t>There are many individual items that may be used by different departments within the hospitality and tourism industry. Look at the items below and identify which position might use them. Choose from: Chef   Housekeeper   Pool Attendant   Travel Agent    Waiter</w:t>
      </w:r>
      <w:r w:rsidR="00D07986" w:rsidRPr="003572EA">
        <w:t xml:space="preserve"> </w:t>
      </w:r>
      <w:r w:rsidR="00306AE8" w:rsidRPr="003572EA">
        <w:rPr>
          <w:noProof/>
          <w:lang w:val="en-US"/>
        </w:rPr>
        <w:lastRenderedPageBreak/>
        <w:drawing>
          <wp:inline distT="0" distB="0" distL="0" distR="0" wp14:anchorId="23807EF9" wp14:editId="1393D9AC">
            <wp:extent cx="5294302" cy="3457575"/>
            <wp:effectExtent l="19050" t="0" r="1598" b="0"/>
            <wp:docPr id="39" name="Picture 32" descr="C:\Users\Quentin\AppData\Local\Microsoft\Windows\Temporary Internet Files\Content.IE5\19YMNHS8\dlsearchscre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Quentin\AppData\Local\Microsoft\Windows\Temporary Internet Files\Content.IE5\19YMNHS8\dlsearchscreen[1].png"/>
                    <pic:cNvPicPr>
                      <a:picLocks noChangeAspect="1" noChangeArrowheads="1"/>
                    </pic:cNvPicPr>
                  </pic:nvPicPr>
                  <pic:blipFill>
                    <a:blip r:embed="rId67" cstate="print"/>
                    <a:srcRect/>
                    <a:stretch>
                      <a:fillRect/>
                    </a:stretch>
                  </pic:blipFill>
                  <pic:spPr bwMode="auto">
                    <a:xfrm>
                      <a:off x="0" y="0"/>
                      <a:ext cx="5302722" cy="3463074"/>
                    </a:xfrm>
                    <a:prstGeom prst="rect">
                      <a:avLst/>
                    </a:prstGeom>
                    <a:noFill/>
                    <a:ln w="9525">
                      <a:noFill/>
                      <a:miter lim="800000"/>
                      <a:headEnd/>
                      <a:tailEnd/>
                    </a:ln>
                  </pic:spPr>
                </pic:pic>
              </a:graphicData>
            </a:graphic>
          </wp:inline>
        </w:drawing>
      </w:r>
      <w:r w:rsidR="00D07986" w:rsidRPr="003572EA">
        <w:t xml:space="preserve">   </w:t>
      </w:r>
      <w:r w:rsidR="00D07986" w:rsidRPr="003572EA">
        <w:rPr>
          <w:noProof/>
          <w:lang w:val="en-US"/>
        </w:rPr>
        <w:drawing>
          <wp:inline distT="0" distB="0" distL="0" distR="0" wp14:anchorId="2A124C57" wp14:editId="1B076991">
            <wp:extent cx="3179105" cy="1990725"/>
            <wp:effectExtent l="19050" t="0" r="2245" b="0"/>
            <wp:docPr id="38" name="Picture 31" descr="C:\Users\Quentin\AppData\Local\Microsoft\Windows\Temporary Internet Files\Content.IE5\XCZRY9RX\81003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Quentin\AppData\Local\Microsoft\Windows\Temporary Internet Files\Content.IE5\XCZRY9RX\810030-1[1].jpg"/>
                    <pic:cNvPicPr>
                      <a:picLocks noChangeAspect="1" noChangeArrowheads="1"/>
                    </pic:cNvPicPr>
                  </pic:nvPicPr>
                  <pic:blipFill>
                    <a:blip r:embed="rId68" cstate="print"/>
                    <a:srcRect/>
                    <a:stretch>
                      <a:fillRect/>
                    </a:stretch>
                  </pic:blipFill>
                  <pic:spPr bwMode="auto">
                    <a:xfrm>
                      <a:off x="0" y="0"/>
                      <a:ext cx="3179105" cy="1990725"/>
                    </a:xfrm>
                    <a:prstGeom prst="rect">
                      <a:avLst/>
                    </a:prstGeom>
                    <a:noFill/>
                    <a:ln w="9525">
                      <a:noFill/>
                      <a:miter lim="800000"/>
                      <a:headEnd/>
                      <a:tailEnd/>
                    </a:ln>
                  </pic:spPr>
                </pic:pic>
              </a:graphicData>
            </a:graphic>
          </wp:inline>
        </w:drawing>
      </w:r>
      <w:r w:rsidR="00306AE8" w:rsidRPr="003572EA">
        <w:t xml:space="preserve"> </w:t>
      </w:r>
      <w:r w:rsidR="00306AE8" w:rsidRPr="003572EA">
        <w:rPr>
          <w:noProof/>
          <w:lang w:val="en-US"/>
        </w:rPr>
        <w:drawing>
          <wp:inline distT="0" distB="0" distL="0" distR="0" wp14:anchorId="0669AFDA" wp14:editId="1F8BFF4F">
            <wp:extent cx="2217731" cy="2952750"/>
            <wp:effectExtent l="19050" t="0" r="0" b="0"/>
            <wp:docPr id="49" name="Picture 41" descr="C:\Users\Quentin\AppData\Local\Microsoft\Windows\Temporary Internet Files\Content.IE5\X0AY02HY\hamburger_menu[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Quentin\AppData\Local\Microsoft\Windows\Temporary Internet Files\Content.IE5\X0AY02HY\hamburger_menu[1].jpg"/>
                    <pic:cNvPicPr>
                      <a:picLocks noChangeAspect="1" noChangeArrowheads="1"/>
                    </pic:cNvPicPr>
                  </pic:nvPicPr>
                  <pic:blipFill>
                    <a:blip r:embed="rId69" cstate="print"/>
                    <a:srcRect/>
                    <a:stretch>
                      <a:fillRect/>
                    </a:stretch>
                  </pic:blipFill>
                  <pic:spPr bwMode="auto">
                    <a:xfrm>
                      <a:off x="0" y="0"/>
                      <a:ext cx="2217731" cy="2952750"/>
                    </a:xfrm>
                    <a:prstGeom prst="rect">
                      <a:avLst/>
                    </a:prstGeom>
                    <a:noFill/>
                    <a:ln w="9525">
                      <a:noFill/>
                      <a:miter lim="800000"/>
                      <a:headEnd/>
                      <a:tailEnd/>
                    </a:ln>
                  </pic:spPr>
                </pic:pic>
              </a:graphicData>
            </a:graphic>
          </wp:inline>
        </w:drawing>
      </w:r>
    </w:p>
    <w:p w:rsidR="008D3D79" w:rsidRPr="003572EA" w:rsidRDefault="008D3D79" w:rsidP="00D07986">
      <w:pPr>
        <w:pStyle w:val="ActivityBullet1"/>
        <w:numPr>
          <w:ilvl w:val="0"/>
          <w:numId w:val="0"/>
        </w:numPr>
      </w:pPr>
    </w:p>
    <w:p w:rsidR="008D3D79" w:rsidRPr="003572EA" w:rsidRDefault="008D3D79" w:rsidP="008D3D79">
      <w:pPr>
        <w:pStyle w:val="ActivityHead"/>
        <w:shd w:val="clear" w:color="auto" w:fill="0D0D0D" w:themeFill="text1" w:themeFillTint="F2"/>
        <w:rPr>
          <w:noProof w:val="0"/>
          <w:color w:val="FFFFFF" w:themeColor="background1"/>
        </w:rPr>
      </w:pPr>
      <w:r w:rsidRPr="003572EA">
        <w:rPr>
          <w:noProof w:val="0"/>
          <w:color w:val="FFFFFF" w:themeColor="background1"/>
        </w:rPr>
        <w:t>Activity</w:t>
      </w:r>
    </w:p>
    <w:p w:rsidR="00306AE8" w:rsidRPr="003572EA" w:rsidRDefault="00306AE8" w:rsidP="00D07986">
      <w:pPr>
        <w:pStyle w:val="ActivityBullet1"/>
        <w:numPr>
          <w:ilvl w:val="0"/>
          <w:numId w:val="0"/>
        </w:numPr>
      </w:pPr>
      <w:r w:rsidRPr="003572EA">
        <w:t xml:space="preserve">Write down all of the main items, materials and equipment that </w:t>
      </w:r>
      <w:r w:rsidR="000957A1" w:rsidRPr="003572EA">
        <w:t>are</w:t>
      </w:r>
      <w:r w:rsidRPr="003572EA">
        <w:t xml:space="preserve"> needed in your position or choose a job and list the relevant items. Describe the main items to your partner.</w:t>
      </w:r>
    </w:p>
    <w:p w:rsidR="000A2212" w:rsidRPr="003572EA" w:rsidRDefault="000A2212">
      <w:pPr>
        <w:rPr>
          <w:rFonts w:ascii="Helvetica" w:eastAsiaTheme="majorEastAsia" w:hAnsi="Helvetica" w:cstheme="majorBidi"/>
          <w:b/>
          <w:bCs/>
          <w:color w:val="45545F"/>
          <w:sz w:val="36"/>
          <w:szCs w:val="26"/>
        </w:rPr>
      </w:pPr>
      <w:r w:rsidRPr="003572EA">
        <w:br w:type="page"/>
      </w:r>
    </w:p>
    <w:p w:rsidR="00E9163F" w:rsidRPr="003572EA" w:rsidRDefault="00E9163F" w:rsidP="00E9163F">
      <w:pPr>
        <w:pStyle w:val="Heading2"/>
      </w:pPr>
      <w:r w:rsidRPr="003572EA">
        <w:lastRenderedPageBreak/>
        <w:t>1.6</w:t>
      </w:r>
      <w:r w:rsidRPr="003572EA">
        <w:tab/>
      </w:r>
      <w:r w:rsidR="00DE6CB3">
        <w:fldChar w:fldCharType="begin"/>
      </w:r>
      <w:r w:rsidR="00DE6CB3">
        <w:instrText xml:space="preserve"> REF  Criteria16  \* MERGEFORMAT </w:instrText>
      </w:r>
      <w:r w:rsidR="00DE6CB3">
        <w:fldChar w:fldCharType="separate"/>
      </w:r>
      <w:sdt>
        <w:sdtPr>
          <w:alias w:val="Criteria16"/>
          <w:tag w:val="Criteria16"/>
          <w:id w:val="916142177"/>
          <w:lock w:val="sdtLocked"/>
          <w:placeholder>
            <w:docPart w:val="28E5E375DB4249DEBE74C07BC8C4BEB6"/>
          </w:placeholder>
        </w:sdtPr>
        <w:sdtEndPr/>
        <w:sdtContent>
          <w:r w:rsidR="004727B2" w:rsidRPr="003572EA">
            <w:rPr>
              <w:rStyle w:val="PlaceholderText"/>
              <w:color w:val="45545F"/>
            </w:rPr>
            <w:t xml:space="preserve">Outline details of any training </w:t>
          </w:r>
          <w:r w:rsidR="004727B2" w:rsidRPr="003572EA">
            <w:t>requirements</w:t>
          </w:r>
        </w:sdtContent>
      </w:sdt>
      <w:r w:rsidR="00DE6CB3">
        <w:fldChar w:fldCharType="end"/>
      </w:r>
    </w:p>
    <w:p w:rsidR="00D16F78" w:rsidRPr="003572EA" w:rsidRDefault="00F57848" w:rsidP="006328F6">
      <w:pPr>
        <w:pStyle w:val="Heading3"/>
      </w:pPr>
      <w:r w:rsidRPr="003572EA">
        <w:rPr>
          <w:noProof/>
          <w:lang w:val="en-US" w:eastAsia="en-US"/>
        </w:rPr>
        <w:drawing>
          <wp:anchor distT="0" distB="0" distL="114300" distR="114300" simplePos="0" relativeHeight="251737088" behindDoc="0" locked="0" layoutInCell="1" allowOverlap="1" wp14:anchorId="29DBAC3C" wp14:editId="6B6B3A3C">
            <wp:simplePos x="0" y="0"/>
            <wp:positionH relativeFrom="column">
              <wp:posOffset>3810000</wp:posOffset>
            </wp:positionH>
            <wp:positionV relativeFrom="paragraph">
              <wp:posOffset>314960</wp:posOffset>
            </wp:positionV>
            <wp:extent cx="1924050" cy="2095500"/>
            <wp:effectExtent l="0" t="0" r="0" b="0"/>
            <wp:wrapSquare wrapText="bothSides"/>
            <wp:docPr id="33" name="Picture 22" descr="C:\Users\Quentin\AppData\Local\Microsoft\Windows\Temporary Internet Files\Content.IE5\19YMNHS8\Train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Quentin\AppData\Local\Microsoft\Windows\Temporary Internet Files\Content.IE5\19YMNHS8\Training[1].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24050" cy="20955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D16F78" w:rsidRPr="003572EA">
        <w:t>Introduction</w:t>
      </w:r>
    </w:p>
    <w:p w:rsidR="00D16F78" w:rsidRPr="003572EA" w:rsidRDefault="00D16F78" w:rsidP="008D3D79">
      <w:pPr>
        <w:pStyle w:val="BodyCopy"/>
        <w:rPr>
          <w:noProof w:val="0"/>
        </w:rPr>
      </w:pPr>
      <w:r w:rsidRPr="003572EA">
        <w:rPr>
          <w:noProof w:val="0"/>
        </w:rPr>
        <w:t>Training requirements for new employees could range from</w:t>
      </w:r>
      <w:r w:rsidR="000A2212" w:rsidRPr="003572EA">
        <w:rPr>
          <w:noProof w:val="0"/>
        </w:rPr>
        <w:t xml:space="preserve"> </w:t>
      </w:r>
      <w:r w:rsidRPr="003572EA">
        <w:rPr>
          <w:noProof w:val="0"/>
        </w:rPr>
        <w:t>health and safety training to computer skills. The important</w:t>
      </w:r>
      <w:r w:rsidR="000A2212" w:rsidRPr="003572EA">
        <w:rPr>
          <w:noProof w:val="0"/>
        </w:rPr>
        <w:t xml:space="preserve"> </w:t>
      </w:r>
      <w:r w:rsidRPr="003572EA">
        <w:rPr>
          <w:noProof w:val="0"/>
        </w:rPr>
        <w:t>aspect for any supervisor is the ability to explain and outline</w:t>
      </w:r>
      <w:r w:rsidR="000A2212" w:rsidRPr="003572EA">
        <w:rPr>
          <w:noProof w:val="0"/>
        </w:rPr>
        <w:t xml:space="preserve"> </w:t>
      </w:r>
      <w:r w:rsidRPr="003572EA">
        <w:rPr>
          <w:noProof w:val="0"/>
        </w:rPr>
        <w:t>clearly what the training requirements are for the particular</w:t>
      </w:r>
      <w:r w:rsidR="00F57848" w:rsidRPr="003572EA">
        <w:rPr>
          <w:noProof w:val="0"/>
        </w:rPr>
        <w:t xml:space="preserve"> </w:t>
      </w:r>
      <w:r w:rsidRPr="003572EA">
        <w:rPr>
          <w:noProof w:val="0"/>
        </w:rPr>
        <w:t>position. Before explaining the training requirements for</w:t>
      </w:r>
      <w:r w:rsidR="00F57848" w:rsidRPr="003572EA">
        <w:rPr>
          <w:noProof w:val="0"/>
        </w:rPr>
        <w:t xml:space="preserve"> </w:t>
      </w:r>
      <w:r w:rsidRPr="003572EA">
        <w:rPr>
          <w:noProof w:val="0"/>
        </w:rPr>
        <w:t>a position or role, it is important to first identify the components</w:t>
      </w:r>
      <w:r w:rsidR="00F57848" w:rsidRPr="003572EA">
        <w:rPr>
          <w:noProof w:val="0"/>
        </w:rPr>
        <w:t xml:space="preserve"> </w:t>
      </w:r>
      <w:r w:rsidRPr="003572EA">
        <w:rPr>
          <w:noProof w:val="0"/>
        </w:rPr>
        <w:t>of the training and the details in order to be able to describe the training needs effectively.</w:t>
      </w:r>
    </w:p>
    <w:p w:rsidR="00D16F78" w:rsidRPr="003572EA" w:rsidRDefault="00D16F78" w:rsidP="006328F6">
      <w:pPr>
        <w:pStyle w:val="Heading3"/>
      </w:pPr>
      <w:r w:rsidRPr="003572EA">
        <w:t>Training requirements</w:t>
      </w:r>
    </w:p>
    <w:p w:rsidR="00D16F78" w:rsidRPr="003572EA" w:rsidRDefault="00D16F78" w:rsidP="008D3D79">
      <w:pPr>
        <w:pStyle w:val="BodyCopy"/>
        <w:rPr>
          <w:noProof w:val="0"/>
        </w:rPr>
      </w:pPr>
      <w:r w:rsidRPr="003572EA">
        <w:rPr>
          <w:noProof w:val="0"/>
        </w:rPr>
        <w:t>Certain positions within the hospitality and tourism sector will</w:t>
      </w:r>
      <w:r w:rsidR="00F57848" w:rsidRPr="003572EA">
        <w:rPr>
          <w:noProof w:val="0"/>
        </w:rPr>
        <w:t xml:space="preserve"> </w:t>
      </w:r>
      <w:r w:rsidRPr="003572EA">
        <w:rPr>
          <w:noProof w:val="0"/>
        </w:rPr>
        <w:t>require specific skill sets for staff to be able to perform their roles</w:t>
      </w:r>
      <w:r w:rsidR="00F57848" w:rsidRPr="003572EA">
        <w:rPr>
          <w:noProof w:val="0"/>
        </w:rPr>
        <w:t xml:space="preserve"> </w:t>
      </w:r>
      <w:r w:rsidRPr="003572EA">
        <w:rPr>
          <w:noProof w:val="0"/>
        </w:rPr>
        <w:t>effectively. Job and position descriptions will guide employees</w:t>
      </w:r>
      <w:r w:rsidR="00F57848" w:rsidRPr="003572EA">
        <w:rPr>
          <w:noProof w:val="0"/>
        </w:rPr>
        <w:t xml:space="preserve"> </w:t>
      </w:r>
      <w:r w:rsidRPr="003572EA">
        <w:rPr>
          <w:noProof w:val="0"/>
        </w:rPr>
        <w:t>on the skills and experience required to be able to do the job but there may be company specific policies and procedures or tasks that need to be taught to all new employees to maintain operational consistency. Supervisors will have to be able to explain any specific training requirements that staff will need to undertake.</w:t>
      </w:r>
    </w:p>
    <w:p w:rsidR="00D16F78" w:rsidRPr="003572EA" w:rsidRDefault="00D16F78" w:rsidP="008D3D79">
      <w:pPr>
        <w:pStyle w:val="BodyCopy"/>
        <w:rPr>
          <w:noProof w:val="0"/>
        </w:rPr>
      </w:pPr>
      <w:r w:rsidRPr="003572EA">
        <w:rPr>
          <w:noProof w:val="0"/>
        </w:rPr>
        <w:t>In describing training requirements, it may be useful to use expressions like:</w:t>
      </w:r>
    </w:p>
    <w:p w:rsidR="00D16F78" w:rsidRPr="003572EA" w:rsidRDefault="00D16F78" w:rsidP="008D3D79">
      <w:pPr>
        <w:pStyle w:val="Bullet1"/>
      </w:pPr>
      <w:r w:rsidRPr="003572EA">
        <w:t>It is a requirement of the organisation that.......</w:t>
      </w:r>
    </w:p>
    <w:p w:rsidR="00D16F78" w:rsidRPr="003572EA" w:rsidRDefault="00D16F78" w:rsidP="008D3D79">
      <w:pPr>
        <w:pStyle w:val="Bullet1"/>
      </w:pPr>
      <w:r w:rsidRPr="003572EA">
        <w:t>You will be required to.........</w:t>
      </w:r>
    </w:p>
    <w:p w:rsidR="00D16F78" w:rsidRPr="003572EA" w:rsidRDefault="00D16F78" w:rsidP="008D3D79">
      <w:pPr>
        <w:pStyle w:val="Bullet1"/>
      </w:pPr>
      <w:r w:rsidRPr="003572EA">
        <w:t>You are expected to be able to............</w:t>
      </w:r>
    </w:p>
    <w:p w:rsidR="00D16F78" w:rsidRPr="003572EA" w:rsidRDefault="00D16F78" w:rsidP="008D3D79">
      <w:pPr>
        <w:pStyle w:val="Bullet1"/>
      </w:pPr>
      <w:r w:rsidRPr="003572EA">
        <w:t>You will have to attend training for........</w:t>
      </w:r>
    </w:p>
    <w:p w:rsidR="00D16F78" w:rsidRPr="003572EA" w:rsidRDefault="00D16F78" w:rsidP="008D3D79">
      <w:pPr>
        <w:pStyle w:val="Bullet1"/>
      </w:pPr>
      <w:r w:rsidRPr="003572EA">
        <w:t>Training will be provided for.........</w:t>
      </w:r>
    </w:p>
    <w:p w:rsidR="00D16F78" w:rsidRPr="003572EA" w:rsidRDefault="00D16F78" w:rsidP="008D3D79">
      <w:pPr>
        <w:pStyle w:val="Bullet1"/>
      </w:pPr>
      <w:r w:rsidRPr="003572EA">
        <w:t>This position requires that you are trained in these areas:....</w:t>
      </w:r>
    </w:p>
    <w:p w:rsidR="00D16F78" w:rsidRPr="003572EA" w:rsidRDefault="00D16F78" w:rsidP="008D3D79">
      <w:pPr>
        <w:pStyle w:val="BodyCopy"/>
        <w:rPr>
          <w:noProof w:val="0"/>
        </w:rPr>
      </w:pPr>
      <w:r w:rsidRPr="003572EA">
        <w:rPr>
          <w:noProof w:val="0"/>
        </w:rPr>
        <w:t>It will be important to be able to explain the main information relating to the training such as:</w:t>
      </w:r>
    </w:p>
    <w:p w:rsidR="00D16F78" w:rsidRPr="003572EA" w:rsidRDefault="00D16F78" w:rsidP="008D3D79">
      <w:pPr>
        <w:pStyle w:val="Bullet1"/>
      </w:pPr>
      <w:r w:rsidRPr="003572EA">
        <w:t>When and how the training is delivered</w:t>
      </w:r>
    </w:p>
    <w:p w:rsidR="00D16F78" w:rsidRPr="003572EA" w:rsidRDefault="00D16F78" w:rsidP="008D3D79">
      <w:pPr>
        <w:pStyle w:val="Bullet1"/>
      </w:pPr>
      <w:r w:rsidRPr="003572EA">
        <w:t>How long it takes</w:t>
      </w:r>
    </w:p>
    <w:p w:rsidR="00D16F78" w:rsidRPr="003572EA" w:rsidRDefault="00D16F78" w:rsidP="008D3D79">
      <w:pPr>
        <w:pStyle w:val="Bullet1"/>
      </w:pPr>
      <w:r w:rsidRPr="003572EA">
        <w:t>What materials, items, clothing, or equipment is needed</w:t>
      </w:r>
    </w:p>
    <w:p w:rsidR="00D16F78" w:rsidRPr="003572EA" w:rsidRDefault="00D16F78" w:rsidP="008D3D79">
      <w:pPr>
        <w:pStyle w:val="Bullet1"/>
      </w:pPr>
      <w:r w:rsidRPr="003572EA">
        <w:t>Who arranges the training and how they contact the employee to inform them of the training</w:t>
      </w:r>
    </w:p>
    <w:p w:rsidR="00D16F78" w:rsidRPr="003572EA" w:rsidRDefault="00D16F78" w:rsidP="008D3D79">
      <w:pPr>
        <w:pStyle w:val="Bullet1"/>
      </w:pPr>
      <w:r w:rsidRPr="003572EA">
        <w:t>Where training takes place</w:t>
      </w:r>
    </w:p>
    <w:p w:rsidR="00D16F78" w:rsidRPr="003572EA" w:rsidRDefault="00D16F78" w:rsidP="008D3D79">
      <w:pPr>
        <w:pStyle w:val="Bullet1"/>
      </w:pPr>
      <w:r w:rsidRPr="003572EA">
        <w:t>What happens if the training outcome is unsuccessful</w:t>
      </w:r>
    </w:p>
    <w:p w:rsidR="00D16F78" w:rsidRPr="003572EA" w:rsidRDefault="00D16F78" w:rsidP="008D3D79">
      <w:pPr>
        <w:pStyle w:val="Bullet1"/>
      </w:pPr>
      <w:r w:rsidRPr="003572EA">
        <w:t>Is further training needed</w:t>
      </w:r>
    </w:p>
    <w:p w:rsidR="00D16F78" w:rsidRPr="003572EA" w:rsidRDefault="00D16F78" w:rsidP="008D3D79">
      <w:pPr>
        <w:pStyle w:val="Bullet1"/>
      </w:pPr>
      <w:r w:rsidRPr="003572EA">
        <w:t>How often training must be updated</w:t>
      </w:r>
    </w:p>
    <w:p w:rsidR="00D16F78" w:rsidRPr="003572EA" w:rsidRDefault="00D16F78" w:rsidP="008D3D79">
      <w:pPr>
        <w:pStyle w:val="Bullet1"/>
      </w:pPr>
      <w:r w:rsidRPr="003572EA">
        <w:t>Why the training is needed</w:t>
      </w:r>
      <w:r w:rsidR="001441F8" w:rsidRPr="003572EA">
        <w:t>.</w:t>
      </w:r>
    </w:p>
    <w:p w:rsidR="00F57848" w:rsidRPr="003572EA" w:rsidRDefault="00F57848">
      <w:pPr>
        <w:rPr>
          <w:rFonts w:ascii="Helvetica" w:eastAsiaTheme="majorEastAsia" w:hAnsi="Helvetica" w:cstheme="majorBidi"/>
          <w:b/>
          <w:bCs/>
          <w:color w:val="45545F"/>
          <w:sz w:val="28"/>
        </w:rPr>
      </w:pPr>
      <w:r w:rsidRPr="003572EA">
        <w:br w:type="page"/>
      </w:r>
    </w:p>
    <w:p w:rsidR="00104353" w:rsidRPr="003572EA" w:rsidRDefault="00104353" w:rsidP="006328F6">
      <w:pPr>
        <w:pStyle w:val="Heading3"/>
      </w:pPr>
      <w:r w:rsidRPr="003572EA">
        <w:lastRenderedPageBreak/>
        <w:t>Types of training</w:t>
      </w:r>
    </w:p>
    <w:p w:rsidR="00104353" w:rsidRPr="003572EA" w:rsidRDefault="00104353" w:rsidP="00A67D5C">
      <w:pPr>
        <w:pStyle w:val="BodyCopy"/>
        <w:rPr>
          <w:noProof w:val="0"/>
        </w:rPr>
      </w:pPr>
      <w:r w:rsidRPr="003572EA">
        <w:rPr>
          <w:noProof w:val="0"/>
        </w:rPr>
        <w:t>Most staff will have to be trained in organisation specific duties and responsibilities. These could range from health and safety policies to answering a phone.</w:t>
      </w:r>
    </w:p>
    <w:p w:rsidR="00104353" w:rsidRPr="003572EA" w:rsidRDefault="00104353" w:rsidP="00A67D5C">
      <w:pPr>
        <w:pStyle w:val="BodyCopy"/>
        <w:rPr>
          <w:noProof w:val="0"/>
        </w:rPr>
      </w:pPr>
      <w:r w:rsidRPr="003572EA">
        <w:rPr>
          <w:noProof w:val="0"/>
        </w:rPr>
        <w:t>General training in organisations may include:</w:t>
      </w:r>
    </w:p>
    <w:p w:rsidR="00104353" w:rsidRPr="003572EA" w:rsidRDefault="00104353" w:rsidP="00A67D5C">
      <w:pPr>
        <w:pStyle w:val="Bullet1"/>
      </w:pPr>
      <w:r w:rsidRPr="003572EA">
        <w:t>Evacuation and emergency procedures</w:t>
      </w:r>
    </w:p>
    <w:p w:rsidR="00104353" w:rsidRPr="003572EA" w:rsidRDefault="00104353" w:rsidP="00A67D5C">
      <w:pPr>
        <w:pStyle w:val="Bullet1"/>
      </w:pPr>
      <w:r w:rsidRPr="003572EA">
        <w:t>First aid</w:t>
      </w:r>
    </w:p>
    <w:p w:rsidR="00104353" w:rsidRPr="003572EA" w:rsidRDefault="00104353" w:rsidP="00A67D5C">
      <w:pPr>
        <w:pStyle w:val="Bullet1"/>
      </w:pPr>
      <w:r w:rsidRPr="003572EA">
        <w:t>How to use equipment specific to a position</w:t>
      </w:r>
    </w:p>
    <w:p w:rsidR="00104353" w:rsidRPr="003572EA" w:rsidRDefault="00104353" w:rsidP="00A67D5C">
      <w:pPr>
        <w:pStyle w:val="Bullet1"/>
      </w:pPr>
      <w:r w:rsidRPr="003572EA">
        <w:t>HR manual/Operations manual use</w:t>
      </w:r>
    </w:p>
    <w:p w:rsidR="00104353" w:rsidRPr="003572EA" w:rsidRDefault="00104353" w:rsidP="00A67D5C">
      <w:pPr>
        <w:pStyle w:val="Bullet1"/>
      </w:pPr>
      <w:r w:rsidRPr="003572EA">
        <w:t>Annual/Sick leave procedures</w:t>
      </w:r>
    </w:p>
    <w:p w:rsidR="00104353" w:rsidRPr="003572EA" w:rsidRDefault="00104353" w:rsidP="00A67D5C">
      <w:pPr>
        <w:pStyle w:val="Bullet1"/>
      </w:pPr>
      <w:r w:rsidRPr="003572EA">
        <w:t>Customer service management</w:t>
      </w:r>
    </w:p>
    <w:p w:rsidR="00104353" w:rsidRPr="003572EA" w:rsidRDefault="00104353" w:rsidP="00A67D5C">
      <w:pPr>
        <w:pStyle w:val="Bullet1"/>
      </w:pPr>
      <w:r w:rsidRPr="003572EA">
        <w:t>Quality assurance</w:t>
      </w:r>
    </w:p>
    <w:p w:rsidR="00104353" w:rsidRPr="003572EA" w:rsidRDefault="00104353" w:rsidP="00A67D5C">
      <w:pPr>
        <w:pStyle w:val="Bullet1"/>
      </w:pPr>
      <w:r w:rsidRPr="003572EA">
        <w:t>IT</w:t>
      </w:r>
    </w:p>
    <w:p w:rsidR="00104353" w:rsidRPr="003572EA" w:rsidRDefault="00104353" w:rsidP="00A67D5C">
      <w:pPr>
        <w:pStyle w:val="Bullet1"/>
      </w:pPr>
      <w:r w:rsidRPr="003572EA">
        <w:t>Meeting request/attendance procedures</w:t>
      </w:r>
      <w:r w:rsidR="001441F8" w:rsidRPr="003572EA">
        <w:t>.</w:t>
      </w:r>
      <w:r w:rsidR="00A67D5C" w:rsidRPr="003572EA">
        <w:br/>
      </w:r>
    </w:p>
    <w:p w:rsidR="00F57848" w:rsidRPr="003572EA" w:rsidRDefault="00A67D5C">
      <w:pPr>
        <w:rPr>
          <w:rFonts w:ascii="Helvetica" w:eastAsiaTheme="majorEastAsia" w:hAnsi="Helvetica" w:cstheme="majorBidi"/>
          <w:b/>
          <w:bCs/>
          <w:color w:val="45545F"/>
          <w:sz w:val="28"/>
        </w:rPr>
      </w:pPr>
      <w:r w:rsidRPr="003572EA">
        <w:rPr>
          <w:noProof/>
          <w:lang w:val="en-US" w:eastAsia="en-US"/>
        </w:rPr>
        <w:drawing>
          <wp:anchor distT="0" distB="0" distL="114300" distR="114300" simplePos="0" relativeHeight="251748352" behindDoc="0" locked="0" layoutInCell="1" allowOverlap="1" wp14:anchorId="7890B58E" wp14:editId="62921081">
            <wp:simplePos x="0" y="0"/>
            <wp:positionH relativeFrom="column">
              <wp:posOffset>223520</wp:posOffset>
            </wp:positionH>
            <wp:positionV relativeFrom="paragraph">
              <wp:posOffset>170180</wp:posOffset>
            </wp:positionV>
            <wp:extent cx="4848225" cy="3242310"/>
            <wp:effectExtent l="0" t="0" r="9525" b="0"/>
            <wp:wrapSquare wrapText="bothSides"/>
            <wp:docPr id="50" name="Picture 42" descr="C:\Users\Quentin\AppData\Local\Microsoft\Windows\Temporary Internet Files\Content.IE5\XCZRY9RX\traini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Quentin\AppData\Local\Microsoft\Windows\Temporary Internet Files\Content.IE5\XCZRY9RX\training[1].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848225" cy="324231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F57848" w:rsidRPr="003572EA">
        <w:br w:type="page"/>
      </w:r>
    </w:p>
    <w:p w:rsidR="00D16F78" w:rsidRPr="003572EA" w:rsidRDefault="00D16F78" w:rsidP="006328F6">
      <w:pPr>
        <w:pStyle w:val="Heading3"/>
      </w:pPr>
      <w:r w:rsidRPr="003572EA">
        <w:lastRenderedPageBreak/>
        <w:t>Training plan example</w:t>
      </w:r>
    </w:p>
    <w:p w:rsidR="00A67D5C" w:rsidRPr="003572EA" w:rsidRDefault="00A67D5C" w:rsidP="00A67D5C">
      <w:pPr>
        <w:pStyle w:val="ActivityHead"/>
        <w:shd w:val="clear" w:color="auto" w:fill="0D0D0D" w:themeFill="text1" w:themeFillTint="F2"/>
        <w:rPr>
          <w:noProof w:val="0"/>
          <w:color w:val="FFFFFF" w:themeColor="background1"/>
        </w:rPr>
      </w:pPr>
      <w:r w:rsidRPr="003572EA">
        <w:rPr>
          <w:noProof w:val="0"/>
          <w:color w:val="FFFFFF" w:themeColor="background1"/>
        </w:rPr>
        <w:t>Activity</w:t>
      </w:r>
    </w:p>
    <w:p w:rsidR="00D16F78" w:rsidRPr="003572EA" w:rsidRDefault="00D16F78" w:rsidP="00A67D5C">
      <w:pPr>
        <w:pStyle w:val="BodyCopy"/>
        <w:rPr>
          <w:noProof w:val="0"/>
        </w:rPr>
      </w:pPr>
      <w:r w:rsidRPr="003572EA">
        <w:rPr>
          <w:noProof w:val="0"/>
        </w:rPr>
        <w:t>Read through the training plan below and determine how you would describe this training to someone. Practice summarising the training with your partner.</w:t>
      </w:r>
      <w:r w:rsidR="00A67D5C" w:rsidRPr="003572EA">
        <w:rPr>
          <w:noProof w:val="0"/>
        </w:rPr>
        <w:br/>
      </w:r>
    </w:p>
    <w:p w:rsidR="00F57848" w:rsidRPr="003572EA" w:rsidRDefault="00D16F78">
      <w:pPr>
        <w:rPr>
          <w:rFonts w:ascii="Helvetica" w:eastAsia="Calibri" w:hAnsi="Helvetica" w:cs="Calibri"/>
          <w:b/>
          <w:color w:val="FFFFFF" w:themeColor="background1"/>
          <w:sz w:val="32"/>
          <w:szCs w:val="28"/>
          <w:lang w:eastAsia="ar-SA"/>
        </w:rPr>
      </w:pPr>
      <w:r w:rsidRPr="003572EA">
        <w:rPr>
          <w:noProof/>
          <w:lang w:val="en-US" w:eastAsia="en-US"/>
        </w:rPr>
        <w:drawing>
          <wp:inline distT="0" distB="0" distL="0" distR="0">
            <wp:extent cx="5724525" cy="6862889"/>
            <wp:effectExtent l="0" t="0" r="0" b="0"/>
            <wp:docPr id="34" name="Picture 26" descr="http://image.slidesharecdn.com/training-plan-sample4688/95/training-plan-sample-2-728.jpg?cb=127553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image.slidesharecdn.com/training-plan-sample4688/95/training-plan-sample-2-728.jpg?cb=1275539081"/>
                    <pic:cNvPicPr>
                      <a:picLocks noChangeAspect="1" noChangeArrowheads="1"/>
                    </pic:cNvPicPr>
                  </pic:nvPicPr>
                  <pic:blipFill rotWithShape="1">
                    <a:blip r:embed="rId71" cstate="print"/>
                    <a:srcRect t="3468" b="3979"/>
                    <a:stretch/>
                  </pic:blipFill>
                  <pic:spPr bwMode="auto">
                    <a:xfrm>
                      <a:off x="0" y="0"/>
                      <a:ext cx="5731510" cy="6871263"/>
                    </a:xfrm>
                    <a:prstGeom prst="rect">
                      <a:avLst/>
                    </a:prstGeom>
                    <a:noFill/>
                    <a:ln>
                      <a:noFill/>
                    </a:ln>
                    <a:extLst>
                      <a:ext uri="{53640926-AAD7-44D8-BBD7-CCE9431645EC}">
                        <a14:shadowObscured xmlns:a14="http://schemas.microsoft.com/office/drawing/2010/main"/>
                      </a:ext>
                    </a:extLst>
                  </pic:spPr>
                </pic:pic>
              </a:graphicData>
            </a:graphic>
          </wp:inline>
        </w:drawing>
      </w:r>
      <w:r w:rsidR="00F57848" w:rsidRPr="003572EA">
        <w:rPr>
          <w:color w:val="FFFFFF" w:themeColor="background1"/>
        </w:rPr>
        <w:br w:type="page"/>
      </w:r>
    </w:p>
    <w:p w:rsidR="00F84543" w:rsidRPr="003572EA" w:rsidRDefault="00F84543" w:rsidP="00F84543">
      <w:pPr>
        <w:pStyle w:val="ActivityHead"/>
        <w:shd w:val="clear" w:color="auto" w:fill="E36C0A" w:themeFill="accent6" w:themeFillShade="BF"/>
        <w:rPr>
          <w:noProof w:val="0"/>
          <w:color w:val="FFFFFF" w:themeColor="background1"/>
        </w:rPr>
      </w:pPr>
      <w:r w:rsidRPr="003572EA">
        <w:rPr>
          <w:noProof w:val="0"/>
          <w:color w:val="FFFFFF" w:themeColor="background1"/>
        </w:rPr>
        <w:lastRenderedPageBreak/>
        <w:t>Work Projects</w:t>
      </w:r>
    </w:p>
    <w:p w:rsidR="00F84543" w:rsidRPr="003572EA" w:rsidRDefault="00F84543" w:rsidP="00F84543">
      <w:pPr>
        <w:pStyle w:val="BodyCopy"/>
        <w:rPr>
          <w:noProof w:val="0"/>
        </w:rPr>
      </w:pPr>
      <w:r w:rsidRPr="003572EA">
        <w:rPr>
          <w:noProof w:val="0"/>
        </w:rPr>
        <w:t>It is a requirement of this Unit you complete Work Projects as advised by your Trainer. You must submit documentation, suitable evidence or other relevant proof of completion of the project to your Trainer by the agreed date.</w:t>
      </w:r>
    </w:p>
    <w:p w:rsidR="00F84543" w:rsidRPr="003572EA" w:rsidRDefault="00CD0302" w:rsidP="00416176">
      <w:pPr>
        <w:pStyle w:val="ActivityNumbered"/>
      </w:pPr>
      <w:r w:rsidRPr="003572EA">
        <w:t>1.1</w:t>
      </w:r>
      <w:r w:rsidRPr="003572EA">
        <w:tab/>
      </w:r>
      <w:r w:rsidR="00416176" w:rsidRPr="003572EA">
        <w:t>Explain to your trainer the new employee induction program at your organisation.</w:t>
      </w:r>
    </w:p>
    <w:p w:rsidR="00F84543" w:rsidRPr="003572EA" w:rsidRDefault="00F84543" w:rsidP="00416176">
      <w:pPr>
        <w:pStyle w:val="ActivityNumbered"/>
      </w:pPr>
      <w:r w:rsidRPr="003572EA">
        <w:t>1.2.</w:t>
      </w:r>
      <w:r w:rsidRPr="003572EA">
        <w:tab/>
      </w:r>
      <w:r w:rsidR="00416176" w:rsidRPr="003572EA">
        <w:t>Bring an example of the organisational chart of your organisation to class and show your trainer.</w:t>
      </w:r>
    </w:p>
    <w:p w:rsidR="00F84543" w:rsidRPr="003572EA" w:rsidRDefault="00416176" w:rsidP="00F84543">
      <w:pPr>
        <w:pStyle w:val="ActivityNumbered"/>
      </w:pPr>
      <w:r w:rsidRPr="003572EA">
        <w:t>1.3.</w:t>
      </w:r>
      <w:r w:rsidRPr="003572EA">
        <w:tab/>
        <w:t>Explain you</w:t>
      </w:r>
      <w:r w:rsidR="006328F6" w:rsidRPr="003572EA">
        <w:t>r company goals to your trainer:</w:t>
      </w:r>
    </w:p>
    <w:p w:rsidR="00F84543" w:rsidRPr="003572EA" w:rsidRDefault="00416176" w:rsidP="00F84543">
      <w:pPr>
        <w:pStyle w:val="ActivityBullet1"/>
      </w:pPr>
      <w:r w:rsidRPr="003572EA">
        <w:t>Provide the mission and vision statement of your organisation to your trainer</w:t>
      </w:r>
      <w:r w:rsidR="00A67D5C" w:rsidRPr="003572EA">
        <w:t>.</w:t>
      </w:r>
    </w:p>
    <w:p w:rsidR="00F84543" w:rsidRPr="003572EA" w:rsidRDefault="00416176" w:rsidP="00416176">
      <w:pPr>
        <w:pStyle w:val="ActivityNumbered"/>
      </w:pPr>
      <w:r w:rsidRPr="003572EA">
        <w:t>1.4.</w:t>
      </w:r>
      <w:r w:rsidRPr="003572EA">
        <w:tab/>
        <w:t>Provide your trainer with three examples of job descriptions from your organisation</w:t>
      </w:r>
      <w:r w:rsidR="00A67D5C" w:rsidRPr="003572EA">
        <w:t>.</w:t>
      </w:r>
    </w:p>
    <w:p w:rsidR="00A85840" w:rsidRPr="003572EA" w:rsidRDefault="00416176" w:rsidP="00416176">
      <w:pPr>
        <w:pStyle w:val="ActivityNumbered"/>
      </w:pPr>
      <w:r w:rsidRPr="003572EA">
        <w:t>1.5</w:t>
      </w:r>
      <w:r w:rsidRPr="003572EA">
        <w:tab/>
        <w:t>Provide your trainer with a list of equipment and features of your work area.</w:t>
      </w:r>
    </w:p>
    <w:p w:rsidR="00A85840" w:rsidRPr="003572EA" w:rsidRDefault="00416176" w:rsidP="00A85840">
      <w:pPr>
        <w:pStyle w:val="ActivityNumbered"/>
      </w:pPr>
      <w:r w:rsidRPr="003572EA">
        <w:t>1.6</w:t>
      </w:r>
      <w:r w:rsidRPr="003572EA">
        <w:tab/>
        <w:t>Provide your trainer with a list of training that has been conducted at your organi</w:t>
      </w:r>
      <w:r w:rsidR="006328F6" w:rsidRPr="003572EA">
        <w:t>sation over the last six months:</w:t>
      </w:r>
    </w:p>
    <w:p w:rsidR="00A85840" w:rsidRPr="003572EA" w:rsidRDefault="00416176" w:rsidP="00416176">
      <w:pPr>
        <w:pStyle w:val="ActivityBullet1"/>
      </w:pPr>
      <w:r w:rsidRPr="003572EA">
        <w:t>Bring the training plan or outline from one training session</w:t>
      </w:r>
      <w:r w:rsidR="00A67D5C" w:rsidRPr="003572EA">
        <w:t>.</w:t>
      </w:r>
    </w:p>
    <w:p w:rsidR="00F84543" w:rsidRPr="003572EA" w:rsidRDefault="00F84543" w:rsidP="00A85840">
      <w:pPr>
        <w:pStyle w:val="ActivityBottom"/>
        <w:rPr>
          <w:noProof w:val="0"/>
        </w:rPr>
      </w:pPr>
    </w:p>
    <w:p w:rsidR="009B2DA4" w:rsidRPr="003572EA" w:rsidRDefault="009B2DA4">
      <w:pPr>
        <w:rPr>
          <w:rFonts w:ascii="Helvetica" w:eastAsia="Calibri" w:hAnsi="Helvetica" w:cs="Calibri"/>
          <w:szCs w:val="16"/>
          <w:lang w:eastAsia="ar-SA"/>
        </w:rPr>
      </w:pPr>
      <w:r w:rsidRPr="003572EA">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3572EA" w:rsidTr="00A67D5C">
        <w:trPr>
          <w:trHeight w:val="4640"/>
        </w:trPr>
        <w:tc>
          <w:tcPr>
            <w:tcW w:w="9242" w:type="dxa"/>
            <w:shd w:val="clear" w:color="auto" w:fill="F2F2F2" w:themeFill="background1" w:themeFillShade="F2"/>
          </w:tcPr>
          <w:p w:rsidR="009B2DA4" w:rsidRPr="003572EA" w:rsidRDefault="009B2DA4" w:rsidP="00A85840">
            <w:pPr>
              <w:pStyle w:val="Heading2"/>
              <w:outlineLvl w:val="1"/>
            </w:pPr>
            <w:r w:rsidRPr="003572EA">
              <w:lastRenderedPageBreak/>
              <w:t>Summary</w:t>
            </w:r>
          </w:p>
          <w:p w:rsidR="009B2DA4" w:rsidRPr="003572EA" w:rsidRDefault="00DE6CB3" w:rsidP="00A85840">
            <w:pPr>
              <w:pStyle w:val="SumaryHeading3"/>
            </w:pPr>
            <w:r>
              <w:fldChar w:fldCharType="begin"/>
            </w:r>
            <w:r>
              <w:instrText xml:space="preserve"> REF  Element1  \* MERGEFORMAT </w:instrText>
            </w:r>
            <w:r>
              <w:fldChar w:fldCharType="separate"/>
            </w:r>
            <w:sdt>
              <w:sdtPr>
                <w:rPr>
                  <w:highlight w:val="yellow"/>
                </w:rPr>
                <w:alias w:val="Element1"/>
                <w:tag w:val="Element1"/>
                <w:id w:val="918980836"/>
                <w:lock w:val="sdtLocked"/>
                <w:placeholder>
                  <w:docPart w:val="55B4A2D5EF93459CA30918024EC3926A"/>
                </w:placeholder>
              </w:sdtPr>
              <w:sdtEndPr/>
              <w:sdtContent>
                <w:r w:rsidR="004727B2" w:rsidRPr="003572EA">
                  <w:t>Use English to induct new employees</w:t>
                </w:r>
              </w:sdtContent>
            </w:sdt>
            <w:r>
              <w:rPr>
                <w:highlight w:val="yellow"/>
              </w:rPr>
              <w:fldChar w:fldCharType="end"/>
            </w:r>
          </w:p>
          <w:p w:rsidR="003414D4" w:rsidRPr="003572EA" w:rsidRDefault="003414D4" w:rsidP="003414D4">
            <w:pPr>
              <w:pStyle w:val="TableText"/>
              <w:rPr>
                <w:noProof w:val="0"/>
              </w:rPr>
            </w:pPr>
            <w:r w:rsidRPr="003572EA">
              <w:rPr>
                <w:noProof w:val="0"/>
              </w:rPr>
              <w:t xml:space="preserve">Inducting new employees into the organisation is a critical process in order to help them understand their job roles and responsibilities. There are many steps that are required to </w:t>
            </w:r>
            <w:r w:rsidR="00C709F0" w:rsidRPr="003572EA">
              <w:rPr>
                <w:noProof w:val="0"/>
              </w:rPr>
              <w:t>effectively</w:t>
            </w:r>
            <w:r w:rsidRPr="003572EA">
              <w:rPr>
                <w:noProof w:val="0"/>
              </w:rPr>
              <w:t xml:space="preserve"> prepare a new staff member for work and being able to use English to orientate staff members is an important skill to master. Templates and manuals can assist explaining job roles and responsibilities to staff members and can make access to English vocabulary simpler. When inducting new staff it is important to:</w:t>
            </w:r>
          </w:p>
          <w:p w:rsidR="009B2DA4" w:rsidRPr="003572EA" w:rsidRDefault="003414D4" w:rsidP="00A67D5C">
            <w:pPr>
              <w:pStyle w:val="TableBullet1"/>
              <w:rPr>
                <w:noProof w:val="0"/>
              </w:rPr>
            </w:pPr>
            <w:r w:rsidRPr="003572EA">
              <w:rPr>
                <w:noProof w:val="0"/>
              </w:rPr>
              <w:t>Explain organisational goals and mission</w:t>
            </w:r>
          </w:p>
          <w:p w:rsidR="003414D4" w:rsidRPr="003572EA" w:rsidRDefault="003414D4" w:rsidP="00A67D5C">
            <w:pPr>
              <w:pStyle w:val="TableBullet1"/>
              <w:rPr>
                <w:noProof w:val="0"/>
              </w:rPr>
            </w:pPr>
            <w:r w:rsidRPr="003572EA">
              <w:rPr>
                <w:noProof w:val="0"/>
              </w:rPr>
              <w:t>Introduce new staff members to key personnel</w:t>
            </w:r>
          </w:p>
          <w:p w:rsidR="003414D4" w:rsidRPr="003572EA" w:rsidRDefault="003414D4" w:rsidP="00A67D5C">
            <w:pPr>
              <w:pStyle w:val="TableBullet1"/>
              <w:rPr>
                <w:noProof w:val="0"/>
              </w:rPr>
            </w:pPr>
            <w:r w:rsidRPr="003572EA">
              <w:rPr>
                <w:noProof w:val="0"/>
              </w:rPr>
              <w:t>How staff members their work areas and explain any features relevant to their job</w:t>
            </w:r>
          </w:p>
          <w:p w:rsidR="003414D4" w:rsidRPr="003572EA" w:rsidRDefault="003414D4" w:rsidP="00A67D5C">
            <w:pPr>
              <w:pStyle w:val="TableBullet1"/>
              <w:rPr>
                <w:noProof w:val="0"/>
              </w:rPr>
            </w:pPr>
            <w:r w:rsidRPr="003572EA">
              <w:rPr>
                <w:noProof w:val="0"/>
              </w:rPr>
              <w:t>Explain job roles and responsibilities clearly</w:t>
            </w:r>
          </w:p>
          <w:p w:rsidR="003414D4" w:rsidRPr="003572EA" w:rsidRDefault="003414D4" w:rsidP="00A67D5C">
            <w:pPr>
              <w:pStyle w:val="TableBullet1"/>
              <w:rPr>
                <w:noProof w:val="0"/>
              </w:rPr>
            </w:pPr>
            <w:r w:rsidRPr="003572EA">
              <w:rPr>
                <w:noProof w:val="0"/>
              </w:rPr>
              <w:t>Provide any necessary training or inform staff about any required training</w:t>
            </w:r>
            <w:r w:rsidR="00A67D5C" w:rsidRPr="003572EA">
              <w:rPr>
                <w:noProof w:val="0"/>
              </w:rPr>
              <w:t>.</w:t>
            </w:r>
            <w:r w:rsidR="00A67D5C" w:rsidRPr="003572EA">
              <w:rPr>
                <w:noProof w:val="0"/>
              </w:rPr>
              <w:br/>
            </w:r>
          </w:p>
        </w:tc>
      </w:tr>
    </w:tbl>
    <w:p w:rsidR="00E83E16" w:rsidRPr="003572EA" w:rsidRDefault="00E83E16" w:rsidP="00F84543">
      <w:pPr>
        <w:pStyle w:val="BodyCopy"/>
        <w:rPr>
          <w:noProof w:val="0"/>
        </w:rPr>
      </w:pPr>
    </w:p>
    <w:p w:rsidR="00E83E16" w:rsidRPr="003572EA" w:rsidRDefault="00E83E16" w:rsidP="00F84543">
      <w:pPr>
        <w:pStyle w:val="BodyCopy"/>
        <w:rPr>
          <w:noProof w:val="0"/>
        </w:rPr>
        <w:sectPr w:rsidR="00E83E16" w:rsidRPr="003572EA" w:rsidSect="001A29DB">
          <w:headerReference w:type="even" r:id="rId72"/>
          <w:headerReference w:type="default" r:id="rId73"/>
          <w:pgSz w:w="11906" w:h="16838"/>
          <w:pgMar w:top="1440" w:right="1440" w:bottom="1440" w:left="1440" w:header="708" w:footer="324" w:gutter="0"/>
          <w:cols w:space="708"/>
          <w:docGrid w:linePitch="360"/>
        </w:sectPr>
      </w:pPr>
    </w:p>
    <w:p w:rsidR="00E83E16" w:rsidRPr="003572EA" w:rsidRDefault="002D0810" w:rsidP="00CD0302">
      <w:pPr>
        <w:pStyle w:val="Heading1"/>
      </w:pPr>
      <w:bookmarkStart w:id="46" w:name="_Toc370805491"/>
      <w:bookmarkStart w:id="47" w:name="_Toc425501956"/>
      <w:r w:rsidRPr="003572EA">
        <w:lastRenderedPageBreak/>
        <w:t>Element 2</w:t>
      </w:r>
      <w:r w:rsidR="000957A1" w:rsidRPr="003572EA">
        <w:t xml:space="preserve">: </w:t>
      </w:r>
      <w:r w:rsidRPr="003572EA">
        <w:br/>
      </w:r>
      <w:r w:rsidR="00DE6CB3">
        <w:fldChar w:fldCharType="begin"/>
      </w:r>
      <w:r w:rsidR="00DE6CB3">
        <w:instrText xml:space="preserve"> REF  Element2  \* MERGEFORMAT </w:instrText>
      </w:r>
      <w:r w:rsidR="00DE6CB3">
        <w:fldChar w:fldCharType="separate"/>
      </w:r>
      <w:sdt>
        <w:sdtPr>
          <w:rPr>
            <w:highlight w:val="yellow"/>
          </w:rPr>
          <w:alias w:val="Element2"/>
          <w:tag w:val="Element2"/>
          <w:id w:val="682859487"/>
          <w:lock w:val="sdtLocked"/>
          <w:placeholder>
            <w:docPart w:val="6229939290BC46EE8FD9FEE5ACDDAC5F"/>
          </w:placeholder>
        </w:sdtPr>
        <w:sdtEndPr/>
        <w:sdtContent>
          <w:r w:rsidR="004727B2" w:rsidRPr="003572EA">
            <w:t>Conduct a staff meeting</w:t>
          </w:r>
        </w:sdtContent>
      </w:sdt>
      <w:bookmarkEnd w:id="46"/>
      <w:bookmarkEnd w:id="47"/>
      <w:r w:rsidR="00DE6CB3">
        <w:rPr>
          <w:highlight w:val="yellow"/>
        </w:rPr>
        <w:fldChar w:fldCharType="end"/>
      </w:r>
    </w:p>
    <w:p w:rsidR="00F84543" w:rsidRPr="003572EA" w:rsidRDefault="002D0810" w:rsidP="00930906">
      <w:pPr>
        <w:pStyle w:val="Heading2"/>
      </w:pPr>
      <w:r w:rsidRPr="003572EA">
        <w:t>2.1</w:t>
      </w:r>
      <w:r w:rsidRPr="003572EA">
        <w:tab/>
      </w:r>
      <w:r w:rsidR="00DE6CB3">
        <w:fldChar w:fldCharType="begin"/>
      </w:r>
      <w:r w:rsidR="00DE6CB3">
        <w:instrText xml:space="preserve"> REF  Criteria21  \* MERGEFORMAT </w:instrText>
      </w:r>
      <w:r w:rsidR="00DE6CB3">
        <w:fldChar w:fldCharType="separate"/>
      </w:r>
      <w:sdt>
        <w:sdtPr>
          <w:alias w:val="Criteria21"/>
          <w:tag w:val="Criteria21"/>
          <w:id w:val="1154481909"/>
          <w:lock w:val="sdtLocked"/>
          <w:placeholder>
            <w:docPart w:val="9CEA876FA6D340F5B6F039673C7851F8"/>
          </w:placeholder>
        </w:sdtPr>
        <w:sdtEndPr/>
        <w:sdtContent>
          <w:r w:rsidR="004727B2" w:rsidRPr="003572EA">
            <w:rPr>
              <w:rStyle w:val="PlaceholderText"/>
              <w:color w:val="45545F"/>
            </w:rPr>
            <w:t xml:space="preserve">Notify all relevant staff of </w:t>
          </w:r>
          <w:r w:rsidR="004727B2" w:rsidRPr="003572EA">
            <w:t>scheduled staff meeting</w:t>
          </w:r>
        </w:sdtContent>
      </w:sdt>
      <w:r w:rsidR="00DE6CB3">
        <w:fldChar w:fldCharType="end"/>
      </w:r>
    </w:p>
    <w:p w:rsidR="002D0810" w:rsidRPr="003572EA" w:rsidRDefault="00F57848" w:rsidP="006328F6">
      <w:pPr>
        <w:pStyle w:val="Heading3"/>
      </w:pPr>
      <w:r w:rsidRPr="003572EA">
        <w:rPr>
          <w:noProof/>
          <w:lang w:val="en-US" w:eastAsia="en-US"/>
        </w:rPr>
        <w:drawing>
          <wp:anchor distT="0" distB="0" distL="114300" distR="114300" simplePos="0" relativeHeight="251738112" behindDoc="0" locked="0" layoutInCell="1" allowOverlap="1" wp14:anchorId="7D44A5CD" wp14:editId="4D99B1C4">
            <wp:simplePos x="0" y="0"/>
            <wp:positionH relativeFrom="column">
              <wp:posOffset>3657600</wp:posOffset>
            </wp:positionH>
            <wp:positionV relativeFrom="paragraph">
              <wp:posOffset>180340</wp:posOffset>
            </wp:positionV>
            <wp:extent cx="2085975" cy="1552575"/>
            <wp:effectExtent l="0" t="0" r="9525" b="9525"/>
            <wp:wrapSquare wrapText="bothSides"/>
            <wp:docPr id="51" name="Picture 43" descr="C:\Users\Quentin\AppData\Local\Microsoft\Windows\Temporary Internet Files\Content.IE5\X0AY02HY\communicat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Quentin\AppData\Local\Microsoft\Windows\Temporary Internet Files\Content.IE5\X0AY02HY\communicate[1].jpg"/>
                    <pic:cNvPicPr>
                      <a:picLocks noChangeAspect="1" noChangeArrowheads="1"/>
                    </pic:cNvPicPr>
                  </pic:nvPicPr>
                  <pic:blipFill rotWithShape="1">
                    <a:blip r:embed="rId74">
                      <a:extLst>
                        <a:ext uri="{28A0092B-C50C-407E-A947-70E740481C1C}">
                          <a14:useLocalDpi xmlns:a14="http://schemas.microsoft.com/office/drawing/2010/main" val="0"/>
                        </a:ext>
                      </a:extLst>
                    </a:blip>
                    <a:srcRect t="9588" b="15983"/>
                    <a:stretch/>
                  </pic:blipFill>
                  <pic:spPr bwMode="auto">
                    <a:xfrm>
                      <a:off x="0" y="0"/>
                      <a:ext cx="2085975" cy="1552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0810" w:rsidRPr="003572EA">
        <w:t>Introduction</w:t>
      </w:r>
    </w:p>
    <w:p w:rsidR="002D0810" w:rsidRPr="003572EA" w:rsidRDefault="00104353" w:rsidP="00A67D5C">
      <w:pPr>
        <w:pStyle w:val="BodyCopy"/>
        <w:rPr>
          <w:noProof w:val="0"/>
        </w:rPr>
      </w:pPr>
      <w:r w:rsidRPr="003572EA">
        <w:rPr>
          <w:noProof w:val="0"/>
        </w:rPr>
        <w:t>It will often be necessary to inform staff about regular</w:t>
      </w:r>
      <w:r w:rsidR="00F57848" w:rsidRPr="003572EA">
        <w:rPr>
          <w:noProof w:val="0"/>
        </w:rPr>
        <w:t xml:space="preserve"> </w:t>
      </w:r>
      <w:r w:rsidRPr="003572EA">
        <w:rPr>
          <w:noProof w:val="0"/>
        </w:rPr>
        <w:t>meetings and the processes and procedures relevant to meetings. Each organisation will have different ways</w:t>
      </w:r>
      <w:r w:rsidR="00F57848" w:rsidRPr="003572EA">
        <w:rPr>
          <w:noProof w:val="0"/>
        </w:rPr>
        <w:t xml:space="preserve"> </w:t>
      </w:r>
      <w:r w:rsidRPr="003572EA">
        <w:rPr>
          <w:noProof w:val="0"/>
        </w:rPr>
        <w:t>of organising and conducting meetings so it is important</w:t>
      </w:r>
      <w:r w:rsidR="00F57848" w:rsidRPr="003572EA">
        <w:rPr>
          <w:noProof w:val="0"/>
        </w:rPr>
        <w:t xml:space="preserve"> </w:t>
      </w:r>
      <w:r w:rsidRPr="003572EA">
        <w:rPr>
          <w:noProof w:val="0"/>
        </w:rPr>
        <w:t>to be able to explain company specific meeting procedures</w:t>
      </w:r>
      <w:r w:rsidR="00F57848" w:rsidRPr="003572EA">
        <w:rPr>
          <w:noProof w:val="0"/>
        </w:rPr>
        <w:t xml:space="preserve"> </w:t>
      </w:r>
      <w:r w:rsidRPr="003572EA">
        <w:rPr>
          <w:noProof w:val="0"/>
        </w:rPr>
        <w:t>clearly and effectively. Communicating with staff when a meeting will occur is a critical skill for all supervisors and</w:t>
      </w:r>
      <w:r w:rsidR="00F57848" w:rsidRPr="003572EA">
        <w:rPr>
          <w:noProof w:val="0"/>
        </w:rPr>
        <w:t xml:space="preserve"> </w:t>
      </w:r>
      <w:r w:rsidRPr="003572EA">
        <w:rPr>
          <w:noProof w:val="0"/>
        </w:rPr>
        <w:t>there are many systems and options available to inform</w:t>
      </w:r>
      <w:r w:rsidR="00F57848" w:rsidRPr="003572EA">
        <w:rPr>
          <w:noProof w:val="0"/>
        </w:rPr>
        <w:t xml:space="preserve"> </w:t>
      </w:r>
      <w:r w:rsidRPr="003572EA">
        <w:rPr>
          <w:noProof w:val="0"/>
        </w:rPr>
        <w:t>staff about meetings.</w:t>
      </w:r>
    </w:p>
    <w:p w:rsidR="002D0810" w:rsidRPr="003572EA" w:rsidRDefault="00514107" w:rsidP="006328F6">
      <w:pPr>
        <w:pStyle w:val="Heading3"/>
      </w:pPr>
      <w:r w:rsidRPr="003572EA">
        <w:t>Communicating with staff</w:t>
      </w:r>
    </w:p>
    <w:p w:rsidR="002D0810" w:rsidRPr="003572EA" w:rsidRDefault="00514107" w:rsidP="00A67D5C">
      <w:pPr>
        <w:pStyle w:val="BodyCopy"/>
        <w:rPr>
          <w:noProof w:val="0"/>
        </w:rPr>
      </w:pPr>
      <w:r w:rsidRPr="003572EA">
        <w:rPr>
          <w:rStyle w:val="BodyCopyChar1"/>
          <w:noProof w:val="0"/>
        </w:rPr>
        <w:t>Often a challenging part of staff management is effective communication. When arranging a</w:t>
      </w:r>
      <w:r w:rsidRPr="003572EA">
        <w:rPr>
          <w:noProof w:val="0"/>
        </w:rPr>
        <w:t xml:space="preserve"> staff meeting it may be difficult to speak to all staff in person due to shift work, days off and annual leave. It is important, however, that all relevant staff are still able to attend a scheduled meeting or to be able to inform a supervisor of their inability to attend.</w:t>
      </w:r>
      <w:r w:rsidR="00B50942" w:rsidRPr="003572EA">
        <w:rPr>
          <w:noProof w:val="0"/>
        </w:rPr>
        <w:t xml:space="preserve"> </w:t>
      </w:r>
    </w:p>
    <w:p w:rsidR="00B50942" w:rsidRPr="003572EA" w:rsidRDefault="00B50942" w:rsidP="00A67D5C">
      <w:pPr>
        <w:pStyle w:val="BodyCopy"/>
        <w:rPr>
          <w:noProof w:val="0"/>
        </w:rPr>
      </w:pPr>
      <w:r w:rsidRPr="003572EA">
        <w:rPr>
          <w:noProof w:val="0"/>
        </w:rPr>
        <w:t>There are many ways to inform staff about meetings but nowadays using online calendars and meeting requests are common. Below is an example of a meeting request.</w:t>
      </w:r>
    </w:p>
    <w:p w:rsidR="00B50942" w:rsidRPr="003572EA" w:rsidRDefault="00B50942" w:rsidP="002D0810">
      <w:pPr>
        <w:pStyle w:val="BodyCopy"/>
        <w:rPr>
          <w:noProof w:val="0"/>
          <w:szCs w:val="24"/>
        </w:rPr>
      </w:pPr>
      <w:r w:rsidRPr="003572EA">
        <w:rPr>
          <w:lang w:val="en-US" w:eastAsia="en-US"/>
        </w:rPr>
        <w:drawing>
          <wp:inline distT="0" distB="0" distL="0" distR="0" wp14:anchorId="54D216E7" wp14:editId="1AC57A68">
            <wp:extent cx="5219700" cy="3398692"/>
            <wp:effectExtent l="0" t="0" r="0" b="0"/>
            <wp:docPr id="5" name="Picture 1" descr="https://lh4.ggpht.com/LlbvQ1kskBdcyqkg0m2eViyGhnmd7F6Mpub0yWDUxPXu52Vypl4Oa_fJcR07voMBXfxMhRQN=w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gpht.com/LlbvQ1kskBdcyqkg0m2eViyGhnmd7F6Mpub0yWDUxPXu52Vypl4Oa_fJcR07voMBXfxMhRQN=w665"/>
                    <pic:cNvPicPr>
                      <a:picLocks noChangeAspect="1" noChangeArrowheads="1"/>
                    </pic:cNvPicPr>
                  </pic:nvPicPr>
                  <pic:blipFill>
                    <a:blip r:embed="rId75" cstate="print"/>
                    <a:srcRect/>
                    <a:stretch>
                      <a:fillRect/>
                    </a:stretch>
                  </pic:blipFill>
                  <pic:spPr bwMode="auto">
                    <a:xfrm>
                      <a:off x="0" y="0"/>
                      <a:ext cx="5220391" cy="3399142"/>
                    </a:xfrm>
                    <a:prstGeom prst="rect">
                      <a:avLst/>
                    </a:prstGeom>
                    <a:noFill/>
                    <a:ln w="9525">
                      <a:noFill/>
                      <a:miter lim="800000"/>
                      <a:headEnd/>
                      <a:tailEnd/>
                    </a:ln>
                  </pic:spPr>
                </pic:pic>
              </a:graphicData>
            </a:graphic>
          </wp:inline>
        </w:drawing>
      </w:r>
    </w:p>
    <w:p w:rsidR="00B50942" w:rsidRPr="003572EA" w:rsidRDefault="00B50942" w:rsidP="006328F6">
      <w:pPr>
        <w:pStyle w:val="Heading3"/>
      </w:pPr>
      <w:r w:rsidRPr="003572EA">
        <w:lastRenderedPageBreak/>
        <w:t>Ideas for email meeting invitations</w:t>
      </w:r>
    </w:p>
    <w:p w:rsidR="00717D15" w:rsidRPr="003572EA" w:rsidRDefault="00717D15" w:rsidP="006328F6">
      <w:pPr>
        <w:pStyle w:val="Heading4"/>
      </w:pPr>
      <w:r w:rsidRPr="003572EA">
        <w:t>Noticeboard</w:t>
      </w:r>
    </w:p>
    <w:p w:rsidR="00717D15" w:rsidRPr="003572EA" w:rsidRDefault="00717D15" w:rsidP="00A67D5C">
      <w:pPr>
        <w:pStyle w:val="BodyCopy"/>
        <w:rPr>
          <w:noProof w:val="0"/>
        </w:rPr>
      </w:pPr>
      <w:r w:rsidRPr="003572EA">
        <w:rPr>
          <w:noProof w:val="0"/>
        </w:rPr>
        <w:t>One common way to inform staff of a meeting is to use a staff noticeboard. The meeting information should include:</w:t>
      </w:r>
    </w:p>
    <w:p w:rsidR="00717D15" w:rsidRPr="003572EA" w:rsidRDefault="00717D15" w:rsidP="00A67D5C">
      <w:pPr>
        <w:pStyle w:val="Bullet1"/>
      </w:pPr>
      <w:r w:rsidRPr="003572EA">
        <w:t>Meeting title</w:t>
      </w:r>
    </w:p>
    <w:p w:rsidR="00717D15" w:rsidRPr="003572EA" w:rsidRDefault="00717D15" w:rsidP="00A67D5C">
      <w:pPr>
        <w:pStyle w:val="Bullet1"/>
      </w:pPr>
      <w:r w:rsidRPr="003572EA">
        <w:t>Date and time</w:t>
      </w:r>
    </w:p>
    <w:p w:rsidR="00717D15" w:rsidRPr="003572EA" w:rsidRDefault="00717D15" w:rsidP="00A67D5C">
      <w:pPr>
        <w:pStyle w:val="Bullet1"/>
      </w:pPr>
      <w:r w:rsidRPr="003572EA">
        <w:t>Location</w:t>
      </w:r>
    </w:p>
    <w:p w:rsidR="00717D15" w:rsidRPr="003572EA" w:rsidRDefault="00717D15" w:rsidP="00A67D5C">
      <w:pPr>
        <w:pStyle w:val="Bullet1"/>
      </w:pPr>
      <w:r w:rsidRPr="003572EA">
        <w:t>Reason for meeting</w:t>
      </w:r>
    </w:p>
    <w:p w:rsidR="00717D15" w:rsidRPr="003572EA" w:rsidRDefault="00717D15" w:rsidP="00A67D5C">
      <w:pPr>
        <w:pStyle w:val="Bullet1"/>
      </w:pPr>
      <w:r w:rsidRPr="003572EA">
        <w:t>Materials to bring or information to prepare</w:t>
      </w:r>
    </w:p>
    <w:p w:rsidR="00717D15" w:rsidRPr="003572EA" w:rsidRDefault="00717D15" w:rsidP="00A67D5C">
      <w:pPr>
        <w:pStyle w:val="Bullet1"/>
      </w:pPr>
      <w:r w:rsidRPr="003572EA">
        <w:t>Duration of meeting</w:t>
      </w:r>
    </w:p>
    <w:p w:rsidR="00717D15" w:rsidRPr="003572EA" w:rsidRDefault="00717D15" w:rsidP="00A67D5C">
      <w:pPr>
        <w:pStyle w:val="Bullet1"/>
      </w:pPr>
      <w:r w:rsidRPr="003572EA">
        <w:t>Attendees (people who need to attend)</w:t>
      </w:r>
      <w:r w:rsidR="00A67D5C" w:rsidRPr="003572EA">
        <w:t>.</w:t>
      </w:r>
    </w:p>
    <w:p w:rsidR="00717D15" w:rsidRPr="003572EA" w:rsidRDefault="00717D15" w:rsidP="00A67D5C">
      <w:pPr>
        <w:pStyle w:val="BodyCopy"/>
        <w:rPr>
          <w:noProof w:val="0"/>
        </w:rPr>
      </w:pPr>
      <w:r w:rsidRPr="003572EA">
        <w:rPr>
          <w:noProof w:val="0"/>
        </w:rPr>
        <w:t>Using a template can make scheduled meeting requests much easier and people become used to the format.</w:t>
      </w:r>
    </w:p>
    <w:p w:rsidR="00717D15" w:rsidRPr="003572EA" w:rsidRDefault="00717D15" w:rsidP="006328F6">
      <w:pPr>
        <w:pStyle w:val="Heading4"/>
      </w:pPr>
      <w:r w:rsidRPr="003572EA">
        <w:t>Online meeting requests</w:t>
      </w:r>
    </w:p>
    <w:p w:rsidR="00B50942" w:rsidRPr="003572EA" w:rsidRDefault="00717D15" w:rsidP="00A67D5C">
      <w:pPr>
        <w:pStyle w:val="BodyCopy"/>
        <w:rPr>
          <w:noProof w:val="0"/>
        </w:rPr>
      </w:pPr>
      <w:r w:rsidRPr="003572EA">
        <w:rPr>
          <w:noProof w:val="0"/>
        </w:rPr>
        <w:t>Below are some ideas for writing effective online meeting requests. There are eight suggestions, f</w:t>
      </w:r>
      <w:r w:rsidR="00B50942" w:rsidRPr="003572EA">
        <w:rPr>
          <w:noProof w:val="0"/>
        </w:rPr>
        <w:t>our required and four optional, these elements make for informative and professional meeting invitation email messages.</w:t>
      </w:r>
    </w:p>
    <w:p w:rsidR="00B50942" w:rsidRPr="003572EA" w:rsidRDefault="00DE6CB3" w:rsidP="001C2973">
      <w:pPr>
        <w:pStyle w:val="BodyCopy"/>
        <w:numPr>
          <w:ilvl w:val="0"/>
          <w:numId w:val="9"/>
        </w:numPr>
        <w:ind w:left="357" w:hanging="357"/>
        <w:rPr>
          <w:noProof w:val="0"/>
        </w:rPr>
      </w:pPr>
      <w:hyperlink r:id="rId76" w:anchor="subject-line" w:history="1">
        <w:r w:rsidR="00B50942" w:rsidRPr="003572EA">
          <w:rPr>
            <w:rStyle w:val="Hyperlink"/>
            <w:noProof w:val="0"/>
            <w:color w:val="auto"/>
            <w:u w:val="none"/>
          </w:rPr>
          <w:t>Succinct Subject Line</w:t>
        </w:r>
      </w:hyperlink>
      <w:r w:rsidR="00A67D5C" w:rsidRPr="003572EA">
        <w:rPr>
          <w:noProof w:val="0"/>
        </w:rPr>
        <w:t xml:space="preserve"> </w:t>
      </w:r>
      <w:r w:rsidR="00B50942" w:rsidRPr="003572EA">
        <w:rPr>
          <w:noProof w:val="0"/>
        </w:rPr>
        <w:t>(required)</w:t>
      </w:r>
    </w:p>
    <w:p w:rsidR="00B50942" w:rsidRPr="003572EA" w:rsidRDefault="00DE6CB3" w:rsidP="001C2973">
      <w:pPr>
        <w:pStyle w:val="BodyCopy"/>
        <w:numPr>
          <w:ilvl w:val="0"/>
          <w:numId w:val="9"/>
        </w:numPr>
        <w:ind w:left="357" w:hanging="357"/>
        <w:rPr>
          <w:noProof w:val="0"/>
        </w:rPr>
      </w:pPr>
      <w:hyperlink r:id="rId77" w:anchor="intro" w:history="1">
        <w:r w:rsidR="00B50942" w:rsidRPr="003572EA">
          <w:rPr>
            <w:rStyle w:val="Hyperlink"/>
            <w:noProof w:val="0"/>
            <w:color w:val="auto"/>
            <w:u w:val="none"/>
          </w:rPr>
          <w:t>Personal Introduction</w:t>
        </w:r>
      </w:hyperlink>
    </w:p>
    <w:p w:rsidR="00B50942" w:rsidRPr="003572EA" w:rsidRDefault="00DE6CB3" w:rsidP="001C2973">
      <w:pPr>
        <w:pStyle w:val="BodyCopy"/>
        <w:numPr>
          <w:ilvl w:val="0"/>
          <w:numId w:val="9"/>
        </w:numPr>
        <w:ind w:left="357" w:hanging="357"/>
        <w:rPr>
          <w:noProof w:val="0"/>
        </w:rPr>
      </w:pPr>
      <w:hyperlink r:id="rId78" w:anchor="prep" w:history="1">
        <w:r w:rsidR="00B50942" w:rsidRPr="003572EA">
          <w:rPr>
            <w:rStyle w:val="Hyperlink"/>
            <w:noProof w:val="0"/>
            <w:color w:val="auto"/>
            <w:u w:val="none"/>
          </w:rPr>
          <w:t>Required Preparation</w:t>
        </w:r>
      </w:hyperlink>
    </w:p>
    <w:p w:rsidR="00B50942" w:rsidRPr="003572EA" w:rsidRDefault="00DE6CB3" w:rsidP="001C2973">
      <w:pPr>
        <w:pStyle w:val="BodyCopy"/>
        <w:numPr>
          <w:ilvl w:val="0"/>
          <w:numId w:val="9"/>
        </w:numPr>
        <w:ind w:left="357" w:hanging="357"/>
        <w:rPr>
          <w:noProof w:val="0"/>
        </w:rPr>
      </w:pPr>
      <w:hyperlink r:id="rId79" w:anchor="datentime" w:history="1">
        <w:r w:rsidR="00B50942" w:rsidRPr="003572EA">
          <w:rPr>
            <w:rStyle w:val="Hyperlink"/>
            <w:noProof w:val="0"/>
            <w:color w:val="auto"/>
            <w:u w:val="none"/>
          </w:rPr>
          <w:t>Meeting Date and Time</w:t>
        </w:r>
      </w:hyperlink>
      <w:r w:rsidR="00A67D5C" w:rsidRPr="003572EA">
        <w:rPr>
          <w:noProof w:val="0"/>
        </w:rPr>
        <w:t xml:space="preserve"> </w:t>
      </w:r>
      <w:r w:rsidR="00B50942" w:rsidRPr="003572EA">
        <w:rPr>
          <w:noProof w:val="0"/>
        </w:rPr>
        <w:t>(required)</w:t>
      </w:r>
    </w:p>
    <w:p w:rsidR="00B50942" w:rsidRPr="003572EA" w:rsidRDefault="00DE6CB3" w:rsidP="001C2973">
      <w:pPr>
        <w:pStyle w:val="BodyCopy"/>
        <w:numPr>
          <w:ilvl w:val="0"/>
          <w:numId w:val="9"/>
        </w:numPr>
        <w:ind w:left="357" w:hanging="357"/>
        <w:rPr>
          <w:noProof w:val="0"/>
        </w:rPr>
      </w:pPr>
      <w:hyperlink r:id="rId80" w:anchor="local" w:history="1">
        <w:r w:rsidR="00B50942" w:rsidRPr="003572EA">
          <w:rPr>
            <w:rStyle w:val="Hyperlink"/>
            <w:noProof w:val="0"/>
            <w:color w:val="auto"/>
            <w:u w:val="none"/>
          </w:rPr>
          <w:t>Location</w:t>
        </w:r>
      </w:hyperlink>
      <w:r w:rsidR="00A67D5C" w:rsidRPr="003572EA">
        <w:rPr>
          <w:noProof w:val="0"/>
        </w:rPr>
        <w:t xml:space="preserve"> </w:t>
      </w:r>
      <w:r w:rsidR="00B50942" w:rsidRPr="003572EA">
        <w:rPr>
          <w:noProof w:val="0"/>
        </w:rPr>
        <w:t>(required)</w:t>
      </w:r>
    </w:p>
    <w:p w:rsidR="00B50942" w:rsidRPr="003572EA" w:rsidRDefault="00DE6CB3" w:rsidP="001C2973">
      <w:pPr>
        <w:pStyle w:val="BodyCopy"/>
        <w:numPr>
          <w:ilvl w:val="0"/>
          <w:numId w:val="9"/>
        </w:numPr>
        <w:ind w:left="357" w:hanging="357"/>
        <w:rPr>
          <w:noProof w:val="0"/>
        </w:rPr>
      </w:pPr>
      <w:hyperlink r:id="rId81" w:anchor="purpose" w:history="1">
        <w:r w:rsidR="00B50942" w:rsidRPr="003572EA">
          <w:rPr>
            <w:rStyle w:val="Hyperlink"/>
            <w:noProof w:val="0"/>
            <w:color w:val="auto"/>
            <w:u w:val="none"/>
          </w:rPr>
          <w:t>Meeting Purpose</w:t>
        </w:r>
      </w:hyperlink>
      <w:r w:rsidR="00A67D5C" w:rsidRPr="003572EA">
        <w:rPr>
          <w:noProof w:val="0"/>
        </w:rPr>
        <w:t xml:space="preserve"> </w:t>
      </w:r>
      <w:r w:rsidR="00B50942" w:rsidRPr="003572EA">
        <w:rPr>
          <w:noProof w:val="0"/>
        </w:rPr>
        <w:t>(required)</w:t>
      </w:r>
    </w:p>
    <w:p w:rsidR="00B50942" w:rsidRPr="003572EA" w:rsidRDefault="00DE6CB3" w:rsidP="001C2973">
      <w:pPr>
        <w:pStyle w:val="BodyCopy"/>
        <w:numPr>
          <w:ilvl w:val="0"/>
          <w:numId w:val="9"/>
        </w:numPr>
        <w:ind w:left="357" w:hanging="357"/>
        <w:rPr>
          <w:noProof w:val="0"/>
        </w:rPr>
      </w:pPr>
      <w:hyperlink r:id="rId82" w:anchor="agenda" w:history="1">
        <w:r w:rsidR="00B50942" w:rsidRPr="003572EA">
          <w:rPr>
            <w:rStyle w:val="Hyperlink"/>
            <w:noProof w:val="0"/>
            <w:color w:val="auto"/>
            <w:u w:val="none"/>
          </w:rPr>
          <w:t>Agenda</w:t>
        </w:r>
      </w:hyperlink>
    </w:p>
    <w:p w:rsidR="00B50942" w:rsidRPr="003572EA" w:rsidRDefault="00DE6CB3" w:rsidP="001C2973">
      <w:pPr>
        <w:pStyle w:val="BodyCopy"/>
        <w:numPr>
          <w:ilvl w:val="0"/>
          <w:numId w:val="9"/>
        </w:numPr>
        <w:ind w:left="357" w:hanging="357"/>
        <w:rPr>
          <w:noProof w:val="0"/>
        </w:rPr>
      </w:pPr>
      <w:hyperlink r:id="rId83" w:anchor="invitee" w:history="1">
        <w:r w:rsidR="00B50942" w:rsidRPr="003572EA">
          <w:rPr>
            <w:rStyle w:val="Hyperlink"/>
            <w:noProof w:val="0"/>
            <w:color w:val="auto"/>
            <w:u w:val="none"/>
          </w:rPr>
          <w:t>Invitee List</w:t>
        </w:r>
      </w:hyperlink>
    </w:p>
    <w:p w:rsidR="00B50942" w:rsidRPr="003572EA" w:rsidRDefault="00B50942" w:rsidP="001C2973">
      <w:pPr>
        <w:pStyle w:val="Heading4"/>
        <w:numPr>
          <w:ilvl w:val="0"/>
          <w:numId w:val="11"/>
        </w:numPr>
        <w:ind w:left="357" w:hanging="357"/>
      </w:pPr>
      <w:r w:rsidRPr="003572EA">
        <w:t>Succinct Subject line (Required!)</w:t>
      </w:r>
    </w:p>
    <w:p w:rsidR="00B50942" w:rsidRPr="003572EA" w:rsidRDefault="00B50942" w:rsidP="00A67D5C">
      <w:pPr>
        <w:pStyle w:val="BodyCopy"/>
        <w:rPr>
          <w:noProof w:val="0"/>
        </w:rPr>
      </w:pPr>
      <w:r w:rsidRPr="003572EA">
        <w:rPr>
          <w:noProof w:val="0"/>
        </w:rPr>
        <w:t>Just the facts, ma'am.</w:t>
      </w:r>
    </w:p>
    <w:p w:rsidR="00B50942" w:rsidRPr="00DE5263" w:rsidRDefault="00B50942" w:rsidP="00DE5263">
      <w:pPr>
        <w:pStyle w:val="BodyCopy"/>
      </w:pPr>
      <w:r w:rsidRPr="00DE5263">
        <w:t>Follow </w:t>
      </w:r>
      <w:hyperlink r:id="rId84" w:history="1">
        <w:r w:rsidRPr="00DE5263">
          <w:rPr>
            <w:rStyle w:val="Hyperlink"/>
            <w:color w:val="auto"/>
            <w:u w:val="none"/>
          </w:rPr>
          <w:t>best practices for any email</w:t>
        </w:r>
      </w:hyperlink>
      <w:r w:rsidRPr="00DE5263">
        <w:t> by keeping your invitation subject line short and easy to scan. Include the meeting name, date, and an indication of what kind of invitation you're sending.</w:t>
      </w:r>
    </w:p>
    <w:p w:rsidR="00B50942" w:rsidRPr="00DE5263" w:rsidRDefault="00B50942" w:rsidP="00DE5263">
      <w:pPr>
        <w:pStyle w:val="BodyCopy"/>
      </w:pPr>
      <w:r w:rsidRPr="00DE5263">
        <w:t>We use this pattern for the </w:t>
      </w:r>
      <w:hyperlink r:id="rId85" w:history="1">
        <w:r w:rsidRPr="00DE5263">
          <w:rPr>
            <w:rStyle w:val="Hyperlink"/>
            <w:color w:val="auto"/>
            <w:u w:val="none"/>
          </w:rPr>
          <w:t>meeting invitation subject lines in Lucid Meetings</w:t>
        </w:r>
      </w:hyperlink>
      <w:r w:rsidRPr="00DE5263">
        <w:t>.</w:t>
      </w:r>
    </w:p>
    <w:p w:rsidR="00B50942" w:rsidRPr="003572EA" w:rsidRDefault="00B50942" w:rsidP="00B50942">
      <w:pPr>
        <w:pStyle w:val="NormalWeb"/>
        <w:shd w:val="clear" w:color="auto" w:fill="FFFFFF"/>
        <w:spacing w:before="0" w:beforeAutospacing="0" w:after="300" w:afterAutospacing="0" w:line="384" w:lineRule="atLeast"/>
        <w:rPr>
          <w:rFonts w:ascii="Verdana" w:hAnsi="Verdana"/>
          <w:color w:val="2A2E39"/>
          <w:sz w:val="22"/>
          <w:szCs w:val="22"/>
          <w:lang w:val="en-AU"/>
        </w:rPr>
      </w:pPr>
      <w:r w:rsidRPr="003572EA">
        <w:rPr>
          <w:rStyle w:val="HTMLCode"/>
          <w:color w:val="2A2E39"/>
          <w:sz w:val="22"/>
          <w:szCs w:val="22"/>
          <w:lang w:val="en-AU"/>
        </w:rPr>
        <w:t>Type of request + Meeting Date + Meeting Name</w:t>
      </w:r>
    </w:p>
    <w:p w:rsidR="00F57848" w:rsidRPr="003572EA" w:rsidRDefault="00F57848">
      <w:pPr>
        <w:rPr>
          <w:rStyle w:val="Strong"/>
          <w:rFonts w:ascii="Verdana" w:eastAsia="Calibri" w:hAnsi="Verdana" w:cs="Calibri"/>
          <w:i/>
          <w:iCs/>
          <w:color w:val="2A2E39"/>
          <w:szCs w:val="16"/>
          <w:lang w:eastAsia="ar-SA"/>
        </w:rPr>
      </w:pPr>
      <w:r w:rsidRPr="003572EA">
        <w:rPr>
          <w:rStyle w:val="Strong"/>
          <w:rFonts w:ascii="Verdana" w:hAnsi="Verdana"/>
          <w:i/>
          <w:iCs/>
          <w:color w:val="2A2E39"/>
        </w:rPr>
        <w:br w:type="page"/>
      </w:r>
    </w:p>
    <w:p w:rsidR="00F57848" w:rsidRPr="003572EA" w:rsidRDefault="00B50942" w:rsidP="001441F8">
      <w:pPr>
        <w:pStyle w:val="BodyCopyBold"/>
        <w:rPr>
          <w:rStyle w:val="Strong"/>
          <w:b/>
          <w:bCs w:val="0"/>
          <w:noProof w:val="0"/>
        </w:rPr>
      </w:pPr>
      <w:r w:rsidRPr="003572EA">
        <w:rPr>
          <w:rStyle w:val="Strong"/>
          <w:b/>
          <w:bCs w:val="0"/>
          <w:noProof w:val="0"/>
        </w:rPr>
        <w:lastRenderedPageBreak/>
        <w:t>Example</w:t>
      </w:r>
    </w:p>
    <w:p w:rsidR="00B50942" w:rsidRPr="003572EA" w:rsidRDefault="00B50942" w:rsidP="000652DD">
      <w:pPr>
        <w:pStyle w:val="BodyCopy"/>
        <w:rPr>
          <w:rFonts w:ascii="Verdana" w:hAnsi="Verdana"/>
          <w:noProof w:val="0"/>
          <w:szCs w:val="22"/>
        </w:rPr>
      </w:pPr>
      <w:r w:rsidRPr="003572EA">
        <w:rPr>
          <w:rStyle w:val="HTMLCode"/>
          <w:rFonts w:eastAsia="Calibri"/>
          <w:noProof w:val="0"/>
          <w:color w:val="2A2E39"/>
          <w:sz w:val="22"/>
          <w:szCs w:val="22"/>
        </w:rPr>
        <w:t>Meeting invite for October 4th: Project Status Update</w:t>
      </w:r>
    </w:p>
    <w:p w:rsidR="00B50942" w:rsidRPr="003572EA" w:rsidRDefault="00B50942" w:rsidP="00A67D5C">
      <w:pPr>
        <w:pStyle w:val="BodyCopy"/>
        <w:rPr>
          <w:noProof w:val="0"/>
        </w:rPr>
      </w:pPr>
      <w:r w:rsidRPr="003572EA">
        <w:rPr>
          <w:noProof w:val="0"/>
        </w:rPr>
        <w:t>Of course, you don't always know when the meeting will happen, and scheduled meetings get moved. In those situations, we use variations on the basic pattern:</w:t>
      </w:r>
    </w:p>
    <w:p w:rsidR="00B50942" w:rsidRPr="003572EA" w:rsidRDefault="00B50942" w:rsidP="00A67D5C">
      <w:pPr>
        <w:pStyle w:val="Bullet1"/>
      </w:pPr>
      <w:r w:rsidRPr="003572EA">
        <w:t>Meeting request from Elise Keith: Project Kickoff</w:t>
      </w:r>
    </w:p>
    <w:p w:rsidR="00B50942" w:rsidRPr="003572EA" w:rsidRDefault="00B50942" w:rsidP="00A67D5C">
      <w:pPr>
        <w:pStyle w:val="Bullet1"/>
      </w:pPr>
      <w:r w:rsidRPr="003572EA">
        <w:t>Scheduled: Project Kickoff for September 23rd</w:t>
      </w:r>
    </w:p>
    <w:p w:rsidR="00B50942" w:rsidRPr="003572EA" w:rsidRDefault="00B50942" w:rsidP="00A67D5C">
      <w:pPr>
        <w:pStyle w:val="Bullet1"/>
      </w:pPr>
      <w:r w:rsidRPr="003572EA">
        <w:t>Rescheduled: Project Kickoff moved to September 24th</w:t>
      </w:r>
    </w:p>
    <w:p w:rsidR="00B50942" w:rsidRPr="003572EA" w:rsidRDefault="00B50942" w:rsidP="00A67D5C">
      <w:pPr>
        <w:pStyle w:val="Bullet1"/>
      </w:pPr>
      <w:r w:rsidRPr="003572EA">
        <w:t>Cancel</w:t>
      </w:r>
      <w:r w:rsidR="000652DD" w:rsidRPr="003572EA">
        <w:t>l</w:t>
      </w:r>
      <w:r w:rsidRPr="003572EA">
        <w:t>ed: Project Kickoff on September 24</w:t>
      </w:r>
      <w:r w:rsidRPr="003572EA">
        <w:rPr>
          <w:vertAlign w:val="superscript"/>
        </w:rPr>
        <w:t>th</w:t>
      </w:r>
      <w:r w:rsidR="00A67D5C" w:rsidRPr="003572EA">
        <w:rPr>
          <w:rStyle w:val="BodyCopyChar1"/>
          <w:noProof w:val="0"/>
        </w:rPr>
        <w:t>.</w:t>
      </w:r>
    </w:p>
    <w:p w:rsidR="00B50942" w:rsidRPr="003572EA" w:rsidRDefault="00B50942" w:rsidP="006328F6">
      <w:pPr>
        <w:pStyle w:val="Heading4"/>
        <w:rPr>
          <w:rFonts w:ascii="Times New Roman" w:hAnsi="Times New Roman"/>
        </w:rPr>
      </w:pPr>
      <w:r w:rsidRPr="003572EA">
        <w:t>WHY THIS FORMAT WORKS</w:t>
      </w:r>
    </w:p>
    <w:p w:rsidR="00B50942" w:rsidRPr="003572EA" w:rsidRDefault="00B50942" w:rsidP="00A67D5C">
      <w:pPr>
        <w:pStyle w:val="BodyCopy"/>
        <w:rPr>
          <w:noProof w:val="0"/>
        </w:rPr>
      </w:pPr>
      <w:r w:rsidRPr="003572EA">
        <w:rPr>
          <w:noProof w:val="0"/>
        </w:rPr>
        <w:t>People instantly know when you're requesting their time and the main topic of your meeting without even opening the email.</w:t>
      </w:r>
    </w:p>
    <w:p w:rsidR="00B50942" w:rsidRPr="003572EA" w:rsidRDefault="00B50942" w:rsidP="00B50942">
      <w:pPr>
        <w:pStyle w:val="Heading4"/>
        <w:shd w:val="clear" w:color="auto" w:fill="FFFFFF"/>
        <w:spacing w:before="150" w:after="150"/>
        <w:rPr>
          <w:rFonts w:cs="Helvetica"/>
          <w:caps/>
          <w:color w:val="1F212C"/>
        </w:rPr>
      </w:pPr>
      <w:r w:rsidRPr="003572EA">
        <w:rPr>
          <w:rFonts w:ascii="Verdana" w:hAnsi="Verdana"/>
          <w:noProof/>
          <w:color w:val="2A2E39"/>
          <w:lang w:val="en-US" w:eastAsia="en-US"/>
        </w:rPr>
        <w:drawing>
          <wp:anchor distT="0" distB="0" distL="0" distR="0" simplePos="0" relativeHeight="251709440" behindDoc="0" locked="0" layoutInCell="1" allowOverlap="0" wp14:anchorId="304A7404" wp14:editId="335177AC">
            <wp:simplePos x="0" y="0"/>
            <wp:positionH relativeFrom="column">
              <wp:align>left</wp:align>
            </wp:positionH>
            <wp:positionV relativeFrom="line">
              <wp:posOffset>0</wp:posOffset>
            </wp:positionV>
            <wp:extent cx="304800" cy="304800"/>
            <wp:effectExtent l="19050" t="0" r="0" b="0"/>
            <wp:wrapSquare wrapText="bothSides"/>
            <wp:docPr id="19" name="Picture 37"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arning!"/>
                    <pic:cNvPicPr>
                      <a:picLocks noChangeAspect="1" noChangeArrowheads="1"/>
                    </pic:cNvPicPr>
                  </pic:nvPicPr>
                  <pic:blipFill>
                    <a:blip r:embed="rId86" cstate="print"/>
                    <a:srcRect/>
                    <a:stretch>
                      <a:fillRect/>
                    </a:stretch>
                  </pic:blipFill>
                  <pic:spPr bwMode="auto">
                    <a:xfrm>
                      <a:off x="0" y="0"/>
                      <a:ext cx="304800" cy="304800"/>
                    </a:xfrm>
                    <a:prstGeom prst="rect">
                      <a:avLst/>
                    </a:prstGeom>
                    <a:noFill/>
                    <a:ln w="9525">
                      <a:noFill/>
                      <a:miter lim="800000"/>
                      <a:headEnd/>
                      <a:tailEnd/>
                    </a:ln>
                  </pic:spPr>
                </pic:pic>
              </a:graphicData>
            </a:graphic>
          </wp:anchor>
        </w:drawing>
      </w:r>
      <w:r w:rsidRPr="003572EA">
        <w:rPr>
          <w:rStyle w:val="Emphasis"/>
          <w:rFonts w:cs="Helvetica"/>
          <w:caps/>
          <w:color w:val="1F212C"/>
        </w:rPr>
        <w:t>COMMON MISTAKE TO AVOID:</w:t>
      </w:r>
      <w:r w:rsidRPr="003572EA">
        <w:rPr>
          <w:rFonts w:cs="Helvetica"/>
          <w:caps/>
          <w:color w:val="1F212C"/>
        </w:rPr>
        <w:br/>
        <w:t>ABBREVIATIONS IN THE SUBJECT LINE</w:t>
      </w:r>
    </w:p>
    <w:p w:rsidR="00B50942" w:rsidRPr="003572EA" w:rsidRDefault="00B50942" w:rsidP="00717D15">
      <w:pPr>
        <w:pStyle w:val="BodyCopy"/>
        <w:rPr>
          <w:noProof w:val="0"/>
        </w:rPr>
      </w:pPr>
      <w:r w:rsidRPr="003572EA">
        <w:rPr>
          <w:noProof w:val="0"/>
        </w:rPr>
        <w:t>Many groups develop subject line abbreviations to aid a quick scan of meeting email, using subject lines such as:</w:t>
      </w:r>
    </w:p>
    <w:p w:rsidR="00B50942" w:rsidRPr="003572EA" w:rsidRDefault="00B50942" w:rsidP="00B50942">
      <w:pPr>
        <w:pStyle w:val="NormalWeb"/>
        <w:shd w:val="clear" w:color="auto" w:fill="FFFFFF"/>
        <w:spacing w:before="0" w:beforeAutospacing="0" w:after="300" w:afterAutospacing="0" w:line="384" w:lineRule="atLeast"/>
        <w:rPr>
          <w:rFonts w:ascii="Verdana" w:hAnsi="Verdana"/>
          <w:color w:val="2A2E39"/>
          <w:lang w:val="en-AU"/>
        </w:rPr>
      </w:pPr>
      <w:r w:rsidRPr="003572EA">
        <w:rPr>
          <w:rStyle w:val="HTMLCode"/>
          <w:color w:val="2A2E39"/>
          <w:lang w:val="en-AU"/>
        </w:rPr>
        <w:t>[PM-MTG] check in</w:t>
      </w:r>
    </w:p>
    <w:p w:rsidR="00B50942" w:rsidRPr="003572EA" w:rsidRDefault="00B50942" w:rsidP="00A67D5C">
      <w:pPr>
        <w:pStyle w:val="BodyCopy"/>
        <w:rPr>
          <w:noProof w:val="0"/>
        </w:rPr>
      </w:pPr>
      <w:r w:rsidRPr="003572EA">
        <w:rPr>
          <w:noProof w:val="0"/>
        </w:rPr>
        <w:t>This can work great with a team that knows the abbreviation and who will get the meeting on their calendars automatically. When you invite someone outside your group, though, this shorthand falls apart. Believe it or not, not everyone uses Outlook or Google Calendar, so you need to actually include the meeting date in your subject line. And while your team knows that "PM" means "program manager" and "mtg" means "meeting", people from outside your group may not.</w:t>
      </w:r>
    </w:p>
    <w:p w:rsidR="00B50942" w:rsidRPr="003572EA" w:rsidRDefault="00B50942" w:rsidP="006328F6">
      <w:pPr>
        <w:pStyle w:val="BodyCopy"/>
        <w:rPr>
          <w:noProof w:val="0"/>
        </w:rPr>
      </w:pPr>
      <w:r w:rsidRPr="003572EA">
        <w:rPr>
          <w:rStyle w:val="Strong"/>
          <w:bCs w:val="0"/>
          <w:noProof w:val="0"/>
        </w:rPr>
        <w:t>Recommendation:</w:t>
      </w:r>
      <w:r w:rsidR="00A67D5C" w:rsidRPr="003572EA">
        <w:rPr>
          <w:rStyle w:val="apple-converted-space"/>
          <w:noProof w:val="0"/>
        </w:rPr>
        <w:t xml:space="preserve"> </w:t>
      </w:r>
      <w:r w:rsidRPr="003572EA">
        <w:rPr>
          <w:noProof w:val="0"/>
        </w:rPr>
        <w:t>Use full words in your email subject line.</w:t>
      </w:r>
    </w:p>
    <w:p w:rsidR="00B50942" w:rsidRPr="003572EA" w:rsidRDefault="00B50942" w:rsidP="001C2973">
      <w:pPr>
        <w:pStyle w:val="Heading4"/>
        <w:numPr>
          <w:ilvl w:val="0"/>
          <w:numId w:val="11"/>
        </w:numPr>
        <w:ind w:left="357" w:hanging="357"/>
      </w:pPr>
      <w:r w:rsidRPr="003572EA">
        <w:t>Personal Introduction (optional)</w:t>
      </w:r>
    </w:p>
    <w:p w:rsidR="00B50942" w:rsidRPr="003572EA" w:rsidRDefault="00B50942" w:rsidP="000652DD">
      <w:pPr>
        <w:pStyle w:val="BodyCopy"/>
        <w:rPr>
          <w:noProof w:val="0"/>
        </w:rPr>
      </w:pPr>
      <w:r w:rsidRPr="003572EA">
        <w:rPr>
          <w:noProof w:val="0"/>
        </w:rPr>
        <w:t>If you're meeting with a group that doesn't meet regularly, add a short personal note to the top of your invite to provide much needed context.</w:t>
      </w:r>
    </w:p>
    <w:p w:rsidR="00B50942" w:rsidRPr="003572EA" w:rsidRDefault="00B50942" w:rsidP="000652DD">
      <w:pPr>
        <w:pStyle w:val="BodyCopy"/>
        <w:rPr>
          <w:noProof w:val="0"/>
        </w:rPr>
      </w:pPr>
      <w:r w:rsidRPr="003572EA">
        <w:rPr>
          <w:noProof w:val="0"/>
        </w:rPr>
        <w:t>S</w:t>
      </w:r>
      <w:r w:rsidR="000957A1" w:rsidRPr="003572EA">
        <w:rPr>
          <w:noProof w:val="0"/>
        </w:rPr>
        <w:t>omething like "Hello everyone, l</w:t>
      </w:r>
      <w:r w:rsidRPr="003572EA">
        <w:rPr>
          <w:noProof w:val="0"/>
        </w:rPr>
        <w:t xml:space="preserve">ooking forward to seeing you all at the big project </w:t>
      </w:r>
      <w:r w:rsidR="000957A1" w:rsidRPr="003572EA">
        <w:rPr>
          <w:noProof w:val="0"/>
        </w:rPr>
        <w:t>Kickoff</w:t>
      </w:r>
      <w:r w:rsidRPr="003572EA">
        <w:rPr>
          <w:noProof w:val="0"/>
        </w:rPr>
        <w:t>!" or "As we discussed on the phone last Tuesday, here's the invitation for our upcoming demo." These quick notes help busy people remember who you are and why they're receiving this invitation.</w:t>
      </w:r>
    </w:p>
    <w:p w:rsidR="00B50942" w:rsidRPr="003572EA" w:rsidRDefault="00B50942" w:rsidP="001C2973">
      <w:pPr>
        <w:pStyle w:val="Heading4"/>
        <w:numPr>
          <w:ilvl w:val="0"/>
          <w:numId w:val="11"/>
        </w:numPr>
        <w:ind w:left="357" w:hanging="357"/>
      </w:pPr>
      <w:r w:rsidRPr="003572EA">
        <w:t>Required Preparation (optional)</w:t>
      </w:r>
    </w:p>
    <w:p w:rsidR="00B50942" w:rsidRPr="003572EA" w:rsidRDefault="00B50942" w:rsidP="000652DD">
      <w:pPr>
        <w:pStyle w:val="BodyCopy"/>
        <w:rPr>
          <w:noProof w:val="0"/>
        </w:rPr>
      </w:pPr>
      <w:r w:rsidRPr="003572EA">
        <w:rPr>
          <w:noProof w:val="0"/>
        </w:rPr>
        <w:t>Do people need to prepare reports, review a design, or gather facts to contribute to the meeting? Do you need people to RSVP so you can plan?</w:t>
      </w:r>
    </w:p>
    <w:p w:rsidR="00717D15" w:rsidRPr="003572EA" w:rsidRDefault="00B50942" w:rsidP="00717D15">
      <w:pPr>
        <w:pStyle w:val="BodyCopy"/>
        <w:rPr>
          <w:noProof w:val="0"/>
        </w:rPr>
      </w:pPr>
      <w:r w:rsidRPr="003572EA">
        <w:rPr>
          <w:noProof w:val="0"/>
        </w:rPr>
        <w:t>If you need people to come prepared, make sure you clearly provide these instructions right at the top of your message. Otherwise they will get missed.</w:t>
      </w:r>
    </w:p>
    <w:p w:rsidR="00B50942" w:rsidRPr="003572EA" w:rsidRDefault="00B50942" w:rsidP="001C2973">
      <w:pPr>
        <w:pStyle w:val="Heading4"/>
        <w:numPr>
          <w:ilvl w:val="0"/>
          <w:numId w:val="11"/>
        </w:numPr>
        <w:ind w:left="357" w:hanging="357"/>
      </w:pPr>
      <w:r w:rsidRPr="003572EA">
        <w:t>Meeting Date and Time (Required!)</w:t>
      </w:r>
    </w:p>
    <w:p w:rsidR="00B50942" w:rsidRPr="003572EA" w:rsidRDefault="00B50942" w:rsidP="000652DD">
      <w:pPr>
        <w:pStyle w:val="BodyCopy"/>
        <w:rPr>
          <w:noProof w:val="0"/>
        </w:rPr>
      </w:pPr>
      <w:r w:rsidRPr="003572EA">
        <w:rPr>
          <w:noProof w:val="0"/>
        </w:rPr>
        <w:t>Make sure to include the full date and time of the meeting, including the time zone, in the text of your email. Spelling out month names helps avoid confusion for people from other countries who are used to seeing different date formats.</w:t>
      </w:r>
    </w:p>
    <w:p w:rsidR="00A67D5C" w:rsidRPr="003572EA" w:rsidRDefault="00B50942" w:rsidP="001441F8">
      <w:pPr>
        <w:pStyle w:val="BodyCopyBold"/>
        <w:rPr>
          <w:rStyle w:val="apple-converted-space"/>
          <w:noProof w:val="0"/>
        </w:rPr>
      </w:pPr>
      <w:r w:rsidRPr="003572EA">
        <w:rPr>
          <w:rStyle w:val="Strong"/>
          <w:b/>
          <w:bCs w:val="0"/>
          <w:noProof w:val="0"/>
        </w:rPr>
        <w:lastRenderedPageBreak/>
        <w:t>Example:</w:t>
      </w:r>
    </w:p>
    <w:p w:rsidR="00B50942" w:rsidRPr="003572EA" w:rsidRDefault="00B50942" w:rsidP="00B50942">
      <w:pPr>
        <w:pStyle w:val="NormalWeb"/>
        <w:shd w:val="clear" w:color="auto" w:fill="FFFFFF"/>
        <w:spacing w:before="0" w:beforeAutospacing="0" w:after="300" w:afterAutospacing="0" w:line="384" w:lineRule="atLeast"/>
        <w:rPr>
          <w:rFonts w:ascii="Verdana" w:hAnsi="Verdana"/>
          <w:color w:val="2A2E39"/>
          <w:sz w:val="22"/>
          <w:szCs w:val="22"/>
          <w:lang w:val="en-AU"/>
        </w:rPr>
      </w:pPr>
      <w:r w:rsidRPr="003572EA">
        <w:rPr>
          <w:rStyle w:val="HTMLCode"/>
          <w:color w:val="2A2E39"/>
          <w:sz w:val="22"/>
          <w:szCs w:val="22"/>
          <w:lang w:val="en-AU"/>
        </w:rPr>
        <w:t>September 15, 3:00 - 3:45PM Los Angeles</w:t>
      </w:r>
    </w:p>
    <w:p w:rsidR="00B50942" w:rsidRPr="003572EA" w:rsidRDefault="00B50942" w:rsidP="001441F8">
      <w:pPr>
        <w:pStyle w:val="BodyCopy"/>
        <w:rPr>
          <w:noProof w:val="0"/>
        </w:rPr>
      </w:pPr>
      <w:r w:rsidRPr="003572EA">
        <w:rPr>
          <w:noProof w:val="0"/>
        </w:rPr>
        <w:t>If you're inviting people who live in other time zones, use</w:t>
      </w:r>
      <w:r w:rsidR="00A67D5C" w:rsidRPr="003572EA">
        <w:rPr>
          <w:noProof w:val="0"/>
        </w:rPr>
        <w:t xml:space="preserve"> </w:t>
      </w:r>
      <w:hyperlink r:id="rId87" w:history="1">
        <w:r w:rsidRPr="003572EA">
          <w:rPr>
            <w:rStyle w:val="Hyperlink"/>
            <w:noProof w:val="0"/>
            <w:color w:val="auto"/>
            <w:u w:val="none"/>
          </w:rPr>
          <w:t>TimeandDate.com</w:t>
        </w:r>
      </w:hyperlink>
      <w:r w:rsidR="00A67D5C" w:rsidRPr="003572EA">
        <w:rPr>
          <w:noProof w:val="0"/>
        </w:rPr>
        <w:t xml:space="preserve"> </w:t>
      </w:r>
      <w:r w:rsidRPr="003572EA">
        <w:rPr>
          <w:noProof w:val="0"/>
        </w:rPr>
        <w:t>to figure out the correct time and date for your invitees. When you use a calendar or meeting management software to send your invite, the recipients' calendars will also automatically translate the date and time in the attached calendar file to their preferred time zone.</w:t>
      </w:r>
    </w:p>
    <w:p w:rsidR="00B50942" w:rsidRPr="003572EA" w:rsidRDefault="00B50942" w:rsidP="001C2973">
      <w:pPr>
        <w:pStyle w:val="Heading4"/>
        <w:numPr>
          <w:ilvl w:val="0"/>
          <w:numId w:val="11"/>
        </w:numPr>
        <w:ind w:left="357" w:hanging="357"/>
      </w:pPr>
      <w:r w:rsidRPr="003572EA">
        <w:t>Location: Physical or Online (Required!)</w:t>
      </w:r>
    </w:p>
    <w:p w:rsidR="00B50942" w:rsidRPr="003572EA" w:rsidRDefault="00B50942" w:rsidP="00A67D5C">
      <w:pPr>
        <w:pStyle w:val="BodyCopy"/>
        <w:rPr>
          <w:noProof w:val="0"/>
        </w:rPr>
      </w:pPr>
      <w:r w:rsidRPr="003572EA">
        <w:rPr>
          <w:noProof w:val="0"/>
        </w:rPr>
        <w:t>A meeting location may be either a physical place like a conference room, instructions for joining a virtual meeting, or both.</w:t>
      </w:r>
    </w:p>
    <w:p w:rsidR="00B50942" w:rsidRPr="003572EA" w:rsidRDefault="00B50942" w:rsidP="00A67D5C">
      <w:pPr>
        <w:pStyle w:val="BodyCopy"/>
        <w:rPr>
          <w:noProof w:val="0"/>
        </w:rPr>
      </w:pPr>
      <w:r w:rsidRPr="003572EA">
        <w:rPr>
          <w:noProof w:val="0"/>
        </w:rPr>
        <w:t>For virtual meetings, the location should include a link to join the online meeting, audio instructions or phone numbers, and any system requirements. For in-person meetings, the location should include enough detail that those invited can find the meeting on a map.</w:t>
      </w:r>
    </w:p>
    <w:p w:rsidR="00B50942" w:rsidRPr="003572EA" w:rsidRDefault="006328F6" w:rsidP="00A67D5C">
      <w:pPr>
        <w:pStyle w:val="BodyCopy"/>
        <w:rPr>
          <w:noProof w:val="0"/>
        </w:rPr>
      </w:pPr>
      <w:r w:rsidRPr="003572EA">
        <w:rPr>
          <w:rFonts w:ascii="Verdana" w:hAnsi="Verdana"/>
          <w:color w:val="2A2E39"/>
          <w:lang w:val="en-US" w:eastAsia="en-US"/>
        </w:rPr>
        <w:drawing>
          <wp:anchor distT="0" distB="0" distL="114300" distR="114300" simplePos="0" relativeHeight="251751424" behindDoc="0" locked="0" layoutInCell="1" allowOverlap="1" wp14:anchorId="6884C532" wp14:editId="488DEEC6">
            <wp:simplePos x="0" y="0"/>
            <wp:positionH relativeFrom="column">
              <wp:posOffset>9525</wp:posOffset>
            </wp:positionH>
            <wp:positionV relativeFrom="paragraph">
              <wp:posOffset>752475</wp:posOffset>
            </wp:positionV>
            <wp:extent cx="5742305" cy="2571750"/>
            <wp:effectExtent l="0" t="0" r="0" b="0"/>
            <wp:wrapSquare wrapText="bothSides"/>
            <wp:docPr id="13" name="Picture 5" descr="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cation"/>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42305" cy="2571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B50942" w:rsidRPr="003572EA">
        <w:rPr>
          <w:rStyle w:val="Strong"/>
          <w:bCs w:val="0"/>
          <w:noProof w:val="0"/>
        </w:rPr>
        <w:t>TIP</w:t>
      </w:r>
      <w:r w:rsidR="00B50942" w:rsidRPr="003572EA">
        <w:rPr>
          <w:rStyle w:val="Strong"/>
          <w:b w:val="0"/>
          <w:bCs w:val="0"/>
          <w:noProof w:val="0"/>
        </w:rPr>
        <w:t>:</w:t>
      </w:r>
      <w:r w:rsidR="00A67D5C" w:rsidRPr="003572EA">
        <w:rPr>
          <w:rStyle w:val="apple-converted-space"/>
          <w:noProof w:val="0"/>
        </w:rPr>
        <w:t xml:space="preserve"> </w:t>
      </w:r>
      <w:r w:rsidR="00B50942" w:rsidRPr="003572EA">
        <w:rPr>
          <w:noProof w:val="0"/>
        </w:rPr>
        <w:t>If you are sending invitations using a calendar program like Outlook, make sure to include the meeting phone number in the location field of the event. This makes it easy for people joining the meeting while traveling to dial in from a cell phone.</w:t>
      </w:r>
      <w:r w:rsidRPr="003572EA">
        <w:rPr>
          <w:noProof w:val="0"/>
        </w:rPr>
        <w:br/>
      </w:r>
    </w:p>
    <w:p w:rsidR="006328F6" w:rsidRPr="003572EA" w:rsidRDefault="006328F6" w:rsidP="006328F6">
      <w:pPr>
        <w:pStyle w:val="NormalWeb"/>
        <w:shd w:val="clear" w:color="auto" w:fill="FFFFFF"/>
        <w:spacing w:before="0" w:beforeAutospacing="0" w:after="300" w:afterAutospacing="0" w:line="384" w:lineRule="atLeast"/>
        <w:jc w:val="center"/>
        <w:rPr>
          <w:rFonts w:ascii="Helvetica" w:eastAsiaTheme="majorEastAsia" w:hAnsi="Helvetica" w:cstheme="majorBidi"/>
          <w:b/>
          <w:bCs/>
          <w:i/>
          <w:iCs/>
          <w:lang w:val="en-AU"/>
        </w:rPr>
      </w:pPr>
      <w:r w:rsidRPr="003572EA">
        <w:rPr>
          <w:lang w:val="en-AU"/>
        </w:rPr>
        <w:br w:type="page"/>
      </w:r>
    </w:p>
    <w:p w:rsidR="00B50942" w:rsidRPr="003572EA" w:rsidRDefault="00B50942" w:rsidP="001C2973">
      <w:pPr>
        <w:pStyle w:val="Heading4"/>
        <w:numPr>
          <w:ilvl w:val="0"/>
          <w:numId w:val="11"/>
        </w:numPr>
        <w:ind w:left="357" w:hanging="357"/>
      </w:pPr>
      <w:r w:rsidRPr="003572EA">
        <w:lastRenderedPageBreak/>
        <w:t>Meeting Purpose (Required!)</w:t>
      </w:r>
    </w:p>
    <w:p w:rsidR="00B50942" w:rsidRPr="003572EA" w:rsidRDefault="00B50942" w:rsidP="00A67D5C">
      <w:pPr>
        <w:pStyle w:val="BodyCopy"/>
        <w:rPr>
          <w:noProof w:val="0"/>
        </w:rPr>
      </w:pPr>
      <w:r w:rsidRPr="003572EA">
        <w:rPr>
          <w:noProof w:val="0"/>
        </w:rPr>
        <w:t>Why are you holding this meeting? What will it accomplish? Ideally, you can state the purpose of the meeting in a single sentence. The best purpose statements will describe the desired result for the meeting.</w:t>
      </w:r>
    </w:p>
    <w:p w:rsidR="00B50942" w:rsidRPr="003572EA" w:rsidRDefault="00B50942" w:rsidP="001441F8">
      <w:pPr>
        <w:pStyle w:val="BodyCopyBold"/>
        <w:rPr>
          <w:noProof w:val="0"/>
        </w:rPr>
      </w:pPr>
      <w:r w:rsidRPr="003572EA">
        <w:rPr>
          <w:noProof w:val="0"/>
        </w:rPr>
        <w:t>Examples:</w:t>
      </w:r>
    </w:p>
    <w:p w:rsidR="00B50942" w:rsidRPr="003572EA" w:rsidRDefault="00B50942" w:rsidP="00A67D5C">
      <w:pPr>
        <w:pStyle w:val="Bullet1"/>
      </w:pPr>
      <w:r w:rsidRPr="003572EA">
        <w:t>Get a demo and answer questions</w:t>
      </w:r>
    </w:p>
    <w:p w:rsidR="00B50942" w:rsidRPr="003572EA" w:rsidRDefault="00B50942" w:rsidP="00A67D5C">
      <w:pPr>
        <w:pStyle w:val="Bullet1"/>
      </w:pPr>
      <w:r w:rsidRPr="003572EA">
        <w:t>Share project status updates</w:t>
      </w:r>
    </w:p>
    <w:p w:rsidR="00B50942" w:rsidRPr="003572EA" w:rsidRDefault="00B50942" w:rsidP="00A67D5C">
      <w:pPr>
        <w:pStyle w:val="Bullet1"/>
      </w:pPr>
      <w:r w:rsidRPr="003572EA">
        <w:t>Create a list of issues with the invoicing process</w:t>
      </w:r>
    </w:p>
    <w:p w:rsidR="00B50942" w:rsidRPr="003572EA" w:rsidRDefault="00B50942" w:rsidP="00A67D5C">
      <w:pPr>
        <w:pStyle w:val="Bullet1"/>
      </w:pPr>
      <w:r w:rsidRPr="003572EA">
        <w:t>Develop a high-level strategy for the upcoming conference</w:t>
      </w:r>
    </w:p>
    <w:p w:rsidR="00B50942" w:rsidRPr="003572EA" w:rsidRDefault="00B50942" w:rsidP="00A67D5C">
      <w:pPr>
        <w:pStyle w:val="Bullet1"/>
      </w:pPr>
      <w:r w:rsidRPr="003572EA">
        <w:t>Compare offers from vendors and make a selection</w:t>
      </w:r>
    </w:p>
    <w:p w:rsidR="00B50942" w:rsidRPr="003572EA" w:rsidRDefault="00B50942" w:rsidP="00A67D5C">
      <w:pPr>
        <w:pStyle w:val="Bullet1"/>
      </w:pPr>
      <w:r w:rsidRPr="003572EA">
        <w:t>Review completed development and approve the work</w:t>
      </w:r>
      <w:r w:rsidR="001441F8" w:rsidRPr="003572EA">
        <w:t>.</w:t>
      </w:r>
    </w:p>
    <w:p w:rsidR="00B50942" w:rsidRPr="003572EA" w:rsidRDefault="00B50942" w:rsidP="001C2973">
      <w:pPr>
        <w:pStyle w:val="Heading4"/>
        <w:numPr>
          <w:ilvl w:val="0"/>
          <w:numId w:val="11"/>
        </w:numPr>
        <w:ind w:left="357" w:hanging="357"/>
      </w:pPr>
      <w:r w:rsidRPr="003572EA">
        <w:t>Agenda (optional)</w:t>
      </w:r>
    </w:p>
    <w:p w:rsidR="00B50942" w:rsidRPr="003572EA" w:rsidRDefault="00B50942" w:rsidP="00A67D5C">
      <w:pPr>
        <w:pStyle w:val="BodyCopy"/>
        <w:rPr>
          <w:noProof w:val="0"/>
        </w:rPr>
      </w:pPr>
      <w:r w:rsidRPr="003572EA">
        <w:rPr>
          <w:noProof w:val="0"/>
        </w:rPr>
        <w:t>Include the meeting agenda when you want participants to prepare in advance. The agenda needs to include the order in which you plan to discuss key topics and any instructions or material people should read before the meeting.</w:t>
      </w:r>
    </w:p>
    <w:p w:rsidR="00B50942" w:rsidRPr="003572EA" w:rsidRDefault="00B50942" w:rsidP="00A67D5C">
      <w:pPr>
        <w:pStyle w:val="BodyCopy"/>
        <w:rPr>
          <w:noProof w:val="0"/>
        </w:rPr>
      </w:pPr>
      <w:r w:rsidRPr="003572EA">
        <w:rPr>
          <w:noProof w:val="0"/>
        </w:rPr>
        <w:t>Invitations sent using meeting productivity software will take care of this automatically.</w:t>
      </w:r>
    </w:p>
    <w:p w:rsidR="00A67D5C" w:rsidRPr="003572EA" w:rsidRDefault="00A67D5C" w:rsidP="00A67D5C">
      <w:pPr>
        <w:pStyle w:val="BodyCopy"/>
        <w:rPr>
          <w:noProof w:val="0"/>
        </w:rPr>
      </w:pPr>
    </w:p>
    <w:p w:rsidR="00B50942" w:rsidRPr="003572EA" w:rsidRDefault="00B50942" w:rsidP="00B50942">
      <w:pPr>
        <w:pStyle w:val="Heading4"/>
        <w:shd w:val="clear" w:color="auto" w:fill="FFFFFF"/>
        <w:spacing w:before="150" w:after="150"/>
        <w:rPr>
          <w:rFonts w:cs="Helvetica"/>
          <w:caps/>
          <w:color w:val="1F212C"/>
        </w:rPr>
      </w:pPr>
      <w:r w:rsidRPr="003572EA">
        <w:rPr>
          <w:rFonts w:ascii="Verdana" w:hAnsi="Verdana"/>
          <w:noProof/>
          <w:color w:val="2A2E39"/>
          <w:lang w:val="en-US" w:eastAsia="en-US"/>
        </w:rPr>
        <w:drawing>
          <wp:anchor distT="0" distB="0" distL="0" distR="0" simplePos="0" relativeHeight="251710464" behindDoc="0" locked="0" layoutInCell="1" allowOverlap="0">
            <wp:simplePos x="0" y="0"/>
            <wp:positionH relativeFrom="column">
              <wp:align>left</wp:align>
            </wp:positionH>
            <wp:positionV relativeFrom="line">
              <wp:posOffset>0</wp:posOffset>
            </wp:positionV>
            <wp:extent cx="304800" cy="304800"/>
            <wp:effectExtent l="19050" t="0" r="0" b="0"/>
            <wp:wrapSquare wrapText="bothSides"/>
            <wp:docPr id="17" name="Picture 38"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arning!"/>
                    <pic:cNvPicPr>
                      <a:picLocks noChangeAspect="1" noChangeArrowheads="1"/>
                    </pic:cNvPicPr>
                  </pic:nvPicPr>
                  <pic:blipFill>
                    <a:blip r:embed="rId86" cstate="print"/>
                    <a:srcRect/>
                    <a:stretch>
                      <a:fillRect/>
                    </a:stretch>
                  </pic:blipFill>
                  <pic:spPr bwMode="auto">
                    <a:xfrm>
                      <a:off x="0" y="0"/>
                      <a:ext cx="304800" cy="304800"/>
                    </a:xfrm>
                    <a:prstGeom prst="rect">
                      <a:avLst/>
                    </a:prstGeom>
                    <a:noFill/>
                    <a:ln w="9525">
                      <a:noFill/>
                      <a:miter lim="800000"/>
                      <a:headEnd/>
                      <a:tailEnd/>
                    </a:ln>
                  </pic:spPr>
                </pic:pic>
              </a:graphicData>
            </a:graphic>
          </wp:anchor>
        </w:drawing>
      </w:r>
      <w:r w:rsidRPr="003572EA">
        <w:rPr>
          <w:rStyle w:val="Emphasis"/>
          <w:rFonts w:cs="Helvetica"/>
          <w:caps/>
          <w:color w:val="1F212C"/>
        </w:rPr>
        <w:t>COMMON MISTAKE TO AVOID:</w:t>
      </w:r>
      <w:r w:rsidRPr="003572EA">
        <w:rPr>
          <w:rStyle w:val="apple-converted-space"/>
          <w:rFonts w:cs="Helvetica"/>
          <w:caps/>
          <w:color w:val="1F212C"/>
        </w:rPr>
        <w:t> </w:t>
      </w:r>
      <w:r w:rsidRPr="003572EA">
        <w:rPr>
          <w:rFonts w:cs="Helvetica"/>
          <w:caps/>
          <w:color w:val="1F212C"/>
        </w:rPr>
        <w:br/>
        <w:t>SENDING REPORTS AS ATTACHMENTS</w:t>
      </w:r>
    </w:p>
    <w:p w:rsidR="00B50942" w:rsidRPr="003572EA" w:rsidRDefault="00B50942" w:rsidP="00B50942">
      <w:pPr>
        <w:pStyle w:val="NormalWeb"/>
        <w:shd w:val="clear" w:color="auto" w:fill="FFFFFF"/>
        <w:spacing w:before="0" w:beforeAutospacing="0" w:after="300" w:afterAutospacing="0" w:line="384" w:lineRule="atLeast"/>
        <w:jc w:val="center"/>
        <w:rPr>
          <w:rFonts w:ascii="Verdana" w:hAnsi="Verdana"/>
          <w:color w:val="2A2E39"/>
          <w:lang w:val="en-AU"/>
        </w:rPr>
      </w:pPr>
      <w:r w:rsidRPr="003572EA">
        <w:rPr>
          <w:rFonts w:ascii="Verdana" w:hAnsi="Verdana"/>
          <w:noProof/>
          <w:color w:val="2A2E39"/>
        </w:rPr>
        <w:drawing>
          <wp:inline distT="0" distB="0" distL="0" distR="0">
            <wp:extent cx="2857500" cy="1514475"/>
            <wp:effectExtent l="19050" t="0" r="0" b="0"/>
            <wp:docPr id="12" name="Picture 6" descr="Screenshot of error: Cannot Send Mail. The message was rejected by the server because it is too 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error: Cannot Send Mail. The message was rejected by the server because it is too large."/>
                    <pic:cNvPicPr>
                      <a:picLocks noChangeAspect="1" noChangeArrowheads="1"/>
                    </pic:cNvPicPr>
                  </pic:nvPicPr>
                  <pic:blipFill>
                    <a:blip r:embed="rId89" cstate="print"/>
                    <a:srcRect/>
                    <a:stretch>
                      <a:fillRect/>
                    </a:stretch>
                  </pic:blipFill>
                  <pic:spPr bwMode="auto">
                    <a:xfrm>
                      <a:off x="0" y="0"/>
                      <a:ext cx="2857500" cy="1514475"/>
                    </a:xfrm>
                    <a:prstGeom prst="rect">
                      <a:avLst/>
                    </a:prstGeom>
                    <a:noFill/>
                    <a:ln w="9525">
                      <a:noFill/>
                      <a:miter lim="800000"/>
                      <a:headEnd/>
                      <a:tailEnd/>
                    </a:ln>
                  </pic:spPr>
                </pic:pic>
              </a:graphicData>
            </a:graphic>
          </wp:inline>
        </w:drawing>
      </w:r>
      <w:r w:rsidRPr="003572EA">
        <w:rPr>
          <w:rFonts w:ascii="Verdana" w:hAnsi="Verdana"/>
          <w:color w:val="2A2E39"/>
          <w:lang w:val="en-AU"/>
        </w:rPr>
        <w:br/>
      </w:r>
      <w:r w:rsidR="000957A1" w:rsidRPr="003572EA">
        <w:rPr>
          <w:rStyle w:val="Emphasis"/>
          <w:rFonts w:ascii="Verdana" w:hAnsi="Verdana"/>
          <w:color w:val="2A2E39"/>
          <w:lang w:val="en-AU"/>
        </w:rPr>
        <w:t>i-Phone</w:t>
      </w:r>
      <w:r w:rsidRPr="003572EA">
        <w:rPr>
          <w:rStyle w:val="Emphasis"/>
          <w:rFonts w:ascii="Verdana" w:hAnsi="Verdana"/>
          <w:color w:val="2A2E39"/>
          <w:lang w:val="en-AU"/>
        </w:rPr>
        <w:t xml:space="preserve"> error message seen when trying to send email with large attachments.</w:t>
      </w:r>
    </w:p>
    <w:p w:rsidR="00B50942" w:rsidRPr="003572EA" w:rsidRDefault="00B50942" w:rsidP="00A67D5C">
      <w:pPr>
        <w:pStyle w:val="BodyCopy"/>
        <w:rPr>
          <w:noProof w:val="0"/>
        </w:rPr>
      </w:pPr>
      <w:r w:rsidRPr="003572EA">
        <w:rPr>
          <w:noProof w:val="0"/>
        </w:rPr>
        <w:t xml:space="preserve">Many meetings </w:t>
      </w:r>
      <w:r w:rsidR="00C709F0" w:rsidRPr="003572EA">
        <w:rPr>
          <w:noProof w:val="0"/>
        </w:rPr>
        <w:t>centre</w:t>
      </w:r>
      <w:r w:rsidRPr="003572EA">
        <w:rPr>
          <w:noProof w:val="0"/>
        </w:rPr>
        <w:t xml:space="preserve"> </w:t>
      </w:r>
      <w:r w:rsidR="000957A1" w:rsidRPr="003572EA">
        <w:rPr>
          <w:noProof w:val="0"/>
        </w:rPr>
        <w:t>on</w:t>
      </w:r>
      <w:r w:rsidRPr="003572EA">
        <w:rPr>
          <w:noProof w:val="0"/>
        </w:rPr>
        <w:t xml:space="preserve"> reviewing documents</w:t>
      </w:r>
      <w:r w:rsidR="000957A1" w:rsidRPr="003572EA">
        <w:rPr>
          <w:noProof w:val="0"/>
        </w:rPr>
        <w:t>; d</w:t>
      </w:r>
      <w:r w:rsidRPr="003572EA">
        <w:rPr>
          <w:noProof w:val="0"/>
        </w:rPr>
        <w:t xml:space="preserve">esigns, reports, contracts, proposals, plans, estimates, research findings </w:t>
      </w:r>
      <w:r w:rsidR="00351D7F" w:rsidRPr="003572EA">
        <w:rPr>
          <w:noProof w:val="0"/>
        </w:rPr>
        <w:t>–</w:t>
      </w:r>
      <w:r w:rsidRPr="003572EA">
        <w:rPr>
          <w:noProof w:val="0"/>
        </w:rPr>
        <w:t xml:space="preserve"> all result in documents that get shared and discussed by those invited to your meeting.</w:t>
      </w:r>
    </w:p>
    <w:p w:rsidR="00B50942" w:rsidRPr="003572EA" w:rsidRDefault="00B50942" w:rsidP="00A67D5C">
      <w:pPr>
        <w:pStyle w:val="BodyCopy"/>
        <w:rPr>
          <w:noProof w:val="0"/>
        </w:rPr>
      </w:pPr>
      <w:r w:rsidRPr="003572EA">
        <w:rPr>
          <w:noProof w:val="0"/>
        </w:rPr>
        <w:t>Attaching these documents directly to the invitation email is simple an</w:t>
      </w:r>
      <w:r w:rsidR="001441F8" w:rsidRPr="003572EA">
        <w:rPr>
          <w:noProof w:val="0"/>
        </w:rPr>
        <w:t>d fast, but it creates problems:</w:t>
      </w:r>
    </w:p>
    <w:p w:rsidR="00B50942" w:rsidRPr="003572EA" w:rsidRDefault="00B50942" w:rsidP="00A67D5C">
      <w:pPr>
        <w:pStyle w:val="Bullet1"/>
      </w:pPr>
      <w:r w:rsidRPr="003572EA">
        <w:t>The email gets blocked.</w:t>
      </w:r>
      <w:r w:rsidRPr="003572EA">
        <w:br/>
        <w:t>This is the big one. Some mail servers are set up to block email that appears too large, has too many attachments, or that has attached files that the system determines may be harmful. When this happens, some people</w:t>
      </w:r>
      <w:r w:rsidR="00DE5263">
        <w:t xml:space="preserve"> will never get your invitation</w:t>
      </w:r>
    </w:p>
    <w:p w:rsidR="006328F6" w:rsidRPr="003572EA" w:rsidRDefault="006328F6">
      <w:pPr>
        <w:rPr>
          <w:rFonts w:ascii="Helvetica" w:eastAsiaTheme="minorHAnsi" w:hAnsi="Helvetica"/>
          <w:lang w:eastAsia="en-US"/>
        </w:rPr>
      </w:pPr>
      <w:r w:rsidRPr="003572EA">
        <w:br w:type="page"/>
      </w:r>
    </w:p>
    <w:p w:rsidR="00B50942" w:rsidRPr="003572EA" w:rsidRDefault="00B50942" w:rsidP="001441F8">
      <w:pPr>
        <w:pStyle w:val="Bullet1"/>
      </w:pPr>
      <w:r w:rsidRPr="003572EA">
        <w:lastRenderedPageBreak/>
        <w:t>The attachments can't be opened.</w:t>
      </w:r>
      <w:r w:rsidRPr="003572EA">
        <w:br/>
        <w:t>According to</w:t>
      </w:r>
      <w:r w:rsidR="006328F6" w:rsidRPr="003572EA">
        <w:t xml:space="preserve"> </w:t>
      </w:r>
      <w:hyperlink r:id="rId90" w:history="1">
        <w:r w:rsidRPr="003572EA">
          <w:rPr>
            <w:rStyle w:val="Hyperlink"/>
            <w:color w:val="auto"/>
            <w:u w:val="none"/>
          </w:rPr>
          <w:t>Litmus Lab's Email Market Share report</w:t>
        </w:r>
      </w:hyperlink>
      <w:r w:rsidRPr="003572EA">
        <w:t>, the number one email client is the iPhone. Some email clients will fail to open messages that appear too large, and some documents can't be opened on all systems. Ever try to open Excel at</w:t>
      </w:r>
      <w:r w:rsidR="00DE5263">
        <w:t>tachments on an iPhone? Not fun</w:t>
      </w:r>
    </w:p>
    <w:p w:rsidR="00B50942" w:rsidRPr="003572EA" w:rsidRDefault="00B50942" w:rsidP="001441F8">
      <w:pPr>
        <w:pStyle w:val="Bullet1"/>
      </w:pPr>
      <w:r w:rsidRPr="003572EA">
        <w:t>The email gets lost.</w:t>
      </w:r>
      <w:r w:rsidRPr="003572EA">
        <w:br/>
        <w:t>You know this happens. Inboxes full of messages, so thank goodness you have the meeting invite on your calendar or you'd never make it. Many meetings lose precious time and attention as people hunt through old email to find the document</w:t>
      </w:r>
      <w:r w:rsidR="00DE5263">
        <w:t>s they've lost from their inbox</w:t>
      </w:r>
    </w:p>
    <w:p w:rsidR="00B50942" w:rsidRPr="003572EA" w:rsidRDefault="00B50942" w:rsidP="001441F8">
      <w:pPr>
        <w:pStyle w:val="Bullet1"/>
      </w:pPr>
      <w:r w:rsidRPr="003572EA">
        <w:t>Recommendation:</w:t>
      </w:r>
      <w:r w:rsidR="006328F6" w:rsidRPr="003572EA">
        <w:t xml:space="preserve"> </w:t>
      </w:r>
      <w:r w:rsidRPr="003572EA">
        <w:t>Add a link to an online location where people can preview and/or download meeting documents. If you don't already have a solution for this, you can easily share links to files using free file sharing services such as</w:t>
      </w:r>
      <w:r w:rsidR="00351D7F" w:rsidRPr="003572EA">
        <w:t xml:space="preserve"> </w:t>
      </w:r>
      <w:hyperlink r:id="rId91" w:history="1">
        <w:r w:rsidRPr="003572EA">
          <w:rPr>
            <w:rStyle w:val="Hyperlink"/>
            <w:color w:val="auto"/>
            <w:u w:val="none"/>
          </w:rPr>
          <w:t>Dropbox</w:t>
        </w:r>
      </w:hyperlink>
      <w:r w:rsidR="006328F6" w:rsidRPr="003572EA">
        <w:t xml:space="preserve"> </w:t>
      </w:r>
      <w:r w:rsidRPr="003572EA">
        <w:t>or</w:t>
      </w:r>
      <w:r w:rsidR="006328F6" w:rsidRPr="003572EA">
        <w:t xml:space="preserve"> </w:t>
      </w:r>
      <w:hyperlink r:id="rId92" w:history="1">
        <w:r w:rsidRPr="003572EA">
          <w:rPr>
            <w:rStyle w:val="Hyperlink"/>
            <w:color w:val="auto"/>
            <w:u w:val="none"/>
          </w:rPr>
          <w:t>Google Drive</w:t>
        </w:r>
      </w:hyperlink>
      <w:r w:rsidRPr="003572EA">
        <w:t>.</w:t>
      </w:r>
    </w:p>
    <w:p w:rsidR="00B50942" w:rsidRPr="003572EA" w:rsidRDefault="00B50942" w:rsidP="001C2973">
      <w:pPr>
        <w:pStyle w:val="Heading4"/>
        <w:numPr>
          <w:ilvl w:val="0"/>
          <w:numId w:val="11"/>
        </w:numPr>
        <w:ind w:left="357" w:hanging="357"/>
      </w:pPr>
      <w:r w:rsidRPr="003572EA">
        <w:t>Invitee List (optional)</w:t>
      </w:r>
    </w:p>
    <w:p w:rsidR="00B50942" w:rsidRPr="003572EA" w:rsidRDefault="00B50942" w:rsidP="00351D7F">
      <w:pPr>
        <w:pStyle w:val="NormalWeb"/>
        <w:shd w:val="clear" w:color="auto" w:fill="FFFFFF"/>
        <w:spacing w:before="0" w:beforeAutospacing="0" w:after="300" w:afterAutospacing="0" w:line="384" w:lineRule="atLeast"/>
        <w:rPr>
          <w:rStyle w:val="BodyCopyChar1"/>
          <w:noProof w:val="0"/>
          <w:lang w:val="en-AU"/>
        </w:rPr>
      </w:pPr>
      <w:r w:rsidRPr="003572EA">
        <w:rPr>
          <w:rFonts w:ascii="Verdana" w:hAnsi="Verdana"/>
          <w:noProof/>
          <w:color w:val="2A2E39"/>
        </w:rPr>
        <w:drawing>
          <wp:inline distT="0" distB="0" distL="0" distR="0" wp14:anchorId="59FA4B95" wp14:editId="7232720F">
            <wp:extent cx="3076575" cy="904875"/>
            <wp:effectExtent l="19050" t="0" r="9525" b="0"/>
            <wp:docPr id="9" name="Picture 7" descr="Screenshot: people we're meeting this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people we're meeting this week"/>
                    <pic:cNvPicPr>
                      <a:picLocks noChangeAspect="1" noChangeArrowheads="1"/>
                    </pic:cNvPicPr>
                  </pic:nvPicPr>
                  <pic:blipFill>
                    <a:blip r:embed="rId93" cstate="print"/>
                    <a:srcRect/>
                    <a:stretch>
                      <a:fillRect/>
                    </a:stretch>
                  </pic:blipFill>
                  <pic:spPr bwMode="auto">
                    <a:xfrm>
                      <a:off x="0" y="0"/>
                      <a:ext cx="3076575" cy="904875"/>
                    </a:xfrm>
                    <a:prstGeom prst="rect">
                      <a:avLst/>
                    </a:prstGeom>
                    <a:noFill/>
                    <a:ln w="9525">
                      <a:noFill/>
                      <a:miter lim="800000"/>
                      <a:headEnd/>
                      <a:tailEnd/>
                    </a:ln>
                  </pic:spPr>
                </pic:pic>
              </a:graphicData>
            </a:graphic>
          </wp:inline>
        </w:drawing>
      </w:r>
      <w:r w:rsidR="00351D7F" w:rsidRPr="003572EA">
        <w:rPr>
          <w:lang w:val="en-AU"/>
        </w:rPr>
        <w:br/>
      </w:r>
      <w:r w:rsidR="00351D7F" w:rsidRPr="003572EA">
        <w:rPr>
          <w:lang w:val="en-AU"/>
        </w:rPr>
        <w:br/>
      </w:r>
      <w:r w:rsidRPr="003572EA">
        <w:rPr>
          <w:rStyle w:val="BodyCopyChar1"/>
          <w:noProof w:val="0"/>
          <w:lang w:val="en-AU"/>
        </w:rPr>
        <w:t>Need the</w:t>
      </w:r>
      <w:r w:rsidR="00351D7F" w:rsidRPr="003572EA">
        <w:rPr>
          <w:rStyle w:val="BodyCopyChar1"/>
          <w:noProof w:val="0"/>
          <w:lang w:val="en-AU"/>
        </w:rPr>
        <w:t xml:space="preserve"> </w:t>
      </w:r>
      <w:hyperlink r:id="rId94" w:history="1">
        <w:r w:rsidRPr="003572EA">
          <w:rPr>
            <w:rStyle w:val="BodyCopyChar1"/>
            <w:noProof w:val="0"/>
            <w:lang w:val="en-AU"/>
          </w:rPr>
          <w:t>social proof</w:t>
        </w:r>
      </w:hyperlink>
      <w:r w:rsidR="00351D7F" w:rsidRPr="003572EA">
        <w:rPr>
          <w:rStyle w:val="BodyCopyChar1"/>
          <w:noProof w:val="0"/>
          <w:lang w:val="en-AU"/>
        </w:rPr>
        <w:t xml:space="preserve"> </w:t>
      </w:r>
      <w:r w:rsidRPr="003572EA">
        <w:rPr>
          <w:rStyle w:val="BodyCopyChar1"/>
          <w:noProof w:val="0"/>
          <w:lang w:val="en-AU"/>
        </w:rPr>
        <w:t>that this meeting will be worthwhile? Or that you have the backing authority to schedule it? Or that people will miss out if they don't go? Include the list of people invited to the meeting at the end of your invitation.</w:t>
      </w:r>
    </w:p>
    <w:p w:rsidR="00B50942" w:rsidRPr="003572EA" w:rsidRDefault="00351D7F" w:rsidP="006328F6">
      <w:pPr>
        <w:pStyle w:val="Heading3"/>
      </w:pPr>
      <w:r w:rsidRPr="003572EA">
        <w:rPr>
          <w:noProof/>
          <w:lang w:val="en-US" w:eastAsia="en-US"/>
        </w:rPr>
        <w:drawing>
          <wp:anchor distT="0" distB="0" distL="114300" distR="114300" simplePos="0" relativeHeight="251749376" behindDoc="0" locked="0" layoutInCell="1" allowOverlap="1" wp14:anchorId="19267264" wp14:editId="72FF2318">
            <wp:simplePos x="0" y="0"/>
            <wp:positionH relativeFrom="column">
              <wp:posOffset>3971925</wp:posOffset>
            </wp:positionH>
            <wp:positionV relativeFrom="paragraph">
              <wp:posOffset>320040</wp:posOffset>
            </wp:positionV>
            <wp:extent cx="1733550" cy="1733550"/>
            <wp:effectExtent l="0" t="0" r="0" b="0"/>
            <wp:wrapSquare wrapText="bothSides"/>
            <wp:docPr id="20" name="Picture 12" descr="C:\Users\Quentin\AppData\Local\Microsoft\Windows\Temporary Internet Files\Content.IE5\X0AY02HY\Slide1-150x1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Quentin\AppData\Local\Microsoft\Windows\Temporary Internet Files\Content.IE5\X0AY02HY\Slide1-150x150[1].jp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717D15" w:rsidRPr="003572EA">
        <w:t>Things to consider</w:t>
      </w:r>
    </w:p>
    <w:p w:rsidR="00B50942" w:rsidRPr="003572EA" w:rsidRDefault="00B50942" w:rsidP="00351D7F">
      <w:pPr>
        <w:pStyle w:val="Bullet1"/>
      </w:pPr>
      <w:r w:rsidRPr="003572EA">
        <w:t>Send detailed meeting invitations for scheduled business meetings. Invitations aren'</w:t>
      </w:r>
      <w:r w:rsidR="001441F8" w:rsidRPr="003572EA">
        <w:t>t necessary for ad-hoc meetings</w:t>
      </w:r>
    </w:p>
    <w:p w:rsidR="00B50942" w:rsidRPr="003572EA" w:rsidRDefault="00B50942" w:rsidP="00351D7F">
      <w:pPr>
        <w:pStyle w:val="Bullet1"/>
      </w:pPr>
      <w:r w:rsidRPr="003572EA">
        <w:t>Failure to send a good invitation is inconsiderate and makes people unhappy!</w:t>
      </w:r>
    </w:p>
    <w:p w:rsidR="00B50942" w:rsidRPr="003572EA" w:rsidRDefault="00B50942" w:rsidP="00351D7F">
      <w:pPr>
        <w:pStyle w:val="Bullet1"/>
      </w:pPr>
      <w:bookmarkStart w:id="48" w:name="gettemplates"/>
      <w:bookmarkEnd w:id="48"/>
      <w:r w:rsidRPr="003572EA">
        <w:t>The amount of information you need to write from scratch depends on the soft</w:t>
      </w:r>
      <w:r w:rsidR="001441F8" w:rsidRPr="003572EA">
        <w:t>ware you use to send your email</w:t>
      </w:r>
    </w:p>
    <w:p w:rsidR="00B50942" w:rsidRPr="003572EA" w:rsidRDefault="00B50942" w:rsidP="00351D7F">
      <w:pPr>
        <w:pStyle w:val="Bullet1"/>
      </w:pPr>
      <w:r w:rsidRPr="003572EA">
        <w:t>There are 4 required and 4 optional pieces of information to include.</w:t>
      </w:r>
    </w:p>
    <w:p w:rsidR="002D0810" w:rsidRPr="003572EA" w:rsidRDefault="002D0810" w:rsidP="00717D15">
      <w:pPr>
        <w:pStyle w:val="BodyCopy"/>
        <w:jc w:val="center"/>
        <w:rPr>
          <w:noProof w:val="0"/>
        </w:rPr>
      </w:pPr>
      <w:r w:rsidRPr="003572EA">
        <w:rPr>
          <w:noProof w:val="0"/>
          <w:lang w:eastAsia="en-AU"/>
        </w:rPr>
        <w:br w:type="page"/>
      </w:r>
    </w:p>
    <w:p w:rsidR="002D0810" w:rsidRPr="003572EA" w:rsidRDefault="002D0810" w:rsidP="00785EE9">
      <w:pPr>
        <w:pStyle w:val="Heading2"/>
      </w:pPr>
      <w:r w:rsidRPr="003572EA">
        <w:lastRenderedPageBreak/>
        <w:t>2.2</w:t>
      </w:r>
      <w:r w:rsidRPr="003572EA">
        <w:tab/>
      </w:r>
      <w:r w:rsidR="00DE6CB3">
        <w:fldChar w:fldCharType="begin"/>
      </w:r>
      <w:r w:rsidR="00DE6CB3">
        <w:instrText xml:space="preserve"> REF  Criteria22  \* MERGEFORMAT </w:instrText>
      </w:r>
      <w:r w:rsidR="00DE6CB3">
        <w:fldChar w:fldCharType="separate"/>
      </w:r>
      <w:sdt>
        <w:sdtPr>
          <w:alias w:val="Criteria2.2"/>
          <w:tag w:val="Criteria2.2"/>
          <w:id w:val="1991907561"/>
          <w:lock w:val="sdtLocked"/>
          <w:placeholder>
            <w:docPart w:val="1EB808C8D20344F5ADFF6E94C47AD123"/>
          </w:placeholder>
        </w:sdtPr>
        <w:sdtEndPr/>
        <w:sdtContent>
          <w:r w:rsidR="004727B2" w:rsidRPr="003572EA">
            <w:rPr>
              <w:rStyle w:val="PlaceholderText"/>
              <w:color w:val="45545F"/>
            </w:rPr>
            <w:t xml:space="preserve">Draw up an agenda for </w:t>
          </w:r>
          <w:r w:rsidR="004727B2" w:rsidRPr="003572EA">
            <w:t>the staff meeting</w:t>
          </w:r>
        </w:sdtContent>
      </w:sdt>
      <w:r w:rsidR="00DE6CB3">
        <w:fldChar w:fldCharType="end"/>
      </w:r>
    </w:p>
    <w:p w:rsidR="002D0810" w:rsidRPr="003572EA" w:rsidRDefault="00F57848" w:rsidP="002D0810">
      <w:pPr>
        <w:pStyle w:val="Heading3"/>
      </w:pPr>
      <w:r w:rsidRPr="003572EA">
        <w:rPr>
          <w:noProof/>
          <w:lang w:val="en-US" w:eastAsia="en-US"/>
        </w:rPr>
        <w:drawing>
          <wp:anchor distT="0" distB="0" distL="114300" distR="114300" simplePos="0" relativeHeight="251739136" behindDoc="0" locked="0" layoutInCell="1" allowOverlap="1" wp14:anchorId="7513F130" wp14:editId="1918C1F1">
            <wp:simplePos x="0" y="0"/>
            <wp:positionH relativeFrom="column">
              <wp:posOffset>3900805</wp:posOffset>
            </wp:positionH>
            <wp:positionV relativeFrom="paragraph">
              <wp:posOffset>324485</wp:posOffset>
            </wp:positionV>
            <wp:extent cx="1792605" cy="1924050"/>
            <wp:effectExtent l="0" t="0" r="0" b="0"/>
            <wp:wrapSquare wrapText="bothSides"/>
            <wp:docPr id="46" name="Picture 23" descr="C:\Users\Quentin\AppData\Local\Microsoft\Windows\Temporary Internet Files\Content.IE5\X0AY02HY\agend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Quentin\AppData\Local\Microsoft\Windows\Temporary Internet Files\Content.IE5\X0AY02HY\agenda[1].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792605" cy="19240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2D0810" w:rsidRPr="003572EA">
        <w:t>Introduction</w:t>
      </w:r>
    </w:p>
    <w:p w:rsidR="00C74FF3" w:rsidRPr="003572EA" w:rsidRDefault="00C74FF3" w:rsidP="00A67D5C">
      <w:pPr>
        <w:pStyle w:val="BodyCopy"/>
        <w:rPr>
          <w:noProof w:val="0"/>
        </w:rPr>
      </w:pPr>
      <w:r w:rsidRPr="003572EA">
        <w:rPr>
          <w:noProof w:val="0"/>
        </w:rPr>
        <w:t>Creating an effective agenda is one of the most important</w:t>
      </w:r>
      <w:r w:rsidR="00F57848" w:rsidRPr="003572EA">
        <w:rPr>
          <w:noProof w:val="0"/>
        </w:rPr>
        <w:t xml:space="preserve"> </w:t>
      </w:r>
      <w:r w:rsidRPr="003572EA">
        <w:rPr>
          <w:noProof w:val="0"/>
        </w:rPr>
        <w:t>elements for a productive meeting. The agenda communicates</w:t>
      </w:r>
      <w:r w:rsidR="00F57848" w:rsidRPr="003572EA">
        <w:rPr>
          <w:noProof w:val="0"/>
        </w:rPr>
        <w:t xml:space="preserve"> </w:t>
      </w:r>
      <w:r w:rsidRPr="003572EA">
        <w:rPr>
          <w:noProof w:val="0"/>
        </w:rPr>
        <w:t>important information such as topics for discussion, the</w:t>
      </w:r>
      <w:r w:rsidR="00F57848" w:rsidRPr="003572EA">
        <w:rPr>
          <w:noProof w:val="0"/>
        </w:rPr>
        <w:t xml:space="preserve"> </w:t>
      </w:r>
      <w:r w:rsidRPr="003572EA">
        <w:rPr>
          <w:noProof w:val="0"/>
        </w:rPr>
        <w:t>person who is presenting or discussion leaders and the how</w:t>
      </w:r>
      <w:r w:rsidR="00F57848" w:rsidRPr="003572EA">
        <w:rPr>
          <w:noProof w:val="0"/>
        </w:rPr>
        <w:t xml:space="preserve"> </w:t>
      </w:r>
      <w:r w:rsidRPr="003572EA">
        <w:rPr>
          <w:noProof w:val="0"/>
        </w:rPr>
        <w:t>long the meeting will last. The agenda provides an outline</w:t>
      </w:r>
      <w:r w:rsidR="00F57848" w:rsidRPr="003572EA">
        <w:rPr>
          <w:noProof w:val="0"/>
        </w:rPr>
        <w:t xml:space="preserve"> </w:t>
      </w:r>
      <w:r w:rsidRPr="003572EA">
        <w:rPr>
          <w:noProof w:val="0"/>
        </w:rPr>
        <w:t>for the meeting, is a checklist to ensure that all topics are covered, lets participants know what will be discussed and gives them a chance to come prepared for the meeting, and lastly provides a focus for the meeting.</w:t>
      </w:r>
      <w:r w:rsidR="00F57848" w:rsidRPr="003572EA">
        <w:rPr>
          <w:noProof w:val="0"/>
        </w:rPr>
        <w:t xml:space="preserve"> </w:t>
      </w:r>
    </w:p>
    <w:p w:rsidR="002D0810" w:rsidRPr="003572EA" w:rsidRDefault="000E71BB" w:rsidP="002D0810">
      <w:pPr>
        <w:pStyle w:val="Heading3"/>
      </w:pPr>
      <w:r w:rsidRPr="003572EA">
        <w:t>Create an effective m</w:t>
      </w:r>
      <w:r w:rsidR="00C74FF3" w:rsidRPr="003572EA">
        <w:t>eeting agenda</w:t>
      </w:r>
    </w:p>
    <w:p w:rsidR="000E71BB" w:rsidRPr="003572EA" w:rsidRDefault="000E71BB" w:rsidP="00A67D5C">
      <w:pPr>
        <w:pStyle w:val="BodyCopy"/>
        <w:rPr>
          <w:noProof w:val="0"/>
        </w:rPr>
      </w:pPr>
      <w:r w:rsidRPr="003572EA">
        <w:rPr>
          <w:noProof w:val="0"/>
        </w:rPr>
        <w:t>Below are some ideas for creating an effective meeting agenda.</w:t>
      </w:r>
    </w:p>
    <w:p w:rsidR="000E71BB" w:rsidRPr="003572EA" w:rsidRDefault="000E71BB" w:rsidP="001C2973">
      <w:pPr>
        <w:pStyle w:val="BodyCopy"/>
        <w:numPr>
          <w:ilvl w:val="0"/>
          <w:numId w:val="7"/>
        </w:numPr>
        <w:ind w:left="357" w:hanging="357"/>
        <w:rPr>
          <w:noProof w:val="0"/>
        </w:rPr>
      </w:pPr>
      <w:r w:rsidRPr="003572EA">
        <w:rPr>
          <w:noProof w:val="0"/>
        </w:rPr>
        <w:t>Send an e-mail stating there will be a meeting, the goal of the meeting as well as the administrative details such as when and where it will be. Ask those invited to accept or decline the meeting. Make it clear that once they have accepted the meeting, they are expected to attend.</w:t>
      </w:r>
    </w:p>
    <w:p w:rsidR="000E71BB" w:rsidRPr="003572EA" w:rsidRDefault="000E71BB" w:rsidP="001C2973">
      <w:pPr>
        <w:pStyle w:val="BodyCopy"/>
        <w:numPr>
          <w:ilvl w:val="0"/>
          <w:numId w:val="7"/>
        </w:numPr>
        <w:ind w:left="357" w:hanging="357"/>
        <w:rPr>
          <w:noProof w:val="0"/>
        </w:rPr>
      </w:pPr>
      <w:r w:rsidRPr="003572EA">
        <w:rPr>
          <w:noProof w:val="0"/>
        </w:rPr>
        <w:t>Ask participants requesting an agenda item to contact you no less than two days before the meeting with their request and the amount of time they will need to present it.</w:t>
      </w:r>
    </w:p>
    <w:p w:rsidR="000E71BB" w:rsidRPr="003572EA" w:rsidRDefault="000E71BB" w:rsidP="001C2973">
      <w:pPr>
        <w:pStyle w:val="BodyCopy"/>
        <w:numPr>
          <w:ilvl w:val="0"/>
          <w:numId w:val="7"/>
        </w:numPr>
        <w:ind w:left="357" w:hanging="357"/>
        <w:rPr>
          <w:noProof w:val="0"/>
        </w:rPr>
      </w:pPr>
      <w:r w:rsidRPr="003572EA">
        <w:rPr>
          <w:noProof w:val="0"/>
        </w:rPr>
        <w:t xml:space="preserve">Once all of the agenda requests have been submitted to </w:t>
      </w:r>
      <w:r w:rsidR="000957A1" w:rsidRPr="003572EA">
        <w:rPr>
          <w:noProof w:val="0"/>
        </w:rPr>
        <w:t>you</w:t>
      </w:r>
      <w:r w:rsidRPr="003572EA">
        <w:rPr>
          <w:noProof w:val="0"/>
        </w:rPr>
        <w:t xml:space="preserve"> summarize them in a table format with the headings Agenda Item, Presenter and Time. It's your responsibility to ensure that each agenda item is directly related to the goals of this particular meeting. If an inappropriate request is made, suggest that person send an e-mail or memo instead or recommend that this agenda item be discussed in another meeting. Also, you must be realistic in the amount of time you allocate to each presenter. Don't cram an unrealistic number of agenda items into an hour meeting. When people accept an hour meeting, they expect to be finished in an hour. When meetings go over time, people generally tend to get uneasy. It's better to schedule 50 minutes of discussion into an hour time slot. This way you have 10 minutes to spare and if you get done a little early, people will be pleased.</w:t>
      </w:r>
    </w:p>
    <w:p w:rsidR="000E71BB" w:rsidRPr="003572EA" w:rsidRDefault="000E71BB" w:rsidP="001C2973">
      <w:pPr>
        <w:pStyle w:val="BodyCopy"/>
        <w:numPr>
          <w:ilvl w:val="0"/>
          <w:numId w:val="7"/>
        </w:numPr>
        <w:ind w:left="357" w:hanging="357"/>
        <w:rPr>
          <w:noProof w:val="0"/>
        </w:rPr>
      </w:pPr>
      <w:r w:rsidRPr="003572EA">
        <w:rPr>
          <w:noProof w:val="0"/>
        </w:rPr>
        <w:t>Send the agenda to all the meeting participants the day before the meeting with a reminder of the meeting goals, location, time and duration. At this time, ask the presenters if they are happy with the order in which they will be speaking and the amount of time they have been allocated.</w:t>
      </w:r>
    </w:p>
    <w:p w:rsidR="000E71BB" w:rsidRPr="003572EA" w:rsidRDefault="000E71BB" w:rsidP="001C2973">
      <w:pPr>
        <w:pStyle w:val="BodyCopy"/>
        <w:numPr>
          <w:ilvl w:val="0"/>
          <w:numId w:val="7"/>
        </w:numPr>
        <w:ind w:left="357" w:hanging="357"/>
        <w:rPr>
          <w:noProof w:val="0"/>
        </w:rPr>
      </w:pPr>
      <w:r w:rsidRPr="003572EA">
        <w:rPr>
          <w:noProof w:val="0"/>
        </w:rPr>
        <w:t>Of course, the most important part of creating an effective agenda is to follow it during the meeting!</w:t>
      </w:r>
    </w:p>
    <w:p w:rsidR="00351D7F" w:rsidRPr="003572EA" w:rsidRDefault="00351D7F">
      <w:pPr>
        <w:rPr>
          <w:rFonts w:ascii="Helvetica" w:eastAsia="Calibri" w:hAnsi="Helvetica" w:cs="Calibri"/>
          <w:b/>
          <w:color w:val="FFFFFF" w:themeColor="background1"/>
          <w:sz w:val="32"/>
          <w:szCs w:val="28"/>
          <w:lang w:eastAsia="ar-SA"/>
        </w:rPr>
      </w:pPr>
      <w:r w:rsidRPr="003572EA">
        <w:rPr>
          <w:color w:val="FFFFFF" w:themeColor="background1"/>
        </w:rPr>
        <w:br w:type="page"/>
      </w:r>
    </w:p>
    <w:p w:rsidR="00A67D5C" w:rsidRPr="003572EA" w:rsidRDefault="00A67D5C" w:rsidP="00A67D5C">
      <w:pPr>
        <w:pStyle w:val="ActivityHead"/>
        <w:shd w:val="clear" w:color="auto" w:fill="0D0D0D" w:themeFill="text1" w:themeFillTint="F2"/>
        <w:rPr>
          <w:noProof w:val="0"/>
          <w:color w:val="FFFFFF" w:themeColor="background1"/>
        </w:rPr>
      </w:pPr>
      <w:r w:rsidRPr="003572EA">
        <w:rPr>
          <w:noProof w:val="0"/>
          <w:color w:val="FFFFFF" w:themeColor="background1"/>
        </w:rPr>
        <w:lastRenderedPageBreak/>
        <w:t>Activity</w:t>
      </w:r>
    </w:p>
    <w:p w:rsidR="000E71BB" w:rsidRPr="003572EA" w:rsidRDefault="000E71BB" w:rsidP="000E71BB">
      <w:pPr>
        <w:pStyle w:val="BodyCopy"/>
        <w:rPr>
          <w:noProof w:val="0"/>
        </w:rPr>
      </w:pPr>
      <w:r w:rsidRPr="003572EA">
        <w:rPr>
          <w:noProof w:val="0"/>
        </w:rPr>
        <w:t>Look at the agenda template below. Complete the details with your own information.</w:t>
      </w:r>
      <w:r w:rsidR="00351D7F" w:rsidRPr="003572EA">
        <w:rPr>
          <w:noProof w:val="0"/>
        </w:rPr>
        <w:br/>
      </w:r>
    </w:p>
    <w:p w:rsidR="000E71BB" w:rsidRPr="003572EA" w:rsidRDefault="00984C8F" w:rsidP="000E71BB">
      <w:pPr>
        <w:pStyle w:val="BodyCopy"/>
        <w:rPr>
          <w:noProof w:val="0"/>
        </w:rPr>
      </w:pPr>
      <w:r w:rsidRPr="003572EA">
        <w:rPr>
          <w:lang w:val="en-US" w:eastAsia="en-US"/>
        </w:rPr>
        <w:drawing>
          <wp:inline distT="0" distB="0" distL="0" distR="0">
            <wp:extent cx="5731510" cy="7628027"/>
            <wp:effectExtent l="0" t="0" r="0" b="0"/>
            <wp:docPr id="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7" cstate="print"/>
                    <a:srcRect/>
                    <a:stretch>
                      <a:fillRect/>
                    </a:stretch>
                  </pic:blipFill>
                  <pic:spPr bwMode="auto">
                    <a:xfrm>
                      <a:off x="0" y="0"/>
                      <a:ext cx="5731510" cy="7628027"/>
                    </a:xfrm>
                    <a:prstGeom prst="rect">
                      <a:avLst/>
                    </a:prstGeom>
                    <a:noFill/>
                    <a:ln w="9525">
                      <a:noFill/>
                      <a:miter lim="800000"/>
                      <a:headEnd/>
                      <a:tailEnd/>
                    </a:ln>
                  </pic:spPr>
                </pic:pic>
              </a:graphicData>
            </a:graphic>
          </wp:inline>
        </w:drawing>
      </w:r>
    </w:p>
    <w:p w:rsidR="002D0810" w:rsidRPr="003572EA" w:rsidRDefault="002D0810" w:rsidP="002D0810">
      <w:pPr>
        <w:pStyle w:val="BodyCopy"/>
        <w:rPr>
          <w:noProof w:val="0"/>
        </w:rPr>
      </w:pPr>
      <w:r w:rsidRPr="003572EA">
        <w:rPr>
          <w:noProof w:val="0"/>
          <w:lang w:eastAsia="en-AU"/>
        </w:rPr>
        <w:br w:type="page"/>
      </w:r>
    </w:p>
    <w:p w:rsidR="000D10F6" w:rsidRPr="003572EA" w:rsidRDefault="002D0810" w:rsidP="00C6008D">
      <w:pPr>
        <w:pStyle w:val="Heading2"/>
      </w:pPr>
      <w:r w:rsidRPr="003572EA">
        <w:lastRenderedPageBreak/>
        <w:t>2.3</w:t>
      </w:r>
      <w:r w:rsidRPr="003572EA">
        <w:tab/>
      </w:r>
      <w:r w:rsidR="00DE6CB3">
        <w:fldChar w:fldCharType="begin"/>
      </w:r>
      <w:r w:rsidR="00DE6CB3">
        <w:instrText xml:space="preserve"> REF  Criteria23  \* MERGEFORMAT </w:instrText>
      </w:r>
      <w:r w:rsidR="00DE6CB3">
        <w:fldChar w:fldCharType="separate"/>
      </w:r>
      <w:sdt>
        <w:sdtPr>
          <w:alias w:val="Criteria23"/>
          <w:tag w:val="Criteria23"/>
          <w:id w:val="-792435546"/>
          <w:lock w:val="sdtLocked"/>
          <w:placeholder>
            <w:docPart w:val="17090363CBF848738545DFB8B88BDB50"/>
          </w:placeholder>
        </w:sdtPr>
        <w:sdtEndPr>
          <w:rPr>
            <w:rStyle w:val="PlaceholderText"/>
            <w:color w:val="808080"/>
          </w:rPr>
        </w:sdtEndPr>
        <w:sdtContent>
          <w:r w:rsidR="004727B2" w:rsidRPr="003572EA">
            <w:rPr>
              <w:rStyle w:val="PlaceholderText"/>
              <w:color w:val="45545F"/>
            </w:rPr>
            <w:t>Chair the meeting</w:t>
          </w:r>
        </w:sdtContent>
      </w:sdt>
      <w:r w:rsidR="00DE6CB3">
        <w:rPr>
          <w:rStyle w:val="PlaceholderText"/>
        </w:rPr>
        <w:fldChar w:fldCharType="end"/>
      </w:r>
    </w:p>
    <w:p w:rsidR="002D0810" w:rsidRPr="003572EA" w:rsidRDefault="002D0810" w:rsidP="00351D7F">
      <w:pPr>
        <w:pStyle w:val="Heading3"/>
      </w:pPr>
      <w:r w:rsidRPr="003572EA">
        <w:t>Introduction</w:t>
      </w:r>
    </w:p>
    <w:p w:rsidR="002D0810" w:rsidRPr="003572EA" w:rsidRDefault="00A67D5C" w:rsidP="00A67D5C">
      <w:pPr>
        <w:pStyle w:val="BodyCopy"/>
        <w:rPr>
          <w:noProof w:val="0"/>
        </w:rPr>
      </w:pPr>
      <w:r w:rsidRPr="003572EA">
        <w:rPr>
          <w:lang w:val="en-US" w:eastAsia="en-US"/>
        </w:rPr>
        <w:drawing>
          <wp:anchor distT="0" distB="0" distL="114300" distR="114300" simplePos="0" relativeHeight="251740160" behindDoc="0" locked="0" layoutInCell="1" allowOverlap="1" wp14:anchorId="28252CC7" wp14:editId="353385F7">
            <wp:simplePos x="0" y="0"/>
            <wp:positionH relativeFrom="column">
              <wp:posOffset>9525</wp:posOffset>
            </wp:positionH>
            <wp:positionV relativeFrom="paragraph">
              <wp:posOffset>33020</wp:posOffset>
            </wp:positionV>
            <wp:extent cx="2371725" cy="1104900"/>
            <wp:effectExtent l="0" t="0" r="9525" b="0"/>
            <wp:wrapSquare wrapText="bothSides"/>
            <wp:docPr id="54" name="Picture 34" descr="C:\Users\Quentin\AppData\Local\Microsoft\Windows\Temporary Internet Files\Content.IE5\19YMNHS8\sbGrou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Quentin\AppData\Local\Microsoft\Windows\Temporary Internet Files\Content.IE5\19YMNHS8\sbGroup[1].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371725" cy="11049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786417" w:rsidRPr="003572EA">
        <w:rPr>
          <w:noProof w:val="0"/>
        </w:rPr>
        <w:t>Being able to run a meeting effectively is an important</w:t>
      </w:r>
      <w:r w:rsidR="00F57848" w:rsidRPr="003572EA">
        <w:rPr>
          <w:noProof w:val="0"/>
        </w:rPr>
        <w:t xml:space="preserve"> </w:t>
      </w:r>
      <w:r w:rsidR="00786417" w:rsidRPr="003572EA">
        <w:rPr>
          <w:noProof w:val="0"/>
        </w:rPr>
        <w:t>skill to master. Directing a group of people towards an</w:t>
      </w:r>
      <w:r w:rsidR="00F57848" w:rsidRPr="003572EA">
        <w:rPr>
          <w:noProof w:val="0"/>
        </w:rPr>
        <w:t xml:space="preserve"> </w:t>
      </w:r>
      <w:r w:rsidR="00786417" w:rsidRPr="003572EA">
        <w:rPr>
          <w:noProof w:val="0"/>
        </w:rPr>
        <w:t>identifiable outcome is not always easy and being prepared is a key as well as being able to establish a</w:t>
      </w:r>
      <w:r w:rsidR="00F57848" w:rsidRPr="003572EA">
        <w:rPr>
          <w:noProof w:val="0"/>
        </w:rPr>
        <w:t xml:space="preserve"> </w:t>
      </w:r>
      <w:r w:rsidR="00786417" w:rsidRPr="003572EA">
        <w:rPr>
          <w:noProof w:val="0"/>
        </w:rPr>
        <w:t>respectful and professional environment where staff</w:t>
      </w:r>
      <w:r w:rsidR="00F57848" w:rsidRPr="003572EA">
        <w:rPr>
          <w:noProof w:val="0"/>
        </w:rPr>
        <w:t xml:space="preserve"> </w:t>
      </w:r>
      <w:r w:rsidR="00786417" w:rsidRPr="003572EA">
        <w:rPr>
          <w:noProof w:val="0"/>
        </w:rPr>
        <w:t>can both raise concerns and listen to others’ thoughts.</w:t>
      </w:r>
      <w:r w:rsidR="00F57848" w:rsidRPr="003572EA">
        <w:rPr>
          <w:noProof w:val="0"/>
        </w:rPr>
        <w:t xml:space="preserve"> </w:t>
      </w:r>
      <w:r w:rsidR="00786417" w:rsidRPr="003572EA">
        <w:rPr>
          <w:noProof w:val="0"/>
        </w:rPr>
        <w:t>Meetings are an important part of work and learning</w:t>
      </w:r>
      <w:r w:rsidR="00F57848" w:rsidRPr="003572EA">
        <w:rPr>
          <w:noProof w:val="0"/>
        </w:rPr>
        <w:t xml:space="preserve"> </w:t>
      </w:r>
      <w:r w:rsidR="00786417" w:rsidRPr="003572EA">
        <w:rPr>
          <w:noProof w:val="0"/>
        </w:rPr>
        <w:t>to conduct them appropriately can help to improve</w:t>
      </w:r>
      <w:r w:rsidR="00F57848" w:rsidRPr="003572EA">
        <w:rPr>
          <w:noProof w:val="0"/>
        </w:rPr>
        <w:t xml:space="preserve"> </w:t>
      </w:r>
      <w:r w:rsidR="00786417" w:rsidRPr="003572EA">
        <w:rPr>
          <w:noProof w:val="0"/>
        </w:rPr>
        <w:t>work perfo</w:t>
      </w:r>
      <w:r w:rsidR="00C1266B" w:rsidRPr="003572EA">
        <w:rPr>
          <w:noProof w:val="0"/>
        </w:rPr>
        <w:t>r</w:t>
      </w:r>
      <w:r w:rsidR="00786417" w:rsidRPr="003572EA">
        <w:rPr>
          <w:noProof w:val="0"/>
        </w:rPr>
        <w:t>mance.</w:t>
      </w:r>
    </w:p>
    <w:p w:rsidR="00C1266B" w:rsidRPr="003572EA" w:rsidRDefault="00C1266B" w:rsidP="00351D7F">
      <w:pPr>
        <w:pStyle w:val="Heading3"/>
      </w:pPr>
      <w:r w:rsidRPr="003572EA">
        <w:t>The Role of the Chairperson</w:t>
      </w:r>
    </w:p>
    <w:p w:rsidR="00C1266B" w:rsidRPr="003572EA" w:rsidRDefault="00C1266B" w:rsidP="00A67D5C">
      <w:pPr>
        <w:pStyle w:val="BodyCopy"/>
        <w:rPr>
          <w:noProof w:val="0"/>
        </w:rPr>
      </w:pPr>
      <w:r w:rsidRPr="003572EA">
        <w:rPr>
          <w:noProof w:val="0"/>
        </w:rPr>
        <w:t>In a more formal meeting, the chairperson will outline the purpose of the meeting and rem</w:t>
      </w:r>
      <w:r w:rsidR="00F57848" w:rsidRPr="003572EA">
        <w:rPr>
          <w:noProof w:val="0"/>
        </w:rPr>
        <w:t>ind members why they are there.</w:t>
      </w:r>
    </w:p>
    <w:p w:rsidR="00C1266B" w:rsidRPr="003572EA" w:rsidRDefault="00351D7F" w:rsidP="00A67D5C">
      <w:pPr>
        <w:pStyle w:val="BodyCopy"/>
        <w:rPr>
          <w:noProof w:val="0"/>
        </w:rPr>
      </w:pPr>
      <w:r w:rsidRPr="003572EA">
        <w:rPr>
          <w:noProof w:val="0"/>
        </w:rPr>
        <w:t>The chair controls the meeting:</w:t>
      </w:r>
    </w:p>
    <w:p w:rsidR="00C1266B" w:rsidRPr="003572EA" w:rsidRDefault="00C1266B" w:rsidP="00A67D5C">
      <w:pPr>
        <w:pStyle w:val="Bullet1"/>
      </w:pPr>
      <w:r w:rsidRPr="003572EA">
        <w:t xml:space="preserve">All remarks </w:t>
      </w:r>
      <w:r w:rsidR="00351D7F" w:rsidRPr="003572EA">
        <w:t>are addressed through the chair</w:t>
      </w:r>
    </w:p>
    <w:p w:rsidR="00C1266B" w:rsidRPr="003572EA" w:rsidRDefault="00C1266B" w:rsidP="00A67D5C">
      <w:pPr>
        <w:pStyle w:val="Bullet1"/>
      </w:pPr>
      <w:r w:rsidRPr="003572EA">
        <w:t>Memb</w:t>
      </w:r>
      <w:r w:rsidR="00351D7F" w:rsidRPr="003572EA">
        <w:t>ers do not interrupt each other</w:t>
      </w:r>
    </w:p>
    <w:p w:rsidR="00C1266B" w:rsidRPr="003572EA" w:rsidRDefault="00C1266B" w:rsidP="00A67D5C">
      <w:pPr>
        <w:pStyle w:val="Bullet1"/>
      </w:pPr>
      <w:r w:rsidRPr="003572EA">
        <w:t>Membe</w:t>
      </w:r>
      <w:r w:rsidR="00351D7F" w:rsidRPr="003572EA">
        <w:t>rs aim to reach a consensus</w:t>
      </w:r>
    </w:p>
    <w:p w:rsidR="00C1266B" w:rsidRPr="003572EA" w:rsidRDefault="00C1266B" w:rsidP="00A67D5C">
      <w:pPr>
        <w:pStyle w:val="Bullet1"/>
      </w:pPr>
      <w:r w:rsidRPr="003572EA">
        <w:t>A vote is ta</w:t>
      </w:r>
      <w:r w:rsidR="00351D7F" w:rsidRPr="003572EA">
        <w:t>ken if consensus is not reached</w:t>
      </w:r>
    </w:p>
    <w:p w:rsidR="00C1266B" w:rsidRPr="003572EA" w:rsidRDefault="00351D7F" w:rsidP="00A67D5C">
      <w:pPr>
        <w:pStyle w:val="Bullet1"/>
      </w:pPr>
      <w:r w:rsidRPr="003572EA">
        <w:t>The majority wins the vote</w:t>
      </w:r>
    </w:p>
    <w:p w:rsidR="00C1266B" w:rsidRPr="003572EA" w:rsidRDefault="00C1266B" w:rsidP="00A67D5C">
      <w:pPr>
        <w:pStyle w:val="Bullet1"/>
      </w:pPr>
      <w:r w:rsidRPr="003572EA">
        <w:t>All membe</w:t>
      </w:r>
      <w:r w:rsidR="00351D7F" w:rsidRPr="003572EA">
        <w:t>rs accept the majority decision.</w:t>
      </w:r>
    </w:p>
    <w:p w:rsidR="00C1266B" w:rsidRPr="003572EA" w:rsidRDefault="00C1266B" w:rsidP="00A67D5C">
      <w:pPr>
        <w:pStyle w:val="BodyCopy"/>
        <w:rPr>
          <w:noProof w:val="0"/>
        </w:rPr>
      </w:pPr>
      <w:r w:rsidRPr="003572EA">
        <w:rPr>
          <w:noProof w:val="0"/>
        </w:rPr>
        <w:t>This is</w:t>
      </w:r>
      <w:r w:rsidR="00351D7F" w:rsidRPr="003572EA">
        <w:rPr>
          <w:noProof w:val="0"/>
        </w:rPr>
        <w:t xml:space="preserve"> </w:t>
      </w:r>
      <w:r w:rsidRPr="003572EA">
        <w:rPr>
          <w:noProof w:val="0"/>
        </w:rPr>
        <w:t>one model</w:t>
      </w:r>
      <w:r w:rsidR="00351D7F" w:rsidRPr="003572EA">
        <w:rPr>
          <w:noProof w:val="0"/>
        </w:rPr>
        <w:t xml:space="preserve"> </w:t>
      </w:r>
      <w:r w:rsidRPr="003572EA">
        <w:rPr>
          <w:noProof w:val="0"/>
        </w:rPr>
        <w:t>but alternative models may be adopted.</w:t>
      </w:r>
    </w:p>
    <w:p w:rsidR="00C1266B" w:rsidRPr="003572EA" w:rsidRDefault="00C1266B" w:rsidP="00A67D5C">
      <w:pPr>
        <w:pStyle w:val="BodyCopy"/>
        <w:rPr>
          <w:noProof w:val="0"/>
        </w:rPr>
      </w:pPr>
      <w:r w:rsidRPr="003572EA">
        <w:rPr>
          <w:noProof w:val="0"/>
        </w:rPr>
        <w:t>When discussion is underway, it is the chairperson's responsibility to ensure that it continues to flow smoothly by involving all members present and by not permitting one or two p</w:t>
      </w:r>
      <w:r w:rsidR="00351D7F" w:rsidRPr="003572EA">
        <w:rPr>
          <w:noProof w:val="0"/>
        </w:rPr>
        <w:t xml:space="preserve">eople to dominate the meeting. </w:t>
      </w:r>
      <w:r w:rsidRPr="003572EA">
        <w:rPr>
          <w:noProof w:val="0"/>
        </w:rPr>
        <w:t>Summarising by the chairperson during meetings can:</w:t>
      </w:r>
    </w:p>
    <w:p w:rsidR="00C1266B" w:rsidRPr="003572EA" w:rsidRDefault="003572EA" w:rsidP="00351D7F">
      <w:pPr>
        <w:pStyle w:val="Bullet1"/>
      </w:pPr>
      <w:r w:rsidRPr="003572EA">
        <w:t>Indicate progress, or lack of</w:t>
      </w:r>
    </w:p>
    <w:p w:rsidR="00C1266B" w:rsidRPr="003572EA" w:rsidRDefault="00C1266B" w:rsidP="00351D7F">
      <w:pPr>
        <w:pStyle w:val="Bullet1"/>
      </w:pPr>
      <w:r w:rsidRPr="003572EA">
        <w:t xml:space="preserve">Refocus discussion </w:t>
      </w:r>
      <w:r w:rsidR="003572EA" w:rsidRPr="003572EA">
        <w:t>that has wandered off the point</w:t>
      </w:r>
    </w:p>
    <w:p w:rsidR="00C1266B" w:rsidRPr="003572EA" w:rsidRDefault="00C1266B" w:rsidP="00351D7F">
      <w:pPr>
        <w:pStyle w:val="Bullet1"/>
      </w:pPr>
      <w:r w:rsidRPr="003572EA">
        <w:t>Conclude o</w:t>
      </w:r>
      <w:r w:rsidR="003572EA" w:rsidRPr="003572EA">
        <w:t>ne point and lead into the next</w:t>
      </w:r>
    </w:p>
    <w:p w:rsidR="00C1266B" w:rsidRPr="003572EA" w:rsidRDefault="00C1266B" w:rsidP="00351D7F">
      <w:pPr>
        <w:pStyle w:val="Bullet1"/>
      </w:pPr>
      <w:r w:rsidRPr="003572EA">
        <w:t>Highlight impor</w:t>
      </w:r>
      <w:r w:rsidR="003572EA" w:rsidRPr="003572EA">
        <w:t>tant points</w:t>
      </w:r>
    </w:p>
    <w:p w:rsidR="00C1266B" w:rsidRPr="003572EA" w:rsidRDefault="00C1266B" w:rsidP="00351D7F">
      <w:pPr>
        <w:pStyle w:val="Bullet1"/>
      </w:pPr>
      <w:r w:rsidRPr="003572EA">
        <w:t>Assist the</w:t>
      </w:r>
      <w:r w:rsidR="00F57848" w:rsidRPr="003572EA">
        <w:rPr>
          <w:rStyle w:val="apple-converted-space"/>
        </w:rPr>
        <w:t xml:space="preserve"> </w:t>
      </w:r>
      <w:hyperlink r:id="rId99" w:tooltip="The Role of the Secretary" w:history="1">
        <w:r w:rsidRPr="003572EA">
          <w:rPr>
            <w:rStyle w:val="Hyperlink"/>
            <w:color w:val="auto"/>
            <w:u w:val="none"/>
          </w:rPr>
          <w:t>secretary</w:t>
        </w:r>
      </w:hyperlink>
      <w:r w:rsidR="00F57848" w:rsidRPr="003572EA">
        <w:rPr>
          <w:rStyle w:val="apple-converted-space"/>
        </w:rPr>
        <w:t xml:space="preserve"> </w:t>
      </w:r>
      <w:r w:rsidR="003572EA" w:rsidRPr="003572EA">
        <w:t>if necessary</w:t>
      </w:r>
    </w:p>
    <w:p w:rsidR="00C1266B" w:rsidRPr="003572EA" w:rsidRDefault="00C1266B" w:rsidP="00351D7F">
      <w:pPr>
        <w:pStyle w:val="Bullet1"/>
      </w:pPr>
      <w:r w:rsidRPr="003572EA">
        <w:t>Clarify any misunderstanding.</w:t>
      </w:r>
    </w:p>
    <w:p w:rsidR="00C1266B" w:rsidRPr="003572EA" w:rsidRDefault="00C1266B" w:rsidP="00A67D5C">
      <w:pPr>
        <w:pStyle w:val="BodyCopy"/>
        <w:rPr>
          <w:noProof w:val="0"/>
        </w:rPr>
      </w:pPr>
      <w:r w:rsidRPr="003572EA">
        <w:rPr>
          <w:noProof w:val="0"/>
        </w:rPr>
        <w:t>The chairperson should pace the meeting, ensuring it runs to time.  If the planning has been properly executed, this should not prove to be a problem. </w:t>
      </w:r>
    </w:p>
    <w:p w:rsidR="00C1266B" w:rsidRPr="003572EA" w:rsidRDefault="00C1266B" w:rsidP="00A67D5C">
      <w:pPr>
        <w:pStyle w:val="BodyCopy"/>
        <w:rPr>
          <w:noProof w:val="0"/>
        </w:rPr>
      </w:pPr>
      <w:r w:rsidRPr="003572EA">
        <w:rPr>
          <w:noProof w:val="0"/>
        </w:rPr>
        <w:t>At the end of a meeting, the chairperson should remind members what they have achieved and thank them for their contributions.  Finally, the time and date of the next meeting should be arranged.  Again this is one common model for effective meetings, successful outcomes can be achieved in different ways with different strategies for different purposes, so adapt as appropriate to specific situations.</w:t>
      </w:r>
    </w:p>
    <w:p w:rsidR="00C1266B" w:rsidRPr="003572EA" w:rsidRDefault="00C1266B" w:rsidP="00351D7F">
      <w:pPr>
        <w:pStyle w:val="Heading3"/>
      </w:pPr>
      <w:r w:rsidRPr="003572EA">
        <w:t>The Role of the Attendees</w:t>
      </w:r>
    </w:p>
    <w:p w:rsidR="00C1266B" w:rsidRPr="003572EA" w:rsidRDefault="00C1266B" w:rsidP="00A67D5C">
      <w:pPr>
        <w:pStyle w:val="BodyCopy"/>
        <w:rPr>
          <w:noProof w:val="0"/>
        </w:rPr>
      </w:pPr>
      <w:r w:rsidRPr="003572EA">
        <w:rPr>
          <w:noProof w:val="0"/>
        </w:rPr>
        <w:lastRenderedPageBreak/>
        <w:t xml:space="preserve">While it is the role of the chairperson to run the meeting, the participation of all attendees is also </w:t>
      </w:r>
      <w:r w:rsidR="00C709F0" w:rsidRPr="003572EA">
        <w:rPr>
          <w:noProof w:val="0"/>
        </w:rPr>
        <w:t>fundamental</w:t>
      </w:r>
      <w:r w:rsidR="00351D7F" w:rsidRPr="003572EA">
        <w:rPr>
          <w:noProof w:val="0"/>
        </w:rPr>
        <w:t xml:space="preserve"> to the success of the meeting.</w:t>
      </w:r>
    </w:p>
    <w:p w:rsidR="00C1266B" w:rsidRPr="003572EA" w:rsidRDefault="00C1266B" w:rsidP="00A67D5C">
      <w:pPr>
        <w:pStyle w:val="BodyCopy"/>
        <w:rPr>
          <w:noProof w:val="0"/>
        </w:rPr>
      </w:pPr>
      <w:r w:rsidRPr="003572EA">
        <w:rPr>
          <w:noProof w:val="0"/>
        </w:rPr>
        <w:t>To ensure an effective meeting, all participants should:</w:t>
      </w:r>
    </w:p>
    <w:p w:rsidR="00C1266B" w:rsidRPr="003572EA" w:rsidRDefault="00C1266B" w:rsidP="00A67D5C">
      <w:pPr>
        <w:pStyle w:val="Bullet1"/>
      </w:pPr>
      <w:r w:rsidRPr="003572EA">
        <w:t>Undertake any necessary preparation prior to the meeting</w:t>
      </w:r>
    </w:p>
    <w:p w:rsidR="00C1266B" w:rsidRPr="003572EA" w:rsidRDefault="001441F8" w:rsidP="00A67D5C">
      <w:pPr>
        <w:pStyle w:val="Bullet1"/>
      </w:pPr>
      <w:r w:rsidRPr="003572EA">
        <w:t>Arrive on time</w:t>
      </w:r>
    </w:p>
    <w:p w:rsidR="00C1266B" w:rsidRPr="003572EA" w:rsidRDefault="001441F8" w:rsidP="00A67D5C">
      <w:pPr>
        <w:pStyle w:val="Bullet1"/>
      </w:pPr>
      <w:r w:rsidRPr="003572EA">
        <w:t>Keep an open mind</w:t>
      </w:r>
    </w:p>
    <w:p w:rsidR="00C1266B" w:rsidRPr="003572EA" w:rsidRDefault="00C1266B" w:rsidP="00A67D5C">
      <w:pPr>
        <w:pStyle w:val="Bullet1"/>
      </w:pPr>
      <w:r w:rsidRPr="003572EA">
        <w:t>L</w:t>
      </w:r>
      <w:r w:rsidR="001441F8" w:rsidRPr="003572EA">
        <w:t>isten to the opinions of others</w:t>
      </w:r>
    </w:p>
    <w:p w:rsidR="00C1266B" w:rsidRPr="003572EA" w:rsidRDefault="001441F8" w:rsidP="00A67D5C">
      <w:pPr>
        <w:pStyle w:val="Bullet1"/>
      </w:pPr>
      <w:r w:rsidRPr="003572EA">
        <w:t>Participate</w:t>
      </w:r>
    </w:p>
    <w:p w:rsidR="00C1266B" w:rsidRPr="003572EA" w:rsidRDefault="00C1266B" w:rsidP="00A67D5C">
      <w:pPr>
        <w:pStyle w:val="Bullet1"/>
      </w:pPr>
      <w:r w:rsidRPr="003572EA">
        <w:t>A</w:t>
      </w:r>
      <w:r w:rsidR="001441F8" w:rsidRPr="003572EA">
        <w:t>void dominating the proceedings</w:t>
      </w:r>
    </w:p>
    <w:p w:rsidR="00C1266B" w:rsidRPr="003572EA" w:rsidRDefault="001441F8" w:rsidP="00A67D5C">
      <w:pPr>
        <w:pStyle w:val="Bullet1"/>
      </w:pPr>
      <w:r w:rsidRPr="003572EA">
        <w:t>Avoid conflict situations</w:t>
      </w:r>
    </w:p>
    <w:p w:rsidR="00C1266B" w:rsidRPr="003572EA" w:rsidRDefault="00C1266B" w:rsidP="00A67D5C">
      <w:pPr>
        <w:pStyle w:val="Bullet1"/>
      </w:pPr>
      <w:r w:rsidRPr="003572EA">
        <w:t>Avoid side conv</w:t>
      </w:r>
      <w:r w:rsidR="001441F8" w:rsidRPr="003572EA">
        <w:t>ersations which distract others</w:t>
      </w:r>
    </w:p>
    <w:p w:rsidR="00C1266B" w:rsidRPr="003572EA" w:rsidRDefault="00C1266B" w:rsidP="00A67D5C">
      <w:pPr>
        <w:pStyle w:val="Bullet1"/>
      </w:pPr>
      <w:r w:rsidRPr="003572EA">
        <w:t>Ask que</w:t>
      </w:r>
      <w:r w:rsidR="001441F8" w:rsidRPr="003572EA">
        <w:t>stions to clarify understanding</w:t>
      </w:r>
    </w:p>
    <w:p w:rsidR="00C1266B" w:rsidRPr="003572EA" w:rsidRDefault="00C1266B" w:rsidP="00A67D5C">
      <w:pPr>
        <w:pStyle w:val="Bullet1"/>
      </w:pPr>
      <w:r w:rsidRPr="003572EA">
        <w:t xml:space="preserve">Note down any </w:t>
      </w:r>
      <w:r w:rsidR="001441F8" w:rsidRPr="003572EA">
        <w:t>action agreed upon</w:t>
      </w:r>
    </w:p>
    <w:p w:rsidR="00C1266B" w:rsidRPr="003572EA" w:rsidRDefault="00C1266B" w:rsidP="00A67D5C">
      <w:pPr>
        <w:pStyle w:val="Bullet1"/>
      </w:pPr>
      <w:r w:rsidRPr="003572EA">
        <w:t>After the meeting, undertake any agreed action and brief others as appropriate.</w:t>
      </w:r>
    </w:p>
    <w:p w:rsidR="00C1266B" w:rsidRPr="003572EA" w:rsidRDefault="00C1266B" w:rsidP="00C1266B">
      <w:pPr>
        <w:pStyle w:val="Heading3"/>
      </w:pPr>
      <w:r w:rsidRPr="003572EA">
        <w:t>Why Meetings May be Ineffective</w:t>
      </w:r>
    </w:p>
    <w:p w:rsidR="00C1266B" w:rsidRPr="003572EA" w:rsidRDefault="00C1266B" w:rsidP="00A67D5C">
      <w:pPr>
        <w:pStyle w:val="BodyCopy"/>
        <w:rPr>
          <w:noProof w:val="0"/>
        </w:rPr>
      </w:pPr>
      <w:r w:rsidRPr="003572EA">
        <w:rPr>
          <w:noProof w:val="0"/>
        </w:rPr>
        <w:t>There are many reasons why meetings are not effective, some of these include:</w:t>
      </w:r>
    </w:p>
    <w:p w:rsidR="00C1266B" w:rsidRPr="003572EA" w:rsidRDefault="00C1266B" w:rsidP="00100F4B">
      <w:pPr>
        <w:pStyle w:val="Bullet1"/>
      </w:pPr>
      <w:r w:rsidRPr="003572EA">
        <w:rPr>
          <w:b/>
        </w:rPr>
        <w:t>The meeting is unnecessary</w:t>
      </w:r>
      <w:r w:rsidR="00100F4B" w:rsidRPr="003572EA">
        <w:rPr>
          <w:b/>
        </w:rPr>
        <w:t xml:space="preserve"> </w:t>
      </w:r>
      <w:r w:rsidRPr="003572EA">
        <w:t>and revolves around discussion of trivial issues, thus</w:t>
      </w:r>
      <w:r w:rsidR="001441F8" w:rsidRPr="003572EA">
        <w:t xml:space="preserve"> wasting members’ valuable time</w:t>
      </w:r>
    </w:p>
    <w:p w:rsidR="00C1266B" w:rsidRPr="003572EA" w:rsidRDefault="00C1266B" w:rsidP="00100F4B">
      <w:pPr>
        <w:pStyle w:val="Bullet1"/>
      </w:pPr>
      <w:r w:rsidRPr="003572EA">
        <w:rPr>
          <w:b/>
        </w:rPr>
        <w:t>The meeting lacks a clarity of purpose</w:t>
      </w:r>
      <w:r w:rsidRPr="003572EA">
        <w:t>, i.e., the aims and obj</w:t>
      </w:r>
      <w:r w:rsidR="001441F8" w:rsidRPr="003572EA">
        <w:t>ectives are not clearly defined</w:t>
      </w:r>
    </w:p>
    <w:p w:rsidR="00C1266B" w:rsidRPr="003572EA" w:rsidRDefault="00C1266B" w:rsidP="00100F4B">
      <w:pPr>
        <w:pStyle w:val="Bullet1"/>
      </w:pPr>
      <w:r w:rsidRPr="003572EA">
        <w:rPr>
          <w:b/>
        </w:rPr>
        <w:t>Inappropriate style of leadership</w:t>
      </w:r>
      <w:r w:rsidRPr="003572EA">
        <w:t>, i.e., the chairperson dominates and closes down or disrega</w:t>
      </w:r>
      <w:r w:rsidR="001441F8" w:rsidRPr="003572EA">
        <w:t>rds other contributions</w:t>
      </w:r>
    </w:p>
    <w:p w:rsidR="00C1266B" w:rsidRPr="003572EA" w:rsidRDefault="00C1266B" w:rsidP="00100F4B">
      <w:pPr>
        <w:pStyle w:val="Bullet1"/>
      </w:pPr>
      <w:r w:rsidRPr="003572EA">
        <w:rPr>
          <w:b/>
        </w:rPr>
        <w:t>The chairperson exercises little control</w:t>
      </w:r>
      <w:r w:rsidR="00100F4B" w:rsidRPr="003572EA">
        <w:rPr>
          <w:b/>
        </w:rPr>
        <w:t xml:space="preserve"> </w:t>
      </w:r>
      <w:r w:rsidRPr="003572EA">
        <w:t>and allows one or two memb</w:t>
      </w:r>
      <w:r w:rsidR="001441F8" w:rsidRPr="003572EA">
        <w:t>ers to dominate the proceedings</w:t>
      </w:r>
    </w:p>
    <w:p w:rsidR="00C1266B" w:rsidRPr="003572EA" w:rsidRDefault="00C1266B" w:rsidP="00100F4B">
      <w:pPr>
        <w:pStyle w:val="Bullet1"/>
      </w:pPr>
      <w:r w:rsidRPr="003572EA">
        <w:rPr>
          <w:b/>
        </w:rPr>
        <w:t>The meeting is too large</w:t>
      </w:r>
      <w:r w:rsidR="00100F4B" w:rsidRPr="003572EA">
        <w:t xml:space="preserve"> </w:t>
      </w:r>
      <w:r w:rsidRPr="003572EA">
        <w:t>thereby limiting the flow of discussion and preventing all m</w:t>
      </w:r>
      <w:r w:rsidR="001441F8" w:rsidRPr="003572EA">
        <w:t>embers being able to contribute</w:t>
      </w:r>
    </w:p>
    <w:p w:rsidR="00C1266B" w:rsidRPr="003572EA" w:rsidRDefault="00C1266B" w:rsidP="00100F4B">
      <w:pPr>
        <w:pStyle w:val="Bullet1"/>
      </w:pPr>
      <w:r w:rsidRPr="003572EA">
        <w:rPr>
          <w:b/>
        </w:rPr>
        <w:t>Decisions</w:t>
      </w:r>
      <w:r w:rsidRPr="003572EA">
        <w:t xml:space="preserve"> emerge th</w:t>
      </w:r>
      <w:r w:rsidR="001441F8" w:rsidRPr="003572EA">
        <w:t>at are not truly representative</w:t>
      </w:r>
    </w:p>
    <w:p w:rsidR="00C1266B" w:rsidRPr="003572EA" w:rsidRDefault="00C1266B" w:rsidP="00100F4B">
      <w:pPr>
        <w:pStyle w:val="Bullet1"/>
      </w:pPr>
      <w:r w:rsidRPr="003572EA">
        <w:rPr>
          <w:b/>
        </w:rPr>
        <w:t>Problems</w:t>
      </w:r>
      <w:r w:rsidRPr="003572EA">
        <w:t xml:space="preserve"> are talked about r</w:t>
      </w:r>
      <w:r w:rsidR="001441F8" w:rsidRPr="003572EA">
        <w:t>ather than being talked through</w:t>
      </w:r>
    </w:p>
    <w:p w:rsidR="00C1266B" w:rsidRPr="003572EA" w:rsidRDefault="00C1266B" w:rsidP="00100F4B">
      <w:pPr>
        <w:pStyle w:val="Bullet1"/>
      </w:pPr>
      <w:r w:rsidRPr="003572EA">
        <w:rPr>
          <w:b/>
        </w:rPr>
        <w:t>Decisions</w:t>
      </w:r>
      <w:r w:rsidR="001441F8" w:rsidRPr="003572EA">
        <w:t xml:space="preserve"> are delayed or not acted upon</w:t>
      </w:r>
    </w:p>
    <w:p w:rsidR="00C1266B" w:rsidRPr="003572EA" w:rsidRDefault="00C1266B" w:rsidP="00100F4B">
      <w:pPr>
        <w:pStyle w:val="Bullet1"/>
      </w:pPr>
      <w:r w:rsidRPr="003572EA">
        <w:rPr>
          <w:b/>
        </w:rPr>
        <w:t>No clear-cut</w:t>
      </w:r>
      <w:r w:rsidR="001441F8" w:rsidRPr="003572EA">
        <w:t xml:space="preserve"> decisions are made</w:t>
      </w:r>
    </w:p>
    <w:p w:rsidR="00C1266B" w:rsidRPr="003572EA" w:rsidRDefault="00C1266B" w:rsidP="00100F4B">
      <w:pPr>
        <w:pStyle w:val="Bullet1"/>
      </w:pPr>
      <w:r w:rsidRPr="003572EA">
        <w:rPr>
          <w:b/>
        </w:rPr>
        <w:t>Minutes are inaccurate</w:t>
      </w:r>
      <w:r w:rsidR="00100F4B" w:rsidRPr="003572EA">
        <w:t xml:space="preserve"> </w:t>
      </w:r>
      <w:r w:rsidRPr="003572EA">
        <w:t>or seen as being manipulated by the chairperson or secretar</w:t>
      </w:r>
      <w:r w:rsidR="001441F8" w:rsidRPr="003572EA">
        <w:t>y for his/her own purposes</w:t>
      </w:r>
    </w:p>
    <w:p w:rsidR="00100F4B" w:rsidRPr="003572EA" w:rsidRDefault="00C1266B" w:rsidP="00100F4B">
      <w:pPr>
        <w:pStyle w:val="Bullet1"/>
      </w:pPr>
      <w:r w:rsidRPr="003572EA">
        <w:rPr>
          <w:b/>
        </w:rPr>
        <w:t>The wrong people are present</w:t>
      </w:r>
      <w:r w:rsidRPr="003572EA">
        <w:t>, thus preventing the meeting proceeding effectively, e.g., those present have to refer back to another person and are therefore unable to comment effectively.</w:t>
      </w:r>
      <w:r w:rsidR="00100F4B" w:rsidRPr="003572EA">
        <w:br w:type="page"/>
      </w:r>
    </w:p>
    <w:p w:rsidR="002D0810" w:rsidRPr="003572EA" w:rsidRDefault="002D0810" w:rsidP="00785EE9">
      <w:pPr>
        <w:pStyle w:val="Heading2"/>
      </w:pPr>
      <w:r w:rsidRPr="003572EA">
        <w:lastRenderedPageBreak/>
        <w:t>2.4</w:t>
      </w:r>
      <w:r w:rsidRPr="003572EA">
        <w:tab/>
      </w:r>
      <w:r w:rsidR="00DE6CB3">
        <w:fldChar w:fldCharType="begin"/>
      </w:r>
      <w:r w:rsidR="00DE6CB3">
        <w:instrText xml:space="preserve"> REF  Criteria24  \* MERGEFORMAT </w:instrText>
      </w:r>
      <w:r w:rsidR="00DE6CB3">
        <w:fldChar w:fldCharType="separate"/>
      </w:r>
      <w:sdt>
        <w:sdtPr>
          <w:alias w:val="Criteria24"/>
          <w:tag w:val="Criteria24"/>
          <w:id w:val="-1472205464"/>
          <w:lock w:val="sdtLocked"/>
          <w:placeholder>
            <w:docPart w:val="F6846AB6BC484E129AEEAC62D0EBFB84"/>
          </w:placeholder>
        </w:sdtPr>
        <w:sdtEndPr/>
        <w:sdtContent>
          <w:r w:rsidR="004727B2" w:rsidRPr="003572EA">
            <w:rPr>
              <w:rStyle w:val="PlaceholderText"/>
              <w:color w:val="45545F"/>
            </w:rPr>
            <w:t xml:space="preserve">Develop an action plan and </w:t>
          </w:r>
          <w:r w:rsidR="004727B2" w:rsidRPr="003572EA">
            <w:t>dates</w:t>
          </w:r>
        </w:sdtContent>
      </w:sdt>
      <w:r w:rsidR="00DE6CB3">
        <w:fldChar w:fldCharType="end"/>
      </w:r>
    </w:p>
    <w:p w:rsidR="002D0810" w:rsidRPr="003572EA" w:rsidRDefault="00F57848" w:rsidP="002D0810">
      <w:pPr>
        <w:pStyle w:val="Heading3"/>
      </w:pPr>
      <w:r w:rsidRPr="003572EA">
        <w:rPr>
          <w:noProof/>
          <w:lang w:val="en-US" w:eastAsia="en-US"/>
        </w:rPr>
        <w:drawing>
          <wp:anchor distT="0" distB="0" distL="114300" distR="114300" simplePos="0" relativeHeight="251741184" behindDoc="0" locked="0" layoutInCell="1" allowOverlap="1" wp14:anchorId="636A5AF9" wp14:editId="0230F733">
            <wp:simplePos x="0" y="0"/>
            <wp:positionH relativeFrom="column">
              <wp:posOffset>3743325</wp:posOffset>
            </wp:positionH>
            <wp:positionV relativeFrom="paragraph">
              <wp:posOffset>219075</wp:posOffset>
            </wp:positionV>
            <wp:extent cx="2085975" cy="1343025"/>
            <wp:effectExtent l="0" t="0" r="9525" b="9525"/>
            <wp:wrapSquare wrapText="bothSides"/>
            <wp:docPr id="14" name="Picture 1" descr="C:\Users\Quentin\AppData\Local\Microsoft\Windows\Temporary Internet Files\Content.IE5\X0AY02HY\pla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Quentin\AppData\Local\Microsoft\Windows\Temporary Internet Files\Content.IE5\X0AY02HY\plan[1].jpg"/>
                    <pic:cNvPicPr>
                      <a:picLocks noChangeAspect="1" noChangeArrowheads="1"/>
                    </pic:cNvPicPr>
                  </pic:nvPicPr>
                  <pic:blipFill rotWithShape="1">
                    <a:blip r:embed="rId100">
                      <a:extLst>
                        <a:ext uri="{28A0092B-C50C-407E-A947-70E740481C1C}">
                          <a14:useLocalDpi xmlns:a14="http://schemas.microsoft.com/office/drawing/2010/main" val="0"/>
                        </a:ext>
                      </a:extLst>
                    </a:blip>
                    <a:srcRect t="14024"/>
                    <a:stretch/>
                  </pic:blipFill>
                  <pic:spPr bwMode="auto">
                    <a:xfrm>
                      <a:off x="0" y="0"/>
                      <a:ext cx="2085975" cy="1343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0810" w:rsidRPr="003572EA">
        <w:t>Introduction</w:t>
      </w:r>
    </w:p>
    <w:p w:rsidR="002D0810" w:rsidRPr="003572EA" w:rsidRDefault="00993BC5" w:rsidP="00993BC5">
      <w:pPr>
        <w:pStyle w:val="BodyCopy"/>
        <w:rPr>
          <w:noProof w:val="0"/>
          <w:szCs w:val="24"/>
        </w:rPr>
      </w:pPr>
      <w:r w:rsidRPr="003572EA">
        <w:rPr>
          <w:noProof w:val="0"/>
          <w:szCs w:val="24"/>
        </w:rPr>
        <w:t>During a meeting, discussion will often lead to a need</w:t>
      </w:r>
      <w:r w:rsidR="00F57848" w:rsidRPr="003572EA">
        <w:rPr>
          <w:noProof w:val="0"/>
          <w:szCs w:val="24"/>
        </w:rPr>
        <w:t xml:space="preserve"> </w:t>
      </w:r>
      <w:r w:rsidRPr="003572EA">
        <w:rPr>
          <w:noProof w:val="0"/>
          <w:szCs w:val="24"/>
        </w:rPr>
        <w:t>to complete activities or actions. These actions will be</w:t>
      </w:r>
      <w:r w:rsidR="00F57848" w:rsidRPr="003572EA">
        <w:rPr>
          <w:noProof w:val="0"/>
          <w:szCs w:val="24"/>
        </w:rPr>
        <w:t xml:space="preserve"> </w:t>
      </w:r>
      <w:r w:rsidRPr="003572EA">
        <w:rPr>
          <w:noProof w:val="0"/>
          <w:szCs w:val="24"/>
        </w:rPr>
        <w:t>agreed to by participants at the meeting and people</w:t>
      </w:r>
      <w:r w:rsidR="00F57848" w:rsidRPr="003572EA">
        <w:rPr>
          <w:noProof w:val="0"/>
          <w:szCs w:val="24"/>
        </w:rPr>
        <w:t xml:space="preserve"> </w:t>
      </w:r>
      <w:r w:rsidRPr="003572EA">
        <w:rPr>
          <w:noProof w:val="0"/>
          <w:szCs w:val="24"/>
        </w:rPr>
        <w:t>will be allocated or will choose to undertake agreed</w:t>
      </w:r>
      <w:r w:rsidR="00F57848" w:rsidRPr="003572EA">
        <w:rPr>
          <w:noProof w:val="0"/>
          <w:szCs w:val="24"/>
        </w:rPr>
        <w:t xml:space="preserve"> </w:t>
      </w:r>
      <w:r w:rsidRPr="003572EA">
        <w:rPr>
          <w:noProof w:val="0"/>
          <w:szCs w:val="24"/>
        </w:rPr>
        <w:t>actions. These actions will also need to be completed within a certain timeline. Developing an action plan</w:t>
      </w:r>
      <w:r w:rsidR="00F57848" w:rsidRPr="003572EA">
        <w:rPr>
          <w:noProof w:val="0"/>
          <w:szCs w:val="24"/>
        </w:rPr>
        <w:t xml:space="preserve"> </w:t>
      </w:r>
      <w:r w:rsidRPr="003572EA">
        <w:rPr>
          <w:noProof w:val="0"/>
          <w:szCs w:val="24"/>
        </w:rPr>
        <w:t>can help to make sure that all activities are completed</w:t>
      </w:r>
      <w:r w:rsidR="00F57848" w:rsidRPr="003572EA">
        <w:rPr>
          <w:noProof w:val="0"/>
          <w:szCs w:val="24"/>
        </w:rPr>
        <w:t xml:space="preserve"> </w:t>
      </w:r>
      <w:r w:rsidRPr="003572EA">
        <w:rPr>
          <w:noProof w:val="0"/>
          <w:szCs w:val="24"/>
        </w:rPr>
        <w:t>effectively.</w:t>
      </w:r>
      <w:r w:rsidR="00F57848" w:rsidRPr="003572EA">
        <w:rPr>
          <w:noProof w:val="0"/>
        </w:rPr>
        <w:t xml:space="preserve"> </w:t>
      </w:r>
    </w:p>
    <w:p w:rsidR="002D0810" w:rsidRPr="003572EA" w:rsidRDefault="00993BC5" w:rsidP="002D0810">
      <w:pPr>
        <w:pStyle w:val="Heading3"/>
      </w:pPr>
      <w:r w:rsidRPr="003572EA">
        <w:t>Action plan development</w:t>
      </w:r>
    </w:p>
    <w:p w:rsidR="00F57848" w:rsidRPr="003572EA" w:rsidRDefault="00993BC5" w:rsidP="001C2973">
      <w:pPr>
        <w:pStyle w:val="Heading4"/>
        <w:numPr>
          <w:ilvl w:val="0"/>
          <w:numId w:val="12"/>
        </w:numPr>
        <w:ind w:left="357" w:hanging="357"/>
        <w:rPr>
          <w:rStyle w:val="BodyCopyBoldChar1"/>
          <w:rFonts w:eastAsiaTheme="majorEastAsia" w:cstheme="majorBidi"/>
          <w:b/>
          <w:noProof w:val="0"/>
          <w:szCs w:val="22"/>
          <w:lang w:eastAsia="en-AU"/>
        </w:rPr>
      </w:pPr>
      <w:r w:rsidRPr="003572EA">
        <w:rPr>
          <w:rStyle w:val="BodyCopyBoldChar1"/>
          <w:rFonts w:eastAsiaTheme="majorEastAsia" w:cstheme="majorBidi"/>
          <w:b/>
          <w:noProof w:val="0"/>
          <w:szCs w:val="22"/>
          <w:lang w:eastAsia="en-AU"/>
        </w:rPr>
        <w:t>Express your solution as a series of goals</w:t>
      </w:r>
    </w:p>
    <w:p w:rsidR="00F57848" w:rsidRPr="003572EA" w:rsidRDefault="00993BC5" w:rsidP="00993BC5">
      <w:pPr>
        <w:pStyle w:val="BodyCopy"/>
        <w:rPr>
          <w:noProof w:val="0"/>
          <w:shd w:val="clear" w:color="auto" w:fill="FFFFFF"/>
        </w:rPr>
      </w:pPr>
      <w:r w:rsidRPr="003572EA">
        <w:rPr>
          <w:noProof w:val="0"/>
          <w:shd w:val="clear" w:color="auto" w:fill="FFFFFF"/>
        </w:rPr>
        <w:t>Having agreed on a solution to a particular problem within your organisation, you first need to define that solution in terms of number of goals and objectives. For example, each goal could be expressed as follows: "For us to ....., we would need to ....." Record each goal at the top of a whiteboard or sheet of paper</w:t>
      </w:r>
      <w:r w:rsidR="00F57848" w:rsidRPr="003572EA">
        <w:rPr>
          <w:noProof w:val="0"/>
          <w:shd w:val="clear" w:color="auto" w:fill="FFFFFF"/>
        </w:rPr>
        <w:t>.</w:t>
      </w:r>
    </w:p>
    <w:p w:rsidR="00F57848" w:rsidRPr="003572EA" w:rsidRDefault="00993BC5" w:rsidP="001C2973">
      <w:pPr>
        <w:pStyle w:val="Heading4"/>
        <w:numPr>
          <w:ilvl w:val="0"/>
          <w:numId w:val="12"/>
        </w:numPr>
        <w:ind w:left="357" w:hanging="357"/>
        <w:rPr>
          <w:rStyle w:val="BodyCopyBoldChar1"/>
          <w:rFonts w:eastAsiaTheme="majorEastAsia" w:cstheme="majorBidi"/>
          <w:b/>
          <w:noProof w:val="0"/>
          <w:szCs w:val="22"/>
          <w:lang w:eastAsia="en-AU"/>
        </w:rPr>
      </w:pPr>
      <w:r w:rsidRPr="003572EA">
        <w:rPr>
          <w:rStyle w:val="BodyCopyBoldChar1"/>
          <w:rFonts w:eastAsiaTheme="majorEastAsia" w:cstheme="majorBidi"/>
          <w:b/>
          <w:noProof w:val="0"/>
          <w:szCs w:val="22"/>
          <w:lang w:eastAsia="en-AU"/>
        </w:rPr>
        <w:t>Generate a list of Actions for each goal</w:t>
      </w:r>
    </w:p>
    <w:p w:rsidR="00F57848" w:rsidRPr="003572EA" w:rsidRDefault="00993BC5" w:rsidP="00993BC5">
      <w:pPr>
        <w:pStyle w:val="BodyCopy"/>
        <w:rPr>
          <w:noProof w:val="0"/>
          <w:shd w:val="clear" w:color="auto" w:fill="FFFFFF"/>
        </w:rPr>
      </w:pPr>
      <w:r w:rsidRPr="003572EA">
        <w:rPr>
          <w:noProof w:val="0"/>
          <w:shd w:val="clear" w:color="auto" w:fill="FFFFFF"/>
        </w:rPr>
        <w:t>Use brainstorming to compile a list of actions to achieve a particular goal and record these below the goal. Arrange this list of suggested actions in sequential order.</w:t>
      </w:r>
    </w:p>
    <w:p w:rsidR="00F57848" w:rsidRPr="003572EA" w:rsidRDefault="00993BC5" w:rsidP="001C2973">
      <w:pPr>
        <w:pStyle w:val="Heading4"/>
        <w:numPr>
          <w:ilvl w:val="0"/>
          <w:numId w:val="12"/>
        </w:numPr>
        <w:ind w:left="357" w:hanging="357"/>
        <w:rPr>
          <w:rStyle w:val="BodyCopyBoldChar1"/>
          <w:rFonts w:eastAsiaTheme="majorEastAsia" w:cstheme="majorBidi"/>
          <w:b/>
          <w:noProof w:val="0"/>
          <w:szCs w:val="22"/>
          <w:lang w:eastAsia="en-AU"/>
        </w:rPr>
      </w:pPr>
      <w:r w:rsidRPr="003572EA">
        <w:rPr>
          <w:rStyle w:val="BodyCopyBoldChar1"/>
          <w:rFonts w:eastAsiaTheme="majorEastAsia" w:cstheme="majorBidi"/>
          <w:b/>
          <w:noProof w:val="0"/>
          <w:szCs w:val="22"/>
          <w:lang w:eastAsia="en-AU"/>
        </w:rPr>
        <w:t>Prepare a timeline</w:t>
      </w:r>
    </w:p>
    <w:p w:rsidR="00F57848" w:rsidRPr="003572EA" w:rsidRDefault="00993BC5" w:rsidP="00993BC5">
      <w:pPr>
        <w:pStyle w:val="BodyCopy"/>
        <w:rPr>
          <w:noProof w:val="0"/>
          <w:shd w:val="clear" w:color="auto" w:fill="FFFFFF"/>
        </w:rPr>
      </w:pPr>
      <w:r w:rsidRPr="003572EA">
        <w:rPr>
          <w:noProof w:val="0"/>
          <w:shd w:val="clear" w:color="auto" w:fill="FFFFFF"/>
        </w:rPr>
        <w:t xml:space="preserve">Beginning with a time point </w:t>
      </w:r>
      <w:r w:rsidR="00C709F0" w:rsidRPr="003572EA">
        <w:rPr>
          <w:noProof w:val="0"/>
          <w:shd w:val="clear" w:color="auto" w:fill="FFFFFF"/>
        </w:rPr>
        <w:t>labelled</w:t>
      </w:r>
      <w:r w:rsidRPr="003572EA">
        <w:rPr>
          <w:noProof w:val="0"/>
          <w:shd w:val="clear" w:color="auto" w:fill="FFFFFF"/>
        </w:rPr>
        <w:t xml:space="preserve"> "now" and ending with a point </w:t>
      </w:r>
      <w:r w:rsidR="00C709F0" w:rsidRPr="003572EA">
        <w:rPr>
          <w:noProof w:val="0"/>
          <w:shd w:val="clear" w:color="auto" w:fill="FFFFFF"/>
        </w:rPr>
        <w:t>labelled</w:t>
      </w:r>
      <w:r w:rsidRPr="003572EA">
        <w:rPr>
          <w:noProof w:val="0"/>
          <w:shd w:val="clear" w:color="auto" w:fill="FFFFFF"/>
        </w:rPr>
        <w:t xml:space="preserve"> "goal achieved", build a timeline on which you allocate dates by which you intend to complete each of the sequential actions listed under a particular goal. It is important that you get both sequence and timing right if you are to reach "goal achieved" effectively.</w:t>
      </w:r>
    </w:p>
    <w:p w:rsidR="00F57848" w:rsidRPr="003572EA" w:rsidRDefault="00993BC5" w:rsidP="001C2973">
      <w:pPr>
        <w:pStyle w:val="Heading4"/>
        <w:numPr>
          <w:ilvl w:val="0"/>
          <w:numId w:val="12"/>
        </w:numPr>
        <w:ind w:left="357" w:hanging="357"/>
        <w:rPr>
          <w:rStyle w:val="BodyCopyBoldChar1"/>
          <w:rFonts w:eastAsiaTheme="majorEastAsia" w:cstheme="majorBidi"/>
          <w:b/>
          <w:noProof w:val="0"/>
          <w:szCs w:val="22"/>
          <w:lang w:eastAsia="en-AU"/>
        </w:rPr>
      </w:pPr>
      <w:r w:rsidRPr="003572EA">
        <w:rPr>
          <w:rStyle w:val="BodyCopyBoldChar1"/>
          <w:rFonts w:eastAsiaTheme="majorEastAsia" w:cstheme="majorBidi"/>
          <w:b/>
          <w:noProof w:val="0"/>
          <w:szCs w:val="22"/>
          <w:lang w:eastAsia="en-AU"/>
        </w:rPr>
        <w:t>Allocate resources</w:t>
      </w:r>
    </w:p>
    <w:p w:rsidR="00F57848" w:rsidRPr="003572EA" w:rsidRDefault="00993BC5" w:rsidP="00993BC5">
      <w:pPr>
        <w:pStyle w:val="BodyCopy"/>
        <w:rPr>
          <w:noProof w:val="0"/>
          <w:shd w:val="clear" w:color="auto" w:fill="FFFFFF"/>
        </w:rPr>
      </w:pPr>
      <w:r w:rsidRPr="003572EA">
        <w:rPr>
          <w:noProof w:val="0"/>
          <w:shd w:val="clear" w:color="auto" w:fill="FFFFFF"/>
        </w:rPr>
        <w:t>Financial, physical and human resources must be allocated to each action step. If resources are limited, or fall short of requirements at any stage, it may be necessary to return to an earlier step and revise the action plan.</w:t>
      </w:r>
    </w:p>
    <w:p w:rsidR="00F57848" w:rsidRPr="003572EA" w:rsidRDefault="00993BC5" w:rsidP="001C2973">
      <w:pPr>
        <w:pStyle w:val="Heading4"/>
        <w:numPr>
          <w:ilvl w:val="0"/>
          <w:numId w:val="12"/>
        </w:numPr>
        <w:ind w:left="357" w:hanging="357"/>
        <w:rPr>
          <w:rStyle w:val="BodyCopyBoldChar1"/>
          <w:rFonts w:eastAsiaTheme="majorEastAsia" w:cstheme="majorBidi"/>
          <w:b/>
          <w:noProof w:val="0"/>
          <w:szCs w:val="22"/>
          <w:lang w:eastAsia="en-AU"/>
        </w:rPr>
      </w:pPr>
      <w:r w:rsidRPr="003572EA">
        <w:rPr>
          <w:rStyle w:val="BodyCopyBoldChar1"/>
          <w:rFonts w:eastAsiaTheme="majorEastAsia" w:cstheme="majorBidi"/>
          <w:b/>
          <w:noProof w:val="0"/>
          <w:szCs w:val="22"/>
          <w:lang w:eastAsia="en-AU"/>
        </w:rPr>
        <w:t>Identify possible problems</w:t>
      </w:r>
    </w:p>
    <w:p w:rsidR="00F57848" w:rsidRPr="003572EA" w:rsidRDefault="00993BC5" w:rsidP="00993BC5">
      <w:pPr>
        <w:pStyle w:val="BodyCopy"/>
        <w:rPr>
          <w:noProof w:val="0"/>
          <w:shd w:val="clear" w:color="auto" w:fill="FFFFFF"/>
        </w:rPr>
      </w:pPr>
      <w:r w:rsidRPr="003572EA">
        <w:rPr>
          <w:noProof w:val="0"/>
          <w:shd w:val="clear" w:color="auto" w:fill="FFFFFF"/>
        </w:rPr>
        <w:t>Consider all of the things that could go wrong in the process of achieving a particular goal. List these problems and identify causes and suitable actions to resolve them. If necessary, these actions might need to be added to appropriate slots in the timeline</w:t>
      </w:r>
      <w:r w:rsidR="00F57848" w:rsidRPr="003572EA">
        <w:rPr>
          <w:noProof w:val="0"/>
          <w:shd w:val="clear" w:color="auto" w:fill="FFFFFF"/>
        </w:rPr>
        <w:t>.</w:t>
      </w:r>
    </w:p>
    <w:p w:rsidR="00F57848" w:rsidRPr="003572EA" w:rsidRDefault="00993BC5" w:rsidP="001C2973">
      <w:pPr>
        <w:pStyle w:val="Heading4"/>
        <w:numPr>
          <w:ilvl w:val="0"/>
          <w:numId w:val="12"/>
        </w:numPr>
        <w:ind w:left="357" w:hanging="357"/>
        <w:rPr>
          <w:rStyle w:val="BodyCopyBoldChar1"/>
          <w:rFonts w:eastAsiaTheme="majorEastAsia" w:cstheme="majorBidi"/>
          <w:b/>
          <w:noProof w:val="0"/>
          <w:szCs w:val="22"/>
          <w:lang w:eastAsia="en-AU"/>
        </w:rPr>
      </w:pPr>
      <w:r w:rsidRPr="003572EA">
        <w:rPr>
          <w:rStyle w:val="BodyCopyBoldChar1"/>
          <w:rFonts w:eastAsiaTheme="majorEastAsia" w:cstheme="majorBidi"/>
          <w:b/>
          <w:noProof w:val="0"/>
          <w:szCs w:val="22"/>
          <w:lang w:eastAsia="en-AU"/>
        </w:rPr>
        <w:t>Develop strategies for monitoring progress</w:t>
      </w:r>
    </w:p>
    <w:p w:rsidR="00993BC5" w:rsidRPr="003572EA" w:rsidRDefault="00993BC5" w:rsidP="00993BC5">
      <w:pPr>
        <w:pStyle w:val="BodyCopy"/>
        <w:rPr>
          <w:rStyle w:val="BodyCopyBoldChar1"/>
          <w:noProof w:val="0"/>
        </w:rPr>
      </w:pPr>
      <w:r w:rsidRPr="003572EA">
        <w:rPr>
          <w:noProof w:val="0"/>
          <w:shd w:val="clear" w:color="auto" w:fill="FFFFFF"/>
        </w:rPr>
        <w:t>List ways in which progress of the action plan can be monitored. These monitoring stages should also be included on the timeline.</w:t>
      </w:r>
    </w:p>
    <w:p w:rsidR="00F57848" w:rsidRPr="003572EA" w:rsidRDefault="00993BC5" w:rsidP="001C2973">
      <w:pPr>
        <w:pStyle w:val="Heading4"/>
        <w:numPr>
          <w:ilvl w:val="0"/>
          <w:numId w:val="12"/>
        </w:numPr>
        <w:ind w:left="357" w:hanging="357"/>
        <w:rPr>
          <w:rStyle w:val="BodyCopyBoldChar1"/>
          <w:rFonts w:eastAsiaTheme="majorEastAsia" w:cstheme="majorBidi"/>
          <w:b/>
          <w:noProof w:val="0"/>
          <w:szCs w:val="22"/>
          <w:lang w:eastAsia="en-AU"/>
        </w:rPr>
      </w:pPr>
      <w:r w:rsidRPr="003572EA">
        <w:rPr>
          <w:rStyle w:val="BodyCopyBoldChar1"/>
          <w:rFonts w:eastAsiaTheme="majorEastAsia" w:cstheme="majorBidi"/>
          <w:b/>
          <w:noProof w:val="0"/>
          <w:szCs w:val="22"/>
          <w:lang w:eastAsia="en-AU"/>
        </w:rPr>
        <w:t>Assign tasks</w:t>
      </w:r>
    </w:p>
    <w:p w:rsidR="00F57848" w:rsidRPr="003572EA" w:rsidRDefault="00993BC5" w:rsidP="00993BC5">
      <w:pPr>
        <w:pStyle w:val="BodyCopy"/>
        <w:rPr>
          <w:noProof w:val="0"/>
          <w:shd w:val="clear" w:color="auto" w:fill="FFFFFF"/>
        </w:rPr>
      </w:pPr>
      <w:r w:rsidRPr="003572EA">
        <w:rPr>
          <w:noProof w:val="0"/>
          <w:shd w:val="clear" w:color="auto" w:fill="FFFFFF"/>
        </w:rPr>
        <w:t xml:space="preserve">Take each point on the timeline in turn and </w:t>
      </w:r>
      <w:r w:rsidR="000957A1" w:rsidRPr="003572EA">
        <w:rPr>
          <w:noProof w:val="0"/>
          <w:shd w:val="clear" w:color="auto" w:fill="FFFFFF"/>
        </w:rPr>
        <w:t>ask:</w:t>
      </w:r>
      <w:r w:rsidRPr="003572EA">
        <w:rPr>
          <w:noProof w:val="0"/>
          <w:shd w:val="clear" w:color="auto" w:fill="FFFFFF"/>
        </w:rPr>
        <w:t xml:space="preserve"> "Who will do what, by the date set, to bring about the specified action? Allocate these tasks to appropriate individuals or teams.</w:t>
      </w:r>
    </w:p>
    <w:p w:rsidR="00F57848" w:rsidRPr="003572EA" w:rsidRDefault="00F57848">
      <w:pPr>
        <w:rPr>
          <w:rStyle w:val="BodyCopyBoldChar1"/>
          <w:noProof w:val="0"/>
        </w:rPr>
      </w:pPr>
      <w:r w:rsidRPr="003572EA">
        <w:rPr>
          <w:rStyle w:val="BodyCopyBoldChar1"/>
          <w:noProof w:val="0"/>
        </w:rPr>
        <w:br w:type="page"/>
      </w:r>
    </w:p>
    <w:p w:rsidR="00F57848" w:rsidRPr="003572EA" w:rsidRDefault="00993BC5" w:rsidP="001C2973">
      <w:pPr>
        <w:pStyle w:val="Heading4"/>
        <w:numPr>
          <w:ilvl w:val="0"/>
          <w:numId w:val="12"/>
        </w:numPr>
        <w:ind w:left="357" w:hanging="357"/>
        <w:rPr>
          <w:rStyle w:val="BodyCopyBoldChar1"/>
          <w:rFonts w:eastAsiaTheme="majorEastAsia" w:cstheme="majorBidi"/>
          <w:b/>
          <w:noProof w:val="0"/>
          <w:szCs w:val="22"/>
          <w:lang w:eastAsia="en-AU"/>
        </w:rPr>
      </w:pPr>
      <w:r w:rsidRPr="003572EA">
        <w:rPr>
          <w:rStyle w:val="BodyCopyBoldChar1"/>
          <w:rFonts w:eastAsiaTheme="majorEastAsia" w:cstheme="majorBidi"/>
          <w:b/>
          <w:noProof w:val="0"/>
          <w:szCs w:val="22"/>
          <w:lang w:eastAsia="en-AU"/>
        </w:rPr>
        <w:lastRenderedPageBreak/>
        <w:t>Estimate costs/materials</w:t>
      </w:r>
    </w:p>
    <w:p w:rsidR="00F57848" w:rsidRPr="003572EA" w:rsidRDefault="00993BC5" w:rsidP="00993BC5">
      <w:pPr>
        <w:pStyle w:val="BodyCopy"/>
        <w:rPr>
          <w:noProof w:val="0"/>
          <w:shd w:val="clear" w:color="auto" w:fill="FFFFFF"/>
        </w:rPr>
      </w:pPr>
      <w:r w:rsidRPr="003572EA">
        <w:rPr>
          <w:noProof w:val="0"/>
          <w:shd w:val="clear" w:color="auto" w:fill="FFFFFF"/>
        </w:rPr>
        <w:t>Give consideration to any expenditure required to complete the task. All costs will have to be taken into account when preparing a budget. If funds are not available, tasks will have to be reviewed and, where necessary, revised or eliminated. It is also important to consider any materials that may be needed to complete the task.</w:t>
      </w:r>
    </w:p>
    <w:p w:rsidR="00F57848" w:rsidRPr="003572EA" w:rsidRDefault="00993BC5" w:rsidP="001C2973">
      <w:pPr>
        <w:pStyle w:val="Heading4"/>
        <w:numPr>
          <w:ilvl w:val="0"/>
          <w:numId w:val="12"/>
        </w:numPr>
        <w:ind w:left="357" w:hanging="357"/>
        <w:rPr>
          <w:rStyle w:val="BodyCopyBoldChar1"/>
          <w:rFonts w:eastAsiaTheme="majorEastAsia" w:cstheme="majorBidi"/>
          <w:b/>
          <w:noProof w:val="0"/>
          <w:szCs w:val="22"/>
          <w:lang w:eastAsia="en-AU"/>
        </w:rPr>
      </w:pPr>
      <w:r w:rsidRPr="003572EA">
        <w:rPr>
          <w:rStyle w:val="BodyCopyBoldChar1"/>
          <w:rFonts w:eastAsiaTheme="majorEastAsia" w:cstheme="majorBidi"/>
          <w:b/>
          <w:noProof w:val="0"/>
          <w:szCs w:val="22"/>
          <w:lang w:eastAsia="en-AU"/>
        </w:rPr>
        <w:t>Implement the plan</w:t>
      </w:r>
    </w:p>
    <w:p w:rsidR="002D0810" w:rsidRPr="003572EA" w:rsidRDefault="00993BC5" w:rsidP="00993BC5">
      <w:pPr>
        <w:pStyle w:val="BodyCopy"/>
        <w:rPr>
          <w:noProof w:val="0"/>
          <w:szCs w:val="24"/>
        </w:rPr>
      </w:pPr>
      <w:r w:rsidRPr="003572EA">
        <w:rPr>
          <w:noProof w:val="0"/>
          <w:shd w:val="clear" w:color="auto" w:fill="FFFFFF"/>
        </w:rPr>
        <w:t>Translate all your information to a clean copy, listing the actions required, the person responsible for a particular task, and when that task is to be completed. Having now finalized the plan for action in specific terms, this information can now be made available to all involved.</w:t>
      </w:r>
    </w:p>
    <w:p w:rsidR="00993BC5" w:rsidRPr="003572EA" w:rsidRDefault="00993BC5" w:rsidP="00993BC5">
      <w:pPr>
        <w:pStyle w:val="Heading3"/>
      </w:pPr>
      <w:r w:rsidRPr="003572EA">
        <w:t>Action plan template</w:t>
      </w:r>
    </w:p>
    <w:p w:rsidR="00100F4B" w:rsidRPr="003572EA" w:rsidRDefault="00100F4B" w:rsidP="00100F4B">
      <w:pPr>
        <w:pStyle w:val="ActivityHead"/>
        <w:shd w:val="clear" w:color="auto" w:fill="0D0D0D" w:themeFill="text1" w:themeFillTint="F2"/>
        <w:rPr>
          <w:noProof w:val="0"/>
          <w:color w:val="FFFFFF" w:themeColor="background1"/>
        </w:rPr>
      </w:pPr>
      <w:r w:rsidRPr="003572EA">
        <w:rPr>
          <w:noProof w:val="0"/>
          <w:color w:val="FFFFFF" w:themeColor="background1"/>
        </w:rPr>
        <w:t>Activity</w:t>
      </w:r>
    </w:p>
    <w:p w:rsidR="00993BC5" w:rsidRPr="003572EA" w:rsidRDefault="00100F4B" w:rsidP="00993BC5">
      <w:pPr>
        <w:pStyle w:val="BodyCopy"/>
        <w:rPr>
          <w:noProof w:val="0"/>
        </w:rPr>
      </w:pPr>
      <w:r w:rsidRPr="003572EA">
        <w:rPr>
          <w:lang w:val="en-US" w:eastAsia="en-US"/>
        </w:rPr>
        <w:drawing>
          <wp:anchor distT="0" distB="0" distL="114300" distR="114300" simplePos="0" relativeHeight="251750400" behindDoc="0" locked="0" layoutInCell="1" allowOverlap="1" wp14:anchorId="7A6BF944" wp14:editId="1B46A083">
            <wp:simplePos x="0" y="0"/>
            <wp:positionH relativeFrom="column">
              <wp:posOffset>19050</wp:posOffset>
            </wp:positionH>
            <wp:positionV relativeFrom="paragraph">
              <wp:posOffset>598170</wp:posOffset>
            </wp:positionV>
            <wp:extent cx="5731510" cy="4284980"/>
            <wp:effectExtent l="0" t="0" r="2540" b="1270"/>
            <wp:wrapSquare wrapText="bothSides"/>
            <wp:docPr id="22" name="Picture 2" descr="http://www.exceltemp.com/wp-content/uploads/2014/03/Action-Plan-Templ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exceltemp.com/wp-content/uploads/2014/03/Action-Plan-Templates.jp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31510" cy="428498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93BC5" w:rsidRPr="003572EA">
        <w:rPr>
          <w:noProof w:val="0"/>
        </w:rPr>
        <w:t xml:space="preserve">Look at the example of an action plan. Think of an objective from your work and complete the template with suitable information. </w:t>
      </w:r>
    </w:p>
    <w:p w:rsidR="002D0810" w:rsidRPr="003572EA" w:rsidRDefault="002D0810" w:rsidP="002D0810">
      <w:pPr>
        <w:pStyle w:val="BodyCopy"/>
        <w:rPr>
          <w:noProof w:val="0"/>
        </w:rPr>
      </w:pPr>
      <w:r w:rsidRPr="003572EA">
        <w:rPr>
          <w:noProof w:val="0"/>
          <w:lang w:eastAsia="en-AU"/>
        </w:rPr>
        <w:br w:type="page"/>
      </w:r>
    </w:p>
    <w:p w:rsidR="002D0810" w:rsidRPr="003572EA" w:rsidRDefault="002D0810" w:rsidP="002D0810">
      <w:pPr>
        <w:pStyle w:val="ActivityHead"/>
        <w:shd w:val="clear" w:color="auto" w:fill="E36C0A" w:themeFill="accent6" w:themeFillShade="BF"/>
        <w:rPr>
          <w:noProof w:val="0"/>
          <w:color w:val="FFFFFF" w:themeColor="background1"/>
        </w:rPr>
      </w:pPr>
      <w:r w:rsidRPr="003572EA">
        <w:rPr>
          <w:noProof w:val="0"/>
          <w:color w:val="FFFFFF" w:themeColor="background1"/>
        </w:rPr>
        <w:lastRenderedPageBreak/>
        <w:t>Work Projects</w:t>
      </w:r>
    </w:p>
    <w:p w:rsidR="002D0810" w:rsidRPr="003572EA" w:rsidRDefault="002D0810" w:rsidP="002D0810">
      <w:pPr>
        <w:pStyle w:val="BodyCopy"/>
        <w:rPr>
          <w:noProof w:val="0"/>
        </w:rPr>
      </w:pPr>
      <w:r w:rsidRPr="003572EA">
        <w:rPr>
          <w:noProof w:val="0"/>
        </w:rPr>
        <w:t>It is a requirement of this Unit you complete Work Projects as advised by your Trainer. You must submit documentation, suitable evidence or other relevant proof of completion of the project to your Trainer by the agreed date.</w:t>
      </w:r>
    </w:p>
    <w:p w:rsidR="002D0810" w:rsidRPr="003572EA" w:rsidRDefault="004074A3" w:rsidP="00471B00">
      <w:pPr>
        <w:pStyle w:val="ActivityNumbered"/>
      </w:pPr>
      <w:r w:rsidRPr="003572EA">
        <w:t>2.1</w:t>
      </w:r>
      <w:r w:rsidRPr="003572EA">
        <w:tab/>
      </w:r>
      <w:r w:rsidR="00471B00" w:rsidRPr="003572EA">
        <w:t>Provide a copy of a meeting request from your workplace.</w:t>
      </w:r>
    </w:p>
    <w:p w:rsidR="002D0810" w:rsidRPr="003572EA" w:rsidRDefault="002D0810" w:rsidP="00471B00">
      <w:pPr>
        <w:pStyle w:val="ActivityNumbered"/>
      </w:pPr>
      <w:r w:rsidRPr="003572EA">
        <w:t>2.2.</w:t>
      </w:r>
      <w:r w:rsidRPr="003572EA">
        <w:tab/>
      </w:r>
      <w:r w:rsidR="00471B00" w:rsidRPr="003572EA">
        <w:t>Provide your trainer with a meeting agenda from your organisation.</w:t>
      </w:r>
    </w:p>
    <w:p w:rsidR="002D0810" w:rsidRPr="003572EA" w:rsidRDefault="00471B00" w:rsidP="00471B00">
      <w:pPr>
        <w:pStyle w:val="ActivityNumbered"/>
      </w:pPr>
      <w:r w:rsidRPr="003572EA">
        <w:t>2.3.</w:t>
      </w:r>
      <w:r w:rsidRPr="003572EA">
        <w:tab/>
        <w:t>Provide your trainer with meeting minutes from a meeting in your organisation.</w:t>
      </w:r>
    </w:p>
    <w:p w:rsidR="002D0810" w:rsidRPr="003572EA" w:rsidRDefault="00471B00" w:rsidP="002D0810">
      <w:pPr>
        <w:pStyle w:val="ActivityNumbered"/>
      </w:pPr>
      <w:r w:rsidRPr="003572EA">
        <w:t>2.4.</w:t>
      </w:r>
      <w:r w:rsidRPr="003572EA">
        <w:tab/>
        <w:t>Provide your trainer with an action plan resulting from a meeting within your organisation.</w:t>
      </w:r>
    </w:p>
    <w:p w:rsidR="002D0810" w:rsidRPr="003572EA" w:rsidRDefault="002D0810" w:rsidP="002D0810">
      <w:pPr>
        <w:pStyle w:val="ActivityBottom"/>
        <w:rPr>
          <w:noProof w:val="0"/>
        </w:rPr>
      </w:pPr>
    </w:p>
    <w:p w:rsidR="002D0810" w:rsidRPr="003572EA" w:rsidRDefault="002D0810" w:rsidP="002D0810">
      <w:pPr>
        <w:rPr>
          <w:rFonts w:ascii="Helvetica" w:eastAsia="Calibri" w:hAnsi="Helvetica" w:cs="Calibri"/>
          <w:szCs w:val="16"/>
          <w:lang w:eastAsia="ar-SA"/>
        </w:rPr>
      </w:pPr>
      <w:r w:rsidRPr="003572EA">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3572EA" w:rsidTr="00F57848">
        <w:trPr>
          <w:trHeight w:val="3364"/>
        </w:trPr>
        <w:tc>
          <w:tcPr>
            <w:tcW w:w="9242" w:type="dxa"/>
            <w:shd w:val="clear" w:color="auto" w:fill="F2F2F2" w:themeFill="background1" w:themeFillShade="F2"/>
          </w:tcPr>
          <w:p w:rsidR="002D0810" w:rsidRPr="003572EA" w:rsidRDefault="002D0810" w:rsidP="002D0810">
            <w:pPr>
              <w:pStyle w:val="Heading2"/>
              <w:outlineLvl w:val="1"/>
            </w:pPr>
            <w:r w:rsidRPr="003572EA">
              <w:lastRenderedPageBreak/>
              <w:t>Summary</w:t>
            </w:r>
          </w:p>
          <w:p w:rsidR="00882210" w:rsidRPr="003572EA" w:rsidRDefault="00CE3236" w:rsidP="00882210">
            <w:pPr>
              <w:pStyle w:val="SumaryHeading3"/>
              <w:rPr>
                <w:highlight w:val="yellow"/>
              </w:rPr>
            </w:pPr>
            <w:r w:rsidRPr="003572EA">
              <w:rPr>
                <w:highlight w:val="yellow"/>
              </w:rPr>
              <w:fldChar w:fldCharType="begin"/>
            </w:r>
            <w:r w:rsidR="00882210" w:rsidRPr="003572EA">
              <w:rPr>
                <w:highlight w:val="yellow"/>
              </w:rPr>
              <w:instrText xml:space="preserve"> REF  Element2 </w:instrText>
            </w:r>
            <w:r w:rsidRPr="003572EA">
              <w:rPr>
                <w:highlight w:val="yellow"/>
              </w:rPr>
              <w:fldChar w:fldCharType="separate"/>
            </w:r>
            <w:sdt>
              <w:sdtPr>
                <w:rPr>
                  <w:highlight w:val="yellow"/>
                </w:rPr>
                <w:alias w:val="Element2"/>
                <w:tag w:val="Element2"/>
                <w:id w:val="-1389642416"/>
                <w:lock w:val="sdtLocked"/>
                <w:placeholder>
                  <w:docPart w:val="CE09E3D330D04A48955C20398ABE2E9D"/>
                </w:placeholder>
              </w:sdtPr>
              <w:sdtEndPr/>
              <w:sdtContent>
                <w:r w:rsidR="004727B2" w:rsidRPr="003572EA">
                  <w:t>Conduct a staff meeting</w:t>
                </w:r>
              </w:sdtContent>
            </w:sdt>
            <w:r w:rsidRPr="003572EA">
              <w:rPr>
                <w:highlight w:val="yellow"/>
              </w:rPr>
              <w:fldChar w:fldCharType="end"/>
            </w:r>
          </w:p>
          <w:p w:rsidR="002D0810" w:rsidRPr="003572EA" w:rsidRDefault="00471B00" w:rsidP="00F57848">
            <w:pPr>
              <w:pStyle w:val="TableText"/>
              <w:rPr>
                <w:noProof w:val="0"/>
              </w:rPr>
            </w:pPr>
            <w:r w:rsidRPr="003572EA">
              <w:rPr>
                <w:noProof w:val="0"/>
              </w:rPr>
              <w:t xml:space="preserve">Organising and attending meetings is a common work related activity and being able to arrange and chair a successful meeting in English can be challenging. There are many conventions that need to be followed to host effective meetings and as a supervisor it is an important aspect of work. Creating an effective agenda is one of the most important elements for a productive meeting and often a list of actions will need to be documented as well. An action plan lists the actions and how, who and when the tasks will be completed. It is important to make </w:t>
            </w:r>
            <w:r w:rsidR="000957A1" w:rsidRPr="003572EA">
              <w:rPr>
                <w:noProof w:val="0"/>
              </w:rPr>
              <w:t>sure that everyone in a meeting</w:t>
            </w:r>
            <w:r w:rsidRPr="003572EA">
              <w:rPr>
                <w:noProof w:val="0"/>
              </w:rPr>
              <w:t xml:space="preserve"> understands the reason for the meeting and the outcomes agreed to.</w:t>
            </w:r>
            <w:r w:rsidR="00F57848" w:rsidRPr="003572EA">
              <w:rPr>
                <w:noProof w:val="0"/>
              </w:rPr>
              <w:br/>
            </w:r>
          </w:p>
        </w:tc>
      </w:tr>
    </w:tbl>
    <w:p w:rsidR="00F84543" w:rsidRPr="003572EA" w:rsidRDefault="00F84543" w:rsidP="00F84543">
      <w:pPr>
        <w:pStyle w:val="BodyCopy"/>
        <w:rPr>
          <w:noProof w:val="0"/>
        </w:rPr>
      </w:pPr>
    </w:p>
    <w:p w:rsidR="00F84543" w:rsidRPr="003572EA" w:rsidRDefault="00F84543" w:rsidP="00BD2681">
      <w:pPr>
        <w:pStyle w:val="UnitCodeTitlePage"/>
        <w:sectPr w:rsidR="00F84543" w:rsidRPr="003572EA" w:rsidSect="001A29DB">
          <w:headerReference w:type="even" r:id="rId102"/>
          <w:headerReference w:type="default" r:id="rId103"/>
          <w:pgSz w:w="11906" w:h="16838"/>
          <w:pgMar w:top="1440" w:right="1440" w:bottom="1440" w:left="1440" w:header="708" w:footer="324" w:gutter="0"/>
          <w:cols w:space="708"/>
          <w:docGrid w:linePitch="360"/>
        </w:sectPr>
      </w:pPr>
    </w:p>
    <w:p w:rsidR="0012258E" w:rsidRPr="003572EA" w:rsidRDefault="0012258E" w:rsidP="0012258E">
      <w:pPr>
        <w:pStyle w:val="Heading1"/>
      </w:pPr>
      <w:bookmarkStart w:id="49" w:name="_Toc370805492"/>
      <w:bookmarkStart w:id="50" w:name="_Toc425501957"/>
      <w:r w:rsidRPr="003572EA">
        <w:lastRenderedPageBreak/>
        <w:t>Element 3</w:t>
      </w:r>
      <w:r w:rsidR="000957A1" w:rsidRPr="003572EA">
        <w:t xml:space="preserve">: </w:t>
      </w:r>
      <w:r w:rsidRPr="003572EA">
        <w:br/>
      </w:r>
      <w:r w:rsidR="00DE6CB3">
        <w:fldChar w:fldCharType="begin"/>
      </w:r>
      <w:r w:rsidR="00DE6CB3">
        <w:instrText xml:space="preserve"> REF  Element3  \* MERGEFORMAT </w:instrText>
      </w:r>
      <w:r w:rsidR="00DE6CB3">
        <w:fldChar w:fldCharType="separate"/>
      </w:r>
      <w:sdt>
        <w:sdtPr>
          <w:rPr>
            <w:highlight w:val="yellow"/>
          </w:rPr>
          <w:alias w:val="Element3"/>
          <w:tag w:val="Element3"/>
          <w:id w:val="418370657"/>
          <w:lock w:val="sdtLocked"/>
          <w:placeholder>
            <w:docPart w:val="47ADBF98FDEE43DAAFB72F96891F0169"/>
          </w:placeholder>
        </w:sdtPr>
        <w:sdtEndPr/>
        <w:sdtContent>
          <w:r w:rsidR="004727B2" w:rsidRPr="003572EA">
            <w:t>Supervise and motivate a work team</w:t>
          </w:r>
        </w:sdtContent>
      </w:sdt>
      <w:bookmarkEnd w:id="49"/>
      <w:bookmarkEnd w:id="50"/>
      <w:r w:rsidR="00DE6CB3">
        <w:rPr>
          <w:highlight w:val="yellow"/>
        </w:rPr>
        <w:fldChar w:fldCharType="end"/>
      </w:r>
    </w:p>
    <w:p w:rsidR="0012258E" w:rsidRPr="003572EA" w:rsidRDefault="0012258E" w:rsidP="0012258E">
      <w:pPr>
        <w:pStyle w:val="Heading2"/>
      </w:pPr>
      <w:r w:rsidRPr="003572EA">
        <w:t>3.1</w:t>
      </w:r>
      <w:r w:rsidRPr="003572EA">
        <w:tab/>
      </w:r>
      <w:r w:rsidR="00DE6CB3">
        <w:fldChar w:fldCharType="begin"/>
      </w:r>
      <w:r w:rsidR="00DE6CB3">
        <w:instrText xml:space="preserve"> REF  Criteria31  \* MERGEFORMAT </w:instrText>
      </w:r>
      <w:r w:rsidR="00DE6CB3">
        <w:fldChar w:fldCharType="separate"/>
      </w:r>
      <w:sdt>
        <w:sdtPr>
          <w:alias w:val="Criteria31"/>
          <w:tag w:val="Criteria31"/>
          <w:id w:val="1691257096"/>
          <w:lock w:val="sdtLocked"/>
          <w:placeholder>
            <w:docPart w:val="52693570BF6642E78C9113B0F578C5DE"/>
          </w:placeholder>
        </w:sdtPr>
        <w:sdtEndPr/>
        <w:sdtContent>
          <w:r w:rsidR="004727B2" w:rsidRPr="003572EA">
            <w:rPr>
              <w:rStyle w:val="PlaceholderText"/>
              <w:color w:val="45545F"/>
            </w:rPr>
            <w:t xml:space="preserve">Give clear instructions of work </w:t>
          </w:r>
          <w:r w:rsidR="004727B2" w:rsidRPr="003572EA">
            <w:t>to be completed and realistic deadlines</w:t>
          </w:r>
        </w:sdtContent>
      </w:sdt>
      <w:r w:rsidR="00DE6CB3">
        <w:fldChar w:fldCharType="end"/>
      </w:r>
    </w:p>
    <w:p w:rsidR="00D4005D" w:rsidRPr="003572EA" w:rsidRDefault="00D4005D" w:rsidP="00351D7F">
      <w:pPr>
        <w:pStyle w:val="Heading3"/>
      </w:pPr>
      <w:r w:rsidRPr="003572EA">
        <w:t>Introduction</w:t>
      </w:r>
    </w:p>
    <w:p w:rsidR="00D4005D" w:rsidRPr="003572EA" w:rsidRDefault="00F57848" w:rsidP="00993BC5">
      <w:pPr>
        <w:pStyle w:val="BodyCopy"/>
        <w:rPr>
          <w:noProof w:val="0"/>
          <w:shd w:val="clear" w:color="auto" w:fill="FFFFFF"/>
        </w:rPr>
      </w:pPr>
      <w:r w:rsidRPr="003572EA">
        <w:rPr>
          <w:lang w:val="en-US" w:eastAsia="en-US"/>
        </w:rPr>
        <w:drawing>
          <wp:anchor distT="0" distB="0" distL="114300" distR="114300" simplePos="0" relativeHeight="251742208" behindDoc="0" locked="0" layoutInCell="1" allowOverlap="1" wp14:anchorId="70B78698" wp14:editId="4BB36E74">
            <wp:simplePos x="0" y="0"/>
            <wp:positionH relativeFrom="column">
              <wp:posOffset>19050</wp:posOffset>
            </wp:positionH>
            <wp:positionV relativeFrom="paragraph">
              <wp:posOffset>86995</wp:posOffset>
            </wp:positionV>
            <wp:extent cx="2559050" cy="1133475"/>
            <wp:effectExtent l="0" t="0" r="0" b="9525"/>
            <wp:wrapSquare wrapText="bothSides"/>
            <wp:docPr id="27" name="Picture 5" descr="C:\Users\Quentin\AppData\Local\Microsoft\Windows\Temporary Internet Files\Content.IE5\X0AY02HY\instruct_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Quentin\AppData\Local\Microsoft\Windows\Temporary Internet Files\Content.IE5\X0AY02HY\instruct_logo[1].jp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559050" cy="11334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93BC5" w:rsidRPr="003572EA">
        <w:rPr>
          <w:noProof w:val="0"/>
          <w:shd w:val="clear" w:color="auto" w:fill="FFFFFF"/>
        </w:rPr>
        <w:t>Giving clear understandable instructions is one of those things that sounds easy to do but in real life can actually be more complex, especially in an office environment or within a business. Mixed messages, assumptions and multiple options mean that the message received might differ from what was actually meant.</w:t>
      </w:r>
      <w:r w:rsidRPr="003572EA">
        <w:rPr>
          <w:noProof w:val="0"/>
          <w:shd w:val="clear" w:color="auto" w:fill="FFFFFF"/>
        </w:rPr>
        <w:t xml:space="preserve"> </w:t>
      </w:r>
      <w:r w:rsidR="00993BC5" w:rsidRPr="003572EA">
        <w:rPr>
          <w:noProof w:val="0"/>
          <w:shd w:val="clear" w:color="auto" w:fill="FFFFFF"/>
        </w:rPr>
        <w:t>It is important to be able to organise instructions into simple and</w:t>
      </w:r>
      <w:r w:rsidRPr="003572EA">
        <w:rPr>
          <w:noProof w:val="0"/>
          <w:shd w:val="clear" w:color="auto" w:fill="FFFFFF"/>
        </w:rPr>
        <w:t xml:space="preserve"> </w:t>
      </w:r>
      <w:r w:rsidR="00993BC5" w:rsidRPr="003572EA">
        <w:rPr>
          <w:noProof w:val="0"/>
          <w:shd w:val="clear" w:color="auto" w:fill="FFFFFF"/>
        </w:rPr>
        <w:t>understandable parts so that staff can complete the allocated</w:t>
      </w:r>
      <w:r w:rsidRPr="003572EA">
        <w:rPr>
          <w:noProof w:val="0"/>
          <w:shd w:val="clear" w:color="auto" w:fill="FFFFFF"/>
        </w:rPr>
        <w:t xml:space="preserve"> </w:t>
      </w:r>
      <w:r w:rsidR="00993BC5" w:rsidRPr="003572EA">
        <w:rPr>
          <w:noProof w:val="0"/>
          <w:shd w:val="clear" w:color="auto" w:fill="FFFFFF"/>
        </w:rPr>
        <w:t>tasks properly and in a timely manner.</w:t>
      </w:r>
    </w:p>
    <w:p w:rsidR="00D4005D" w:rsidRPr="003572EA" w:rsidRDefault="00993BC5" w:rsidP="00351D7F">
      <w:pPr>
        <w:pStyle w:val="Heading3"/>
      </w:pPr>
      <w:r w:rsidRPr="003572EA">
        <w:t>Giving clear instructions</w:t>
      </w:r>
    </w:p>
    <w:p w:rsidR="00827034" w:rsidRPr="003572EA" w:rsidRDefault="00827034" w:rsidP="001C2973">
      <w:pPr>
        <w:pStyle w:val="Heading4"/>
        <w:numPr>
          <w:ilvl w:val="0"/>
          <w:numId w:val="13"/>
        </w:numPr>
        <w:ind w:left="357" w:hanging="357"/>
      </w:pPr>
      <w:r w:rsidRPr="003572EA">
        <w:t>Don’t assume they know what you mean</w:t>
      </w:r>
    </w:p>
    <w:p w:rsidR="00827034" w:rsidRPr="003572EA" w:rsidRDefault="00827034" w:rsidP="00827034">
      <w:pPr>
        <w:pStyle w:val="BodyCopy"/>
        <w:rPr>
          <w:noProof w:val="0"/>
          <w:szCs w:val="42"/>
        </w:rPr>
      </w:pPr>
      <w:r w:rsidRPr="003572EA">
        <w:rPr>
          <w:noProof w:val="0"/>
        </w:rPr>
        <w:t>It is important not to assume that people know what you mean. Whist most people in your office or business will be intuitive and switched on, they are not mind readers. An imperative when delivering clear instructions is to not assume the recipient knows what you mean, and this can be for anything from industr</w:t>
      </w:r>
      <w:r w:rsidR="00351D7F" w:rsidRPr="003572EA">
        <w:rPr>
          <w:noProof w:val="0"/>
        </w:rPr>
        <w:t xml:space="preserve">y acronyms to who to contact in </w:t>
      </w:r>
      <w:r w:rsidRPr="003572EA">
        <w:rPr>
          <w:noProof w:val="0"/>
        </w:rPr>
        <w:t>different</w:t>
      </w:r>
      <w:r w:rsidR="00351D7F" w:rsidRPr="003572EA">
        <w:rPr>
          <w:noProof w:val="0"/>
        </w:rPr>
        <w:t xml:space="preserve"> </w:t>
      </w:r>
      <w:r w:rsidRPr="003572EA">
        <w:rPr>
          <w:noProof w:val="0"/>
        </w:rPr>
        <w:t>depart</w:t>
      </w:r>
      <w:r w:rsidR="00F57848" w:rsidRPr="003572EA">
        <w:rPr>
          <w:noProof w:val="0"/>
        </w:rPr>
        <w:t xml:space="preserve">ments or </w:t>
      </w:r>
      <w:r w:rsidRPr="003572EA">
        <w:rPr>
          <w:noProof w:val="0"/>
        </w:rPr>
        <w:t>organisations. It will only</w:t>
      </w:r>
      <w:r w:rsidR="00903C4F" w:rsidRPr="003572EA">
        <w:rPr>
          <w:noProof w:val="0"/>
        </w:rPr>
        <w:t xml:space="preserve"> </w:t>
      </w:r>
      <w:r w:rsidRPr="003572EA">
        <w:rPr>
          <w:noProof w:val="0"/>
        </w:rPr>
        <w:t>take you a few seconds more to explain the details.</w:t>
      </w:r>
    </w:p>
    <w:p w:rsidR="00827034" w:rsidRPr="003572EA" w:rsidRDefault="00827034" w:rsidP="001C2973">
      <w:pPr>
        <w:pStyle w:val="Heading4"/>
        <w:numPr>
          <w:ilvl w:val="0"/>
          <w:numId w:val="13"/>
        </w:numPr>
        <w:ind w:left="357" w:hanging="357"/>
      </w:pPr>
      <w:r w:rsidRPr="003572EA">
        <w:t>Be clear and specific</w:t>
      </w:r>
    </w:p>
    <w:p w:rsidR="00827034" w:rsidRPr="003572EA" w:rsidRDefault="00827034" w:rsidP="00827034">
      <w:pPr>
        <w:pStyle w:val="BodyCopy"/>
        <w:rPr>
          <w:noProof w:val="0"/>
          <w:szCs w:val="42"/>
        </w:rPr>
      </w:pPr>
      <w:r w:rsidRPr="003572EA">
        <w:rPr>
          <w:noProof w:val="0"/>
        </w:rPr>
        <w:t>Whilst you don’t w</w:t>
      </w:r>
      <w:r w:rsidR="00351D7F" w:rsidRPr="003572EA">
        <w:rPr>
          <w:noProof w:val="0"/>
        </w:rPr>
        <w:t xml:space="preserve">ant to ramble on in your set of </w:t>
      </w:r>
      <w:r w:rsidRPr="003572EA">
        <w:rPr>
          <w:noProof w:val="0"/>
        </w:rPr>
        <w:t>instructions, you do want to ensure that your instructions a</w:t>
      </w:r>
      <w:r w:rsidR="00351D7F" w:rsidRPr="003572EA">
        <w:rPr>
          <w:noProof w:val="0"/>
        </w:rPr>
        <w:t xml:space="preserve">re clear, specific and concise. </w:t>
      </w:r>
      <w:r w:rsidRPr="003572EA">
        <w:rPr>
          <w:noProof w:val="0"/>
        </w:rPr>
        <w:t xml:space="preserve">It is often better to get straight to be the point </w:t>
      </w:r>
      <w:r w:rsidR="00351D7F" w:rsidRPr="003572EA">
        <w:rPr>
          <w:noProof w:val="0"/>
        </w:rPr>
        <w:t xml:space="preserve">on what needs to be actioned or </w:t>
      </w:r>
      <w:r w:rsidRPr="003572EA">
        <w:rPr>
          <w:noProof w:val="0"/>
        </w:rPr>
        <w:t>delivered, rather than making the instructions too flowery, which will only confuse.</w:t>
      </w:r>
    </w:p>
    <w:p w:rsidR="00827034" w:rsidRPr="003572EA" w:rsidRDefault="00827034" w:rsidP="00827034">
      <w:pPr>
        <w:pStyle w:val="BodyCopy"/>
        <w:rPr>
          <w:noProof w:val="0"/>
        </w:rPr>
      </w:pPr>
      <w:r w:rsidRPr="003572EA">
        <w:rPr>
          <w:noProof w:val="0"/>
        </w:rPr>
        <w:t>For example, don’t just instruct “send a selection of the briefings to a few key stakeholders”, instead state how many stakeholders and to who, and what</w:t>
      </w:r>
      <w:r w:rsidR="00351D7F" w:rsidRPr="003572EA">
        <w:rPr>
          <w:noProof w:val="0"/>
        </w:rPr>
        <w:t xml:space="preserve"> </w:t>
      </w:r>
      <w:r w:rsidRPr="003572EA">
        <w:rPr>
          <w:noProof w:val="0"/>
        </w:rPr>
        <w:t>briefings! It often helps to bullet point as it reduces the temptation to waffle on and it helps y</w:t>
      </w:r>
      <w:r w:rsidR="00351D7F" w:rsidRPr="003572EA">
        <w:rPr>
          <w:noProof w:val="0"/>
        </w:rPr>
        <w:t xml:space="preserve">our instructions and actions be </w:t>
      </w:r>
      <w:r w:rsidRPr="003572EA">
        <w:rPr>
          <w:noProof w:val="0"/>
        </w:rPr>
        <w:t>more focused.</w:t>
      </w:r>
    </w:p>
    <w:p w:rsidR="00827034" w:rsidRPr="003572EA" w:rsidRDefault="00827034" w:rsidP="001C2973">
      <w:pPr>
        <w:pStyle w:val="Heading4"/>
        <w:numPr>
          <w:ilvl w:val="0"/>
          <w:numId w:val="13"/>
        </w:numPr>
        <w:ind w:left="357" w:hanging="357"/>
      </w:pPr>
      <w:r w:rsidRPr="003572EA">
        <w:t>Give time frames</w:t>
      </w:r>
    </w:p>
    <w:p w:rsidR="00827034" w:rsidRPr="003572EA" w:rsidRDefault="00827034" w:rsidP="00827034">
      <w:pPr>
        <w:pStyle w:val="BodyCopy"/>
        <w:rPr>
          <w:noProof w:val="0"/>
          <w:szCs w:val="42"/>
        </w:rPr>
      </w:pPr>
      <w:r w:rsidRPr="003572EA">
        <w:rPr>
          <w:noProof w:val="0"/>
        </w:rPr>
        <w:t>Do not confuse matters by not being specific with your time frames and deadlines. What you consider as “soon” might be</w:t>
      </w:r>
      <w:r w:rsidR="00351D7F" w:rsidRPr="003572EA">
        <w:rPr>
          <w:rStyle w:val="apple-converted-space"/>
          <w:noProof w:val="0"/>
          <w:szCs w:val="29"/>
        </w:rPr>
        <w:t xml:space="preserve"> </w:t>
      </w:r>
      <w:r w:rsidRPr="003572EA">
        <w:rPr>
          <w:rStyle w:val="Emphasis"/>
          <w:i w:val="0"/>
          <w:iCs w:val="0"/>
          <w:noProof w:val="0"/>
          <w:szCs w:val="29"/>
        </w:rPr>
        <w:t>very</w:t>
      </w:r>
      <w:r w:rsidR="00351D7F" w:rsidRPr="003572EA">
        <w:rPr>
          <w:rStyle w:val="apple-converted-space"/>
          <w:noProof w:val="0"/>
          <w:szCs w:val="29"/>
        </w:rPr>
        <w:t xml:space="preserve"> </w:t>
      </w:r>
      <w:r w:rsidRPr="003572EA">
        <w:rPr>
          <w:noProof w:val="0"/>
        </w:rPr>
        <w:t xml:space="preserve">different from your colleagues. If you think “soon” is the next couple of hours, yet your staff who you have instructed considered it to be in a few days then </w:t>
      </w:r>
      <w:r w:rsidR="00351D7F" w:rsidRPr="003572EA">
        <w:rPr>
          <w:noProof w:val="0"/>
        </w:rPr>
        <w:t>this</w:t>
      </w:r>
      <w:r w:rsidR="00903C4F" w:rsidRPr="003572EA">
        <w:rPr>
          <w:noProof w:val="0"/>
        </w:rPr>
        <w:t xml:space="preserve"> </w:t>
      </w:r>
      <w:r w:rsidR="00351D7F" w:rsidRPr="003572EA">
        <w:rPr>
          <w:noProof w:val="0"/>
        </w:rPr>
        <w:t xml:space="preserve">communication </w:t>
      </w:r>
      <w:r w:rsidRPr="003572EA">
        <w:rPr>
          <w:noProof w:val="0"/>
        </w:rPr>
        <w:t>is going to have serious implications in any</w:t>
      </w:r>
      <w:r w:rsidR="00903C4F" w:rsidRPr="003572EA">
        <w:rPr>
          <w:noProof w:val="0"/>
        </w:rPr>
        <w:t xml:space="preserve"> </w:t>
      </w:r>
      <w:r w:rsidRPr="003572EA">
        <w:rPr>
          <w:noProof w:val="0"/>
        </w:rPr>
        <w:t>business or project!</w:t>
      </w:r>
    </w:p>
    <w:p w:rsidR="00F57848" w:rsidRPr="003572EA" w:rsidRDefault="00F57848">
      <w:pPr>
        <w:rPr>
          <w:rFonts w:ascii="Helvetica" w:eastAsia="Calibri" w:hAnsi="Helvetica" w:cs="Calibri"/>
          <w:b/>
          <w:szCs w:val="16"/>
          <w:lang w:eastAsia="ar-SA"/>
        </w:rPr>
      </w:pPr>
      <w:r w:rsidRPr="003572EA">
        <w:br w:type="page"/>
      </w:r>
    </w:p>
    <w:p w:rsidR="00827034" w:rsidRPr="003572EA" w:rsidRDefault="00827034" w:rsidP="001C2973">
      <w:pPr>
        <w:pStyle w:val="Heading4"/>
        <w:numPr>
          <w:ilvl w:val="0"/>
          <w:numId w:val="13"/>
        </w:numPr>
        <w:ind w:left="357" w:hanging="357"/>
      </w:pPr>
      <w:r w:rsidRPr="003572EA">
        <w:lastRenderedPageBreak/>
        <w:t>Give examples</w:t>
      </w:r>
    </w:p>
    <w:p w:rsidR="00827034" w:rsidRPr="003572EA" w:rsidRDefault="00827034" w:rsidP="00827034">
      <w:pPr>
        <w:pStyle w:val="BodyCopy"/>
        <w:rPr>
          <w:noProof w:val="0"/>
          <w:szCs w:val="42"/>
        </w:rPr>
      </w:pPr>
      <w:r w:rsidRPr="003572EA">
        <w:rPr>
          <w:noProof w:val="0"/>
        </w:rPr>
        <w:t>Whenever possibl</w:t>
      </w:r>
      <w:r w:rsidR="00903C4F" w:rsidRPr="003572EA">
        <w:rPr>
          <w:noProof w:val="0"/>
        </w:rPr>
        <w:t xml:space="preserve">e, make sure you give examples. </w:t>
      </w:r>
      <w:r w:rsidRPr="003572EA">
        <w:rPr>
          <w:noProof w:val="0"/>
        </w:rPr>
        <w:t>This</w:t>
      </w:r>
      <w:r w:rsidR="00903C4F" w:rsidRPr="003572EA">
        <w:rPr>
          <w:noProof w:val="0"/>
        </w:rPr>
        <w:t xml:space="preserve"> </w:t>
      </w:r>
      <w:r w:rsidRPr="003572EA">
        <w:rPr>
          <w:noProof w:val="0"/>
        </w:rPr>
        <w:t xml:space="preserve">will be especially beneficial if staff are new </w:t>
      </w:r>
      <w:r w:rsidR="00903C4F" w:rsidRPr="003572EA">
        <w:rPr>
          <w:noProof w:val="0"/>
        </w:rPr>
        <w:t xml:space="preserve">to the role, or if they haven’t </w:t>
      </w:r>
      <w:r w:rsidRPr="003572EA">
        <w:rPr>
          <w:noProof w:val="0"/>
        </w:rPr>
        <w:t>carried out the task before. This will help to add clarity to y</w:t>
      </w:r>
      <w:r w:rsidR="00903C4F" w:rsidRPr="003572EA">
        <w:rPr>
          <w:noProof w:val="0"/>
        </w:rPr>
        <w:t xml:space="preserve">ou instructions and help form a </w:t>
      </w:r>
      <w:r w:rsidRPr="003572EA">
        <w:rPr>
          <w:noProof w:val="0"/>
        </w:rPr>
        <w:t>clearer picture of what it is you mean and want.</w:t>
      </w:r>
    </w:p>
    <w:p w:rsidR="00827034" w:rsidRPr="003572EA" w:rsidRDefault="00827034" w:rsidP="00827034">
      <w:pPr>
        <w:pStyle w:val="BodyCopy"/>
        <w:rPr>
          <w:noProof w:val="0"/>
        </w:rPr>
      </w:pPr>
      <w:r w:rsidRPr="003572EA">
        <w:rPr>
          <w:noProof w:val="0"/>
        </w:rPr>
        <w:t>For example, if you are asking them to design a customer satisfaction survey for your new product then you might want to send them examples of other surveys previously used to give them bit of an idea.</w:t>
      </w:r>
    </w:p>
    <w:p w:rsidR="00827034" w:rsidRPr="003572EA" w:rsidRDefault="00827034" w:rsidP="001C2973">
      <w:pPr>
        <w:pStyle w:val="Heading4"/>
        <w:numPr>
          <w:ilvl w:val="0"/>
          <w:numId w:val="13"/>
        </w:numPr>
        <w:ind w:left="357" w:hanging="357"/>
      </w:pPr>
      <w:r w:rsidRPr="003572EA">
        <w:t>Give alternatives</w:t>
      </w:r>
    </w:p>
    <w:p w:rsidR="00827034" w:rsidRPr="003572EA" w:rsidRDefault="00827034" w:rsidP="00827034">
      <w:pPr>
        <w:pStyle w:val="BodyCopy"/>
        <w:rPr>
          <w:noProof w:val="0"/>
          <w:szCs w:val="42"/>
        </w:rPr>
      </w:pPr>
      <w:r w:rsidRPr="003572EA">
        <w:rPr>
          <w:noProof w:val="0"/>
        </w:rPr>
        <w:t>When deliverin</w:t>
      </w:r>
      <w:r w:rsidR="00903C4F" w:rsidRPr="003572EA">
        <w:rPr>
          <w:noProof w:val="0"/>
        </w:rPr>
        <w:t xml:space="preserve">g your instructions it is worth considering giving some </w:t>
      </w:r>
      <w:r w:rsidRPr="003572EA">
        <w:rPr>
          <w:noProof w:val="0"/>
        </w:rPr>
        <w:t>alternati</w:t>
      </w:r>
      <w:r w:rsidR="00903C4F" w:rsidRPr="003572EA">
        <w:rPr>
          <w:noProof w:val="0"/>
        </w:rPr>
        <w:t xml:space="preserve">ves just in case your preferred option </w:t>
      </w:r>
      <w:r w:rsidRPr="003572EA">
        <w:rPr>
          <w:noProof w:val="0"/>
        </w:rPr>
        <w:t>of</w:t>
      </w:r>
      <w:r w:rsidR="00903C4F" w:rsidRPr="003572EA">
        <w:rPr>
          <w:noProof w:val="0"/>
        </w:rPr>
        <w:t xml:space="preserve"> </w:t>
      </w:r>
      <w:r w:rsidRPr="003572EA">
        <w:rPr>
          <w:noProof w:val="0"/>
        </w:rPr>
        <w:t>instruction is not viable or available.</w:t>
      </w:r>
    </w:p>
    <w:p w:rsidR="00827034" w:rsidRPr="003572EA" w:rsidRDefault="00827034" w:rsidP="00827034">
      <w:pPr>
        <w:pStyle w:val="BodyCopy"/>
        <w:rPr>
          <w:noProof w:val="0"/>
        </w:rPr>
      </w:pPr>
      <w:r w:rsidRPr="003572EA">
        <w:rPr>
          <w:noProof w:val="0"/>
        </w:rPr>
        <w:t>For example, it could be “I want you to set up a meeting on the 20th of this month for 2 hours with the Finance Director. If they are not available on the 20th, then the afternoon of the 26th will be fine, or we can meet with the Chief Accountant instead”.</w:t>
      </w:r>
    </w:p>
    <w:p w:rsidR="00827034" w:rsidRPr="003572EA" w:rsidRDefault="00827034" w:rsidP="00827034">
      <w:pPr>
        <w:pStyle w:val="BodyCopy"/>
        <w:rPr>
          <w:noProof w:val="0"/>
        </w:rPr>
      </w:pPr>
      <w:r w:rsidRPr="003572EA">
        <w:rPr>
          <w:noProof w:val="0"/>
        </w:rPr>
        <w:t>By giving alternatives you are empowering your staff to get the job done with minimal fuss and constant checking back in with yourself. The beauty of tasking someone else to do something is that you don’t have to do it, which will save you time. By setting alternatives they don’t have to keep coming back to you, after all it won’t save you time if you have to keep responding to queries.</w:t>
      </w:r>
    </w:p>
    <w:p w:rsidR="00827034" w:rsidRPr="003572EA" w:rsidRDefault="00827034" w:rsidP="001C2973">
      <w:pPr>
        <w:pStyle w:val="Heading4"/>
        <w:numPr>
          <w:ilvl w:val="0"/>
          <w:numId w:val="13"/>
        </w:numPr>
        <w:ind w:left="357" w:hanging="357"/>
      </w:pPr>
      <w:r w:rsidRPr="003572EA">
        <w:t>Set boundaries</w:t>
      </w:r>
    </w:p>
    <w:p w:rsidR="00827034" w:rsidRPr="003572EA" w:rsidRDefault="00827034" w:rsidP="00827034">
      <w:pPr>
        <w:pStyle w:val="BodyCopy"/>
        <w:rPr>
          <w:noProof w:val="0"/>
          <w:szCs w:val="42"/>
        </w:rPr>
      </w:pPr>
      <w:r w:rsidRPr="003572EA">
        <w:rPr>
          <w:noProof w:val="0"/>
        </w:rPr>
        <w:t>Once a task is set, the instructions should be clear enough that further confirmation and clarification is no</w:t>
      </w:r>
      <w:r w:rsidR="00903C4F" w:rsidRPr="003572EA">
        <w:rPr>
          <w:noProof w:val="0"/>
        </w:rPr>
        <w:t xml:space="preserve">t needed (however saying this </w:t>
      </w:r>
      <w:r w:rsidRPr="003572EA">
        <w:rPr>
          <w:noProof w:val="0"/>
        </w:rPr>
        <w:t>it is obviously best to seek clarification if unsure!) If this rings true with you then you need to make sure that your instructions are clear so that staff are certain what they are doing and don’t feel the need to keep coming back with questions. As with tip 5, setting boundaries is ve</w:t>
      </w:r>
      <w:r w:rsidR="00903C4F" w:rsidRPr="003572EA">
        <w:rPr>
          <w:noProof w:val="0"/>
        </w:rPr>
        <w:t xml:space="preserve">ry </w:t>
      </w:r>
      <w:r w:rsidR="000957A1" w:rsidRPr="003572EA">
        <w:rPr>
          <w:noProof w:val="0"/>
        </w:rPr>
        <w:t>important;</w:t>
      </w:r>
      <w:r w:rsidR="00903C4F" w:rsidRPr="003572EA">
        <w:rPr>
          <w:noProof w:val="0"/>
        </w:rPr>
        <w:t xml:space="preserve"> especially if you </w:t>
      </w:r>
      <w:r w:rsidRPr="003572EA">
        <w:rPr>
          <w:noProof w:val="0"/>
        </w:rPr>
        <w:t>cannot think of alternatives at the time then boundaries might work.</w:t>
      </w:r>
    </w:p>
    <w:p w:rsidR="00827034" w:rsidRPr="003572EA" w:rsidRDefault="00827034" w:rsidP="00827034">
      <w:pPr>
        <w:pStyle w:val="BodyCopy"/>
        <w:rPr>
          <w:noProof w:val="0"/>
        </w:rPr>
      </w:pPr>
      <w:r w:rsidRPr="003572EA">
        <w:rPr>
          <w:noProof w:val="0"/>
        </w:rPr>
        <w:t>For example, you might instruct “go to the supplier and order 100 units. If the normal supplier is out of stock then it is fine to use a new supplier so long as they are no more than 10% more expensive and can deliver within 3 working days”. Here you haven’t been specific with your alternatives but clear enough on boundaries for them to make a decision.</w:t>
      </w:r>
    </w:p>
    <w:p w:rsidR="00D4005D" w:rsidRPr="003572EA" w:rsidRDefault="00527CE8" w:rsidP="00527CE8">
      <w:pPr>
        <w:pStyle w:val="BodyCopy"/>
        <w:jc w:val="center"/>
        <w:rPr>
          <w:noProof w:val="0"/>
        </w:rPr>
      </w:pPr>
      <w:r w:rsidRPr="003572EA">
        <w:rPr>
          <w:lang w:val="en-US" w:eastAsia="en-US"/>
        </w:rPr>
        <w:drawing>
          <wp:anchor distT="0" distB="0" distL="114300" distR="114300" simplePos="0" relativeHeight="251743232" behindDoc="0" locked="0" layoutInCell="1" allowOverlap="1">
            <wp:simplePos x="0" y="0"/>
            <wp:positionH relativeFrom="column">
              <wp:posOffset>1781175</wp:posOffset>
            </wp:positionH>
            <wp:positionV relativeFrom="paragraph">
              <wp:posOffset>306070</wp:posOffset>
            </wp:positionV>
            <wp:extent cx="1724025" cy="1805940"/>
            <wp:effectExtent l="0" t="0" r="9525" b="3810"/>
            <wp:wrapSquare wrapText="bothSides"/>
            <wp:docPr id="31" name="Picture 6" descr="C:\Users\Quentin\AppData\Local\Microsoft\Windows\Temporary Internet Files\Content.IE5\X0AY02HY\check-li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Quentin\AppData\Local\Microsoft\Windows\Temporary Internet Files\Content.IE5\X0AY02HY\check-list[1].pn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724025" cy="180594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D4005D" w:rsidRPr="003572EA">
        <w:rPr>
          <w:noProof w:val="0"/>
          <w:lang w:eastAsia="en-AU"/>
        </w:rPr>
        <w:br w:type="page"/>
      </w:r>
    </w:p>
    <w:p w:rsidR="0012258E" w:rsidRPr="003572EA" w:rsidRDefault="0012258E" w:rsidP="0012258E">
      <w:pPr>
        <w:pStyle w:val="Heading2"/>
      </w:pPr>
      <w:r w:rsidRPr="003572EA">
        <w:lastRenderedPageBreak/>
        <w:t>3.2</w:t>
      </w:r>
      <w:r w:rsidRPr="003572EA">
        <w:tab/>
      </w:r>
      <w:r w:rsidR="00DE6CB3">
        <w:fldChar w:fldCharType="begin"/>
      </w:r>
      <w:r w:rsidR="00DE6CB3">
        <w:instrText xml:space="preserve"> REF  Criteria32  \* MERGEFORMAT </w:instrText>
      </w:r>
      <w:r w:rsidR="00DE6CB3">
        <w:fldChar w:fldCharType="separate"/>
      </w:r>
      <w:sdt>
        <w:sdtPr>
          <w:alias w:val="Criteria32"/>
          <w:tag w:val="Criteria32"/>
          <w:id w:val="-733774114"/>
          <w:lock w:val="sdtLocked"/>
          <w:placeholder>
            <w:docPart w:val="F32DF521F766496A9B8DBC109E0D8BFF"/>
          </w:placeholder>
        </w:sdtPr>
        <w:sdtEndPr/>
        <w:sdtContent>
          <w:r w:rsidR="004727B2" w:rsidRPr="003572EA">
            <w:rPr>
              <w:rStyle w:val="PlaceholderText"/>
              <w:color w:val="45545F"/>
            </w:rPr>
            <w:t xml:space="preserve">Check instructions have been understood </w:t>
          </w:r>
          <w:r w:rsidR="004727B2" w:rsidRPr="003572EA">
            <w:t>by all involved</w:t>
          </w:r>
        </w:sdtContent>
      </w:sdt>
      <w:r w:rsidR="00DE6CB3">
        <w:fldChar w:fldCharType="end"/>
      </w:r>
    </w:p>
    <w:p w:rsidR="00527CE8" w:rsidRPr="003572EA" w:rsidRDefault="00F57848" w:rsidP="00527CE8">
      <w:pPr>
        <w:pStyle w:val="Heading3"/>
      </w:pPr>
      <w:r w:rsidRPr="003572EA">
        <w:rPr>
          <w:noProof/>
          <w:lang w:val="en-US" w:eastAsia="en-US"/>
        </w:rPr>
        <w:drawing>
          <wp:anchor distT="0" distB="0" distL="114300" distR="114300" simplePos="0" relativeHeight="251744256" behindDoc="0" locked="0" layoutInCell="1" allowOverlap="1" wp14:anchorId="409E7097" wp14:editId="19522740">
            <wp:simplePos x="0" y="0"/>
            <wp:positionH relativeFrom="column">
              <wp:posOffset>4200525</wp:posOffset>
            </wp:positionH>
            <wp:positionV relativeFrom="paragraph">
              <wp:posOffset>175895</wp:posOffset>
            </wp:positionV>
            <wp:extent cx="1628140" cy="2000250"/>
            <wp:effectExtent l="0" t="0" r="0" b="0"/>
            <wp:wrapSquare wrapText="bothSides"/>
            <wp:docPr id="32" name="Picture 7" descr="C:\Users\Quentin\AppData\Local\Microsoft\Windows\Temporary Internet Files\Content.IE5\19YMNHS8\creativecurriculum6117-pbworks-com[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Quentin\AppData\Local\Microsoft\Windows\Temporary Internet Files\Content.IE5\19YMNHS8\creativecurriculum6117-pbworks-com[1].gif"/>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628140" cy="20002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D4005D" w:rsidRPr="003572EA">
        <w:t>Introduction</w:t>
      </w:r>
    </w:p>
    <w:p w:rsidR="00D4005D" w:rsidRPr="003572EA" w:rsidRDefault="00527CE8" w:rsidP="00527CE8">
      <w:pPr>
        <w:pStyle w:val="BodyCopy"/>
        <w:rPr>
          <w:rFonts w:cs="Times New Roman"/>
          <w:noProof w:val="0"/>
        </w:rPr>
      </w:pPr>
      <w:r w:rsidRPr="003572EA">
        <w:rPr>
          <w:noProof w:val="0"/>
        </w:rPr>
        <w:t xml:space="preserve">Before you let your staff loose on the basis of your instruction, it is useful to seek clarification from staff to ensure that they </w:t>
      </w:r>
      <w:r w:rsidR="00903C4F" w:rsidRPr="003572EA">
        <w:rPr>
          <w:noProof w:val="0"/>
        </w:rPr>
        <w:t xml:space="preserve">understand what the task at </w:t>
      </w:r>
      <w:r w:rsidRPr="003572EA">
        <w:rPr>
          <w:noProof w:val="0"/>
        </w:rPr>
        <w:t>hand is and what is expected. You could simply ask at the end of a meeting if there are any questions but the one issue with that is that it is all too easy to just simply say “no”. Either they might think they understand or they might even be too shy to ask! It is more effective to</w:t>
      </w:r>
      <w:r w:rsidR="00F57848" w:rsidRPr="003572EA">
        <w:rPr>
          <w:noProof w:val="0"/>
        </w:rPr>
        <w:t xml:space="preserve"> </w:t>
      </w:r>
      <w:r w:rsidRPr="003572EA">
        <w:rPr>
          <w:noProof w:val="0"/>
        </w:rPr>
        <w:t xml:space="preserve">check </w:t>
      </w:r>
      <w:r w:rsidR="00C709F0" w:rsidRPr="003572EA">
        <w:rPr>
          <w:noProof w:val="0"/>
        </w:rPr>
        <w:t>participants</w:t>
      </w:r>
      <w:r w:rsidRPr="003572EA">
        <w:rPr>
          <w:noProof w:val="0"/>
        </w:rPr>
        <w:t xml:space="preserve">’ </w:t>
      </w:r>
      <w:r w:rsidR="00C709F0" w:rsidRPr="003572EA">
        <w:rPr>
          <w:noProof w:val="0"/>
        </w:rPr>
        <w:t>understanding</w:t>
      </w:r>
      <w:r w:rsidRPr="003572EA">
        <w:rPr>
          <w:noProof w:val="0"/>
        </w:rPr>
        <w:t>.</w:t>
      </w:r>
    </w:p>
    <w:p w:rsidR="00D4005D" w:rsidRPr="003572EA" w:rsidRDefault="00527CE8" w:rsidP="00D4005D">
      <w:pPr>
        <w:pStyle w:val="Heading3"/>
      </w:pPr>
      <w:r w:rsidRPr="003572EA">
        <w:t>Concept checking</w:t>
      </w:r>
    </w:p>
    <w:p w:rsidR="00CA0819" w:rsidRPr="003572EA" w:rsidRDefault="00CA0819" w:rsidP="00CA0819">
      <w:pPr>
        <w:pStyle w:val="BodyCopy"/>
        <w:rPr>
          <w:noProof w:val="0"/>
        </w:rPr>
      </w:pPr>
      <w:r w:rsidRPr="003572EA">
        <w:rPr>
          <w:noProof w:val="0"/>
        </w:rPr>
        <w:t>Concept check questions are useful for meetings because they make sure that participants understand and are able to carry out the tasks that have been agreed to in a meeting. Concept checking is an effective way to determine if participants have grasped all of the necessary information.</w:t>
      </w:r>
    </w:p>
    <w:p w:rsidR="00CA0819" w:rsidRPr="003572EA" w:rsidRDefault="00CA0819" w:rsidP="00CA0819">
      <w:pPr>
        <w:pStyle w:val="BodyCopy"/>
        <w:rPr>
          <w:noProof w:val="0"/>
        </w:rPr>
      </w:pPr>
      <w:r w:rsidRPr="003572EA">
        <w:rPr>
          <w:noProof w:val="0"/>
        </w:rPr>
        <w:t>Don't ask, "Do you understand?" because you will get a "Yes" response and have no real insight into the participant’s understanding.</w:t>
      </w:r>
    </w:p>
    <w:p w:rsidR="00CA0819" w:rsidRPr="003572EA" w:rsidRDefault="00CA0819" w:rsidP="00CA0819">
      <w:pPr>
        <w:pStyle w:val="BodyCopy"/>
        <w:rPr>
          <w:noProof w:val="0"/>
        </w:rPr>
      </w:pPr>
      <w:r w:rsidRPr="003572EA">
        <w:rPr>
          <w:noProof w:val="0"/>
        </w:rPr>
        <w:t xml:space="preserve">To check the staff have grasped the concept, a question must be asked. Preparation of the question is very important. Use questions that involve thinking about the meaning and avoid asking questions that use the exact language from the presenter. </w:t>
      </w:r>
    </w:p>
    <w:p w:rsidR="00CA0819" w:rsidRPr="003572EA" w:rsidRDefault="00CA0819" w:rsidP="00CA0819">
      <w:pPr>
        <w:pStyle w:val="BodyCopy"/>
        <w:rPr>
          <w:noProof w:val="0"/>
        </w:rPr>
      </w:pPr>
      <w:r w:rsidRPr="003572EA">
        <w:rPr>
          <w:noProof w:val="0"/>
        </w:rPr>
        <w:t xml:space="preserve">For example, some questions that could be asked to make sure staff have </w:t>
      </w:r>
      <w:r w:rsidR="00C709F0" w:rsidRPr="003572EA">
        <w:rPr>
          <w:noProof w:val="0"/>
        </w:rPr>
        <w:t>understood</w:t>
      </w:r>
      <w:r w:rsidRPr="003572EA">
        <w:rPr>
          <w:noProof w:val="0"/>
        </w:rPr>
        <w:t xml:space="preserve"> instructions are:</w:t>
      </w:r>
    </w:p>
    <w:p w:rsidR="00CA0819" w:rsidRPr="003572EA" w:rsidRDefault="00F57848" w:rsidP="00903C4F">
      <w:pPr>
        <w:pStyle w:val="Bullet1"/>
      </w:pPr>
      <w:r w:rsidRPr="003572EA">
        <w:rPr>
          <w:noProof/>
          <w:lang w:val="en-US"/>
        </w:rPr>
        <w:drawing>
          <wp:anchor distT="0" distB="0" distL="114300" distR="114300" simplePos="0" relativeHeight="251745280" behindDoc="0" locked="0" layoutInCell="1" allowOverlap="1" wp14:anchorId="004E5EC3" wp14:editId="5995FE3C">
            <wp:simplePos x="0" y="0"/>
            <wp:positionH relativeFrom="column">
              <wp:posOffset>4028440</wp:posOffset>
            </wp:positionH>
            <wp:positionV relativeFrom="paragraph">
              <wp:posOffset>59690</wp:posOffset>
            </wp:positionV>
            <wp:extent cx="1692275" cy="1685925"/>
            <wp:effectExtent l="0" t="0" r="3175" b="9525"/>
            <wp:wrapSquare wrapText="bothSides"/>
            <wp:docPr id="40" name="Picture 8" descr="C:\Users\Quentin\AppData\Local\Microsoft\Windows\Temporary Internet Files\Content.IE5\225CUFF9\questions_graphi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Quentin\AppData\Local\Microsoft\Windows\Temporary Internet Files\Content.IE5\225CUFF9\questions_graphic[1].jp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692275" cy="16859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A0819" w:rsidRPr="003572EA">
        <w:t>How long have you got to complete these tasks?</w:t>
      </w:r>
    </w:p>
    <w:p w:rsidR="00CA0819" w:rsidRPr="003572EA" w:rsidRDefault="00CA0819" w:rsidP="00903C4F">
      <w:pPr>
        <w:pStyle w:val="Bullet1"/>
      </w:pPr>
      <w:r w:rsidRPr="003572EA">
        <w:t>Who is responsible for task A, task B...?</w:t>
      </w:r>
    </w:p>
    <w:p w:rsidR="00CA0819" w:rsidRPr="003572EA" w:rsidRDefault="00CA0819" w:rsidP="00903C4F">
      <w:pPr>
        <w:pStyle w:val="Bullet1"/>
      </w:pPr>
      <w:r w:rsidRPr="003572EA">
        <w:t>What do you need to complete the tasks?</w:t>
      </w:r>
    </w:p>
    <w:p w:rsidR="00CA0819" w:rsidRPr="003572EA" w:rsidRDefault="00CA0819" w:rsidP="00903C4F">
      <w:pPr>
        <w:pStyle w:val="Bullet1"/>
      </w:pPr>
      <w:r w:rsidRPr="003572EA">
        <w:t>Who should you contact if you have a problem?</w:t>
      </w:r>
    </w:p>
    <w:p w:rsidR="00CA0819" w:rsidRPr="003572EA" w:rsidRDefault="00CA0819" w:rsidP="00903C4F">
      <w:pPr>
        <w:pStyle w:val="Bullet1"/>
      </w:pPr>
      <w:r w:rsidRPr="003572EA">
        <w:t xml:space="preserve">Should </w:t>
      </w:r>
      <w:r w:rsidR="000957A1" w:rsidRPr="003572EA">
        <w:t>you......?</w:t>
      </w:r>
    </w:p>
    <w:p w:rsidR="00CA0819" w:rsidRPr="003572EA" w:rsidRDefault="00CA0819" w:rsidP="00903C4F">
      <w:pPr>
        <w:pStyle w:val="Bullet1"/>
      </w:pPr>
      <w:r w:rsidRPr="003572EA">
        <w:t xml:space="preserve">Will </w:t>
      </w:r>
      <w:r w:rsidR="000957A1" w:rsidRPr="003572EA">
        <w:t>you.....?</w:t>
      </w:r>
    </w:p>
    <w:p w:rsidR="00CA0819" w:rsidRPr="003572EA" w:rsidRDefault="00CA0819" w:rsidP="00903C4F">
      <w:pPr>
        <w:pStyle w:val="Bullet1"/>
      </w:pPr>
      <w:r w:rsidRPr="003572EA">
        <w:t>Gary, when is the next project update meeting? (Use names)</w:t>
      </w:r>
    </w:p>
    <w:p w:rsidR="00CA0819" w:rsidRPr="003572EA" w:rsidRDefault="00CA0819" w:rsidP="00CA0819">
      <w:pPr>
        <w:pStyle w:val="ActivityBullet1"/>
        <w:numPr>
          <w:ilvl w:val="0"/>
          <w:numId w:val="0"/>
        </w:numPr>
      </w:pPr>
      <w:r w:rsidRPr="003572EA">
        <w:t>Make sure you ask everyone a question to check all participants understand, and if you sense that people don’t understand, go through the instructions again.</w:t>
      </w:r>
    </w:p>
    <w:p w:rsidR="00D4005D" w:rsidRPr="003572EA" w:rsidRDefault="00D4005D" w:rsidP="004007FD">
      <w:pPr>
        <w:pStyle w:val="ActivityBullet1"/>
        <w:numPr>
          <w:ilvl w:val="0"/>
          <w:numId w:val="0"/>
        </w:numPr>
        <w:jc w:val="center"/>
      </w:pPr>
      <w:r w:rsidRPr="003572EA">
        <w:rPr>
          <w:lang w:eastAsia="en-AU"/>
        </w:rPr>
        <w:br w:type="page"/>
      </w:r>
    </w:p>
    <w:p w:rsidR="0012258E" w:rsidRPr="003572EA" w:rsidRDefault="0012258E" w:rsidP="0012258E">
      <w:pPr>
        <w:pStyle w:val="Heading2"/>
      </w:pPr>
      <w:r w:rsidRPr="003572EA">
        <w:lastRenderedPageBreak/>
        <w:t>3.3</w:t>
      </w:r>
      <w:r w:rsidRPr="003572EA">
        <w:tab/>
      </w:r>
      <w:r w:rsidR="00DE6CB3">
        <w:fldChar w:fldCharType="begin"/>
      </w:r>
      <w:r w:rsidR="00DE6CB3">
        <w:instrText xml:space="preserve"> REF  Criteria33  \* MERGEFORMAT </w:instrText>
      </w:r>
      <w:r w:rsidR="00DE6CB3">
        <w:fldChar w:fldCharType="separate"/>
      </w:r>
      <w:sdt>
        <w:sdtPr>
          <w:alias w:val="Criteria33"/>
          <w:tag w:val="Criteria33"/>
          <w:id w:val="864183679"/>
          <w:lock w:val="sdtLocked"/>
          <w:placeholder>
            <w:docPart w:val="018EF50F23DD412E8E8F0EE4599AF50F"/>
          </w:placeholder>
        </w:sdtPr>
        <w:sdtEndPr>
          <w:rPr>
            <w:rStyle w:val="PlaceholderText"/>
            <w:color w:val="808080"/>
          </w:rPr>
        </w:sdtEndPr>
        <w:sdtContent>
          <w:r w:rsidR="004727B2" w:rsidRPr="003572EA">
            <w:rPr>
              <w:rStyle w:val="PlaceholderText"/>
              <w:color w:val="45545F"/>
            </w:rPr>
            <w:t>Give constructive feedback on performance</w:t>
          </w:r>
        </w:sdtContent>
      </w:sdt>
      <w:r w:rsidR="00DE6CB3">
        <w:rPr>
          <w:rStyle w:val="PlaceholderText"/>
        </w:rPr>
        <w:fldChar w:fldCharType="end"/>
      </w:r>
    </w:p>
    <w:p w:rsidR="00D4005D" w:rsidRPr="003572EA" w:rsidRDefault="00D4005D" w:rsidP="00D4005D">
      <w:pPr>
        <w:pStyle w:val="Heading3"/>
      </w:pPr>
      <w:r w:rsidRPr="003572EA">
        <w:t>Introduction</w:t>
      </w:r>
    </w:p>
    <w:p w:rsidR="00D4005D" w:rsidRPr="003572EA" w:rsidRDefault="00F57848" w:rsidP="008428A7">
      <w:pPr>
        <w:pStyle w:val="BodyCopy"/>
        <w:rPr>
          <w:noProof w:val="0"/>
          <w:szCs w:val="24"/>
        </w:rPr>
      </w:pPr>
      <w:r w:rsidRPr="003572EA">
        <w:rPr>
          <w:lang w:val="en-US" w:eastAsia="en-US"/>
        </w:rPr>
        <w:drawing>
          <wp:anchor distT="0" distB="0" distL="114300" distR="114300" simplePos="0" relativeHeight="251746304" behindDoc="0" locked="0" layoutInCell="1" allowOverlap="1" wp14:anchorId="5479C816" wp14:editId="5EFDDF70">
            <wp:simplePos x="0" y="0"/>
            <wp:positionH relativeFrom="column">
              <wp:posOffset>3634105</wp:posOffset>
            </wp:positionH>
            <wp:positionV relativeFrom="paragraph">
              <wp:posOffset>112395</wp:posOffset>
            </wp:positionV>
            <wp:extent cx="2084070" cy="1562735"/>
            <wp:effectExtent l="0" t="0" r="0" b="0"/>
            <wp:wrapSquare wrapText="bothSides"/>
            <wp:docPr id="41" name="Picture 9" descr="C:\Users\Quentin\AppData\Local\Microsoft\Windows\Temporary Internet Files\Content.IE5\X0AY02HY\feedback-he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Quentin\AppData\Local\Microsoft\Windows\Temporary Internet Files\Content.IE5\X0AY02HY\feedback-heads[1].pn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084070" cy="156273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8428A7" w:rsidRPr="003572EA">
        <w:rPr>
          <w:noProof w:val="0"/>
        </w:rPr>
        <w:t xml:space="preserve">Feedback is an essential element for everyone in an organisation's workforce. Giving feedback is a task you perform again and again as a manager or </w:t>
      </w:r>
      <w:r w:rsidR="00C709F0" w:rsidRPr="003572EA">
        <w:rPr>
          <w:noProof w:val="0"/>
        </w:rPr>
        <w:t>supervisor, letting</w:t>
      </w:r>
      <w:r w:rsidR="008428A7" w:rsidRPr="003572EA">
        <w:rPr>
          <w:noProof w:val="0"/>
        </w:rPr>
        <w:t xml:space="preserve"> people know where they are and where to go next in terms of expectations and goals </w:t>
      </w:r>
      <w:r w:rsidR="00903C4F" w:rsidRPr="003572EA">
        <w:rPr>
          <w:noProof w:val="0"/>
        </w:rPr>
        <w:t>–</w:t>
      </w:r>
      <w:r w:rsidR="008428A7" w:rsidRPr="003572EA">
        <w:rPr>
          <w:noProof w:val="0"/>
        </w:rPr>
        <w:t xml:space="preserve"> yours, their own, and the organisations. Feedback is a useful tool for indicating when things are going in the right direction or for redirecting problem performance. Your objective in giving feedback is to provide guidance by supplying information in a useful manner, either to support effective </w:t>
      </w:r>
      <w:r w:rsidR="00C709F0" w:rsidRPr="003572EA">
        <w:rPr>
          <w:noProof w:val="0"/>
        </w:rPr>
        <w:t>behaviour</w:t>
      </w:r>
      <w:r w:rsidR="008428A7" w:rsidRPr="003572EA">
        <w:rPr>
          <w:noProof w:val="0"/>
        </w:rPr>
        <w:t>, or to guide someone back on track toward successful</w:t>
      </w:r>
      <w:r w:rsidRPr="003572EA">
        <w:rPr>
          <w:noProof w:val="0"/>
        </w:rPr>
        <w:t xml:space="preserve"> </w:t>
      </w:r>
      <w:r w:rsidR="008428A7" w:rsidRPr="003572EA">
        <w:rPr>
          <w:noProof w:val="0"/>
        </w:rPr>
        <w:t>performance.</w:t>
      </w:r>
    </w:p>
    <w:p w:rsidR="00D4005D" w:rsidRPr="003572EA" w:rsidRDefault="008428A7" w:rsidP="00D4005D">
      <w:pPr>
        <w:pStyle w:val="Heading3"/>
      </w:pPr>
      <w:r w:rsidRPr="003572EA">
        <w:t>How to give useful feedback</w:t>
      </w:r>
    </w:p>
    <w:p w:rsidR="008428A7" w:rsidRPr="003572EA" w:rsidRDefault="008428A7" w:rsidP="008428A7">
      <w:pPr>
        <w:pStyle w:val="BodyCopy"/>
        <w:rPr>
          <w:noProof w:val="0"/>
        </w:rPr>
      </w:pPr>
      <w:r w:rsidRPr="003572EA">
        <w:rPr>
          <w:noProof w:val="0"/>
        </w:rPr>
        <w:t>Some situations which require giving constructive feedback include:</w:t>
      </w:r>
    </w:p>
    <w:p w:rsidR="008428A7" w:rsidRPr="003572EA" w:rsidRDefault="008428A7" w:rsidP="00903C4F">
      <w:pPr>
        <w:pStyle w:val="Bullet1"/>
      </w:pPr>
      <w:r w:rsidRPr="003572EA">
        <w:t xml:space="preserve">Ongoing performance discussions </w:t>
      </w:r>
    </w:p>
    <w:p w:rsidR="008428A7" w:rsidRPr="003572EA" w:rsidRDefault="008428A7" w:rsidP="00903C4F">
      <w:pPr>
        <w:pStyle w:val="Bullet1"/>
      </w:pPr>
      <w:r w:rsidRPr="003572EA">
        <w:t xml:space="preserve">Providing specific performance pointers </w:t>
      </w:r>
    </w:p>
    <w:p w:rsidR="008428A7" w:rsidRPr="003572EA" w:rsidRDefault="008428A7" w:rsidP="00903C4F">
      <w:pPr>
        <w:pStyle w:val="Bullet1"/>
      </w:pPr>
      <w:r w:rsidRPr="003572EA">
        <w:t xml:space="preserve">Following up on coaching discussions </w:t>
      </w:r>
    </w:p>
    <w:p w:rsidR="008428A7" w:rsidRPr="003572EA" w:rsidRDefault="008428A7" w:rsidP="00903C4F">
      <w:pPr>
        <w:pStyle w:val="Bullet1"/>
      </w:pPr>
      <w:r w:rsidRPr="003572EA">
        <w:t xml:space="preserve">Giving corrective guidance </w:t>
      </w:r>
    </w:p>
    <w:p w:rsidR="00D4005D" w:rsidRPr="003572EA" w:rsidRDefault="008428A7" w:rsidP="00903C4F">
      <w:pPr>
        <w:pStyle w:val="Bullet1"/>
        <w:rPr>
          <w:szCs w:val="24"/>
        </w:rPr>
      </w:pPr>
      <w:r w:rsidRPr="003572EA">
        <w:t>Letting someone know the consequences of their behaviour</w:t>
      </w:r>
      <w:r w:rsidR="00903C4F" w:rsidRPr="003572EA">
        <w:t>.</w:t>
      </w:r>
    </w:p>
    <w:p w:rsidR="008428A7" w:rsidRPr="003572EA" w:rsidRDefault="008428A7" w:rsidP="008428A7">
      <w:pPr>
        <w:pStyle w:val="BodyCopy"/>
        <w:rPr>
          <w:noProof w:val="0"/>
        </w:rPr>
      </w:pPr>
      <w:r w:rsidRPr="003572EA">
        <w:rPr>
          <w:noProof w:val="0"/>
        </w:rPr>
        <w:t xml:space="preserve">Some clues that constructive feedback is needed are when: </w:t>
      </w:r>
    </w:p>
    <w:p w:rsidR="008428A7" w:rsidRPr="003572EA" w:rsidRDefault="008428A7" w:rsidP="00903C4F">
      <w:pPr>
        <w:pStyle w:val="Bullet1"/>
      </w:pPr>
      <w:r w:rsidRPr="003572EA">
        <w:t xml:space="preserve">Someone asks for your opinion about how they are doing </w:t>
      </w:r>
    </w:p>
    <w:p w:rsidR="008428A7" w:rsidRPr="003572EA" w:rsidRDefault="008428A7" w:rsidP="00903C4F">
      <w:pPr>
        <w:pStyle w:val="Bullet1"/>
      </w:pPr>
      <w:r w:rsidRPr="003572EA">
        <w:t xml:space="preserve">Unresolved problems persist </w:t>
      </w:r>
    </w:p>
    <w:p w:rsidR="008428A7" w:rsidRPr="003572EA" w:rsidRDefault="008428A7" w:rsidP="00903C4F">
      <w:pPr>
        <w:pStyle w:val="Bullet1"/>
      </w:pPr>
      <w:r w:rsidRPr="003572EA">
        <w:t xml:space="preserve">Errors occur again and again </w:t>
      </w:r>
    </w:p>
    <w:p w:rsidR="008428A7" w:rsidRPr="003572EA" w:rsidRDefault="008428A7" w:rsidP="00903C4F">
      <w:pPr>
        <w:pStyle w:val="Bullet1"/>
      </w:pPr>
      <w:r w:rsidRPr="003572EA">
        <w:t xml:space="preserve">An employee's performance doesn't meet expectations </w:t>
      </w:r>
    </w:p>
    <w:p w:rsidR="008428A7" w:rsidRPr="003572EA" w:rsidRDefault="008428A7" w:rsidP="00903C4F">
      <w:pPr>
        <w:pStyle w:val="Bullet1"/>
        <w:rPr>
          <w:szCs w:val="24"/>
        </w:rPr>
      </w:pPr>
      <w:r w:rsidRPr="003572EA">
        <w:t>A peer's work habits disturb you</w:t>
      </w:r>
    </w:p>
    <w:p w:rsidR="008428A7" w:rsidRPr="003572EA" w:rsidRDefault="008428A7" w:rsidP="00903C4F">
      <w:pPr>
        <w:pStyle w:val="Bullet1"/>
        <w:rPr>
          <w:szCs w:val="24"/>
        </w:rPr>
      </w:pPr>
      <w:r w:rsidRPr="003572EA">
        <w:t>Someone’s work is exceptional or outstanding</w:t>
      </w:r>
      <w:r w:rsidR="00903C4F" w:rsidRPr="003572EA">
        <w:t>.</w:t>
      </w:r>
    </w:p>
    <w:p w:rsidR="00903C4F" w:rsidRPr="003572EA" w:rsidRDefault="00903C4F">
      <w:pPr>
        <w:rPr>
          <w:rFonts w:ascii="Helvetica" w:eastAsiaTheme="majorEastAsia" w:hAnsi="Helvetica" w:cstheme="majorBidi"/>
          <w:b/>
          <w:bCs/>
          <w:i/>
          <w:iCs/>
          <w:sz w:val="24"/>
        </w:rPr>
      </w:pPr>
      <w:r w:rsidRPr="003572EA">
        <w:br w:type="page"/>
      </w:r>
    </w:p>
    <w:p w:rsidR="008428A7" w:rsidRPr="003572EA" w:rsidRDefault="008428A7" w:rsidP="00903C4F">
      <w:pPr>
        <w:pStyle w:val="Heading4"/>
      </w:pPr>
      <w:r w:rsidRPr="003572EA">
        <w:lastRenderedPageBreak/>
        <w:t xml:space="preserve">SIX WAYS TO MAKE FEEDBACK CONSTRUCTIVE </w:t>
      </w:r>
    </w:p>
    <w:p w:rsidR="008428A7" w:rsidRPr="003572EA" w:rsidRDefault="008428A7" w:rsidP="008428A7">
      <w:pPr>
        <w:pStyle w:val="BodyCopy"/>
        <w:rPr>
          <w:noProof w:val="0"/>
        </w:rPr>
      </w:pPr>
      <w:r w:rsidRPr="003572EA">
        <w:rPr>
          <w:noProof w:val="0"/>
        </w:rPr>
        <w:t>Part of being an effective manager or supervisor is knowing what feedback to give. The trick is learning how to give it constructively so that it has some value. Constructive feedback is a tool that is used to build things up, not break things down. It lets the other person know that you are on their side.</w:t>
      </w:r>
    </w:p>
    <w:p w:rsidR="008428A7" w:rsidRPr="003572EA" w:rsidRDefault="008428A7" w:rsidP="001C2973">
      <w:pPr>
        <w:pStyle w:val="BodyCopy"/>
        <w:numPr>
          <w:ilvl w:val="0"/>
          <w:numId w:val="8"/>
        </w:numPr>
        <w:ind w:left="357" w:hanging="357"/>
        <w:rPr>
          <w:noProof w:val="0"/>
        </w:rPr>
      </w:pPr>
      <w:r w:rsidRPr="003572EA">
        <w:rPr>
          <w:noProof w:val="0"/>
        </w:rPr>
        <w:t xml:space="preserve">If you can't think of a constructive purpose for giving feedback, don't give it at all. </w:t>
      </w:r>
    </w:p>
    <w:p w:rsidR="008428A7" w:rsidRPr="003572EA" w:rsidRDefault="008428A7" w:rsidP="001C2973">
      <w:pPr>
        <w:pStyle w:val="BodyCopy"/>
        <w:numPr>
          <w:ilvl w:val="0"/>
          <w:numId w:val="8"/>
        </w:numPr>
        <w:ind w:left="357" w:hanging="357"/>
        <w:rPr>
          <w:noProof w:val="0"/>
          <w:szCs w:val="24"/>
        </w:rPr>
      </w:pPr>
      <w:r w:rsidRPr="003572EA">
        <w:rPr>
          <w:rStyle w:val="BodyCopyBoldChar1"/>
          <w:noProof w:val="0"/>
        </w:rPr>
        <w:t>Focus on description rather than judgement</w:t>
      </w:r>
      <w:r w:rsidRPr="003572EA">
        <w:rPr>
          <w:noProof w:val="0"/>
        </w:rPr>
        <w:t>. Describing behaviour is a way of reporting what has occurred, while judging behaviour is an evaluation of what has occurred in terms of "right or wrong", or "good or bad". By avoiding evaluative language, you reduce the need for the individual to respond defensively. For example: "You demonstrate a high degree of confidence when you answer customer questions about registration procedures, "rather than, "Your communication skills are good."</w:t>
      </w:r>
    </w:p>
    <w:p w:rsidR="008428A7" w:rsidRPr="003572EA" w:rsidRDefault="008428A7" w:rsidP="001C2973">
      <w:pPr>
        <w:pStyle w:val="BodyCopy"/>
        <w:numPr>
          <w:ilvl w:val="0"/>
          <w:numId w:val="8"/>
        </w:numPr>
        <w:ind w:left="357" w:hanging="357"/>
        <w:rPr>
          <w:noProof w:val="0"/>
        </w:rPr>
      </w:pPr>
      <w:r w:rsidRPr="003572EA">
        <w:rPr>
          <w:rStyle w:val="BodyCopyBoldChar1"/>
          <w:noProof w:val="0"/>
        </w:rPr>
        <w:t>Focus on observation rather than inference.</w:t>
      </w:r>
      <w:r w:rsidRPr="003572EA">
        <w:rPr>
          <w:noProof w:val="0"/>
        </w:rPr>
        <w:t xml:space="preserve"> Observations refer to what you can see or hear about an individual's behaviour, while inferences refer to the assumptions and interpretations you make from what you see or hear. Focus on what the person did and your reaction. For example: "When you gave that guest the evaluation form, you tossed it across the counter," rather than describe what you assume to be the person's motivation, "I suppose yo</w:t>
      </w:r>
      <w:r w:rsidR="00CB3F7A" w:rsidRPr="003572EA">
        <w:rPr>
          <w:noProof w:val="0"/>
        </w:rPr>
        <w:t>u give all forms out that way!"</w:t>
      </w:r>
    </w:p>
    <w:p w:rsidR="008428A7" w:rsidRPr="003572EA" w:rsidRDefault="008428A7" w:rsidP="001C2973">
      <w:pPr>
        <w:pStyle w:val="BodyCopy"/>
        <w:numPr>
          <w:ilvl w:val="0"/>
          <w:numId w:val="8"/>
        </w:numPr>
        <w:ind w:left="357" w:hanging="357"/>
        <w:rPr>
          <w:noProof w:val="0"/>
        </w:rPr>
      </w:pPr>
      <w:r w:rsidRPr="003572EA">
        <w:rPr>
          <w:rStyle w:val="BodyCopyBoldChar1"/>
          <w:noProof w:val="0"/>
        </w:rPr>
        <w:t xml:space="preserve">Focus on </w:t>
      </w:r>
      <w:r w:rsidR="00C709F0" w:rsidRPr="003572EA">
        <w:rPr>
          <w:rStyle w:val="BodyCopyBoldChar1"/>
          <w:noProof w:val="0"/>
        </w:rPr>
        <w:t>behaviour</w:t>
      </w:r>
      <w:r w:rsidRPr="003572EA">
        <w:rPr>
          <w:rStyle w:val="BodyCopyBoldChar1"/>
          <w:noProof w:val="0"/>
        </w:rPr>
        <w:t xml:space="preserve"> rather than the person.</w:t>
      </w:r>
      <w:r w:rsidRPr="003572EA">
        <w:rPr>
          <w:noProof w:val="0"/>
        </w:rPr>
        <w:t xml:space="preserve"> Refer to what an individual does rather than on what you imagine she or he is. To focus on behaviour, use adverbs, which describe action, rather than adjectives, which describe qualities. For example: "You talked considerably during the staff meeting, which prevented me from getting to some of the main points," r</w:t>
      </w:r>
      <w:r w:rsidR="00CB3F7A" w:rsidRPr="003572EA">
        <w:rPr>
          <w:noProof w:val="0"/>
        </w:rPr>
        <w:t>ather than "You talk too much."</w:t>
      </w:r>
    </w:p>
    <w:p w:rsidR="008428A7" w:rsidRPr="003572EA" w:rsidRDefault="008428A7" w:rsidP="001C2973">
      <w:pPr>
        <w:pStyle w:val="BodyCopy"/>
        <w:numPr>
          <w:ilvl w:val="0"/>
          <w:numId w:val="8"/>
        </w:numPr>
        <w:ind w:left="357" w:hanging="357"/>
        <w:rPr>
          <w:noProof w:val="0"/>
        </w:rPr>
      </w:pPr>
      <w:r w:rsidRPr="003572EA">
        <w:rPr>
          <w:rStyle w:val="BodyCopyBoldChar1"/>
          <w:noProof w:val="0"/>
        </w:rPr>
        <w:t>Provide a balance of positive and negative feedback.</w:t>
      </w:r>
      <w:r w:rsidRPr="003572EA">
        <w:rPr>
          <w:noProof w:val="0"/>
        </w:rPr>
        <w:t xml:space="preserve"> If you consistently give only positive or negative feedback, people will distrust the feedback and it will become useless. </w:t>
      </w:r>
    </w:p>
    <w:p w:rsidR="008428A7" w:rsidRPr="003572EA" w:rsidRDefault="008428A7" w:rsidP="001C2973">
      <w:pPr>
        <w:pStyle w:val="BodyCopy"/>
        <w:numPr>
          <w:ilvl w:val="0"/>
          <w:numId w:val="8"/>
        </w:numPr>
        <w:ind w:left="357" w:hanging="357"/>
        <w:rPr>
          <w:noProof w:val="0"/>
        </w:rPr>
      </w:pPr>
      <w:r w:rsidRPr="003572EA">
        <w:rPr>
          <w:rStyle w:val="BodyCopyBoldChar1"/>
          <w:noProof w:val="0"/>
        </w:rPr>
        <w:t>Be aware of feedback overload.</w:t>
      </w:r>
      <w:r w:rsidRPr="003572EA">
        <w:rPr>
          <w:noProof w:val="0"/>
        </w:rPr>
        <w:t xml:space="preserve"> Select two or three important points you want to make and offer feedback about those points. If you overload an individual with feedback, she or he may become confused about what needs to be improved or changed. For example: "The number of applicants and the time it takes you to enter them are both within the expected ranges. The number of keying errors you are currently m</w:t>
      </w:r>
      <w:r w:rsidR="00CB3F7A" w:rsidRPr="003572EA">
        <w:rPr>
          <w:noProof w:val="0"/>
        </w:rPr>
        <w:t>aking is higher than expected."</w:t>
      </w:r>
    </w:p>
    <w:p w:rsidR="008428A7" w:rsidRPr="003572EA" w:rsidRDefault="008428A7" w:rsidP="008428A7">
      <w:pPr>
        <w:pStyle w:val="BodyCopy"/>
        <w:rPr>
          <w:noProof w:val="0"/>
        </w:rPr>
      </w:pPr>
      <w:r w:rsidRPr="003572EA">
        <w:rPr>
          <w:noProof w:val="0"/>
        </w:rPr>
        <w:t>Giving feedback constructively benefits everyone. You, as the manager or supervisor, use the ongoing exchange of information as a way of getting to know your people and providing them with valuable guidance in their work. The employee, manager, supervisor, or peer receives data that makes that makes her or his job go easier. The organization gains in improved productivity of its workforce.</w:t>
      </w:r>
    </w:p>
    <w:p w:rsidR="00CB3F7A" w:rsidRPr="003572EA" w:rsidRDefault="00CB3F7A">
      <w:pPr>
        <w:rPr>
          <w:rFonts w:ascii="Helvetica" w:eastAsiaTheme="majorEastAsia" w:hAnsi="Helvetica" w:cstheme="majorBidi"/>
          <w:b/>
          <w:bCs/>
          <w:color w:val="45545F"/>
          <w:sz w:val="28"/>
        </w:rPr>
      </w:pPr>
      <w:r w:rsidRPr="003572EA">
        <w:br w:type="page"/>
      </w:r>
    </w:p>
    <w:p w:rsidR="008428A7" w:rsidRPr="003572EA" w:rsidRDefault="008428A7" w:rsidP="008428A7">
      <w:pPr>
        <w:pStyle w:val="Heading3"/>
      </w:pPr>
      <w:r w:rsidRPr="003572EA">
        <w:lastRenderedPageBreak/>
        <w:t>THE SIX STEP METHOD FOR GIVING CONSTRUCTIVE FEEDBACK</w:t>
      </w:r>
    </w:p>
    <w:p w:rsidR="008428A7" w:rsidRPr="003572EA" w:rsidRDefault="008428A7" w:rsidP="008428A7">
      <w:pPr>
        <w:pStyle w:val="BodyCopyBold"/>
        <w:rPr>
          <w:noProof w:val="0"/>
        </w:rPr>
      </w:pPr>
      <w:r w:rsidRPr="003572EA">
        <w:rPr>
          <w:noProof w:val="0"/>
        </w:rPr>
        <w:t>Step 1: State the constru</w:t>
      </w:r>
      <w:r w:rsidR="001441F8" w:rsidRPr="003572EA">
        <w:rPr>
          <w:noProof w:val="0"/>
        </w:rPr>
        <w:t>ctive purpose of your feedback</w:t>
      </w:r>
    </w:p>
    <w:p w:rsidR="008428A7" w:rsidRPr="003572EA" w:rsidRDefault="008428A7" w:rsidP="008428A7">
      <w:pPr>
        <w:pStyle w:val="BodyCopy"/>
        <w:rPr>
          <w:noProof w:val="0"/>
        </w:rPr>
      </w:pPr>
      <w:r w:rsidRPr="003572EA">
        <w:rPr>
          <w:noProof w:val="0"/>
        </w:rPr>
        <w:t xml:space="preserve">State your purpose briefly by indicating what you'd like to cover and why it's important. If you are initiating feedback, this focus keeps the other person from having to guess what you want to talk about. If the other person has requested feedback, a focusing statement will make sure that you direct your feedback toward what the person needs. For example: </w:t>
      </w:r>
    </w:p>
    <w:p w:rsidR="008428A7" w:rsidRPr="003572EA" w:rsidRDefault="008428A7" w:rsidP="00CB3F7A">
      <w:pPr>
        <w:pStyle w:val="Bullet1"/>
      </w:pPr>
      <w:r w:rsidRPr="003572EA">
        <w:t xml:space="preserve">"I have a concern about." </w:t>
      </w:r>
    </w:p>
    <w:p w:rsidR="008428A7" w:rsidRPr="003572EA" w:rsidRDefault="008428A7" w:rsidP="00CB3F7A">
      <w:pPr>
        <w:pStyle w:val="Bullet1"/>
      </w:pPr>
      <w:r w:rsidRPr="003572EA">
        <w:t xml:space="preserve">"I feel I need to let you know." </w:t>
      </w:r>
    </w:p>
    <w:p w:rsidR="008428A7" w:rsidRPr="003572EA" w:rsidRDefault="008428A7" w:rsidP="00CB3F7A">
      <w:pPr>
        <w:pStyle w:val="Bullet1"/>
      </w:pPr>
      <w:r w:rsidRPr="003572EA">
        <w:t xml:space="preserve">"I want to discuss." </w:t>
      </w:r>
    </w:p>
    <w:p w:rsidR="008428A7" w:rsidRPr="003572EA" w:rsidRDefault="008428A7" w:rsidP="00CB3F7A">
      <w:pPr>
        <w:pStyle w:val="Bullet1"/>
      </w:pPr>
      <w:r w:rsidRPr="003572EA">
        <w:t xml:space="preserve">"I have some thoughts about." </w:t>
      </w:r>
    </w:p>
    <w:p w:rsidR="008428A7" w:rsidRPr="003572EA" w:rsidRDefault="008428A7" w:rsidP="008428A7">
      <w:pPr>
        <w:pStyle w:val="BodyCopyBold"/>
        <w:rPr>
          <w:noProof w:val="0"/>
        </w:rPr>
      </w:pPr>
      <w:r w:rsidRPr="003572EA">
        <w:rPr>
          <w:noProof w:val="0"/>
        </w:rPr>
        <w:t>Step 2: Describe speci</w:t>
      </w:r>
      <w:r w:rsidR="001441F8" w:rsidRPr="003572EA">
        <w:rPr>
          <w:noProof w:val="0"/>
        </w:rPr>
        <w:t>fically what you have observed</w:t>
      </w:r>
    </w:p>
    <w:p w:rsidR="008428A7" w:rsidRPr="003572EA" w:rsidRDefault="008428A7" w:rsidP="008428A7">
      <w:pPr>
        <w:pStyle w:val="BodyCopy"/>
        <w:rPr>
          <w:noProof w:val="0"/>
        </w:rPr>
      </w:pPr>
      <w:r w:rsidRPr="003572EA">
        <w:rPr>
          <w:noProof w:val="0"/>
        </w:rPr>
        <w:t>Have a certain event or action in mind and be able to say when and where it happened, who was involved, and what the results were. Stick to what you personally observed and don't try to speak for others. Avoid talking vaguely about what the person "always" or "usually" does. For example:</w:t>
      </w:r>
    </w:p>
    <w:p w:rsidR="008428A7" w:rsidRPr="003572EA" w:rsidRDefault="008428A7" w:rsidP="008428A7">
      <w:pPr>
        <w:pStyle w:val="BodyCopy"/>
        <w:rPr>
          <w:noProof w:val="0"/>
        </w:rPr>
      </w:pPr>
      <w:r w:rsidRPr="003572EA">
        <w:rPr>
          <w:noProof w:val="0"/>
        </w:rPr>
        <w:t xml:space="preserve"> "Yesterday afternoon, when you were speaking with </w:t>
      </w:r>
      <w:r w:rsidR="00C709F0" w:rsidRPr="003572EA">
        <w:rPr>
          <w:noProof w:val="0"/>
        </w:rPr>
        <w:t>Mrs</w:t>
      </w:r>
      <w:r w:rsidRPr="003572EA">
        <w:rPr>
          <w:noProof w:val="0"/>
        </w:rPr>
        <w:t xml:space="preserve"> Sanchez, I noticed that you kept raising your voice." </w:t>
      </w:r>
    </w:p>
    <w:p w:rsidR="008428A7" w:rsidRPr="003572EA" w:rsidRDefault="008428A7" w:rsidP="008428A7">
      <w:pPr>
        <w:pStyle w:val="BodyCopyBold"/>
        <w:rPr>
          <w:noProof w:val="0"/>
        </w:rPr>
      </w:pPr>
      <w:r w:rsidRPr="003572EA">
        <w:rPr>
          <w:noProof w:val="0"/>
        </w:rPr>
        <w:t>Step 3: Describe your reactions</w:t>
      </w:r>
    </w:p>
    <w:p w:rsidR="008428A7" w:rsidRPr="003572EA" w:rsidRDefault="008428A7" w:rsidP="008428A7">
      <w:pPr>
        <w:pStyle w:val="BodyCopy"/>
        <w:rPr>
          <w:noProof w:val="0"/>
        </w:rPr>
      </w:pPr>
      <w:r w:rsidRPr="003572EA">
        <w:rPr>
          <w:noProof w:val="0"/>
        </w:rPr>
        <w:t xml:space="preserve">Explain the consequences of the other person's behaviour and how you feel about it. Give examples of how you and others are affected. When you describe your reactions or the consequences of the observed </w:t>
      </w:r>
      <w:r w:rsidR="00C709F0" w:rsidRPr="003572EA">
        <w:rPr>
          <w:noProof w:val="0"/>
        </w:rPr>
        <w:t>behaviours</w:t>
      </w:r>
      <w:r w:rsidRPr="003572EA">
        <w:rPr>
          <w:noProof w:val="0"/>
        </w:rPr>
        <w:t xml:space="preserve">, the other person can better appreciate the impact their actions are having on others and on the organization or team as a whole. For example: </w:t>
      </w:r>
    </w:p>
    <w:p w:rsidR="008428A7" w:rsidRPr="003572EA" w:rsidRDefault="008428A7" w:rsidP="008428A7">
      <w:pPr>
        <w:pStyle w:val="BodyCopy"/>
        <w:rPr>
          <w:noProof w:val="0"/>
          <w:szCs w:val="24"/>
        </w:rPr>
      </w:pPr>
      <w:r w:rsidRPr="003572EA">
        <w:rPr>
          <w:noProof w:val="0"/>
        </w:rPr>
        <w:t xml:space="preserve">"The staff member looked embarrassed and I felt </w:t>
      </w:r>
      <w:r w:rsidR="00C709F0" w:rsidRPr="003572EA">
        <w:rPr>
          <w:noProof w:val="0"/>
        </w:rPr>
        <w:t>uncomfortable</w:t>
      </w:r>
      <w:r w:rsidRPr="003572EA">
        <w:rPr>
          <w:noProof w:val="0"/>
        </w:rPr>
        <w:t xml:space="preserve"> about seeing the episode." "Shouting at our staff is not acceptable behaviour in this department."</w:t>
      </w:r>
    </w:p>
    <w:p w:rsidR="008428A7" w:rsidRPr="003572EA" w:rsidRDefault="008428A7" w:rsidP="008428A7">
      <w:pPr>
        <w:pStyle w:val="ActivityBullet1"/>
        <w:numPr>
          <w:ilvl w:val="0"/>
          <w:numId w:val="0"/>
        </w:numPr>
      </w:pPr>
      <w:r w:rsidRPr="003572EA">
        <w:rPr>
          <w:rStyle w:val="BodyCopyBoldChar1"/>
          <w:noProof w:val="0"/>
        </w:rPr>
        <w:t>Step 4: Give the other p</w:t>
      </w:r>
      <w:r w:rsidR="001441F8" w:rsidRPr="003572EA">
        <w:rPr>
          <w:rStyle w:val="BodyCopyBoldChar1"/>
          <w:noProof w:val="0"/>
        </w:rPr>
        <w:t>erson an opportunity to respond</w:t>
      </w:r>
    </w:p>
    <w:p w:rsidR="008428A7" w:rsidRPr="003572EA" w:rsidRDefault="008428A7" w:rsidP="008428A7">
      <w:pPr>
        <w:pStyle w:val="ActivityBullet1"/>
        <w:numPr>
          <w:ilvl w:val="0"/>
          <w:numId w:val="0"/>
        </w:numPr>
      </w:pPr>
      <w:r w:rsidRPr="003572EA">
        <w:t xml:space="preserve">Remain silent and meet the other </w:t>
      </w:r>
      <w:r w:rsidR="004F0DD2" w:rsidRPr="003572EA">
        <w:t>person’s</w:t>
      </w:r>
      <w:r w:rsidRPr="003572EA">
        <w:t xml:space="preserve"> eye, indicating that you are waiting for answer. If the person hesitates to respond, ask an open ended question. For example:</w:t>
      </w:r>
    </w:p>
    <w:p w:rsidR="008428A7" w:rsidRPr="003572EA" w:rsidRDefault="008428A7" w:rsidP="00CB3F7A">
      <w:pPr>
        <w:pStyle w:val="Bullet1"/>
        <w:rPr>
          <w:szCs w:val="24"/>
        </w:rPr>
      </w:pPr>
      <w:r w:rsidRPr="003572EA">
        <w:t>"What do you think?"</w:t>
      </w:r>
    </w:p>
    <w:p w:rsidR="008428A7" w:rsidRPr="003572EA" w:rsidRDefault="008428A7" w:rsidP="00CB3F7A">
      <w:pPr>
        <w:pStyle w:val="Bullet1"/>
        <w:rPr>
          <w:szCs w:val="24"/>
        </w:rPr>
      </w:pPr>
      <w:r w:rsidRPr="003572EA">
        <w:t>"What is your view of this situation?"</w:t>
      </w:r>
    </w:p>
    <w:p w:rsidR="008428A7" w:rsidRPr="003572EA" w:rsidRDefault="008428A7" w:rsidP="00CB3F7A">
      <w:pPr>
        <w:pStyle w:val="Bullet1"/>
        <w:rPr>
          <w:szCs w:val="24"/>
        </w:rPr>
      </w:pPr>
      <w:r w:rsidRPr="003572EA">
        <w:t>"What are your reactions to this?"</w:t>
      </w:r>
    </w:p>
    <w:p w:rsidR="008428A7" w:rsidRPr="003572EA" w:rsidRDefault="008428A7" w:rsidP="00CB3F7A">
      <w:pPr>
        <w:pStyle w:val="Bullet1"/>
        <w:rPr>
          <w:szCs w:val="24"/>
        </w:rPr>
      </w:pPr>
      <w:r w:rsidRPr="003572EA">
        <w:t>"Tell me, what are your thoughts?"</w:t>
      </w:r>
    </w:p>
    <w:p w:rsidR="00CB3F7A" w:rsidRPr="003572EA" w:rsidRDefault="00CB3F7A">
      <w:pPr>
        <w:rPr>
          <w:rFonts w:ascii="Helvetica" w:eastAsia="Calibri" w:hAnsi="Helvetica" w:cs="Calibri"/>
          <w:b/>
          <w:szCs w:val="16"/>
          <w:lang w:eastAsia="ar-SA"/>
        </w:rPr>
      </w:pPr>
      <w:r w:rsidRPr="003572EA">
        <w:br w:type="page"/>
      </w:r>
    </w:p>
    <w:p w:rsidR="008428A7" w:rsidRPr="003572EA" w:rsidRDefault="008428A7" w:rsidP="008428A7">
      <w:pPr>
        <w:pStyle w:val="BodyCopyBold"/>
        <w:rPr>
          <w:noProof w:val="0"/>
        </w:rPr>
      </w:pPr>
      <w:r w:rsidRPr="003572EA">
        <w:rPr>
          <w:noProof w:val="0"/>
        </w:rPr>
        <w:lastRenderedPageBreak/>
        <w:t>Step</w:t>
      </w:r>
      <w:r w:rsidR="001441F8" w:rsidRPr="003572EA">
        <w:rPr>
          <w:noProof w:val="0"/>
        </w:rPr>
        <w:t xml:space="preserve"> 5: Offer specific suggestions</w:t>
      </w:r>
    </w:p>
    <w:p w:rsidR="008428A7" w:rsidRPr="003572EA" w:rsidRDefault="008428A7" w:rsidP="008428A7">
      <w:pPr>
        <w:pStyle w:val="BodyCopy"/>
        <w:rPr>
          <w:noProof w:val="0"/>
        </w:rPr>
      </w:pPr>
      <w:r w:rsidRPr="003572EA">
        <w:rPr>
          <w:noProof w:val="0"/>
        </w:rPr>
        <w:t>Whenever possible make your suggestions helpful by including practical, feasible examples. Offering suggestions shows that you have thought past your evaluations and moved to how to improve the situation. Even if people are working up to expected standards, they often benefit from ideas that could help them to perform better.</w:t>
      </w:r>
    </w:p>
    <w:p w:rsidR="008428A7" w:rsidRPr="003572EA" w:rsidRDefault="008428A7" w:rsidP="008428A7">
      <w:pPr>
        <w:pStyle w:val="BodyCopy"/>
        <w:rPr>
          <w:noProof w:val="0"/>
        </w:rPr>
      </w:pPr>
      <w:r w:rsidRPr="003572EA">
        <w:rPr>
          <w:noProof w:val="0"/>
        </w:rPr>
        <w:t>If your feedback was offered supportively or neutrally, in the "for your information" mode, or depending on the situation's circumstances, suggestions may not be appropriate. Use your common sense and offer an idea if you think the other person will find it useful. Don't drum up a suggestion for improvement just for the sake of it.</w:t>
      </w:r>
    </w:p>
    <w:p w:rsidR="008428A7" w:rsidRPr="003572EA" w:rsidRDefault="008428A7" w:rsidP="008428A7">
      <w:pPr>
        <w:pStyle w:val="BodyCopy"/>
        <w:rPr>
          <w:noProof w:val="0"/>
        </w:rPr>
      </w:pPr>
      <w:r w:rsidRPr="003572EA">
        <w:rPr>
          <w:noProof w:val="0"/>
        </w:rPr>
        <w:t>For example:</w:t>
      </w:r>
    </w:p>
    <w:p w:rsidR="008428A7" w:rsidRPr="003572EA" w:rsidRDefault="008428A7" w:rsidP="008428A7">
      <w:pPr>
        <w:pStyle w:val="BodyCopy"/>
        <w:rPr>
          <w:noProof w:val="0"/>
        </w:rPr>
      </w:pPr>
      <w:r w:rsidRPr="003572EA">
        <w:rPr>
          <w:noProof w:val="0"/>
        </w:rPr>
        <w:t xml:space="preserve"> "Jennifer, I sometimes write myself notes or put up signs to remind myself to do something." </w:t>
      </w:r>
    </w:p>
    <w:p w:rsidR="008428A7" w:rsidRPr="003572EA" w:rsidRDefault="008428A7" w:rsidP="008428A7">
      <w:pPr>
        <w:pStyle w:val="BodyCopy"/>
        <w:rPr>
          <w:noProof w:val="0"/>
        </w:rPr>
      </w:pPr>
      <w:r w:rsidRPr="003572EA">
        <w:rPr>
          <w:noProof w:val="0"/>
        </w:rPr>
        <w:t xml:space="preserve">"Jill, rather than telling Ed that you're not interested in all the details, you might try asking him specific questions about the information you are most interested in." </w:t>
      </w:r>
    </w:p>
    <w:p w:rsidR="008428A7" w:rsidRPr="003572EA" w:rsidRDefault="008428A7" w:rsidP="008428A7">
      <w:pPr>
        <w:pStyle w:val="BodyCopyBold"/>
        <w:rPr>
          <w:noProof w:val="0"/>
        </w:rPr>
      </w:pPr>
      <w:r w:rsidRPr="003572EA">
        <w:rPr>
          <w:noProof w:val="0"/>
        </w:rPr>
        <w:t>Step 6: Sum</w:t>
      </w:r>
      <w:r w:rsidR="001441F8" w:rsidRPr="003572EA">
        <w:rPr>
          <w:noProof w:val="0"/>
        </w:rPr>
        <w:t>marize and express your support</w:t>
      </w:r>
    </w:p>
    <w:p w:rsidR="008428A7" w:rsidRPr="003572EA" w:rsidRDefault="008428A7" w:rsidP="008428A7">
      <w:pPr>
        <w:pStyle w:val="BodyCopy"/>
        <w:rPr>
          <w:noProof w:val="0"/>
        </w:rPr>
      </w:pPr>
      <w:r w:rsidRPr="003572EA">
        <w:rPr>
          <w:noProof w:val="0"/>
        </w:rPr>
        <w:t xml:space="preserve">Review the major points you discussed. Summarize the Action items, not the negative points of the other person's </w:t>
      </w:r>
      <w:r w:rsidR="00C709F0" w:rsidRPr="003572EA">
        <w:rPr>
          <w:noProof w:val="0"/>
        </w:rPr>
        <w:t>behaviour</w:t>
      </w:r>
      <w:r w:rsidRPr="003572EA">
        <w:rPr>
          <w:noProof w:val="0"/>
        </w:rPr>
        <w:t>. If you have given neutral feedback, emphasize the main points you have wanted to convey. For corrective feedback, stress the main things you've discussed that the person could do differently. End on a positive note by communicating confidence in the person's ability to improve the situation.</w:t>
      </w:r>
    </w:p>
    <w:p w:rsidR="008428A7" w:rsidRPr="003572EA" w:rsidRDefault="008428A7" w:rsidP="008428A7">
      <w:pPr>
        <w:pStyle w:val="BodyCopy"/>
        <w:rPr>
          <w:noProof w:val="0"/>
        </w:rPr>
      </w:pPr>
      <w:r w:rsidRPr="003572EA">
        <w:rPr>
          <w:noProof w:val="0"/>
        </w:rPr>
        <w:t>For example: "As I said, the way the group has figured out how to cover phone calls has really lessened the number of phone messages to be returned. You've really followed through on a tough problem. Please keep taking the initiate on problems like that.</w:t>
      </w:r>
    </w:p>
    <w:p w:rsidR="00D4005D" w:rsidRPr="003572EA" w:rsidRDefault="008428A7" w:rsidP="00D4005D">
      <w:pPr>
        <w:pStyle w:val="BodyCopy"/>
        <w:rPr>
          <w:noProof w:val="0"/>
          <w:szCs w:val="24"/>
        </w:rPr>
      </w:pPr>
      <w:r w:rsidRPr="003572EA">
        <w:rPr>
          <w:noProof w:val="0"/>
        </w:rPr>
        <w:t xml:space="preserve"> By summarizing, you can avoid misunderstandings and check to make sure that your communication is clean. This summary is an opportunity to show your support for the other </w:t>
      </w:r>
      <w:r w:rsidR="004F0DD2" w:rsidRPr="003572EA">
        <w:rPr>
          <w:noProof w:val="0"/>
        </w:rPr>
        <w:t>person — a way to conclude even a</w:t>
      </w:r>
      <w:r w:rsidRPr="003572EA">
        <w:rPr>
          <w:noProof w:val="0"/>
        </w:rPr>
        <w:t xml:space="preserve"> negative feedback situation on a positive note. For example: "At least we understand each other better since we've talked. I'll do what I can to make sure your priorities are factored into the schedule, and I'll expect you to come straight to me if the schedule is a problem.</w:t>
      </w:r>
      <w:r w:rsidR="004F0DD2" w:rsidRPr="003572EA">
        <w:rPr>
          <w:noProof w:val="0"/>
        </w:rPr>
        <w:t>”</w:t>
      </w:r>
      <w:r w:rsidR="00D4005D" w:rsidRPr="003572EA">
        <w:rPr>
          <w:noProof w:val="0"/>
          <w:lang w:eastAsia="en-AU"/>
        </w:rPr>
        <w:br w:type="page"/>
      </w:r>
    </w:p>
    <w:p w:rsidR="0012258E" w:rsidRPr="003572EA" w:rsidRDefault="0012258E" w:rsidP="0012258E">
      <w:pPr>
        <w:pStyle w:val="Heading2"/>
      </w:pPr>
      <w:r w:rsidRPr="003572EA">
        <w:lastRenderedPageBreak/>
        <w:t>3.4</w:t>
      </w:r>
      <w:r w:rsidRPr="003572EA">
        <w:tab/>
      </w:r>
      <w:r w:rsidR="00DE6CB3">
        <w:fldChar w:fldCharType="begin"/>
      </w:r>
      <w:r w:rsidR="00DE6CB3">
        <w:instrText xml:space="preserve"> REF  Crite</w:instrText>
      </w:r>
      <w:r w:rsidR="00DE6CB3">
        <w:instrText xml:space="preserve">ria34  \* MERGEFORMAT </w:instrText>
      </w:r>
      <w:r w:rsidR="00DE6CB3">
        <w:fldChar w:fldCharType="separate"/>
      </w:r>
      <w:sdt>
        <w:sdtPr>
          <w:alias w:val="Criteria34"/>
          <w:tag w:val="Criteria34"/>
          <w:id w:val="1863318451"/>
          <w:lock w:val="sdtLocked"/>
          <w:placeholder>
            <w:docPart w:val="33EFB61B6A244BE99A13F2555872E7C1"/>
          </w:placeholder>
        </w:sdtPr>
        <w:sdtEndPr/>
        <w:sdtContent>
          <w:r w:rsidR="004727B2" w:rsidRPr="003572EA">
            <w:rPr>
              <w:rStyle w:val="PlaceholderText"/>
              <w:color w:val="45545F"/>
            </w:rPr>
            <w:t xml:space="preserve">Seek suggestions for improvements from </w:t>
          </w:r>
          <w:r w:rsidR="004727B2" w:rsidRPr="003572EA">
            <w:t>staff</w:t>
          </w:r>
        </w:sdtContent>
      </w:sdt>
      <w:r w:rsidR="00DE6CB3">
        <w:fldChar w:fldCharType="end"/>
      </w:r>
    </w:p>
    <w:p w:rsidR="00D4005D" w:rsidRPr="003572EA" w:rsidRDefault="00CB3F7A" w:rsidP="00D4005D">
      <w:pPr>
        <w:pStyle w:val="Heading3"/>
      </w:pPr>
      <w:r w:rsidRPr="003572EA">
        <w:rPr>
          <w:noProof/>
          <w:lang w:val="en-US" w:eastAsia="en-US"/>
        </w:rPr>
        <w:drawing>
          <wp:anchor distT="0" distB="0" distL="114300" distR="114300" simplePos="0" relativeHeight="251747328" behindDoc="0" locked="0" layoutInCell="1" allowOverlap="1" wp14:anchorId="2F9DF68D" wp14:editId="5A083DF0">
            <wp:simplePos x="0" y="0"/>
            <wp:positionH relativeFrom="column">
              <wp:posOffset>3869690</wp:posOffset>
            </wp:positionH>
            <wp:positionV relativeFrom="paragraph">
              <wp:posOffset>105410</wp:posOffset>
            </wp:positionV>
            <wp:extent cx="1847850" cy="1602740"/>
            <wp:effectExtent l="0" t="0" r="0" b="0"/>
            <wp:wrapSquare wrapText="bothSides"/>
            <wp:docPr id="42" name="Picture 10" descr="C:\Users\Quentin\AppData\Local\Microsoft\Windows\Temporary Internet Files\Content.IE5\19YMNHS8\opinions_&amp;_suggestion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Quentin\AppData\Local\Microsoft\Windows\Temporary Internet Files\Content.IE5\19YMNHS8\opinions_&amp;_suggestions[1].jp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847850" cy="160274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D4005D" w:rsidRPr="003572EA">
        <w:t>Introduction</w:t>
      </w:r>
    </w:p>
    <w:p w:rsidR="00D4005D" w:rsidRPr="003572EA" w:rsidRDefault="000F6840" w:rsidP="000F6840">
      <w:pPr>
        <w:pStyle w:val="BodyCopy"/>
        <w:rPr>
          <w:noProof w:val="0"/>
        </w:rPr>
      </w:pPr>
      <w:r w:rsidRPr="003572EA">
        <w:rPr>
          <w:noProof w:val="0"/>
        </w:rPr>
        <w:t>No matter how big or small your organization is, employees who don't feel like they have a voice can drain the oxygen out of other employees, lower productivity rates, and even cause increased turnover. Employees who feel voi</w:t>
      </w:r>
      <w:r w:rsidR="00C709F0" w:rsidRPr="003572EA">
        <w:rPr>
          <w:noProof w:val="0"/>
        </w:rPr>
        <w:t>celess are more likely to negativel</w:t>
      </w:r>
      <w:r w:rsidRPr="003572EA">
        <w:rPr>
          <w:noProof w:val="0"/>
        </w:rPr>
        <w:t>y impact on the day-to-day mood around the office.</w:t>
      </w:r>
      <w:r w:rsidR="00C709F0" w:rsidRPr="003572EA">
        <w:rPr>
          <w:noProof w:val="0"/>
        </w:rPr>
        <w:t xml:space="preserve"> </w:t>
      </w:r>
      <w:r w:rsidRPr="003572EA">
        <w:rPr>
          <w:noProof w:val="0"/>
        </w:rPr>
        <w:t>Giving workers of all levels a chance to express their thoughts on the direction of the company has the opposite effect: Show your employees you're interested in their opinions and they'll be more likely take a personal stake in the business. They'll go from feeling like they're working for the man to feeling like they're a part of the team.</w:t>
      </w:r>
      <w:r w:rsidR="00F57848" w:rsidRPr="003572EA">
        <w:rPr>
          <w:noProof w:val="0"/>
        </w:rPr>
        <w:t xml:space="preserve"> </w:t>
      </w:r>
    </w:p>
    <w:p w:rsidR="00D4005D" w:rsidRPr="003572EA" w:rsidRDefault="000F6840" w:rsidP="00D4005D">
      <w:pPr>
        <w:pStyle w:val="Heading3"/>
      </w:pPr>
      <w:r w:rsidRPr="003572EA">
        <w:t>How to engage employees and get feedback</w:t>
      </w:r>
    </w:p>
    <w:p w:rsidR="000F6840" w:rsidRPr="003572EA" w:rsidRDefault="000F6840" w:rsidP="000F6840">
      <w:pPr>
        <w:pStyle w:val="BodyCopy"/>
        <w:rPr>
          <w:noProof w:val="0"/>
        </w:rPr>
      </w:pPr>
      <w:r w:rsidRPr="003572EA">
        <w:rPr>
          <w:noProof w:val="0"/>
        </w:rPr>
        <w:t>Conducting a full-scale employee survey is still the most recommended method for gaining actionable employee feedback. Professionals recommend doing surveys on a regular basis, but say you shouldn't do it any more often than once a year because employees could lose interest if pressed for feedback too often.</w:t>
      </w:r>
    </w:p>
    <w:p w:rsidR="000F6840" w:rsidRPr="003572EA" w:rsidRDefault="000F6840" w:rsidP="000F6840">
      <w:pPr>
        <w:pStyle w:val="BodyCopy"/>
        <w:rPr>
          <w:noProof w:val="0"/>
        </w:rPr>
      </w:pPr>
      <w:r w:rsidRPr="003572EA">
        <w:rPr>
          <w:noProof w:val="0"/>
        </w:rPr>
        <w:t>Although it's recommended to tailor the specific questions to your company's current issues, though a common thread that most surveys seek to discover is how connected the employee feels to the company. Most surveys will inquire as to the whether the employee has a good work-life balance, whether they are proud to work for the organisation and how much effort they put into their work. Questions can also be tailored to find out how long the employee plans to stay with the company or what their feelings are about health and safety issues.</w:t>
      </w:r>
    </w:p>
    <w:p w:rsidR="00D4005D" w:rsidRPr="003572EA" w:rsidRDefault="000F6840" w:rsidP="00D4005D">
      <w:pPr>
        <w:pStyle w:val="BodyCopy"/>
        <w:rPr>
          <w:noProof w:val="0"/>
        </w:rPr>
      </w:pPr>
      <w:r w:rsidRPr="003572EA">
        <w:rPr>
          <w:noProof w:val="0"/>
          <w:szCs w:val="24"/>
        </w:rPr>
        <w:t>It is suggested that surveys be limited to between 35 and 55 questions and it shouldn’t take longer than 25 minutes to complete.</w:t>
      </w:r>
      <w:r w:rsidRPr="003572EA">
        <w:rPr>
          <w:rFonts w:cs="Helvetica"/>
          <w:noProof w:val="0"/>
          <w:color w:val="333333"/>
          <w:sz w:val="30"/>
          <w:szCs w:val="30"/>
          <w:shd w:val="clear" w:color="auto" w:fill="FFFFFF"/>
        </w:rPr>
        <w:t xml:space="preserve"> </w:t>
      </w:r>
      <w:r w:rsidRPr="003572EA">
        <w:rPr>
          <w:noProof w:val="0"/>
        </w:rPr>
        <w:t>Companies should allow time for employees to complete the survey whilst at work. It also helps to do the survey when the calendar is more likely to be clear: Avoiding the holidays or even your company's open enrolment period helps workers focus on their feedback.</w:t>
      </w:r>
    </w:p>
    <w:p w:rsidR="000F6840" w:rsidRPr="003572EA" w:rsidRDefault="000F6840" w:rsidP="000F6840">
      <w:pPr>
        <w:pStyle w:val="BodyCopy"/>
        <w:rPr>
          <w:noProof w:val="0"/>
        </w:rPr>
      </w:pPr>
      <w:r w:rsidRPr="003572EA">
        <w:rPr>
          <w:noProof w:val="0"/>
          <w:szCs w:val="30"/>
        </w:rPr>
        <w:t xml:space="preserve">Typically employee surveys get a 70 to 90 </w:t>
      </w:r>
      <w:r w:rsidR="004F0DD2" w:rsidRPr="003572EA">
        <w:rPr>
          <w:noProof w:val="0"/>
          <w:szCs w:val="30"/>
        </w:rPr>
        <w:t>per cent</w:t>
      </w:r>
      <w:r w:rsidRPr="003572EA">
        <w:rPr>
          <w:noProof w:val="0"/>
          <w:szCs w:val="30"/>
        </w:rPr>
        <w:t xml:space="preserve"> response rate, but experts recommend several ways</w:t>
      </w:r>
      <w:r w:rsidR="001441F8" w:rsidRPr="003572EA">
        <w:rPr>
          <w:noProof w:val="0"/>
          <w:szCs w:val="30"/>
        </w:rPr>
        <w:t xml:space="preserve"> to ensure strong participation:</w:t>
      </w:r>
    </w:p>
    <w:p w:rsidR="000F6840" w:rsidRPr="003572EA" w:rsidRDefault="000F6840" w:rsidP="00CB3F7A">
      <w:pPr>
        <w:pStyle w:val="Bullet1"/>
      </w:pPr>
      <w:r w:rsidRPr="003572EA">
        <w:t>Anonymity. If employees can be assured their responses won't lead to any retribution, they are much more likely to give honest answers, Deutsc</w:t>
      </w:r>
      <w:r w:rsidR="00CB3F7A" w:rsidRPr="003572EA">
        <w:t>h says</w:t>
      </w:r>
    </w:p>
    <w:p w:rsidR="000F6840" w:rsidRPr="003572EA" w:rsidRDefault="000F6840" w:rsidP="00CB3F7A">
      <w:pPr>
        <w:pStyle w:val="Bullet1"/>
      </w:pPr>
      <w:r w:rsidRPr="003572EA">
        <w:t>Proving access. Online surveys are considered the most efficient, but you'll need to make sure everyone in the company has access to a computer. This can be done by setting up a dedicated computer station in the human resources office or by scheduling time for certain wor</w:t>
      </w:r>
      <w:r w:rsidR="00CB3F7A" w:rsidRPr="003572EA">
        <w:t>kers to use a computer terminal</w:t>
      </w:r>
    </w:p>
    <w:p w:rsidR="00CB3F7A" w:rsidRPr="003572EA" w:rsidRDefault="000F6840" w:rsidP="00CB3F7A">
      <w:pPr>
        <w:pStyle w:val="Bullet1"/>
      </w:pPr>
      <w:r w:rsidRPr="003572EA">
        <w:t>Encouragement from management. A successful push for employee engagement has to be believable. That's why experts say if you really want to hear from your employees, you should have your top bosses encourage feedback on a regular basis or send out reminder</w:t>
      </w:r>
      <w:r w:rsidR="00CB3F7A" w:rsidRPr="003572EA">
        <w:t>s</w:t>
      </w:r>
    </w:p>
    <w:p w:rsidR="00F57848" w:rsidRPr="003572EA" w:rsidRDefault="000F6840" w:rsidP="00CB3F7A">
      <w:pPr>
        <w:pStyle w:val="Bullet1"/>
      </w:pPr>
      <w:r w:rsidRPr="003572EA">
        <w:t xml:space="preserve">Respond to the results. If staff feel they will be listened to and their ideas will be incorporated into work, then they will be much more engaged and likely to participate in surveys. </w:t>
      </w:r>
      <w:r w:rsidR="00F57848" w:rsidRPr="003572EA">
        <w:br w:type="page"/>
      </w:r>
    </w:p>
    <w:p w:rsidR="00CF4A54" w:rsidRPr="003572EA" w:rsidRDefault="00CF4A54" w:rsidP="00CF4A54">
      <w:pPr>
        <w:pStyle w:val="ActivityHead"/>
        <w:shd w:val="clear" w:color="auto" w:fill="E36C0A" w:themeFill="accent6" w:themeFillShade="BF"/>
        <w:rPr>
          <w:noProof w:val="0"/>
          <w:color w:val="FFFFFF" w:themeColor="background1"/>
        </w:rPr>
      </w:pPr>
      <w:r w:rsidRPr="003572EA">
        <w:rPr>
          <w:noProof w:val="0"/>
          <w:color w:val="FFFFFF" w:themeColor="background1"/>
        </w:rPr>
        <w:lastRenderedPageBreak/>
        <w:t>Work Projects</w:t>
      </w:r>
    </w:p>
    <w:p w:rsidR="00CF4A54" w:rsidRPr="003572EA" w:rsidRDefault="00CF4A54" w:rsidP="00CF4A54">
      <w:pPr>
        <w:pStyle w:val="BodyCopy"/>
        <w:rPr>
          <w:noProof w:val="0"/>
        </w:rPr>
      </w:pPr>
      <w:r w:rsidRPr="003572EA">
        <w:rPr>
          <w:noProof w:val="0"/>
        </w:rPr>
        <w:t>It is a requirement of this Unit you complete Work Projects as advised by your Trainer. You must submit documentation, suitable evidence or other relevant proof of completion of the project to your Trainer by the agreed date.</w:t>
      </w:r>
    </w:p>
    <w:p w:rsidR="00CF4A54" w:rsidRPr="003572EA" w:rsidRDefault="002D05E1" w:rsidP="002D05E1">
      <w:pPr>
        <w:pStyle w:val="ActivityNumbered"/>
      </w:pPr>
      <w:r w:rsidRPr="003572EA">
        <w:t>3.1</w:t>
      </w:r>
      <w:r w:rsidRPr="003572EA">
        <w:tab/>
        <w:t>Use an action plan from a meeting, to show your trainer how work was delegated and monitored. Explain the instruction process to your trainer.</w:t>
      </w:r>
    </w:p>
    <w:p w:rsidR="00CF4A54" w:rsidRPr="003572EA" w:rsidRDefault="00CF4A54" w:rsidP="002D05E1">
      <w:pPr>
        <w:pStyle w:val="ActivityNumbered"/>
      </w:pPr>
      <w:r w:rsidRPr="003572EA">
        <w:t>3.2.</w:t>
      </w:r>
      <w:r w:rsidRPr="003572EA">
        <w:tab/>
      </w:r>
      <w:r w:rsidR="002D05E1" w:rsidRPr="003572EA">
        <w:t>Explain to your trainer how you check that participants understand directives from a meeting.</w:t>
      </w:r>
    </w:p>
    <w:p w:rsidR="00CF4A54" w:rsidRPr="003572EA" w:rsidRDefault="002D05E1" w:rsidP="002D05E1">
      <w:pPr>
        <w:pStyle w:val="ActivityNumbered"/>
      </w:pPr>
      <w:r w:rsidRPr="003572EA">
        <w:t>3.3.</w:t>
      </w:r>
      <w:r w:rsidRPr="003572EA">
        <w:tab/>
        <w:t xml:space="preserve">Show your trainer an example of a performance review or a written form of feedback that has been provided to one of your staff. </w:t>
      </w:r>
    </w:p>
    <w:p w:rsidR="00CF4A54" w:rsidRPr="003572EA" w:rsidRDefault="002D05E1" w:rsidP="00CF4A54">
      <w:pPr>
        <w:pStyle w:val="ActivityNumbered"/>
      </w:pPr>
      <w:r w:rsidRPr="003572EA">
        <w:t>3.4.</w:t>
      </w:r>
      <w:r w:rsidRPr="003572EA">
        <w:tab/>
        <w:t>Provide your trainer with an example of a staff survey or feedback form from your organisation.</w:t>
      </w:r>
    </w:p>
    <w:p w:rsidR="00CF4A54" w:rsidRPr="003572EA" w:rsidRDefault="00CF4A54" w:rsidP="00CF4A54">
      <w:pPr>
        <w:pStyle w:val="ActivityBottom"/>
        <w:rPr>
          <w:noProof w:val="0"/>
        </w:rPr>
      </w:pPr>
    </w:p>
    <w:p w:rsidR="00CF4A54" w:rsidRPr="003572EA" w:rsidRDefault="00CF4A54" w:rsidP="00CF4A54">
      <w:pPr>
        <w:rPr>
          <w:rFonts w:ascii="Helvetica" w:eastAsia="Calibri" w:hAnsi="Helvetica" w:cs="Calibri"/>
          <w:szCs w:val="16"/>
          <w:lang w:eastAsia="ar-SA"/>
        </w:rPr>
      </w:pPr>
      <w:r w:rsidRPr="003572EA">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3572EA" w:rsidTr="00F57848">
        <w:trPr>
          <w:trHeight w:val="3931"/>
        </w:trPr>
        <w:tc>
          <w:tcPr>
            <w:tcW w:w="9242" w:type="dxa"/>
            <w:shd w:val="clear" w:color="auto" w:fill="F2F2F2" w:themeFill="background1" w:themeFillShade="F2"/>
          </w:tcPr>
          <w:p w:rsidR="00CF4A54" w:rsidRPr="003572EA" w:rsidRDefault="00CF4A54" w:rsidP="000A0C46">
            <w:pPr>
              <w:pStyle w:val="Heading2"/>
              <w:outlineLvl w:val="1"/>
            </w:pPr>
            <w:r w:rsidRPr="003572EA">
              <w:lastRenderedPageBreak/>
              <w:t>Summary</w:t>
            </w:r>
          </w:p>
          <w:p w:rsidR="00CF4A54" w:rsidRPr="003572EA" w:rsidRDefault="00CE3236" w:rsidP="00CF4A54">
            <w:pPr>
              <w:pStyle w:val="SumaryHeading3"/>
              <w:rPr>
                <w:highlight w:val="yellow"/>
              </w:rPr>
            </w:pPr>
            <w:r w:rsidRPr="003572EA">
              <w:rPr>
                <w:highlight w:val="yellow"/>
              </w:rPr>
              <w:fldChar w:fldCharType="begin"/>
            </w:r>
            <w:r w:rsidR="00CF4A54" w:rsidRPr="003572EA">
              <w:rPr>
                <w:highlight w:val="yellow"/>
              </w:rPr>
              <w:instrText xml:space="preserve"> REF  Element3 </w:instrText>
            </w:r>
            <w:r w:rsidRPr="003572EA">
              <w:rPr>
                <w:highlight w:val="yellow"/>
              </w:rPr>
              <w:fldChar w:fldCharType="separate"/>
            </w:r>
            <w:sdt>
              <w:sdtPr>
                <w:rPr>
                  <w:highlight w:val="yellow"/>
                </w:rPr>
                <w:alias w:val="Element3"/>
                <w:tag w:val="Element3"/>
                <w:id w:val="-627233247"/>
                <w:lock w:val="sdtLocked"/>
                <w:placeholder>
                  <w:docPart w:val="C150FCF85C984A379B042FB4607DC833"/>
                </w:placeholder>
              </w:sdtPr>
              <w:sdtEndPr/>
              <w:sdtContent>
                <w:r w:rsidR="004727B2" w:rsidRPr="003572EA">
                  <w:t>Supervise and motivate a work team</w:t>
                </w:r>
              </w:sdtContent>
            </w:sdt>
            <w:r w:rsidRPr="003572EA">
              <w:rPr>
                <w:highlight w:val="yellow"/>
              </w:rPr>
              <w:fldChar w:fldCharType="end"/>
            </w:r>
          </w:p>
          <w:p w:rsidR="00CF4A54" w:rsidRPr="003572EA" w:rsidRDefault="002D05E1" w:rsidP="00416176">
            <w:pPr>
              <w:pStyle w:val="TableText"/>
              <w:rPr>
                <w:noProof w:val="0"/>
              </w:rPr>
            </w:pPr>
            <w:r w:rsidRPr="003572EA">
              <w:rPr>
                <w:noProof w:val="0"/>
              </w:rPr>
              <w:t>Managing a team is an important role as a supervisor and maintaining the motivation and engagement of the team is critical to the success of the organisation. When managing a team, it is important to:</w:t>
            </w:r>
          </w:p>
          <w:p w:rsidR="00CF4A54" w:rsidRPr="003572EA" w:rsidRDefault="002D05E1" w:rsidP="000A0C46">
            <w:pPr>
              <w:pStyle w:val="TableBullet1"/>
              <w:rPr>
                <w:noProof w:val="0"/>
              </w:rPr>
            </w:pPr>
            <w:r w:rsidRPr="003572EA">
              <w:rPr>
                <w:noProof w:val="0"/>
              </w:rPr>
              <w:t>Provide clear instructions to staff members</w:t>
            </w:r>
          </w:p>
          <w:p w:rsidR="002D05E1" w:rsidRPr="003572EA" w:rsidRDefault="002D05E1" w:rsidP="000A0C46">
            <w:pPr>
              <w:pStyle w:val="TableBullet1"/>
              <w:rPr>
                <w:noProof w:val="0"/>
              </w:rPr>
            </w:pPr>
            <w:r w:rsidRPr="003572EA">
              <w:rPr>
                <w:noProof w:val="0"/>
              </w:rPr>
              <w:t>Check that staff understand instructions</w:t>
            </w:r>
          </w:p>
          <w:p w:rsidR="002D05E1" w:rsidRPr="003572EA" w:rsidRDefault="002D05E1" w:rsidP="000A0C46">
            <w:pPr>
              <w:pStyle w:val="TableBullet1"/>
              <w:rPr>
                <w:noProof w:val="0"/>
              </w:rPr>
            </w:pPr>
            <w:r w:rsidRPr="003572EA">
              <w:rPr>
                <w:noProof w:val="0"/>
              </w:rPr>
              <w:t>Provide staff with feedback that helps them to improve their work</w:t>
            </w:r>
          </w:p>
          <w:p w:rsidR="00CF4A54" w:rsidRPr="003572EA" w:rsidRDefault="002D05E1" w:rsidP="00F57848">
            <w:pPr>
              <w:pStyle w:val="TableBullet1"/>
              <w:rPr>
                <w:noProof w:val="0"/>
              </w:rPr>
            </w:pPr>
            <w:r w:rsidRPr="003572EA">
              <w:rPr>
                <w:noProof w:val="0"/>
              </w:rPr>
              <w:t>Provide opportunities for staff to offer feedback and respond to suggestions effectively</w:t>
            </w:r>
            <w:r w:rsidR="001441F8" w:rsidRPr="003572EA">
              <w:rPr>
                <w:noProof w:val="0"/>
              </w:rPr>
              <w:t>.</w:t>
            </w:r>
            <w:r w:rsidR="00F57848" w:rsidRPr="003572EA">
              <w:rPr>
                <w:noProof w:val="0"/>
              </w:rPr>
              <w:br/>
            </w:r>
          </w:p>
        </w:tc>
      </w:tr>
    </w:tbl>
    <w:p w:rsidR="000A0C46" w:rsidRPr="003572EA" w:rsidRDefault="000A0C46" w:rsidP="002D0810">
      <w:pPr>
        <w:pStyle w:val="BodyCopy"/>
        <w:rPr>
          <w:noProof w:val="0"/>
        </w:rPr>
        <w:sectPr w:rsidR="000A0C46" w:rsidRPr="003572EA" w:rsidSect="001A29DB">
          <w:headerReference w:type="even" r:id="rId110"/>
          <w:headerReference w:type="default" r:id="rId111"/>
          <w:pgSz w:w="11906" w:h="16838"/>
          <w:pgMar w:top="1440" w:right="1440" w:bottom="1440" w:left="1440" w:header="708" w:footer="324" w:gutter="0"/>
          <w:cols w:space="708"/>
          <w:docGrid w:linePitch="360"/>
        </w:sectPr>
      </w:pPr>
    </w:p>
    <w:p w:rsidR="009C6C06" w:rsidRPr="003572EA" w:rsidRDefault="009C6C06" w:rsidP="009C6C06">
      <w:pPr>
        <w:pStyle w:val="Heading1"/>
      </w:pPr>
      <w:bookmarkStart w:id="51" w:name="_Toc294862968"/>
      <w:bookmarkStart w:id="52" w:name="_Toc337029861"/>
      <w:bookmarkStart w:id="53" w:name="_Toc370805498"/>
      <w:bookmarkStart w:id="54" w:name="_Toc425501958"/>
      <w:r w:rsidRPr="003572EA">
        <w:lastRenderedPageBreak/>
        <w:t>Presentation of written work</w:t>
      </w:r>
      <w:bookmarkEnd w:id="51"/>
      <w:bookmarkEnd w:id="52"/>
      <w:bookmarkEnd w:id="53"/>
      <w:bookmarkEnd w:id="54"/>
    </w:p>
    <w:p w:rsidR="009C6C06" w:rsidRPr="003572EA" w:rsidRDefault="009C6C06" w:rsidP="001C2973">
      <w:pPr>
        <w:pStyle w:val="Heading2"/>
        <w:numPr>
          <w:ilvl w:val="0"/>
          <w:numId w:val="6"/>
        </w:numPr>
        <w:ind w:left="482" w:hanging="482"/>
      </w:pPr>
      <w:r w:rsidRPr="003572EA">
        <w:t>Introduction</w:t>
      </w:r>
    </w:p>
    <w:p w:rsidR="009C6C06" w:rsidRPr="003572EA" w:rsidRDefault="009C6C06" w:rsidP="009C6C06">
      <w:pPr>
        <w:pStyle w:val="BodyCopy"/>
        <w:rPr>
          <w:noProof w:val="0"/>
        </w:rPr>
      </w:pPr>
      <w:r w:rsidRPr="003572EA">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3572EA" w:rsidRDefault="009C6C06" w:rsidP="001C2973">
      <w:pPr>
        <w:pStyle w:val="Heading2"/>
        <w:numPr>
          <w:ilvl w:val="0"/>
          <w:numId w:val="6"/>
        </w:numPr>
        <w:ind w:left="482" w:hanging="482"/>
      </w:pPr>
      <w:r w:rsidRPr="003572EA">
        <w:t>Style</w:t>
      </w:r>
    </w:p>
    <w:p w:rsidR="009C6C06" w:rsidRPr="003572EA" w:rsidRDefault="009C6C06" w:rsidP="009C6C06">
      <w:pPr>
        <w:pStyle w:val="BodyCopy"/>
        <w:rPr>
          <w:noProof w:val="0"/>
        </w:rPr>
      </w:pPr>
      <w:r w:rsidRPr="003572EA">
        <w:rPr>
          <w:lang w:val="en-US" w:eastAsia="en-US"/>
        </w:rPr>
        <w:drawing>
          <wp:anchor distT="0" distB="0" distL="114300" distR="114300" simplePos="0" relativeHeight="251685888"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12"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3572EA">
        <w:rPr>
          <w:lang w:val="en-US" w:eastAsia="en-US"/>
        </w:rPr>
        <w:drawing>
          <wp:anchor distT="0" distB="0" distL="114300" distR="114300" simplePos="0" relativeHeight="251684864"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13"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3572EA">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3572EA">
        <w:rPr>
          <w:noProof w:val="0"/>
        </w:rPr>
        <w:t>s</w:t>
      </w:r>
      <w:r w:rsidRPr="003572EA">
        <w:rPr>
          <w:noProof w:val="0"/>
        </w:rPr>
        <w:t>ed. The points presented will then follow a logical sequence and be relevant. Students should frequently refer to the question asked, to keep ‘on track’. Teachers recogni</w:t>
      </w:r>
      <w:r w:rsidR="00EC72EE" w:rsidRPr="003572EA">
        <w:rPr>
          <w:noProof w:val="0"/>
        </w:rPr>
        <w:t>s</w:t>
      </w:r>
      <w:r w:rsidRPr="003572EA">
        <w:rPr>
          <w:noProof w:val="0"/>
        </w:rPr>
        <w:t>e and are critical of work that does not answer the question, or is ‘padded’ with irrelevant material. In summary, remember to:</w:t>
      </w:r>
    </w:p>
    <w:p w:rsidR="009C6C06" w:rsidRPr="003572EA" w:rsidRDefault="009C6C06" w:rsidP="009C6C06">
      <w:pPr>
        <w:pStyle w:val="Bullet1"/>
      </w:pPr>
      <w:r w:rsidRPr="003572EA">
        <w:t>Plan ahead</w:t>
      </w:r>
    </w:p>
    <w:p w:rsidR="009C6C06" w:rsidRPr="003572EA" w:rsidRDefault="009C6C06" w:rsidP="009C6C06">
      <w:pPr>
        <w:pStyle w:val="Bullet1"/>
      </w:pPr>
      <w:r w:rsidRPr="003572EA">
        <w:t>Be clear and concise</w:t>
      </w:r>
    </w:p>
    <w:p w:rsidR="009C6C06" w:rsidRPr="003572EA" w:rsidRDefault="009C6C06" w:rsidP="009C6C06">
      <w:pPr>
        <w:pStyle w:val="Bullet1"/>
      </w:pPr>
      <w:r w:rsidRPr="003572EA">
        <w:t>Answer the question</w:t>
      </w:r>
    </w:p>
    <w:p w:rsidR="009C6C06" w:rsidRPr="003572EA" w:rsidRDefault="009C6C06" w:rsidP="009C6C06">
      <w:pPr>
        <w:pStyle w:val="Bullet1"/>
      </w:pPr>
      <w:r w:rsidRPr="003572EA">
        <w:t>Proofread the final draft.</w:t>
      </w:r>
    </w:p>
    <w:p w:rsidR="009C6C06" w:rsidRPr="003572EA" w:rsidRDefault="009C6C06" w:rsidP="001C2973">
      <w:pPr>
        <w:pStyle w:val="Heading2"/>
        <w:numPr>
          <w:ilvl w:val="0"/>
          <w:numId w:val="6"/>
        </w:numPr>
        <w:ind w:left="482" w:hanging="482"/>
      </w:pPr>
      <w:r w:rsidRPr="003572EA">
        <w:t>Presenting Written Work</w:t>
      </w:r>
    </w:p>
    <w:p w:rsidR="009C6C06" w:rsidRPr="003572EA" w:rsidRDefault="009C6C06" w:rsidP="009C6C06">
      <w:pPr>
        <w:pStyle w:val="BodyCopy"/>
        <w:rPr>
          <w:b/>
          <w:i/>
          <w:noProof w:val="0"/>
        </w:rPr>
      </w:pPr>
      <w:r w:rsidRPr="003572EA">
        <w:rPr>
          <w:b/>
          <w:i/>
          <w:noProof w:val="0"/>
        </w:rPr>
        <w:t>Types of written work</w:t>
      </w:r>
    </w:p>
    <w:p w:rsidR="009C6C06" w:rsidRPr="003572EA" w:rsidRDefault="009C6C06" w:rsidP="009C6C06">
      <w:pPr>
        <w:pStyle w:val="BodyCopy"/>
        <w:rPr>
          <w:noProof w:val="0"/>
        </w:rPr>
      </w:pPr>
      <w:r w:rsidRPr="003572EA">
        <w:rPr>
          <w:noProof w:val="0"/>
        </w:rPr>
        <w:t>Students may be asked to write:</w:t>
      </w:r>
    </w:p>
    <w:p w:rsidR="009C6C06" w:rsidRPr="003572EA" w:rsidRDefault="009C6C06" w:rsidP="009C6C06">
      <w:pPr>
        <w:pStyle w:val="Bullet1"/>
      </w:pPr>
      <w:r w:rsidRPr="003572EA">
        <w:t>Short and long reports</w:t>
      </w:r>
    </w:p>
    <w:p w:rsidR="009C6C06" w:rsidRPr="003572EA" w:rsidRDefault="009C6C06" w:rsidP="009C6C06">
      <w:pPr>
        <w:pStyle w:val="Bullet1"/>
      </w:pPr>
      <w:r w:rsidRPr="003572EA">
        <w:t>Essays</w:t>
      </w:r>
    </w:p>
    <w:p w:rsidR="009C6C06" w:rsidRPr="003572EA" w:rsidRDefault="009C6C06" w:rsidP="009C6C06">
      <w:pPr>
        <w:pStyle w:val="Bullet1"/>
      </w:pPr>
      <w:r w:rsidRPr="003572EA">
        <w:t>Records of interviews</w:t>
      </w:r>
    </w:p>
    <w:p w:rsidR="009C6C06" w:rsidRPr="003572EA" w:rsidRDefault="009C6C06" w:rsidP="009C6C06">
      <w:pPr>
        <w:pStyle w:val="Bullet1"/>
      </w:pPr>
      <w:r w:rsidRPr="003572EA">
        <w:t>Questionnaires</w:t>
      </w:r>
    </w:p>
    <w:p w:rsidR="009C6C06" w:rsidRPr="003572EA" w:rsidRDefault="009C6C06" w:rsidP="009C6C06">
      <w:pPr>
        <w:pStyle w:val="Bullet1"/>
      </w:pPr>
      <w:r w:rsidRPr="003572EA">
        <w:t>Business letters</w:t>
      </w:r>
    </w:p>
    <w:p w:rsidR="009C6C06" w:rsidRPr="003572EA" w:rsidRDefault="009C6C06" w:rsidP="009C6C06">
      <w:pPr>
        <w:pStyle w:val="Bullet1"/>
      </w:pPr>
      <w:r w:rsidRPr="003572EA">
        <w:t xml:space="preserve">Resumes. </w:t>
      </w:r>
    </w:p>
    <w:p w:rsidR="009C6C06" w:rsidRPr="003572EA" w:rsidRDefault="009C6C06" w:rsidP="009C6C06">
      <w:pPr>
        <w:pStyle w:val="BodyCopy"/>
        <w:spacing w:before="240"/>
        <w:rPr>
          <w:b/>
          <w:i/>
          <w:noProof w:val="0"/>
        </w:rPr>
      </w:pPr>
      <w:r w:rsidRPr="003572EA">
        <w:rPr>
          <w:b/>
          <w:i/>
          <w:noProof w:val="0"/>
        </w:rPr>
        <w:t>Format</w:t>
      </w:r>
    </w:p>
    <w:p w:rsidR="009C6C06" w:rsidRPr="003572EA" w:rsidRDefault="009C6C06" w:rsidP="009C6C06">
      <w:pPr>
        <w:pStyle w:val="BodyCopy"/>
        <w:rPr>
          <w:noProof w:val="0"/>
        </w:rPr>
      </w:pPr>
      <w:r w:rsidRPr="003572EA">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3572EA">
        <w:rPr>
          <w:noProof w:val="0"/>
        </w:rPr>
        <w:br w:type="page"/>
      </w:r>
    </w:p>
    <w:p w:rsidR="009C6C06" w:rsidRPr="003572EA" w:rsidRDefault="009C6C06" w:rsidP="009C6C06">
      <w:pPr>
        <w:pStyle w:val="BodyCopyBold"/>
        <w:rPr>
          <w:i/>
          <w:noProof w:val="0"/>
        </w:rPr>
      </w:pPr>
      <w:r w:rsidRPr="003572EA">
        <w:rPr>
          <w:i/>
          <w:noProof w:val="0"/>
        </w:rPr>
        <w:lastRenderedPageBreak/>
        <w:t>Cover Sheet</w:t>
      </w:r>
    </w:p>
    <w:p w:rsidR="009C6C06" w:rsidRPr="003572EA" w:rsidRDefault="009C6C06" w:rsidP="009C6C06">
      <w:pPr>
        <w:pStyle w:val="BodyCopy"/>
        <w:rPr>
          <w:noProof w:val="0"/>
        </w:rPr>
      </w:pPr>
      <w:r w:rsidRPr="003572EA">
        <w:rPr>
          <w:noProof w:val="0"/>
        </w:rPr>
        <w:t>All written work should be submitted with a cover sheet stapled to the front that contains:</w:t>
      </w:r>
    </w:p>
    <w:p w:rsidR="009C6C06" w:rsidRPr="003572EA" w:rsidRDefault="009C6C06" w:rsidP="009C6C06">
      <w:pPr>
        <w:pStyle w:val="Bullet1"/>
      </w:pPr>
      <w:r w:rsidRPr="003572EA">
        <w:t>The student’s name and student number</w:t>
      </w:r>
    </w:p>
    <w:p w:rsidR="009C6C06" w:rsidRPr="003572EA" w:rsidRDefault="009C6C06" w:rsidP="009C6C06">
      <w:pPr>
        <w:pStyle w:val="Bullet1"/>
      </w:pPr>
      <w:r w:rsidRPr="003572EA">
        <w:t>The name of the class/unit</w:t>
      </w:r>
    </w:p>
    <w:p w:rsidR="009C6C06" w:rsidRPr="003572EA" w:rsidRDefault="009C6C06" w:rsidP="009C6C06">
      <w:pPr>
        <w:pStyle w:val="Bullet1"/>
      </w:pPr>
      <w:r w:rsidRPr="003572EA">
        <w:t>The due date of the work</w:t>
      </w:r>
    </w:p>
    <w:p w:rsidR="009C6C06" w:rsidRPr="003572EA" w:rsidRDefault="009C6C06" w:rsidP="009C6C06">
      <w:pPr>
        <w:pStyle w:val="Bullet1"/>
      </w:pPr>
      <w:r w:rsidRPr="003572EA">
        <w:t>The title of the work</w:t>
      </w:r>
    </w:p>
    <w:p w:rsidR="009C6C06" w:rsidRPr="003572EA" w:rsidRDefault="009C6C06" w:rsidP="009C6C06">
      <w:pPr>
        <w:pStyle w:val="Bullet1"/>
      </w:pPr>
      <w:r w:rsidRPr="003572EA">
        <w:t>The teacher’s name</w:t>
      </w:r>
    </w:p>
    <w:p w:rsidR="009C6C06" w:rsidRPr="003572EA" w:rsidRDefault="009C6C06" w:rsidP="009C6C06">
      <w:pPr>
        <w:pStyle w:val="Bullet1"/>
      </w:pPr>
      <w:r w:rsidRPr="003572EA">
        <w:t>A signed declaration that the work does not involve plagiarism.</w:t>
      </w:r>
    </w:p>
    <w:p w:rsidR="009C6C06" w:rsidRPr="003572EA" w:rsidRDefault="009C6C06" w:rsidP="009C6C06">
      <w:pPr>
        <w:pStyle w:val="BodyCopy"/>
        <w:spacing w:before="240"/>
        <w:rPr>
          <w:b/>
          <w:i/>
          <w:noProof w:val="0"/>
        </w:rPr>
      </w:pPr>
      <w:r w:rsidRPr="003572EA">
        <w:rPr>
          <w:b/>
          <w:i/>
          <w:noProof w:val="0"/>
        </w:rPr>
        <w:t>Keeping a Copy</w:t>
      </w:r>
    </w:p>
    <w:p w:rsidR="009C6C06" w:rsidRPr="003572EA" w:rsidRDefault="009C6C06" w:rsidP="009C6C06">
      <w:pPr>
        <w:pStyle w:val="BodyCopy"/>
        <w:rPr>
          <w:noProof w:val="0"/>
        </w:rPr>
      </w:pPr>
      <w:r w:rsidRPr="003572EA">
        <w:rPr>
          <w:noProof w:val="0"/>
        </w:rPr>
        <w:t>Students must keep a copy of the written work in case it is lost. This rarely happens but it can be disastrous if a copy has not been kept.</w:t>
      </w:r>
    </w:p>
    <w:p w:rsidR="009C6C06" w:rsidRPr="003572EA" w:rsidRDefault="009C6C06" w:rsidP="009C6C06">
      <w:pPr>
        <w:pStyle w:val="BodyCopy"/>
        <w:spacing w:before="240"/>
        <w:rPr>
          <w:b/>
          <w:i/>
          <w:noProof w:val="0"/>
        </w:rPr>
      </w:pPr>
      <w:r w:rsidRPr="003572EA">
        <w:rPr>
          <w:b/>
          <w:i/>
          <w:noProof w:val="0"/>
        </w:rPr>
        <w:t>Inclusive language</w:t>
      </w:r>
    </w:p>
    <w:p w:rsidR="009C6C06" w:rsidRPr="003572EA" w:rsidRDefault="009C6C06" w:rsidP="009C6C06">
      <w:pPr>
        <w:pStyle w:val="BodyCopy"/>
        <w:rPr>
          <w:noProof w:val="0"/>
        </w:rPr>
      </w:pPr>
      <w:r w:rsidRPr="003572EA">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3572EA" w:rsidRDefault="009C6C06" w:rsidP="009C6C06">
      <w:pPr>
        <w:pStyle w:val="BodyCopy"/>
        <w:rPr>
          <w:noProof w:val="0"/>
        </w:rPr>
      </w:pPr>
      <w:r w:rsidRPr="003572EA">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3572EA" w:rsidTr="00F814A5">
        <w:tc>
          <w:tcPr>
            <w:tcW w:w="3969" w:type="dxa"/>
            <w:shd w:val="clear" w:color="auto" w:fill="F2F2F2" w:themeFill="background1" w:themeFillShade="F2"/>
          </w:tcPr>
          <w:p w:rsidR="009C6C06" w:rsidRPr="003572EA" w:rsidRDefault="009C6C06" w:rsidP="00F814A5">
            <w:pPr>
              <w:pStyle w:val="BodyCopy"/>
              <w:spacing w:before="120" w:after="120"/>
              <w:jc w:val="both"/>
              <w:rPr>
                <w:noProof w:val="0"/>
              </w:rPr>
            </w:pPr>
            <w:r w:rsidRPr="003572EA">
              <w:rPr>
                <w:noProof w:val="0"/>
              </w:rPr>
              <w:t>Mankind</w:t>
            </w:r>
          </w:p>
        </w:tc>
        <w:tc>
          <w:tcPr>
            <w:tcW w:w="3452" w:type="dxa"/>
            <w:shd w:val="clear" w:color="auto" w:fill="F2F2F2" w:themeFill="background1" w:themeFillShade="F2"/>
          </w:tcPr>
          <w:p w:rsidR="009C6C06" w:rsidRPr="003572EA" w:rsidRDefault="009C6C06" w:rsidP="00F814A5">
            <w:pPr>
              <w:pStyle w:val="BodyCopy"/>
              <w:spacing w:before="120" w:after="120"/>
              <w:rPr>
                <w:i/>
                <w:noProof w:val="0"/>
              </w:rPr>
            </w:pPr>
            <w:r w:rsidRPr="003572EA">
              <w:rPr>
                <w:i/>
                <w:noProof w:val="0"/>
              </w:rPr>
              <w:t>Humankind</w:t>
            </w:r>
          </w:p>
        </w:tc>
      </w:tr>
      <w:tr w:rsidR="009C6C06" w:rsidRPr="003572EA" w:rsidTr="00F814A5">
        <w:tc>
          <w:tcPr>
            <w:tcW w:w="3969" w:type="dxa"/>
            <w:shd w:val="clear" w:color="auto" w:fill="F2F2F2" w:themeFill="background1" w:themeFillShade="F2"/>
          </w:tcPr>
          <w:p w:rsidR="009C6C06" w:rsidRPr="003572EA" w:rsidRDefault="009C6C06" w:rsidP="00F814A5">
            <w:pPr>
              <w:pStyle w:val="BodyCopy"/>
              <w:spacing w:before="120" w:after="120"/>
              <w:jc w:val="both"/>
              <w:rPr>
                <w:noProof w:val="0"/>
              </w:rPr>
            </w:pPr>
            <w:r w:rsidRPr="003572EA">
              <w:rPr>
                <w:noProof w:val="0"/>
              </w:rPr>
              <w:t>Barman/maid</w:t>
            </w:r>
          </w:p>
        </w:tc>
        <w:tc>
          <w:tcPr>
            <w:tcW w:w="3452" w:type="dxa"/>
            <w:shd w:val="clear" w:color="auto" w:fill="F2F2F2" w:themeFill="background1" w:themeFillShade="F2"/>
          </w:tcPr>
          <w:p w:rsidR="009C6C06" w:rsidRPr="003572EA" w:rsidRDefault="009C6C06" w:rsidP="00F814A5">
            <w:pPr>
              <w:pStyle w:val="BodyCopy"/>
              <w:spacing w:before="120" w:after="120"/>
              <w:rPr>
                <w:i/>
                <w:noProof w:val="0"/>
              </w:rPr>
            </w:pPr>
            <w:r w:rsidRPr="003572EA">
              <w:rPr>
                <w:i/>
                <w:noProof w:val="0"/>
              </w:rPr>
              <w:t>Bar attendant</w:t>
            </w:r>
          </w:p>
        </w:tc>
      </w:tr>
      <w:tr w:rsidR="009C6C06" w:rsidRPr="003572EA" w:rsidTr="00F814A5">
        <w:tc>
          <w:tcPr>
            <w:tcW w:w="3969" w:type="dxa"/>
            <w:shd w:val="clear" w:color="auto" w:fill="F2F2F2" w:themeFill="background1" w:themeFillShade="F2"/>
          </w:tcPr>
          <w:p w:rsidR="009C6C06" w:rsidRPr="003572EA" w:rsidRDefault="009C6C06" w:rsidP="00F814A5">
            <w:pPr>
              <w:pStyle w:val="BodyCopy"/>
              <w:spacing w:before="120" w:after="120"/>
              <w:jc w:val="both"/>
              <w:rPr>
                <w:noProof w:val="0"/>
              </w:rPr>
            </w:pPr>
            <w:r w:rsidRPr="003572EA">
              <w:rPr>
                <w:noProof w:val="0"/>
              </w:rPr>
              <w:t>Host/hostess</w:t>
            </w:r>
          </w:p>
        </w:tc>
        <w:tc>
          <w:tcPr>
            <w:tcW w:w="3452" w:type="dxa"/>
            <w:shd w:val="clear" w:color="auto" w:fill="F2F2F2" w:themeFill="background1" w:themeFillShade="F2"/>
          </w:tcPr>
          <w:p w:rsidR="009C6C06" w:rsidRPr="003572EA" w:rsidRDefault="009C6C06" w:rsidP="00F814A5">
            <w:pPr>
              <w:pStyle w:val="BodyCopy"/>
              <w:spacing w:before="120" w:after="120"/>
              <w:rPr>
                <w:i/>
                <w:noProof w:val="0"/>
              </w:rPr>
            </w:pPr>
            <w:r w:rsidRPr="003572EA">
              <w:rPr>
                <w:i/>
                <w:noProof w:val="0"/>
              </w:rPr>
              <w:t>Host</w:t>
            </w:r>
          </w:p>
        </w:tc>
      </w:tr>
      <w:tr w:rsidR="009C6C06" w:rsidRPr="003572EA" w:rsidTr="00F814A5">
        <w:tc>
          <w:tcPr>
            <w:tcW w:w="3969" w:type="dxa"/>
            <w:shd w:val="clear" w:color="auto" w:fill="F2F2F2" w:themeFill="background1" w:themeFillShade="F2"/>
          </w:tcPr>
          <w:p w:rsidR="009C6C06" w:rsidRPr="003572EA" w:rsidRDefault="009C6C06" w:rsidP="00F814A5">
            <w:pPr>
              <w:pStyle w:val="BodyCopy"/>
              <w:spacing w:before="120" w:after="120"/>
              <w:jc w:val="both"/>
              <w:rPr>
                <w:noProof w:val="0"/>
              </w:rPr>
            </w:pPr>
            <w:r w:rsidRPr="003572EA">
              <w:rPr>
                <w:noProof w:val="0"/>
              </w:rPr>
              <w:t>Waiter/waitress</w:t>
            </w:r>
          </w:p>
        </w:tc>
        <w:tc>
          <w:tcPr>
            <w:tcW w:w="3452" w:type="dxa"/>
            <w:shd w:val="clear" w:color="auto" w:fill="F2F2F2" w:themeFill="background1" w:themeFillShade="F2"/>
          </w:tcPr>
          <w:p w:rsidR="009C6C06" w:rsidRPr="003572EA" w:rsidRDefault="009C6C06" w:rsidP="00F814A5">
            <w:pPr>
              <w:pStyle w:val="BodyCopy"/>
              <w:spacing w:before="120" w:after="120"/>
              <w:rPr>
                <w:i/>
                <w:noProof w:val="0"/>
              </w:rPr>
            </w:pPr>
            <w:r w:rsidRPr="003572EA">
              <w:rPr>
                <w:i/>
                <w:noProof w:val="0"/>
              </w:rPr>
              <w:t>Waiter or waiting staff</w:t>
            </w:r>
          </w:p>
        </w:tc>
      </w:tr>
    </w:tbl>
    <w:p w:rsidR="009C6C06" w:rsidRPr="003572EA" w:rsidRDefault="009C6C06" w:rsidP="009C6C06">
      <w:pPr>
        <w:pStyle w:val="BodyCopy"/>
        <w:rPr>
          <w:noProof w:val="0"/>
        </w:rPr>
        <w:sectPr w:rsidR="009C6C06" w:rsidRPr="003572EA" w:rsidSect="001A29DB">
          <w:headerReference w:type="even" r:id="rId114"/>
          <w:headerReference w:type="default" r:id="rId115"/>
          <w:pgSz w:w="11906" w:h="16838" w:code="9"/>
          <w:pgMar w:top="1440" w:right="1440" w:bottom="1440" w:left="1701" w:header="709" w:footer="335" w:gutter="0"/>
          <w:cols w:space="708"/>
          <w:docGrid w:linePitch="360"/>
        </w:sectPr>
      </w:pPr>
    </w:p>
    <w:p w:rsidR="009C6C06" w:rsidRPr="003572EA" w:rsidRDefault="009C6C06" w:rsidP="009C6C06">
      <w:pPr>
        <w:pStyle w:val="Heading1"/>
      </w:pPr>
      <w:bookmarkStart w:id="55" w:name="_Toc337029862"/>
      <w:bookmarkStart w:id="56" w:name="_Toc370805499"/>
      <w:bookmarkStart w:id="57" w:name="_Toc425501959"/>
      <w:r w:rsidRPr="003572EA">
        <w:lastRenderedPageBreak/>
        <w:t>Recommended reading</w:t>
      </w:r>
      <w:bookmarkEnd w:id="55"/>
      <w:bookmarkEnd w:id="56"/>
      <w:bookmarkEnd w:id="57"/>
    </w:p>
    <w:p w:rsidR="002D05E1" w:rsidRPr="003572EA" w:rsidRDefault="002D05E1" w:rsidP="008D3D79">
      <w:pPr>
        <w:pStyle w:val="BodyCopy"/>
        <w:rPr>
          <w:noProof w:val="0"/>
        </w:rPr>
      </w:pPr>
      <w:r w:rsidRPr="003572EA">
        <w:rPr>
          <w:noProof w:val="0"/>
        </w:rPr>
        <w:t>Anthony, Robert N.; Dearden, John; &amp; Vancil, Richard F. Management Control Systems. Homewood, Illinois: R. D. Irwin, 1972</w:t>
      </w:r>
      <w:r w:rsidR="004F0DD2" w:rsidRPr="003572EA">
        <w:rPr>
          <w:noProof w:val="0"/>
        </w:rPr>
        <w:t>. 147-158</w:t>
      </w:r>
    </w:p>
    <w:p w:rsidR="002D05E1" w:rsidRPr="003572EA" w:rsidRDefault="002D05E1" w:rsidP="008D3D79">
      <w:pPr>
        <w:pStyle w:val="BodyCopy"/>
        <w:rPr>
          <w:noProof w:val="0"/>
        </w:rPr>
      </w:pPr>
      <w:r w:rsidRPr="003572EA">
        <w:rPr>
          <w:noProof w:val="0"/>
        </w:rPr>
        <w:t>Bernard, Scott A. An Introduction to Enterprise Architecture. 2nd ed.</w:t>
      </w:r>
      <w:r w:rsidR="003572EA" w:rsidRPr="003572EA">
        <w:rPr>
          <w:noProof w:val="0"/>
        </w:rPr>
        <w:t xml:space="preserve"> Bloomington: AuthorHouse, 2005</w:t>
      </w:r>
      <w:r w:rsidRPr="003572EA">
        <w:rPr>
          <w:noProof w:val="0"/>
        </w:rPr>
        <w:t xml:space="preserve"> </w:t>
      </w:r>
    </w:p>
    <w:p w:rsidR="002D05E1" w:rsidRPr="003572EA" w:rsidRDefault="002D05E1" w:rsidP="008D3D79">
      <w:pPr>
        <w:pStyle w:val="BodyCopy"/>
        <w:rPr>
          <w:noProof w:val="0"/>
        </w:rPr>
      </w:pPr>
      <w:r w:rsidRPr="003572EA">
        <w:rPr>
          <w:noProof w:val="0"/>
        </w:rPr>
        <w:t>Boynton, Andrew C. &amp; Zmud, Robert W. “An Assessment of Critical Success Factors.” Sloan Mana</w:t>
      </w:r>
      <w:r w:rsidR="003572EA" w:rsidRPr="003572EA">
        <w:rPr>
          <w:noProof w:val="0"/>
        </w:rPr>
        <w:t>gement Review 25 (1984): 17-27</w:t>
      </w:r>
    </w:p>
    <w:p w:rsidR="002D05E1" w:rsidRPr="003572EA" w:rsidRDefault="002D05E1" w:rsidP="008D3D79">
      <w:pPr>
        <w:pStyle w:val="BodyCopy"/>
        <w:rPr>
          <w:noProof w:val="0"/>
        </w:rPr>
      </w:pPr>
      <w:r w:rsidRPr="003572EA">
        <w:rPr>
          <w:noProof w:val="0"/>
        </w:rPr>
        <w:t>Bullen, Christine V. &amp; Rockart, John F. “A Primer on Critical Success Factors.” Center for Information Systems Research, Sloan School of Management, Massachusett</w:t>
      </w:r>
      <w:r w:rsidR="003572EA" w:rsidRPr="003572EA">
        <w:rPr>
          <w:noProof w:val="0"/>
        </w:rPr>
        <w:t>s Institute of Technology, 1981</w:t>
      </w:r>
      <w:r w:rsidRPr="003572EA">
        <w:rPr>
          <w:noProof w:val="0"/>
        </w:rPr>
        <w:t xml:space="preserve"> </w:t>
      </w:r>
    </w:p>
    <w:p w:rsidR="002D05E1" w:rsidRPr="003572EA" w:rsidRDefault="002D05E1" w:rsidP="000A249F">
      <w:pPr>
        <w:pStyle w:val="BodyCopy"/>
        <w:rPr>
          <w:noProof w:val="0"/>
        </w:rPr>
      </w:pPr>
      <w:r w:rsidRPr="003572EA">
        <w:rPr>
          <w:noProof w:val="0"/>
        </w:rPr>
        <w:t xml:space="preserve">Caralli, Richard A. The Critical Success Factor Method: Establishing a Foundation for Enterprise Security Management (CMU/SEI-2004-TR-010). Software Engineering Institute, Carnegie Mellon University, 2004. </w:t>
      </w:r>
      <w:hyperlink r:id="rId116" w:history="1">
        <w:r w:rsidRPr="003572EA">
          <w:rPr>
            <w:rStyle w:val="Hyperlink"/>
            <w:noProof w:val="0"/>
          </w:rPr>
          <w:t>www.sei.cmu.edu/library/abstracts/reports/04tr010.cfm</w:t>
        </w:r>
      </w:hyperlink>
      <w:r w:rsidRPr="003572EA">
        <w:rPr>
          <w:noProof w:val="0"/>
        </w:rPr>
        <w:t xml:space="preserve"> </w:t>
      </w:r>
    </w:p>
    <w:p w:rsidR="002D05E1" w:rsidRPr="003572EA" w:rsidRDefault="002D05E1" w:rsidP="000A249F">
      <w:pPr>
        <w:pStyle w:val="BodyCopy"/>
        <w:rPr>
          <w:noProof w:val="0"/>
        </w:rPr>
      </w:pPr>
      <w:r w:rsidRPr="003572EA">
        <w:rPr>
          <w:noProof w:val="0"/>
        </w:rPr>
        <w:t>Cassidy, Anita. A Practical Guide to Information Systems Strategic Planning. 2nd ed. Boca Raton, Flori</w:t>
      </w:r>
      <w:r w:rsidR="003572EA" w:rsidRPr="003572EA">
        <w:rPr>
          <w:noProof w:val="0"/>
        </w:rPr>
        <w:t>da: Auerbach Publications, 2006</w:t>
      </w:r>
    </w:p>
    <w:p w:rsidR="002D05E1" w:rsidRPr="003572EA" w:rsidRDefault="002D05E1" w:rsidP="000A249F">
      <w:pPr>
        <w:pStyle w:val="BodyCopy"/>
        <w:rPr>
          <w:noProof w:val="0"/>
        </w:rPr>
      </w:pPr>
      <w:r w:rsidRPr="003572EA">
        <w:rPr>
          <w:noProof w:val="0"/>
        </w:rPr>
        <w:t xml:space="preserve">Conway, M. “Scenario Planning: An Innovative Approach to Strategy Development.” Swinburne </w:t>
      </w:r>
      <w:r w:rsidR="003572EA" w:rsidRPr="003572EA">
        <w:rPr>
          <w:noProof w:val="0"/>
        </w:rPr>
        <w:t>University of Technology, 2004</w:t>
      </w:r>
    </w:p>
    <w:p w:rsidR="002D05E1" w:rsidRPr="003572EA" w:rsidRDefault="002D05E1" w:rsidP="000A249F">
      <w:pPr>
        <w:pStyle w:val="BodyCopy"/>
        <w:rPr>
          <w:noProof w:val="0"/>
        </w:rPr>
      </w:pPr>
      <w:r w:rsidRPr="003572EA">
        <w:rPr>
          <w:noProof w:val="0"/>
        </w:rPr>
        <w:t>Daniel, D. Ronald. “Management Information Crisis,” Harvard Busi</w:t>
      </w:r>
      <w:r w:rsidR="003572EA" w:rsidRPr="003572EA">
        <w:rPr>
          <w:noProof w:val="0"/>
        </w:rPr>
        <w:t>ness Review, Sept.-Oct. (1961)</w:t>
      </w:r>
    </w:p>
    <w:p w:rsidR="002D05E1" w:rsidRPr="003572EA" w:rsidRDefault="002D05E1" w:rsidP="000A249F">
      <w:pPr>
        <w:pStyle w:val="BodyCopy"/>
        <w:rPr>
          <w:noProof w:val="0"/>
        </w:rPr>
      </w:pPr>
      <w:r w:rsidRPr="003572EA">
        <w:rPr>
          <w:noProof w:val="0"/>
        </w:rPr>
        <w:t xml:space="preserve">Fahey, Liam &amp; Randall, Robert, eds. Learning from the </w:t>
      </w:r>
      <w:r w:rsidR="003572EA" w:rsidRPr="003572EA">
        <w:rPr>
          <w:noProof w:val="0"/>
        </w:rPr>
        <w:t>Future. John Wiley &amp; Sons, 1997</w:t>
      </w:r>
      <w:r w:rsidRPr="003572EA">
        <w:rPr>
          <w:noProof w:val="0"/>
        </w:rPr>
        <w:t xml:space="preserve"> </w:t>
      </w:r>
    </w:p>
    <w:p w:rsidR="002D05E1" w:rsidRPr="003572EA" w:rsidRDefault="002D05E1" w:rsidP="000A249F">
      <w:pPr>
        <w:pStyle w:val="BodyCopy"/>
        <w:rPr>
          <w:noProof w:val="0"/>
        </w:rPr>
      </w:pPr>
      <w:r w:rsidRPr="003572EA">
        <w:rPr>
          <w:noProof w:val="0"/>
        </w:rPr>
        <w:t xml:space="preserve">Fogg, Davis C. Team-Based Strategic Planning: A Complete Guide to Structuring, Facilitating, and Implementing the Process. New York: AMACOM/American Management Association, 1994. SOFTWARE ENGINEERING INSTITUTE | 48 </w:t>
      </w:r>
    </w:p>
    <w:p w:rsidR="002D05E1" w:rsidRPr="003572EA" w:rsidRDefault="002D05E1" w:rsidP="000A249F">
      <w:pPr>
        <w:pStyle w:val="BodyCopy"/>
        <w:rPr>
          <w:noProof w:val="0"/>
        </w:rPr>
      </w:pPr>
      <w:r w:rsidRPr="003572EA">
        <w:rPr>
          <w:noProof w:val="0"/>
        </w:rPr>
        <w:t>Gregory, Erika; Harris, Gerald; &amp; Ogilvy, Jay. “After the Scenarios, Then What? Strategic Conversation, Early Indicators, and the Art of Communication Scenarios.” Presearch. Provoking Stra</w:t>
      </w:r>
      <w:r w:rsidR="003572EA" w:rsidRPr="003572EA">
        <w:rPr>
          <w:noProof w:val="0"/>
        </w:rPr>
        <w:t>tegic Conversation 2, 1 (1998)</w:t>
      </w:r>
    </w:p>
    <w:p w:rsidR="002D05E1" w:rsidRPr="003572EA" w:rsidRDefault="002D05E1" w:rsidP="000A249F">
      <w:pPr>
        <w:pStyle w:val="BodyCopy"/>
        <w:rPr>
          <w:noProof w:val="0"/>
        </w:rPr>
      </w:pPr>
      <w:r w:rsidRPr="003572EA">
        <w:rPr>
          <w:noProof w:val="0"/>
        </w:rPr>
        <w:t xml:space="preserve">Gunasekaran, Suresh &amp; Garets, Dave. “Managing the IT Strategic Planning Process,” 22-34. Healthcare Information Management Systems Cases, Strategies, and Solutions. M. Ball, C.M. Weaver, and </w:t>
      </w:r>
      <w:r w:rsidR="003572EA" w:rsidRPr="003572EA">
        <w:rPr>
          <w:noProof w:val="0"/>
        </w:rPr>
        <w:t>J. M. Kiel, ed. Springer, 2004</w:t>
      </w:r>
    </w:p>
    <w:p w:rsidR="002D05E1" w:rsidRPr="003572EA" w:rsidRDefault="002D05E1" w:rsidP="000A249F">
      <w:pPr>
        <w:pStyle w:val="BodyCopy"/>
        <w:rPr>
          <w:noProof w:val="0"/>
        </w:rPr>
      </w:pPr>
      <w:r w:rsidRPr="003572EA">
        <w:rPr>
          <w:noProof w:val="0"/>
        </w:rPr>
        <w:t>Hamel, Gary. “Strategy as Revolution.” Harvar</w:t>
      </w:r>
      <w:r w:rsidR="003572EA" w:rsidRPr="003572EA">
        <w:rPr>
          <w:noProof w:val="0"/>
        </w:rPr>
        <w:t>d Business Review (1996): 69-82</w:t>
      </w:r>
      <w:r w:rsidRPr="003572EA">
        <w:rPr>
          <w:noProof w:val="0"/>
        </w:rPr>
        <w:t xml:space="preserve"> </w:t>
      </w:r>
    </w:p>
    <w:p w:rsidR="002D05E1" w:rsidRPr="003572EA" w:rsidRDefault="002D05E1" w:rsidP="000A249F">
      <w:pPr>
        <w:pStyle w:val="BodyCopy"/>
        <w:rPr>
          <w:noProof w:val="0"/>
        </w:rPr>
      </w:pPr>
      <w:r w:rsidRPr="003572EA">
        <w:rPr>
          <w:noProof w:val="0"/>
        </w:rPr>
        <w:t>Mintzberg, Henry. “The Fall and Rise of Strategic Planning.” Harvard Business Review, January</w:t>
      </w:r>
      <w:r w:rsidR="004F0DD2" w:rsidRPr="003572EA">
        <w:rPr>
          <w:noProof w:val="0"/>
        </w:rPr>
        <w:t>/</w:t>
      </w:r>
      <w:r w:rsidR="003572EA" w:rsidRPr="003572EA">
        <w:rPr>
          <w:noProof w:val="0"/>
        </w:rPr>
        <w:t>February (1994): 107-114</w:t>
      </w:r>
      <w:r w:rsidRPr="003572EA">
        <w:rPr>
          <w:noProof w:val="0"/>
        </w:rPr>
        <w:t xml:space="preserve"> </w:t>
      </w:r>
    </w:p>
    <w:p w:rsidR="002D05E1" w:rsidRPr="003572EA" w:rsidRDefault="002D05E1" w:rsidP="000A249F">
      <w:pPr>
        <w:pStyle w:val="BodyCopy"/>
        <w:rPr>
          <w:noProof w:val="0"/>
        </w:rPr>
      </w:pPr>
      <w:r w:rsidRPr="003572EA">
        <w:rPr>
          <w:noProof w:val="0"/>
        </w:rPr>
        <w:t xml:space="preserve">Ogilvy, Jay &amp; Schwartz, Peter. “Plotting Your Scenarios.” Global Business Network, 2004 </w:t>
      </w:r>
    </w:p>
    <w:p w:rsidR="002D05E1" w:rsidRPr="003572EA" w:rsidRDefault="002D05E1" w:rsidP="000A249F">
      <w:pPr>
        <w:pStyle w:val="BodyCopy"/>
        <w:rPr>
          <w:noProof w:val="0"/>
        </w:rPr>
      </w:pPr>
      <w:r w:rsidRPr="003572EA">
        <w:rPr>
          <w:noProof w:val="0"/>
        </w:rPr>
        <w:t>Porter, Michael E. “What is Strategy?” Harvard Business Review, N</w:t>
      </w:r>
      <w:r w:rsidR="003572EA" w:rsidRPr="003572EA">
        <w:rPr>
          <w:noProof w:val="0"/>
        </w:rPr>
        <w:t>ovember-December (1996): 61-78</w:t>
      </w:r>
    </w:p>
    <w:p w:rsidR="002D05E1" w:rsidRPr="003572EA" w:rsidRDefault="002D05E1" w:rsidP="000A249F">
      <w:pPr>
        <w:pStyle w:val="BodyCopy"/>
        <w:rPr>
          <w:noProof w:val="0"/>
        </w:rPr>
      </w:pPr>
      <w:r w:rsidRPr="003572EA">
        <w:rPr>
          <w:noProof w:val="0"/>
        </w:rPr>
        <w:t xml:space="preserve">Raynor, Michael E. The Strategy Paradox: Why Committing to Success Leads to Failure (and What to Do About It). New York: Doubleday, 2007. SOFTWARE ENGINEERING INSTITUTE | 49 </w:t>
      </w:r>
    </w:p>
    <w:p w:rsidR="002D05E1" w:rsidRPr="003572EA" w:rsidRDefault="002D05E1" w:rsidP="000A249F">
      <w:pPr>
        <w:pStyle w:val="BodyCopy"/>
        <w:rPr>
          <w:noProof w:val="0"/>
        </w:rPr>
      </w:pPr>
      <w:r w:rsidRPr="003572EA">
        <w:rPr>
          <w:noProof w:val="0"/>
        </w:rPr>
        <w:t>Rockart, John F. “Chief Executives Define Their Own Data Needs.” Harvard</w:t>
      </w:r>
      <w:r w:rsidR="003572EA" w:rsidRPr="003572EA">
        <w:rPr>
          <w:noProof w:val="0"/>
        </w:rPr>
        <w:t xml:space="preserve"> Business Review (1979): 81-92</w:t>
      </w:r>
    </w:p>
    <w:p w:rsidR="002D05E1" w:rsidRPr="003572EA" w:rsidRDefault="002D05E1" w:rsidP="000A249F">
      <w:pPr>
        <w:pStyle w:val="BodyCopy"/>
        <w:rPr>
          <w:noProof w:val="0"/>
        </w:rPr>
      </w:pPr>
      <w:r w:rsidRPr="003572EA">
        <w:rPr>
          <w:noProof w:val="0"/>
        </w:rPr>
        <w:lastRenderedPageBreak/>
        <w:t>Schoemaker, Paul J. H., Ch. 26, “Twenty Ward, John &amp; Peppard, Joe. Strategic Planning for Information Systems</w:t>
      </w:r>
      <w:r w:rsidR="003572EA" w:rsidRPr="003572EA">
        <w:rPr>
          <w:noProof w:val="0"/>
        </w:rPr>
        <w:t>. John Wiley &amp; Sons. Ltd., 2002</w:t>
      </w:r>
    </w:p>
    <w:p w:rsidR="00917F38" w:rsidRPr="003572EA" w:rsidRDefault="002D05E1" w:rsidP="000A249F">
      <w:pPr>
        <w:pStyle w:val="BodyCopy"/>
        <w:rPr>
          <w:noProof w:val="0"/>
        </w:rPr>
      </w:pPr>
      <w:r w:rsidRPr="003572EA">
        <w:rPr>
          <w:noProof w:val="0"/>
        </w:rPr>
        <w:t xml:space="preserve">Wilkinson, Lawrence. “How to Build </w:t>
      </w:r>
      <w:r w:rsidR="003572EA" w:rsidRPr="003572EA">
        <w:rPr>
          <w:noProof w:val="0"/>
        </w:rPr>
        <w:t>Scenarios.” Wired (1995): 74-81</w:t>
      </w:r>
    </w:p>
    <w:p w:rsidR="000A249F" w:rsidRPr="003572EA" w:rsidRDefault="000A249F" w:rsidP="000A249F">
      <w:pPr>
        <w:pStyle w:val="BodyCopy"/>
        <w:rPr>
          <w:noProof w:val="0"/>
        </w:rPr>
      </w:pPr>
    </w:p>
    <w:p w:rsidR="009C6C06" w:rsidRPr="003572EA" w:rsidRDefault="009C6C06" w:rsidP="002D0810">
      <w:pPr>
        <w:pStyle w:val="BodyCopy"/>
        <w:rPr>
          <w:noProof w:val="0"/>
        </w:rPr>
      </w:pPr>
    </w:p>
    <w:p w:rsidR="009C6C06" w:rsidRPr="003572EA" w:rsidRDefault="009C6C06" w:rsidP="002D0810">
      <w:pPr>
        <w:pStyle w:val="BodyCopy"/>
        <w:rPr>
          <w:noProof w:val="0"/>
        </w:rPr>
        <w:sectPr w:rsidR="009C6C06" w:rsidRPr="003572EA" w:rsidSect="006F4D9B">
          <w:headerReference w:type="even" r:id="rId117"/>
          <w:headerReference w:type="default" r:id="rId118"/>
          <w:pgSz w:w="11906" w:h="16838"/>
          <w:pgMar w:top="1440" w:right="1440" w:bottom="1440" w:left="1440" w:header="708" w:footer="324" w:gutter="0"/>
          <w:cols w:space="708"/>
          <w:docGrid w:linePitch="360"/>
        </w:sectPr>
      </w:pPr>
    </w:p>
    <w:p w:rsidR="009C6C06" w:rsidRPr="003572EA" w:rsidRDefault="009C6C06" w:rsidP="009C6C06">
      <w:pPr>
        <w:pStyle w:val="Heading1"/>
      </w:pPr>
      <w:bookmarkStart w:id="58" w:name="_Toc294862969"/>
      <w:bookmarkStart w:id="59" w:name="_Toc337029863"/>
      <w:bookmarkStart w:id="60" w:name="_Toc370805500"/>
      <w:bookmarkStart w:id="61" w:name="_Toc425501960"/>
      <w:r w:rsidRPr="003572EA">
        <w:lastRenderedPageBreak/>
        <w:t>Trainee evaluation sheet</w:t>
      </w:r>
      <w:bookmarkEnd w:id="58"/>
      <w:bookmarkEnd w:id="59"/>
      <w:bookmarkEnd w:id="60"/>
      <w:bookmarkEnd w:id="61"/>
    </w:p>
    <w:p w:rsidR="009C6C06" w:rsidRPr="003572EA" w:rsidRDefault="00DE6CB3" w:rsidP="009C6C06">
      <w:pPr>
        <w:pStyle w:val="Heading3"/>
      </w:pPr>
      <w:r>
        <w:fldChar w:fldCharType="begin"/>
      </w:r>
      <w:r>
        <w:instrText xml:space="preserve"> REF  UnitName  \* MERGEFORMAT </w:instrText>
      </w:r>
      <w:r>
        <w:fldChar w:fldCharType="separate"/>
      </w:r>
      <w:sdt>
        <w:sdtPr>
          <w:alias w:val="Unit name "/>
          <w:tag w:val="Unit name "/>
          <w:id w:val="-1863351574"/>
          <w:placeholder>
            <w:docPart w:val="DADB3ABD637E4F3B9B046B1A74B6F2FE"/>
          </w:placeholder>
        </w:sdtPr>
        <w:sdtEndPr>
          <w:rPr>
            <w:highlight w:val="yellow"/>
          </w:rPr>
        </w:sdtEndPr>
        <w:sdtContent>
          <w:r w:rsidR="00AD0143" w:rsidRPr="003572EA">
            <w:t>Use English at a supervisory level</w:t>
          </w:r>
        </w:sdtContent>
      </w:sdt>
      <w:r>
        <w:rPr>
          <w:highlight w:val="yellow"/>
        </w:rPr>
        <w:fldChar w:fldCharType="end"/>
      </w:r>
    </w:p>
    <w:p w:rsidR="009C6C06" w:rsidRPr="003572EA" w:rsidRDefault="009C6C06" w:rsidP="009C6C06">
      <w:pPr>
        <w:pStyle w:val="BodyCopy"/>
        <w:rPr>
          <w:noProof w:val="0"/>
        </w:rPr>
      </w:pPr>
      <w:r w:rsidRPr="003572EA">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3572EA"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3572EA" w:rsidRDefault="009C6C06" w:rsidP="00416176">
            <w:pPr>
              <w:pStyle w:val="TableHeading"/>
              <w:rPr>
                <w:noProof w:val="0"/>
              </w:rPr>
            </w:pPr>
            <w:r w:rsidRPr="003572EA">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3572EA" w:rsidRDefault="009C6C06" w:rsidP="00416176">
            <w:pPr>
              <w:pStyle w:val="TableHeadingCentreText"/>
              <w:rPr>
                <w:noProof w:val="0"/>
              </w:rPr>
            </w:pPr>
            <w:r w:rsidRPr="003572EA">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3572EA" w:rsidRDefault="009C6C06" w:rsidP="00416176">
            <w:pPr>
              <w:pStyle w:val="TableHeadingCentreText"/>
              <w:rPr>
                <w:noProof w:val="0"/>
              </w:rPr>
            </w:pPr>
            <w:r w:rsidRPr="003572EA">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3572EA" w:rsidRDefault="009C6C06" w:rsidP="00416176">
            <w:pPr>
              <w:pStyle w:val="TableHeadingCentreText"/>
              <w:rPr>
                <w:noProof w:val="0"/>
              </w:rPr>
            </w:pPr>
            <w:r w:rsidRPr="003572EA">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3572EA" w:rsidRDefault="009C6C06" w:rsidP="00416176">
            <w:pPr>
              <w:pStyle w:val="TableHeadingCentreText"/>
              <w:rPr>
                <w:noProof w:val="0"/>
              </w:rPr>
            </w:pPr>
            <w:r w:rsidRPr="003572EA">
              <w:rPr>
                <w:noProof w:val="0"/>
              </w:rPr>
              <w:t>Does Not Apply</w:t>
            </w:r>
          </w:p>
        </w:tc>
      </w:tr>
      <w:tr w:rsidR="009C6C06" w:rsidRPr="003572EA"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pStyle w:val="TrainingEval-Table"/>
              <w:spacing w:before="60" w:after="60"/>
              <w:rPr>
                <w:rFonts w:ascii="Helvetica" w:hAnsi="Helvetica"/>
                <w:sz w:val="22"/>
                <w:szCs w:val="22"/>
                <w:lang w:val="en-AU"/>
              </w:rPr>
            </w:pPr>
            <w:r w:rsidRPr="003572EA">
              <w:rPr>
                <w:rFonts w:ascii="Helvetica" w:hAnsi="Helvetica"/>
                <w:sz w:val="22"/>
                <w:szCs w:val="22"/>
                <w:lang w:val="en-AU"/>
              </w:rPr>
              <w:fldChar w:fldCharType="begin">
                <w:ffData>
                  <w:name w:val="Check1"/>
                  <w:enabled/>
                  <w:calcOnExit w:val="0"/>
                  <w:checkBox>
                    <w:sizeAuto/>
                    <w:default w:val="0"/>
                  </w:checkBox>
                </w:ffData>
              </w:fldChar>
            </w:r>
            <w:r w:rsidR="009C6C06" w:rsidRPr="003572EA">
              <w:rPr>
                <w:rFonts w:ascii="Helvetica" w:hAnsi="Helvetica"/>
                <w:sz w:val="22"/>
                <w:szCs w:val="22"/>
                <w:lang w:val="en-AU"/>
              </w:rPr>
              <w:instrText xml:space="preserve"> FORMCHECKBOX </w:instrText>
            </w:r>
            <w:r w:rsidR="00DE6CB3">
              <w:rPr>
                <w:rFonts w:ascii="Helvetica" w:hAnsi="Helvetica"/>
                <w:sz w:val="22"/>
                <w:szCs w:val="22"/>
                <w:lang w:val="en-AU"/>
              </w:rPr>
            </w:r>
            <w:r w:rsidR="00DE6CB3">
              <w:rPr>
                <w:rFonts w:ascii="Helvetica" w:hAnsi="Helvetica"/>
                <w:sz w:val="22"/>
                <w:szCs w:val="22"/>
                <w:lang w:val="en-AU"/>
              </w:rPr>
              <w:fldChar w:fldCharType="separate"/>
            </w:r>
            <w:r w:rsidRPr="003572EA">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pStyle w:val="TrainingEval-Table"/>
              <w:spacing w:before="60" w:after="60"/>
              <w:rPr>
                <w:rFonts w:ascii="Helvetica" w:hAnsi="Helvetica"/>
                <w:sz w:val="22"/>
                <w:szCs w:val="22"/>
                <w:lang w:val="en-AU"/>
              </w:rPr>
            </w:pPr>
            <w:r w:rsidRPr="003572EA">
              <w:rPr>
                <w:rFonts w:ascii="Helvetica" w:hAnsi="Helvetica"/>
                <w:sz w:val="22"/>
                <w:szCs w:val="22"/>
                <w:lang w:val="en-AU"/>
              </w:rPr>
              <w:fldChar w:fldCharType="begin">
                <w:ffData>
                  <w:name w:val="Check1"/>
                  <w:enabled/>
                  <w:calcOnExit w:val="0"/>
                  <w:checkBox>
                    <w:sizeAuto/>
                    <w:default w:val="0"/>
                  </w:checkBox>
                </w:ffData>
              </w:fldChar>
            </w:r>
            <w:r w:rsidR="009C6C06" w:rsidRPr="003572EA">
              <w:rPr>
                <w:rFonts w:ascii="Helvetica" w:hAnsi="Helvetica"/>
                <w:sz w:val="22"/>
                <w:szCs w:val="22"/>
                <w:lang w:val="en-AU"/>
              </w:rPr>
              <w:instrText xml:space="preserve"> FORMCHECKBOX </w:instrText>
            </w:r>
            <w:r w:rsidR="00DE6CB3">
              <w:rPr>
                <w:rFonts w:ascii="Helvetica" w:hAnsi="Helvetica"/>
                <w:sz w:val="22"/>
                <w:szCs w:val="22"/>
                <w:lang w:val="en-AU"/>
              </w:rPr>
            </w:r>
            <w:r w:rsidR="00DE6CB3">
              <w:rPr>
                <w:rFonts w:ascii="Helvetica" w:hAnsi="Helvetica"/>
                <w:sz w:val="22"/>
                <w:szCs w:val="22"/>
                <w:lang w:val="en-AU"/>
              </w:rPr>
              <w:fldChar w:fldCharType="separate"/>
            </w:r>
            <w:r w:rsidRPr="003572EA">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pStyle w:val="TrainingEval-Table"/>
              <w:spacing w:before="60" w:after="60"/>
              <w:rPr>
                <w:rFonts w:ascii="Helvetica" w:hAnsi="Helvetica"/>
                <w:sz w:val="22"/>
                <w:szCs w:val="22"/>
                <w:lang w:val="en-AU"/>
              </w:rPr>
            </w:pPr>
            <w:r w:rsidRPr="003572EA">
              <w:rPr>
                <w:rFonts w:ascii="Helvetica" w:hAnsi="Helvetica"/>
                <w:sz w:val="22"/>
                <w:szCs w:val="22"/>
                <w:lang w:val="en-AU"/>
              </w:rPr>
              <w:fldChar w:fldCharType="begin">
                <w:ffData>
                  <w:name w:val="Check1"/>
                  <w:enabled/>
                  <w:calcOnExit w:val="0"/>
                  <w:checkBox>
                    <w:sizeAuto/>
                    <w:default w:val="0"/>
                  </w:checkBox>
                </w:ffData>
              </w:fldChar>
            </w:r>
            <w:r w:rsidR="009C6C06" w:rsidRPr="003572EA">
              <w:rPr>
                <w:rFonts w:ascii="Helvetica" w:hAnsi="Helvetica"/>
                <w:sz w:val="22"/>
                <w:szCs w:val="22"/>
                <w:lang w:val="en-AU"/>
              </w:rPr>
              <w:instrText xml:space="preserve"> FORMCHECKBOX </w:instrText>
            </w:r>
            <w:r w:rsidR="00DE6CB3">
              <w:rPr>
                <w:rFonts w:ascii="Helvetica" w:hAnsi="Helvetica"/>
                <w:sz w:val="22"/>
                <w:szCs w:val="22"/>
                <w:lang w:val="en-AU"/>
              </w:rPr>
            </w:r>
            <w:r w:rsidR="00DE6CB3">
              <w:rPr>
                <w:rFonts w:ascii="Helvetica" w:hAnsi="Helvetica"/>
                <w:sz w:val="22"/>
                <w:szCs w:val="22"/>
                <w:lang w:val="en-AU"/>
              </w:rPr>
              <w:fldChar w:fldCharType="separate"/>
            </w:r>
            <w:r w:rsidRPr="003572EA">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pStyle w:val="TrainingEval-Table"/>
              <w:spacing w:before="60" w:after="60"/>
              <w:rPr>
                <w:rFonts w:ascii="Helvetica" w:hAnsi="Helvetica"/>
                <w:sz w:val="22"/>
                <w:szCs w:val="22"/>
                <w:lang w:val="en-AU"/>
              </w:rPr>
            </w:pPr>
            <w:r w:rsidRPr="003572EA">
              <w:rPr>
                <w:rFonts w:ascii="Helvetica" w:hAnsi="Helvetica"/>
                <w:sz w:val="22"/>
                <w:szCs w:val="22"/>
                <w:lang w:val="en-AU"/>
              </w:rPr>
              <w:fldChar w:fldCharType="begin">
                <w:ffData>
                  <w:name w:val="Check1"/>
                  <w:enabled/>
                  <w:calcOnExit w:val="0"/>
                  <w:checkBox>
                    <w:sizeAuto/>
                    <w:default w:val="0"/>
                  </w:checkBox>
                </w:ffData>
              </w:fldChar>
            </w:r>
            <w:r w:rsidR="009C6C06" w:rsidRPr="003572EA">
              <w:rPr>
                <w:rFonts w:ascii="Helvetica" w:hAnsi="Helvetica"/>
                <w:sz w:val="22"/>
                <w:szCs w:val="22"/>
                <w:lang w:val="en-AU"/>
              </w:rPr>
              <w:instrText xml:space="preserve"> FORMCHECKBOX </w:instrText>
            </w:r>
            <w:r w:rsidR="00DE6CB3">
              <w:rPr>
                <w:rFonts w:ascii="Helvetica" w:hAnsi="Helvetica"/>
                <w:sz w:val="22"/>
                <w:szCs w:val="22"/>
                <w:lang w:val="en-AU"/>
              </w:rPr>
            </w:r>
            <w:r w:rsidR="00DE6CB3">
              <w:rPr>
                <w:rFonts w:ascii="Helvetica" w:hAnsi="Helvetica"/>
                <w:sz w:val="22"/>
                <w:szCs w:val="22"/>
                <w:lang w:val="en-AU"/>
              </w:rPr>
              <w:fldChar w:fldCharType="separate"/>
            </w:r>
            <w:r w:rsidRPr="003572EA">
              <w:rPr>
                <w:rFonts w:ascii="Helvetica" w:hAnsi="Helvetica"/>
                <w:sz w:val="22"/>
                <w:szCs w:val="22"/>
                <w:lang w:val="en-AU"/>
              </w:rPr>
              <w:fldChar w:fldCharType="end"/>
            </w:r>
          </w:p>
        </w:tc>
      </w:tr>
      <w:tr w:rsidR="009C6C06" w:rsidRPr="003572E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r>
      <w:tr w:rsidR="009C6C06" w:rsidRPr="003572E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r>
      <w:tr w:rsidR="009C6C06" w:rsidRPr="003572E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r>
      <w:tr w:rsidR="009C6C06" w:rsidRPr="003572E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r>
      <w:tr w:rsidR="009C6C06" w:rsidRPr="003572E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r>
      <w:tr w:rsidR="009C6C06" w:rsidRPr="003572E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My training was well-organi</w:t>
            </w:r>
            <w:r w:rsidR="00EC72EE" w:rsidRPr="003572EA">
              <w:rPr>
                <w:noProof w:val="0"/>
              </w:rPr>
              <w:t>s</w:t>
            </w:r>
            <w:r w:rsidRPr="003572EA">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r>
      <w:tr w:rsidR="009C6C06" w:rsidRPr="003572E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r>
      <w:tr w:rsidR="009C6C06" w:rsidRPr="003572E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r>
      <w:tr w:rsidR="009C6C06" w:rsidRPr="003572E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r>
      <w:tr w:rsidR="009C6C06" w:rsidRPr="003572E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r>
      <w:tr w:rsidR="009C6C06" w:rsidRPr="003572EA"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r>
      <w:tr w:rsidR="009C6C06" w:rsidRPr="003572EA"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572EA" w:rsidRDefault="009C6C06" w:rsidP="00416176">
            <w:pPr>
              <w:pStyle w:val="TableText"/>
              <w:rPr>
                <w:noProof w:val="0"/>
              </w:rPr>
            </w:pPr>
            <w:r w:rsidRPr="003572EA">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572EA" w:rsidRDefault="00CE3236" w:rsidP="00F814A5">
            <w:pPr>
              <w:jc w:val="center"/>
            </w:pPr>
            <w:r w:rsidRPr="003572EA">
              <w:rPr>
                <w:rFonts w:ascii="Helvetica" w:hAnsi="Helvetica"/>
              </w:rPr>
              <w:fldChar w:fldCharType="begin">
                <w:ffData>
                  <w:name w:val="Check1"/>
                  <w:enabled/>
                  <w:calcOnExit w:val="0"/>
                  <w:checkBox>
                    <w:sizeAuto/>
                    <w:default w:val="0"/>
                  </w:checkBox>
                </w:ffData>
              </w:fldChar>
            </w:r>
            <w:r w:rsidR="009C6C06" w:rsidRPr="003572EA">
              <w:rPr>
                <w:rFonts w:ascii="Helvetica" w:hAnsi="Helvetica"/>
              </w:rPr>
              <w:instrText xml:space="preserve"> FORMCHECKBOX </w:instrText>
            </w:r>
            <w:r w:rsidR="00DE6CB3">
              <w:rPr>
                <w:rFonts w:ascii="Helvetica" w:hAnsi="Helvetica"/>
              </w:rPr>
            </w:r>
            <w:r w:rsidR="00DE6CB3">
              <w:rPr>
                <w:rFonts w:ascii="Helvetica" w:hAnsi="Helvetica"/>
              </w:rPr>
              <w:fldChar w:fldCharType="separate"/>
            </w:r>
            <w:r w:rsidRPr="003572EA">
              <w:rPr>
                <w:rFonts w:ascii="Helvetica" w:hAnsi="Helvetica"/>
              </w:rPr>
              <w:fldChar w:fldCharType="end"/>
            </w:r>
          </w:p>
        </w:tc>
      </w:tr>
    </w:tbl>
    <w:p w:rsidR="009C6C06" w:rsidRPr="003572EA" w:rsidRDefault="009C6C06" w:rsidP="009C6C06">
      <w:pPr>
        <w:rPr>
          <w:rFonts w:ascii="Helvetica" w:eastAsia="Calibri" w:hAnsi="Helvetica" w:cs="Calibri"/>
          <w:szCs w:val="16"/>
          <w:lang w:eastAsia="ar-SA"/>
        </w:rPr>
      </w:pPr>
      <w:r w:rsidRPr="003572EA">
        <w:br w:type="page"/>
      </w:r>
    </w:p>
    <w:p w:rsidR="009C6C06" w:rsidRPr="003572EA" w:rsidRDefault="009C6C06" w:rsidP="009C6C06">
      <w:pPr>
        <w:pStyle w:val="ActivityNumbered"/>
      </w:pPr>
      <w:r w:rsidRPr="003572EA">
        <w:lastRenderedPageBreak/>
        <w:t>The best things about this unit were:</w:t>
      </w:r>
    </w:p>
    <w:p w:rsidR="009C6C06" w:rsidRPr="003572EA" w:rsidRDefault="009C6C06" w:rsidP="009C6C06">
      <w:pPr>
        <w:pStyle w:val="ActivityRulesInsertTab"/>
        <w:ind w:left="0"/>
      </w:pPr>
      <w:r w:rsidRPr="003572EA">
        <w:tab/>
      </w:r>
    </w:p>
    <w:p w:rsidR="009C6C06" w:rsidRPr="003572EA" w:rsidRDefault="009C6C06" w:rsidP="009C6C06">
      <w:pPr>
        <w:pStyle w:val="ActivityRulesInsertTab"/>
        <w:ind w:left="0"/>
      </w:pPr>
      <w:r w:rsidRPr="003572EA">
        <w:tab/>
      </w:r>
    </w:p>
    <w:p w:rsidR="009C6C06" w:rsidRPr="003572EA" w:rsidRDefault="009C6C06" w:rsidP="009C6C06">
      <w:pPr>
        <w:pStyle w:val="ActivityRulesInsertTab"/>
        <w:ind w:left="0"/>
      </w:pPr>
      <w:r w:rsidRPr="003572EA">
        <w:tab/>
      </w:r>
    </w:p>
    <w:p w:rsidR="009C6C06" w:rsidRPr="003572EA" w:rsidRDefault="009C6C06" w:rsidP="009C6C06">
      <w:pPr>
        <w:pStyle w:val="ActivityRulesInsertTab"/>
        <w:ind w:left="0"/>
      </w:pPr>
      <w:r w:rsidRPr="003572EA">
        <w:tab/>
      </w:r>
    </w:p>
    <w:p w:rsidR="009C6C06" w:rsidRPr="003572EA" w:rsidRDefault="009C6C06" w:rsidP="009C6C06">
      <w:pPr>
        <w:pStyle w:val="ActivityNumbered"/>
      </w:pPr>
      <w:r w:rsidRPr="003572EA">
        <w:t>The worst things about this unit were:</w:t>
      </w:r>
    </w:p>
    <w:p w:rsidR="009C6C06" w:rsidRPr="003572EA" w:rsidRDefault="009C6C06" w:rsidP="009C6C06">
      <w:pPr>
        <w:pStyle w:val="ActivityRulesInsertTab"/>
        <w:ind w:left="0"/>
      </w:pPr>
      <w:r w:rsidRPr="003572EA">
        <w:tab/>
      </w:r>
    </w:p>
    <w:p w:rsidR="009C6C06" w:rsidRPr="003572EA" w:rsidRDefault="009C6C06" w:rsidP="009C6C06">
      <w:pPr>
        <w:pStyle w:val="ActivityRulesInsertTab"/>
        <w:ind w:left="0"/>
      </w:pPr>
      <w:r w:rsidRPr="003572EA">
        <w:tab/>
      </w:r>
    </w:p>
    <w:p w:rsidR="009C6C06" w:rsidRPr="003572EA" w:rsidRDefault="009C6C06" w:rsidP="009C6C06">
      <w:pPr>
        <w:pStyle w:val="ActivityRulesInsertTab"/>
        <w:ind w:left="0"/>
      </w:pPr>
      <w:r w:rsidRPr="003572EA">
        <w:tab/>
      </w:r>
    </w:p>
    <w:p w:rsidR="009C6C06" w:rsidRPr="003572EA" w:rsidRDefault="009C6C06" w:rsidP="009C6C06">
      <w:pPr>
        <w:pStyle w:val="ActivityRulesInsertTab"/>
        <w:ind w:left="0"/>
      </w:pPr>
      <w:r w:rsidRPr="003572EA">
        <w:tab/>
      </w:r>
    </w:p>
    <w:p w:rsidR="009C6C06" w:rsidRPr="003572EA" w:rsidRDefault="009C6C06" w:rsidP="009C6C06">
      <w:pPr>
        <w:pStyle w:val="ActivityNumbered"/>
      </w:pPr>
      <w:r w:rsidRPr="003572EA">
        <w:t>The things you should change in this unit are:</w:t>
      </w:r>
    </w:p>
    <w:p w:rsidR="009C6C06" w:rsidRPr="003572EA" w:rsidRDefault="009C6C06" w:rsidP="009C6C06">
      <w:pPr>
        <w:pStyle w:val="ActivityRulesInsertTab"/>
        <w:ind w:left="0"/>
      </w:pPr>
      <w:r w:rsidRPr="003572EA">
        <w:tab/>
      </w:r>
    </w:p>
    <w:p w:rsidR="009C6C06" w:rsidRPr="003572EA" w:rsidRDefault="009C6C06" w:rsidP="009C6C06">
      <w:pPr>
        <w:pStyle w:val="ActivityRulesInsertTab"/>
        <w:ind w:left="0"/>
      </w:pPr>
      <w:r w:rsidRPr="003572EA">
        <w:tab/>
      </w:r>
    </w:p>
    <w:p w:rsidR="009C6C06" w:rsidRPr="003572EA" w:rsidRDefault="009C6C06" w:rsidP="009C6C06">
      <w:pPr>
        <w:pStyle w:val="ActivityRulesInsertTab"/>
        <w:ind w:left="0"/>
      </w:pPr>
      <w:r w:rsidRPr="003572EA">
        <w:tab/>
      </w:r>
    </w:p>
    <w:p w:rsidR="009C6C06" w:rsidRPr="003572EA" w:rsidRDefault="009C6C06" w:rsidP="009C6C06">
      <w:pPr>
        <w:pStyle w:val="ActivityRulesInsertTab"/>
        <w:ind w:left="0"/>
      </w:pPr>
      <w:r w:rsidRPr="003572EA">
        <w:tab/>
      </w:r>
    </w:p>
    <w:p w:rsidR="009C6C06" w:rsidRPr="003572EA" w:rsidRDefault="009C6C06" w:rsidP="009C6C06">
      <w:pPr>
        <w:pStyle w:val="ActivityBottom"/>
        <w:rPr>
          <w:noProof w:val="0"/>
        </w:rPr>
      </w:pPr>
    </w:p>
    <w:p w:rsidR="009C6C06" w:rsidRPr="003572EA" w:rsidRDefault="009C6C06" w:rsidP="009C6C06">
      <w:pPr>
        <w:pStyle w:val="BodyCopy"/>
        <w:rPr>
          <w:noProof w:val="0"/>
        </w:rPr>
      </w:pPr>
    </w:p>
    <w:p w:rsidR="00AD7B23" w:rsidRPr="003572EA" w:rsidRDefault="00AD7B23" w:rsidP="009C6C06">
      <w:pPr>
        <w:pStyle w:val="BodyCopy"/>
        <w:rPr>
          <w:noProof w:val="0"/>
        </w:rPr>
        <w:sectPr w:rsidR="00AD7B23" w:rsidRPr="003572EA" w:rsidSect="001A29DB">
          <w:headerReference w:type="even" r:id="rId119"/>
          <w:headerReference w:type="default" r:id="rId120"/>
          <w:pgSz w:w="11906" w:h="16838" w:code="9"/>
          <w:pgMar w:top="1440" w:right="1440" w:bottom="1440" w:left="1701" w:header="709" w:footer="326" w:gutter="0"/>
          <w:cols w:space="708"/>
          <w:docGrid w:linePitch="360"/>
        </w:sectPr>
      </w:pPr>
    </w:p>
    <w:p w:rsidR="00AD7B23" w:rsidRPr="003572EA" w:rsidRDefault="00AD7B23" w:rsidP="00AD7B23">
      <w:pPr>
        <w:pStyle w:val="Heading1"/>
        <w:spacing w:before="240" w:after="240"/>
      </w:pPr>
      <w:bookmarkStart w:id="62" w:name="_Toc374547319"/>
      <w:bookmarkStart w:id="63" w:name="_Toc378619279"/>
      <w:bookmarkStart w:id="64" w:name="_Toc425501961"/>
      <w:r w:rsidRPr="003572EA">
        <w:lastRenderedPageBreak/>
        <w:t>Trainee self-assessment checklist</w:t>
      </w:r>
      <w:bookmarkEnd w:id="62"/>
      <w:bookmarkEnd w:id="63"/>
      <w:bookmarkEnd w:id="64"/>
    </w:p>
    <w:p w:rsidR="00AD7B23" w:rsidRPr="003572EA" w:rsidRDefault="00AD7B23" w:rsidP="00AD7B23">
      <w:pPr>
        <w:pStyle w:val="BodyCopy"/>
        <w:spacing w:after="240"/>
        <w:rPr>
          <w:noProof w:val="0"/>
        </w:rPr>
      </w:pPr>
      <w:r w:rsidRPr="003572EA">
        <w:rPr>
          <w:noProof w:val="0"/>
        </w:rPr>
        <w:t>As an indicator to your Trainer/Assessor of your readiness for assessment in this unit please complete the following and hand to your Trainer/Assessor.</w:t>
      </w:r>
    </w:p>
    <w:p w:rsidR="00AD7B23" w:rsidRPr="003572EA" w:rsidRDefault="00DE6CB3" w:rsidP="00A838E0">
      <w:pPr>
        <w:pStyle w:val="Heading3"/>
      </w:pPr>
      <w:r>
        <w:fldChar w:fldCharType="begin"/>
      </w:r>
      <w:r>
        <w:instrText xml:space="preserve"> REF  UnitName </w:instrText>
      </w:r>
      <w:r>
        <w:fldChar w:fldCharType="separate"/>
      </w:r>
      <w:sdt>
        <w:sdtPr>
          <w:alias w:val="Unit name "/>
          <w:tag w:val="Unit name "/>
          <w:id w:val="1665283677"/>
          <w:placeholder>
            <w:docPart w:val="D82C635978B14CEE96AF95E4DFC7032A"/>
          </w:placeholder>
        </w:sdtPr>
        <w:sdtEndPr>
          <w:rPr>
            <w:highlight w:val="yellow"/>
          </w:rPr>
        </w:sdtEndPr>
        <w:sdtContent>
          <w:r w:rsidR="00AD0143" w:rsidRPr="003572EA">
            <w:t>Use English at a supervisory level</w:t>
          </w:r>
        </w:sdtContent>
      </w:sdt>
      <w:r>
        <w:rPr>
          <w:highlight w:val="yellow"/>
        </w:rPr>
        <w:fldChar w:fldCharType="end"/>
      </w:r>
    </w:p>
    <w:tbl>
      <w:tblPr>
        <w:tblStyle w:val="TableGrid"/>
        <w:tblW w:w="0" w:type="auto"/>
        <w:tblLook w:val="04A0" w:firstRow="1" w:lastRow="0" w:firstColumn="1" w:lastColumn="0" w:noHBand="0" w:noVBand="1"/>
      </w:tblPr>
      <w:tblGrid>
        <w:gridCol w:w="606"/>
        <w:gridCol w:w="6642"/>
        <w:gridCol w:w="837"/>
        <w:gridCol w:w="896"/>
      </w:tblGrid>
      <w:tr w:rsidR="00AD7B23" w:rsidRPr="003572EA" w:rsidTr="00AD7B23">
        <w:trPr>
          <w:tblHeader/>
        </w:trPr>
        <w:tc>
          <w:tcPr>
            <w:tcW w:w="7248" w:type="dxa"/>
            <w:gridSpan w:val="2"/>
            <w:tcBorders>
              <w:top w:val="nil"/>
              <w:left w:val="nil"/>
              <w:right w:val="single" w:sz="4" w:space="0" w:color="auto"/>
            </w:tcBorders>
            <w:shd w:val="clear" w:color="auto" w:fill="auto"/>
          </w:tcPr>
          <w:p w:rsidR="00AD7B23" w:rsidRPr="003572EA" w:rsidRDefault="00AD7B23" w:rsidP="00416176">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3572EA" w:rsidRDefault="00AD7B23" w:rsidP="00416176">
            <w:pPr>
              <w:pStyle w:val="TableHeadingCentreText"/>
              <w:rPr>
                <w:noProof w:val="0"/>
              </w:rPr>
            </w:pPr>
            <w:r w:rsidRPr="003572EA">
              <w:rPr>
                <w:noProof w:val="0"/>
              </w:rPr>
              <w:t>Yes</w:t>
            </w:r>
          </w:p>
        </w:tc>
        <w:tc>
          <w:tcPr>
            <w:tcW w:w="896" w:type="dxa"/>
            <w:shd w:val="clear" w:color="auto" w:fill="E36C0A" w:themeFill="accent6" w:themeFillShade="BF"/>
            <w:vAlign w:val="center"/>
          </w:tcPr>
          <w:p w:rsidR="00AD7B23" w:rsidRPr="003572EA" w:rsidRDefault="00AD7B23" w:rsidP="00416176">
            <w:pPr>
              <w:pStyle w:val="TableHeadingCentreText"/>
              <w:rPr>
                <w:noProof w:val="0"/>
              </w:rPr>
            </w:pPr>
            <w:r w:rsidRPr="003572EA">
              <w:rPr>
                <w:noProof w:val="0"/>
              </w:rPr>
              <w:t>No</w:t>
            </w:r>
            <w:r w:rsidRPr="003572EA">
              <w:rPr>
                <w:noProof w:val="0"/>
                <w:sz w:val="24"/>
                <w:szCs w:val="24"/>
              </w:rPr>
              <w:t>*</w:t>
            </w:r>
          </w:p>
        </w:tc>
      </w:tr>
      <w:tr w:rsidR="00AD7B23" w:rsidRPr="003572EA" w:rsidTr="00AD7B23">
        <w:tc>
          <w:tcPr>
            <w:tcW w:w="8981" w:type="dxa"/>
            <w:gridSpan w:val="4"/>
            <w:shd w:val="clear" w:color="auto" w:fill="E36C0A" w:themeFill="accent6" w:themeFillShade="BF"/>
            <w:vAlign w:val="center"/>
          </w:tcPr>
          <w:p w:rsidR="00AD7B23" w:rsidRPr="003572EA" w:rsidRDefault="00AD7B23" w:rsidP="00416176">
            <w:pPr>
              <w:pStyle w:val="TableHeading"/>
              <w:rPr>
                <w:noProof w:val="0"/>
              </w:rPr>
            </w:pPr>
            <w:r w:rsidRPr="003572EA">
              <w:rPr>
                <w:noProof w:val="0"/>
              </w:rPr>
              <w:t xml:space="preserve">Element 1: </w:t>
            </w:r>
            <w:r w:rsidR="00CE3236" w:rsidRPr="003572EA">
              <w:rPr>
                <w:noProof w:val="0"/>
              </w:rPr>
              <w:fldChar w:fldCharType="begin"/>
            </w:r>
            <w:r w:rsidR="005402B7" w:rsidRPr="003572EA">
              <w:rPr>
                <w:noProof w:val="0"/>
              </w:rPr>
              <w:instrText xml:space="preserve"> REF  Element1 </w:instrText>
            </w:r>
            <w:r w:rsidR="00CE3236" w:rsidRPr="003572EA">
              <w:rPr>
                <w:noProof w:val="0"/>
              </w:rPr>
              <w:fldChar w:fldCharType="separate"/>
            </w:r>
            <w:sdt>
              <w:sdtPr>
                <w:rPr>
                  <w:noProof w:val="0"/>
                  <w:highlight w:val="yellow"/>
                </w:rPr>
                <w:alias w:val="Element1"/>
                <w:tag w:val="Element1"/>
                <w:id w:val="2139372155"/>
                <w:lock w:val="sdtLocked"/>
                <w:placeholder>
                  <w:docPart w:val="A4FB66BA594B4CE99817E3472C88EFCB"/>
                </w:placeholder>
              </w:sdtPr>
              <w:sdtEndPr/>
              <w:sdtContent>
                <w:r w:rsidR="004727B2" w:rsidRPr="003572EA">
                  <w:rPr>
                    <w:noProof w:val="0"/>
                  </w:rPr>
                  <w:t>Use English to induct new employees</w:t>
                </w:r>
              </w:sdtContent>
            </w:sdt>
            <w:r w:rsidR="00CE3236" w:rsidRPr="003572EA">
              <w:rPr>
                <w:noProof w:val="0"/>
              </w:rPr>
              <w:fldChar w:fldCharType="end"/>
            </w:r>
          </w:p>
        </w:tc>
      </w:tr>
      <w:tr w:rsidR="00AD7B23" w:rsidRPr="003572EA" w:rsidTr="00AD7B23">
        <w:tc>
          <w:tcPr>
            <w:tcW w:w="606" w:type="dxa"/>
            <w:vAlign w:val="center"/>
          </w:tcPr>
          <w:p w:rsidR="00AD7B23" w:rsidRPr="003572EA" w:rsidRDefault="00AD7B23" w:rsidP="00416176">
            <w:pPr>
              <w:pStyle w:val="TableText"/>
              <w:rPr>
                <w:noProof w:val="0"/>
              </w:rPr>
            </w:pPr>
            <w:r w:rsidRPr="003572EA">
              <w:rPr>
                <w:noProof w:val="0"/>
              </w:rPr>
              <w:t>1.1</w:t>
            </w:r>
          </w:p>
        </w:tc>
        <w:tc>
          <w:tcPr>
            <w:tcW w:w="6642" w:type="dxa"/>
          </w:tcPr>
          <w:p w:rsidR="00AD7B23"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Criteria11 </w:instrText>
            </w:r>
            <w:r w:rsidRPr="003572EA">
              <w:rPr>
                <w:noProof w:val="0"/>
              </w:rPr>
              <w:fldChar w:fldCharType="separate"/>
            </w:r>
            <w:sdt>
              <w:sdtPr>
                <w:rPr>
                  <w:noProof w:val="0"/>
                </w:rPr>
                <w:alias w:val="Criteria11"/>
                <w:tag w:val="Criteria11"/>
                <w:id w:val="1368337139"/>
                <w:lock w:val="sdtLocked"/>
                <w:placeholder>
                  <w:docPart w:val="E10A0A73D6A545C2B39EC5E2AD045EF7"/>
                </w:placeholder>
              </w:sdtPr>
              <w:sdtEndPr/>
              <w:sdtContent>
                <w:r w:rsidR="004727B2" w:rsidRPr="003572EA">
                  <w:rPr>
                    <w:noProof w:val="0"/>
                  </w:rPr>
                  <w:t>Welcome new employee(s) and introduce them to key personnel</w:t>
                </w:r>
              </w:sdtContent>
            </w:sdt>
            <w:r w:rsidRPr="003572EA">
              <w:rPr>
                <w:noProof w:val="0"/>
              </w:rPr>
              <w:fldChar w:fldCharType="end"/>
            </w:r>
          </w:p>
        </w:tc>
        <w:tc>
          <w:tcPr>
            <w:tcW w:w="837" w:type="dxa"/>
            <w:vAlign w:val="center"/>
          </w:tcPr>
          <w:p w:rsidR="00AD7B23" w:rsidRPr="003572EA" w:rsidRDefault="00CE3236" w:rsidP="00EE3792">
            <w:pPr>
              <w:pStyle w:val="TrainingEval-Table"/>
              <w:spacing w:before="120" w:after="120" w:line="240" w:lineRule="auto"/>
              <w:rPr>
                <w:rStyle w:val="TrainingEval-Tickbox"/>
                <w:lang w:val="en-AU"/>
              </w:rPr>
            </w:pPr>
            <w:r w:rsidRPr="003572EA">
              <w:rPr>
                <w:rStyle w:val="TrainingEval-Tickbox"/>
                <w:lang w:val="en-AU"/>
              </w:rPr>
              <w:fldChar w:fldCharType="begin">
                <w:ffData>
                  <w:name w:val="Check1"/>
                  <w:enabled/>
                  <w:calcOnExit w:val="0"/>
                  <w:checkBox>
                    <w:sizeAuto/>
                    <w:default w:val="0"/>
                  </w:checkBox>
                </w:ffData>
              </w:fldChar>
            </w:r>
            <w:r w:rsidR="00AD7B23" w:rsidRPr="003572EA">
              <w:rPr>
                <w:rStyle w:val="TrainingEval-Tickbox"/>
                <w:lang w:val="en-AU"/>
              </w:rPr>
              <w:instrText xml:space="preserve"> FORMCHECKBOX </w:instrText>
            </w:r>
            <w:r w:rsidR="00DE6CB3">
              <w:rPr>
                <w:rStyle w:val="TrainingEval-Tickbox"/>
                <w:lang w:val="en-AU"/>
              </w:rPr>
            </w:r>
            <w:r w:rsidR="00DE6CB3">
              <w:rPr>
                <w:rStyle w:val="TrainingEval-Tickbox"/>
                <w:lang w:val="en-AU"/>
              </w:rPr>
              <w:fldChar w:fldCharType="separate"/>
            </w:r>
            <w:r w:rsidRPr="003572EA">
              <w:rPr>
                <w:rStyle w:val="TrainingEval-Tickbox"/>
                <w:lang w:val="en-AU"/>
              </w:rPr>
              <w:fldChar w:fldCharType="end"/>
            </w:r>
          </w:p>
        </w:tc>
        <w:tc>
          <w:tcPr>
            <w:tcW w:w="896" w:type="dxa"/>
            <w:vAlign w:val="center"/>
          </w:tcPr>
          <w:p w:rsidR="00AD7B23" w:rsidRPr="003572EA" w:rsidRDefault="00CE3236" w:rsidP="00EE3792">
            <w:pPr>
              <w:pStyle w:val="TrainingEval-Table"/>
              <w:spacing w:before="120" w:after="120" w:line="240" w:lineRule="auto"/>
              <w:rPr>
                <w:rStyle w:val="TrainingEval-Tickbox"/>
                <w:lang w:val="en-AU"/>
              </w:rPr>
            </w:pPr>
            <w:r w:rsidRPr="003572EA">
              <w:rPr>
                <w:rStyle w:val="TrainingEval-Tickbox"/>
                <w:lang w:val="en-AU"/>
              </w:rPr>
              <w:fldChar w:fldCharType="begin">
                <w:ffData>
                  <w:name w:val="Check1"/>
                  <w:enabled/>
                  <w:calcOnExit w:val="0"/>
                  <w:checkBox>
                    <w:sizeAuto/>
                    <w:default w:val="0"/>
                  </w:checkBox>
                </w:ffData>
              </w:fldChar>
            </w:r>
            <w:r w:rsidR="00AD7B23" w:rsidRPr="003572EA">
              <w:rPr>
                <w:rStyle w:val="TrainingEval-Tickbox"/>
                <w:lang w:val="en-AU"/>
              </w:rPr>
              <w:instrText xml:space="preserve"> FORMCHECKBOX </w:instrText>
            </w:r>
            <w:r w:rsidR="00DE6CB3">
              <w:rPr>
                <w:rStyle w:val="TrainingEval-Tickbox"/>
                <w:lang w:val="en-AU"/>
              </w:rPr>
            </w:r>
            <w:r w:rsidR="00DE6CB3">
              <w:rPr>
                <w:rStyle w:val="TrainingEval-Tickbox"/>
                <w:lang w:val="en-AU"/>
              </w:rPr>
              <w:fldChar w:fldCharType="separate"/>
            </w:r>
            <w:r w:rsidRPr="003572EA">
              <w:rPr>
                <w:rStyle w:val="TrainingEval-Tickbox"/>
                <w:lang w:val="en-AU"/>
              </w:rPr>
              <w:fldChar w:fldCharType="end"/>
            </w:r>
          </w:p>
        </w:tc>
      </w:tr>
      <w:tr w:rsidR="00AD7B23" w:rsidRPr="003572EA" w:rsidTr="00AD7B23">
        <w:tc>
          <w:tcPr>
            <w:tcW w:w="606" w:type="dxa"/>
            <w:vAlign w:val="center"/>
          </w:tcPr>
          <w:p w:rsidR="00AD7B23" w:rsidRPr="003572EA" w:rsidRDefault="00AD7B23" w:rsidP="00416176">
            <w:pPr>
              <w:pStyle w:val="TableText"/>
              <w:rPr>
                <w:noProof w:val="0"/>
              </w:rPr>
            </w:pPr>
            <w:r w:rsidRPr="003572EA">
              <w:rPr>
                <w:noProof w:val="0"/>
              </w:rPr>
              <w:t>1.2</w:t>
            </w:r>
          </w:p>
        </w:tc>
        <w:tc>
          <w:tcPr>
            <w:tcW w:w="6642" w:type="dxa"/>
          </w:tcPr>
          <w:p w:rsidR="00AD7B23"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Criteria12 </w:instrText>
            </w:r>
            <w:r w:rsidRPr="003572EA">
              <w:rPr>
                <w:noProof w:val="0"/>
              </w:rPr>
              <w:fldChar w:fldCharType="separate"/>
            </w:r>
            <w:sdt>
              <w:sdtPr>
                <w:rPr>
                  <w:noProof w:val="0"/>
                </w:rPr>
                <w:alias w:val="Criteria12"/>
                <w:tag w:val="Criteria12"/>
                <w:id w:val="-745957787"/>
                <w:lock w:val="sdtLocked"/>
                <w:placeholder>
                  <w:docPart w:val="D48D99CA18664DCEA1B31AAFD20DB557"/>
                </w:placeholder>
              </w:sdtPr>
              <w:sdtEndPr/>
              <w:sdtContent>
                <w:r w:rsidR="004727B2" w:rsidRPr="003572EA">
                  <w:rPr>
                    <w:noProof w:val="0"/>
                  </w:rPr>
                  <w:t>Explain how the position relates to others in the company</w:t>
                </w:r>
              </w:sdtContent>
            </w:sdt>
            <w:r w:rsidRPr="003572EA">
              <w:rPr>
                <w:noProof w:val="0"/>
              </w:rPr>
              <w:fldChar w:fldCharType="end"/>
            </w:r>
          </w:p>
        </w:tc>
        <w:tc>
          <w:tcPr>
            <w:tcW w:w="837" w:type="dxa"/>
            <w:vAlign w:val="center"/>
          </w:tcPr>
          <w:p w:rsidR="00AD7B23" w:rsidRPr="003572EA" w:rsidRDefault="00CE3236" w:rsidP="00EE3792">
            <w:pPr>
              <w:pStyle w:val="TrainingEval-Table"/>
              <w:spacing w:before="120" w:after="120" w:line="240" w:lineRule="auto"/>
              <w:rPr>
                <w:rStyle w:val="TrainingEval-Tickbox"/>
                <w:lang w:val="en-AU"/>
              </w:rPr>
            </w:pPr>
            <w:r w:rsidRPr="003572EA">
              <w:rPr>
                <w:rStyle w:val="TrainingEval-Tickbox"/>
                <w:lang w:val="en-AU"/>
              </w:rPr>
              <w:fldChar w:fldCharType="begin">
                <w:ffData>
                  <w:name w:val="Check1"/>
                  <w:enabled/>
                  <w:calcOnExit w:val="0"/>
                  <w:checkBox>
                    <w:sizeAuto/>
                    <w:default w:val="0"/>
                  </w:checkBox>
                </w:ffData>
              </w:fldChar>
            </w:r>
            <w:r w:rsidR="00AD7B23" w:rsidRPr="003572EA">
              <w:rPr>
                <w:rStyle w:val="TrainingEval-Tickbox"/>
                <w:lang w:val="en-AU"/>
              </w:rPr>
              <w:instrText xml:space="preserve"> FORMCHECKBOX </w:instrText>
            </w:r>
            <w:r w:rsidR="00DE6CB3">
              <w:rPr>
                <w:rStyle w:val="TrainingEval-Tickbox"/>
                <w:lang w:val="en-AU"/>
              </w:rPr>
            </w:r>
            <w:r w:rsidR="00DE6CB3">
              <w:rPr>
                <w:rStyle w:val="TrainingEval-Tickbox"/>
                <w:lang w:val="en-AU"/>
              </w:rPr>
              <w:fldChar w:fldCharType="separate"/>
            </w:r>
            <w:r w:rsidRPr="003572EA">
              <w:rPr>
                <w:rStyle w:val="TrainingEval-Tickbox"/>
                <w:lang w:val="en-AU"/>
              </w:rPr>
              <w:fldChar w:fldCharType="end"/>
            </w:r>
          </w:p>
        </w:tc>
        <w:tc>
          <w:tcPr>
            <w:tcW w:w="896" w:type="dxa"/>
            <w:vAlign w:val="center"/>
          </w:tcPr>
          <w:p w:rsidR="00AD7B23" w:rsidRPr="003572EA" w:rsidRDefault="00CE3236" w:rsidP="00EE3792">
            <w:pPr>
              <w:pStyle w:val="TrainingEval-Table"/>
              <w:spacing w:before="120" w:after="120" w:line="240" w:lineRule="auto"/>
              <w:rPr>
                <w:rStyle w:val="TrainingEval-Tickbox"/>
                <w:lang w:val="en-AU"/>
              </w:rPr>
            </w:pPr>
            <w:r w:rsidRPr="003572EA">
              <w:rPr>
                <w:rStyle w:val="TrainingEval-Tickbox"/>
                <w:lang w:val="en-AU"/>
              </w:rPr>
              <w:fldChar w:fldCharType="begin">
                <w:ffData>
                  <w:name w:val="Check1"/>
                  <w:enabled/>
                  <w:calcOnExit w:val="0"/>
                  <w:checkBox>
                    <w:sizeAuto/>
                    <w:default w:val="0"/>
                  </w:checkBox>
                </w:ffData>
              </w:fldChar>
            </w:r>
            <w:r w:rsidR="00AD7B23" w:rsidRPr="003572EA">
              <w:rPr>
                <w:rStyle w:val="TrainingEval-Tickbox"/>
                <w:lang w:val="en-AU"/>
              </w:rPr>
              <w:instrText xml:space="preserve"> FORMCHECKBOX </w:instrText>
            </w:r>
            <w:r w:rsidR="00DE6CB3">
              <w:rPr>
                <w:rStyle w:val="TrainingEval-Tickbox"/>
                <w:lang w:val="en-AU"/>
              </w:rPr>
            </w:r>
            <w:r w:rsidR="00DE6CB3">
              <w:rPr>
                <w:rStyle w:val="TrainingEval-Tickbox"/>
                <w:lang w:val="en-AU"/>
              </w:rPr>
              <w:fldChar w:fldCharType="separate"/>
            </w:r>
            <w:r w:rsidRPr="003572EA">
              <w:rPr>
                <w:rStyle w:val="TrainingEval-Tickbox"/>
                <w:lang w:val="en-AU"/>
              </w:rPr>
              <w:fldChar w:fldCharType="end"/>
            </w:r>
          </w:p>
        </w:tc>
      </w:tr>
      <w:tr w:rsidR="00AD7B23" w:rsidRPr="003572EA" w:rsidTr="00AD7B23">
        <w:tc>
          <w:tcPr>
            <w:tcW w:w="606" w:type="dxa"/>
            <w:vAlign w:val="center"/>
          </w:tcPr>
          <w:p w:rsidR="00AD7B23" w:rsidRPr="003572EA" w:rsidRDefault="00AD7B23" w:rsidP="00416176">
            <w:pPr>
              <w:pStyle w:val="TableText"/>
              <w:rPr>
                <w:noProof w:val="0"/>
              </w:rPr>
            </w:pPr>
            <w:r w:rsidRPr="003572EA">
              <w:rPr>
                <w:noProof w:val="0"/>
              </w:rPr>
              <w:t>1.3</w:t>
            </w:r>
          </w:p>
        </w:tc>
        <w:tc>
          <w:tcPr>
            <w:tcW w:w="6642" w:type="dxa"/>
          </w:tcPr>
          <w:p w:rsidR="00AD7B23"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Criteria13 </w:instrText>
            </w:r>
            <w:r w:rsidRPr="003572EA">
              <w:rPr>
                <w:noProof w:val="0"/>
              </w:rPr>
              <w:fldChar w:fldCharType="separate"/>
            </w:r>
            <w:sdt>
              <w:sdtPr>
                <w:rPr>
                  <w:noProof w:val="0"/>
                </w:rPr>
                <w:alias w:val="Criteria13"/>
                <w:tag w:val="Criteria13"/>
                <w:id w:val="148873936"/>
                <w:lock w:val="sdtLocked"/>
                <w:placeholder>
                  <w:docPart w:val="0F54D463D4314895AFA94EB811C4AA82"/>
                </w:placeholder>
              </w:sdtPr>
              <w:sdtEndPr/>
              <w:sdtContent>
                <w:r w:rsidR="004727B2" w:rsidRPr="003572EA">
                  <w:rPr>
                    <w:noProof w:val="0"/>
                  </w:rPr>
                  <w:t>Speak positively about the company structure, goals and priorities</w:t>
                </w:r>
              </w:sdtContent>
            </w:sdt>
            <w:r w:rsidRPr="003572EA">
              <w:rPr>
                <w:noProof w:val="0"/>
              </w:rPr>
              <w:fldChar w:fldCharType="end"/>
            </w:r>
          </w:p>
        </w:tc>
        <w:tc>
          <w:tcPr>
            <w:tcW w:w="837" w:type="dxa"/>
            <w:vAlign w:val="center"/>
          </w:tcPr>
          <w:p w:rsidR="00AD7B23" w:rsidRPr="003572EA" w:rsidRDefault="00CE3236" w:rsidP="00EE3792">
            <w:pPr>
              <w:pStyle w:val="TrainingEval-Table"/>
              <w:spacing w:before="120" w:after="120" w:line="240" w:lineRule="auto"/>
              <w:rPr>
                <w:rStyle w:val="TrainingEval-Tickbox"/>
                <w:lang w:val="en-AU"/>
              </w:rPr>
            </w:pPr>
            <w:r w:rsidRPr="003572EA">
              <w:rPr>
                <w:rStyle w:val="TrainingEval-Tickbox"/>
                <w:lang w:val="en-AU"/>
              </w:rPr>
              <w:fldChar w:fldCharType="begin">
                <w:ffData>
                  <w:name w:val="Check1"/>
                  <w:enabled/>
                  <w:calcOnExit w:val="0"/>
                  <w:checkBox>
                    <w:sizeAuto/>
                    <w:default w:val="0"/>
                  </w:checkBox>
                </w:ffData>
              </w:fldChar>
            </w:r>
            <w:r w:rsidR="00AD7B23" w:rsidRPr="003572EA">
              <w:rPr>
                <w:rStyle w:val="TrainingEval-Tickbox"/>
                <w:lang w:val="en-AU"/>
              </w:rPr>
              <w:instrText xml:space="preserve"> FORMCHECKBOX </w:instrText>
            </w:r>
            <w:r w:rsidR="00DE6CB3">
              <w:rPr>
                <w:rStyle w:val="TrainingEval-Tickbox"/>
                <w:lang w:val="en-AU"/>
              </w:rPr>
            </w:r>
            <w:r w:rsidR="00DE6CB3">
              <w:rPr>
                <w:rStyle w:val="TrainingEval-Tickbox"/>
                <w:lang w:val="en-AU"/>
              </w:rPr>
              <w:fldChar w:fldCharType="separate"/>
            </w:r>
            <w:r w:rsidRPr="003572EA">
              <w:rPr>
                <w:rStyle w:val="TrainingEval-Tickbox"/>
                <w:lang w:val="en-AU"/>
              </w:rPr>
              <w:fldChar w:fldCharType="end"/>
            </w:r>
          </w:p>
        </w:tc>
        <w:tc>
          <w:tcPr>
            <w:tcW w:w="896" w:type="dxa"/>
            <w:vAlign w:val="center"/>
          </w:tcPr>
          <w:p w:rsidR="00AD7B23" w:rsidRPr="003572EA" w:rsidRDefault="00CE3236" w:rsidP="00EE3792">
            <w:pPr>
              <w:pStyle w:val="TrainingEval-Table"/>
              <w:spacing w:before="120" w:after="120" w:line="240" w:lineRule="auto"/>
              <w:rPr>
                <w:rStyle w:val="TrainingEval-Tickbox"/>
                <w:lang w:val="en-AU"/>
              </w:rPr>
            </w:pPr>
            <w:r w:rsidRPr="003572EA">
              <w:rPr>
                <w:rStyle w:val="TrainingEval-Tickbox"/>
                <w:lang w:val="en-AU"/>
              </w:rPr>
              <w:fldChar w:fldCharType="begin">
                <w:ffData>
                  <w:name w:val="Check1"/>
                  <w:enabled/>
                  <w:calcOnExit w:val="0"/>
                  <w:checkBox>
                    <w:sizeAuto/>
                    <w:default w:val="0"/>
                  </w:checkBox>
                </w:ffData>
              </w:fldChar>
            </w:r>
            <w:r w:rsidR="00AD7B23" w:rsidRPr="003572EA">
              <w:rPr>
                <w:rStyle w:val="TrainingEval-Tickbox"/>
                <w:lang w:val="en-AU"/>
              </w:rPr>
              <w:instrText xml:space="preserve"> FORMCHECKBOX </w:instrText>
            </w:r>
            <w:r w:rsidR="00DE6CB3">
              <w:rPr>
                <w:rStyle w:val="TrainingEval-Tickbox"/>
                <w:lang w:val="en-AU"/>
              </w:rPr>
            </w:r>
            <w:r w:rsidR="00DE6CB3">
              <w:rPr>
                <w:rStyle w:val="TrainingEval-Tickbox"/>
                <w:lang w:val="en-AU"/>
              </w:rPr>
              <w:fldChar w:fldCharType="separate"/>
            </w:r>
            <w:r w:rsidRPr="003572EA">
              <w:rPr>
                <w:rStyle w:val="TrainingEval-Tickbox"/>
                <w:lang w:val="en-AU"/>
              </w:rPr>
              <w:fldChar w:fldCharType="end"/>
            </w:r>
          </w:p>
        </w:tc>
      </w:tr>
      <w:tr w:rsidR="00AD7B23" w:rsidRPr="003572EA" w:rsidTr="00AD7B23">
        <w:tc>
          <w:tcPr>
            <w:tcW w:w="606" w:type="dxa"/>
            <w:vAlign w:val="center"/>
          </w:tcPr>
          <w:p w:rsidR="00AD7B23" w:rsidRPr="003572EA" w:rsidRDefault="00AD7B23" w:rsidP="00416176">
            <w:pPr>
              <w:pStyle w:val="TableText"/>
              <w:rPr>
                <w:noProof w:val="0"/>
              </w:rPr>
            </w:pPr>
            <w:r w:rsidRPr="003572EA">
              <w:rPr>
                <w:noProof w:val="0"/>
              </w:rPr>
              <w:t>1.4</w:t>
            </w:r>
          </w:p>
        </w:tc>
        <w:tc>
          <w:tcPr>
            <w:tcW w:w="6642" w:type="dxa"/>
          </w:tcPr>
          <w:p w:rsidR="00AD7B23"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Criteria14 </w:instrText>
            </w:r>
            <w:r w:rsidRPr="003572EA">
              <w:rPr>
                <w:noProof w:val="0"/>
              </w:rPr>
              <w:fldChar w:fldCharType="separate"/>
            </w:r>
            <w:sdt>
              <w:sdtPr>
                <w:rPr>
                  <w:noProof w:val="0"/>
                </w:rPr>
                <w:alias w:val="Criteria14"/>
                <w:tag w:val="Criteria14"/>
                <w:id w:val="457460130"/>
                <w:lock w:val="sdtLocked"/>
                <w:placeholder>
                  <w:docPart w:val="B52FE41DFC73403A85718CE3BC11B5BF"/>
                </w:placeholder>
              </w:sdtPr>
              <w:sdtEndPr/>
              <w:sdtContent>
                <w:r w:rsidR="004727B2" w:rsidRPr="003572EA">
                  <w:rPr>
                    <w:noProof w:val="0"/>
                  </w:rPr>
                  <w:t>Give information about the new employee’s roles and responsibilities</w:t>
                </w:r>
              </w:sdtContent>
            </w:sdt>
            <w:r w:rsidRPr="003572EA">
              <w:rPr>
                <w:noProof w:val="0"/>
              </w:rPr>
              <w:fldChar w:fldCharType="end"/>
            </w:r>
          </w:p>
        </w:tc>
        <w:tc>
          <w:tcPr>
            <w:tcW w:w="837" w:type="dxa"/>
            <w:vAlign w:val="center"/>
          </w:tcPr>
          <w:p w:rsidR="00AD7B23" w:rsidRPr="003572EA" w:rsidRDefault="00CE3236" w:rsidP="00EE3792">
            <w:pPr>
              <w:pStyle w:val="TrainingEval-Table"/>
              <w:spacing w:before="120" w:after="120" w:line="240" w:lineRule="auto"/>
              <w:rPr>
                <w:rStyle w:val="TrainingEval-Tickbox"/>
                <w:lang w:val="en-AU"/>
              </w:rPr>
            </w:pPr>
            <w:r w:rsidRPr="003572EA">
              <w:rPr>
                <w:rStyle w:val="TrainingEval-Tickbox"/>
                <w:lang w:val="en-AU"/>
              </w:rPr>
              <w:fldChar w:fldCharType="begin">
                <w:ffData>
                  <w:name w:val="Check1"/>
                  <w:enabled/>
                  <w:calcOnExit w:val="0"/>
                  <w:checkBox>
                    <w:sizeAuto/>
                    <w:default w:val="0"/>
                  </w:checkBox>
                </w:ffData>
              </w:fldChar>
            </w:r>
            <w:r w:rsidR="00AD7B23" w:rsidRPr="003572EA">
              <w:rPr>
                <w:rStyle w:val="TrainingEval-Tickbox"/>
                <w:lang w:val="en-AU"/>
              </w:rPr>
              <w:instrText xml:space="preserve"> FORMCHECKBOX </w:instrText>
            </w:r>
            <w:r w:rsidR="00DE6CB3">
              <w:rPr>
                <w:rStyle w:val="TrainingEval-Tickbox"/>
                <w:lang w:val="en-AU"/>
              </w:rPr>
            </w:r>
            <w:r w:rsidR="00DE6CB3">
              <w:rPr>
                <w:rStyle w:val="TrainingEval-Tickbox"/>
                <w:lang w:val="en-AU"/>
              </w:rPr>
              <w:fldChar w:fldCharType="separate"/>
            </w:r>
            <w:r w:rsidRPr="003572EA">
              <w:rPr>
                <w:rStyle w:val="TrainingEval-Tickbox"/>
                <w:lang w:val="en-AU"/>
              </w:rPr>
              <w:fldChar w:fldCharType="end"/>
            </w:r>
          </w:p>
        </w:tc>
        <w:tc>
          <w:tcPr>
            <w:tcW w:w="896" w:type="dxa"/>
            <w:vAlign w:val="center"/>
          </w:tcPr>
          <w:p w:rsidR="00AD7B23" w:rsidRPr="003572EA" w:rsidRDefault="00CE3236" w:rsidP="00EE3792">
            <w:pPr>
              <w:pStyle w:val="TrainingEval-Table"/>
              <w:spacing w:before="120" w:after="120" w:line="240" w:lineRule="auto"/>
              <w:rPr>
                <w:rStyle w:val="TrainingEval-Tickbox"/>
                <w:lang w:val="en-AU"/>
              </w:rPr>
            </w:pPr>
            <w:r w:rsidRPr="003572EA">
              <w:rPr>
                <w:rStyle w:val="TrainingEval-Tickbox"/>
                <w:lang w:val="en-AU"/>
              </w:rPr>
              <w:fldChar w:fldCharType="begin">
                <w:ffData>
                  <w:name w:val="Check1"/>
                  <w:enabled/>
                  <w:calcOnExit w:val="0"/>
                  <w:checkBox>
                    <w:sizeAuto/>
                    <w:default w:val="0"/>
                  </w:checkBox>
                </w:ffData>
              </w:fldChar>
            </w:r>
            <w:r w:rsidR="00AD7B23" w:rsidRPr="003572EA">
              <w:rPr>
                <w:rStyle w:val="TrainingEval-Tickbox"/>
                <w:lang w:val="en-AU"/>
              </w:rPr>
              <w:instrText xml:space="preserve"> FORMCHECKBOX </w:instrText>
            </w:r>
            <w:r w:rsidR="00DE6CB3">
              <w:rPr>
                <w:rStyle w:val="TrainingEval-Tickbox"/>
                <w:lang w:val="en-AU"/>
              </w:rPr>
            </w:r>
            <w:r w:rsidR="00DE6CB3">
              <w:rPr>
                <w:rStyle w:val="TrainingEval-Tickbox"/>
                <w:lang w:val="en-AU"/>
              </w:rPr>
              <w:fldChar w:fldCharType="separate"/>
            </w:r>
            <w:r w:rsidRPr="003572EA">
              <w:rPr>
                <w:rStyle w:val="TrainingEval-Tickbox"/>
                <w:lang w:val="en-AU"/>
              </w:rPr>
              <w:fldChar w:fldCharType="end"/>
            </w:r>
          </w:p>
        </w:tc>
      </w:tr>
      <w:tr w:rsidR="00F06B58" w:rsidRPr="003572EA" w:rsidTr="00AD7B23">
        <w:tc>
          <w:tcPr>
            <w:tcW w:w="606" w:type="dxa"/>
            <w:vAlign w:val="center"/>
          </w:tcPr>
          <w:p w:rsidR="00F06B58" w:rsidRPr="003572EA" w:rsidRDefault="00656CD3" w:rsidP="00416176">
            <w:pPr>
              <w:pStyle w:val="TableText"/>
              <w:rPr>
                <w:noProof w:val="0"/>
              </w:rPr>
            </w:pPr>
            <w:r w:rsidRPr="003572EA">
              <w:rPr>
                <w:noProof w:val="0"/>
              </w:rPr>
              <w:t>1.5</w:t>
            </w:r>
          </w:p>
        </w:tc>
        <w:tc>
          <w:tcPr>
            <w:tcW w:w="6642" w:type="dxa"/>
          </w:tcPr>
          <w:p w:rsidR="00F06B58"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Criteria15 </w:instrText>
            </w:r>
            <w:r w:rsidRPr="003572EA">
              <w:rPr>
                <w:noProof w:val="0"/>
              </w:rPr>
              <w:fldChar w:fldCharType="separate"/>
            </w:r>
            <w:sdt>
              <w:sdtPr>
                <w:rPr>
                  <w:noProof w:val="0"/>
                </w:rPr>
                <w:alias w:val="Criteria15"/>
                <w:tag w:val="Criteria15"/>
                <w:id w:val="-1264293555"/>
                <w:lock w:val="sdtLocked"/>
                <w:placeholder>
                  <w:docPart w:val="BBD0E0FF372C49FD8CFC6414F2345C67"/>
                </w:placeholder>
              </w:sdtPr>
              <w:sdtEndPr/>
              <w:sdtContent>
                <w:r w:rsidR="004727B2" w:rsidRPr="003572EA">
                  <w:rPr>
                    <w:noProof w:val="0"/>
                  </w:rPr>
                  <w:t>Show and explain features in the work area</w:t>
                </w:r>
              </w:sdtContent>
            </w:sdt>
            <w:r w:rsidRPr="003572EA">
              <w:rPr>
                <w:noProof w:val="0"/>
              </w:rPr>
              <w:fldChar w:fldCharType="end"/>
            </w:r>
          </w:p>
        </w:tc>
        <w:tc>
          <w:tcPr>
            <w:tcW w:w="837" w:type="dxa"/>
            <w:vAlign w:val="center"/>
          </w:tcPr>
          <w:p w:rsidR="00F06B58" w:rsidRPr="003572EA" w:rsidRDefault="00CE3236" w:rsidP="00F06B58">
            <w:pPr>
              <w:pStyle w:val="TrainingEval-Table"/>
              <w:spacing w:before="120" w:after="120" w:line="240" w:lineRule="auto"/>
              <w:rPr>
                <w:rStyle w:val="TrainingEval-Tickbox"/>
                <w:lang w:val="en-AU"/>
              </w:rPr>
            </w:pPr>
            <w:r w:rsidRPr="003572EA">
              <w:rPr>
                <w:rStyle w:val="TrainingEval-Tickbox"/>
                <w:lang w:val="en-AU"/>
              </w:rPr>
              <w:fldChar w:fldCharType="begin">
                <w:ffData>
                  <w:name w:val="Check1"/>
                  <w:enabled/>
                  <w:calcOnExit w:val="0"/>
                  <w:checkBox>
                    <w:sizeAuto/>
                    <w:default w:val="0"/>
                  </w:checkBox>
                </w:ffData>
              </w:fldChar>
            </w:r>
            <w:r w:rsidR="00F06B58" w:rsidRPr="003572EA">
              <w:rPr>
                <w:rStyle w:val="TrainingEval-Tickbox"/>
                <w:lang w:val="en-AU"/>
              </w:rPr>
              <w:instrText xml:space="preserve"> FORMCHECKBOX </w:instrText>
            </w:r>
            <w:r w:rsidR="00DE6CB3">
              <w:rPr>
                <w:rStyle w:val="TrainingEval-Tickbox"/>
                <w:lang w:val="en-AU"/>
              </w:rPr>
            </w:r>
            <w:r w:rsidR="00DE6CB3">
              <w:rPr>
                <w:rStyle w:val="TrainingEval-Tickbox"/>
                <w:lang w:val="en-AU"/>
              </w:rPr>
              <w:fldChar w:fldCharType="separate"/>
            </w:r>
            <w:r w:rsidRPr="003572EA">
              <w:rPr>
                <w:rStyle w:val="TrainingEval-Tickbox"/>
                <w:lang w:val="en-AU"/>
              </w:rPr>
              <w:fldChar w:fldCharType="end"/>
            </w:r>
          </w:p>
        </w:tc>
        <w:tc>
          <w:tcPr>
            <w:tcW w:w="896" w:type="dxa"/>
            <w:vAlign w:val="center"/>
          </w:tcPr>
          <w:p w:rsidR="00F06B58" w:rsidRPr="003572EA" w:rsidRDefault="00CE3236" w:rsidP="00F06B58">
            <w:pPr>
              <w:pStyle w:val="TrainingEval-Table"/>
              <w:spacing w:before="120" w:after="120" w:line="240" w:lineRule="auto"/>
              <w:rPr>
                <w:rStyle w:val="TrainingEval-Tickbox"/>
                <w:lang w:val="en-AU"/>
              </w:rPr>
            </w:pPr>
            <w:r w:rsidRPr="003572EA">
              <w:rPr>
                <w:rStyle w:val="TrainingEval-Tickbox"/>
                <w:lang w:val="en-AU"/>
              </w:rPr>
              <w:fldChar w:fldCharType="begin">
                <w:ffData>
                  <w:name w:val="Check1"/>
                  <w:enabled/>
                  <w:calcOnExit w:val="0"/>
                  <w:checkBox>
                    <w:sizeAuto/>
                    <w:default w:val="0"/>
                  </w:checkBox>
                </w:ffData>
              </w:fldChar>
            </w:r>
            <w:r w:rsidR="00F06B58" w:rsidRPr="003572EA">
              <w:rPr>
                <w:rStyle w:val="TrainingEval-Tickbox"/>
                <w:lang w:val="en-AU"/>
              </w:rPr>
              <w:instrText xml:space="preserve"> FORMCHECKBOX </w:instrText>
            </w:r>
            <w:r w:rsidR="00DE6CB3">
              <w:rPr>
                <w:rStyle w:val="TrainingEval-Tickbox"/>
                <w:lang w:val="en-AU"/>
              </w:rPr>
            </w:r>
            <w:r w:rsidR="00DE6CB3">
              <w:rPr>
                <w:rStyle w:val="TrainingEval-Tickbox"/>
                <w:lang w:val="en-AU"/>
              </w:rPr>
              <w:fldChar w:fldCharType="separate"/>
            </w:r>
            <w:r w:rsidRPr="003572EA">
              <w:rPr>
                <w:rStyle w:val="TrainingEval-Tickbox"/>
                <w:lang w:val="en-AU"/>
              </w:rPr>
              <w:fldChar w:fldCharType="end"/>
            </w:r>
          </w:p>
        </w:tc>
      </w:tr>
      <w:tr w:rsidR="00F06B58" w:rsidRPr="003572EA" w:rsidTr="00AD7B23">
        <w:tc>
          <w:tcPr>
            <w:tcW w:w="606" w:type="dxa"/>
            <w:vAlign w:val="center"/>
          </w:tcPr>
          <w:p w:rsidR="00F06B58" w:rsidRPr="003572EA" w:rsidRDefault="00656CD3" w:rsidP="00416176">
            <w:pPr>
              <w:pStyle w:val="TableText"/>
              <w:rPr>
                <w:noProof w:val="0"/>
              </w:rPr>
            </w:pPr>
            <w:r w:rsidRPr="003572EA">
              <w:rPr>
                <w:noProof w:val="0"/>
              </w:rPr>
              <w:t>1.6</w:t>
            </w:r>
          </w:p>
        </w:tc>
        <w:tc>
          <w:tcPr>
            <w:tcW w:w="6642" w:type="dxa"/>
          </w:tcPr>
          <w:p w:rsidR="00F06B58"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Criteria16 </w:instrText>
            </w:r>
            <w:r w:rsidRPr="003572EA">
              <w:rPr>
                <w:noProof w:val="0"/>
              </w:rPr>
              <w:fldChar w:fldCharType="separate"/>
            </w:r>
            <w:sdt>
              <w:sdtPr>
                <w:rPr>
                  <w:noProof w:val="0"/>
                </w:rPr>
                <w:alias w:val="Criteria16"/>
                <w:tag w:val="Criteria16"/>
                <w:id w:val="-1427577396"/>
                <w:lock w:val="sdtLocked"/>
                <w:placeholder>
                  <w:docPart w:val="7E7C17B48B1F433E932DB0E67CA369C2"/>
                </w:placeholder>
              </w:sdtPr>
              <w:sdtEndPr/>
              <w:sdtContent>
                <w:r w:rsidR="004727B2" w:rsidRPr="003572EA">
                  <w:rPr>
                    <w:noProof w:val="0"/>
                  </w:rPr>
                  <w:t>Outline details of any training requirements</w:t>
                </w:r>
              </w:sdtContent>
            </w:sdt>
            <w:r w:rsidRPr="003572EA">
              <w:rPr>
                <w:noProof w:val="0"/>
              </w:rPr>
              <w:fldChar w:fldCharType="end"/>
            </w:r>
          </w:p>
        </w:tc>
        <w:tc>
          <w:tcPr>
            <w:tcW w:w="837" w:type="dxa"/>
            <w:vAlign w:val="center"/>
          </w:tcPr>
          <w:p w:rsidR="00F06B58" w:rsidRPr="003572EA" w:rsidRDefault="00CE3236" w:rsidP="00F06B58">
            <w:pPr>
              <w:pStyle w:val="TrainingEval-Table"/>
              <w:spacing w:before="120" w:after="120" w:line="240" w:lineRule="auto"/>
              <w:rPr>
                <w:rStyle w:val="TrainingEval-Tickbox"/>
                <w:lang w:val="en-AU"/>
              </w:rPr>
            </w:pPr>
            <w:r w:rsidRPr="003572EA">
              <w:rPr>
                <w:rStyle w:val="TrainingEval-Tickbox"/>
                <w:lang w:val="en-AU"/>
              </w:rPr>
              <w:fldChar w:fldCharType="begin">
                <w:ffData>
                  <w:name w:val="Check1"/>
                  <w:enabled/>
                  <w:calcOnExit w:val="0"/>
                  <w:checkBox>
                    <w:sizeAuto/>
                    <w:default w:val="0"/>
                  </w:checkBox>
                </w:ffData>
              </w:fldChar>
            </w:r>
            <w:r w:rsidR="00F06B58" w:rsidRPr="003572EA">
              <w:rPr>
                <w:rStyle w:val="TrainingEval-Tickbox"/>
                <w:lang w:val="en-AU"/>
              </w:rPr>
              <w:instrText xml:space="preserve"> FORMCHECKBOX </w:instrText>
            </w:r>
            <w:r w:rsidR="00DE6CB3">
              <w:rPr>
                <w:rStyle w:val="TrainingEval-Tickbox"/>
                <w:lang w:val="en-AU"/>
              </w:rPr>
            </w:r>
            <w:r w:rsidR="00DE6CB3">
              <w:rPr>
                <w:rStyle w:val="TrainingEval-Tickbox"/>
                <w:lang w:val="en-AU"/>
              </w:rPr>
              <w:fldChar w:fldCharType="separate"/>
            </w:r>
            <w:r w:rsidRPr="003572EA">
              <w:rPr>
                <w:rStyle w:val="TrainingEval-Tickbox"/>
                <w:lang w:val="en-AU"/>
              </w:rPr>
              <w:fldChar w:fldCharType="end"/>
            </w:r>
          </w:p>
        </w:tc>
        <w:tc>
          <w:tcPr>
            <w:tcW w:w="896" w:type="dxa"/>
            <w:vAlign w:val="center"/>
          </w:tcPr>
          <w:p w:rsidR="00F06B58" w:rsidRPr="003572EA" w:rsidRDefault="00CE3236" w:rsidP="00F06B58">
            <w:pPr>
              <w:pStyle w:val="TrainingEval-Table"/>
              <w:spacing w:before="120" w:after="120" w:line="240" w:lineRule="auto"/>
              <w:rPr>
                <w:rStyle w:val="TrainingEval-Tickbox"/>
                <w:lang w:val="en-AU"/>
              </w:rPr>
            </w:pPr>
            <w:r w:rsidRPr="003572EA">
              <w:rPr>
                <w:rStyle w:val="TrainingEval-Tickbox"/>
                <w:lang w:val="en-AU"/>
              </w:rPr>
              <w:fldChar w:fldCharType="begin">
                <w:ffData>
                  <w:name w:val="Check1"/>
                  <w:enabled/>
                  <w:calcOnExit w:val="0"/>
                  <w:checkBox>
                    <w:sizeAuto/>
                    <w:default w:val="0"/>
                  </w:checkBox>
                </w:ffData>
              </w:fldChar>
            </w:r>
            <w:r w:rsidR="00F06B58" w:rsidRPr="003572EA">
              <w:rPr>
                <w:rStyle w:val="TrainingEval-Tickbox"/>
                <w:lang w:val="en-AU"/>
              </w:rPr>
              <w:instrText xml:space="preserve"> FORMCHECKBOX </w:instrText>
            </w:r>
            <w:r w:rsidR="00DE6CB3">
              <w:rPr>
                <w:rStyle w:val="TrainingEval-Tickbox"/>
                <w:lang w:val="en-AU"/>
              </w:rPr>
            </w:r>
            <w:r w:rsidR="00DE6CB3">
              <w:rPr>
                <w:rStyle w:val="TrainingEval-Tickbox"/>
                <w:lang w:val="en-AU"/>
              </w:rPr>
              <w:fldChar w:fldCharType="separate"/>
            </w:r>
            <w:r w:rsidRPr="003572EA">
              <w:rPr>
                <w:rStyle w:val="TrainingEval-Tickbox"/>
                <w:lang w:val="en-AU"/>
              </w:rPr>
              <w:fldChar w:fldCharType="end"/>
            </w:r>
          </w:p>
        </w:tc>
      </w:tr>
      <w:tr w:rsidR="00AD7B23" w:rsidRPr="003572EA" w:rsidTr="00AD7B23">
        <w:tc>
          <w:tcPr>
            <w:tcW w:w="8981" w:type="dxa"/>
            <w:gridSpan w:val="4"/>
            <w:shd w:val="clear" w:color="auto" w:fill="E36C0A" w:themeFill="accent6" w:themeFillShade="BF"/>
            <w:vAlign w:val="center"/>
          </w:tcPr>
          <w:p w:rsidR="00AD7B23" w:rsidRPr="003572EA" w:rsidRDefault="00AD7B23" w:rsidP="00416176">
            <w:pPr>
              <w:pStyle w:val="TableHeading"/>
              <w:rPr>
                <w:noProof w:val="0"/>
              </w:rPr>
            </w:pPr>
            <w:r w:rsidRPr="003572EA">
              <w:rPr>
                <w:noProof w:val="0"/>
              </w:rPr>
              <w:t xml:space="preserve">Element 2: </w:t>
            </w:r>
            <w:r w:rsidR="00CE3236" w:rsidRPr="003572EA">
              <w:rPr>
                <w:noProof w:val="0"/>
              </w:rPr>
              <w:fldChar w:fldCharType="begin"/>
            </w:r>
            <w:r w:rsidR="005402B7" w:rsidRPr="003572EA">
              <w:rPr>
                <w:noProof w:val="0"/>
              </w:rPr>
              <w:instrText xml:space="preserve"> REF  Element2 </w:instrText>
            </w:r>
            <w:r w:rsidR="00CE3236" w:rsidRPr="003572EA">
              <w:rPr>
                <w:noProof w:val="0"/>
              </w:rPr>
              <w:fldChar w:fldCharType="separate"/>
            </w:r>
            <w:sdt>
              <w:sdtPr>
                <w:rPr>
                  <w:noProof w:val="0"/>
                  <w:highlight w:val="yellow"/>
                </w:rPr>
                <w:alias w:val="Element2"/>
                <w:tag w:val="Element2"/>
                <w:id w:val="2059654337"/>
                <w:lock w:val="sdtLocked"/>
                <w:placeholder>
                  <w:docPart w:val="13E4D111C699496089D5EE12AFA95932"/>
                </w:placeholder>
              </w:sdtPr>
              <w:sdtEndPr/>
              <w:sdtContent>
                <w:r w:rsidR="004727B2" w:rsidRPr="003572EA">
                  <w:rPr>
                    <w:noProof w:val="0"/>
                  </w:rPr>
                  <w:t>Conduct a staff meeting</w:t>
                </w:r>
              </w:sdtContent>
            </w:sdt>
            <w:r w:rsidR="00CE3236" w:rsidRPr="003572EA">
              <w:rPr>
                <w:noProof w:val="0"/>
              </w:rPr>
              <w:fldChar w:fldCharType="end"/>
            </w:r>
          </w:p>
        </w:tc>
      </w:tr>
      <w:tr w:rsidR="00AD7B23" w:rsidRPr="003572EA" w:rsidTr="00AD7B23">
        <w:tc>
          <w:tcPr>
            <w:tcW w:w="606" w:type="dxa"/>
            <w:vAlign w:val="center"/>
          </w:tcPr>
          <w:p w:rsidR="00AD7B23" w:rsidRPr="003572EA" w:rsidRDefault="00AD7B23" w:rsidP="00416176">
            <w:pPr>
              <w:pStyle w:val="TableText"/>
              <w:rPr>
                <w:noProof w:val="0"/>
              </w:rPr>
            </w:pPr>
            <w:r w:rsidRPr="003572EA">
              <w:rPr>
                <w:noProof w:val="0"/>
              </w:rPr>
              <w:t>2.1</w:t>
            </w:r>
          </w:p>
        </w:tc>
        <w:tc>
          <w:tcPr>
            <w:tcW w:w="6642" w:type="dxa"/>
          </w:tcPr>
          <w:p w:rsidR="00AD7B23"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Criteria21 </w:instrText>
            </w:r>
            <w:r w:rsidR="008D3D79" w:rsidRPr="003572EA">
              <w:rPr>
                <w:noProof w:val="0"/>
              </w:rPr>
              <w:instrText xml:space="preserve"> \* MERGEFORMAT </w:instrText>
            </w:r>
            <w:r w:rsidRPr="003572EA">
              <w:rPr>
                <w:noProof w:val="0"/>
              </w:rPr>
              <w:fldChar w:fldCharType="separate"/>
            </w:r>
            <w:sdt>
              <w:sdtPr>
                <w:rPr>
                  <w:noProof w:val="0"/>
                </w:rPr>
                <w:alias w:val="Criteria21"/>
                <w:tag w:val="Criteria21"/>
                <w:id w:val="-1113984093"/>
                <w:lock w:val="sdtLocked"/>
                <w:placeholder>
                  <w:docPart w:val="B3325B0EEA4C4B2C82E2AF3BDE53E5A7"/>
                </w:placeholder>
              </w:sdtPr>
              <w:sdtEndPr/>
              <w:sdtContent>
                <w:r w:rsidR="004727B2" w:rsidRPr="003572EA">
                  <w:rPr>
                    <w:noProof w:val="0"/>
                  </w:rPr>
                  <w:t>Notify all relevant staff of scheduled staff meeting</w:t>
                </w:r>
              </w:sdtContent>
            </w:sdt>
            <w:r w:rsidRPr="003572EA">
              <w:rPr>
                <w:noProof w:val="0"/>
              </w:rPr>
              <w:fldChar w:fldCharType="end"/>
            </w:r>
          </w:p>
        </w:tc>
        <w:tc>
          <w:tcPr>
            <w:tcW w:w="837"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c>
          <w:tcPr>
            <w:tcW w:w="896"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r>
      <w:tr w:rsidR="00AD7B23" w:rsidRPr="003572EA" w:rsidTr="00AD7B23">
        <w:tc>
          <w:tcPr>
            <w:tcW w:w="606" w:type="dxa"/>
            <w:vAlign w:val="center"/>
          </w:tcPr>
          <w:p w:rsidR="00AD7B23" w:rsidRPr="003572EA" w:rsidRDefault="00AD7B23" w:rsidP="00416176">
            <w:pPr>
              <w:pStyle w:val="TableText"/>
              <w:rPr>
                <w:noProof w:val="0"/>
              </w:rPr>
            </w:pPr>
            <w:r w:rsidRPr="003572EA">
              <w:rPr>
                <w:noProof w:val="0"/>
              </w:rPr>
              <w:t>2.2</w:t>
            </w:r>
          </w:p>
        </w:tc>
        <w:tc>
          <w:tcPr>
            <w:tcW w:w="6642" w:type="dxa"/>
          </w:tcPr>
          <w:p w:rsidR="00AD7B23"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Criteria22 </w:instrText>
            </w:r>
            <w:r w:rsidR="008D3D79" w:rsidRPr="003572EA">
              <w:rPr>
                <w:noProof w:val="0"/>
              </w:rPr>
              <w:instrText xml:space="preserve"> \* MERGEFORMAT </w:instrText>
            </w:r>
            <w:r w:rsidRPr="003572EA">
              <w:rPr>
                <w:noProof w:val="0"/>
              </w:rPr>
              <w:fldChar w:fldCharType="separate"/>
            </w:r>
            <w:sdt>
              <w:sdtPr>
                <w:rPr>
                  <w:noProof w:val="0"/>
                </w:rPr>
                <w:alias w:val="Criteria2.2"/>
                <w:tag w:val="Criteria2.2"/>
                <w:id w:val="-1482310545"/>
                <w:lock w:val="sdtLocked"/>
                <w:placeholder>
                  <w:docPart w:val="E716D2F6FD84472DA619039BBB0924E3"/>
                </w:placeholder>
              </w:sdtPr>
              <w:sdtEndPr/>
              <w:sdtContent>
                <w:r w:rsidR="004727B2" w:rsidRPr="003572EA">
                  <w:rPr>
                    <w:noProof w:val="0"/>
                  </w:rPr>
                  <w:t>Draw up an agenda for the staff meeting</w:t>
                </w:r>
              </w:sdtContent>
            </w:sdt>
            <w:r w:rsidRPr="003572EA">
              <w:rPr>
                <w:noProof w:val="0"/>
              </w:rPr>
              <w:fldChar w:fldCharType="end"/>
            </w:r>
          </w:p>
        </w:tc>
        <w:tc>
          <w:tcPr>
            <w:tcW w:w="837"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c>
          <w:tcPr>
            <w:tcW w:w="896"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r>
      <w:tr w:rsidR="00AD7B23" w:rsidRPr="003572EA" w:rsidTr="00AD7B23">
        <w:tc>
          <w:tcPr>
            <w:tcW w:w="606" w:type="dxa"/>
            <w:vAlign w:val="center"/>
          </w:tcPr>
          <w:p w:rsidR="00AD7B23" w:rsidRPr="003572EA" w:rsidRDefault="00AD7B23" w:rsidP="00416176">
            <w:pPr>
              <w:pStyle w:val="TableText"/>
              <w:rPr>
                <w:noProof w:val="0"/>
              </w:rPr>
            </w:pPr>
            <w:r w:rsidRPr="003572EA">
              <w:rPr>
                <w:noProof w:val="0"/>
              </w:rPr>
              <w:t>2.3</w:t>
            </w:r>
          </w:p>
        </w:tc>
        <w:tc>
          <w:tcPr>
            <w:tcW w:w="6642" w:type="dxa"/>
          </w:tcPr>
          <w:p w:rsidR="00AD7B23"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Criteria23 </w:instrText>
            </w:r>
            <w:r w:rsidR="008D3D79" w:rsidRPr="003572EA">
              <w:rPr>
                <w:noProof w:val="0"/>
              </w:rPr>
              <w:instrText xml:space="preserve"> \* MERGEFORMAT </w:instrText>
            </w:r>
            <w:r w:rsidRPr="003572EA">
              <w:rPr>
                <w:noProof w:val="0"/>
              </w:rPr>
              <w:fldChar w:fldCharType="separate"/>
            </w:r>
            <w:sdt>
              <w:sdtPr>
                <w:rPr>
                  <w:noProof w:val="0"/>
                </w:rPr>
                <w:alias w:val="Criteria23"/>
                <w:tag w:val="Criteria23"/>
                <w:id w:val="-1508353264"/>
                <w:lock w:val="sdtLocked"/>
                <w:placeholder>
                  <w:docPart w:val="2EE5CA05350C466F8FEF885F945CA53A"/>
                </w:placeholder>
              </w:sdtPr>
              <w:sdtEndPr/>
              <w:sdtContent>
                <w:r w:rsidR="004727B2" w:rsidRPr="003572EA">
                  <w:rPr>
                    <w:noProof w:val="0"/>
                  </w:rPr>
                  <w:t>Chair the meeting</w:t>
                </w:r>
              </w:sdtContent>
            </w:sdt>
            <w:r w:rsidRPr="003572EA">
              <w:rPr>
                <w:noProof w:val="0"/>
              </w:rPr>
              <w:fldChar w:fldCharType="end"/>
            </w:r>
          </w:p>
        </w:tc>
        <w:tc>
          <w:tcPr>
            <w:tcW w:w="837"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c>
          <w:tcPr>
            <w:tcW w:w="896"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r>
      <w:tr w:rsidR="00AD7B23" w:rsidRPr="003572EA" w:rsidTr="00AD7B23">
        <w:tc>
          <w:tcPr>
            <w:tcW w:w="606" w:type="dxa"/>
            <w:vAlign w:val="center"/>
          </w:tcPr>
          <w:p w:rsidR="00AD7B23" w:rsidRPr="003572EA" w:rsidRDefault="00AD7B23" w:rsidP="00416176">
            <w:pPr>
              <w:pStyle w:val="TableText"/>
              <w:rPr>
                <w:noProof w:val="0"/>
              </w:rPr>
            </w:pPr>
            <w:r w:rsidRPr="003572EA">
              <w:rPr>
                <w:noProof w:val="0"/>
              </w:rPr>
              <w:t>2.4</w:t>
            </w:r>
          </w:p>
        </w:tc>
        <w:tc>
          <w:tcPr>
            <w:tcW w:w="6642" w:type="dxa"/>
          </w:tcPr>
          <w:p w:rsidR="00AD7B23"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Criteria24 </w:instrText>
            </w:r>
            <w:r w:rsidR="008D3D79" w:rsidRPr="003572EA">
              <w:rPr>
                <w:noProof w:val="0"/>
              </w:rPr>
              <w:instrText xml:space="preserve"> \* MERGEFORMAT </w:instrText>
            </w:r>
            <w:r w:rsidRPr="003572EA">
              <w:rPr>
                <w:noProof w:val="0"/>
              </w:rPr>
              <w:fldChar w:fldCharType="separate"/>
            </w:r>
            <w:sdt>
              <w:sdtPr>
                <w:rPr>
                  <w:noProof w:val="0"/>
                </w:rPr>
                <w:alias w:val="Criteria24"/>
                <w:tag w:val="Criteria24"/>
                <w:id w:val="-973364623"/>
                <w:lock w:val="sdtLocked"/>
                <w:placeholder>
                  <w:docPart w:val="FD5AED7AD8EA41F9B854C30987C2FC2B"/>
                </w:placeholder>
              </w:sdtPr>
              <w:sdtEndPr/>
              <w:sdtContent>
                <w:r w:rsidR="004727B2" w:rsidRPr="003572EA">
                  <w:rPr>
                    <w:noProof w:val="0"/>
                  </w:rPr>
                  <w:t>Develop an action plan and dates</w:t>
                </w:r>
              </w:sdtContent>
            </w:sdt>
            <w:r w:rsidRPr="003572EA">
              <w:rPr>
                <w:noProof w:val="0"/>
              </w:rPr>
              <w:fldChar w:fldCharType="end"/>
            </w:r>
          </w:p>
        </w:tc>
        <w:tc>
          <w:tcPr>
            <w:tcW w:w="837"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c>
          <w:tcPr>
            <w:tcW w:w="896"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r>
      <w:tr w:rsidR="00AD7B23" w:rsidRPr="003572EA" w:rsidTr="00AD7B23">
        <w:tc>
          <w:tcPr>
            <w:tcW w:w="8981" w:type="dxa"/>
            <w:gridSpan w:val="4"/>
            <w:shd w:val="clear" w:color="auto" w:fill="E36C0A" w:themeFill="accent6" w:themeFillShade="BF"/>
            <w:vAlign w:val="center"/>
          </w:tcPr>
          <w:p w:rsidR="00AD7B23" w:rsidRPr="003572EA" w:rsidRDefault="00AD7B23" w:rsidP="00416176">
            <w:pPr>
              <w:pStyle w:val="TableHeading"/>
              <w:rPr>
                <w:noProof w:val="0"/>
              </w:rPr>
            </w:pPr>
            <w:r w:rsidRPr="003572EA">
              <w:rPr>
                <w:rFonts w:cs="Helvetica"/>
                <w:noProof w:val="0"/>
              </w:rPr>
              <w:t xml:space="preserve">Element 3: </w:t>
            </w:r>
            <w:r w:rsidR="00CE3236" w:rsidRPr="003572EA">
              <w:rPr>
                <w:rFonts w:cs="Helvetica"/>
                <w:noProof w:val="0"/>
              </w:rPr>
              <w:fldChar w:fldCharType="begin"/>
            </w:r>
            <w:r w:rsidR="005402B7" w:rsidRPr="003572EA">
              <w:rPr>
                <w:rFonts w:cs="Helvetica"/>
                <w:noProof w:val="0"/>
              </w:rPr>
              <w:instrText xml:space="preserve"> REF  Element3 </w:instrText>
            </w:r>
            <w:r w:rsidR="00CE3236" w:rsidRPr="003572EA">
              <w:rPr>
                <w:rFonts w:cs="Helvetica"/>
                <w:noProof w:val="0"/>
              </w:rPr>
              <w:fldChar w:fldCharType="separate"/>
            </w:r>
            <w:sdt>
              <w:sdtPr>
                <w:rPr>
                  <w:noProof w:val="0"/>
                  <w:highlight w:val="yellow"/>
                </w:rPr>
                <w:alias w:val="Element3"/>
                <w:tag w:val="Element3"/>
                <w:id w:val="-255752108"/>
                <w:lock w:val="sdtLocked"/>
                <w:placeholder>
                  <w:docPart w:val="5E6AFE825026462FBA67CAECB732BF3E"/>
                </w:placeholder>
              </w:sdtPr>
              <w:sdtEndPr/>
              <w:sdtContent>
                <w:r w:rsidR="004727B2" w:rsidRPr="003572EA">
                  <w:rPr>
                    <w:noProof w:val="0"/>
                  </w:rPr>
                  <w:t>Supervise and motivate a work team</w:t>
                </w:r>
              </w:sdtContent>
            </w:sdt>
            <w:r w:rsidR="00CE3236" w:rsidRPr="003572EA">
              <w:rPr>
                <w:rFonts w:cs="Helvetica"/>
                <w:noProof w:val="0"/>
              </w:rPr>
              <w:fldChar w:fldCharType="end"/>
            </w:r>
          </w:p>
        </w:tc>
      </w:tr>
      <w:tr w:rsidR="00AD7B23" w:rsidRPr="003572EA" w:rsidTr="00AD7B23">
        <w:tc>
          <w:tcPr>
            <w:tcW w:w="606" w:type="dxa"/>
            <w:vAlign w:val="center"/>
          </w:tcPr>
          <w:p w:rsidR="00AD7B23" w:rsidRPr="003572EA" w:rsidRDefault="00AD7B23" w:rsidP="00416176">
            <w:pPr>
              <w:pStyle w:val="TableText"/>
              <w:rPr>
                <w:noProof w:val="0"/>
              </w:rPr>
            </w:pPr>
            <w:r w:rsidRPr="003572EA">
              <w:rPr>
                <w:noProof w:val="0"/>
              </w:rPr>
              <w:t>3.1</w:t>
            </w:r>
          </w:p>
        </w:tc>
        <w:tc>
          <w:tcPr>
            <w:tcW w:w="6642" w:type="dxa"/>
          </w:tcPr>
          <w:p w:rsidR="00AD7B23"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Criteria31 </w:instrText>
            </w:r>
            <w:r w:rsidR="008D3D79" w:rsidRPr="003572EA">
              <w:rPr>
                <w:noProof w:val="0"/>
              </w:rPr>
              <w:instrText xml:space="preserve"> \* MERGEFORMAT </w:instrText>
            </w:r>
            <w:r w:rsidRPr="003572EA">
              <w:rPr>
                <w:noProof w:val="0"/>
              </w:rPr>
              <w:fldChar w:fldCharType="separate"/>
            </w:r>
            <w:sdt>
              <w:sdtPr>
                <w:rPr>
                  <w:noProof w:val="0"/>
                </w:rPr>
                <w:alias w:val="Criteria31"/>
                <w:tag w:val="Criteria31"/>
                <w:id w:val="1329410979"/>
                <w:lock w:val="sdtLocked"/>
                <w:placeholder>
                  <w:docPart w:val="CB413636EF3A46D188221756CEE479CF"/>
                </w:placeholder>
              </w:sdtPr>
              <w:sdtEndPr/>
              <w:sdtContent>
                <w:r w:rsidR="004727B2" w:rsidRPr="003572EA">
                  <w:rPr>
                    <w:noProof w:val="0"/>
                  </w:rPr>
                  <w:t>Give clear instructions of work to be completed and realistic deadlines</w:t>
                </w:r>
              </w:sdtContent>
            </w:sdt>
            <w:r w:rsidRPr="003572EA">
              <w:rPr>
                <w:noProof w:val="0"/>
              </w:rPr>
              <w:fldChar w:fldCharType="end"/>
            </w:r>
          </w:p>
        </w:tc>
        <w:tc>
          <w:tcPr>
            <w:tcW w:w="837"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c>
          <w:tcPr>
            <w:tcW w:w="896"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r>
      <w:tr w:rsidR="00AD7B23" w:rsidRPr="003572EA" w:rsidTr="00AD7B23">
        <w:tc>
          <w:tcPr>
            <w:tcW w:w="606" w:type="dxa"/>
            <w:vAlign w:val="center"/>
          </w:tcPr>
          <w:p w:rsidR="00AD7B23" w:rsidRPr="003572EA" w:rsidRDefault="00AD7B23" w:rsidP="00416176">
            <w:pPr>
              <w:pStyle w:val="TableText"/>
              <w:rPr>
                <w:noProof w:val="0"/>
              </w:rPr>
            </w:pPr>
            <w:r w:rsidRPr="003572EA">
              <w:rPr>
                <w:noProof w:val="0"/>
              </w:rPr>
              <w:t>3.2</w:t>
            </w:r>
          </w:p>
        </w:tc>
        <w:tc>
          <w:tcPr>
            <w:tcW w:w="6642" w:type="dxa"/>
          </w:tcPr>
          <w:p w:rsidR="00AD7B23"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Criteria32 </w:instrText>
            </w:r>
            <w:r w:rsidR="008D3D79" w:rsidRPr="003572EA">
              <w:rPr>
                <w:noProof w:val="0"/>
              </w:rPr>
              <w:instrText xml:space="preserve"> \* MERGEFORMAT </w:instrText>
            </w:r>
            <w:r w:rsidRPr="003572EA">
              <w:rPr>
                <w:noProof w:val="0"/>
              </w:rPr>
              <w:fldChar w:fldCharType="separate"/>
            </w:r>
            <w:sdt>
              <w:sdtPr>
                <w:rPr>
                  <w:noProof w:val="0"/>
                </w:rPr>
                <w:alias w:val="Criteria32"/>
                <w:tag w:val="Criteria32"/>
                <w:id w:val="45352607"/>
                <w:lock w:val="sdtLocked"/>
                <w:placeholder>
                  <w:docPart w:val="9F00912D11C2470D9521F4A52BEF6E1B"/>
                </w:placeholder>
              </w:sdtPr>
              <w:sdtEndPr/>
              <w:sdtContent>
                <w:r w:rsidR="004727B2" w:rsidRPr="003572EA">
                  <w:rPr>
                    <w:noProof w:val="0"/>
                  </w:rPr>
                  <w:t>Check instructions have been understood by all involved</w:t>
                </w:r>
              </w:sdtContent>
            </w:sdt>
            <w:r w:rsidRPr="003572EA">
              <w:rPr>
                <w:noProof w:val="0"/>
              </w:rPr>
              <w:fldChar w:fldCharType="end"/>
            </w:r>
          </w:p>
        </w:tc>
        <w:tc>
          <w:tcPr>
            <w:tcW w:w="837"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c>
          <w:tcPr>
            <w:tcW w:w="896"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r>
      <w:tr w:rsidR="00AD7B23" w:rsidRPr="003572EA" w:rsidTr="00AD7B23">
        <w:tc>
          <w:tcPr>
            <w:tcW w:w="606" w:type="dxa"/>
            <w:vAlign w:val="center"/>
          </w:tcPr>
          <w:p w:rsidR="00AD7B23" w:rsidRPr="003572EA" w:rsidRDefault="00AD7B23" w:rsidP="00416176">
            <w:pPr>
              <w:pStyle w:val="TableText"/>
              <w:rPr>
                <w:noProof w:val="0"/>
              </w:rPr>
            </w:pPr>
            <w:r w:rsidRPr="003572EA">
              <w:rPr>
                <w:noProof w:val="0"/>
              </w:rPr>
              <w:t>3.3</w:t>
            </w:r>
          </w:p>
        </w:tc>
        <w:tc>
          <w:tcPr>
            <w:tcW w:w="6642" w:type="dxa"/>
          </w:tcPr>
          <w:p w:rsidR="00AD7B23"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Criteria33 </w:instrText>
            </w:r>
            <w:r w:rsidR="008D3D79" w:rsidRPr="003572EA">
              <w:rPr>
                <w:noProof w:val="0"/>
              </w:rPr>
              <w:instrText xml:space="preserve"> \* MERGEFORMAT </w:instrText>
            </w:r>
            <w:r w:rsidRPr="003572EA">
              <w:rPr>
                <w:noProof w:val="0"/>
              </w:rPr>
              <w:fldChar w:fldCharType="separate"/>
            </w:r>
            <w:sdt>
              <w:sdtPr>
                <w:rPr>
                  <w:noProof w:val="0"/>
                </w:rPr>
                <w:alias w:val="Criteria33"/>
                <w:tag w:val="Criteria33"/>
                <w:id w:val="1238907143"/>
                <w:lock w:val="sdtLocked"/>
                <w:placeholder>
                  <w:docPart w:val="F6C5B14609C3486A96C894AB000ECBDE"/>
                </w:placeholder>
              </w:sdtPr>
              <w:sdtEndPr/>
              <w:sdtContent>
                <w:r w:rsidR="004727B2" w:rsidRPr="003572EA">
                  <w:rPr>
                    <w:noProof w:val="0"/>
                  </w:rPr>
                  <w:t>Give constructive feedback on performance</w:t>
                </w:r>
              </w:sdtContent>
            </w:sdt>
            <w:r w:rsidRPr="003572EA">
              <w:rPr>
                <w:noProof w:val="0"/>
              </w:rPr>
              <w:fldChar w:fldCharType="end"/>
            </w:r>
          </w:p>
        </w:tc>
        <w:tc>
          <w:tcPr>
            <w:tcW w:w="837"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c>
          <w:tcPr>
            <w:tcW w:w="896"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r>
      <w:tr w:rsidR="00AD7B23" w:rsidRPr="003572EA" w:rsidTr="00AD7B23">
        <w:tc>
          <w:tcPr>
            <w:tcW w:w="606" w:type="dxa"/>
            <w:vAlign w:val="center"/>
          </w:tcPr>
          <w:p w:rsidR="00AD7B23" w:rsidRPr="003572EA" w:rsidRDefault="00AD7B23" w:rsidP="00416176">
            <w:pPr>
              <w:pStyle w:val="TableText"/>
              <w:rPr>
                <w:noProof w:val="0"/>
              </w:rPr>
            </w:pPr>
            <w:r w:rsidRPr="003572EA">
              <w:rPr>
                <w:noProof w:val="0"/>
              </w:rPr>
              <w:t>3.4</w:t>
            </w:r>
          </w:p>
        </w:tc>
        <w:tc>
          <w:tcPr>
            <w:tcW w:w="6642" w:type="dxa"/>
          </w:tcPr>
          <w:p w:rsidR="00AD7B23" w:rsidRPr="003572EA" w:rsidRDefault="00CE3236" w:rsidP="00416176">
            <w:pPr>
              <w:pStyle w:val="TableText"/>
              <w:rPr>
                <w:noProof w:val="0"/>
              </w:rPr>
            </w:pPr>
            <w:r w:rsidRPr="003572EA">
              <w:rPr>
                <w:noProof w:val="0"/>
              </w:rPr>
              <w:fldChar w:fldCharType="begin"/>
            </w:r>
            <w:r w:rsidR="005402B7" w:rsidRPr="003572EA">
              <w:rPr>
                <w:noProof w:val="0"/>
              </w:rPr>
              <w:instrText xml:space="preserve"> REF  Criteria34 </w:instrText>
            </w:r>
            <w:r w:rsidR="008D3D79" w:rsidRPr="003572EA">
              <w:rPr>
                <w:noProof w:val="0"/>
              </w:rPr>
              <w:instrText xml:space="preserve"> \* MERGEFORMAT </w:instrText>
            </w:r>
            <w:r w:rsidRPr="003572EA">
              <w:rPr>
                <w:noProof w:val="0"/>
              </w:rPr>
              <w:fldChar w:fldCharType="separate"/>
            </w:r>
            <w:sdt>
              <w:sdtPr>
                <w:rPr>
                  <w:noProof w:val="0"/>
                </w:rPr>
                <w:alias w:val="Criteria34"/>
                <w:tag w:val="Criteria34"/>
                <w:id w:val="225806534"/>
                <w:lock w:val="sdtLocked"/>
                <w:placeholder>
                  <w:docPart w:val="C92541DE3FD34A4BBE7C3EC40EC61483"/>
                </w:placeholder>
              </w:sdtPr>
              <w:sdtEndPr/>
              <w:sdtContent>
                <w:r w:rsidR="004727B2" w:rsidRPr="003572EA">
                  <w:rPr>
                    <w:noProof w:val="0"/>
                  </w:rPr>
                  <w:t>Seek suggestions for improvements from staff</w:t>
                </w:r>
              </w:sdtContent>
            </w:sdt>
            <w:r w:rsidRPr="003572EA">
              <w:rPr>
                <w:noProof w:val="0"/>
              </w:rPr>
              <w:fldChar w:fldCharType="end"/>
            </w:r>
          </w:p>
        </w:tc>
        <w:tc>
          <w:tcPr>
            <w:tcW w:w="837"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c>
          <w:tcPr>
            <w:tcW w:w="896" w:type="dxa"/>
            <w:vAlign w:val="center"/>
          </w:tcPr>
          <w:p w:rsidR="00AD7B23" w:rsidRPr="003572EA" w:rsidRDefault="00CE3236" w:rsidP="008D3D79">
            <w:pPr>
              <w:pStyle w:val="TableText"/>
              <w:jc w:val="center"/>
              <w:rPr>
                <w:rStyle w:val="TrainingEval-Tickbox"/>
                <w:noProof w:val="0"/>
              </w:rPr>
            </w:pPr>
            <w:r w:rsidRPr="003572EA">
              <w:rPr>
                <w:rStyle w:val="TrainingEval-Tickbox"/>
                <w:noProof w:val="0"/>
              </w:rPr>
              <w:fldChar w:fldCharType="begin">
                <w:ffData>
                  <w:name w:val="Check1"/>
                  <w:enabled/>
                  <w:calcOnExit w:val="0"/>
                  <w:checkBox>
                    <w:sizeAuto/>
                    <w:default w:val="0"/>
                  </w:checkBox>
                </w:ffData>
              </w:fldChar>
            </w:r>
            <w:r w:rsidR="00AD7B23" w:rsidRPr="003572EA">
              <w:rPr>
                <w:rStyle w:val="TrainingEval-Tickbox"/>
                <w:noProof w:val="0"/>
              </w:rPr>
              <w:instrText xml:space="preserve"> FORMCHECKBOX </w:instrText>
            </w:r>
            <w:r w:rsidR="00DE6CB3">
              <w:rPr>
                <w:rStyle w:val="TrainingEval-Tickbox"/>
                <w:noProof w:val="0"/>
              </w:rPr>
            </w:r>
            <w:r w:rsidR="00DE6CB3">
              <w:rPr>
                <w:rStyle w:val="TrainingEval-Tickbox"/>
                <w:noProof w:val="0"/>
              </w:rPr>
              <w:fldChar w:fldCharType="separate"/>
            </w:r>
            <w:r w:rsidRPr="003572EA">
              <w:rPr>
                <w:rStyle w:val="TrainingEval-Tickbox"/>
                <w:noProof w:val="0"/>
              </w:rPr>
              <w:fldChar w:fldCharType="end"/>
            </w:r>
          </w:p>
        </w:tc>
      </w:tr>
    </w:tbl>
    <w:p w:rsidR="00F06B58" w:rsidRPr="003572EA" w:rsidRDefault="00F06B58">
      <w:pPr>
        <w:rPr>
          <w:rFonts w:ascii="Helvetica" w:eastAsia="Calibri" w:hAnsi="Helvetica" w:cs="Calibri"/>
          <w:b/>
          <w:lang w:eastAsia="ar-SA"/>
        </w:rPr>
      </w:pPr>
      <w:r w:rsidRPr="003572EA">
        <w:br w:type="page"/>
      </w:r>
    </w:p>
    <w:p w:rsidR="00AD7B23" w:rsidRPr="003572EA" w:rsidRDefault="00AD7B23" w:rsidP="00AD7B23">
      <w:pPr>
        <w:pStyle w:val="BodyCopyBold"/>
        <w:rPr>
          <w:b w:val="0"/>
          <w:noProof w:val="0"/>
          <w:szCs w:val="22"/>
        </w:rPr>
      </w:pPr>
      <w:r w:rsidRPr="003572EA">
        <w:rPr>
          <w:noProof w:val="0"/>
          <w:szCs w:val="22"/>
        </w:rPr>
        <w:lastRenderedPageBreak/>
        <w:t>Statement by Trainee:</w:t>
      </w:r>
    </w:p>
    <w:p w:rsidR="00AD7B23" w:rsidRPr="003572EA" w:rsidRDefault="00AD7B23" w:rsidP="00AD7B23">
      <w:pPr>
        <w:pStyle w:val="BodyCopy"/>
        <w:rPr>
          <w:noProof w:val="0"/>
          <w:szCs w:val="22"/>
        </w:rPr>
      </w:pPr>
      <w:r w:rsidRPr="003572EA">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3572EA" w:rsidTr="00AD7B23">
        <w:tc>
          <w:tcPr>
            <w:tcW w:w="6629" w:type="dxa"/>
          </w:tcPr>
          <w:p w:rsidR="00AD7B23" w:rsidRPr="003572EA" w:rsidRDefault="00AD7B23" w:rsidP="00AD7B23">
            <w:pPr>
              <w:pStyle w:val="BodyCopy"/>
              <w:rPr>
                <w:noProof w:val="0"/>
                <w:sz w:val="22"/>
                <w:szCs w:val="22"/>
              </w:rPr>
            </w:pPr>
          </w:p>
          <w:p w:rsidR="00AD7B23" w:rsidRPr="003572EA" w:rsidRDefault="00AD7B23" w:rsidP="00AD7B23">
            <w:pPr>
              <w:pStyle w:val="BodyCopy"/>
              <w:rPr>
                <w:noProof w:val="0"/>
                <w:sz w:val="22"/>
                <w:szCs w:val="22"/>
                <w:lang w:eastAsia="en-US"/>
              </w:rPr>
            </w:pPr>
            <w:r w:rsidRPr="003572EA">
              <w:rPr>
                <w:b/>
                <w:noProof w:val="0"/>
                <w:sz w:val="22"/>
                <w:szCs w:val="22"/>
                <w:lang w:eastAsia="en-US"/>
              </w:rPr>
              <w:t>Signed:</w:t>
            </w:r>
            <w:r w:rsidRPr="003572EA">
              <w:rPr>
                <w:noProof w:val="0"/>
                <w:sz w:val="22"/>
                <w:szCs w:val="22"/>
                <w:lang w:eastAsia="en-US"/>
              </w:rPr>
              <w:t xml:space="preserve">   _____________________________</w:t>
            </w:r>
          </w:p>
        </w:tc>
        <w:tc>
          <w:tcPr>
            <w:tcW w:w="2613" w:type="dxa"/>
          </w:tcPr>
          <w:p w:rsidR="00AD7B23" w:rsidRPr="003572EA" w:rsidRDefault="00AD7B23" w:rsidP="00AD7B23">
            <w:pPr>
              <w:pStyle w:val="BodyCopy"/>
              <w:rPr>
                <w:noProof w:val="0"/>
                <w:sz w:val="22"/>
                <w:szCs w:val="22"/>
                <w:lang w:eastAsia="en-US"/>
              </w:rPr>
            </w:pPr>
          </w:p>
          <w:p w:rsidR="00AD7B23" w:rsidRPr="003572EA" w:rsidRDefault="00AD7B23" w:rsidP="00AD7B23">
            <w:pPr>
              <w:pStyle w:val="BodyCopy"/>
              <w:rPr>
                <w:noProof w:val="0"/>
                <w:sz w:val="22"/>
                <w:szCs w:val="22"/>
                <w:lang w:eastAsia="en-US"/>
              </w:rPr>
            </w:pPr>
            <w:r w:rsidRPr="003572EA">
              <w:rPr>
                <w:b/>
                <w:noProof w:val="0"/>
                <w:sz w:val="22"/>
                <w:szCs w:val="22"/>
                <w:lang w:eastAsia="en-US"/>
              </w:rPr>
              <w:t>Date:</w:t>
            </w:r>
            <w:r w:rsidRPr="003572EA">
              <w:rPr>
                <w:noProof w:val="0"/>
                <w:sz w:val="22"/>
                <w:szCs w:val="22"/>
                <w:lang w:eastAsia="en-US"/>
              </w:rPr>
              <w:t xml:space="preserve">   ____________</w:t>
            </w:r>
          </w:p>
        </w:tc>
      </w:tr>
    </w:tbl>
    <w:p w:rsidR="00AD7B23" w:rsidRPr="003572EA" w:rsidRDefault="00AD7B23" w:rsidP="00AD7B23">
      <w:pPr>
        <w:pStyle w:val="BodyCopy"/>
        <w:rPr>
          <w:noProof w:val="0"/>
          <w:szCs w:val="22"/>
        </w:rPr>
      </w:pPr>
    </w:p>
    <w:p w:rsidR="00AD7B23" w:rsidRPr="003572EA" w:rsidRDefault="00AD7B23" w:rsidP="00AD7B23">
      <w:pPr>
        <w:pStyle w:val="BodyCopy"/>
        <w:rPr>
          <w:rFonts w:cs="Helvetica"/>
          <w:b/>
          <w:noProof w:val="0"/>
          <w:szCs w:val="22"/>
        </w:rPr>
      </w:pPr>
      <w:r w:rsidRPr="003572EA">
        <w:rPr>
          <w:rFonts w:cs="Helvetica"/>
          <w:b/>
          <w:noProof w:val="0"/>
          <w:szCs w:val="22"/>
        </w:rPr>
        <w:t>Note:</w:t>
      </w:r>
    </w:p>
    <w:p w:rsidR="00AD7B23" w:rsidRPr="003572EA" w:rsidRDefault="00AD7B23" w:rsidP="00AD7B23">
      <w:pPr>
        <w:rPr>
          <w:rFonts w:ascii="Helvetica" w:eastAsia="Calibri" w:hAnsi="Helvetica" w:cs="Calibri"/>
          <w:lang w:eastAsia="ar-SA"/>
        </w:rPr>
      </w:pPr>
      <w:r w:rsidRPr="003572EA">
        <w:rPr>
          <w:rFonts w:ascii="Helvetica" w:hAnsi="Helvetica" w:cs="Helvetica"/>
        </w:rPr>
        <w:t xml:space="preserve">For all boxes where a </w:t>
      </w:r>
      <w:r w:rsidRPr="003572EA">
        <w:rPr>
          <w:rFonts w:ascii="Helvetica" w:hAnsi="Helvetica" w:cs="Helvetica"/>
          <w:b/>
        </w:rPr>
        <w:t xml:space="preserve">No* </w:t>
      </w:r>
      <w:r w:rsidRPr="003572EA">
        <w:rPr>
          <w:rFonts w:ascii="Helvetica" w:hAnsi="Helvetica" w:cs="Helvetica"/>
        </w:rPr>
        <w:t>is ticked, please</w:t>
      </w:r>
      <w:r w:rsidRPr="003572EA">
        <w:rPr>
          <w:rFonts w:ascii="Helvetica" w:hAnsi="Helvetica" w:cs="Helvetica"/>
          <w:b/>
        </w:rPr>
        <w:t xml:space="preserve"> </w:t>
      </w:r>
      <w:r w:rsidRPr="003572EA">
        <w:rPr>
          <w:rFonts w:ascii="Helvetica" w:hAnsi="Helvetica" w:cs="Helvetica"/>
        </w:rPr>
        <w:t>provide details of the extra steps or work you need to do to become ready for assessment.</w:t>
      </w:r>
    </w:p>
    <w:p w:rsidR="00AD7B23" w:rsidRPr="003572EA" w:rsidRDefault="00AD7B23" w:rsidP="009C6C06">
      <w:pPr>
        <w:pStyle w:val="BodyCopy"/>
        <w:rPr>
          <w:noProof w:val="0"/>
        </w:rPr>
      </w:pPr>
    </w:p>
    <w:p w:rsidR="009C6C06" w:rsidRPr="003572EA" w:rsidRDefault="009C6C06" w:rsidP="009C6C06">
      <w:pPr>
        <w:sectPr w:rsidR="009C6C06" w:rsidRPr="003572EA" w:rsidSect="001A29DB">
          <w:headerReference w:type="even" r:id="rId121"/>
          <w:headerReference w:type="default" r:id="rId122"/>
          <w:pgSz w:w="11906" w:h="16838" w:code="9"/>
          <w:pgMar w:top="1440" w:right="1440" w:bottom="1440" w:left="1701" w:header="709" w:footer="326" w:gutter="0"/>
          <w:cols w:space="708"/>
          <w:docGrid w:linePitch="360"/>
        </w:sectPr>
      </w:pPr>
    </w:p>
    <w:p w:rsidR="000A0C46" w:rsidRPr="003572EA" w:rsidRDefault="000A0C46" w:rsidP="009C6C06">
      <w:pPr>
        <w:pStyle w:val="BodyCopy"/>
        <w:rPr>
          <w:noProof w:val="0"/>
        </w:rPr>
      </w:pPr>
    </w:p>
    <w:p w:rsidR="009C6C06" w:rsidRPr="003572EA" w:rsidRDefault="009C6C06" w:rsidP="009C6C06">
      <w:pPr>
        <w:pStyle w:val="BodyCopy"/>
        <w:rPr>
          <w:noProof w:val="0"/>
        </w:rPr>
      </w:pPr>
    </w:p>
    <w:p w:rsidR="009C6C06" w:rsidRPr="003572EA" w:rsidRDefault="009C6C06" w:rsidP="009C6C06">
      <w:pPr>
        <w:pStyle w:val="BodyCopy"/>
        <w:rPr>
          <w:noProof w:val="0"/>
        </w:rPr>
      </w:pPr>
    </w:p>
    <w:p w:rsidR="009C6C06" w:rsidRPr="003572EA" w:rsidRDefault="009C6C06" w:rsidP="009C6C06">
      <w:pPr>
        <w:pStyle w:val="BodyCopy"/>
        <w:rPr>
          <w:noProof w:val="0"/>
        </w:rPr>
      </w:pPr>
    </w:p>
    <w:p w:rsidR="009C6C06" w:rsidRPr="003572EA" w:rsidRDefault="009C6C06">
      <w:pPr>
        <w:rPr>
          <w:rFonts w:ascii="Helvetica" w:eastAsia="Calibri" w:hAnsi="Helvetica" w:cs="Calibri"/>
          <w:szCs w:val="16"/>
          <w:lang w:eastAsia="ar-SA"/>
        </w:rPr>
      </w:pPr>
      <w:r w:rsidRPr="003572EA">
        <w:br w:type="page"/>
      </w:r>
    </w:p>
    <w:p w:rsidR="009C6C06" w:rsidRPr="003572EA" w:rsidRDefault="00DA00B0" w:rsidP="009C6C06">
      <w:pPr>
        <w:pStyle w:val="BodyCopy"/>
        <w:rPr>
          <w:noProof w:val="0"/>
        </w:rPr>
      </w:pPr>
      <w:r w:rsidRPr="003572EA">
        <w:rPr>
          <w:lang w:val="en-US" w:eastAsia="en-US"/>
        </w:rPr>
        <w:lastRenderedPageBreak/>
        <mc:AlternateContent>
          <mc:Choice Requires="wps">
            <w:drawing>
              <wp:anchor distT="0" distB="0" distL="114300" distR="114300" simplePos="0" relativeHeight="251686912"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5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8320C" id="Rectangle 17" o:spid="_x0000_s1026" style="position:absolute;margin-left:-72.75pt;margin-top:-75.1pt;width:596.55pt;height:84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5keQg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" fillcolor="#5a5a5a [2109]"/>
            </w:pict>
          </mc:Fallback>
        </mc:AlternateContent>
      </w:r>
    </w:p>
    <w:p w:rsidR="009C6C06" w:rsidRPr="003572EA" w:rsidRDefault="009C6C06" w:rsidP="009C6C06">
      <w:pPr>
        <w:pStyle w:val="BodyCopy"/>
        <w:rPr>
          <w:noProof w:val="0"/>
        </w:rPr>
      </w:pPr>
    </w:p>
    <w:p w:rsidR="00EB6BAC" w:rsidRPr="003572EA" w:rsidRDefault="00EB6BAC" w:rsidP="009C6C06">
      <w:pPr>
        <w:pStyle w:val="BodyCopy"/>
        <w:rPr>
          <w:noProof w:val="0"/>
        </w:rPr>
      </w:pPr>
    </w:p>
    <w:p w:rsidR="00BD2681" w:rsidRPr="003572EA" w:rsidRDefault="00AD7B23" w:rsidP="009C6C06">
      <w:pPr>
        <w:pStyle w:val="BodyCopy"/>
        <w:rPr>
          <w:noProof w:val="0"/>
        </w:rPr>
      </w:pPr>
      <w:r w:rsidRPr="003572EA">
        <w:rPr>
          <w:lang w:val="en-US" w:eastAsia="en-US"/>
        </w:rPr>
        <w:drawing>
          <wp:anchor distT="0" distB="0" distL="114300" distR="114300" simplePos="0" relativeHeight="251689984"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3572EA">
        <w:rPr>
          <w:lang w:val="en-US" w:eastAsia="en-US"/>
        </w:rPr>
        <w:drawing>
          <wp:anchor distT="0" distB="0" distL="114300" distR="114300" simplePos="0" relativeHeight="251691008"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4" cstate="print"/>
                    <a:stretch>
                      <a:fillRect/>
                    </a:stretch>
                  </pic:blipFill>
                  <pic:spPr>
                    <a:xfrm>
                      <a:off x="0" y="0"/>
                      <a:ext cx="2320290" cy="758825"/>
                    </a:xfrm>
                    <a:prstGeom prst="rect">
                      <a:avLst/>
                    </a:prstGeom>
                  </pic:spPr>
                </pic:pic>
              </a:graphicData>
            </a:graphic>
          </wp:anchor>
        </w:drawing>
      </w:r>
      <w:r w:rsidR="008D5AFC" w:rsidRPr="003572EA">
        <w:rPr>
          <w:lang w:val="en-US" w:eastAsia="en-US"/>
        </w:rPr>
        <w:drawing>
          <wp:anchor distT="0" distB="0" distL="114300" distR="114300" simplePos="0" relativeHeight="251688960"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626745" cy="646430"/>
                    </a:xfrm>
                    <a:prstGeom prst="rect">
                      <a:avLst/>
                    </a:prstGeom>
                  </pic:spPr>
                </pic:pic>
              </a:graphicData>
            </a:graphic>
          </wp:anchor>
        </w:drawing>
      </w:r>
    </w:p>
    <w:sectPr w:rsidR="00BD2681" w:rsidRPr="003572EA" w:rsidSect="00A77F3F">
      <w:headerReference w:type="even" r:id="rId125"/>
      <w:headerReference w:type="default" r:id="rId126"/>
      <w:footerReference w:type="even" r:id="rId127"/>
      <w:footerReference w:type="default" r:id="rId1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6CB3" w:rsidRDefault="00DE6CB3" w:rsidP="00BD2681">
      <w:pPr>
        <w:spacing w:after="0" w:line="240" w:lineRule="auto"/>
      </w:pPr>
      <w:r>
        <w:separator/>
      </w:r>
    </w:p>
  </w:endnote>
  <w:endnote w:type="continuationSeparator" w:id="0">
    <w:p w:rsidR="00DE6CB3" w:rsidRDefault="00DE6CB3"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143" w:rsidRDefault="00AD014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143" w:rsidRDefault="00AD0143">
    <w:pPr>
      <w:pStyle w:val="Footer"/>
    </w:pPr>
    <w:r>
      <w:rPr>
        <w:noProof/>
        <w:lang w:val="en-US" w:eastAsia="en-US"/>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0" r="0" b="0"/>
              <wp:wrapSquare wrapText="bothSides"/>
              <wp:docPr id="44"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45"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47"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48"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3969372"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DsQ3DAAAA2wAAAA8AAABkcnMvZG93bnJldi54bWxEj91qAjEUhO+FvkM4hd5pslJFtkYpRUWv&#10;/OsDHDanu2s3J0sSdfXpTaHg5TAz3zDTeWcbcSEfascasoECQVw4U3Op4fu47E9AhIhssHFMGm4U&#10;YD576U0xN+7Ke7ocYikShEOOGqoY21zKUFRkMQxcS5y8H+ctxiR9KY3Ha4LbRg6VGkuLNaeFClv6&#10;qqj4PZytht1pVSzaWmXZbuvP6iaPm+Z+0vrttfv8ABGpi8/wf3ttNLyP4O9L+gFy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MOxDcMAAADbAAAADwAAAAAAAAAAAAAAAACf&#10;AgAAZHJzL2Rvd25yZXYueG1sUEsFBgAAAAAEAAQA9wAAAI8DA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cL0OHFAAAA2wAAAA8AAABkcnMvZG93bnJldi54bWxEj0trwzAQhO+F/gexhdwaOcakwY0STKHg&#10;9NS8Cr1trY1taq2Mpfrx76NAIcdhZr5h1tvRNKKnztWWFSzmEQjiwuqaSwWn4/vzCoTzyBoby6Rg&#10;IgfbzePDGlNtB95Tf/ClCBB2KSqovG9TKV1RkUE3ty1x8C62M+iD7EqpOxwC3DQyjqKlNFhzWKiw&#10;pbeKit/Dn1GQf54/8mKRxT+n49Qnq6/vS1bvlJo9jdkrCE+jv4f/27lWkLzA7Uv4AXJz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C9DhxQAAANsAAAAPAAAAAAAAAAAAAAAA&#10;AJ8CAABkcnMvZG93bnJldi54bWxQSwUGAAAAAAQABAD3AAAAkQ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sYNDAAAAA2wAAAA8AAABkcnMvZG93bnJldi54bWxET8uKwjAU3Q/4D+EK7sZUEZGOsQxFwY2g&#10;1Y27a3Onj2luShNr/XuzEFweznudDKYRPXWusqxgNo1AEOdWV1wouJx33ysQziNrbCyTgic5SDaj&#10;rzXG2j74RH3mCxFC2MWooPS+jaV0eUkG3dS2xIH7s51BH2BXSN3hI4SbRs6jaCkNVhwaSmwpLSn/&#10;z+5GQXG61eltsc31sKyzeX+8HtJLq9RkPPz+gPA0+I/47d5rBYswNnwJP0BuX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Wxg0MAAAADbAAAADwAAAAAAAAAAAAAAAACfAgAA&#10;ZHJzL2Rvd25yZXYueG1sUEsFBgAAAAAEAAQA9wAAAIwDA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D0143" w:rsidTr="00DE5263">
      <w:tc>
        <w:tcPr>
          <w:tcW w:w="9242" w:type="dxa"/>
        </w:tcPr>
        <w:p w:rsidR="00AD0143" w:rsidRDefault="00AD0143"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r w:rsidR="00DE6CB3">
            <w:fldChar w:fldCharType="begin"/>
          </w:r>
          <w:r w:rsidR="00DE6CB3">
            <w:instrText xml:space="preserve"> REF  UnitName </w:instrText>
          </w:r>
          <w:r w:rsidR="00DE6CB3">
            <w:fldChar w:fldCharType="separate"/>
          </w:r>
          <w:sdt>
            <w:sdtPr>
              <w:alias w:val="Unit name "/>
              <w:tag w:val="Unit name "/>
              <w:id w:val="-852877357"/>
              <w:placeholder>
                <w:docPart w:val="5F9125728A61480297E4B8DE9E9D3A50"/>
              </w:placeholder>
            </w:sdtPr>
            <w:sdtEndPr>
              <w:rPr>
                <w:highlight w:val="yellow"/>
              </w:rPr>
            </w:sdtEndPr>
            <w:sdtContent>
              <w:r w:rsidRPr="003572EA">
                <w:t>Use English at a supervisory level</w:t>
              </w:r>
            </w:sdtContent>
          </w:sdt>
          <w:r w:rsidR="00DE6CB3">
            <w:rPr>
              <w:highlight w:val="yellow"/>
            </w:rPr>
            <w:fldChar w:fldCharType="end"/>
          </w:r>
        </w:p>
      </w:tc>
    </w:tr>
  </w:tbl>
  <w:p w:rsidR="00AD0143" w:rsidRDefault="00AD0143"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D0143" w:rsidTr="00DE5263">
      <w:tc>
        <w:tcPr>
          <w:tcW w:w="9242" w:type="dxa"/>
        </w:tcPr>
        <w:p w:rsidR="00AD0143" w:rsidRDefault="00AD0143"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DE6CB3">
            <w:fldChar w:fldCharType="begin"/>
          </w:r>
          <w:r w:rsidR="00DE6CB3">
            <w:instrText xml:space="preserve"> REF  UnitName </w:instrText>
          </w:r>
          <w:r w:rsidR="00DE6CB3">
            <w:fldChar w:fldCharType="separate"/>
          </w:r>
          <w:sdt>
            <w:sdtPr>
              <w:alias w:val="Unit name "/>
              <w:tag w:val="Unit name "/>
              <w:id w:val="-1496251381"/>
            </w:sdtPr>
            <w:sdtEndPr>
              <w:rPr>
                <w:highlight w:val="yellow"/>
              </w:rPr>
            </w:sdtEndPr>
            <w:sdtContent>
              <w:r w:rsidRPr="003572EA">
                <w:t>Use English at a supervisory level</w:t>
              </w:r>
            </w:sdtContent>
          </w:sdt>
          <w:r w:rsidR="00DE6CB3">
            <w:rPr>
              <w:highlight w:val="yellow"/>
            </w:rPr>
            <w:fldChar w:fldCharType="end"/>
          </w:r>
        </w:p>
      </w:tc>
    </w:tr>
  </w:tbl>
  <w:p w:rsidR="00AD0143" w:rsidRDefault="00AD0143"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AD0143" w:rsidTr="00DE5263">
      <w:trPr>
        <w:trHeight w:hRule="exact" w:val="709"/>
      </w:trPr>
      <w:tc>
        <w:tcPr>
          <w:tcW w:w="959" w:type="dxa"/>
          <w:shd w:val="clear" w:color="auto" w:fill="45545F"/>
          <w:vAlign w:val="center"/>
        </w:tcPr>
        <w:p w:rsidR="00AD0143" w:rsidRPr="00F66B06" w:rsidRDefault="00AD0143"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20CC2">
            <w:rPr>
              <w:b/>
              <w:noProof/>
              <w:color w:val="FFFFFF" w:themeColor="background1"/>
            </w:rPr>
            <w:t>14</w:t>
          </w:r>
          <w:r w:rsidRPr="00F66B06">
            <w:rPr>
              <w:b/>
              <w:color w:val="FFFFFF" w:themeColor="background1"/>
            </w:rPr>
            <w:fldChar w:fldCharType="end"/>
          </w:r>
        </w:p>
      </w:tc>
      <w:tc>
        <w:tcPr>
          <w:tcW w:w="8283" w:type="dxa"/>
        </w:tcPr>
        <w:p w:rsidR="00AD0143" w:rsidRDefault="00AD0143"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DE6CB3">
            <w:fldChar w:fldCharType="begin"/>
          </w:r>
          <w:r w:rsidR="00DE6CB3">
            <w:instrText xml:space="preserve"> REF  UnitName </w:instrText>
          </w:r>
          <w:r w:rsidR="00DE6CB3">
            <w:fldChar w:fldCharType="separate"/>
          </w:r>
          <w:sdt>
            <w:sdtPr>
              <w:alias w:val="Unit name "/>
              <w:tag w:val="Unit name "/>
              <w:id w:val="1532534263"/>
            </w:sdtPr>
            <w:sdtEndPr>
              <w:rPr>
                <w:highlight w:val="yellow"/>
              </w:rPr>
            </w:sdtEndPr>
            <w:sdtContent>
              <w:r w:rsidRPr="003572EA">
                <w:t>Use English at a supervisory level</w:t>
              </w:r>
            </w:sdtContent>
          </w:sdt>
          <w:r w:rsidR="00DE6CB3">
            <w:rPr>
              <w:highlight w:val="yellow"/>
            </w:rPr>
            <w:fldChar w:fldCharType="end"/>
          </w:r>
        </w:p>
      </w:tc>
    </w:tr>
  </w:tbl>
  <w:p w:rsidR="00AD0143" w:rsidRDefault="00AD0143"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AD0143" w:rsidTr="00DE5263">
      <w:trPr>
        <w:trHeight w:hRule="exact" w:val="709"/>
      </w:trPr>
      <w:tc>
        <w:tcPr>
          <w:tcW w:w="8188" w:type="dxa"/>
        </w:tcPr>
        <w:p w:rsidR="00AD0143" w:rsidRDefault="00AD0143"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DE6CB3">
            <w:fldChar w:fldCharType="begin"/>
          </w:r>
          <w:r w:rsidR="00DE6CB3">
            <w:instrText xml:space="preserve"> REF  UnitName </w:instrText>
          </w:r>
          <w:r w:rsidR="00DE6CB3">
            <w:fldChar w:fldCharType="separate"/>
          </w:r>
          <w:sdt>
            <w:sdtPr>
              <w:alias w:val="Unit name "/>
              <w:tag w:val="Unit name "/>
              <w:id w:val="595371688"/>
            </w:sdtPr>
            <w:sdtEndPr>
              <w:rPr>
                <w:highlight w:val="yellow"/>
              </w:rPr>
            </w:sdtEndPr>
            <w:sdtContent>
              <w:r w:rsidRPr="003572EA">
                <w:t>Use English at a supervisory level</w:t>
              </w:r>
            </w:sdtContent>
          </w:sdt>
          <w:r w:rsidR="00DE6CB3">
            <w:rPr>
              <w:highlight w:val="yellow"/>
            </w:rPr>
            <w:fldChar w:fldCharType="end"/>
          </w:r>
        </w:p>
      </w:tc>
      <w:tc>
        <w:tcPr>
          <w:tcW w:w="958" w:type="dxa"/>
          <w:shd w:val="clear" w:color="auto" w:fill="45545F"/>
          <w:vAlign w:val="center"/>
        </w:tcPr>
        <w:p w:rsidR="00AD0143" w:rsidRPr="00F66B06" w:rsidRDefault="00AD0143"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20CC2">
            <w:rPr>
              <w:b/>
              <w:noProof/>
              <w:color w:val="FFFFFF" w:themeColor="background1"/>
            </w:rPr>
            <w:t>15</w:t>
          </w:r>
          <w:r w:rsidRPr="00F66B06">
            <w:rPr>
              <w:b/>
              <w:color w:val="FFFFFF" w:themeColor="background1"/>
            </w:rPr>
            <w:fldChar w:fldCharType="end"/>
          </w:r>
        </w:p>
      </w:tc>
    </w:tr>
  </w:tbl>
  <w:p w:rsidR="00AD0143" w:rsidRPr="00F77AA8" w:rsidRDefault="00AD0143"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143" w:rsidRDefault="00AD0143"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143" w:rsidRPr="00F77AA8" w:rsidRDefault="00AD0143"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6CB3" w:rsidRDefault="00DE6CB3" w:rsidP="00BD2681">
      <w:pPr>
        <w:spacing w:after="0" w:line="240" w:lineRule="auto"/>
      </w:pPr>
      <w:r>
        <w:separator/>
      </w:r>
    </w:p>
  </w:footnote>
  <w:footnote w:type="continuationSeparator" w:id="0">
    <w:p w:rsidR="00DE6CB3" w:rsidRDefault="00DE6CB3"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143" w:rsidRDefault="00AD014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143" w:rsidRDefault="00AD014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143" w:rsidRDefault="00AD014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143" w:rsidRDefault="00AD014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AD0143" w:rsidTr="00DE5263">
      <w:trPr>
        <w:trHeight w:val="550"/>
      </w:trPr>
      <w:tc>
        <w:tcPr>
          <w:tcW w:w="2835" w:type="dxa"/>
          <w:shd w:val="clear" w:color="auto" w:fill="45545F"/>
          <w:vAlign w:val="center"/>
        </w:tcPr>
        <w:p w:rsidR="00AD0143" w:rsidRDefault="00AD0143" w:rsidP="00E83E16">
          <w:pPr>
            <w:pStyle w:val="HeaderLeft"/>
          </w:pPr>
          <w:r w:rsidRPr="004F633F">
            <w:t>Introduction</w:t>
          </w:r>
          <w:r>
            <w:t xml:space="preserve"> to trainee manual</w:t>
          </w:r>
        </w:p>
      </w:tc>
      <w:tc>
        <w:tcPr>
          <w:tcW w:w="5987" w:type="dxa"/>
        </w:tcPr>
        <w:p w:rsidR="00AD0143" w:rsidRDefault="00AD0143">
          <w:pPr>
            <w:pStyle w:val="Header"/>
          </w:pPr>
        </w:p>
      </w:tc>
    </w:tr>
  </w:tbl>
  <w:p w:rsidR="00AD0143" w:rsidRDefault="00AD0143"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AD0143" w:rsidTr="00DE5263">
      <w:trPr>
        <w:trHeight w:val="550"/>
      </w:trPr>
      <w:tc>
        <w:tcPr>
          <w:tcW w:w="6062" w:type="dxa"/>
        </w:tcPr>
        <w:p w:rsidR="00AD0143" w:rsidRDefault="00AD0143">
          <w:pPr>
            <w:pStyle w:val="Header"/>
          </w:pPr>
        </w:p>
      </w:tc>
      <w:tc>
        <w:tcPr>
          <w:tcW w:w="2835" w:type="dxa"/>
          <w:shd w:val="clear" w:color="auto" w:fill="45545F"/>
          <w:vAlign w:val="center"/>
        </w:tcPr>
        <w:p w:rsidR="00AD0143" w:rsidRDefault="00AD0143" w:rsidP="00E83E16">
          <w:pPr>
            <w:pStyle w:val="HeaderRight"/>
          </w:pPr>
          <w:r w:rsidRPr="004F633F">
            <w:t>Introduction</w:t>
          </w:r>
          <w:r>
            <w:t xml:space="preserve"> to trainee manual</w:t>
          </w:r>
        </w:p>
      </w:tc>
    </w:tr>
  </w:tbl>
  <w:p w:rsidR="00AD0143" w:rsidRDefault="00AD0143"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AD0143" w:rsidTr="00DE5263">
      <w:trPr>
        <w:trHeight w:val="550"/>
      </w:trPr>
      <w:tc>
        <w:tcPr>
          <w:tcW w:w="1701" w:type="dxa"/>
          <w:shd w:val="clear" w:color="auto" w:fill="45545F"/>
          <w:vAlign w:val="center"/>
        </w:tcPr>
        <w:p w:rsidR="00AD0143" w:rsidRDefault="00AD0143" w:rsidP="00E83E16">
          <w:pPr>
            <w:pStyle w:val="HeaderLeft"/>
          </w:pPr>
          <w:r>
            <w:t>Unit descriptor</w:t>
          </w:r>
        </w:p>
      </w:tc>
      <w:tc>
        <w:tcPr>
          <w:tcW w:w="7121" w:type="dxa"/>
        </w:tcPr>
        <w:p w:rsidR="00AD0143" w:rsidRDefault="00AD0143">
          <w:pPr>
            <w:pStyle w:val="Header"/>
          </w:pPr>
        </w:p>
      </w:tc>
    </w:tr>
  </w:tbl>
  <w:p w:rsidR="00AD0143" w:rsidRDefault="00AD0143"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AD0143" w:rsidTr="00DE5263">
      <w:trPr>
        <w:trHeight w:val="550"/>
      </w:trPr>
      <w:tc>
        <w:tcPr>
          <w:tcW w:w="7196" w:type="dxa"/>
        </w:tcPr>
        <w:p w:rsidR="00AD0143" w:rsidRDefault="00AD0143">
          <w:pPr>
            <w:pStyle w:val="Header"/>
          </w:pPr>
        </w:p>
      </w:tc>
      <w:tc>
        <w:tcPr>
          <w:tcW w:w="1701" w:type="dxa"/>
          <w:shd w:val="clear" w:color="auto" w:fill="45545F"/>
          <w:vAlign w:val="center"/>
        </w:tcPr>
        <w:p w:rsidR="00AD0143" w:rsidRDefault="00AD0143" w:rsidP="00E83E16">
          <w:pPr>
            <w:pStyle w:val="HeaderRight"/>
          </w:pPr>
          <w:r>
            <w:t>Unit descriptor</w:t>
          </w:r>
        </w:p>
      </w:tc>
    </w:tr>
  </w:tbl>
  <w:p w:rsidR="00AD0143" w:rsidRDefault="00AD0143"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AD0143" w:rsidTr="00DE5263">
      <w:trPr>
        <w:trHeight w:val="550"/>
      </w:trPr>
      <w:tc>
        <w:tcPr>
          <w:tcW w:w="2552" w:type="dxa"/>
          <w:shd w:val="clear" w:color="auto" w:fill="45545F"/>
          <w:vAlign w:val="center"/>
        </w:tcPr>
        <w:p w:rsidR="00AD0143" w:rsidRDefault="00AD0143" w:rsidP="00E83E16">
          <w:pPr>
            <w:pStyle w:val="HeaderLeft"/>
          </w:pPr>
          <w:r>
            <w:t>Assessment matrix</w:t>
          </w:r>
        </w:p>
      </w:tc>
      <w:tc>
        <w:tcPr>
          <w:tcW w:w="7121" w:type="dxa"/>
        </w:tcPr>
        <w:p w:rsidR="00AD0143" w:rsidRDefault="00AD0143">
          <w:pPr>
            <w:pStyle w:val="Header"/>
          </w:pPr>
        </w:p>
      </w:tc>
    </w:tr>
  </w:tbl>
  <w:p w:rsidR="00AD0143" w:rsidRDefault="00AD0143"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AD0143" w:rsidTr="00DE5263">
      <w:trPr>
        <w:trHeight w:val="550"/>
      </w:trPr>
      <w:tc>
        <w:tcPr>
          <w:tcW w:w="6771" w:type="dxa"/>
        </w:tcPr>
        <w:p w:rsidR="00AD0143" w:rsidRDefault="00AD0143">
          <w:pPr>
            <w:pStyle w:val="Header"/>
          </w:pPr>
        </w:p>
      </w:tc>
      <w:tc>
        <w:tcPr>
          <w:tcW w:w="2268" w:type="dxa"/>
          <w:shd w:val="clear" w:color="auto" w:fill="45545F"/>
          <w:vAlign w:val="center"/>
        </w:tcPr>
        <w:p w:rsidR="00AD0143" w:rsidRDefault="00AD0143" w:rsidP="00E83E16">
          <w:pPr>
            <w:pStyle w:val="HeaderRight"/>
          </w:pPr>
          <w:r>
            <w:t>Assessment matrix</w:t>
          </w:r>
        </w:p>
      </w:tc>
    </w:tr>
  </w:tbl>
  <w:p w:rsidR="00AD0143" w:rsidRDefault="00AD0143"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AD0143" w:rsidTr="00DE5263">
      <w:trPr>
        <w:trHeight w:val="550"/>
      </w:trPr>
      <w:tc>
        <w:tcPr>
          <w:tcW w:w="1418" w:type="dxa"/>
          <w:shd w:val="clear" w:color="auto" w:fill="45545F"/>
          <w:vAlign w:val="center"/>
        </w:tcPr>
        <w:p w:rsidR="00AD0143" w:rsidRDefault="00AD0143" w:rsidP="00E83E16">
          <w:pPr>
            <w:pStyle w:val="HeaderLeft"/>
          </w:pPr>
          <w:r>
            <w:t>Glossary</w:t>
          </w:r>
        </w:p>
      </w:tc>
      <w:tc>
        <w:tcPr>
          <w:tcW w:w="7121" w:type="dxa"/>
        </w:tcPr>
        <w:p w:rsidR="00AD0143" w:rsidRDefault="00AD0143">
          <w:pPr>
            <w:pStyle w:val="Header"/>
          </w:pPr>
        </w:p>
      </w:tc>
    </w:tr>
  </w:tbl>
  <w:p w:rsidR="00AD0143" w:rsidRDefault="00AD0143"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AD0143" w:rsidTr="00DE5263">
      <w:trPr>
        <w:trHeight w:val="550"/>
      </w:trPr>
      <w:tc>
        <w:tcPr>
          <w:tcW w:w="6771" w:type="dxa"/>
        </w:tcPr>
        <w:p w:rsidR="00AD0143" w:rsidRDefault="00AD0143">
          <w:pPr>
            <w:pStyle w:val="Header"/>
          </w:pPr>
        </w:p>
      </w:tc>
      <w:tc>
        <w:tcPr>
          <w:tcW w:w="1418" w:type="dxa"/>
          <w:shd w:val="clear" w:color="auto" w:fill="45545F"/>
          <w:vAlign w:val="center"/>
        </w:tcPr>
        <w:p w:rsidR="00AD0143" w:rsidRDefault="00AD0143" w:rsidP="00E83E16">
          <w:pPr>
            <w:pStyle w:val="HeaderRight"/>
          </w:pPr>
          <w:r>
            <w:t>Glossary</w:t>
          </w:r>
        </w:p>
      </w:tc>
    </w:tr>
  </w:tbl>
  <w:p w:rsidR="00AD0143" w:rsidRDefault="00AD0143"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0"/>
      <w:gridCol w:w="5562"/>
    </w:tblGrid>
    <w:tr w:rsidR="00AD0143" w:rsidTr="00DE5263">
      <w:trPr>
        <w:trHeight w:val="550"/>
      </w:trPr>
      <w:tc>
        <w:tcPr>
          <w:tcW w:w="3510" w:type="dxa"/>
          <w:shd w:val="clear" w:color="auto" w:fill="45545F"/>
          <w:vAlign w:val="center"/>
        </w:tcPr>
        <w:p w:rsidR="00AD0143" w:rsidRDefault="00DE6CB3" w:rsidP="00E83E16">
          <w:pPr>
            <w:pStyle w:val="HeaderLeft"/>
          </w:pPr>
          <w:r>
            <w:fldChar w:fldCharType="begin"/>
          </w:r>
          <w:r>
            <w:instrText xml:space="preserve"> REF  Element1  \* MERGEFORMAT </w:instrText>
          </w:r>
          <w:r>
            <w:fldChar w:fldCharType="separate"/>
          </w:r>
          <w:sdt>
            <w:sdtPr>
              <w:rPr>
                <w:highlight w:val="yellow"/>
              </w:rPr>
              <w:alias w:val="Element1"/>
              <w:tag w:val="Element1"/>
              <w:id w:val="-2072563204"/>
              <w:lock w:val="sdtLocked"/>
            </w:sdtPr>
            <w:sdtEndPr/>
            <w:sdtContent>
              <w:r w:rsidR="00AD0143" w:rsidRPr="00C6008D">
                <w:t>Use English to induc</w:t>
              </w:r>
              <w:r w:rsidR="00AD0143" w:rsidRPr="00C858DA">
                <w:t>t new employees</w:t>
              </w:r>
            </w:sdtContent>
          </w:sdt>
          <w:r>
            <w:rPr>
              <w:highlight w:val="yellow"/>
            </w:rPr>
            <w:fldChar w:fldCharType="end"/>
          </w:r>
        </w:p>
      </w:tc>
      <w:tc>
        <w:tcPr>
          <w:tcW w:w="5562" w:type="dxa"/>
        </w:tcPr>
        <w:p w:rsidR="00AD0143" w:rsidRDefault="00AD0143">
          <w:pPr>
            <w:pStyle w:val="Header"/>
          </w:pPr>
        </w:p>
      </w:tc>
    </w:tr>
  </w:tbl>
  <w:p w:rsidR="00AD0143" w:rsidRDefault="00AD0143"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3435"/>
    </w:tblGrid>
    <w:tr w:rsidR="00AD0143" w:rsidTr="00DE5263">
      <w:trPr>
        <w:trHeight w:val="550"/>
      </w:trPr>
      <w:tc>
        <w:tcPr>
          <w:tcW w:w="5637" w:type="dxa"/>
        </w:tcPr>
        <w:p w:rsidR="00AD0143" w:rsidRDefault="00AD0143">
          <w:pPr>
            <w:pStyle w:val="Header"/>
          </w:pPr>
        </w:p>
      </w:tc>
      <w:tc>
        <w:tcPr>
          <w:tcW w:w="3435" w:type="dxa"/>
          <w:shd w:val="clear" w:color="auto" w:fill="45545F"/>
          <w:vAlign w:val="center"/>
        </w:tcPr>
        <w:p w:rsidR="00AD0143" w:rsidRDefault="00DE6CB3" w:rsidP="00E83E16">
          <w:pPr>
            <w:pStyle w:val="HeaderRight"/>
          </w:pPr>
          <w:r>
            <w:fldChar w:fldCharType="begin"/>
          </w:r>
          <w:r>
            <w:instrText xml:space="preserve"> REF  Element1 </w:instrText>
          </w:r>
          <w:r>
            <w:fldChar w:fldCharType="separate"/>
          </w:r>
          <w:sdt>
            <w:sdtPr>
              <w:rPr>
                <w:highlight w:val="yellow"/>
              </w:rPr>
              <w:alias w:val="Element1"/>
              <w:tag w:val="Element1"/>
              <w:id w:val="1091818263"/>
              <w:lock w:val="sdtLocked"/>
            </w:sdtPr>
            <w:sdtEndPr/>
            <w:sdtContent>
              <w:r w:rsidR="00AD0143" w:rsidRPr="00C858DA">
                <w:t>Use English to induct new employees</w:t>
              </w:r>
            </w:sdtContent>
          </w:sdt>
          <w:r>
            <w:rPr>
              <w:highlight w:val="yellow"/>
            </w:rPr>
            <w:fldChar w:fldCharType="end"/>
          </w:r>
        </w:p>
      </w:tc>
    </w:tr>
  </w:tbl>
  <w:p w:rsidR="00AD0143" w:rsidRDefault="00AD0143"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6696"/>
    </w:tblGrid>
    <w:tr w:rsidR="00AD0143" w:rsidTr="00DE5263">
      <w:trPr>
        <w:trHeight w:val="550"/>
      </w:trPr>
      <w:tc>
        <w:tcPr>
          <w:tcW w:w="2376" w:type="dxa"/>
          <w:shd w:val="clear" w:color="auto" w:fill="45545F"/>
          <w:vAlign w:val="center"/>
        </w:tcPr>
        <w:p w:rsidR="00AD0143" w:rsidRDefault="00DE6CB3" w:rsidP="00E83E16">
          <w:pPr>
            <w:pStyle w:val="HeaderLeft"/>
          </w:pPr>
          <w:r>
            <w:fldChar w:fldCharType="begin"/>
          </w:r>
          <w:r>
            <w:instrText xml:space="preserve"> REF  Element2  \* MERGEFORMAT </w:instrText>
          </w:r>
          <w:r>
            <w:fldChar w:fldCharType="separate"/>
          </w:r>
          <w:sdt>
            <w:sdtPr>
              <w:rPr>
                <w:highlight w:val="yellow"/>
              </w:rPr>
              <w:alias w:val="Element2"/>
              <w:tag w:val="Element2"/>
              <w:id w:val="-1151365379"/>
              <w:lock w:val="sdtLocked"/>
            </w:sdtPr>
            <w:sdtEndPr/>
            <w:sdtContent>
              <w:r w:rsidR="00AD0143" w:rsidRPr="00C858DA">
                <w:t>Conduct a staff meeting</w:t>
              </w:r>
            </w:sdtContent>
          </w:sdt>
          <w:r>
            <w:rPr>
              <w:highlight w:val="yellow"/>
            </w:rPr>
            <w:fldChar w:fldCharType="end"/>
          </w:r>
        </w:p>
      </w:tc>
      <w:tc>
        <w:tcPr>
          <w:tcW w:w="6696" w:type="dxa"/>
        </w:tcPr>
        <w:p w:rsidR="00AD0143" w:rsidRDefault="00AD0143">
          <w:pPr>
            <w:pStyle w:val="Header"/>
          </w:pPr>
        </w:p>
      </w:tc>
    </w:tr>
  </w:tbl>
  <w:p w:rsidR="00AD0143" w:rsidRDefault="00AD0143"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AD0143" w:rsidTr="00DE5263">
      <w:trPr>
        <w:trHeight w:val="550"/>
      </w:trPr>
      <w:tc>
        <w:tcPr>
          <w:tcW w:w="6771" w:type="dxa"/>
        </w:tcPr>
        <w:p w:rsidR="00AD0143" w:rsidRDefault="00AD0143">
          <w:pPr>
            <w:pStyle w:val="Header"/>
          </w:pPr>
        </w:p>
      </w:tc>
      <w:tc>
        <w:tcPr>
          <w:tcW w:w="2301" w:type="dxa"/>
          <w:shd w:val="clear" w:color="auto" w:fill="45545F"/>
          <w:vAlign w:val="center"/>
        </w:tcPr>
        <w:p w:rsidR="00AD0143" w:rsidRDefault="00DE6CB3" w:rsidP="00E83E16">
          <w:pPr>
            <w:pStyle w:val="HeaderRight"/>
          </w:pPr>
          <w:r>
            <w:fldChar w:fldCharType="begin"/>
          </w:r>
          <w:r>
            <w:instrText xml:space="preserve"> REF  Element2 </w:instrText>
          </w:r>
          <w:r>
            <w:fldChar w:fldCharType="separate"/>
          </w:r>
          <w:sdt>
            <w:sdtPr>
              <w:rPr>
                <w:highlight w:val="yellow"/>
              </w:rPr>
              <w:alias w:val="Element2"/>
              <w:tag w:val="Element2"/>
              <w:id w:val="1051579308"/>
              <w:lock w:val="sdtLocked"/>
            </w:sdtPr>
            <w:sdtEndPr/>
            <w:sdtContent>
              <w:r w:rsidR="00AD0143" w:rsidRPr="00C858DA">
                <w:t>Conduct a staff meeting</w:t>
              </w:r>
            </w:sdtContent>
          </w:sdt>
          <w:r>
            <w:rPr>
              <w:highlight w:val="yellow"/>
            </w:rPr>
            <w:fldChar w:fldCharType="end"/>
          </w:r>
        </w:p>
      </w:tc>
    </w:tr>
  </w:tbl>
  <w:p w:rsidR="00AD0143" w:rsidRDefault="00AD0143"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5703"/>
    </w:tblGrid>
    <w:tr w:rsidR="00AD0143" w:rsidTr="00DE5263">
      <w:trPr>
        <w:trHeight w:val="550"/>
      </w:trPr>
      <w:tc>
        <w:tcPr>
          <w:tcW w:w="3369" w:type="dxa"/>
          <w:shd w:val="clear" w:color="auto" w:fill="45545F"/>
          <w:vAlign w:val="center"/>
        </w:tcPr>
        <w:p w:rsidR="00AD0143" w:rsidRDefault="00DE6CB3" w:rsidP="00E83E16">
          <w:pPr>
            <w:pStyle w:val="HeaderLeft"/>
          </w:pPr>
          <w:r>
            <w:fldChar w:fldCharType="begin"/>
          </w:r>
          <w:r>
            <w:instrText xml:space="preserve"> REF  Element3  \* MERGEFO</w:instrText>
          </w:r>
          <w:r>
            <w:instrText xml:space="preserve">RMAT </w:instrText>
          </w:r>
          <w:r>
            <w:fldChar w:fldCharType="separate"/>
          </w:r>
          <w:sdt>
            <w:sdtPr>
              <w:rPr>
                <w:highlight w:val="yellow"/>
              </w:rPr>
              <w:alias w:val="Element3"/>
              <w:tag w:val="Element3"/>
              <w:id w:val="-184984332"/>
              <w:lock w:val="sdtLocked"/>
            </w:sdtPr>
            <w:sdtEndPr/>
            <w:sdtContent>
              <w:r w:rsidR="00AD0143" w:rsidRPr="00C858DA">
                <w:t>Supervise and motivate a work team</w:t>
              </w:r>
            </w:sdtContent>
          </w:sdt>
          <w:r>
            <w:rPr>
              <w:highlight w:val="yellow"/>
            </w:rPr>
            <w:fldChar w:fldCharType="end"/>
          </w:r>
        </w:p>
      </w:tc>
      <w:tc>
        <w:tcPr>
          <w:tcW w:w="5703" w:type="dxa"/>
        </w:tcPr>
        <w:p w:rsidR="00AD0143" w:rsidRDefault="00AD0143">
          <w:pPr>
            <w:pStyle w:val="Header"/>
          </w:pPr>
        </w:p>
      </w:tc>
    </w:tr>
  </w:tbl>
  <w:p w:rsidR="00AD0143" w:rsidRDefault="00AD0143"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AD0143" w:rsidTr="00DE5263">
      <w:trPr>
        <w:trHeight w:val="550"/>
      </w:trPr>
      <w:tc>
        <w:tcPr>
          <w:tcW w:w="5778" w:type="dxa"/>
        </w:tcPr>
        <w:p w:rsidR="00AD0143" w:rsidRDefault="00AD0143">
          <w:pPr>
            <w:pStyle w:val="Header"/>
          </w:pPr>
        </w:p>
      </w:tc>
      <w:tc>
        <w:tcPr>
          <w:tcW w:w="3294" w:type="dxa"/>
          <w:shd w:val="clear" w:color="auto" w:fill="45545F"/>
          <w:vAlign w:val="center"/>
        </w:tcPr>
        <w:p w:rsidR="00AD0143" w:rsidRDefault="00DE6CB3" w:rsidP="00E83E16">
          <w:pPr>
            <w:pStyle w:val="HeaderRight"/>
          </w:pPr>
          <w:r>
            <w:fldChar w:fldCharType="begin"/>
          </w:r>
          <w:r>
            <w:instrText xml:space="preserve"> REF  Element3 </w:instrText>
          </w:r>
          <w:r>
            <w:fldChar w:fldCharType="separate"/>
          </w:r>
          <w:sdt>
            <w:sdtPr>
              <w:rPr>
                <w:highlight w:val="yellow"/>
              </w:rPr>
              <w:alias w:val="Element3"/>
              <w:tag w:val="Element3"/>
              <w:id w:val="-1288034131"/>
              <w:lock w:val="sdtLocked"/>
            </w:sdtPr>
            <w:sdtEndPr/>
            <w:sdtContent>
              <w:r w:rsidR="00AD0143" w:rsidRPr="00C858DA">
                <w:t>Supervise and motivate a work team</w:t>
              </w:r>
            </w:sdtContent>
          </w:sdt>
          <w:r>
            <w:rPr>
              <w:highlight w:val="yellow"/>
            </w:rPr>
            <w:fldChar w:fldCharType="end"/>
          </w:r>
        </w:p>
      </w:tc>
    </w:tr>
  </w:tbl>
  <w:p w:rsidR="00AD0143" w:rsidRDefault="00AD0143"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AD0143" w:rsidTr="00785EE9">
      <w:trPr>
        <w:trHeight w:val="550"/>
      </w:trPr>
      <w:tc>
        <w:tcPr>
          <w:tcW w:w="2835" w:type="dxa"/>
          <w:shd w:val="clear" w:color="auto" w:fill="45545F"/>
          <w:vAlign w:val="center"/>
        </w:tcPr>
        <w:p w:rsidR="00AD0143" w:rsidRPr="005B7C2F" w:rsidRDefault="00AD0143" w:rsidP="005B7C2F">
          <w:pPr>
            <w:pStyle w:val="HeaderLeft"/>
          </w:pPr>
          <w:r>
            <w:t>Presentation of written work</w:t>
          </w:r>
        </w:p>
      </w:tc>
      <w:tc>
        <w:tcPr>
          <w:tcW w:w="6151" w:type="dxa"/>
        </w:tcPr>
        <w:p w:rsidR="00AD0143" w:rsidRDefault="00AD0143">
          <w:pPr>
            <w:pStyle w:val="Header"/>
          </w:pPr>
        </w:p>
      </w:tc>
    </w:tr>
  </w:tbl>
  <w:p w:rsidR="00AD0143" w:rsidRDefault="00AD0143"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AD0143" w:rsidTr="00785EE9">
      <w:trPr>
        <w:trHeight w:val="550"/>
      </w:trPr>
      <w:tc>
        <w:tcPr>
          <w:tcW w:w="6345" w:type="dxa"/>
        </w:tcPr>
        <w:p w:rsidR="00AD0143" w:rsidRDefault="00AD0143">
          <w:pPr>
            <w:pStyle w:val="Header"/>
          </w:pPr>
        </w:p>
      </w:tc>
      <w:tc>
        <w:tcPr>
          <w:tcW w:w="2835" w:type="dxa"/>
          <w:shd w:val="clear" w:color="auto" w:fill="45545F"/>
          <w:vAlign w:val="center"/>
        </w:tcPr>
        <w:p w:rsidR="00AD0143" w:rsidRPr="00785EE9" w:rsidRDefault="00AD0143" w:rsidP="00785EE9">
          <w:pPr>
            <w:pStyle w:val="HeaderRight"/>
          </w:pPr>
          <w:r>
            <w:t>Presentation of written work</w:t>
          </w:r>
        </w:p>
      </w:tc>
    </w:tr>
  </w:tbl>
  <w:p w:rsidR="00AD0143" w:rsidRDefault="00AD0143"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AD0143" w:rsidTr="00DE5263">
      <w:trPr>
        <w:trHeight w:val="550"/>
      </w:trPr>
      <w:tc>
        <w:tcPr>
          <w:tcW w:w="2268" w:type="dxa"/>
          <w:shd w:val="clear" w:color="auto" w:fill="45545F"/>
          <w:vAlign w:val="center"/>
        </w:tcPr>
        <w:p w:rsidR="00AD0143" w:rsidRPr="005B7C2F" w:rsidRDefault="00AD0143" w:rsidP="005B7C2F">
          <w:pPr>
            <w:pStyle w:val="HeaderLeft"/>
          </w:pPr>
          <w:r>
            <w:t>Recommended reading</w:t>
          </w:r>
        </w:p>
      </w:tc>
      <w:tc>
        <w:tcPr>
          <w:tcW w:w="6554" w:type="dxa"/>
        </w:tcPr>
        <w:p w:rsidR="00AD0143" w:rsidRDefault="00AD0143">
          <w:pPr>
            <w:pStyle w:val="Header"/>
          </w:pPr>
        </w:p>
      </w:tc>
    </w:tr>
  </w:tbl>
  <w:p w:rsidR="00AD0143" w:rsidRDefault="00AD0143"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AD0143" w:rsidTr="00DE5263">
      <w:trPr>
        <w:trHeight w:val="550"/>
      </w:trPr>
      <w:tc>
        <w:tcPr>
          <w:tcW w:w="6345" w:type="dxa"/>
        </w:tcPr>
        <w:p w:rsidR="00AD0143" w:rsidRDefault="00AD0143">
          <w:pPr>
            <w:pStyle w:val="Header"/>
          </w:pPr>
        </w:p>
      </w:tc>
      <w:tc>
        <w:tcPr>
          <w:tcW w:w="2268" w:type="dxa"/>
          <w:shd w:val="clear" w:color="auto" w:fill="45545F"/>
          <w:vAlign w:val="center"/>
        </w:tcPr>
        <w:p w:rsidR="00AD0143" w:rsidRPr="00785EE9" w:rsidRDefault="00AD0143" w:rsidP="00785EE9">
          <w:pPr>
            <w:pStyle w:val="HeaderRight"/>
          </w:pPr>
          <w:r>
            <w:t>Recommended reading</w:t>
          </w:r>
        </w:p>
      </w:tc>
    </w:tr>
  </w:tbl>
  <w:p w:rsidR="00AD0143" w:rsidRDefault="00AD0143"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AD0143" w:rsidTr="00DE5263">
      <w:trPr>
        <w:trHeight w:val="550"/>
      </w:trPr>
      <w:tc>
        <w:tcPr>
          <w:tcW w:w="2552" w:type="dxa"/>
          <w:shd w:val="clear" w:color="auto" w:fill="45545F"/>
          <w:vAlign w:val="center"/>
        </w:tcPr>
        <w:p w:rsidR="00AD0143" w:rsidRPr="005B7C2F" w:rsidRDefault="00AD0143" w:rsidP="005B7C2F">
          <w:pPr>
            <w:pStyle w:val="HeaderLeft"/>
          </w:pPr>
          <w:r>
            <w:t>Trainee evaluation sheet</w:t>
          </w:r>
        </w:p>
      </w:tc>
      <w:tc>
        <w:tcPr>
          <w:tcW w:w="6554" w:type="dxa"/>
        </w:tcPr>
        <w:p w:rsidR="00AD0143" w:rsidRDefault="00AD0143">
          <w:pPr>
            <w:pStyle w:val="Header"/>
          </w:pPr>
        </w:p>
      </w:tc>
    </w:tr>
  </w:tbl>
  <w:p w:rsidR="00AD0143" w:rsidRDefault="00AD0143"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AD0143" w:rsidTr="00DE5263">
      <w:trPr>
        <w:trHeight w:val="550"/>
      </w:trPr>
      <w:tc>
        <w:tcPr>
          <w:tcW w:w="6345" w:type="dxa"/>
        </w:tcPr>
        <w:p w:rsidR="00AD0143" w:rsidRDefault="00AD0143">
          <w:pPr>
            <w:pStyle w:val="Header"/>
          </w:pPr>
        </w:p>
      </w:tc>
      <w:tc>
        <w:tcPr>
          <w:tcW w:w="2552" w:type="dxa"/>
          <w:shd w:val="clear" w:color="auto" w:fill="45545F"/>
          <w:vAlign w:val="center"/>
        </w:tcPr>
        <w:p w:rsidR="00AD0143" w:rsidRPr="00785EE9" w:rsidRDefault="00AD0143" w:rsidP="00785EE9">
          <w:pPr>
            <w:pStyle w:val="HeaderRight"/>
          </w:pPr>
          <w:r>
            <w:t>Trainee evaluation sheet</w:t>
          </w:r>
        </w:p>
      </w:tc>
    </w:tr>
  </w:tbl>
  <w:p w:rsidR="00AD0143" w:rsidRDefault="00AD0143"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AD0143" w:rsidTr="00DE5263">
      <w:trPr>
        <w:trHeight w:val="550"/>
      </w:trPr>
      <w:tc>
        <w:tcPr>
          <w:tcW w:w="3402" w:type="dxa"/>
          <w:shd w:val="clear" w:color="auto" w:fill="45545F"/>
          <w:vAlign w:val="center"/>
        </w:tcPr>
        <w:p w:rsidR="00AD0143" w:rsidRPr="005B7C2F" w:rsidRDefault="00AD0143" w:rsidP="005B7C2F">
          <w:pPr>
            <w:pStyle w:val="HeaderLeft"/>
          </w:pPr>
          <w:r w:rsidRPr="00EB092C">
            <w:t>Trainee self-assessment checklist</w:t>
          </w:r>
        </w:p>
      </w:tc>
      <w:tc>
        <w:tcPr>
          <w:tcW w:w="6554" w:type="dxa"/>
        </w:tcPr>
        <w:p w:rsidR="00AD0143" w:rsidRDefault="00AD0143">
          <w:pPr>
            <w:pStyle w:val="Header"/>
          </w:pPr>
        </w:p>
      </w:tc>
    </w:tr>
  </w:tbl>
  <w:p w:rsidR="00AD0143" w:rsidRDefault="00AD0143"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AD0143" w:rsidTr="00DE5263">
      <w:trPr>
        <w:trHeight w:val="550"/>
      </w:trPr>
      <w:tc>
        <w:tcPr>
          <w:tcW w:w="6345" w:type="dxa"/>
        </w:tcPr>
        <w:p w:rsidR="00AD0143" w:rsidRDefault="00AD0143">
          <w:pPr>
            <w:pStyle w:val="Header"/>
          </w:pPr>
        </w:p>
      </w:tc>
      <w:tc>
        <w:tcPr>
          <w:tcW w:w="3402" w:type="dxa"/>
          <w:shd w:val="clear" w:color="auto" w:fill="45545F"/>
          <w:vAlign w:val="center"/>
        </w:tcPr>
        <w:p w:rsidR="00AD0143" w:rsidRPr="00785EE9" w:rsidRDefault="00AD0143" w:rsidP="00785EE9">
          <w:pPr>
            <w:pStyle w:val="HeaderRight"/>
          </w:pPr>
          <w:r w:rsidRPr="00EB092C">
            <w:t>Trainee self-assessment checklist</w:t>
          </w:r>
        </w:p>
      </w:tc>
    </w:tr>
  </w:tbl>
  <w:p w:rsidR="00AD0143" w:rsidRDefault="00AD0143"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143" w:rsidRDefault="00AD0143">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143" w:rsidRDefault="00AD014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15:restartNumberingAfterBreak="0">
    <w:nsid w:val="1346188E"/>
    <w:multiLevelType w:val="hybridMultilevel"/>
    <w:tmpl w:val="7416F51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2FCA19E1"/>
    <w:multiLevelType w:val="hybridMultilevel"/>
    <w:tmpl w:val="7416F51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E046627"/>
    <w:multiLevelType w:val="hybridMultilevel"/>
    <w:tmpl w:val="896EAB2E"/>
    <w:lvl w:ilvl="0" w:tplc="DBCCC030">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5E2258C"/>
    <w:multiLevelType w:val="hybridMultilevel"/>
    <w:tmpl w:val="39C82A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5FD3655"/>
    <w:multiLevelType w:val="hybridMultilevel"/>
    <w:tmpl w:val="A0CC5624"/>
    <w:lvl w:ilvl="0" w:tplc="0C09000F">
      <w:start w:val="1"/>
      <w:numFmt w:val="decimal"/>
      <w:lvlText w:val="%1."/>
      <w:lvlJc w:val="left"/>
      <w:pPr>
        <w:ind w:left="720" w:hanging="360"/>
      </w:pPr>
    </w:lvl>
    <w:lvl w:ilvl="1" w:tplc="F550940A">
      <w:start w:val="1"/>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6056157"/>
    <w:multiLevelType w:val="hybridMultilevel"/>
    <w:tmpl w:val="1DC8EE2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27F25C1"/>
    <w:multiLevelType w:val="hybridMultilevel"/>
    <w:tmpl w:val="DB781A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8933FCB"/>
    <w:multiLevelType w:val="hybridMultilevel"/>
    <w:tmpl w:val="D30C0E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0501535"/>
    <w:multiLevelType w:val="hybridMultilevel"/>
    <w:tmpl w:val="A89E6992"/>
    <w:lvl w:ilvl="0" w:tplc="6226AFE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2" w15:restartNumberingAfterBreak="0">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11"/>
  </w:num>
  <w:num w:numId="2">
    <w:abstractNumId w:val="2"/>
  </w:num>
  <w:num w:numId="3">
    <w:abstractNumId w:val="0"/>
  </w:num>
  <w:num w:numId="4">
    <w:abstractNumId w:val="12"/>
  </w:num>
  <w:num w:numId="5">
    <w:abstractNumId w:val="4"/>
  </w:num>
  <w:num w:numId="6">
    <w:abstractNumId w:val="9"/>
  </w:num>
  <w:num w:numId="7">
    <w:abstractNumId w:val="7"/>
  </w:num>
  <w:num w:numId="8">
    <w:abstractNumId w:val="8"/>
  </w:num>
  <w:num w:numId="9">
    <w:abstractNumId w:val="6"/>
  </w:num>
  <w:num w:numId="10">
    <w:abstractNumId w:val="10"/>
  </w:num>
  <w:num w:numId="11">
    <w:abstractNumId w:val="5"/>
  </w:num>
  <w:num w:numId="12">
    <w:abstractNumId w:val="1"/>
  </w:num>
  <w:num w:numId="13">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199"/>
    <w:rsid w:val="00036292"/>
    <w:rsid w:val="000528EE"/>
    <w:rsid w:val="00057387"/>
    <w:rsid w:val="000652DD"/>
    <w:rsid w:val="00080A8D"/>
    <w:rsid w:val="000957A1"/>
    <w:rsid w:val="000A0C46"/>
    <w:rsid w:val="000A2212"/>
    <w:rsid w:val="000A249F"/>
    <w:rsid w:val="000A391A"/>
    <w:rsid w:val="000B5B1A"/>
    <w:rsid w:val="000D10F6"/>
    <w:rsid w:val="000D4ACF"/>
    <w:rsid w:val="000E71BB"/>
    <w:rsid w:val="000E7A1D"/>
    <w:rsid w:val="000F6840"/>
    <w:rsid w:val="00100F4B"/>
    <w:rsid w:val="00104353"/>
    <w:rsid w:val="00111DC3"/>
    <w:rsid w:val="0012258E"/>
    <w:rsid w:val="001245F7"/>
    <w:rsid w:val="00124A13"/>
    <w:rsid w:val="001441F8"/>
    <w:rsid w:val="0015103E"/>
    <w:rsid w:val="00152557"/>
    <w:rsid w:val="001830A7"/>
    <w:rsid w:val="001A29DB"/>
    <w:rsid w:val="001C2973"/>
    <w:rsid w:val="002119F2"/>
    <w:rsid w:val="00242EB2"/>
    <w:rsid w:val="0024470B"/>
    <w:rsid w:val="00251102"/>
    <w:rsid w:val="00265D3F"/>
    <w:rsid w:val="00296556"/>
    <w:rsid w:val="002D05E1"/>
    <w:rsid w:val="002D0810"/>
    <w:rsid w:val="002D13CA"/>
    <w:rsid w:val="002E3940"/>
    <w:rsid w:val="00306AE8"/>
    <w:rsid w:val="003115C3"/>
    <w:rsid w:val="003414D4"/>
    <w:rsid w:val="0034262E"/>
    <w:rsid w:val="003440FF"/>
    <w:rsid w:val="00351D7F"/>
    <w:rsid w:val="003572EA"/>
    <w:rsid w:val="00370D5E"/>
    <w:rsid w:val="00372018"/>
    <w:rsid w:val="00374F1D"/>
    <w:rsid w:val="00383F80"/>
    <w:rsid w:val="003A2B54"/>
    <w:rsid w:val="003A5C62"/>
    <w:rsid w:val="003B29CE"/>
    <w:rsid w:val="003C7CC6"/>
    <w:rsid w:val="004007FD"/>
    <w:rsid w:val="004074A3"/>
    <w:rsid w:val="00416176"/>
    <w:rsid w:val="00441113"/>
    <w:rsid w:val="00442B8E"/>
    <w:rsid w:val="00471B00"/>
    <w:rsid w:val="004727B2"/>
    <w:rsid w:val="00473BB4"/>
    <w:rsid w:val="004A0FCC"/>
    <w:rsid w:val="004E516D"/>
    <w:rsid w:val="004E71A3"/>
    <w:rsid w:val="004F0DD2"/>
    <w:rsid w:val="00514107"/>
    <w:rsid w:val="00527CE8"/>
    <w:rsid w:val="005402B7"/>
    <w:rsid w:val="00564722"/>
    <w:rsid w:val="005751C0"/>
    <w:rsid w:val="00592C9D"/>
    <w:rsid w:val="005B7C2F"/>
    <w:rsid w:val="005D5084"/>
    <w:rsid w:val="005E6DAD"/>
    <w:rsid w:val="005F689F"/>
    <w:rsid w:val="00616ABC"/>
    <w:rsid w:val="006328F6"/>
    <w:rsid w:val="00645C79"/>
    <w:rsid w:val="00656CD3"/>
    <w:rsid w:val="00671F9F"/>
    <w:rsid w:val="00676E09"/>
    <w:rsid w:val="006F4D9B"/>
    <w:rsid w:val="007031D0"/>
    <w:rsid w:val="00716863"/>
    <w:rsid w:val="00717D15"/>
    <w:rsid w:val="00736FF2"/>
    <w:rsid w:val="00785EE9"/>
    <w:rsid w:val="00786417"/>
    <w:rsid w:val="007942D4"/>
    <w:rsid w:val="007B7A99"/>
    <w:rsid w:val="007C1CAA"/>
    <w:rsid w:val="007E0A20"/>
    <w:rsid w:val="007E2911"/>
    <w:rsid w:val="0080028D"/>
    <w:rsid w:val="00805559"/>
    <w:rsid w:val="00827034"/>
    <w:rsid w:val="008428A7"/>
    <w:rsid w:val="00846447"/>
    <w:rsid w:val="008630B7"/>
    <w:rsid w:val="008726D0"/>
    <w:rsid w:val="00882210"/>
    <w:rsid w:val="00883622"/>
    <w:rsid w:val="008A650C"/>
    <w:rsid w:val="008A682C"/>
    <w:rsid w:val="008D3D79"/>
    <w:rsid w:val="008D5AFC"/>
    <w:rsid w:val="008E449A"/>
    <w:rsid w:val="008F4A3F"/>
    <w:rsid w:val="00903C4F"/>
    <w:rsid w:val="00914DC7"/>
    <w:rsid w:val="00917F38"/>
    <w:rsid w:val="00930906"/>
    <w:rsid w:val="009343EE"/>
    <w:rsid w:val="009456E0"/>
    <w:rsid w:val="00976293"/>
    <w:rsid w:val="00984C8F"/>
    <w:rsid w:val="00993BC5"/>
    <w:rsid w:val="009A05F3"/>
    <w:rsid w:val="009A13B9"/>
    <w:rsid w:val="009B2DA4"/>
    <w:rsid w:val="009C6C06"/>
    <w:rsid w:val="00A114F7"/>
    <w:rsid w:val="00A152E9"/>
    <w:rsid w:val="00A628A4"/>
    <w:rsid w:val="00A63749"/>
    <w:rsid w:val="00A6658A"/>
    <w:rsid w:val="00A67D5C"/>
    <w:rsid w:val="00A77F3F"/>
    <w:rsid w:val="00A838E0"/>
    <w:rsid w:val="00A85840"/>
    <w:rsid w:val="00AA64B5"/>
    <w:rsid w:val="00AB7592"/>
    <w:rsid w:val="00AC5E37"/>
    <w:rsid w:val="00AC68C1"/>
    <w:rsid w:val="00AD0143"/>
    <w:rsid w:val="00AD1A89"/>
    <w:rsid w:val="00AD7B23"/>
    <w:rsid w:val="00AF4C57"/>
    <w:rsid w:val="00B02460"/>
    <w:rsid w:val="00B062D9"/>
    <w:rsid w:val="00B30533"/>
    <w:rsid w:val="00B50942"/>
    <w:rsid w:val="00B521B3"/>
    <w:rsid w:val="00B73487"/>
    <w:rsid w:val="00B862CC"/>
    <w:rsid w:val="00BB6412"/>
    <w:rsid w:val="00BD2681"/>
    <w:rsid w:val="00C112AE"/>
    <w:rsid w:val="00C1266B"/>
    <w:rsid w:val="00C13A31"/>
    <w:rsid w:val="00C33673"/>
    <w:rsid w:val="00C6008D"/>
    <w:rsid w:val="00C61250"/>
    <w:rsid w:val="00C709F0"/>
    <w:rsid w:val="00C74FF3"/>
    <w:rsid w:val="00C75405"/>
    <w:rsid w:val="00C858DA"/>
    <w:rsid w:val="00CA0819"/>
    <w:rsid w:val="00CB3F7A"/>
    <w:rsid w:val="00CB546F"/>
    <w:rsid w:val="00CD0302"/>
    <w:rsid w:val="00CD4176"/>
    <w:rsid w:val="00CE3236"/>
    <w:rsid w:val="00CE6040"/>
    <w:rsid w:val="00CF4A54"/>
    <w:rsid w:val="00D07986"/>
    <w:rsid w:val="00D16F78"/>
    <w:rsid w:val="00D20CC2"/>
    <w:rsid w:val="00D33919"/>
    <w:rsid w:val="00D4005D"/>
    <w:rsid w:val="00D5589C"/>
    <w:rsid w:val="00DA00B0"/>
    <w:rsid w:val="00DA3908"/>
    <w:rsid w:val="00DE5263"/>
    <w:rsid w:val="00DE6CB3"/>
    <w:rsid w:val="00E51760"/>
    <w:rsid w:val="00E813A5"/>
    <w:rsid w:val="00E83E16"/>
    <w:rsid w:val="00E9163F"/>
    <w:rsid w:val="00EB052D"/>
    <w:rsid w:val="00EB6BAC"/>
    <w:rsid w:val="00EC4979"/>
    <w:rsid w:val="00EC71CB"/>
    <w:rsid w:val="00EC72EE"/>
    <w:rsid w:val="00ED45A6"/>
    <w:rsid w:val="00EE3792"/>
    <w:rsid w:val="00EE574B"/>
    <w:rsid w:val="00F06B58"/>
    <w:rsid w:val="00F37288"/>
    <w:rsid w:val="00F5113C"/>
    <w:rsid w:val="00F526C5"/>
    <w:rsid w:val="00F57848"/>
    <w:rsid w:val="00F61BA5"/>
    <w:rsid w:val="00F66B06"/>
    <w:rsid w:val="00F77AA8"/>
    <w:rsid w:val="00F814A5"/>
    <w:rsid w:val="00F82199"/>
    <w:rsid w:val="00F84543"/>
    <w:rsid w:val="00FA11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F7CFF33-C579-4AC5-BC55-B8592F560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A20"/>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6328F6"/>
    <w:pPr>
      <w:keepNext/>
      <w:keepLines/>
      <w:spacing w:before="24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6328F6"/>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paragraph" w:styleId="NormalWeb">
    <w:name w:val="Normal (Web)"/>
    <w:basedOn w:val="Normal"/>
    <w:uiPriority w:val="99"/>
    <w:unhideWhenUsed/>
    <w:rsid w:val="0029655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2119F2"/>
    <w:rPr>
      <w:b/>
      <w:bCs/>
    </w:rPr>
  </w:style>
  <w:style w:type="character" w:customStyle="1" w:styleId="apple-converted-space">
    <w:name w:val="apple-converted-space"/>
    <w:basedOn w:val="DefaultParagraphFont"/>
    <w:rsid w:val="007B7A99"/>
  </w:style>
  <w:style w:type="character" w:styleId="Emphasis">
    <w:name w:val="Emphasis"/>
    <w:basedOn w:val="DefaultParagraphFont"/>
    <w:uiPriority w:val="20"/>
    <w:qFormat/>
    <w:rsid w:val="00124A13"/>
    <w:rPr>
      <w:i/>
      <w:iCs/>
    </w:rPr>
  </w:style>
  <w:style w:type="character" w:customStyle="1" w:styleId="highlight">
    <w:name w:val="highlight"/>
    <w:basedOn w:val="DefaultParagraphFont"/>
    <w:rsid w:val="00124A13"/>
  </w:style>
  <w:style w:type="paragraph" w:styleId="ListParagraph">
    <w:name w:val="List Paragraph"/>
    <w:basedOn w:val="Normal"/>
    <w:uiPriority w:val="34"/>
    <w:qFormat/>
    <w:rsid w:val="00EC71CB"/>
    <w:pPr>
      <w:ind w:left="720"/>
      <w:contextualSpacing/>
    </w:pPr>
  </w:style>
  <w:style w:type="character" w:styleId="HTMLCode">
    <w:name w:val="HTML Code"/>
    <w:basedOn w:val="DefaultParagraphFont"/>
    <w:uiPriority w:val="99"/>
    <w:semiHidden/>
    <w:unhideWhenUsed/>
    <w:rsid w:val="00B50942"/>
    <w:rPr>
      <w:rFonts w:ascii="Courier New" w:eastAsia="Times New Roman" w:hAnsi="Courier New" w:cs="Courier New"/>
      <w:sz w:val="20"/>
      <w:szCs w:val="20"/>
    </w:rPr>
  </w:style>
  <w:style w:type="paragraph" w:customStyle="1" w:styleId="first-para">
    <w:name w:val="first-para"/>
    <w:basedOn w:val="Normal"/>
    <w:rsid w:val="00C1266B"/>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090332">
      <w:bodyDiv w:val="1"/>
      <w:marLeft w:val="0"/>
      <w:marRight w:val="0"/>
      <w:marTop w:val="0"/>
      <w:marBottom w:val="0"/>
      <w:divBdr>
        <w:top w:val="none" w:sz="0" w:space="0" w:color="auto"/>
        <w:left w:val="none" w:sz="0" w:space="0" w:color="auto"/>
        <w:bottom w:val="none" w:sz="0" w:space="0" w:color="auto"/>
        <w:right w:val="none" w:sz="0" w:space="0" w:color="auto"/>
      </w:divBdr>
    </w:div>
    <w:div w:id="156502139">
      <w:bodyDiv w:val="1"/>
      <w:marLeft w:val="0"/>
      <w:marRight w:val="0"/>
      <w:marTop w:val="0"/>
      <w:marBottom w:val="0"/>
      <w:divBdr>
        <w:top w:val="none" w:sz="0" w:space="0" w:color="auto"/>
        <w:left w:val="none" w:sz="0" w:space="0" w:color="auto"/>
        <w:bottom w:val="none" w:sz="0" w:space="0" w:color="auto"/>
        <w:right w:val="none" w:sz="0" w:space="0" w:color="auto"/>
      </w:divBdr>
    </w:div>
    <w:div w:id="166987233">
      <w:bodyDiv w:val="1"/>
      <w:marLeft w:val="0"/>
      <w:marRight w:val="0"/>
      <w:marTop w:val="0"/>
      <w:marBottom w:val="0"/>
      <w:divBdr>
        <w:top w:val="none" w:sz="0" w:space="0" w:color="auto"/>
        <w:left w:val="none" w:sz="0" w:space="0" w:color="auto"/>
        <w:bottom w:val="none" w:sz="0" w:space="0" w:color="auto"/>
        <w:right w:val="none" w:sz="0" w:space="0" w:color="auto"/>
      </w:divBdr>
    </w:div>
    <w:div w:id="377166883">
      <w:bodyDiv w:val="1"/>
      <w:marLeft w:val="0"/>
      <w:marRight w:val="0"/>
      <w:marTop w:val="0"/>
      <w:marBottom w:val="0"/>
      <w:divBdr>
        <w:top w:val="none" w:sz="0" w:space="0" w:color="auto"/>
        <w:left w:val="none" w:sz="0" w:space="0" w:color="auto"/>
        <w:bottom w:val="none" w:sz="0" w:space="0" w:color="auto"/>
        <w:right w:val="none" w:sz="0" w:space="0" w:color="auto"/>
      </w:divBdr>
    </w:div>
    <w:div w:id="509611961">
      <w:bodyDiv w:val="1"/>
      <w:marLeft w:val="0"/>
      <w:marRight w:val="0"/>
      <w:marTop w:val="0"/>
      <w:marBottom w:val="0"/>
      <w:divBdr>
        <w:top w:val="none" w:sz="0" w:space="0" w:color="auto"/>
        <w:left w:val="none" w:sz="0" w:space="0" w:color="auto"/>
        <w:bottom w:val="none" w:sz="0" w:space="0" w:color="auto"/>
        <w:right w:val="none" w:sz="0" w:space="0" w:color="auto"/>
      </w:divBdr>
    </w:div>
    <w:div w:id="600726014">
      <w:bodyDiv w:val="1"/>
      <w:marLeft w:val="0"/>
      <w:marRight w:val="0"/>
      <w:marTop w:val="0"/>
      <w:marBottom w:val="0"/>
      <w:divBdr>
        <w:top w:val="none" w:sz="0" w:space="0" w:color="auto"/>
        <w:left w:val="none" w:sz="0" w:space="0" w:color="auto"/>
        <w:bottom w:val="none" w:sz="0" w:space="0" w:color="auto"/>
        <w:right w:val="none" w:sz="0" w:space="0" w:color="auto"/>
      </w:divBdr>
    </w:div>
    <w:div w:id="624196795">
      <w:bodyDiv w:val="1"/>
      <w:marLeft w:val="0"/>
      <w:marRight w:val="0"/>
      <w:marTop w:val="0"/>
      <w:marBottom w:val="0"/>
      <w:divBdr>
        <w:top w:val="none" w:sz="0" w:space="0" w:color="auto"/>
        <w:left w:val="none" w:sz="0" w:space="0" w:color="auto"/>
        <w:bottom w:val="none" w:sz="0" w:space="0" w:color="auto"/>
        <w:right w:val="none" w:sz="0" w:space="0" w:color="auto"/>
      </w:divBdr>
    </w:div>
    <w:div w:id="642660478">
      <w:bodyDiv w:val="1"/>
      <w:marLeft w:val="0"/>
      <w:marRight w:val="0"/>
      <w:marTop w:val="0"/>
      <w:marBottom w:val="0"/>
      <w:divBdr>
        <w:top w:val="none" w:sz="0" w:space="0" w:color="auto"/>
        <w:left w:val="none" w:sz="0" w:space="0" w:color="auto"/>
        <w:bottom w:val="none" w:sz="0" w:space="0" w:color="auto"/>
        <w:right w:val="none" w:sz="0" w:space="0" w:color="auto"/>
      </w:divBdr>
    </w:div>
    <w:div w:id="653341705">
      <w:bodyDiv w:val="1"/>
      <w:marLeft w:val="0"/>
      <w:marRight w:val="0"/>
      <w:marTop w:val="0"/>
      <w:marBottom w:val="0"/>
      <w:divBdr>
        <w:top w:val="none" w:sz="0" w:space="0" w:color="auto"/>
        <w:left w:val="none" w:sz="0" w:space="0" w:color="auto"/>
        <w:bottom w:val="none" w:sz="0" w:space="0" w:color="auto"/>
        <w:right w:val="none" w:sz="0" w:space="0" w:color="auto"/>
      </w:divBdr>
      <w:divsChild>
        <w:div w:id="91244046">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 w:id="654336152">
      <w:bodyDiv w:val="1"/>
      <w:marLeft w:val="0"/>
      <w:marRight w:val="0"/>
      <w:marTop w:val="0"/>
      <w:marBottom w:val="0"/>
      <w:divBdr>
        <w:top w:val="none" w:sz="0" w:space="0" w:color="auto"/>
        <w:left w:val="none" w:sz="0" w:space="0" w:color="auto"/>
        <w:bottom w:val="none" w:sz="0" w:space="0" w:color="auto"/>
        <w:right w:val="none" w:sz="0" w:space="0" w:color="auto"/>
      </w:divBdr>
    </w:div>
    <w:div w:id="755519033">
      <w:bodyDiv w:val="1"/>
      <w:marLeft w:val="0"/>
      <w:marRight w:val="0"/>
      <w:marTop w:val="0"/>
      <w:marBottom w:val="0"/>
      <w:divBdr>
        <w:top w:val="none" w:sz="0" w:space="0" w:color="auto"/>
        <w:left w:val="none" w:sz="0" w:space="0" w:color="auto"/>
        <w:bottom w:val="none" w:sz="0" w:space="0" w:color="auto"/>
        <w:right w:val="none" w:sz="0" w:space="0" w:color="auto"/>
      </w:divBdr>
    </w:div>
    <w:div w:id="765731398">
      <w:bodyDiv w:val="1"/>
      <w:marLeft w:val="0"/>
      <w:marRight w:val="0"/>
      <w:marTop w:val="0"/>
      <w:marBottom w:val="0"/>
      <w:divBdr>
        <w:top w:val="none" w:sz="0" w:space="0" w:color="auto"/>
        <w:left w:val="none" w:sz="0" w:space="0" w:color="auto"/>
        <w:bottom w:val="none" w:sz="0" w:space="0" w:color="auto"/>
        <w:right w:val="none" w:sz="0" w:space="0" w:color="auto"/>
      </w:divBdr>
    </w:div>
    <w:div w:id="830414793">
      <w:bodyDiv w:val="1"/>
      <w:marLeft w:val="0"/>
      <w:marRight w:val="0"/>
      <w:marTop w:val="0"/>
      <w:marBottom w:val="0"/>
      <w:divBdr>
        <w:top w:val="none" w:sz="0" w:space="0" w:color="auto"/>
        <w:left w:val="none" w:sz="0" w:space="0" w:color="auto"/>
        <w:bottom w:val="none" w:sz="0" w:space="0" w:color="auto"/>
        <w:right w:val="none" w:sz="0" w:space="0" w:color="auto"/>
      </w:divBdr>
    </w:div>
    <w:div w:id="871115387">
      <w:bodyDiv w:val="1"/>
      <w:marLeft w:val="0"/>
      <w:marRight w:val="0"/>
      <w:marTop w:val="0"/>
      <w:marBottom w:val="0"/>
      <w:divBdr>
        <w:top w:val="none" w:sz="0" w:space="0" w:color="auto"/>
        <w:left w:val="none" w:sz="0" w:space="0" w:color="auto"/>
        <w:bottom w:val="none" w:sz="0" w:space="0" w:color="auto"/>
        <w:right w:val="none" w:sz="0" w:space="0" w:color="auto"/>
      </w:divBdr>
    </w:div>
    <w:div w:id="897326915">
      <w:bodyDiv w:val="1"/>
      <w:marLeft w:val="0"/>
      <w:marRight w:val="0"/>
      <w:marTop w:val="0"/>
      <w:marBottom w:val="0"/>
      <w:divBdr>
        <w:top w:val="none" w:sz="0" w:space="0" w:color="auto"/>
        <w:left w:val="none" w:sz="0" w:space="0" w:color="auto"/>
        <w:bottom w:val="none" w:sz="0" w:space="0" w:color="auto"/>
        <w:right w:val="none" w:sz="0" w:space="0" w:color="auto"/>
      </w:divBdr>
    </w:div>
    <w:div w:id="1117917995">
      <w:bodyDiv w:val="1"/>
      <w:marLeft w:val="0"/>
      <w:marRight w:val="0"/>
      <w:marTop w:val="0"/>
      <w:marBottom w:val="0"/>
      <w:divBdr>
        <w:top w:val="none" w:sz="0" w:space="0" w:color="auto"/>
        <w:left w:val="none" w:sz="0" w:space="0" w:color="auto"/>
        <w:bottom w:val="none" w:sz="0" w:space="0" w:color="auto"/>
        <w:right w:val="none" w:sz="0" w:space="0" w:color="auto"/>
      </w:divBdr>
    </w:div>
    <w:div w:id="1154178770">
      <w:bodyDiv w:val="1"/>
      <w:marLeft w:val="0"/>
      <w:marRight w:val="0"/>
      <w:marTop w:val="0"/>
      <w:marBottom w:val="0"/>
      <w:divBdr>
        <w:top w:val="none" w:sz="0" w:space="0" w:color="auto"/>
        <w:left w:val="none" w:sz="0" w:space="0" w:color="auto"/>
        <w:bottom w:val="none" w:sz="0" w:space="0" w:color="auto"/>
        <w:right w:val="none" w:sz="0" w:space="0" w:color="auto"/>
      </w:divBdr>
    </w:div>
    <w:div w:id="1217159605">
      <w:bodyDiv w:val="1"/>
      <w:marLeft w:val="0"/>
      <w:marRight w:val="0"/>
      <w:marTop w:val="0"/>
      <w:marBottom w:val="0"/>
      <w:divBdr>
        <w:top w:val="none" w:sz="0" w:space="0" w:color="auto"/>
        <w:left w:val="none" w:sz="0" w:space="0" w:color="auto"/>
        <w:bottom w:val="none" w:sz="0" w:space="0" w:color="auto"/>
        <w:right w:val="none" w:sz="0" w:space="0" w:color="auto"/>
      </w:divBdr>
    </w:div>
    <w:div w:id="1263803911">
      <w:bodyDiv w:val="1"/>
      <w:marLeft w:val="0"/>
      <w:marRight w:val="0"/>
      <w:marTop w:val="0"/>
      <w:marBottom w:val="0"/>
      <w:divBdr>
        <w:top w:val="none" w:sz="0" w:space="0" w:color="auto"/>
        <w:left w:val="none" w:sz="0" w:space="0" w:color="auto"/>
        <w:bottom w:val="none" w:sz="0" w:space="0" w:color="auto"/>
        <w:right w:val="none" w:sz="0" w:space="0" w:color="auto"/>
      </w:divBdr>
    </w:div>
    <w:div w:id="1422262580">
      <w:bodyDiv w:val="1"/>
      <w:marLeft w:val="0"/>
      <w:marRight w:val="0"/>
      <w:marTop w:val="0"/>
      <w:marBottom w:val="0"/>
      <w:divBdr>
        <w:top w:val="none" w:sz="0" w:space="0" w:color="auto"/>
        <w:left w:val="none" w:sz="0" w:space="0" w:color="auto"/>
        <w:bottom w:val="none" w:sz="0" w:space="0" w:color="auto"/>
        <w:right w:val="none" w:sz="0" w:space="0" w:color="auto"/>
      </w:divBdr>
    </w:div>
    <w:div w:id="1571815570">
      <w:bodyDiv w:val="1"/>
      <w:marLeft w:val="0"/>
      <w:marRight w:val="0"/>
      <w:marTop w:val="0"/>
      <w:marBottom w:val="0"/>
      <w:divBdr>
        <w:top w:val="none" w:sz="0" w:space="0" w:color="auto"/>
        <w:left w:val="none" w:sz="0" w:space="0" w:color="auto"/>
        <w:bottom w:val="none" w:sz="0" w:space="0" w:color="auto"/>
        <w:right w:val="none" w:sz="0" w:space="0" w:color="auto"/>
      </w:divBdr>
    </w:div>
    <w:div w:id="1581523737">
      <w:bodyDiv w:val="1"/>
      <w:marLeft w:val="0"/>
      <w:marRight w:val="0"/>
      <w:marTop w:val="0"/>
      <w:marBottom w:val="0"/>
      <w:divBdr>
        <w:top w:val="none" w:sz="0" w:space="0" w:color="auto"/>
        <w:left w:val="none" w:sz="0" w:space="0" w:color="auto"/>
        <w:bottom w:val="none" w:sz="0" w:space="0" w:color="auto"/>
        <w:right w:val="none" w:sz="0" w:space="0" w:color="auto"/>
      </w:divBdr>
    </w:div>
    <w:div w:id="1614970346">
      <w:bodyDiv w:val="1"/>
      <w:marLeft w:val="0"/>
      <w:marRight w:val="0"/>
      <w:marTop w:val="0"/>
      <w:marBottom w:val="0"/>
      <w:divBdr>
        <w:top w:val="none" w:sz="0" w:space="0" w:color="auto"/>
        <w:left w:val="none" w:sz="0" w:space="0" w:color="auto"/>
        <w:bottom w:val="none" w:sz="0" w:space="0" w:color="auto"/>
        <w:right w:val="none" w:sz="0" w:space="0" w:color="auto"/>
      </w:divBdr>
    </w:div>
    <w:div w:id="1638023076">
      <w:bodyDiv w:val="1"/>
      <w:marLeft w:val="0"/>
      <w:marRight w:val="0"/>
      <w:marTop w:val="0"/>
      <w:marBottom w:val="0"/>
      <w:divBdr>
        <w:top w:val="none" w:sz="0" w:space="0" w:color="auto"/>
        <w:left w:val="none" w:sz="0" w:space="0" w:color="auto"/>
        <w:bottom w:val="none" w:sz="0" w:space="0" w:color="auto"/>
        <w:right w:val="none" w:sz="0" w:space="0" w:color="auto"/>
      </w:divBdr>
      <w:divsChild>
        <w:div w:id="1247304092">
          <w:marLeft w:val="706"/>
          <w:marRight w:val="0"/>
          <w:marTop w:val="144"/>
          <w:marBottom w:val="0"/>
          <w:divBdr>
            <w:top w:val="none" w:sz="0" w:space="0" w:color="auto"/>
            <w:left w:val="none" w:sz="0" w:space="0" w:color="auto"/>
            <w:bottom w:val="none" w:sz="0" w:space="0" w:color="auto"/>
            <w:right w:val="none" w:sz="0" w:space="0" w:color="auto"/>
          </w:divBdr>
        </w:div>
        <w:div w:id="1606037631">
          <w:marLeft w:val="706"/>
          <w:marRight w:val="0"/>
          <w:marTop w:val="144"/>
          <w:marBottom w:val="0"/>
          <w:divBdr>
            <w:top w:val="none" w:sz="0" w:space="0" w:color="auto"/>
            <w:left w:val="none" w:sz="0" w:space="0" w:color="auto"/>
            <w:bottom w:val="none" w:sz="0" w:space="0" w:color="auto"/>
            <w:right w:val="none" w:sz="0" w:space="0" w:color="auto"/>
          </w:divBdr>
        </w:div>
        <w:div w:id="16854888">
          <w:marLeft w:val="706"/>
          <w:marRight w:val="0"/>
          <w:marTop w:val="144"/>
          <w:marBottom w:val="0"/>
          <w:divBdr>
            <w:top w:val="none" w:sz="0" w:space="0" w:color="auto"/>
            <w:left w:val="none" w:sz="0" w:space="0" w:color="auto"/>
            <w:bottom w:val="none" w:sz="0" w:space="0" w:color="auto"/>
            <w:right w:val="none" w:sz="0" w:space="0" w:color="auto"/>
          </w:divBdr>
        </w:div>
        <w:div w:id="1045715536">
          <w:marLeft w:val="706"/>
          <w:marRight w:val="0"/>
          <w:marTop w:val="144"/>
          <w:marBottom w:val="0"/>
          <w:divBdr>
            <w:top w:val="none" w:sz="0" w:space="0" w:color="auto"/>
            <w:left w:val="none" w:sz="0" w:space="0" w:color="auto"/>
            <w:bottom w:val="none" w:sz="0" w:space="0" w:color="auto"/>
            <w:right w:val="none" w:sz="0" w:space="0" w:color="auto"/>
          </w:divBdr>
        </w:div>
        <w:div w:id="1418332842">
          <w:marLeft w:val="706"/>
          <w:marRight w:val="0"/>
          <w:marTop w:val="144"/>
          <w:marBottom w:val="0"/>
          <w:divBdr>
            <w:top w:val="none" w:sz="0" w:space="0" w:color="auto"/>
            <w:left w:val="none" w:sz="0" w:space="0" w:color="auto"/>
            <w:bottom w:val="none" w:sz="0" w:space="0" w:color="auto"/>
            <w:right w:val="none" w:sz="0" w:space="0" w:color="auto"/>
          </w:divBdr>
        </w:div>
        <w:div w:id="784546602">
          <w:marLeft w:val="706"/>
          <w:marRight w:val="0"/>
          <w:marTop w:val="144"/>
          <w:marBottom w:val="0"/>
          <w:divBdr>
            <w:top w:val="none" w:sz="0" w:space="0" w:color="auto"/>
            <w:left w:val="none" w:sz="0" w:space="0" w:color="auto"/>
            <w:bottom w:val="none" w:sz="0" w:space="0" w:color="auto"/>
            <w:right w:val="none" w:sz="0" w:space="0" w:color="auto"/>
          </w:divBdr>
        </w:div>
      </w:divsChild>
    </w:div>
    <w:div w:id="1642342086">
      <w:bodyDiv w:val="1"/>
      <w:marLeft w:val="0"/>
      <w:marRight w:val="0"/>
      <w:marTop w:val="0"/>
      <w:marBottom w:val="0"/>
      <w:divBdr>
        <w:top w:val="none" w:sz="0" w:space="0" w:color="auto"/>
        <w:left w:val="none" w:sz="0" w:space="0" w:color="auto"/>
        <w:bottom w:val="none" w:sz="0" w:space="0" w:color="auto"/>
        <w:right w:val="none" w:sz="0" w:space="0" w:color="auto"/>
      </w:divBdr>
    </w:div>
    <w:div w:id="1657684997">
      <w:bodyDiv w:val="1"/>
      <w:marLeft w:val="0"/>
      <w:marRight w:val="0"/>
      <w:marTop w:val="0"/>
      <w:marBottom w:val="0"/>
      <w:divBdr>
        <w:top w:val="none" w:sz="0" w:space="0" w:color="auto"/>
        <w:left w:val="none" w:sz="0" w:space="0" w:color="auto"/>
        <w:bottom w:val="none" w:sz="0" w:space="0" w:color="auto"/>
        <w:right w:val="none" w:sz="0" w:space="0" w:color="auto"/>
      </w:divBdr>
    </w:div>
    <w:div w:id="1736053043">
      <w:bodyDiv w:val="1"/>
      <w:marLeft w:val="0"/>
      <w:marRight w:val="0"/>
      <w:marTop w:val="0"/>
      <w:marBottom w:val="0"/>
      <w:divBdr>
        <w:top w:val="none" w:sz="0" w:space="0" w:color="auto"/>
        <w:left w:val="none" w:sz="0" w:space="0" w:color="auto"/>
        <w:bottom w:val="none" w:sz="0" w:space="0" w:color="auto"/>
        <w:right w:val="none" w:sz="0" w:space="0" w:color="auto"/>
      </w:divBdr>
    </w:div>
    <w:div w:id="1747529064">
      <w:bodyDiv w:val="1"/>
      <w:marLeft w:val="0"/>
      <w:marRight w:val="0"/>
      <w:marTop w:val="0"/>
      <w:marBottom w:val="0"/>
      <w:divBdr>
        <w:top w:val="none" w:sz="0" w:space="0" w:color="auto"/>
        <w:left w:val="none" w:sz="0" w:space="0" w:color="auto"/>
        <w:bottom w:val="none" w:sz="0" w:space="0" w:color="auto"/>
        <w:right w:val="none" w:sz="0" w:space="0" w:color="auto"/>
      </w:divBdr>
    </w:div>
    <w:div w:id="1889879309">
      <w:bodyDiv w:val="1"/>
      <w:marLeft w:val="0"/>
      <w:marRight w:val="0"/>
      <w:marTop w:val="0"/>
      <w:marBottom w:val="0"/>
      <w:divBdr>
        <w:top w:val="none" w:sz="0" w:space="0" w:color="auto"/>
        <w:left w:val="none" w:sz="0" w:space="0" w:color="auto"/>
        <w:bottom w:val="none" w:sz="0" w:space="0" w:color="auto"/>
        <w:right w:val="none" w:sz="0" w:space="0" w:color="auto"/>
      </w:divBdr>
    </w:div>
    <w:div w:id="1917082122">
      <w:bodyDiv w:val="1"/>
      <w:marLeft w:val="0"/>
      <w:marRight w:val="0"/>
      <w:marTop w:val="0"/>
      <w:marBottom w:val="0"/>
      <w:divBdr>
        <w:top w:val="none" w:sz="0" w:space="0" w:color="auto"/>
        <w:left w:val="none" w:sz="0" w:space="0" w:color="auto"/>
        <w:bottom w:val="none" w:sz="0" w:space="0" w:color="auto"/>
        <w:right w:val="none" w:sz="0" w:space="0" w:color="auto"/>
      </w:divBdr>
      <w:divsChild>
        <w:div w:id="683627354">
          <w:marLeft w:val="0"/>
          <w:marRight w:val="0"/>
          <w:marTop w:val="0"/>
          <w:marBottom w:val="0"/>
          <w:divBdr>
            <w:top w:val="none" w:sz="0" w:space="0" w:color="auto"/>
            <w:left w:val="none" w:sz="0" w:space="0" w:color="auto"/>
            <w:bottom w:val="none" w:sz="0" w:space="0" w:color="auto"/>
            <w:right w:val="none" w:sz="0" w:space="0" w:color="auto"/>
          </w:divBdr>
        </w:div>
        <w:div w:id="1275745926">
          <w:marLeft w:val="0"/>
          <w:marRight w:val="0"/>
          <w:marTop w:val="0"/>
          <w:marBottom w:val="0"/>
          <w:divBdr>
            <w:top w:val="none" w:sz="0" w:space="0" w:color="auto"/>
            <w:left w:val="none" w:sz="0" w:space="0" w:color="auto"/>
            <w:bottom w:val="none" w:sz="0" w:space="0" w:color="auto"/>
            <w:right w:val="none" w:sz="0" w:space="0" w:color="auto"/>
          </w:divBdr>
        </w:div>
      </w:divsChild>
    </w:div>
    <w:div w:id="2041588063">
      <w:bodyDiv w:val="1"/>
      <w:marLeft w:val="0"/>
      <w:marRight w:val="0"/>
      <w:marTop w:val="0"/>
      <w:marBottom w:val="0"/>
      <w:divBdr>
        <w:top w:val="none" w:sz="0" w:space="0" w:color="auto"/>
        <w:left w:val="none" w:sz="0" w:space="0" w:color="auto"/>
        <w:bottom w:val="none" w:sz="0" w:space="0" w:color="auto"/>
        <w:right w:val="none" w:sz="0" w:space="0" w:color="auto"/>
      </w:divBdr>
    </w:div>
    <w:div w:id="2095586499">
      <w:bodyDiv w:val="1"/>
      <w:marLeft w:val="0"/>
      <w:marRight w:val="0"/>
      <w:marTop w:val="0"/>
      <w:marBottom w:val="0"/>
      <w:divBdr>
        <w:top w:val="none" w:sz="0" w:space="0" w:color="auto"/>
        <w:left w:val="none" w:sz="0" w:space="0" w:color="auto"/>
        <w:bottom w:val="none" w:sz="0" w:space="0" w:color="auto"/>
        <w:right w:val="none" w:sz="0" w:space="0" w:color="auto"/>
      </w:divBdr>
      <w:divsChild>
        <w:div w:id="1968193882">
          <w:blockQuote w:val="1"/>
          <w:marLeft w:val="720"/>
          <w:marRight w:val="720"/>
          <w:marTop w:val="100"/>
          <w:marBottom w:val="100"/>
          <w:divBdr>
            <w:top w:val="none" w:sz="0" w:space="0" w:color="auto"/>
            <w:left w:val="none" w:sz="0" w:space="0" w:color="auto"/>
            <w:bottom w:val="none" w:sz="0" w:space="0" w:color="auto"/>
            <w:right w:val="none" w:sz="0" w:space="0" w:color="auto"/>
          </w:divBdr>
        </w:div>
        <w:div w:id="963540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931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117" Type="http://schemas.openxmlformats.org/officeDocument/2006/relationships/header" Target="header21.xml"/><Relationship Id="rId21" Type="http://schemas.openxmlformats.org/officeDocument/2006/relationships/image" Target="media/image14.gif"/><Relationship Id="rId42" Type="http://schemas.openxmlformats.org/officeDocument/2006/relationships/header" Target="header12.xml"/><Relationship Id="rId47" Type="http://schemas.openxmlformats.org/officeDocument/2006/relationships/image" Target="media/image20.jpeg"/><Relationship Id="rId63" Type="http://schemas.openxmlformats.org/officeDocument/2006/relationships/image" Target="media/image35.jpeg"/><Relationship Id="rId68" Type="http://schemas.openxmlformats.org/officeDocument/2006/relationships/image" Target="media/image40.jpeg"/><Relationship Id="rId84" Type="http://schemas.openxmlformats.org/officeDocument/2006/relationships/hyperlink" Target="http://kb.mailchimp.com/campaigns/previews-and-tests/best-practices-for-email-subject-lines" TargetMode="External"/><Relationship Id="rId89" Type="http://schemas.openxmlformats.org/officeDocument/2006/relationships/image" Target="media/image48.png"/><Relationship Id="rId112" Type="http://schemas.openxmlformats.org/officeDocument/2006/relationships/image" Target="media/image62.jpeg"/><Relationship Id="rId16" Type="http://schemas.openxmlformats.org/officeDocument/2006/relationships/image" Target="media/image9.png"/><Relationship Id="rId107" Type="http://schemas.openxmlformats.org/officeDocument/2006/relationships/image" Target="media/image59.jpeg"/><Relationship Id="rId11" Type="http://schemas.openxmlformats.org/officeDocument/2006/relationships/image" Target="media/image4.jpeg"/><Relationship Id="rId32" Type="http://schemas.openxmlformats.org/officeDocument/2006/relationships/footer" Target="footer4.xml"/><Relationship Id="rId37" Type="http://schemas.openxmlformats.org/officeDocument/2006/relationships/header" Target="header7.xml"/><Relationship Id="rId53" Type="http://schemas.openxmlformats.org/officeDocument/2006/relationships/image" Target="media/image26.wmf"/><Relationship Id="rId58" Type="http://schemas.openxmlformats.org/officeDocument/2006/relationships/image" Target="media/image30.png"/><Relationship Id="rId74" Type="http://schemas.openxmlformats.org/officeDocument/2006/relationships/image" Target="media/image44.jpeg"/><Relationship Id="rId79" Type="http://schemas.openxmlformats.org/officeDocument/2006/relationships/hyperlink" Target="http://blog.lucidmeetings.com/blog/anatomy-of-the-perfect-meeting-invitation-email" TargetMode="External"/><Relationship Id="rId102" Type="http://schemas.openxmlformats.org/officeDocument/2006/relationships/header" Target="header15.xml"/><Relationship Id="rId123" Type="http://schemas.openxmlformats.org/officeDocument/2006/relationships/image" Target="media/image64.png"/><Relationship Id="rId128" Type="http://schemas.openxmlformats.org/officeDocument/2006/relationships/footer" Target="footer8.xml"/><Relationship Id="rId5" Type="http://schemas.openxmlformats.org/officeDocument/2006/relationships/webSettings" Target="webSettings.xml"/><Relationship Id="rId90" Type="http://schemas.openxmlformats.org/officeDocument/2006/relationships/hyperlink" Target="http://emailclientmarketshare.com/" TargetMode="External"/><Relationship Id="rId95" Type="http://schemas.openxmlformats.org/officeDocument/2006/relationships/image" Target="media/image50.jpe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emf"/><Relationship Id="rId27" Type="http://schemas.openxmlformats.org/officeDocument/2006/relationships/footer" Target="footer1.xml"/><Relationship Id="rId30" Type="http://schemas.openxmlformats.org/officeDocument/2006/relationships/header" Target="header4.xml"/><Relationship Id="rId35" Type="http://schemas.openxmlformats.org/officeDocument/2006/relationships/footer" Target="footer5.xml"/><Relationship Id="rId43" Type="http://schemas.openxmlformats.org/officeDocument/2006/relationships/image" Target="media/image16.jpeg"/><Relationship Id="rId48" Type="http://schemas.openxmlformats.org/officeDocument/2006/relationships/image" Target="media/image21.jpeg"/><Relationship Id="rId56" Type="http://schemas.openxmlformats.org/officeDocument/2006/relationships/image" Target="media/image28.jpeg"/><Relationship Id="rId64" Type="http://schemas.openxmlformats.org/officeDocument/2006/relationships/image" Target="media/image36.jpeg"/><Relationship Id="rId69" Type="http://schemas.openxmlformats.org/officeDocument/2006/relationships/image" Target="media/image41.jpeg"/><Relationship Id="rId77" Type="http://schemas.openxmlformats.org/officeDocument/2006/relationships/hyperlink" Target="http://blog.lucidmeetings.com/blog/anatomy-of-the-perfect-meeting-invitation-email" TargetMode="External"/><Relationship Id="rId100" Type="http://schemas.openxmlformats.org/officeDocument/2006/relationships/image" Target="media/image54.jpeg"/><Relationship Id="rId105" Type="http://schemas.openxmlformats.org/officeDocument/2006/relationships/image" Target="media/image57.png"/><Relationship Id="rId113" Type="http://schemas.openxmlformats.org/officeDocument/2006/relationships/image" Target="media/image63.wmf"/><Relationship Id="rId118" Type="http://schemas.openxmlformats.org/officeDocument/2006/relationships/header" Target="header22.xml"/><Relationship Id="rId126" Type="http://schemas.openxmlformats.org/officeDocument/2006/relationships/header" Target="header28.xml"/><Relationship Id="rId8" Type="http://schemas.openxmlformats.org/officeDocument/2006/relationships/image" Target="media/image1.jpeg"/><Relationship Id="rId51" Type="http://schemas.openxmlformats.org/officeDocument/2006/relationships/image" Target="media/image24.wmf"/><Relationship Id="rId72" Type="http://schemas.openxmlformats.org/officeDocument/2006/relationships/header" Target="header13.xml"/><Relationship Id="rId80" Type="http://schemas.openxmlformats.org/officeDocument/2006/relationships/hyperlink" Target="http://blog.lucidmeetings.com/blog/anatomy-of-the-perfect-meeting-invitation-email" TargetMode="External"/><Relationship Id="rId85" Type="http://schemas.openxmlformats.org/officeDocument/2006/relationships/hyperlink" Target="http://blog.lucidmeetings.com/blog/requests-invitations-follow-up-meeting-email-in-lucid-meetings" TargetMode="External"/><Relationship Id="rId93" Type="http://schemas.openxmlformats.org/officeDocument/2006/relationships/image" Target="media/image49.jpeg"/><Relationship Id="rId98" Type="http://schemas.openxmlformats.org/officeDocument/2006/relationships/image" Target="media/image53.jpeg"/><Relationship Id="rId121" Type="http://schemas.openxmlformats.org/officeDocument/2006/relationships/header" Target="header25.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header" Target="header5.xml"/><Relationship Id="rId38" Type="http://schemas.openxmlformats.org/officeDocument/2006/relationships/header" Target="header8.xml"/><Relationship Id="rId46" Type="http://schemas.openxmlformats.org/officeDocument/2006/relationships/image" Target="media/image19.gif"/><Relationship Id="rId59" Type="http://schemas.openxmlformats.org/officeDocument/2006/relationships/image" Target="media/image31.jpeg"/><Relationship Id="rId67" Type="http://schemas.openxmlformats.org/officeDocument/2006/relationships/image" Target="media/image39.png"/><Relationship Id="rId103" Type="http://schemas.openxmlformats.org/officeDocument/2006/relationships/header" Target="header16.xml"/><Relationship Id="rId108" Type="http://schemas.openxmlformats.org/officeDocument/2006/relationships/image" Target="media/image60.png"/><Relationship Id="rId116" Type="http://schemas.openxmlformats.org/officeDocument/2006/relationships/hyperlink" Target="http://www.sei.cmu.edu/library/abstracts/reports/04tr010.cfm" TargetMode="External"/><Relationship Id="rId124" Type="http://schemas.openxmlformats.org/officeDocument/2006/relationships/image" Target="media/image65.png"/><Relationship Id="rId12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eader" Target="header11.xml"/><Relationship Id="rId54" Type="http://schemas.openxmlformats.org/officeDocument/2006/relationships/hyperlink" Target="http://www.helpscout.net/25-ways-to-thank-your-customers/" TargetMode="External"/><Relationship Id="rId62" Type="http://schemas.openxmlformats.org/officeDocument/2006/relationships/image" Target="media/image34.jpeg"/><Relationship Id="rId70" Type="http://schemas.openxmlformats.org/officeDocument/2006/relationships/image" Target="media/image42.png"/><Relationship Id="rId75" Type="http://schemas.openxmlformats.org/officeDocument/2006/relationships/image" Target="media/image45.png"/><Relationship Id="rId83" Type="http://schemas.openxmlformats.org/officeDocument/2006/relationships/hyperlink" Target="http://blog.lucidmeetings.com/blog/anatomy-of-the-perfect-meeting-invitation-email" TargetMode="External"/><Relationship Id="rId88" Type="http://schemas.openxmlformats.org/officeDocument/2006/relationships/image" Target="media/image47.png"/><Relationship Id="rId91" Type="http://schemas.openxmlformats.org/officeDocument/2006/relationships/hyperlink" Target="https://www.dropbox.com/" TargetMode="External"/><Relationship Id="rId96" Type="http://schemas.openxmlformats.org/officeDocument/2006/relationships/image" Target="media/image51.jpeg"/><Relationship Id="rId111"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www.asean.org" TargetMode="External"/><Relationship Id="rId28" Type="http://schemas.openxmlformats.org/officeDocument/2006/relationships/footer" Target="footer2.xml"/><Relationship Id="rId36" Type="http://schemas.openxmlformats.org/officeDocument/2006/relationships/footer" Target="footer6.xml"/><Relationship Id="rId49" Type="http://schemas.openxmlformats.org/officeDocument/2006/relationships/image" Target="media/image22.wmf"/><Relationship Id="rId57" Type="http://schemas.openxmlformats.org/officeDocument/2006/relationships/image" Target="media/image29.jpeg"/><Relationship Id="rId106" Type="http://schemas.openxmlformats.org/officeDocument/2006/relationships/image" Target="media/image58.gif"/><Relationship Id="rId114" Type="http://schemas.openxmlformats.org/officeDocument/2006/relationships/header" Target="header19.xml"/><Relationship Id="rId119" Type="http://schemas.openxmlformats.org/officeDocument/2006/relationships/header" Target="header23.xml"/><Relationship Id="rId127" Type="http://schemas.openxmlformats.org/officeDocument/2006/relationships/footer" Target="footer7.xml"/><Relationship Id="rId10" Type="http://schemas.openxmlformats.org/officeDocument/2006/relationships/image" Target="media/image3.jpeg"/><Relationship Id="rId31" Type="http://schemas.openxmlformats.org/officeDocument/2006/relationships/footer" Target="footer3.xml"/><Relationship Id="rId44" Type="http://schemas.openxmlformats.org/officeDocument/2006/relationships/image" Target="media/image17.jpeg"/><Relationship Id="rId52" Type="http://schemas.openxmlformats.org/officeDocument/2006/relationships/image" Target="media/image25.wmf"/><Relationship Id="rId60" Type="http://schemas.openxmlformats.org/officeDocument/2006/relationships/image" Target="media/image32.png"/><Relationship Id="rId65" Type="http://schemas.openxmlformats.org/officeDocument/2006/relationships/image" Target="media/image37.jpeg"/><Relationship Id="rId73" Type="http://schemas.openxmlformats.org/officeDocument/2006/relationships/header" Target="header14.xml"/><Relationship Id="rId78" Type="http://schemas.openxmlformats.org/officeDocument/2006/relationships/hyperlink" Target="http://blog.lucidmeetings.com/blog/anatomy-of-the-perfect-meeting-invitation-email" TargetMode="External"/><Relationship Id="rId81" Type="http://schemas.openxmlformats.org/officeDocument/2006/relationships/hyperlink" Target="http://blog.lucidmeetings.com/blog/anatomy-of-the-perfect-meeting-invitation-email" TargetMode="External"/><Relationship Id="rId86" Type="http://schemas.openxmlformats.org/officeDocument/2006/relationships/image" Target="media/image46.gif"/><Relationship Id="rId94" Type="http://schemas.openxmlformats.org/officeDocument/2006/relationships/hyperlink" Target="http://changingminds.org/principles/social_proof.htm" TargetMode="External"/><Relationship Id="rId99" Type="http://schemas.openxmlformats.org/officeDocument/2006/relationships/hyperlink" Target="http://www.skillsyouneed.com/ips/meeting-secretary.html" TargetMode="External"/><Relationship Id="rId101" Type="http://schemas.openxmlformats.org/officeDocument/2006/relationships/image" Target="media/image55.jpeg"/><Relationship Id="rId122" Type="http://schemas.openxmlformats.org/officeDocument/2006/relationships/header" Target="header26.xml"/><Relationship Id="rId13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gif"/><Relationship Id="rId39" Type="http://schemas.openxmlformats.org/officeDocument/2006/relationships/header" Target="header9.xml"/><Relationship Id="rId109" Type="http://schemas.openxmlformats.org/officeDocument/2006/relationships/image" Target="media/image61.jpeg"/><Relationship Id="rId34" Type="http://schemas.openxmlformats.org/officeDocument/2006/relationships/header" Target="header6.xml"/><Relationship Id="rId50" Type="http://schemas.openxmlformats.org/officeDocument/2006/relationships/image" Target="media/image23.wmf"/><Relationship Id="rId55" Type="http://schemas.openxmlformats.org/officeDocument/2006/relationships/image" Target="media/image27.jpeg"/><Relationship Id="rId76" Type="http://schemas.openxmlformats.org/officeDocument/2006/relationships/hyperlink" Target="http://blog.lucidmeetings.com/blog/anatomy-of-the-perfect-meeting-invitation-email" TargetMode="External"/><Relationship Id="rId97" Type="http://schemas.openxmlformats.org/officeDocument/2006/relationships/image" Target="media/image52.emf"/><Relationship Id="rId104" Type="http://schemas.openxmlformats.org/officeDocument/2006/relationships/image" Target="media/image56.jpeg"/><Relationship Id="rId120" Type="http://schemas.openxmlformats.org/officeDocument/2006/relationships/header" Target="header24.xml"/><Relationship Id="rId125" Type="http://schemas.openxmlformats.org/officeDocument/2006/relationships/header" Target="header27.xml"/><Relationship Id="rId7" Type="http://schemas.openxmlformats.org/officeDocument/2006/relationships/endnotes" Target="endnotes.xml"/><Relationship Id="rId71" Type="http://schemas.openxmlformats.org/officeDocument/2006/relationships/image" Target="media/image43.jpeg"/><Relationship Id="rId92" Type="http://schemas.openxmlformats.org/officeDocument/2006/relationships/hyperlink" Target="https://drive.google.com/" TargetMode="External"/><Relationship Id="rId2" Type="http://schemas.openxmlformats.org/officeDocument/2006/relationships/numbering" Target="numbering.xml"/><Relationship Id="rId29" Type="http://schemas.openxmlformats.org/officeDocument/2006/relationships/header" Target="header3.xml"/><Relationship Id="rId24" Type="http://schemas.openxmlformats.org/officeDocument/2006/relationships/hyperlink" Target="http://creativecommons.org/licenses/by/2.0/deed.en" TargetMode="External"/><Relationship Id="rId40" Type="http://schemas.openxmlformats.org/officeDocument/2006/relationships/header" Target="header10.xml"/><Relationship Id="rId45" Type="http://schemas.openxmlformats.org/officeDocument/2006/relationships/image" Target="media/image18.gif"/><Relationship Id="rId66" Type="http://schemas.openxmlformats.org/officeDocument/2006/relationships/image" Target="media/image38.jpeg"/><Relationship Id="rId87" Type="http://schemas.openxmlformats.org/officeDocument/2006/relationships/hyperlink" Target="http://www.timeanddate.com/worldclock/meeting.html" TargetMode="External"/><Relationship Id="rId110" Type="http://schemas.openxmlformats.org/officeDocument/2006/relationships/header" Target="header17.xml"/><Relationship Id="rId115" Type="http://schemas.openxmlformats.org/officeDocument/2006/relationships/header" Target="header20.xml"/><Relationship Id="rId131" Type="http://schemas.openxmlformats.org/officeDocument/2006/relationships/theme" Target="theme/theme1.xml"/><Relationship Id="rId61" Type="http://schemas.openxmlformats.org/officeDocument/2006/relationships/image" Target="media/image33.emf"/><Relationship Id="rId82" Type="http://schemas.openxmlformats.org/officeDocument/2006/relationships/hyperlink" Target="http://blog.lucidmeetings.com/blog/anatomy-of-the-perfect-meeting-invitation-email"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11.gif"/><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gif"/><Relationship Id="rId5" Type="http://schemas.openxmlformats.org/officeDocument/2006/relationships/image" Target="media/image13.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TM_Tour_operation_&amp;_travel_agencies_template_1703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4C8E516E72A4184AF2B2508602CDD9B"/>
        <w:category>
          <w:name w:val="General"/>
          <w:gallery w:val="placeholder"/>
        </w:category>
        <w:types>
          <w:type w:val="bbPlcHdr"/>
        </w:types>
        <w:behaviors>
          <w:behavior w:val="content"/>
        </w:behaviors>
        <w:guid w:val="{A4484F8C-8E25-4EC7-953E-0E093D7D58D4}"/>
      </w:docPartPr>
      <w:docPartBody>
        <w:p w:rsidR="003A55A2" w:rsidRDefault="003A55A2">
          <w:pPr>
            <w:pStyle w:val="64C8E516E72A4184AF2B2508602CDD9B"/>
          </w:pPr>
          <w:r w:rsidRPr="00BB6517">
            <w:rPr>
              <w:rStyle w:val="PlaceholderText"/>
            </w:rPr>
            <w:t>Click here to enter text.</w:t>
          </w:r>
        </w:p>
      </w:docPartBody>
    </w:docPart>
    <w:docPart>
      <w:docPartPr>
        <w:name w:val="002300FB3C024F91823449EE47C9658F"/>
        <w:category>
          <w:name w:val="General"/>
          <w:gallery w:val="placeholder"/>
        </w:category>
        <w:types>
          <w:type w:val="bbPlcHdr"/>
        </w:types>
        <w:behaviors>
          <w:behavior w:val="content"/>
        </w:behaviors>
        <w:guid w:val="{12EB1184-55A4-4F53-8DC1-566B9CD570F0}"/>
      </w:docPartPr>
      <w:docPartBody>
        <w:p w:rsidR="003A55A2" w:rsidRDefault="003A55A2" w:rsidP="003A55A2">
          <w:pPr>
            <w:pStyle w:val="002300FB3C024F91823449EE47C9658F"/>
          </w:pPr>
          <w:r w:rsidRPr="00BB6517">
            <w:rPr>
              <w:rStyle w:val="PlaceholderText"/>
            </w:rPr>
            <w:t>Click here to enter text.</w:t>
          </w:r>
        </w:p>
      </w:docPartBody>
    </w:docPart>
    <w:docPart>
      <w:docPartPr>
        <w:name w:val="67D6242430074D0D9C0D91399B6AC568"/>
        <w:category>
          <w:name w:val="General"/>
          <w:gallery w:val="placeholder"/>
        </w:category>
        <w:types>
          <w:type w:val="bbPlcHdr"/>
        </w:types>
        <w:behaviors>
          <w:behavior w:val="content"/>
        </w:behaviors>
        <w:guid w:val="{5ED07AEA-E9F8-4AF9-9D55-EB83EFB63BB1}"/>
      </w:docPartPr>
      <w:docPartBody>
        <w:p w:rsidR="003A55A2" w:rsidRDefault="003A55A2" w:rsidP="003A55A2">
          <w:pPr>
            <w:pStyle w:val="67D6242430074D0D9C0D91399B6AC568"/>
          </w:pPr>
          <w:r w:rsidRPr="00BB6517">
            <w:rPr>
              <w:rStyle w:val="PlaceholderText"/>
            </w:rPr>
            <w:t>Click here to enter text.</w:t>
          </w:r>
        </w:p>
      </w:docPartBody>
    </w:docPart>
    <w:docPart>
      <w:docPartPr>
        <w:name w:val="D48649D6594C470894723B14309EE961"/>
        <w:category>
          <w:name w:val="General"/>
          <w:gallery w:val="placeholder"/>
        </w:category>
        <w:types>
          <w:type w:val="bbPlcHdr"/>
        </w:types>
        <w:behaviors>
          <w:behavior w:val="content"/>
        </w:behaviors>
        <w:guid w:val="{DCBB68C7-F8C4-4F53-AE73-D7B056DB082C}"/>
      </w:docPartPr>
      <w:docPartBody>
        <w:p w:rsidR="003A55A2" w:rsidRDefault="003A55A2" w:rsidP="003A55A2">
          <w:pPr>
            <w:pStyle w:val="D48649D6594C470894723B14309EE961"/>
          </w:pPr>
          <w:r w:rsidRPr="00BB6517">
            <w:rPr>
              <w:rStyle w:val="PlaceholderText"/>
            </w:rPr>
            <w:t>Click here to enter text.</w:t>
          </w:r>
        </w:p>
      </w:docPartBody>
    </w:docPart>
    <w:docPart>
      <w:docPartPr>
        <w:name w:val="8ABE76A09A3C41CA9D9A172133D178FE"/>
        <w:category>
          <w:name w:val="General"/>
          <w:gallery w:val="placeholder"/>
        </w:category>
        <w:types>
          <w:type w:val="bbPlcHdr"/>
        </w:types>
        <w:behaviors>
          <w:behavior w:val="content"/>
        </w:behaviors>
        <w:guid w:val="{3ECEDE86-CA1B-4E88-8683-592A3AC479AF}"/>
      </w:docPartPr>
      <w:docPartBody>
        <w:p w:rsidR="003A55A2" w:rsidRDefault="003A55A2" w:rsidP="003A55A2">
          <w:pPr>
            <w:pStyle w:val="8ABE76A09A3C41CA9D9A172133D178FE"/>
          </w:pPr>
          <w:r w:rsidRPr="00BB6517">
            <w:rPr>
              <w:rStyle w:val="PlaceholderText"/>
            </w:rPr>
            <w:t>Click here to enter text.</w:t>
          </w:r>
        </w:p>
      </w:docPartBody>
    </w:docPart>
    <w:docPart>
      <w:docPartPr>
        <w:name w:val="F680B87B55EE4DA0A86F2CFDD46F2057"/>
        <w:category>
          <w:name w:val="General"/>
          <w:gallery w:val="placeholder"/>
        </w:category>
        <w:types>
          <w:type w:val="bbPlcHdr"/>
        </w:types>
        <w:behaviors>
          <w:behavior w:val="content"/>
        </w:behaviors>
        <w:guid w:val="{2E669C52-2687-4897-9D3A-07B479A73CE1}"/>
      </w:docPartPr>
      <w:docPartBody>
        <w:p w:rsidR="003A55A2" w:rsidRDefault="003A55A2" w:rsidP="003A55A2">
          <w:pPr>
            <w:pStyle w:val="F680B87B55EE4DA0A86F2CFDD46F2057"/>
          </w:pPr>
          <w:r w:rsidRPr="00BB6517">
            <w:rPr>
              <w:rStyle w:val="PlaceholderText"/>
            </w:rPr>
            <w:t>Click here to enter text.</w:t>
          </w:r>
        </w:p>
      </w:docPartBody>
    </w:docPart>
    <w:docPart>
      <w:docPartPr>
        <w:name w:val="89479289F79948F69A4DAFF2473485B6"/>
        <w:category>
          <w:name w:val="General"/>
          <w:gallery w:val="placeholder"/>
        </w:category>
        <w:types>
          <w:type w:val="bbPlcHdr"/>
        </w:types>
        <w:behaviors>
          <w:behavior w:val="content"/>
        </w:behaviors>
        <w:guid w:val="{1C825052-46E4-4F89-84B9-C67FFC421471}"/>
      </w:docPartPr>
      <w:docPartBody>
        <w:p w:rsidR="003A55A2" w:rsidRDefault="003A55A2" w:rsidP="003A55A2">
          <w:pPr>
            <w:pStyle w:val="89479289F79948F69A4DAFF2473485B6"/>
          </w:pPr>
          <w:r w:rsidRPr="00BB6517">
            <w:rPr>
              <w:rStyle w:val="PlaceholderText"/>
            </w:rPr>
            <w:t>Click here to enter text.</w:t>
          </w:r>
        </w:p>
      </w:docPartBody>
    </w:docPart>
    <w:docPart>
      <w:docPartPr>
        <w:name w:val="3E56E4C074904CF59B4A6AF6DBFA2CFA"/>
        <w:category>
          <w:name w:val="General"/>
          <w:gallery w:val="placeholder"/>
        </w:category>
        <w:types>
          <w:type w:val="bbPlcHdr"/>
        </w:types>
        <w:behaviors>
          <w:behavior w:val="content"/>
        </w:behaviors>
        <w:guid w:val="{681CFC97-869B-4014-9564-80B34AF078BE}"/>
      </w:docPartPr>
      <w:docPartBody>
        <w:p w:rsidR="003A55A2" w:rsidRDefault="003A55A2" w:rsidP="003A55A2">
          <w:pPr>
            <w:pStyle w:val="3E56E4C074904CF59B4A6AF6DBFA2CFA"/>
          </w:pPr>
          <w:r w:rsidRPr="00BB6517">
            <w:rPr>
              <w:rStyle w:val="PlaceholderText"/>
            </w:rPr>
            <w:t>Click here to enter text.</w:t>
          </w:r>
        </w:p>
      </w:docPartBody>
    </w:docPart>
    <w:docPart>
      <w:docPartPr>
        <w:name w:val="778DC1FAA93549D2A407504B0FEDF03F"/>
        <w:category>
          <w:name w:val="General"/>
          <w:gallery w:val="placeholder"/>
        </w:category>
        <w:types>
          <w:type w:val="bbPlcHdr"/>
        </w:types>
        <w:behaviors>
          <w:behavior w:val="content"/>
        </w:behaviors>
        <w:guid w:val="{D287BDBB-2667-4945-BA7F-6E17482A42B7}"/>
      </w:docPartPr>
      <w:docPartBody>
        <w:p w:rsidR="003A55A2" w:rsidRDefault="003A55A2" w:rsidP="003A55A2">
          <w:pPr>
            <w:pStyle w:val="778DC1FAA93549D2A407504B0FEDF03F"/>
          </w:pPr>
          <w:r w:rsidRPr="00BB6517">
            <w:rPr>
              <w:rStyle w:val="PlaceholderText"/>
            </w:rPr>
            <w:t>Click here to enter text.</w:t>
          </w:r>
        </w:p>
      </w:docPartBody>
    </w:docPart>
    <w:docPart>
      <w:docPartPr>
        <w:name w:val="28E5E375DB4249DEBE74C07BC8C4BEB6"/>
        <w:category>
          <w:name w:val="General"/>
          <w:gallery w:val="placeholder"/>
        </w:category>
        <w:types>
          <w:type w:val="bbPlcHdr"/>
        </w:types>
        <w:behaviors>
          <w:behavior w:val="content"/>
        </w:behaviors>
        <w:guid w:val="{EE6A1433-7783-4266-8A92-C0EAD0316FA8}"/>
      </w:docPartPr>
      <w:docPartBody>
        <w:p w:rsidR="003A55A2" w:rsidRDefault="003A55A2" w:rsidP="003A55A2">
          <w:pPr>
            <w:pStyle w:val="28E5E375DB4249DEBE74C07BC8C4BEB6"/>
          </w:pPr>
          <w:r w:rsidRPr="00BB6517">
            <w:rPr>
              <w:rStyle w:val="PlaceholderText"/>
            </w:rPr>
            <w:t>Click here to enter text.</w:t>
          </w:r>
        </w:p>
      </w:docPartBody>
    </w:docPart>
    <w:docPart>
      <w:docPartPr>
        <w:name w:val="55B4A2D5EF93459CA30918024EC3926A"/>
        <w:category>
          <w:name w:val="General"/>
          <w:gallery w:val="placeholder"/>
        </w:category>
        <w:types>
          <w:type w:val="bbPlcHdr"/>
        </w:types>
        <w:behaviors>
          <w:behavior w:val="content"/>
        </w:behaviors>
        <w:guid w:val="{5F44FA25-EE95-408A-8B6E-4CFDB0569208}"/>
      </w:docPartPr>
      <w:docPartBody>
        <w:p w:rsidR="003A55A2" w:rsidRDefault="003A55A2" w:rsidP="003A55A2">
          <w:pPr>
            <w:pStyle w:val="55B4A2D5EF93459CA30918024EC3926A"/>
          </w:pPr>
          <w:r w:rsidRPr="00BB6517">
            <w:rPr>
              <w:rStyle w:val="PlaceholderText"/>
            </w:rPr>
            <w:t>Click here to enter text.</w:t>
          </w:r>
        </w:p>
      </w:docPartBody>
    </w:docPart>
    <w:docPart>
      <w:docPartPr>
        <w:name w:val="6229939290BC46EE8FD9FEE5ACDDAC5F"/>
        <w:category>
          <w:name w:val="General"/>
          <w:gallery w:val="placeholder"/>
        </w:category>
        <w:types>
          <w:type w:val="bbPlcHdr"/>
        </w:types>
        <w:behaviors>
          <w:behavior w:val="content"/>
        </w:behaviors>
        <w:guid w:val="{7619B619-C00F-4889-A6E7-971DC5C0D9A4}"/>
      </w:docPartPr>
      <w:docPartBody>
        <w:p w:rsidR="003A55A2" w:rsidRDefault="003A55A2" w:rsidP="003A55A2">
          <w:pPr>
            <w:pStyle w:val="6229939290BC46EE8FD9FEE5ACDDAC5F"/>
          </w:pPr>
          <w:r w:rsidRPr="00BB6517">
            <w:rPr>
              <w:rStyle w:val="PlaceholderText"/>
            </w:rPr>
            <w:t>Click here to enter text.</w:t>
          </w:r>
        </w:p>
      </w:docPartBody>
    </w:docPart>
    <w:docPart>
      <w:docPartPr>
        <w:name w:val="9CEA876FA6D340F5B6F039673C7851F8"/>
        <w:category>
          <w:name w:val="General"/>
          <w:gallery w:val="placeholder"/>
        </w:category>
        <w:types>
          <w:type w:val="bbPlcHdr"/>
        </w:types>
        <w:behaviors>
          <w:behavior w:val="content"/>
        </w:behaviors>
        <w:guid w:val="{0F9927BE-FCAE-4C98-99D9-44A6C729FC51}"/>
      </w:docPartPr>
      <w:docPartBody>
        <w:p w:rsidR="003A55A2" w:rsidRDefault="003A55A2" w:rsidP="003A55A2">
          <w:pPr>
            <w:pStyle w:val="9CEA876FA6D340F5B6F039673C7851F8"/>
          </w:pPr>
          <w:r w:rsidRPr="00BB6517">
            <w:rPr>
              <w:rStyle w:val="PlaceholderText"/>
            </w:rPr>
            <w:t>Click here to enter text.</w:t>
          </w:r>
        </w:p>
      </w:docPartBody>
    </w:docPart>
    <w:docPart>
      <w:docPartPr>
        <w:name w:val="1EB808C8D20344F5ADFF6E94C47AD123"/>
        <w:category>
          <w:name w:val="General"/>
          <w:gallery w:val="placeholder"/>
        </w:category>
        <w:types>
          <w:type w:val="bbPlcHdr"/>
        </w:types>
        <w:behaviors>
          <w:behavior w:val="content"/>
        </w:behaviors>
        <w:guid w:val="{46B321F7-E321-4796-B96F-D7627F2C3541}"/>
      </w:docPartPr>
      <w:docPartBody>
        <w:p w:rsidR="003A55A2" w:rsidRDefault="003A55A2" w:rsidP="003A55A2">
          <w:pPr>
            <w:pStyle w:val="1EB808C8D20344F5ADFF6E94C47AD123"/>
          </w:pPr>
          <w:r w:rsidRPr="00BB6517">
            <w:rPr>
              <w:rStyle w:val="PlaceholderText"/>
            </w:rPr>
            <w:t>Click here to enter text.</w:t>
          </w:r>
        </w:p>
      </w:docPartBody>
    </w:docPart>
    <w:docPart>
      <w:docPartPr>
        <w:name w:val="17090363CBF848738545DFB8B88BDB50"/>
        <w:category>
          <w:name w:val="General"/>
          <w:gallery w:val="placeholder"/>
        </w:category>
        <w:types>
          <w:type w:val="bbPlcHdr"/>
        </w:types>
        <w:behaviors>
          <w:behavior w:val="content"/>
        </w:behaviors>
        <w:guid w:val="{D39F4E66-38B7-440A-9221-8120408D9E25}"/>
      </w:docPartPr>
      <w:docPartBody>
        <w:p w:rsidR="003A55A2" w:rsidRDefault="003A55A2" w:rsidP="003A55A2">
          <w:pPr>
            <w:pStyle w:val="17090363CBF848738545DFB8B88BDB50"/>
          </w:pPr>
          <w:r w:rsidRPr="00BB6517">
            <w:rPr>
              <w:rStyle w:val="PlaceholderText"/>
            </w:rPr>
            <w:t>Click here to enter text.</w:t>
          </w:r>
        </w:p>
      </w:docPartBody>
    </w:docPart>
    <w:docPart>
      <w:docPartPr>
        <w:name w:val="F6846AB6BC484E129AEEAC62D0EBFB84"/>
        <w:category>
          <w:name w:val="General"/>
          <w:gallery w:val="placeholder"/>
        </w:category>
        <w:types>
          <w:type w:val="bbPlcHdr"/>
        </w:types>
        <w:behaviors>
          <w:behavior w:val="content"/>
        </w:behaviors>
        <w:guid w:val="{FED7D586-11E2-483E-AACC-70FB07F4908B}"/>
      </w:docPartPr>
      <w:docPartBody>
        <w:p w:rsidR="003A55A2" w:rsidRDefault="003A55A2" w:rsidP="003A55A2">
          <w:pPr>
            <w:pStyle w:val="F6846AB6BC484E129AEEAC62D0EBFB84"/>
          </w:pPr>
          <w:r w:rsidRPr="00BB6517">
            <w:rPr>
              <w:rStyle w:val="PlaceholderText"/>
            </w:rPr>
            <w:t>Click here to enter text.</w:t>
          </w:r>
        </w:p>
      </w:docPartBody>
    </w:docPart>
    <w:docPart>
      <w:docPartPr>
        <w:name w:val="CE09E3D330D04A48955C20398ABE2E9D"/>
        <w:category>
          <w:name w:val="General"/>
          <w:gallery w:val="placeholder"/>
        </w:category>
        <w:types>
          <w:type w:val="bbPlcHdr"/>
        </w:types>
        <w:behaviors>
          <w:behavior w:val="content"/>
        </w:behaviors>
        <w:guid w:val="{137CD3FD-D8CD-4D05-8362-AE3C810B8FA5}"/>
      </w:docPartPr>
      <w:docPartBody>
        <w:p w:rsidR="003A55A2" w:rsidRDefault="003A55A2" w:rsidP="003A55A2">
          <w:pPr>
            <w:pStyle w:val="CE09E3D330D04A48955C20398ABE2E9D"/>
          </w:pPr>
          <w:r w:rsidRPr="00BB6517">
            <w:rPr>
              <w:rStyle w:val="PlaceholderText"/>
            </w:rPr>
            <w:t>Click here to enter text.</w:t>
          </w:r>
        </w:p>
      </w:docPartBody>
    </w:docPart>
    <w:docPart>
      <w:docPartPr>
        <w:name w:val="47ADBF98FDEE43DAAFB72F96891F0169"/>
        <w:category>
          <w:name w:val="General"/>
          <w:gallery w:val="placeholder"/>
        </w:category>
        <w:types>
          <w:type w:val="bbPlcHdr"/>
        </w:types>
        <w:behaviors>
          <w:behavior w:val="content"/>
        </w:behaviors>
        <w:guid w:val="{EB6F8E57-8C8F-44A8-BE98-0D2BCEBD4D7A}"/>
      </w:docPartPr>
      <w:docPartBody>
        <w:p w:rsidR="003A55A2" w:rsidRDefault="003A55A2" w:rsidP="003A55A2">
          <w:pPr>
            <w:pStyle w:val="47ADBF98FDEE43DAAFB72F96891F0169"/>
          </w:pPr>
          <w:r w:rsidRPr="00BB6517">
            <w:rPr>
              <w:rStyle w:val="PlaceholderText"/>
            </w:rPr>
            <w:t>Click here to enter text.</w:t>
          </w:r>
        </w:p>
      </w:docPartBody>
    </w:docPart>
    <w:docPart>
      <w:docPartPr>
        <w:name w:val="52693570BF6642E78C9113B0F578C5DE"/>
        <w:category>
          <w:name w:val="General"/>
          <w:gallery w:val="placeholder"/>
        </w:category>
        <w:types>
          <w:type w:val="bbPlcHdr"/>
        </w:types>
        <w:behaviors>
          <w:behavior w:val="content"/>
        </w:behaviors>
        <w:guid w:val="{5C7A108E-EE46-4F47-9B5E-3C137C326F04}"/>
      </w:docPartPr>
      <w:docPartBody>
        <w:p w:rsidR="003A55A2" w:rsidRDefault="003A55A2" w:rsidP="003A55A2">
          <w:pPr>
            <w:pStyle w:val="52693570BF6642E78C9113B0F578C5DE"/>
          </w:pPr>
          <w:r w:rsidRPr="00BB6517">
            <w:rPr>
              <w:rStyle w:val="PlaceholderText"/>
            </w:rPr>
            <w:t>Click here to enter text.</w:t>
          </w:r>
        </w:p>
      </w:docPartBody>
    </w:docPart>
    <w:docPart>
      <w:docPartPr>
        <w:name w:val="F32DF521F766496A9B8DBC109E0D8BFF"/>
        <w:category>
          <w:name w:val="General"/>
          <w:gallery w:val="placeholder"/>
        </w:category>
        <w:types>
          <w:type w:val="bbPlcHdr"/>
        </w:types>
        <w:behaviors>
          <w:behavior w:val="content"/>
        </w:behaviors>
        <w:guid w:val="{23B4AAF2-F881-4EF8-A775-E29410F07928}"/>
      </w:docPartPr>
      <w:docPartBody>
        <w:p w:rsidR="003A55A2" w:rsidRDefault="003A55A2" w:rsidP="003A55A2">
          <w:pPr>
            <w:pStyle w:val="F32DF521F766496A9B8DBC109E0D8BFF"/>
          </w:pPr>
          <w:r w:rsidRPr="00BB6517">
            <w:rPr>
              <w:rStyle w:val="PlaceholderText"/>
            </w:rPr>
            <w:t>Click here to enter text.</w:t>
          </w:r>
        </w:p>
      </w:docPartBody>
    </w:docPart>
    <w:docPart>
      <w:docPartPr>
        <w:name w:val="018EF50F23DD412E8E8F0EE4599AF50F"/>
        <w:category>
          <w:name w:val="General"/>
          <w:gallery w:val="placeholder"/>
        </w:category>
        <w:types>
          <w:type w:val="bbPlcHdr"/>
        </w:types>
        <w:behaviors>
          <w:behavior w:val="content"/>
        </w:behaviors>
        <w:guid w:val="{84E62F91-FF90-4F7A-B1E1-ADA1C624B450}"/>
      </w:docPartPr>
      <w:docPartBody>
        <w:p w:rsidR="003A55A2" w:rsidRDefault="003A55A2" w:rsidP="003A55A2">
          <w:pPr>
            <w:pStyle w:val="018EF50F23DD412E8E8F0EE4599AF50F"/>
          </w:pPr>
          <w:r w:rsidRPr="00BB6517">
            <w:rPr>
              <w:rStyle w:val="PlaceholderText"/>
            </w:rPr>
            <w:t>Click here to enter text.</w:t>
          </w:r>
        </w:p>
      </w:docPartBody>
    </w:docPart>
    <w:docPart>
      <w:docPartPr>
        <w:name w:val="33EFB61B6A244BE99A13F2555872E7C1"/>
        <w:category>
          <w:name w:val="General"/>
          <w:gallery w:val="placeholder"/>
        </w:category>
        <w:types>
          <w:type w:val="bbPlcHdr"/>
        </w:types>
        <w:behaviors>
          <w:behavior w:val="content"/>
        </w:behaviors>
        <w:guid w:val="{F9AE9DFB-79E4-4334-B239-183A16BCD316}"/>
      </w:docPartPr>
      <w:docPartBody>
        <w:p w:rsidR="003A55A2" w:rsidRDefault="003A55A2" w:rsidP="003A55A2">
          <w:pPr>
            <w:pStyle w:val="33EFB61B6A244BE99A13F2555872E7C1"/>
          </w:pPr>
          <w:r w:rsidRPr="00BB6517">
            <w:rPr>
              <w:rStyle w:val="PlaceholderText"/>
            </w:rPr>
            <w:t>Click here to enter text.</w:t>
          </w:r>
        </w:p>
      </w:docPartBody>
    </w:docPart>
    <w:docPart>
      <w:docPartPr>
        <w:name w:val="C150FCF85C984A379B042FB4607DC833"/>
        <w:category>
          <w:name w:val="General"/>
          <w:gallery w:val="placeholder"/>
        </w:category>
        <w:types>
          <w:type w:val="bbPlcHdr"/>
        </w:types>
        <w:behaviors>
          <w:behavior w:val="content"/>
        </w:behaviors>
        <w:guid w:val="{084D3774-198E-4400-B21C-AA4F1A698A36}"/>
      </w:docPartPr>
      <w:docPartBody>
        <w:p w:rsidR="003A55A2" w:rsidRDefault="003A55A2" w:rsidP="003A55A2">
          <w:pPr>
            <w:pStyle w:val="C150FCF85C984A379B042FB4607DC833"/>
          </w:pPr>
          <w:r w:rsidRPr="00BB6517">
            <w:rPr>
              <w:rStyle w:val="PlaceholderText"/>
            </w:rPr>
            <w:t>Click here to enter text.</w:t>
          </w:r>
        </w:p>
      </w:docPartBody>
    </w:docPart>
    <w:docPart>
      <w:docPartPr>
        <w:name w:val="A4FB66BA594B4CE99817E3472C88EFCB"/>
        <w:category>
          <w:name w:val="General"/>
          <w:gallery w:val="placeholder"/>
        </w:category>
        <w:types>
          <w:type w:val="bbPlcHdr"/>
        </w:types>
        <w:behaviors>
          <w:behavior w:val="content"/>
        </w:behaviors>
        <w:guid w:val="{D4696332-3972-435D-8573-79566E4AC451}"/>
      </w:docPartPr>
      <w:docPartBody>
        <w:p w:rsidR="003A55A2" w:rsidRDefault="003A55A2" w:rsidP="003A55A2">
          <w:pPr>
            <w:pStyle w:val="A4FB66BA594B4CE99817E3472C88EFCB"/>
          </w:pPr>
          <w:r w:rsidRPr="00BB6517">
            <w:rPr>
              <w:rStyle w:val="PlaceholderText"/>
            </w:rPr>
            <w:t>Click here to enter text.</w:t>
          </w:r>
        </w:p>
      </w:docPartBody>
    </w:docPart>
    <w:docPart>
      <w:docPartPr>
        <w:name w:val="E10A0A73D6A545C2B39EC5E2AD045EF7"/>
        <w:category>
          <w:name w:val="General"/>
          <w:gallery w:val="placeholder"/>
        </w:category>
        <w:types>
          <w:type w:val="bbPlcHdr"/>
        </w:types>
        <w:behaviors>
          <w:behavior w:val="content"/>
        </w:behaviors>
        <w:guid w:val="{3FF73752-B2D1-4AAB-B6F4-F90005550E74}"/>
      </w:docPartPr>
      <w:docPartBody>
        <w:p w:rsidR="003A55A2" w:rsidRDefault="003A55A2" w:rsidP="003A55A2">
          <w:pPr>
            <w:pStyle w:val="E10A0A73D6A545C2B39EC5E2AD045EF7"/>
          </w:pPr>
          <w:r w:rsidRPr="00BB6517">
            <w:rPr>
              <w:rStyle w:val="PlaceholderText"/>
            </w:rPr>
            <w:t>Click here to enter text.</w:t>
          </w:r>
        </w:p>
      </w:docPartBody>
    </w:docPart>
    <w:docPart>
      <w:docPartPr>
        <w:name w:val="D48D99CA18664DCEA1B31AAFD20DB557"/>
        <w:category>
          <w:name w:val="General"/>
          <w:gallery w:val="placeholder"/>
        </w:category>
        <w:types>
          <w:type w:val="bbPlcHdr"/>
        </w:types>
        <w:behaviors>
          <w:behavior w:val="content"/>
        </w:behaviors>
        <w:guid w:val="{18BB7C75-88A9-42E8-B43F-1C2E1400F717}"/>
      </w:docPartPr>
      <w:docPartBody>
        <w:p w:rsidR="003A55A2" w:rsidRDefault="003A55A2" w:rsidP="003A55A2">
          <w:pPr>
            <w:pStyle w:val="D48D99CA18664DCEA1B31AAFD20DB557"/>
          </w:pPr>
          <w:r w:rsidRPr="00BB6517">
            <w:rPr>
              <w:rStyle w:val="PlaceholderText"/>
            </w:rPr>
            <w:t>Click here to enter text.</w:t>
          </w:r>
        </w:p>
      </w:docPartBody>
    </w:docPart>
    <w:docPart>
      <w:docPartPr>
        <w:name w:val="0F54D463D4314895AFA94EB811C4AA82"/>
        <w:category>
          <w:name w:val="General"/>
          <w:gallery w:val="placeholder"/>
        </w:category>
        <w:types>
          <w:type w:val="bbPlcHdr"/>
        </w:types>
        <w:behaviors>
          <w:behavior w:val="content"/>
        </w:behaviors>
        <w:guid w:val="{7B9D3174-B544-41BA-9A79-E9C021FDE344}"/>
      </w:docPartPr>
      <w:docPartBody>
        <w:p w:rsidR="003A55A2" w:rsidRDefault="003A55A2" w:rsidP="003A55A2">
          <w:pPr>
            <w:pStyle w:val="0F54D463D4314895AFA94EB811C4AA82"/>
          </w:pPr>
          <w:r w:rsidRPr="00BB6517">
            <w:rPr>
              <w:rStyle w:val="PlaceholderText"/>
            </w:rPr>
            <w:t>Click here to enter text.</w:t>
          </w:r>
        </w:p>
      </w:docPartBody>
    </w:docPart>
    <w:docPart>
      <w:docPartPr>
        <w:name w:val="B52FE41DFC73403A85718CE3BC11B5BF"/>
        <w:category>
          <w:name w:val="General"/>
          <w:gallery w:val="placeholder"/>
        </w:category>
        <w:types>
          <w:type w:val="bbPlcHdr"/>
        </w:types>
        <w:behaviors>
          <w:behavior w:val="content"/>
        </w:behaviors>
        <w:guid w:val="{34F7E08B-30DE-43E3-BB8A-CAD09972BBF4}"/>
      </w:docPartPr>
      <w:docPartBody>
        <w:p w:rsidR="003A55A2" w:rsidRDefault="003A55A2" w:rsidP="003A55A2">
          <w:pPr>
            <w:pStyle w:val="B52FE41DFC73403A85718CE3BC11B5BF"/>
          </w:pPr>
          <w:r w:rsidRPr="00BB6517">
            <w:rPr>
              <w:rStyle w:val="PlaceholderText"/>
            </w:rPr>
            <w:t>Click here to enter text.</w:t>
          </w:r>
        </w:p>
      </w:docPartBody>
    </w:docPart>
    <w:docPart>
      <w:docPartPr>
        <w:name w:val="BBD0E0FF372C49FD8CFC6414F2345C67"/>
        <w:category>
          <w:name w:val="General"/>
          <w:gallery w:val="placeholder"/>
        </w:category>
        <w:types>
          <w:type w:val="bbPlcHdr"/>
        </w:types>
        <w:behaviors>
          <w:behavior w:val="content"/>
        </w:behaviors>
        <w:guid w:val="{40816330-2067-4F58-863C-95E22CF88D40}"/>
      </w:docPartPr>
      <w:docPartBody>
        <w:p w:rsidR="003A55A2" w:rsidRDefault="003A55A2" w:rsidP="003A55A2">
          <w:pPr>
            <w:pStyle w:val="BBD0E0FF372C49FD8CFC6414F2345C67"/>
          </w:pPr>
          <w:r w:rsidRPr="00BB6517">
            <w:rPr>
              <w:rStyle w:val="PlaceholderText"/>
            </w:rPr>
            <w:t>Click here to enter text.</w:t>
          </w:r>
        </w:p>
      </w:docPartBody>
    </w:docPart>
    <w:docPart>
      <w:docPartPr>
        <w:name w:val="7E7C17B48B1F433E932DB0E67CA369C2"/>
        <w:category>
          <w:name w:val="General"/>
          <w:gallery w:val="placeholder"/>
        </w:category>
        <w:types>
          <w:type w:val="bbPlcHdr"/>
        </w:types>
        <w:behaviors>
          <w:behavior w:val="content"/>
        </w:behaviors>
        <w:guid w:val="{FA2A2EB3-FFCE-46D0-8EDE-D0D42A61319F}"/>
      </w:docPartPr>
      <w:docPartBody>
        <w:p w:rsidR="003A55A2" w:rsidRDefault="003A55A2" w:rsidP="003A55A2">
          <w:pPr>
            <w:pStyle w:val="7E7C17B48B1F433E932DB0E67CA369C2"/>
          </w:pPr>
          <w:r w:rsidRPr="00BB6517">
            <w:rPr>
              <w:rStyle w:val="PlaceholderText"/>
            </w:rPr>
            <w:t>Click here to enter text.</w:t>
          </w:r>
        </w:p>
      </w:docPartBody>
    </w:docPart>
    <w:docPart>
      <w:docPartPr>
        <w:name w:val="13E4D111C699496089D5EE12AFA95932"/>
        <w:category>
          <w:name w:val="General"/>
          <w:gallery w:val="placeholder"/>
        </w:category>
        <w:types>
          <w:type w:val="bbPlcHdr"/>
        </w:types>
        <w:behaviors>
          <w:behavior w:val="content"/>
        </w:behaviors>
        <w:guid w:val="{CC0E0E4B-AD16-42F7-8BC0-FC0732481A8B}"/>
      </w:docPartPr>
      <w:docPartBody>
        <w:p w:rsidR="003A55A2" w:rsidRDefault="003A55A2" w:rsidP="003A55A2">
          <w:pPr>
            <w:pStyle w:val="13E4D111C699496089D5EE12AFA95932"/>
          </w:pPr>
          <w:r w:rsidRPr="00BB6517">
            <w:rPr>
              <w:rStyle w:val="PlaceholderText"/>
            </w:rPr>
            <w:t>Click here to enter text.</w:t>
          </w:r>
        </w:p>
      </w:docPartBody>
    </w:docPart>
    <w:docPart>
      <w:docPartPr>
        <w:name w:val="B3325B0EEA4C4B2C82E2AF3BDE53E5A7"/>
        <w:category>
          <w:name w:val="General"/>
          <w:gallery w:val="placeholder"/>
        </w:category>
        <w:types>
          <w:type w:val="bbPlcHdr"/>
        </w:types>
        <w:behaviors>
          <w:behavior w:val="content"/>
        </w:behaviors>
        <w:guid w:val="{9C2149AB-6904-4BD4-BFF5-5BA5CEA53FA6}"/>
      </w:docPartPr>
      <w:docPartBody>
        <w:p w:rsidR="003A55A2" w:rsidRDefault="003A55A2" w:rsidP="003A55A2">
          <w:pPr>
            <w:pStyle w:val="B3325B0EEA4C4B2C82E2AF3BDE53E5A7"/>
          </w:pPr>
          <w:r w:rsidRPr="00BB6517">
            <w:rPr>
              <w:rStyle w:val="PlaceholderText"/>
            </w:rPr>
            <w:t>Click here to enter text.</w:t>
          </w:r>
        </w:p>
      </w:docPartBody>
    </w:docPart>
    <w:docPart>
      <w:docPartPr>
        <w:name w:val="E716D2F6FD84472DA619039BBB0924E3"/>
        <w:category>
          <w:name w:val="General"/>
          <w:gallery w:val="placeholder"/>
        </w:category>
        <w:types>
          <w:type w:val="bbPlcHdr"/>
        </w:types>
        <w:behaviors>
          <w:behavior w:val="content"/>
        </w:behaviors>
        <w:guid w:val="{C8DBE072-FA56-4690-BE8B-E495ED06D780}"/>
      </w:docPartPr>
      <w:docPartBody>
        <w:p w:rsidR="003A55A2" w:rsidRDefault="003A55A2" w:rsidP="003A55A2">
          <w:pPr>
            <w:pStyle w:val="E716D2F6FD84472DA619039BBB0924E3"/>
          </w:pPr>
          <w:r w:rsidRPr="00BB6517">
            <w:rPr>
              <w:rStyle w:val="PlaceholderText"/>
            </w:rPr>
            <w:t>Click here to enter text.</w:t>
          </w:r>
        </w:p>
      </w:docPartBody>
    </w:docPart>
    <w:docPart>
      <w:docPartPr>
        <w:name w:val="2EE5CA05350C466F8FEF885F945CA53A"/>
        <w:category>
          <w:name w:val="General"/>
          <w:gallery w:val="placeholder"/>
        </w:category>
        <w:types>
          <w:type w:val="bbPlcHdr"/>
        </w:types>
        <w:behaviors>
          <w:behavior w:val="content"/>
        </w:behaviors>
        <w:guid w:val="{FFCC4B51-1A6E-4FF6-A57D-AC3102A65C88}"/>
      </w:docPartPr>
      <w:docPartBody>
        <w:p w:rsidR="003A55A2" w:rsidRDefault="003A55A2" w:rsidP="003A55A2">
          <w:pPr>
            <w:pStyle w:val="2EE5CA05350C466F8FEF885F945CA53A"/>
          </w:pPr>
          <w:r w:rsidRPr="00BB6517">
            <w:rPr>
              <w:rStyle w:val="PlaceholderText"/>
            </w:rPr>
            <w:t>Click here to enter text.</w:t>
          </w:r>
        </w:p>
      </w:docPartBody>
    </w:docPart>
    <w:docPart>
      <w:docPartPr>
        <w:name w:val="FD5AED7AD8EA41F9B854C30987C2FC2B"/>
        <w:category>
          <w:name w:val="General"/>
          <w:gallery w:val="placeholder"/>
        </w:category>
        <w:types>
          <w:type w:val="bbPlcHdr"/>
        </w:types>
        <w:behaviors>
          <w:behavior w:val="content"/>
        </w:behaviors>
        <w:guid w:val="{5D18B68A-EC17-4C70-A270-7096073FE5B3}"/>
      </w:docPartPr>
      <w:docPartBody>
        <w:p w:rsidR="003A55A2" w:rsidRDefault="003A55A2" w:rsidP="003A55A2">
          <w:pPr>
            <w:pStyle w:val="FD5AED7AD8EA41F9B854C30987C2FC2B"/>
          </w:pPr>
          <w:r w:rsidRPr="00BB6517">
            <w:rPr>
              <w:rStyle w:val="PlaceholderText"/>
            </w:rPr>
            <w:t>Click here to enter text.</w:t>
          </w:r>
        </w:p>
      </w:docPartBody>
    </w:docPart>
    <w:docPart>
      <w:docPartPr>
        <w:name w:val="5E6AFE825026462FBA67CAECB732BF3E"/>
        <w:category>
          <w:name w:val="General"/>
          <w:gallery w:val="placeholder"/>
        </w:category>
        <w:types>
          <w:type w:val="bbPlcHdr"/>
        </w:types>
        <w:behaviors>
          <w:behavior w:val="content"/>
        </w:behaviors>
        <w:guid w:val="{57BF1693-4D69-4D31-8C53-F9CD0F037A4E}"/>
      </w:docPartPr>
      <w:docPartBody>
        <w:p w:rsidR="003A55A2" w:rsidRDefault="003A55A2" w:rsidP="003A55A2">
          <w:pPr>
            <w:pStyle w:val="5E6AFE825026462FBA67CAECB732BF3E"/>
          </w:pPr>
          <w:r w:rsidRPr="00BB6517">
            <w:rPr>
              <w:rStyle w:val="PlaceholderText"/>
            </w:rPr>
            <w:t>Click here to enter text.</w:t>
          </w:r>
        </w:p>
      </w:docPartBody>
    </w:docPart>
    <w:docPart>
      <w:docPartPr>
        <w:name w:val="CB413636EF3A46D188221756CEE479CF"/>
        <w:category>
          <w:name w:val="General"/>
          <w:gallery w:val="placeholder"/>
        </w:category>
        <w:types>
          <w:type w:val="bbPlcHdr"/>
        </w:types>
        <w:behaviors>
          <w:behavior w:val="content"/>
        </w:behaviors>
        <w:guid w:val="{3E18F4D5-6B81-4E2B-8BB7-52CFCE55166E}"/>
      </w:docPartPr>
      <w:docPartBody>
        <w:p w:rsidR="003A55A2" w:rsidRDefault="003A55A2" w:rsidP="003A55A2">
          <w:pPr>
            <w:pStyle w:val="CB413636EF3A46D188221756CEE479CF"/>
          </w:pPr>
          <w:r w:rsidRPr="00BB6517">
            <w:rPr>
              <w:rStyle w:val="PlaceholderText"/>
            </w:rPr>
            <w:t>Click here to enter text.</w:t>
          </w:r>
        </w:p>
      </w:docPartBody>
    </w:docPart>
    <w:docPart>
      <w:docPartPr>
        <w:name w:val="9F00912D11C2470D9521F4A52BEF6E1B"/>
        <w:category>
          <w:name w:val="General"/>
          <w:gallery w:val="placeholder"/>
        </w:category>
        <w:types>
          <w:type w:val="bbPlcHdr"/>
        </w:types>
        <w:behaviors>
          <w:behavior w:val="content"/>
        </w:behaviors>
        <w:guid w:val="{5C3BB61A-5E90-4E40-8150-6148F83E7A05}"/>
      </w:docPartPr>
      <w:docPartBody>
        <w:p w:rsidR="003A55A2" w:rsidRDefault="003A55A2" w:rsidP="003A55A2">
          <w:pPr>
            <w:pStyle w:val="9F00912D11C2470D9521F4A52BEF6E1B"/>
          </w:pPr>
          <w:r w:rsidRPr="00BB6517">
            <w:rPr>
              <w:rStyle w:val="PlaceholderText"/>
            </w:rPr>
            <w:t>Click here to enter text.</w:t>
          </w:r>
        </w:p>
      </w:docPartBody>
    </w:docPart>
    <w:docPart>
      <w:docPartPr>
        <w:name w:val="F6C5B14609C3486A96C894AB000ECBDE"/>
        <w:category>
          <w:name w:val="General"/>
          <w:gallery w:val="placeholder"/>
        </w:category>
        <w:types>
          <w:type w:val="bbPlcHdr"/>
        </w:types>
        <w:behaviors>
          <w:behavior w:val="content"/>
        </w:behaviors>
        <w:guid w:val="{9F29EF78-A6D9-49F9-B56C-0E6B80BBB090}"/>
      </w:docPartPr>
      <w:docPartBody>
        <w:p w:rsidR="003A55A2" w:rsidRDefault="003A55A2" w:rsidP="003A55A2">
          <w:pPr>
            <w:pStyle w:val="F6C5B14609C3486A96C894AB000ECBDE"/>
          </w:pPr>
          <w:r w:rsidRPr="00BB6517">
            <w:rPr>
              <w:rStyle w:val="PlaceholderText"/>
            </w:rPr>
            <w:t>Click here to enter text.</w:t>
          </w:r>
        </w:p>
      </w:docPartBody>
    </w:docPart>
    <w:docPart>
      <w:docPartPr>
        <w:name w:val="C92541DE3FD34A4BBE7C3EC40EC61483"/>
        <w:category>
          <w:name w:val="General"/>
          <w:gallery w:val="placeholder"/>
        </w:category>
        <w:types>
          <w:type w:val="bbPlcHdr"/>
        </w:types>
        <w:behaviors>
          <w:behavior w:val="content"/>
        </w:behaviors>
        <w:guid w:val="{50719702-45CA-4B5A-A1D4-830F9E43B9C9}"/>
      </w:docPartPr>
      <w:docPartBody>
        <w:p w:rsidR="003A55A2" w:rsidRDefault="003A55A2" w:rsidP="003A55A2">
          <w:pPr>
            <w:pStyle w:val="C92541DE3FD34A4BBE7C3EC40EC61483"/>
          </w:pPr>
          <w:r w:rsidRPr="00BB6517">
            <w:rPr>
              <w:rStyle w:val="PlaceholderText"/>
            </w:rPr>
            <w:t>Click here to enter text.</w:t>
          </w:r>
        </w:p>
      </w:docPartBody>
    </w:docPart>
    <w:docPart>
      <w:docPartPr>
        <w:name w:val="362065F310264CA59B23A981DECBABC4"/>
        <w:category>
          <w:name w:val="General"/>
          <w:gallery w:val="placeholder"/>
        </w:category>
        <w:types>
          <w:type w:val="bbPlcHdr"/>
        </w:types>
        <w:behaviors>
          <w:behavior w:val="content"/>
        </w:behaviors>
        <w:guid w:val="{448A5910-F738-44C8-B690-5BB38A556CE1}"/>
      </w:docPartPr>
      <w:docPartBody>
        <w:p w:rsidR="00493878" w:rsidRDefault="00493878" w:rsidP="00493878">
          <w:pPr>
            <w:pStyle w:val="362065F310264CA59B23A981DECBABC4"/>
          </w:pPr>
          <w:r w:rsidRPr="00BB6517">
            <w:rPr>
              <w:rStyle w:val="PlaceholderText"/>
            </w:rPr>
            <w:t>Click here to enter text.</w:t>
          </w:r>
        </w:p>
      </w:docPartBody>
    </w:docPart>
    <w:docPart>
      <w:docPartPr>
        <w:name w:val="32A8B9EECB634B4C9CB9B851AF964F09"/>
        <w:category>
          <w:name w:val="General"/>
          <w:gallery w:val="placeholder"/>
        </w:category>
        <w:types>
          <w:type w:val="bbPlcHdr"/>
        </w:types>
        <w:behaviors>
          <w:behavior w:val="content"/>
        </w:behaviors>
        <w:guid w:val="{1D38B8DF-A393-4E28-BF7B-177911488609}"/>
      </w:docPartPr>
      <w:docPartBody>
        <w:p w:rsidR="00493878" w:rsidRDefault="00493878" w:rsidP="00493878">
          <w:pPr>
            <w:pStyle w:val="32A8B9EECB634B4C9CB9B851AF964F09"/>
          </w:pPr>
          <w:r w:rsidRPr="00BB6517">
            <w:rPr>
              <w:rStyle w:val="PlaceholderText"/>
            </w:rPr>
            <w:t>Click here to enter text.</w:t>
          </w:r>
        </w:p>
      </w:docPartBody>
    </w:docPart>
    <w:docPart>
      <w:docPartPr>
        <w:name w:val="CB0971470915417CBA184EA1879157DF"/>
        <w:category>
          <w:name w:val="General"/>
          <w:gallery w:val="placeholder"/>
        </w:category>
        <w:types>
          <w:type w:val="bbPlcHdr"/>
        </w:types>
        <w:behaviors>
          <w:behavior w:val="content"/>
        </w:behaviors>
        <w:guid w:val="{563105BE-4851-4DED-A445-6ACF2F4FD7B6}"/>
      </w:docPartPr>
      <w:docPartBody>
        <w:p w:rsidR="00493878" w:rsidRDefault="00493878" w:rsidP="00493878">
          <w:pPr>
            <w:pStyle w:val="CB0971470915417CBA184EA1879157DF"/>
          </w:pPr>
          <w:r w:rsidRPr="00BB6517">
            <w:rPr>
              <w:rStyle w:val="PlaceholderText"/>
            </w:rPr>
            <w:t>Click here to enter text.</w:t>
          </w:r>
        </w:p>
      </w:docPartBody>
    </w:docPart>
    <w:docPart>
      <w:docPartPr>
        <w:name w:val="FF680F71F33F43848885A50CAE37E921"/>
        <w:category>
          <w:name w:val="General"/>
          <w:gallery w:val="placeholder"/>
        </w:category>
        <w:types>
          <w:type w:val="bbPlcHdr"/>
        </w:types>
        <w:behaviors>
          <w:behavior w:val="content"/>
        </w:behaviors>
        <w:guid w:val="{599093D8-2C83-4E2B-AD88-6989F522F97C}"/>
      </w:docPartPr>
      <w:docPartBody>
        <w:p w:rsidR="00493878" w:rsidRDefault="00493878" w:rsidP="00493878">
          <w:pPr>
            <w:pStyle w:val="FF680F71F33F43848885A50CAE37E921"/>
          </w:pPr>
          <w:r w:rsidRPr="00BB6517">
            <w:rPr>
              <w:rStyle w:val="PlaceholderText"/>
            </w:rPr>
            <w:t>Click here to enter text.</w:t>
          </w:r>
        </w:p>
      </w:docPartBody>
    </w:docPart>
    <w:docPart>
      <w:docPartPr>
        <w:name w:val="14C6F2C7B4274E7A879318E0A24FD4E7"/>
        <w:category>
          <w:name w:val="General"/>
          <w:gallery w:val="placeholder"/>
        </w:category>
        <w:types>
          <w:type w:val="bbPlcHdr"/>
        </w:types>
        <w:behaviors>
          <w:behavior w:val="content"/>
        </w:behaviors>
        <w:guid w:val="{3690CB03-1DEE-451B-AB53-39F0756545F4}"/>
      </w:docPartPr>
      <w:docPartBody>
        <w:p w:rsidR="00493878" w:rsidRDefault="00493878" w:rsidP="00493878">
          <w:pPr>
            <w:pStyle w:val="14C6F2C7B4274E7A879318E0A24FD4E7"/>
          </w:pPr>
          <w:r w:rsidRPr="00BB6517">
            <w:rPr>
              <w:rStyle w:val="PlaceholderText"/>
            </w:rPr>
            <w:t>Click here to enter text.</w:t>
          </w:r>
        </w:p>
      </w:docPartBody>
    </w:docPart>
    <w:docPart>
      <w:docPartPr>
        <w:name w:val="114EF555D73E458387DFBCB682B174AB"/>
        <w:category>
          <w:name w:val="General"/>
          <w:gallery w:val="placeholder"/>
        </w:category>
        <w:types>
          <w:type w:val="bbPlcHdr"/>
        </w:types>
        <w:behaviors>
          <w:behavior w:val="content"/>
        </w:behaviors>
        <w:guid w:val="{8B4D5831-F48A-44A4-98E4-6EB6E796E601}"/>
      </w:docPartPr>
      <w:docPartBody>
        <w:p w:rsidR="00493878" w:rsidRDefault="00493878" w:rsidP="00493878">
          <w:pPr>
            <w:pStyle w:val="114EF555D73E458387DFBCB682B174AB"/>
          </w:pPr>
          <w:r w:rsidRPr="00BB6517">
            <w:rPr>
              <w:rStyle w:val="PlaceholderText"/>
            </w:rPr>
            <w:t>Click here to enter text.</w:t>
          </w:r>
        </w:p>
      </w:docPartBody>
    </w:docPart>
    <w:docPart>
      <w:docPartPr>
        <w:name w:val="CE5DCF95D37B4DA095E52DBE960015E9"/>
        <w:category>
          <w:name w:val="General"/>
          <w:gallery w:val="placeholder"/>
        </w:category>
        <w:types>
          <w:type w:val="bbPlcHdr"/>
        </w:types>
        <w:behaviors>
          <w:behavior w:val="content"/>
        </w:behaviors>
        <w:guid w:val="{09293463-29EA-480A-8C31-AD9B62D30B7A}"/>
      </w:docPartPr>
      <w:docPartBody>
        <w:p w:rsidR="00493878" w:rsidRDefault="00493878" w:rsidP="00493878">
          <w:pPr>
            <w:pStyle w:val="CE5DCF95D37B4DA095E52DBE960015E9"/>
          </w:pPr>
          <w:r w:rsidRPr="00BB6517">
            <w:rPr>
              <w:rStyle w:val="PlaceholderText"/>
            </w:rPr>
            <w:t>Click here to enter text.</w:t>
          </w:r>
        </w:p>
      </w:docPartBody>
    </w:docPart>
    <w:docPart>
      <w:docPartPr>
        <w:name w:val="85FDC3F4C0A0478398B613DFC690164A"/>
        <w:category>
          <w:name w:val="General"/>
          <w:gallery w:val="placeholder"/>
        </w:category>
        <w:types>
          <w:type w:val="bbPlcHdr"/>
        </w:types>
        <w:behaviors>
          <w:behavior w:val="content"/>
        </w:behaviors>
        <w:guid w:val="{3E0B2027-D3A0-4DCF-B668-9B70567C8002}"/>
      </w:docPartPr>
      <w:docPartBody>
        <w:p w:rsidR="00493878" w:rsidRDefault="00493878" w:rsidP="00493878">
          <w:pPr>
            <w:pStyle w:val="85FDC3F4C0A0478398B613DFC690164A"/>
          </w:pPr>
          <w:r w:rsidRPr="00BB6517">
            <w:rPr>
              <w:rStyle w:val="PlaceholderText"/>
            </w:rPr>
            <w:t>Click here to enter text.</w:t>
          </w:r>
        </w:p>
      </w:docPartBody>
    </w:docPart>
    <w:docPart>
      <w:docPartPr>
        <w:name w:val="9AF17D4FE322420E8177ED7F51C65A05"/>
        <w:category>
          <w:name w:val="General"/>
          <w:gallery w:val="placeholder"/>
        </w:category>
        <w:types>
          <w:type w:val="bbPlcHdr"/>
        </w:types>
        <w:behaviors>
          <w:behavior w:val="content"/>
        </w:behaviors>
        <w:guid w:val="{530A0FBF-7E85-43C9-937D-C5C2B3130B21}"/>
      </w:docPartPr>
      <w:docPartBody>
        <w:p w:rsidR="00493878" w:rsidRDefault="00493878" w:rsidP="00493878">
          <w:pPr>
            <w:pStyle w:val="9AF17D4FE322420E8177ED7F51C65A05"/>
          </w:pPr>
          <w:r w:rsidRPr="00BB6517">
            <w:rPr>
              <w:rStyle w:val="PlaceholderText"/>
            </w:rPr>
            <w:t>Click here to enter text.</w:t>
          </w:r>
        </w:p>
      </w:docPartBody>
    </w:docPart>
    <w:docPart>
      <w:docPartPr>
        <w:name w:val="2EF7A246C5974B05B615FEC804078B1D"/>
        <w:category>
          <w:name w:val="General"/>
          <w:gallery w:val="placeholder"/>
        </w:category>
        <w:types>
          <w:type w:val="bbPlcHdr"/>
        </w:types>
        <w:behaviors>
          <w:behavior w:val="content"/>
        </w:behaviors>
        <w:guid w:val="{9F637CCF-4352-49D9-8E33-E5FD412E36B8}"/>
      </w:docPartPr>
      <w:docPartBody>
        <w:p w:rsidR="00493878" w:rsidRDefault="00493878" w:rsidP="00493878">
          <w:pPr>
            <w:pStyle w:val="2EF7A246C5974B05B615FEC804078B1D"/>
          </w:pPr>
          <w:r w:rsidRPr="00BB6517">
            <w:rPr>
              <w:rStyle w:val="PlaceholderText"/>
            </w:rPr>
            <w:t>Click here to enter text.</w:t>
          </w:r>
        </w:p>
      </w:docPartBody>
    </w:docPart>
    <w:docPart>
      <w:docPartPr>
        <w:name w:val="685EB74E55654A58AFF8BFA7D2844DAD"/>
        <w:category>
          <w:name w:val="General"/>
          <w:gallery w:val="placeholder"/>
        </w:category>
        <w:types>
          <w:type w:val="bbPlcHdr"/>
        </w:types>
        <w:behaviors>
          <w:behavior w:val="content"/>
        </w:behaviors>
        <w:guid w:val="{08372134-5F49-4F77-BCBE-BE7FCFE67254}"/>
      </w:docPartPr>
      <w:docPartBody>
        <w:p w:rsidR="00493878" w:rsidRDefault="00493878" w:rsidP="00493878">
          <w:pPr>
            <w:pStyle w:val="685EB74E55654A58AFF8BFA7D2844DAD"/>
          </w:pPr>
          <w:r w:rsidRPr="00BB6517">
            <w:rPr>
              <w:rStyle w:val="PlaceholderText"/>
            </w:rPr>
            <w:t>Click here to enter text.</w:t>
          </w:r>
        </w:p>
      </w:docPartBody>
    </w:docPart>
    <w:docPart>
      <w:docPartPr>
        <w:name w:val="DFBE967CB562435499DC57235ABA4692"/>
        <w:category>
          <w:name w:val="General"/>
          <w:gallery w:val="placeholder"/>
        </w:category>
        <w:types>
          <w:type w:val="bbPlcHdr"/>
        </w:types>
        <w:behaviors>
          <w:behavior w:val="content"/>
        </w:behaviors>
        <w:guid w:val="{A455B093-78DE-4C23-8398-7953D1B258D7}"/>
      </w:docPartPr>
      <w:docPartBody>
        <w:p w:rsidR="00493878" w:rsidRDefault="00493878" w:rsidP="00493878">
          <w:pPr>
            <w:pStyle w:val="DFBE967CB562435499DC57235ABA4692"/>
          </w:pPr>
          <w:r w:rsidRPr="00BB6517">
            <w:rPr>
              <w:rStyle w:val="PlaceholderText"/>
            </w:rPr>
            <w:t>Click here to enter text.</w:t>
          </w:r>
        </w:p>
      </w:docPartBody>
    </w:docPart>
    <w:docPart>
      <w:docPartPr>
        <w:name w:val="2F1532ADFBFA4770B7E3952263039B45"/>
        <w:category>
          <w:name w:val="General"/>
          <w:gallery w:val="placeholder"/>
        </w:category>
        <w:types>
          <w:type w:val="bbPlcHdr"/>
        </w:types>
        <w:behaviors>
          <w:behavior w:val="content"/>
        </w:behaviors>
        <w:guid w:val="{8134AFDE-D2AA-4C45-8CB8-9497B0FF8845}"/>
      </w:docPartPr>
      <w:docPartBody>
        <w:p w:rsidR="00493878" w:rsidRDefault="00493878" w:rsidP="00493878">
          <w:pPr>
            <w:pStyle w:val="2F1532ADFBFA4770B7E3952263039B45"/>
          </w:pPr>
          <w:r w:rsidRPr="00BB6517">
            <w:rPr>
              <w:rStyle w:val="PlaceholderText"/>
            </w:rPr>
            <w:t>Click here to enter text.</w:t>
          </w:r>
        </w:p>
      </w:docPartBody>
    </w:docPart>
    <w:docPart>
      <w:docPartPr>
        <w:name w:val="21089945CA414FBCBAC401D97C8B668E"/>
        <w:category>
          <w:name w:val="General"/>
          <w:gallery w:val="placeholder"/>
        </w:category>
        <w:types>
          <w:type w:val="bbPlcHdr"/>
        </w:types>
        <w:behaviors>
          <w:behavior w:val="content"/>
        </w:behaviors>
        <w:guid w:val="{772A9964-E7C7-455E-BAA9-243E19A54E27}"/>
      </w:docPartPr>
      <w:docPartBody>
        <w:p w:rsidR="00493878" w:rsidRDefault="00493878" w:rsidP="00493878">
          <w:pPr>
            <w:pStyle w:val="21089945CA414FBCBAC401D97C8B668E"/>
          </w:pPr>
          <w:r w:rsidRPr="00BB6517">
            <w:rPr>
              <w:rStyle w:val="PlaceholderText"/>
            </w:rPr>
            <w:t>Click here to enter text.</w:t>
          </w:r>
        </w:p>
      </w:docPartBody>
    </w:docPart>
    <w:docPart>
      <w:docPartPr>
        <w:name w:val="36E01B3F3B564CDCAC132107E2D054E1"/>
        <w:category>
          <w:name w:val="General"/>
          <w:gallery w:val="placeholder"/>
        </w:category>
        <w:types>
          <w:type w:val="bbPlcHdr"/>
        </w:types>
        <w:behaviors>
          <w:behavior w:val="content"/>
        </w:behaviors>
        <w:guid w:val="{C2DCF00E-565C-46D4-869F-01B8762A1003}"/>
      </w:docPartPr>
      <w:docPartBody>
        <w:p w:rsidR="00493878" w:rsidRDefault="00493878" w:rsidP="00493878">
          <w:pPr>
            <w:pStyle w:val="36E01B3F3B564CDCAC132107E2D054E1"/>
          </w:pPr>
          <w:r w:rsidRPr="00BB6517">
            <w:rPr>
              <w:rStyle w:val="PlaceholderText"/>
            </w:rPr>
            <w:t>Click here to enter text.</w:t>
          </w:r>
        </w:p>
      </w:docPartBody>
    </w:docPart>
    <w:docPart>
      <w:docPartPr>
        <w:name w:val="5F9125728A61480297E4B8DE9E9D3A50"/>
        <w:category>
          <w:name w:val="General"/>
          <w:gallery w:val="placeholder"/>
        </w:category>
        <w:types>
          <w:type w:val="bbPlcHdr"/>
        </w:types>
        <w:behaviors>
          <w:behavior w:val="content"/>
        </w:behaviors>
        <w:guid w:val="{29E435D4-57A5-4D10-B5CB-C5696D9641AB}"/>
      </w:docPartPr>
      <w:docPartBody>
        <w:p w:rsidR="00493878" w:rsidRDefault="00493878" w:rsidP="00493878">
          <w:pPr>
            <w:pStyle w:val="5F9125728A61480297E4B8DE9E9D3A50"/>
          </w:pPr>
          <w:r w:rsidRPr="00BB6517">
            <w:rPr>
              <w:rStyle w:val="PlaceholderText"/>
            </w:rPr>
            <w:t>Click here to enter text.</w:t>
          </w:r>
        </w:p>
      </w:docPartBody>
    </w:docPart>
    <w:docPart>
      <w:docPartPr>
        <w:name w:val="3FBBF18902BC4F4CBF4FD44C61928053"/>
        <w:category>
          <w:name w:val="General"/>
          <w:gallery w:val="placeholder"/>
        </w:category>
        <w:types>
          <w:type w:val="bbPlcHdr"/>
        </w:types>
        <w:behaviors>
          <w:behavior w:val="content"/>
        </w:behaviors>
        <w:guid w:val="{9D28323E-82AF-4C40-8D92-6717117D4486}"/>
      </w:docPartPr>
      <w:docPartBody>
        <w:p w:rsidR="00493878" w:rsidRDefault="00493878" w:rsidP="00493878">
          <w:pPr>
            <w:pStyle w:val="3FBBF18902BC4F4CBF4FD44C61928053"/>
          </w:pPr>
          <w:r w:rsidRPr="00BB6517">
            <w:rPr>
              <w:rStyle w:val="PlaceholderText"/>
            </w:rPr>
            <w:t>Click here to enter text.</w:t>
          </w:r>
        </w:p>
      </w:docPartBody>
    </w:docPart>
    <w:docPart>
      <w:docPartPr>
        <w:name w:val="A394D54AF71E4719A7D91B18E9A3C348"/>
        <w:category>
          <w:name w:val="General"/>
          <w:gallery w:val="placeholder"/>
        </w:category>
        <w:types>
          <w:type w:val="bbPlcHdr"/>
        </w:types>
        <w:behaviors>
          <w:behavior w:val="content"/>
        </w:behaviors>
        <w:guid w:val="{74F5ED2A-5BEE-46DB-835D-81F4F92AA5B8}"/>
      </w:docPartPr>
      <w:docPartBody>
        <w:p w:rsidR="00493878" w:rsidRDefault="00493878" w:rsidP="00493878">
          <w:pPr>
            <w:pStyle w:val="A394D54AF71E4719A7D91B18E9A3C348"/>
          </w:pPr>
          <w:r w:rsidRPr="00BB6517">
            <w:rPr>
              <w:rStyle w:val="PlaceholderText"/>
            </w:rPr>
            <w:t>Click here to enter text.</w:t>
          </w:r>
        </w:p>
      </w:docPartBody>
    </w:docPart>
    <w:docPart>
      <w:docPartPr>
        <w:name w:val="687F6ED9B1AE4B099FC779ED2A1F8DAB"/>
        <w:category>
          <w:name w:val="General"/>
          <w:gallery w:val="placeholder"/>
        </w:category>
        <w:types>
          <w:type w:val="bbPlcHdr"/>
        </w:types>
        <w:behaviors>
          <w:behavior w:val="content"/>
        </w:behaviors>
        <w:guid w:val="{835BC0BC-D99F-4B38-A661-BC855CD47FE4}"/>
      </w:docPartPr>
      <w:docPartBody>
        <w:p w:rsidR="00493878" w:rsidRDefault="00493878" w:rsidP="00493878">
          <w:pPr>
            <w:pStyle w:val="687F6ED9B1AE4B099FC779ED2A1F8DAB"/>
          </w:pPr>
          <w:r w:rsidRPr="00BB6517">
            <w:rPr>
              <w:rStyle w:val="PlaceholderText"/>
            </w:rPr>
            <w:t>Click here to enter text.</w:t>
          </w:r>
        </w:p>
      </w:docPartBody>
    </w:docPart>
    <w:docPart>
      <w:docPartPr>
        <w:name w:val="DADB3ABD637E4F3B9B046B1A74B6F2FE"/>
        <w:category>
          <w:name w:val="General"/>
          <w:gallery w:val="placeholder"/>
        </w:category>
        <w:types>
          <w:type w:val="bbPlcHdr"/>
        </w:types>
        <w:behaviors>
          <w:behavior w:val="content"/>
        </w:behaviors>
        <w:guid w:val="{AF408044-2CCA-4242-B53C-A7547ACC5B6A}"/>
      </w:docPartPr>
      <w:docPartBody>
        <w:p w:rsidR="00493878" w:rsidRDefault="00493878" w:rsidP="00493878">
          <w:pPr>
            <w:pStyle w:val="DADB3ABD637E4F3B9B046B1A74B6F2FE"/>
          </w:pPr>
          <w:r w:rsidRPr="00BB6517">
            <w:rPr>
              <w:rStyle w:val="PlaceholderText"/>
            </w:rPr>
            <w:t>Click here to enter text.</w:t>
          </w:r>
        </w:p>
      </w:docPartBody>
    </w:docPart>
    <w:docPart>
      <w:docPartPr>
        <w:name w:val="D82C635978B14CEE96AF95E4DFC7032A"/>
        <w:category>
          <w:name w:val="General"/>
          <w:gallery w:val="placeholder"/>
        </w:category>
        <w:types>
          <w:type w:val="bbPlcHdr"/>
        </w:types>
        <w:behaviors>
          <w:behavior w:val="content"/>
        </w:behaviors>
        <w:guid w:val="{FE7D70EB-C959-49F6-A1C3-AE41CFFCA624}"/>
      </w:docPartPr>
      <w:docPartBody>
        <w:p w:rsidR="00493878" w:rsidRDefault="00493878" w:rsidP="00493878">
          <w:pPr>
            <w:pStyle w:val="D82C635978B14CEE96AF95E4DFC7032A"/>
          </w:pPr>
          <w:r w:rsidRPr="00BB6517">
            <w:rPr>
              <w:rStyle w:val="PlaceholderText"/>
            </w:rPr>
            <w:t>Click here to enter text.</w:t>
          </w:r>
        </w:p>
      </w:docPartBody>
    </w:docPart>
    <w:docPart>
      <w:docPartPr>
        <w:name w:val="00BAA4CD3F2349B9B261A27F00B14CB7"/>
        <w:category>
          <w:name w:val="General"/>
          <w:gallery w:val="placeholder"/>
        </w:category>
        <w:types>
          <w:type w:val="bbPlcHdr"/>
        </w:types>
        <w:behaviors>
          <w:behavior w:val="content"/>
        </w:behaviors>
        <w:guid w:val="{68986D11-3936-4BFB-85AD-5001993DCD74}"/>
      </w:docPartPr>
      <w:docPartBody>
        <w:p w:rsidR="00493878" w:rsidRDefault="00493878" w:rsidP="00493878">
          <w:pPr>
            <w:pStyle w:val="00BAA4CD3F2349B9B261A27F00B14CB7"/>
          </w:pPr>
          <w:r w:rsidRPr="00BB6517">
            <w:rPr>
              <w:rStyle w:val="PlaceholderText"/>
            </w:rPr>
            <w:t>Click here to enter text.</w:t>
          </w:r>
        </w:p>
      </w:docPartBody>
    </w:docPart>
    <w:docPart>
      <w:docPartPr>
        <w:name w:val="AB0DA0B5943A48EF8E38F0937A9B8EEC"/>
        <w:category>
          <w:name w:val="General"/>
          <w:gallery w:val="placeholder"/>
        </w:category>
        <w:types>
          <w:type w:val="bbPlcHdr"/>
        </w:types>
        <w:behaviors>
          <w:behavior w:val="content"/>
        </w:behaviors>
        <w:guid w:val="{DA41A67E-5248-40C1-975F-0FD6899D98EE}"/>
      </w:docPartPr>
      <w:docPartBody>
        <w:p w:rsidR="00493878" w:rsidRDefault="00493878" w:rsidP="00493878">
          <w:pPr>
            <w:pStyle w:val="AB0DA0B5943A48EF8E38F0937A9B8EEC"/>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3A55A2"/>
    <w:rsid w:val="001143D4"/>
    <w:rsid w:val="002F03FA"/>
    <w:rsid w:val="00337C9C"/>
    <w:rsid w:val="003A55A2"/>
    <w:rsid w:val="00493878"/>
    <w:rsid w:val="005B15F5"/>
    <w:rsid w:val="00893515"/>
    <w:rsid w:val="00911620"/>
    <w:rsid w:val="00BA39C8"/>
    <w:rsid w:val="00DE5893"/>
    <w:rsid w:val="00E766EA"/>
    <w:rsid w:val="00F41DD6"/>
    <w:rsid w:val="00FE15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3878"/>
    <w:rPr>
      <w:color w:val="808080"/>
    </w:rPr>
  </w:style>
  <w:style w:type="paragraph" w:customStyle="1" w:styleId="64C8E516E72A4184AF2B2508602CDD9B">
    <w:name w:val="64C8E516E72A4184AF2B2508602CDD9B"/>
    <w:rsid w:val="00F41DD6"/>
  </w:style>
  <w:style w:type="paragraph" w:customStyle="1" w:styleId="D47C622E004248098780D7C3982BCD73">
    <w:name w:val="D47C622E004248098780D7C3982BCD73"/>
    <w:rsid w:val="00F41DD6"/>
  </w:style>
  <w:style w:type="paragraph" w:customStyle="1" w:styleId="0BFDA6A5C3AF4AC88A33BCA321D22D02">
    <w:name w:val="0BFDA6A5C3AF4AC88A33BCA321D22D02"/>
    <w:rsid w:val="00F41DD6"/>
  </w:style>
  <w:style w:type="paragraph" w:customStyle="1" w:styleId="0F8A4D4A23DA498F93A61F190837C964">
    <w:name w:val="0F8A4D4A23DA498F93A61F190837C964"/>
    <w:rsid w:val="00F41DD6"/>
  </w:style>
  <w:style w:type="paragraph" w:customStyle="1" w:styleId="4D794E00DBDB45389CFF236F181C5993">
    <w:name w:val="4D794E00DBDB45389CFF236F181C5993"/>
    <w:rsid w:val="00F41DD6"/>
  </w:style>
  <w:style w:type="paragraph" w:customStyle="1" w:styleId="3E4C05FFD9FC416AABE9EF6D397663D9">
    <w:name w:val="3E4C05FFD9FC416AABE9EF6D397663D9"/>
    <w:rsid w:val="00F41DD6"/>
  </w:style>
  <w:style w:type="paragraph" w:customStyle="1" w:styleId="1142AAF9B5BF4C11A0C74EFF4C06CC05">
    <w:name w:val="1142AAF9B5BF4C11A0C74EFF4C06CC05"/>
    <w:rsid w:val="00F41DD6"/>
  </w:style>
  <w:style w:type="paragraph" w:customStyle="1" w:styleId="0D414F20D3E14439991AB0D4CD7501FA">
    <w:name w:val="0D414F20D3E14439991AB0D4CD7501FA"/>
    <w:rsid w:val="00F41DD6"/>
  </w:style>
  <w:style w:type="paragraph" w:customStyle="1" w:styleId="E8C98AB470E1426CBAEC50395C99025E">
    <w:name w:val="E8C98AB470E1426CBAEC50395C99025E"/>
    <w:rsid w:val="00F41DD6"/>
  </w:style>
  <w:style w:type="paragraph" w:customStyle="1" w:styleId="F99A64F780564BDFA1371A418E6886F4">
    <w:name w:val="F99A64F780564BDFA1371A418E6886F4"/>
    <w:rsid w:val="00F41DD6"/>
  </w:style>
  <w:style w:type="paragraph" w:customStyle="1" w:styleId="04070BF5F397451E850A85ED1954054A">
    <w:name w:val="04070BF5F397451E850A85ED1954054A"/>
    <w:rsid w:val="00F41DD6"/>
  </w:style>
  <w:style w:type="paragraph" w:customStyle="1" w:styleId="6B2025CCEA5F4657B98E3606DB0775FA">
    <w:name w:val="6B2025CCEA5F4657B98E3606DB0775FA"/>
    <w:rsid w:val="00F41DD6"/>
  </w:style>
  <w:style w:type="paragraph" w:customStyle="1" w:styleId="CC370E412494478D86F8915ADEE35C07">
    <w:name w:val="CC370E412494478D86F8915ADEE35C07"/>
    <w:rsid w:val="00F41DD6"/>
  </w:style>
  <w:style w:type="paragraph" w:customStyle="1" w:styleId="FDDB67A942A042CAA16579F805C5BF99">
    <w:name w:val="FDDB67A942A042CAA16579F805C5BF99"/>
    <w:rsid w:val="00F41DD6"/>
  </w:style>
  <w:style w:type="paragraph" w:customStyle="1" w:styleId="A166A58FA84F4309AEF751548000548D">
    <w:name w:val="A166A58FA84F4309AEF751548000548D"/>
    <w:rsid w:val="00F41DD6"/>
  </w:style>
  <w:style w:type="paragraph" w:customStyle="1" w:styleId="07B472AD762A4B60BE0370719965A0DB">
    <w:name w:val="07B472AD762A4B60BE0370719965A0DB"/>
    <w:rsid w:val="00F41DD6"/>
  </w:style>
  <w:style w:type="paragraph" w:customStyle="1" w:styleId="117E7A11261348648CB27275A0A46E30">
    <w:name w:val="117E7A11261348648CB27275A0A46E30"/>
    <w:rsid w:val="00F41DD6"/>
  </w:style>
  <w:style w:type="paragraph" w:customStyle="1" w:styleId="19BA5B120C9C4D718B2A56DFB5B9F3BF">
    <w:name w:val="19BA5B120C9C4D718B2A56DFB5B9F3BF"/>
    <w:rsid w:val="00F41DD6"/>
  </w:style>
  <w:style w:type="paragraph" w:customStyle="1" w:styleId="01D5FCF3879842AB8B07DAF0C35721FE">
    <w:name w:val="01D5FCF3879842AB8B07DAF0C35721FE"/>
    <w:rsid w:val="00F41DD6"/>
  </w:style>
  <w:style w:type="paragraph" w:customStyle="1" w:styleId="9A6467E709AF466D83D294BDA4C0DAA8">
    <w:name w:val="9A6467E709AF466D83D294BDA4C0DAA8"/>
    <w:rsid w:val="00F41DD6"/>
  </w:style>
  <w:style w:type="paragraph" w:customStyle="1" w:styleId="F5F8644B92644FBD9B6D99038467163D">
    <w:name w:val="F5F8644B92644FBD9B6D99038467163D"/>
    <w:rsid w:val="00F41DD6"/>
  </w:style>
  <w:style w:type="paragraph" w:customStyle="1" w:styleId="DABD707BE8014928B3C5D4E7B3A275E5">
    <w:name w:val="DABD707BE8014928B3C5D4E7B3A275E5"/>
    <w:rsid w:val="00F41DD6"/>
  </w:style>
  <w:style w:type="paragraph" w:customStyle="1" w:styleId="9B4F838F58484859A30AD40FDDAB64BD">
    <w:name w:val="9B4F838F58484859A30AD40FDDAB64BD"/>
    <w:rsid w:val="00F41DD6"/>
  </w:style>
  <w:style w:type="paragraph" w:customStyle="1" w:styleId="C64573A9E0F343E18A5CC19597F8BD02">
    <w:name w:val="C64573A9E0F343E18A5CC19597F8BD02"/>
    <w:rsid w:val="00F41DD6"/>
  </w:style>
  <w:style w:type="paragraph" w:customStyle="1" w:styleId="9A8451272AA8457CB27AEAD2EE5E832C">
    <w:name w:val="9A8451272AA8457CB27AEAD2EE5E832C"/>
    <w:rsid w:val="00F41DD6"/>
  </w:style>
  <w:style w:type="paragraph" w:customStyle="1" w:styleId="44FB88B5886C4F75B1270A6E9ACF9DB9">
    <w:name w:val="44FB88B5886C4F75B1270A6E9ACF9DB9"/>
    <w:rsid w:val="00F41DD6"/>
  </w:style>
  <w:style w:type="paragraph" w:customStyle="1" w:styleId="2722149E89484370A97038C78C92245D">
    <w:name w:val="2722149E89484370A97038C78C92245D"/>
    <w:rsid w:val="00F41DD6"/>
  </w:style>
  <w:style w:type="paragraph" w:customStyle="1" w:styleId="EC46500C76CC435DB3A8ABAECBD0C2C4">
    <w:name w:val="EC46500C76CC435DB3A8ABAECBD0C2C4"/>
    <w:rsid w:val="00F41DD6"/>
  </w:style>
  <w:style w:type="paragraph" w:customStyle="1" w:styleId="4EA6CA4EFBF54E40A9B6B306FD0B7C75">
    <w:name w:val="4EA6CA4EFBF54E40A9B6B306FD0B7C75"/>
    <w:rsid w:val="00F41DD6"/>
  </w:style>
  <w:style w:type="paragraph" w:customStyle="1" w:styleId="84374AAC570142CD9CB30C8FC4D1116C">
    <w:name w:val="84374AAC570142CD9CB30C8FC4D1116C"/>
    <w:rsid w:val="00F41DD6"/>
  </w:style>
  <w:style w:type="paragraph" w:customStyle="1" w:styleId="2549AD0C4F0A43A5BF00FB24B828E137">
    <w:name w:val="2549AD0C4F0A43A5BF00FB24B828E137"/>
    <w:rsid w:val="00F41DD6"/>
  </w:style>
  <w:style w:type="paragraph" w:customStyle="1" w:styleId="49B3D56D8A1347E2970850DF083EF9E5">
    <w:name w:val="49B3D56D8A1347E2970850DF083EF9E5"/>
    <w:rsid w:val="00F41DD6"/>
  </w:style>
  <w:style w:type="paragraph" w:customStyle="1" w:styleId="68F046C856184B508276CCE59C1177DE">
    <w:name w:val="68F046C856184B508276CCE59C1177DE"/>
    <w:rsid w:val="00F41DD6"/>
  </w:style>
  <w:style w:type="paragraph" w:customStyle="1" w:styleId="2D13FBE320D746B1B9AB11BD4EAE48CB">
    <w:name w:val="2D13FBE320D746B1B9AB11BD4EAE48CB"/>
    <w:rsid w:val="00F41DD6"/>
  </w:style>
  <w:style w:type="paragraph" w:customStyle="1" w:styleId="0056A416B367487A973778712EDC565A">
    <w:name w:val="0056A416B367487A973778712EDC565A"/>
    <w:rsid w:val="00F41DD6"/>
  </w:style>
  <w:style w:type="paragraph" w:customStyle="1" w:styleId="0E6DEF5CB03044FE838F0A87F33FD322">
    <w:name w:val="0E6DEF5CB03044FE838F0A87F33FD322"/>
    <w:rsid w:val="00F41DD6"/>
  </w:style>
  <w:style w:type="paragraph" w:customStyle="1" w:styleId="B121B883CB3B41AEBA0D0F84E46CF40D">
    <w:name w:val="B121B883CB3B41AEBA0D0F84E46CF40D"/>
    <w:rsid w:val="00F41DD6"/>
  </w:style>
  <w:style w:type="paragraph" w:customStyle="1" w:styleId="46CF7C2C692E4889A0629C385EBB4CA8">
    <w:name w:val="46CF7C2C692E4889A0629C385EBB4CA8"/>
    <w:rsid w:val="00F41DD6"/>
  </w:style>
  <w:style w:type="paragraph" w:customStyle="1" w:styleId="21E3842FF66C4ED6A6F2E637A2B3BA4F">
    <w:name w:val="21E3842FF66C4ED6A6F2E637A2B3BA4F"/>
    <w:rsid w:val="00F41DD6"/>
  </w:style>
  <w:style w:type="paragraph" w:customStyle="1" w:styleId="E28B1533D373497CBA6CA9DC4C1DE240">
    <w:name w:val="E28B1533D373497CBA6CA9DC4C1DE240"/>
    <w:rsid w:val="00F41DD6"/>
  </w:style>
  <w:style w:type="paragraph" w:customStyle="1" w:styleId="36917F79450E46C68CC1F5457AA3433B">
    <w:name w:val="36917F79450E46C68CC1F5457AA3433B"/>
    <w:rsid w:val="00F41DD6"/>
  </w:style>
  <w:style w:type="paragraph" w:customStyle="1" w:styleId="948C0D0E039D474D9EDC5E1B07641FD1">
    <w:name w:val="948C0D0E039D474D9EDC5E1B07641FD1"/>
    <w:rsid w:val="00F41DD6"/>
  </w:style>
  <w:style w:type="paragraph" w:customStyle="1" w:styleId="DD9D0430BF9540F6B897E92BE7DEFB2A">
    <w:name w:val="DD9D0430BF9540F6B897E92BE7DEFB2A"/>
    <w:rsid w:val="00F41DD6"/>
  </w:style>
  <w:style w:type="paragraph" w:customStyle="1" w:styleId="416BD850014D4979AD3147687BB1ECE4">
    <w:name w:val="416BD850014D4979AD3147687BB1ECE4"/>
    <w:rsid w:val="00F41DD6"/>
  </w:style>
  <w:style w:type="paragraph" w:customStyle="1" w:styleId="5C0640996E394ADB959CA307645355F0">
    <w:name w:val="5C0640996E394ADB959CA307645355F0"/>
    <w:rsid w:val="00F41DD6"/>
  </w:style>
  <w:style w:type="paragraph" w:customStyle="1" w:styleId="4194A430EE274A4FBDDE068B40641472">
    <w:name w:val="4194A430EE274A4FBDDE068B40641472"/>
    <w:rsid w:val="00F41DD6"/>
  </w:style>
  <w:style w:type="paragraph" w:customStyle="1" w:styleId="EB4E3E861EFF4822925223A8DD6781C0">
    <w:name w:val="EB4E3E861EFF4822925223A8DD6781C0"/>
    <w:rsid w:val="00F41DD6"/>
  </w:style>
  <w:style w:type="paragraph" w:customStyle="1" w:styleId="12592F1CADAF42A086D2DFD273F1BFB8">
    <w:name w:val="12592F1CADAF42A086D2DFD273F1BFB8"/>
    <w:rsid w:val="00F41DD6"/>
  </w:style>
  <w:style w:type="paragraph" w:customStyle="1" w:styleId="6A1C5CF18BD244299D975681326C2332">
    <w:name w:val="6A1C5CF18BD244299D975681326C2332"/>
    <w:rsid w:val="00F41DD6"/>
  </w:style>
  <w:style w:type="paragraph" w:customStyle="1" w:styleId="FDAC1396413F4E0C981197F52EACBEEC">
    <w:name w:val="FDAC1396413F4E0C981197F52EACBEEC"/>
    <w:rsid w:val="00F41DD6"/>
  </w:style>
  <w:style w:type="paragraph" w:customStyle="1" w:styleId="DF988ACDB8224DE7BEDE5CEBC67C5F57">
    <w:name w:val="DF988ACDB8224DE7BEDE5CEBC67C5F57"/>
    <w:rsid w:val="00F41DD6"/>
  </w:style>
  <w:style w:type="paragraph" w:customStyle="1" w:styleId="80FC5C6555FA4F7FA5BB8C22082B079B">
    <w:name w:val="80FC5C6555FA4F7FA5BB8C22082B079B"/>
    <w:rsid w:val="00F41DD6"/>
  </w:style>
  <w:style w:type="paragraph" w:customStyle="1" w:styleId="C9F127B6B81D4AD59C58309B38F93203">
    <w:name w:val="C9F127B6B81D4AD59C58309B38F93203"/>
    <w:rsid w:val="00F41DD6"/>
  </w:style>
  <w:style w:type="paragraph" w:customStyle="1" w:styleId="F961379CC81E47018EF72F5D899E71BF">
    <w:name w:val="F961379CC81E47018EF72F5D899E71BF"/>
    <w:rsid w:val="00F41DD6"/>
  </w:style>
  <w:style w:type="paragraph" w:customStyle="1" w:styleId="F2C4DEB05CE6433E976B1C4DD81A72EB">
    <w:name w:val="F2C4DEB05CE6433E976B1C4DD81A72EB"/>
    <w:rsid w:val="00F41DD6"/>
  </w:style>
  <w:style w:type="paragraph" w:customStyle="1" w:styleId="449645837F8546B6B031C1045398DA45">
    <w:name w:val="449645837F8546B6B031C1045398DA45"/>
    <w:rsid w:val="00F41DD6"/>
  </w:style>
  <w:style w:type="paragraph" w:customStyle="1" w:styleId="EF80244B0E2A45BA9777C089DC7CA5BB">
    <w:name w:val="EF80244B0E2A45BA9777C089DC7CA5BB"/>
    <w:rsid w:val="00F41DD6"/>
  </w:style>
  <w:style w:type="paragraph" w:customStyle="1" w:styleId="6B30A7CD99DE4A549E8FF8ACC29E2298">
    <w:name w:val="6B30A7CD99DE4A549E8FF8ACC29E2298"/>
    <w:rsid w:val="00F41DD6"/>
  </w:style>
  <w:style w:type="paragraph" w:customStyle="1" w:styleId="54949FFB3BCC4B01AE2B5E772365CD04">
    <w:name w:val="54949FFB3BCC4B01AE2B5E772365CD04"/>
    <w:rsid w:val="00F41DD6"/>
  </w:style>
  <w:style w:type="paragraph" w:customStyle="1" w:styleId="63AECD0572054557862C2D9CBA00D47E">
    <w:name w:val="63AECD0572054557862C2D9CBA00D47E"/>
    <w:rsid w:val="00F41DD6"/>
  </w:style>
  <w:style w:type="paragraph" w:customStyle="1" w:styleId="CC16B87A3EAD4EEA8761BE60204EC2D1">
    <w:name w:val="CC16B87A3EAD4EEA8761BE60204EC2D1"/>
    <w:rsid w:val="00F41DD6"/>
  </w:style>
  <w:style w:type="paragraph" w:customStyle="1" w:styleId="CB1282C029E2474A806E2060AF3887E3">
    <w:name w:val="CB1282C029E2474A806E2060AF3887E3"/>
    <w:rsid w:val="00F41DD6"/>
  </w:style>
  <w:style w:type="paragraph" w:customStyle="1" w:styleId="4C24579E81854F0AB033A783F0A14375">
    <w:name w:val="4C24579E81854F0AB033A783F0A14375"/>
    <w:rsid w:val="00F41DD6"/>
  </w:style>
  <w:style w:type="paragraph" w:customStyle="1" w:styleId="F976AE59D75E403ABE1D7BC189813573">
    <w:name w:val="F976AE59D75E403ABE1D7BC189813573"/>
    <w:rsid w:val="00F41DD6"/>
  </w:style>
  <w:style w:type="paragraph" w:customStyle="1" w:styleId="EB8D7A4BA38B467BAA2696464269EA51">
    <w:name w:val="EB8D7A4BA38B467BAA2696464269EA51"/>
    <w:rsid w:val="00F41DD6"/>
  </w:style>
  <w:style w:type="paragraph" w:customStyle="1" w:styleId="909BA1FC9F5246CFB745721010F14E3F">
    <w:name w:val="909BA1FC9F5246CFB745721010F14E3F"/>
    <w:rsid w:val="00F41DD6"/>
  </w:style>
  <w:style w:type="paragraph" w:customStyle="1" w:styleId="076437DBE89648569BA1FEF9F272CCD6">
    <w:name w:val="076437DBE89648569BA1FEF9F272CCD6"/>
    <w:rsid w:val="00F41DD6"/>
  </w:style>
  <w:style w:type="paragraph" w:customStyle="1" w:styleId="1810D81F3D704DBF93873CCC61BCCA97">
    <w:name w:val="1810D81F3D704DBF93873CCC61BCCA97"/>
    <w:rsid w:val="00F41DD6"/>
  </w:style>
  <w:style w:type="paragraph" w:customStyle="1" w:styleId="DE75843B3FFD40B782C7465E6DE1A507">
    <w:name w:val="DE75843B3FFD40B782C7465E6DE1A507"/>
    <w:rsid w:val="00F41DD6"/>
  </w:style>
  <w:style w:type="paragraph" w:customStyle="1" w:styleId="F848D309FC49492CA11A52B89D798249">
    <w:name w:val="F848D309FC49492CA11A52B89D798249"/>
    <w:rsid w:val="00F41DD6"/>
  </w:style>
  <w:style w:type="paragraph" w:customStyle="1" w:styleId="CECAE5E374CA4921A3816C7659598740">
    <w:name w:val="CECAE5E374CA4921A3816C7659598740"/>
    <w:rsid w:val="00F41DD6"/>
  </w:style>
  <w:style w:type="paragraph" w:customStyle="1" w:styleId="EC794EBF7CB84909B90F01BD3FD07148">
    <w:name w:val="EC794EBF7CB84909B90F01BD3FD07148"/>
    <w:rsid w:val="00F41DD6"/>
  </w:style>
  <w:style w:type="paragraph" w:customStyle="1" w:styleId="7BBAC0CD65664C5C81530C7833B55F41">
    <w:name w:val="7BBAC0CD65664C5C81530C7833B55F41"/>
    <w:rsid w:val="00F41DD6"/>
  </w:style>
  <w:style w:type="paragraph" w:customStyle="1" w:styleId="E3024EC6A6A445B9BF2F132522E035BC">
    <w:name w:val="E3024EC6A6A445B9BF2F132522E035BC"/>
    <w:rsid w:val="00F41DD6"/>
  </w:style>
  <w:style w:type="paragraph" w:customStyle="1" w:styleId="73CF4FBD2D4341578D2F775FDD39A64B">
    <w:name w:val="73CF4FBD2D4341578D2F775FDD39A64B"/>
    <w:rsid w:val="00F41DD6"/>
  </w:style>
  <w:style w:type="paragraph" w:customStyle="1" w:styleId="AEFA0D1F6A0B4900992757FAD4D89EE0">
    <w:name w:val="AEFA0D1F6A0B4900992757FAD4D89EE0"/>
    <w:rsid w:val="00F41DD6"/>
  </w:style>
  <w:style w:type="paragraph" w:customStyle="1" w:styleId="47091EB07A364054AE33EDB91617058A">
    <w:name w:val="47091EB07A364054AE33EDB91617058A"/>
    <w:rsid w:val="00F41DD6"/>
  </w:style>
  <w:style w:type="paragraph" w:customStyle="1" w:styleId="3F735413053B4013B83B07339611ABF3">
    <w:name w:val="3F735413053B4013B83B07339611ABF3"/>
    <w:rsid w:val="00F41DD6"/>
  </w:style>
  <w:style w:type="paragraph" w:customStyle="1" w:styleId="480D9D7B7E6B464C9D7372BC8E493CCA">
    <w:name w:val="480D9D7B7E6B464C9D7372BC8E493CCA"/>
    <w:rsid w:val="00F41DD6"/>
  </w:style>
  <w:style w:type="paragraph" w:customStyle="1" w:styleId="9902C9C08FDF40388E0B4FCF776C87D7">
    <w:name w:val="9902C9C08FDF40388E0B4FCF776C87D7"/>
    <w:rsid w:val="00F41DD6"/>
  </w:style>
  <w:style w:type="paragraph" w:customStyle="1" w:styleId="A2F3D254257D4A05B756726779B5CAAC">
    <w:name w:val="A2F3D254257D4A05B756726779B5CAAC"/>
    <w:rsid w:val="00F41DD6"/>
  </w:style>
  <w:style w:type="paragraph" w:customStyle="1" w:styleId="D55A87AF1BF244D1B62F7252C32A024F">
    <w:name w:val="D55A87AF1BF244D1B62F7252C32A024F"/>
    <w:rsid w:val="00F41DD6"/>
  </w:style>
  <w:style w:type="paragraph" w:customStyle="1" w:styleId="C1206195C24040DD81C3CB0A1A248607">
    <w:name w:val="C1206195C24040DD81C3CB0A1A248607"/>
    <w:rsid w:val="00F41DD6"/>
  </w:style>
  <w:style w:type="paragraph" w:customStyle="1" w:styleId="C428B1FE04A7404D9EE5B7A1F1553A5A">
    <w:name w:val="C428B1FE04A7404D9EE5B7A1F1553A5A"/>
    <w:rsid w:val="00F41DD6"/>
  </w:style>
  <w:style w:type="paragraph" w:customStyle="1" w:styleId="0D9333AD2B384F098B56E9B6FC438188">
    <w:name w:val="0D9333AD2B384F098B56E9B6FC438188"/>
    <w:rsid w:val="00F41DD6"/>
  </w:style>
  <w:style w:type="paragraph" w:customStyle="1" w:styleId="EA63A7120FF740C28EA975F2130F1428">
    <w:name w:val="EA63A7120FF740C28EA975F2130F1428"/>
    <w:rsid w:val="00F41DD6"/>
  </w:style>
  <w:style w:type="paragraph" w:customStyle="1" w:styleId="83435BEB562041B88CE0EAAB45022908">
    <w:name w:val="83435BEB562041B88CE0EAAB45022908"/>
    <w:rsid w:val="00F41DD6"/>
  </w:style>
  <w:style w:type="paragraph" w:customStyle="1" w:styleId="9EC31DFEDAAE403492F8B041DA06983A">
    <w:name w:val="9EC31DFEDAAE403492F8B041DA06983A"/>
    <w:rsid w:val="00F41DD6"/>
  </w:style>
  <w:style w:type="paragraph" w:customStyle="1" w:styleId="53813A2CD5FE4E30B2F969463C8B4BF8">
    <w:name w:val="53813A2CD5FE4E30B2F969463C8B4BF8"/>
    <w:rsid w:val="00F41DD6"/>
  </w:style>
  <w:style w:type="paragraph" w:customStyle="1" w:styleId="DFE6E90FFC1E40C0B4D72BB6A0B7CCB4">
    <w:name w:val="DFE6E90FFC1E40C0B4D72BB6A0B7CCB4"/>
    <w:rsid w:val="00F41DD6"/>
  </w:style>
  <w:style w:type="paragraph" w:customStyle="1" w:styleId="7031DCFFBDF447DDA2804E4146E42C37">
    <w:name w:val="7031DCFFBDF447DDA2804E4146E42C37"/>
    <w:rsid w:val="00F41DD6"/>
  </w:style>
  <w:style w:type="paragraph" w:customStyle="1" w:styleId="23E0D31B246A4AC982354FA1E186F3B0">
    <w:name w:val="23E0D31B246A4AC982354FA1E186F3B0"/>
    <w:rsid w:val="00F41DD6"/>
  </w:style>
  <w:style w:type="paragraph" w:customStyle="1" w:styleId="1395B72BF5044D0EA4E603F6B9BD602A">
    <w:name w:val="1395B72BF5044D0EA4E603F6B9BD602A"/>
    <w:rsid w:val="00F41DD6"/>
  </w:style>
  <w:style w:type="paragraph" w:customStyle="1" w:styleId="5A4CE19CFE7A482481483A39A2D58114">
    <w:name w:val="5A4CE19CFE7A482481483A39A2D58114"/>
    <w:rsid w:val="00F41DD6"/>
  </w:style>
  <w:style w:type="paragraph" w:customStyle="1" w:styleId="E1A3C2EE1B2941598E2FC583F6402573">
    <w:name w:val="E1A3C2EE1B2941598E2FC583F6402573"/>
    <w:rsid w:val="00F41DD6"/>
  </w:style>
  <w:style w:type="paragraph" w:customStyle="1" w:styleId="19434B35CDA54DDA991F96E2464DE827">
    <w:name w:val="19434B35CDA54DDA991F96E2464DE827"/>
    <w:rsid w:val="00F41DD6"/>
  </w:style>
  <w:style w:type="paragraph" w:customStyle="1" w:styleId="E5D8199C690442DABAFBAC2D246BC84C">
    <w:name w:val="E5D8199C690442DABAFBAC2D246BC84C"/>
    <w:rsid w:val="00F41DD6"/>
  </w:style>
  <w:style w:type="paragraph" w:customStyle="1" w:styleId="C2640A1CCEEA4D63A6B15653883A3C78">
    <w:name w:val="C2640A1CCEEA4D63A6B15653883A3C78"/>
    <w:rsid w:val="00F41DD6"/>
  </w:style>
  <w:style w:type="paragraph" w:customStyle="1" w:styleId="96EE19C258524ACAB7451A9E320C790F">
    <w:name w:val="96EE19C258524ACAB7451A9E320C790F"/>
    <w:rsid w:val="00F41DD6"/>
  </w:style>
  <w:style w:type="paragraph" w:customStyle="1" w:styleId="CFFAFAD306424574A93E87F5CA4CCA6F">
    <w:name w:val="CFFAFAD306424574A93E87F5CA4CCA6F"/>
    <w:rsid w:val="00F41DD6"/>
  </w:style>
  <w:style w:type="paragraph" w:customStyle="1" w:styleId="2D26DF1189164DD29BF286AC2B6D08EA">
    <w:name w:val="2D26DF1189164DD29BF286AC2B6D08EA"/>
    <w:rsid w:val="00F41DD6"/>
  </w:style>
  <w:style w:type="paragraph" w:customStyle="1" w:styleId="A328C37716F0489B925DA372712101E9">
    <w:name w:val="A328C37716F0489B925DA372712101E9"/>
    <w:rsid w:val="00F41DD6"/>
  </w:style>
  <w:style w:type="paragraph" w:customStyle="1" w:styleId="3CB43D2716D04FEC8DB291BAFBA9F044">
    <w:name w:val="3CB43D2716D04FEC8DB291BAFBA9F044"/>
    <w:rsid w:val="00F41DD6"/>
  </w:style>
  <w:style w:type="paragraph" w:customStyle="1" w:styleId="3DE26AEB53354AC0A73FAA7FDC7B58EA">
    <w:name w:val="3DE26AEB53354AC0A73FAA7FDC7B58EA"/>
    <w:rsid w:val="00F41DD6"/>
  </w:style>
  <w:style w:type="paragraph" w:customStyle="1" w:styleId="3C26B87A44A94841B0D96D33EA930F4D">
    <w:name w:val="3C26B87A44A94841B0D96D33EA930F4D"/>
    <w:rsid w:val="00F41DD6"/>
  </w:style>
  <w:style w:type="paragraph" w:customStyle="1" w:styleId="B2C28DC1B7A540379A1FF42463160D6A">
    <w:name w:val="B2C28DC1B7A540379A1FF42463160D6A"/>
    <w:rsid w:val="00F41DD6"/>
  </w:style>
  <w:style w:type="paragraph" w:customStyle="1" w:styleId="E803648D5121430380CEE866D327581D">
    <w:name w:val="E803648D5121430380CEE866D327581D"/>
    <w:rsid w:val="00F41DD6"/>
  </w:style>
  <w:style w:type="paragraph" w:customStyle="1" w:styleId="54217BC2DD9B41D684336DE8F8740F5A">
    <w:name w:val="54217BC2DD9B41D684336DE8F8740F5A"/>
    <w:rsid w:val="00F41DD6"/>
  </w:style>
  <w:style w:type="paragraph" w:customStyle="1" w:styleId="37E479F0D29C45C381F73C9FD713657E">
    <w:name w:val="37E479F0D29C45C381F73C9FD713657E"/>
    <w:rsid w:val="00F41DD6"/>
  </w:style>
  <w:style w:type="paragraph" w:customStyle="1" w:styleId="7C6FCE948274446A8B4BCB79504368DF">
    <w:name w:val="7C6FCE948274446A8B4BCB79504368DF"/>
    <w:rsid w:val="00F41DD6"/>
  </w:style>
  <w:style w:type="paragraph" w:customStyle="1" w:styleId="81744F9E765446D389E874BA3544ADB4">
    <w:name w:val="81744F9E765446D389E874BA3544ADB4"/>
    <w:rsid w:val="00F41DD6"/>
  </w:style>
  <w:style w:type="paragraph" w:customStyle="1" w:styleId="846AD324385348C1B6EF6B9F547520DE">
    <w:name w:val="846AD324385348C1B6EF6B9F547520DE"/>
    <w:rsid w:val="00F41DD6"/>
  </w:style>
  <w:style w:type="paragraph" w:customStyle="1" w:styleId="71F1CF64EC1248FB9726F5661071D102">
    <w:name w:val="71F1CF64EC1248FB9726F5661071D102"/>
    <w:rsid w:val="00F41DD6"/>
  </w:style>
  <w:style w:type="paragraph" w:customStyle="1" w:styleId="7AE0304CAF0E4C56B95AB7432EBE3954">
    <w:name w:val="7AE0304CAF0E4C56B95AB7432EBE3954"/>
    <w:rsid w:val="00F41DD6"/>
  </w:style>
  <w:style w:type="paragraph" w:customStyle="1" w:styleId="DC38858CE54E4CEB98C971E0691C9BD0">
    <w:name w:val="DC38858CE54E4CEB98C971E0691C9BD0"/>
    <w:rsid w:val="00F41DD6"/>
  </w:style>
  <w:style w:type="paragraph" w:customStyle="1" w:styleId="70B63289DFC640B29E3C3D2AA6A95ED4">
    <w:name w:val="70B63289DFC640B29E3C3D2AA6A95ED4"/>
    <w:rsid w:val="00F41DD6"/>
  </w:style>
  <w:style w:type="paragraph" w:customStyle="1" w:styleId="DE0353BA834543B6AEEE8053D75EE457">
    <w:name w:val="DE0353BA834543B6AEEE8053D75EE457"/>
    <w:rsid w:val="00F41DD6"/>
  </w:style>
  <w:style w:type="paragraph" w:customStyle="1" w:styleId="1C7C82BECA6E44DFB2E65360A1F25194">
    <w:name w:val="1C7C82BECA6E44DFB2E65360A1F25194"/>
    <w:rsid w:val="00F41DD6"/>
  </w:style>
  <w:style w:type="paragraph" w:customStyle="1" w:styleId="EDDA8A68108B47B1A6A9C1F8614F92C3">
    <w:name w:val="EDDA8A68108B47B1A6A9C1F8614F92C3"/>
    <w:rsid w:val="00F41DD6"/>
  </w:style>
  <w:style w:type="paragraph" w:customStyle="1" w:styleId="5F3E029E414D4AD39AE2B2C9DC053D71">
    <w:name w:val="5F3E029E414D4AD39AE2B2C9DC053D71"/>
    <w:rsid w:val="00F41DD6"/>
  </w:style>
  <w:style w:type="paragraph" w:customStyle="1" w:styleId="56921AE07B764C0B9B2F174A730E21EB">
    <w:name w:val="56921AE07B764C0B9B2F174A730E21EB"/>
    <w:rsid w:val="00F41DD6"/>
  </w:style>
  <w:style w:type="paragraph" w:customStyle="1" w:styleId="02CF7418E01349499D3491DE33D0C466">
    <w:name w:val="02CF7418E01349499D3491DE33D0C466"/>
    <w:rsid w:val="00F41DD6"/>
  </w:style>
  <w:style w:type="paragraph" w:customStyle="1" w:styleId="1F9D21B842B8421CB83C5C0D89BDEDCF">
    <w:name w:val="1F9D21B842B8421CB83C5C0D89BDEDCF"/>
    <w:rsid w:val="00F41DD6"/>
  </w:style>
  <w:style w:type="paragraph" w:customStyle="1" w:styleId="919E4BC08DB1453DB7666650BBD2C49E">
    <w:name w:val="919E4BC08DB1453DB7666650BBD2C49E"/>
    <w:rsid w:val="00F41DD6"/>
  </w:style>
  <w:style w:type="paragraph" w:customStyle="1" w:styleId="D17495C0791B4036B670369905ED0C94">
    <w:name w:val="D17495C0791B4036B670369905ED0C94"/>
    <w:rsid w:val="00F41DD6"/>
  </w:style>
  <w:style w:type="paragraph" w:customStyle="1" w:styleId="03AC17E5482A4D3D83BFE2F31CFB6998">
    <w:name w:val="03AC17E5482A4D3D83BFE2F31CFB6998"/>
    <w:rsid w:val="00F41DD6"/>
  </w:style>
  <w:style w:type="paragraph" w:customStyle="1" w:styleId="AEE3323E8E9240C9944963323CE5B2F7">
    <w:name w:val="AEE3323E8E9240C9944963323CE5B2F7"/>
    <w:rsid w:val="00F41DD6"/>
  </w:style>
  <w:style w:type="paragraph" w:customStyle="1" w:styleId="7EE7BCE016E74962A25F5FCA9AC490F8">
    <w:name w:val="7EE7BCE016E74962A25F5FCA9AC490F8"/>
    <w:rsid w:val="00F41DD6"/>
  </w:style>
  <w:style w:type="paragraph" w:customStyle="1" w:styleId="3A84E0A3639944A38D167593C984F08A">
    <w:name w:val="3A84E0A3639944A38D167593C984F08A"/>
    <w:rsid w:val="00F41DD6"/>
  </w:style>
  <w:style w:type="paragraph" w:customStyle="1" w:styleId="405A0E39A13E4491BF2F8005B1C548CE">
    <w:name w:val="405A0E39A13E4491BF2F8005B1C548CE"/>
    <w:rsid w:val="00F41DD6"/>
  </w:style>
  <w:style w:type="paragraph" w:customStyle="1" w:styleId="E27ED0BFB07F4582BCF1D3E416A8A7C3">
    <w:name w:val="E27ED0BFB07F4582BCF1D3E416A8A7C3"/>
    <w:rsid w:val="00F41DD6"/>
  </w:style>
  <w:style w:type="paragraph" w:customStyle="1" w:styleId="9718EF5754594B0EBD33CBCCE368CBD4">
    <w:name w:val="9718EF5754594B0EBD33CBCCE368CBD4"/>
    <w:rsid w:val="00F41DD6"/>
  </w:style>
  <w:style w:type="paragraph" w:customStyle="1" w:styleId="1F25E0E3B1A44E7C92923D8496CD4093">
    <w:name w:val="1F25E0E3B1A44E7C92923D8496CD4093"/>
    <w:rsid w:val="00F41DD6"/>
  </w:style>
  <w:style w:type="paragraph" w:customStyle="1" w:styleId="2EC7899120AC4496AB2C5B2877730254">
    <w:name w:val="2EC7899120AC4496AB2C5B2877730254"/>
    <w:rsid w:val="00F41DD6"/>
  </w:style>
  <w:style w:type="paragraph" w:customStyle="1" w:styleId="88136754507F4211A8AF26401A895E28">
    <w:name w:val="88136754507F4211A8AF26401A895E28"/>
    <w:rsid w:val="00F41DD6"/>
  </w:style>
  <w:style w:type="paragraph" w:customStyle="1" w:styleId="72FA905CE46343C6A6C53F77B6AD7A00">
    <w:name w:val="72FA905CE46343C6A6C53F77B6AD7A00"/>
    <w:rsid w:val="00F41DD6"/>
  </w:style>
  <w:style w:type="paragraph" w:customStyle="1" w:styleId="E41C9EBC6F874C01A8429EBD637149EE">
    <w:name w:val="E41C9EBC6F874C01A8429EBD637149EE"/>
    <w:rsid w:val="00F41DD6"/>
  </w:style>
  <w:style w:type="paragraph" w:customStyle="1" w:styleId="2028461691514EDF88E5229666251C8A">
    <w:name w:val="2028461691514EDF88E5229666251C8A"/>
    <w:rsid w:val="00F41DD6"/>
  </w:style>
  <w:style w:type="paragraph" w:customStyle="1" w:styleId="7EF20A7D2AA44388A4B8DA2A3AC35D5D">
    <w:name w:val="7EF20A7D2AA44388A4B8DA2A3AC35D5D"/>
    <w:rsid w:val="00F41DD6"/>
  </w:style>
  <w:style w:type="paragraph" w:customStyle="1" w:styleId="01678E084FBC4A82965F793F007ABD3B">
    <w:name w:val="01678E084FBC4A82965F793F007ABD3B"/>
    <w:rsid w:val="00F41DD6"/>
  </w:style>
  <w:style w:type="paragraph" w:customStyle="1" w:styleId="23C1896DD5F942D8A0B11CBE7F98F851">
    <w:name w:val="23C1896DD5F942D8A0B11CBE7F98F851"/>
    <w:rsid w:val="00F41DD6"/>
  </w:style>
  <w:style w:type="paragraph" w:customStyle="1" w:styleId="2812A41D16E3463F843EE58A425A7C86">
    <w:name w:val="2812A41D16E3463F843EE58A425A7C86"/>
    <w:rsid w:val="00F41DD6"/>
  </w:style>
  <w:style w:type="paragraph" w:customStyle="1" w:styleId="E34CCED0758C44088C322CC2FF0D892B">
    <w:name w:val="E34CCED0758C44088C322CC2FF0D892B"/>
    <w:rsid w:val="00F41DD6"/>
  </w:style>
  <w:style w:type="paragraph" w:customStyle="1" w:styleId="546A60FD3A334726AC000D832E41263F">
    <w:name w:val="546A60FD3A334726AC000D832E41263F"/>
    <w:rsid w:val="00F41DD6"/>
  </w:style>
  <w:style w:type="paragraph" w:customStyle="1" w:styleId="8F180D2038DF41279E4BF4111D604331">
    <w:name w:val="8F180D2038DF41279E4BF4111D604331"/>
    <w:rsid w:val="00F41DD6"/>
  </w:style>
  <w:style w:type="paragraph" w:customStyle="1" w:styleId="13147EF8FAEB43748BAEBA855E6015A7">
    <w:name w:val="13147EF8FAEB43748BAEBA855E6015A7"/>
    <w:rsid w:val="00F41DD6"/>
  </w:style>
  <w:style w:type="paragraph" w:customStyle="1" w:styleId="942739690A6B46D79641CD1559860EA3">
    <w:name w:val="942739690A6B46D79641CD1559860EA3"/>
    <w:rsid w:val="00F41DD6"/>
  </w:style>
  <w:style w:type="paragraph" w:customStyle="1" w:styleId="0BEA4DC895E84564A5DAF62E04443A0B">
    <w:name w:val="0BEA4DC895E84564A5DAF62E04443A0B"/>
    <w:rsid w:val="00F41DD6"/>
  </w:style>
  <w:style w:type="paragraph" w:customStyle="1" w:styleId="5D5151DEF44D4DE6B4CC334B3AFBD21C">
    <w:name w:val="5D5151DEF44D4DE6B4CC334B3AFBD21C"/>
    <w:rsid w:val="00F41DD6"/>
  </w:style>
  <w:style w:type="paragraph" w:customStyle="1" w:styleId="AC7FA020021940FD942277E9F97DE638">
    <w:name w:val="AC7FA020021940FD942277E9F97DE638"/>
    <w:rsid w:val="00F41DD6"/>
  </w:style>
  <w:style w:type="paragraph" w:customStyle="1" w:styleId="571B15899E9948BA9AD06B25BC3783C0">
    <w:name w:val="571B15899E9948BA9AD06B25BC3783C0"/>
    <w:rsid w:val="00F41DD6"/>
  </w:style>
  <w:style w:type="paragraph" w:customStyle="1" w:styleId="8EEBFE5369F44F9BA31CBAF9BB1328C8">
    <w:name w:val="8EEBFE5369F44F9BA31CBAF9BB1328C8"/>
    <w:rsid w:val="00F41DD6"/>
  </w:style>
  <w:style w:type="paragraph" w:customStyle="1" w:styleId="E4B2237DEA9C49A78012781ED3DE8067">
    <w:name w:val="E4B2237DEA9C49A78012781ED3DE8067"/>
    <w:rsid w:val="00F41DD6"/>
  </w:style>
  <w:style w:type="paragraph" w:customStyle="1" w:styleId="004DCB3D0566490097FC91776670FC7D">
    <w:name w:val="004DCB3D0566490097FC91776670FC7D"/>
    <w:rsid w:val="00F41DD6"/>
  </w:style>
  <w:style w:type="paragraph" w:customStyle="1" w:styleId="0FABA1F2966C4A0EB1C9EEF99220CF38">
    <w:name w:val="0FABA1F2966C4A0EB1C9EEF99220CF38"/>
    <w:rsid w:val="00F41DD6"/>
  </w:style>
  <w:style w:type="paragraph" w:customStyle="1" w:styleId="56A6FF49BD3248749DF2F3851A07B8CB">
    <w:name w:val="56A6FF49BD3248749DF2F3851A07B8CB"/>
    <w:rsid w:val="00F41DD6"/>
  </w:style>
  <w:style w:type="paragraph" w:customStyle="1" w:styleId="0E6281E4E62B404094F3238D8E3D885E">
    <w:name w:val="0E6281E4E62B404094F3238D8E3D885E"/>
    <w:rsid w:val="00F41DD6"/>
  </w:style>
  <w:style w:type="paragraph" w:customStyle="1" w:styleId="B33F5F1F1B3C492EA428A0290E57BE20">
    <w:name w:val="B33F5F1F1B3C492EA428A0290E57BE20"/>
    <w:rsid w:val="00F41DD6"/>
  </w:style>
  <w:style w:type="paragraph" w:customStyle="1" w:styleId="CDB1C7C239D64A55A3EF30E246C61203">
    <w:name w:val="CDB1C7C239D64A55A3EF30E246C61203"/>
    <w:rsid w:val="00F41DD6"/>
  </w:style>
  <w:style w:type="paragraph" w:customStyle="1" w:styleId="4EDC18F990B64D54A0DA101FB26517F5">
    <w:name w:val="4EDC18F990B64D54A0DA101FB26517F5"/>
    <w:rsid w:val="00F41DD6"/>
  </w:style>
  <w:style w:type="paragraph" w:customStyle="1" w:styleId="11F28DDDC0CA4F9DBC9DBC59CFB51CFF">
    <w:name w:val="11F28DDDC0CA4F9DBC9DBC59CFB51CFF"/>
    <w:rsid w:val="00F41DD6"/>
  </w:style>
  <w:style w:type="paragraph" w:customStyle="1" w:styleId="FD369BAB23894679AD20B7ECB30236D3">
    <w:name w:val="FD369BAB23894679AD20B7ECB30236D3"/>
    <w:rsid w:val="00F41DD6"/>
  </w:style>
  <w:style w:type="paragraph" w:customStyle="1" w:styleId="3576AEB7E3D143F3990C9902E0D4C4F4">
    <w:name w:val="3576AEB7E3D143F3990C9902E0D4C4F4"/>
    <w:rsid w:val="00F41DD6"/>
  </w:style>
  <w:style w:type="paragraph" w:customStyle="1" w:styleId="F8C9E318052943D5812E321AAD7CB2D4">
    <w:name w:val="F8C9E318052943D5812E321AAD7CB2D4"/>
    <w:rsid w:val="00F41DD6"/>
  </w:style>
  <w:style w:type="paragraph" w:customStyle="1" w:styleId="4DE2E3B5386545D4B58B127CBDDB6147">
    <w:name w:val="4DE2E3B5386545D4B58B127CBDDB6147"/>
    <w:rsid w:val="00F41DD6"/>
  </w:style>
  <w:style w:type="paragraph" w:customStyle="1" w:styleId="98E2091EEC1446D4826DDA5F4049A9BD">
    <w:name w:val="98E2091EEC1446D4826DDA5F4049A9BD"/>
    <w:rsid w:val="00F41DD6"/>
  </w:style>
  <w:style w:type="paragraph" w:customStyle="1" w:styleId="6301150CD15D47B0932C875C7F3D2E6C">
    <w:name w:val="6301150CD15D47B0932C875C7F3D2E6C"/>
    <w:rsid w:val="00F41DD6"/>
  </w:style>
  <w:style w:type="paragraph" w:customStyle="1" w:styleId="FFFABC34944641A6B0ED6F0ABAEB48CC">
    <w:name w:val="FFFABC34944641A6B0ED6F0ABAEB48CC"/>
    <w:rsid w:val="00F41DD6"/>
  </w:style>
  <w:style w:type="paragraph" w:customStyle="1" w:styleId="E245A9B4327847749E6775D89217CBD4">
    <w:name w:val="E245A9B4327847749E6775D89217CBD4"/>
    <w:rsid w:val="00F41DD6"/>
  </w:style>
  <w:style w:type="paragraph" w:customStyle="1" w:styleId="6E6A970D3D784ED7882FACACEDBC72EA">
    <w:name w:val="6E6A970D3D784ED7882FACACEDBC72EA"/>
    <w:rsid w:val="00F41DD6"/>
  </w:style>
  <w:style w:type="paragraph" w:customStyle="1" w:styleId="0DADE2EAFD694754A0C27CB4EEEC34CC">
    <w:name w:val="0DADE2EAFD694754A0C27CB4EEEC34CC"/>
    <w:rsid w:val="00F41DD6"/>
  </w:style>
  <w:style w:type="paragraph" w:customStyle="1" w:styleId="B8757581020948C2963978B856C44924">
    <w:name w:val="B8757581020948C2963978B856C44924"/>
    <w:rsid w:val="00F41DD6"/>
  </w:style>
  <w:style w:type="paragraph" w:customStyle="1" w:styleId="B64D2E1B8F1B4C0BB099293624F0189D">
    <w:name w:val="B64D2E1B8F1B4C0BB099293624F0189D"/>
    <w:rsid w:val="00F41DD6"/>
  </w:style>
  <w:style w:type="paragraph" w:customStyle="1" w:styleId="BDB2CB63EE0E4ED980DF0CAAEC9166B1">
    <w:name w:val="BDB2CB63EE0E4ED980DF0CAAEC9166B1"/>
    <w:rsid w:val="00F41DD6"/>
  </w:style>
  <w:style w:type="paragraph" w:customStyle="1" w:styleId="3E94CC72758048F2BDE31E6857B6DD88">
    <w:name w:val="3E94CC72758048F2BDE31E6857B6DD88"/>
    <w:rsid w:val="00F41DD6"/>
  </w:style>
  <w:style w:type="paragraph" w:customStyle="1" w:styleId="72079BCA73F2476A9CCD2852604CB01E">
    <w:name w:val="72079BCA73F2476A9CCD2852604CB01E"/>
    <w:rsid w:val="00F41DD6"/>
  </w:style>
  <w:style w:type="paragraph" w:customStyle="1" w:styleId="8B302606F77A478C8DBBF7BE9152F908">
    <w:name w:val="8B302606F77A478C8DBBF7BE9152F908"/>
    <w:rsid w:val="00F41DD6"/>
  </w:style>
  <w:style w:type="paragraph" w:customStyle="1" w:styleId="9B088649C5274536AC21BD5581C1F8CB">
    <w:name w:val="9B088649C5274536AC21BD5581C1F8CB"/>
    <w:rsid w:val="00F41DD6"/>
  </w:style>
  <w:style w:type="paragraph" w:customStyle="1" w:styleId="E24276EB65D84E6E932E551C633B7052">
    <w:name w:val="E24276EB65D84E6E932E551C633B7052"/>
    <w:rsid w:val="00F41DD6"/>
  </w:style>
  <w:style w:type="paragraph" w:customStyle="1" w:styleId="8568FD72CE32476BA1CA792E5E4CDCEA">
    <w:name w:val="8568FD72CE32476BA1CA792E5E4CDCEA"/>
    <w:rsid w:val="00F41DD6"/>
  </w:style>
  <w:style w:type="paragraph" w:customStyle="1" w:styleId="31DE34C4DA5541A59BEC244E580BD756">
    <w:name w:val="31DE34C4DA5541A59BEC244E580BD756"/>
    <w:rsid w:val="00F41DD6"/>
  </w:style>
  <w:style w:type="paragraph" w:customStyle="1" w:styleId="2B79E2E665F24590B9A7933D037EE30E">
    <w:name w:val="2B79E2E665F24590B9A7933D037EE30E"/>
    <w:rsid w:val="00F41DD6"/>
  </w:style>
  <w:style w:type="paragraph" w:customStyle="1" w:styleId="F0880B1B7E284A0A8190F0E28FF8BF5E">
    <w:name w:val="F0880B1B7E284A0A8190F0E28FF8BF5E"/>
    <w:rsid w:val="00F41DD6"/>
  </w:style>
  <w:style w:type="paragraph" w:customStyle="1" w:styleId="C451711107BD452E8185BB982067BCDC">
    <w:name w:val="C451711107BD452E8185BB982067BCDC"/>
    <w:rsid w:val="00F41DD6"/>
  </w:style>
  <w:style w:type="paragraph" w:customStyle="1" w:styleId="78BE1E94780A49A28C29B46262F88455">
    <w:name w:val="78BE1E94780A49A28C29B46262F88455"/>
    <w:rsid w:val="00F41DD6"/>
  </w:style>
  <w:style w:type="paragraph" w:customStyle="1" w:styleId="A8817BD0262E4FC5AC75F442ED8926E6">
    <w:name w:val="A8817BD0262E4FC5AC75F442ED8926E6"/>
    <w:rsid w:val="00F41DD6"/>
  </w:style>
  <w:style w:type="paragraph" w:customStyle="1" w:styleId="43F52A13C58F4EFCA924749B01B8C7A1">
    <w:name w:val="43F52A13C58F4EFCA924749B01B8C7A1"/>
    <w:rsid w:val="00F41DD6"/>
  </w:style>
  <w:style w:type="paragraph" w:customStyle="1" w:styleId="49C610B5D49F4D278E54EA5D795EFF98">
    <w:name w:val="49C610B5D49F4D278E54EA5D795EFF98"/>
    <w:rsid w:val="00F41DD6"/>
  </w:style>
  <w:style w:type="paragraph" w:customStyle="1" w:styleId="305E4D7E6C514503AF5EEB9C779174F9">
    <w:name w:val="305E4D7E6C514503AF5EEB9C779174F9"/>
    <w:rsid w:val="00F41DD6"/>
  </w:style>
  <w:style w:type="paragraph" w:customStyle="1" w:styleId="7097CE4738BF4726AF4A2DACAC7A427D">
    <w:name w:val="7097CE4738BF4726AF4A2DACAC7A427D"/>
    <w:rsid w:val="00F41DD6"/>
  </w:style>
  <w:style w:type="paragraph" w:customStyle="1" w:styleId="A890D8035C7E4F2B8E95DCBB158D3597">
    <w:name w:val="A890D8035C7E4F2B8E95DCBB158D3597"/>
    <w:rsid w:val="00F41DD6"/>
  </w:style>
  <w:style w:type="paragraph" w:customStyle="1" w:styleId="8A17C2BC33FA40F09989E5AA133C8264">
    <w:name w:val="8A17C2BC33FA40F09989E5AA133C8264"/>
    <w:rsid w:val="00F41DD6"/>
  </w:style>
  <w:style w:type="paragraph" w:customStyle="1" w:styleId="A5C2117D016847689A42AB20009CD997">
    <w:name w:val="A5C2117D016847689A42AB20009CD997"/>
    <w:rsid w:val="00F41DD6"/>
  </w:style>
  <w:style w:type="paragraph" w:customStyle="1" w:styleId="582893E310974DD3842941418DCB02DB">
    <w:name w:val="582893E310974DD3842941418DCB02DB"/>
    <w:rsid w:val="00F41DD6"/>
  </w:style>
  <w:style w:type="paragraph" w:customStyle="1" w:styleId="2CCBD5D95A5C4EE883904C71DD653ECD">
    <w:name w:val="2CCBD5D95A5C4EE883904C71DD653ECD"/>
    <w:rsid w:val="00F41DD6"/>
  </w:style>
  <w:style w:type="paragraph" w:customStyle="1" w:styleId="BB8A2A8B90E248FBAC5DCA87714FBEE8">
    <w:name w:val="BB8A2A8B90E248FBAC5DCA87714FBEE8"/>
    <w:rsid w:val="00F41DD6"/>
  </w:style>
  <w:style w:type="paragraph" w:customStyle="1" w:styleId="7ECBEE2442FB4952BCAC84FFA4C425D3">
    <w:name w:val="7ECBEE2442FB4952BCAC84FFA4C425D3"/>
    <w:rsid w:val="00F41DD6"/>
  </w:style>
  <w:style w:type="paragraph" w:customStyle="1" w:styleId="333663B9883047E098301F7AAA541BA2">
    <w:name w:val="333663B9883047E098301F7AAA541BA2"/>
    <w:rsid w:val="00F41DD6"/>
  </w:style>
  <w:style w:type="paragraph" w:customStyle="1" w:styleId="CCB7F47E60874284870258F691B9CBED">
    <w:name w:val="CCB7F47E60874284870258F691B9CBED"/>
    <w:rsid w:val="00F41DD6"/>
  </w:style>
  <w:style w:type="paragraph" w:customStyle="1" w:styleId="6FCD03E84C3A42B591B032E5A1D0EBBE">
    <w:name w:val="6FCD03E84C3A42B591B032E5A1D0EBBE"/>
    <w:rsid w:val="00F41DD6"/>
  </w:style>
  <w:style w:type="paragraph" w:customStyle="1" w:styleId="7014944C9C5E45A2A9666D8F4B61C98C">
    <w:name w:val="7014944C9C5E45A2A9666D8F4B61C98C"/>
    <w:rsid w:val="00F41DD6"/>
  </w:style>
  <w:style w:type="paragraph" w:customStyle="1" w:styleId="E9AA3BB65DDB40A0B96C0EE4401E16BD">
    <w:name w:val="E9AA3BB65DDB40A0B96C0EE4401E16BD"/>
    <w:rsid w:val="00F41DD6"/>
  </w:style>
  <w:style w:type="paragraph" w:customStyle="1" w:styleId="3A202F0624A443EFA1963F4954CFD256">
    <w:name w:val="3A202F0624A443EFA1963F4954CFD256"/>
    <w:rsid w:val="00F41DD6"/>
  </w:style>
  <w:style w:type="paragraph" w:customStyle="1" w:styleId="F5183B3FC5814F8F81DE3965383E3A5C">
    <w:name w:val="F5183B3FC5814F8F81DE3965383E3A5C"/>
    <w:rsid w:val="00F41DD6"/>
  </w:style>
  <w:style w:type="paragraph" w:customStyle="1" w:styleId="1BA3F7E8AC674F36BD92BE948156ED65">
    <w:name w:val="1BA3F7E8AC674F36BD92BE948156ED65"/>
    <w:rsid w:val="00F41DD6"/>
  </w:style>
  <w:style w:type="paragraph" w:customStyle="1" w:styleId="8B2DCB9126AD46CFAAAAB75B98E97AA5">
    <w:name w:val="8B2DCB9126AD46CFAAAAB75B98E97AA5"/>
    <w:rsid w:val="00F41DD6"/>
  </w:style>
  <w:style w:type="paragraph" w:customStyle="1" w:styleId="8D864EC7C95C450AB684E633BAB3A246">
    <w:name w:val="8D864EC7C95C450AB684E633BAB3A246"/>
    <w:rsid w:val="00F41DD6"/>
  </w:style>
  <w:style w:type="paragraph" w:customStyle="1" w:styleId="2B835A30EE414E94AFE6F763CF8FF800">
    <w:name w:val="2B835A30EE414E94AFE6F763CF8FF800"/>
    <w:rsid w:val="00F41DD6"/>
  </w:style>
  <w:style w:type="paragraph" w:customStyle="1" w:styleId="84F2DB8F5FE648CA988FB64D90AD9782">
    <w:name w:val="84F2DB8F5FE648CA988FB64D90AD9782"/>
    <w:rsid w:val="00F41DD6"/>
  </w:style>
  <w:style w:type="paragraph" w:customStyle="1" w:styleId="A8C72A9D3E8F4D61A9F1E5E2686C60BE">
    <w:name w:val="A8C72A9D3E8F4D61A9F1E5E2686C60BE"/>
    <w:rsid w:val="00F41DD6"/>
  </w:style>
  <w:style w:type="paragraph" w:customStyle="1" w:styleId="33232B6EB2964F97A3A36564D0A83E2A">
    <w:name w:val="33232B6EB2964F97A3A36564D0A83E2A"/>
    <w:rsid w:val="00F41DD6"/>
  </w:style>
  <w:style w:type="paragraph" w:customStyle="1" w:styleId="2D38C399845A4E848A0CEEF1AD34EBE5">
    <w:name w:val="2D38C399845A4E848A0CEEF1AD34EBE5"/>
    <w:rsid w:val="00F41DD6"/>
  </w:style>
  <w:style w:type="paragraph" w:customStyle="1" w:styleId="950D92BAE09C490AB703EC8C2E3A4E6E">
    <w:name w:val="950D92BAE09C490AB703EC8C2E3A4E6E"/>
    <w:rsid w:val="00F41DD6"/>
  </w:style>
  <w:style w:type="paragraph" w:customStyle="1" w:styleId="8E6732A00CF247D38B2D1992D86DEB8C">
    <w:name w:val="8E6732A00CF247D38B2D1992D86DEB8C"/>
    <w:rsid w:val="00F41DD6"/>
  </w:style>
  <w:style w:type="paragraph" w:customStyle="1" w:styleId="664F9EBD56B04C57BDC20A1F3C2AD908">
    <w:name w:val="664F9EBD56B04C57BDC20A1F3C2AD908"/>
    <w:rsid w:val="00F41DD6"/>
  </w:style>
  <w:style w:type="paragraph" w:customStyle="1" w:styleId="FC2B7F791BE54062B8377A4EA81716E1">
    <w:name w:val="FC2B7F791BE54062B8377A4EA81716E1"/>
    <w:rsid w:val="00F41DD6"/>
  </w:style>
  <w:style w:type="paragraph" w:customStyle="1" w:styleId="8C41D81AA2D847C3A39086C38C5EF4A1">
    <w:name w:val="8C41D81AA2D847C3A39086C38C5EF4A1"/>
    <w:rsid w:val="00F41DD6"/>
  </w:style>
  <w:style w:type="paragraph" w:customStyle="1" w:styleId="C574479D95B242A9BA7E85A730D2D3F7">
    <w:name w:val="C574479D95B242A9BA7E85A730D2D3F7"/>
    <w:rsid w:val="00F41DD6"/>
  </w:style>
  <w:style w:type="paragraph" w:customStyle="1" w:styleId="B7F180ECD4854FD6860D6FEEA72CD7D1">
    <w:name w:val="B7F180ECD4854FD6860D6FEEA72CD7D1"/>
    <w:rsid w:val="00F41DD6"/>
  </w:style>
  <w:style w:type="paragraph" w:customStyle="1" w:styleId="BF1A6F9FFC9845B8840339DA1EB394EE">
    <w:name w:val="BF1A6F9FFC9845B8840339DA1EB394EE"/>
    <w:rsid w:val="00F41DD6"/>
  </w:style>
  <w:style w:type="paragraph" w:customStyle="1" w:styleId="EE21A563EC7B402CBDA63BEE096FCD85">
    <w:name w:val="EE21A563EC7B402CBDA63BEE096FCD85"/>
    <w:rsid w:val="00F41DD6"/>
  </w:style>
  <w:style w:type="paragraph" w:customStyle="1" w:styleId="0A61DC1DDE03484E9EF4B13E02412E5D">
    <w:name w:val="0A61DC1DDE03484E9EF4B13E02412E5D"/>
    <w:rsid w:val="00F41DD6"/>
  </w:style>
  <w:style w:type="paragraph" w:customStyle="1" w:styleId="CA4E2AAA94CA465AB2B0F0E5B9B8D6D8">
    <w:name w:val="CA4E2AAA94CA465AB2B0F0E5B9B8D6D8"/>
    <w:rsid w:val="00F41DD6"/>
  </w:style>
  <w:style w:type="paragraph" w:customStyle="1" w:styleId="D8733D7DCC284958939550A364085740">
    <w:name w:val="D8733D7DCC284958939550A364085740"/>
    <w:rsid w:val="00F41DD6"/>
  </w:style>
  <w:style w:type="paragraph" w:customStyle="1" w:styleId="B425562B6EC14310BDB8F032A1ADD0B1">
    <w:name w:val="B425562B6EC14310BDB8F032A1ADD0B1"/>
    <w:rsid w:val="00F41DD6"/>
  </w:style>
  <w:style w:type="paragraph" w:customStyle="1" w:styleId="FDED012BEE894D3285A6810C96E0D3F6">
    <w:name w:val="FDED012BEE894D3285A6810C96E0D3F6"/>
    <w:rsid w:val="00F41DD6"/>
  </w:style>
  <w:style w:type="paragraph" w:customStyle="1" w:styleId="87D64A3DB6DF43F4B8C9DD40927C1494">
    <w:name w:val="87D64A3DB6DF43F4B8C9DD40927C1494"/>
    <w:rsid w:val="00F41DD6"/>
  </w:style>
  <w:style w:type="paragraph" w:customStyle="1" w:styleId="B26AB58C64A5457EA29A2D5C957DB1E8">
    <w:name w:val="B26AB58C64A5457EA29A2D5C957DB1E8"/>
    <w:rsid w:val="00F41DD6"/>
  </w:style>
  <w:style w:type="paragraph" w:customStyle="1" w:styleId="B8088C5BF0AE4EE19B6B5078D2F38091">
    <w:name w:val="B8088C5BF0AE4EE19B6B5078D2F38091"/>
    <w:rsid w:val="00F41DD6"/>
  </w:style>
  <w:style w:type="paragraph" w:customStyle="1" w:styleId="7CDB686888824514AFDDDF6D2C9598E2">
    <w:name w:val="7CDB686888824514AFDDDF6D2C9598E2"/>
    <w:rsid w:val="00F41DD6"/>
  </w:style>
  <w:style w:type="paragraph" w:customStyle="1" w:styleId="2716107532064FE98301C4EA35D6BB8C">
    <w:name w:val="2716107532064FE98301C4EA35D6BB8C"/>
    <w:rsid w:val="00F41DD6"/>
  </w:style>
  <w:style w:type="paragraph" w:customStyle="1" w:styleId="5380B9FBC20148D4B384DEB93F614673">
    <w:name w:val="5380B9FBC20148D4B384DEB93F614673"/>
    <w:rsid w:val="00F41DD6"/>
  </w:style>
  <w:style w:type="paragraph" w:customStyle="1" w:styleId="025A14212CB7498EA4305972918C2BCB">
    <w:name w:val="025A14212CB7498EA4305972918C2BCB"/>
    <w:rsid w:val="00F41DD6"/>
  </w:style>
  <w:style w:type="paragraph" w:customStyle="1" w:styleId="0D83B54901A24A3F9A76D2F4D660B477">
    <w:name w:val="0D83B54901A24A3F9A76D2F4D660B477"/>
    <w:rsid w:val="00F41DD6"/>
  </w:style>
  <w:style w:type="paragraph" w:customStyle="1" w:styleId="7040593597184801A198F99A6106523B">
    <w:name w:val="7040593597184801A198F99A6106523B"/>
    <w:rsid w:val="00F41DD6"/>
  </w:style>
  <w:style w:type="paragraph" w:customStyle="1" w:styleId="A876AA8B04314768B203EA4A7572D547">
    <w:name w:val="A876AA8B04314768B203EA4A7572D547"/>
    <w:rsid w:val="00F41DD6"/>
  </w:style>
  <w:style w:type="paragraph" w:customStyle="1" w:styleId="E13CB351B1D843D0A4D150E68D588B81">
    <w:name w:val="E13CB351B1D843D0A4D150E68D588B81"/>
    <w:rsid w:val="00F41DD6"/>
  </w:style>
  <w:style w:type="paragraph" w:customStyle="1" w:styleId="0927B7A84A8340C99008BA97DAD3F9DB">
    <w:name w:val="0927B7A84A8340C99008BA97DAD3F9DB"/>
    <w:rsid w:val="00F41DD6"/>
  </w:style>
  <w:style w:type="paragraph" w:customStyle="1" w:styleId="6EB935CFCC7545E8A3AE26AE31ACABF2">
    <w:name w:val="6EB935CFCC7545E8A3AE26AE31ACABF2"/>
    <w:rsid w:val="00F41DD6"/>
  </w:style>
  <w:style w:type="paragraph" w:customStyle="1" w:styleId="578186CDE5844625B4729ECF694E6F8A">
    <w:name w:val="578186CDE5844625B4729ECF694E6F8A"/>
    <w:rsid w:val="00F41DD6"/>
  </w:style>
  <w:style w:type="paragraph" w:customStyle="1" w:styleId="88E6ECB09A63463E882E098AE6B91813">
    <w:name w:val="88E6ECB09A63463E882E098AE6B91813"/>
    <w:rsid w:val="00F41DD6"/>
  </w:style>
  <w:style w:type="paragraph" w:customStyle="1" w:styleId="7D33AA94524D4650B1573F2B901D30DF">
    <w:name w:val="7D33AA94524D4650B1573F2B901D30DF"/>
    <w:rsid w:val="00F41DD6"/>
  </w:style>
  <w:style w:type="paragraph" w:customStyle="1" w:styleId="9582BF134BFB4C7E9D90E0EF2B81A8AB">
    <w:name w:val="9582BF134BFB4C7E9D90E0EF2B81A8AB"/>
    <w:rsid w:val="00F41DD6"/>
  </w:style>
  <w:style w:type="paragraph" w:customStyle="1" w:styleId="26C8BB2F804941EF9546B55348E2E522">
    <w:name w:val="26C8BB2F804941EF9546B55348E2E522"/>
    <w:rsid w:val="00F41DD6"/>
  </w:style>
  <w:style w:type="paragraph" w:customStyle="1" w:styleId="F88B95FB2C4A4E598DEE02F50E67B592">
    <w:name w:val="F88B95FB2C4A4E598DEE02F50E67B592"/>
    <w:rsid w:val="00F41DD6"/>
  </w:style>
  <w:style w:type="paragraph" w:customStyle="1" w:styleId="5AEAAFCFF402451588410557973F4180">
    <w:name w:val="5AEAAFCFF402451588410557973F4180"/>
    <w:rsid w:val="00F41DD6"/>
  </w:style>
  <w:style w:type="paragraph" w:customStyle="1" w:styleId="ED71281D19C143CF8BEDE87884A5F25B">
    <w:name w:val="ED71281D19C143CF8BEDE87884A5F25B"/>
    <w:rsid w:val="00F41DD6"/>
  </w:style>
  <w:style w:type="paragraph" w:customStyle="1" w:styleId="45ACF4A234A24C8D973406730D185A64">
    <w:name w:val="45ACF4A234A24C8D973406730D185A64"/>
    <w:rsid w:val="00F41DD6"/>
  </w:style>
  <w:style w:type="paragraph" w:customStyle="1" w:styleId="B794A690838F49E18353D4A40D373E44">
    <w:name w:val="B794A690838F49E18353D4A40D373E44"/>
    <w:rsid w:val="00F41DD6"/>
  </w:style>
  <w:style w:type="paragraph" w:customStyle="1" w:styleId="153D878228824503B380B1C85914E53B">
    <w:name w:val="153D878228824503B380B1C85914E53B"/>
    <w:rsid w:val="00F41DD6"/>
  </w:style>
  <w:style w:type="paragraph" w:customStyle="1" w:styleId="36F5C81B72C24C778A55BA4ACD677867">
    <w:name w:val="36F5C81B72C24C778A55BA4ACD677867"/>
    <w:rsid w:val="00F41DD6"/>
  </w:style>
  <w:style w:type="paragraph" w:customStyle="1" w:styleId="BBD985E693514278860646600D2E9C66">
    <w:name w:val="BBD985E693514278860646600D2E9C66"/>
    <w:rsid w:val="00F41DD6"/>
  </w:style>
  <w:style w:type="paragraph" w:customStyle="1" w:styleId="5785A2C852C640C4A3F6FD199E93BD0C">
    <w:name w:val="5785A2C852C640C4A3F6FD199E93BD0C"/>
    <w:rsid w:val="00F41DD6"/>
  </w:style>
  <w:style w:type="paragraph" w:customStyle="1" w:styleId="E2B40ED5CF7746499C4B6FCFDC615056">
    <w:name w:val="E2B40ED5CF7746499C4B6FCFDC615056"/>
    <w:rsid w:val="00F41DD6"/>
  </w:style>
  <w:style w:type="paragraph" w:customStyle="1" w:styleId="5822DCED36CB4362AC15C44CACB0E655">
    <w:name w:val="5822DCED36CB4362AC15C44CACB0E655"/>
    <w:rsid w:val="00F41DD6"/>
  </w:style>
  <w:style w:type="paragraph" w:customStyle="1" w:styleId="F2462493C8CE49888CC9DA87750FB8B7">
    <w:name w:val="F2462493C8CE49888CC9DA87750FB8B7"/>
    <w:rsid w:val="00F41DD6"/>
  </w:style>
  <w:style w:type="paragraph" w:customStyle="1" w:styleId="B3E6E4EBD0874414AF2140E66B80683B">
    <w:name w:val="B3E6E4EBD0874414AF2140E66B80683B"/>
    <w:rsid w:val="00F41DD6"/>
  </w:style>
  <w:style w:type="paragraph" w:customStyle="1" w:styleId="24EE87A39F49423AA3259C57D8E6E440">
    <w:name w:val="24EE87A39F49423AA3259C57D8E6E440"/>
    <w:rsid w:val="00F41DD6"/>
  </w:style>
  <w:style w:type="paragraph" w:customStyle="1" w:styleId="19439E751E9E4C54A22538E204DEA609">
    <w:name w:val="19439E751E9E4C54A22538E204DEA609"/>
    <w:rsid w:val="00F41DD6"/>
  </w:style>
  <w:style w:type="paragraph" w:customStyle="1" w:styleId="F7D7E9EBFEF5473AAE99D6B427D2C695">
    <w:name w:val="F7D7E9EBFEF5473AAE99D6B427D2C695"/>
    <w:rsid w:val="00F41DD6"/>
  </w:style>
  <w:style w:type="paragraph" w:customStyle="1" w:styleId="684A8BE89F67448A95195EF757420F6D">
    <w:name w:val="684A8BE89F67448A95195EF757420F6D"/>
    <w:rsid w:val="00F41DD6"/>
  </w:style>
  <w:style w:type="paragraph" w:customStyle="1" w:styleId="52CF2E46ACAB46289736519BB9B12B84">
    <w:name w:val="52CF2E46ACAB46289736519BB9B12B84"/>
    <w:rsid w:val="00F41DD6"/>
  </w:style>
  <w:style w:type="paragraph" w:customStyle="1" w:styleId="9FFB22492B8E45B681F1D5C2EB756B94">
    <w:name w:val="9FFB22492B8E45B681F1D5C2EB756B94"/>
    <w:rsid w:val="00F41DD6"/>
  </w:style>
  <w:style w:type="paragraph" w:customStyle="1" w:styleId="F53C87D28D4B43FFAB14AC5D2F7424DB">
    <w:name w:val="F53C87D28D4B43FFAB14AC5D2F7424DB"/>
    <w:rsid w:val="00F41DD6"/>
  </w:style>
  <w:style w:type="paragraph" w:customStyle="1" w:styleId="AED6DE1AF0954FBDAFFAF7663E315913">
    <w:name w:val="AED6DE1AF0954FBDAFFAF7663E315913"/>
    <w:rsid w:val="00F41DD6"/>
  </w:style>
  <w:style w:type="paragraph" w:customStyle="1" w:styleId="B250876475FF40DAA06FF0C40B633FCD">
    <w:name w:val="B250876475FF40DAA06FF0C40B633FCD"/>
    <w:rsid w:val="00F41DD6"/>
  </w:style>
  <w:style w:type="paragraph" w:customStyle="1" w:styleId="F17D71BE0F9F44D9B6F1CA47C3485DD6">
    <w:name w:val="F17D71BE0F9F44D9B6F1CA47C3485DD6"/>
    <w:rsid w:val="00F41DD6"/>
  </w:style>
  <w:style w:type="paragraph" w:customStyle="1" w:styleId="FC89CEF1A42E41AD9FEC226897015A20">
    <w:name w:val="FC89CEF1A42E41AD9FEC226897015A20"/>
    <w:rsid w:val="00F41DD6"/>
  </w:style>
  <w:style w:type="paragraph" w:customStyle="1" w:styleId="6F524C77D3B648EC80D4146B7B8A8832">
    <w:name w:val="6F524C77D3B648EC80D4146B7B8A8832"/>
    <w:rsid w:val="00F41DD6"/>
  </w:style>
  <w:style w:type="paragraph" w:customStyle="1" w:styleId="DC88AA42B81F425A887A359708272BCA">
    <w:name w:val="DC88AA42B81F425A887A359708272BCA"/>
    <w:rsid w:val="00F41DD6"/>
  </w:style>
  <w:style w:type="paragraph" w:customStyle="1" w:styleId="01428907714840FF8873E4AF33DB6B29">
    <w:name w:val="01428907714840FF8873E4AF33DB6B29"/>
    <w:rsid w:val="00F41DD6"/>
  </w:style>
  <w:style w:type="paragraph" w:customStyle="1" w:styleId="3840299D93984099AE6CF5A693C80543">
    <w:name w:val="3840299D93984099AE6CF5A693C80543"/>
    <w:rsid w:val="00F41DD6"/>
  </w:style>
  <w:style w:type="paragraph" w:customStyle="1" w:styleId="7948C7C07AE14DC3AE58B603D745AFC8">
    <w:name w:val="7948C7C07AE14DC3AE58B603D745AFC8"/>
    <w:rsid w:val="00F41DD6"/>
  </w:style>
  <w:style w:type="paragraph" w:customStyle="1" w:styleId="4DDCD3DD88184A5CA424AFC51A2E22A9">
    <w:name w:val="4DDCD3DD88184A5CA424AFC51A2E22A9"/>
    <w:rsid w:val="00F41DD6"/>
  </w:style>
  <w:style w:type="paragraph" w:customStyle="1" w:styleId="B9A59A7F546B4DF6B53F31145360F16D">
    <w:name w:val="B9A59A7F546B4DF6B53F31145360F16D"/>
    <w:rsid w:val="00F41DD6"/>
  </w:style>
  <w:style w:type="paragraph" w:customStyle="1" w:styleId="4EE1752C0A3E4F7092FB2EC028657B35">
    <w:name w:val="4EE1752C0A3E4F7092FB2EC028657B35"/>
    <w:rsid w:val="00F41DD6"/>
  </w:style>
  <w:style w:type="paragraph" w:customStyle="1" w:styleId="F0F97EE4B2DF4B338D93AEAA5C660FC9">
    <w:name w:val="F0F97EE4B2DF4B338D93AEAA5C660FC9"/>
    <w:rsid w:val="00F41DD6"/>
  </w:style>
  <w:style w:type="paragraph" w:customStyle="1" w:styleId="E1DD5FD0D6714F3C97988F8D89E83C3A">
    <w:name w:val="E1DD5FD0D6714F3C97988F8D89E83C3A"/>
    <w:rsid w:val="00F41DD6"/>
  </w:style>
  <w:style w:type="paragraph" w:customStyle="1" w:styleId="DC7CA2418EED41FD8A1E40D17B3E92B4">
    <w:name w:val="DC7CA2418EED41FD8A1E40D17B3E92B4"/>
    <w:rsid w:val="00F41DD6"/>
  </w:style>
  <w:style w:type="paragraph" w:customStyle="1" w:styleId="15D08C2423464A86BCEF148AAB1AE58A">
    <w:name w:val="15D08C2423464A86BCEF148AAB1AE58A"/>
    <w:rsid w:val="00F41DD6"/>
  </w:style>
  <w:style w:type="paragraph" w:customStyle="1" w:styleId="3DA44EBB9EA6465981DC264F4479DA48">
    <w:name w:val="3DA44EBB9EA6465981DC264F4479DA48"/>
    <w:rsid w:val="00F41DD6"/>
  </w:style>
  <w:style w:type="paragraph" w:customStyle="1" w:styleId="C7A51D3AECC24BF49D7C49CEDACB2CD8">
    <w:name w:val="C7A51D3AECC24BF49D7C49CEDACB2CD8"/>
    <w:rsid w:val="003A55A2"/>
  </w:style>
  <w:style w:type="paragraph" w:customStyle="1" w:styleId="1AB634EA0954488490DB328A17AF888D">
    <w:name w:val="1AB634EA0954488490DB328A17AF888D"/>
    <w:rsid w:val="003A55A2"/>
  </w:style>
  <w:style w:type="paragraph" w:customStyle="1" w:styleId="9EBA1F0BB42D4349A994EC91947D3DCF">
    <w:name w:val="9EBA1F0BB42D4349A994EC91947D3DCF"/>
    <w:rsid w:val="003A55A2"/>
  </w:style>
  <w:style w:type="paragraph" w:customStyle="1" w:styleId="9293EE951A7347838041D549FC747584">
    <w:name w:val="9293EE951A7347838041D549FC747584"/>
    <w:rsid w:val="003A55A2"/>
  </w:style>
  <w:style w:type="paragraph" w:customStyle="1" w:styleId="5393C50540E14FB8AB57A068B31A179E">
    <w:name w:val="5393C50540E14FB8AB57A068B31A179E"/>
    <w:rsid w:val="003A55A2"/>
  </w:style>
  <w:style w:type="paragraph" w:customStyle="1" w:styleId="C834F4BC91E8458E8094DBC0FFD87E71">
    <w:name w:val="C834F4BC91E8458E8094DBC0FFD87E71"/>
    <w:rsid w:val="003A55A2"/>
  </w:style>
  <w:style w:type="paragraph" w:customStyle="1" w:styleId="123ADEDFA4CD45DA8B405D7E5ADC5B76">
    <w:name w:val="123ADEDFA4CD45DA8B405D7E5ADC5B76"/>
    <w:rsid w:val="003A55A2"/>
  </w:style>
  <w:style w:type="paragraph" w:customStyle="1" w:styleId="604092D644F549B5B31B871EA7ECEEB0">
    <w:name w:val="604092D644F549B5B31B871EA7ECEEB0"/>
    <w:rsid w:val="003A55A2"/>
  </w:style>
  <w:style w:type="paragraph" w:customStyle="1" w:styleId="F6102636927C485EA5816677B0C86223">
    <w:name w:val="F6102636927C485EA5816677B0C86223"/>
    <w:rsid w:val="003A55A2"/>
  </w:style>
  <w:style w:type="paragraph" w:customStyle="1" w:styleId="C0BC8DA16B4A4B48951C53F9FA0F10D8">
    <w:name w:val="C0BC8DA16B4A4B48951C53F9FA0F10D8"/>
    <w:rsid w:val="003A55A2"/>
  </w:style>
  <w:style w:type="paragraph" w:customStyle="1" w:styleId="E287BB1CB5D1456695BBE3C1E0A26739">
    <w:name w:val="E287BB1CB5D1456695BBE3C1E0A26739"/>
    <w:rsid w:val="003A55A2"/>
  </w:style>
  <w:style w:type="paragraph" w:customStyle="1" w:styleId="9FF4AB5B3FD840DEAD7A353B23E54DDC">
    <w:name w:val="9FF4AB5B3FD840DEAD7A353B23E54DDC"/>
    <w:rsid w:val="003A55A2"/>
  </w:style>
  <w:style w:type="paragraph" w:customStyle="1" w:styleId="BA369D38884C4268B7E332EAC12151B8">
    <w:name w:val="BA369D38884C4268B7E332EAC12151B8"/>
    <w:rsid w:val="003A55A2"/>
  </w:style>
  <w:style w:type="paragraph" w:customStyle="1" w:styleId="F2EB088B0E064740ACB33DB130646377">
    <w:name w:val="F2EB088B0E064740ACB33DB130646377"/>
    <w:rsid w:val="003A55A2"/>
  </w:style>
  <w:style w:type="paragraph" w:customStyle="1" w:styleId="3E72F0E296CD482A9D59A5FDF897F34C">
    <w:name w:val="3E72F0E296CD482A9D59A5FDF897F34C"/>
    <w:rsid w:val="003A55A2"/>
  </w:style>
  <w:style w:type="paragraph" w:customStyle="1" w:styleId="B7F89C0B5F834D71A47589BC82B99665">
    <w:name w:val="B7F89C0B5F834D71A47589BC82B99665"/>
    <w:rsid w:val="003A55A2"/>
  </w:style>
  <w:style w:type="paragraph" w:customStyle="1" w:styleId="E101A4EF51D54A8AA846C386A1B196AD">
    <w:name w:val="E101A4EF51D54A8AA846C386A1B196AD"/>
    <w:rsid w:val="003A55A2"/>
  </w:style>
  <w:style w:type="paragraph" w:customStyle="1" w:styleId="F2E559448A1B4DAF9D673A4103001CD6">
    <w:name w:val="F2E559448A1B4DAF9D673A4103001CD6"/>
    <w:rsid w:val="003A55A2"/>
  </w:style>
  <w:style w:type="paragraph" w:customStyle="1" w:styleId="E64CDF6617C2409788167ABF14E5BDC8">
    <w:name w:val="E64CDF6617C2409788167ABF14E5BDC8"/>
    <w:rsid w:val="003A55A2"/>
  </w:style>
  <w:style w:type="paragraph" w:customStyle="1" w:styleId="39FD73C598124FCDBEB91A69AC56EC31">
    <w:name w:val="39FD73C598124FCDBEB91A69AC56EC31"/>
    <w:rsid w:val="003A55A2"/>
  </w:style>
  <w:style w:type="paragraph" w:customStyle="1" w:styleId="822FBEFFE31440D28490C32114C77ECD">
    <w:name w:val="822FBEFFE31440D28490C32114C77ECD"/>
    <w:rsid w:val="003A55A2"/>
  </w:style>
  <w:style w:type="paragraph" w:customStyle="1" w:styleId="9D2A53CC10D14A478DCEF13C1B1AB6D9">
    <w:name w:val="9D2A53CC10D14A478DCEF13C1B1AB6D9"/>
    <w:rsid w:val="003A55A2"/>
  </w:style>
  <w:style w:type="paragraph" w:customStyle="1" w:styleId="39B741887D704B06916ABE979FAB423F">
    <w:name w:val="39B741887D704B06916ABE979FAB423F"/>
    <w:rsid w:val="003A55A2"/>
  </w:style>
  <w:style w:type="paragraph" w:customStyle="1" w:styleId="B602618F1CF74225A74C7B7FBD6B27B2">
    <w:name w:val="B602618F1CF74225A74C7B7FBD6B27B2"/>
    <w:rsid w:val="003A55A2"/>
  </w:style>
  <w:style w:type="paragraph" w:customStyle="1" w:styleId="77A19380BF4146FFAC633F5E5D7C8931">
    <w:name w:val="77A19380BF4146FFAC633F5E5D7C8931"/>
    <w:rsid w:val="003A55A2"/>
  </w:style>
  <w:style w:type="paragraph" w:customStyle="1" w:styleId="2EE99531BBA24AD29EEB9C0A558C25E5">
    <w:name w:val="2EE99531BBA24AD29EEB9C0A558C25E5"/>
    <w:rsid w:val="003A55A2"/>
  </w:style>
  <w:style w:type="paragraph" w:customStyle="1" w:styleId="33A4BDD7D87240CC8048E199D9A7665B">
    <w:name w:val="33A4BDD7D87240CC8048E199D9A7665B"/>
    <w:rsid w:val="003A55A2"/>
  </w:style>
  <w:style w:type="paragraph" w:customStyle="1" w:styleId="6BAFB9630CFC4C7C9270CD94EB46E7B1">
    <w:name w:val="6BAFB9630CFC4C7C9270CD94EB46E7B1"/>
    <w:rsid w:val="003A55A2"/>
  </w:style>
  <w:style w:type="paragraph" w:customStyle="1" w:styleId="5EB68166CEFB409C8375B3A6574D2610">
    <w:name w:val="5EB68166CEFB409C8375B3A6574D2610"/>
    <w:rsid w:val="003A55A2"/>
  </w:style>
  <w:style w:type="paragraph" w:customStyle="1" w:styleId="23A9F86B314C4220B99E947385090D0D">
    <w:name w:val="23A9F86B314C4220B99E947385090D0D"/>
    <w:rsid w:val="003A55A2"/>
  </w:style>
  <w:style w:type="paragraph" w:customStyle="1" w:styleId="C176F063F73642C5BE4D3D700E2A4A34">
    <w:name w:val="C176F063F73642C5BE4D3D700E2A4A34"/>
    <w:rsid w:val="003A55A2"/>
  </w:style>
  <w:style w:type="paragraph" w:customStyle="1" w:styleId="13C9B1634FC142ABA6454F8D9475C430">
    <w:name w:val="13C9B1634FC142ABA6454F8D9475C430"/>
    <w:rsid w:val="003A55A2"/>
  </w:style>
  <w:style w:type="paragraph" w:customStyle="1" w:styleId="F03D3DA3397A482CBDC0829E311E7DE2">
    <w:name w:val="F03D3DA3397A482CBDC0829E311E7DE2"/>
    <w:rsid w:val="003A55A2"/>
  </w:style>
  <w:style w:type="paragraph" w:customStyle="1" w:styleId="B9E453963C644664B6A9F78AD026F51F">
    <w:name w:val="B9E453963C644664B6A9F78AD026F51F"/>
    <w:rsid w:val="003A55A2"/>
  </w:style>
  <w:style w:type="paragraph" w:customStyle="1" w:styleId="16D6C5E6364D4B2D93B11116131867B7">
    <w:name w:val="16D6C5E6364D4B2D93B11116131867B7"/>
    <w:rsid w:val="003A55A2"/>
  </w:style>
  <w:style w:type="paragraph" w:customStyle="1" w:styleId="9E5CECBF196B4BDD89EFB51DE918FF98">
    <w:name w:val="9E5CECBF196B4BDD89EFB51DE918FF98"/>
    <w:rsid w:val="003A55A2"/>
  </w:style>
  <w:style w:type="paragraph" w:customStyle="1" w:styleId="E62969485BD0439FB39B2268D9E3EFF5">
    <w:name w:val="E62969485BD0439FB39B2268D9E3EFF5"/>
    <w:rsid w:val="003A55A2"/>
  </w:style>
  <w:style w:type="paragraph" w:customStyle="1" w:styleId="BE291B637D5941E69492B0ACCEACEB90">
    <w:name w:val="BE291B637D5941E69492B0ACCEACEB90"/>
    <w:rsid w:val="003A55A2"/>
  </w:style>
  <w:style w:type="paragraph" w:customStyle="1" w:styleId="40D3F7C7E1A043E49852F607CFF31209">
    <w:name w:val="40D3F7C7E1A043E49852F607CFF31209"/>
    <w:rsid w:val="003A55A2"/>
  </w:style>
  <w:style w:type="paragraph" w:customStyle="1" w:styleId="38F84CE09A78427D9CE614977F56D073">
    <w:name w:val="38F84CE09A78427D9CE614977F56D073"/>
    <w:rsid w:val="003A55A2"/>
  </w:style>
  <w:style w:type="paragraph" w:customStyle="1" w:styleId="47C6FCDF60154F91AD73F932A052EA02">
    <w:name w:val="47C6FCDF60154F91AD73F932A052EA02"/>
    <w:rsid w:val="003A55A2"/>
  </w:style>
  <w:style w:type="paragraph" w:customStyle="1" w:styleId="074EEA241E334D2B8FBBE96F032E5B72">
    <w:name w:val="074EEA241E334D2B8FBBE96F032E5B72"/>
    <w:rsid w:val="003A55A2"/>
  </w:style>
  <w:style w:type="paragraph" w:customStyle="1" w:styleId="065B9AC2418A46B1AC5EE9453A03B199">
    <w:name w:val="065B9AC2418A46B1AC5EE9453A03B199"/>
    <w:rsid w:val="003A55A2"/>
  </w:style>
  <w:style w:type="paragraph" w:customStyle="1" w:styleId="488C535B911746A2A024C3D732B9261D">
    <w:name w:val="488C535B911746A2A024C3D732B9261D"/>
    <w:rsid w:val="003A55A2"/>
  </w:style>
  <w:style w:type="paragraph" w:customStyle="1" w:styleId="EEEA072CF5EB4242BF8923AD1C17A35B">
    <w:name w:val="EEEA072CF5EB4242BF8923AD1C17A35B"/>
    <w:rsid w:val="003A55A2"/>
  </w:style>
  <w:style w:type="paragraph" w:customStyle="1" w:styleId="5F61292C1CCC4599BB57A4F689567A7F">
    <w:name w:val="5F61292C1CCC4599BB57A4F689567A7F"/>
    <w:rsid w:val="003A55A2"/>
  </w:style>
  <w:style w:type="paragraph" w:customStyle="1" w:styleId="571298096FCE4C938BDFEE682CBA6143">
    <w:name w:val="571298096FCE4C938BDFEE682CBA6143"/>
    <w:rsid w:val="003A55A2"/>
  </w:style>
  <w:style w:type="paragraph" w:customStyle="1" w:styleId="AE59D79F89544F98AEF7B529E44A2B20">
    <w:name w:val="AE59D79F89544F98AEF7B529E44A2B20"/>
    <w:rsid w:val="003A55A2"/>
  </w:style>
  <w:style w:type="paragraph" w:customStyle="1" w:styleId="74D83B639F7147728AD93626CB796345">
    <w:name w:val="74D83B639F7147728AD93626CB796345"/>
    <w:rsid w:val="003A55A2"/>
  </w:style>
  <w:style w:type="paragraph" w:customStyle="1" w:styleId="2287950B8F0F4E4F92A0312E2C60D644">
    <w:name w:val="2287950B8F0F4E4F92A0312E2C60D644"/>
    <w:rsid w:val="003A55A2"/>
  </w:style>
  <w:style w:type="paragraph" w:customStyle="1" w:styleId="260CC49BA22744F5BB89EA1801E171C3">
    <w:name w:val="260CC49BA22744F5BB89EA1801E171C3"/>
    <w:rsid w:val="003A55A2"/>
  </w:style>
  <w:style w:type="paragraph" w:customStyle="1" w:styleId="8AB1759A6B6A40A295C7EAA65C57F2A6">
    <w:name w:val="8AB1759A6B6A40A295C7EAA65C57F2A6"/>
    <w:rsid w:val="003A55A2"/>
  </w:style>
  <w:style w:type="paragraph" w:customStyle="1" w:styleId="3C7B35631EFC455C8EFF337F814208C7">
    <w:name w:val="3C7B35631EFC455C8EFF337F814208C7"/>
    <w:rsid w:val="003A55A2"/>
  </w:style>
  <w:style w:type="paragraph" w:customStyle="1" w:styleId="D9FF91E1CFE74378A37947B17D8E5652">
    <w:name w:val="D9FF91E1CFE74378A37947B17D8E5652"/>
    <w:rsid w:val="003A55A2"/>
  </w:style>
  <w:style w:type="paragraph" w:customStyle="1" w:styleId="DAF6416625D04FE9BEC15EA27B6D8BC4">
    <w:name w:val="DAF6416625D04FE9BEC15EA27B6D8BC4"/>
    <w:rsid w:val="003A55A2"/>
  </w:style>
  <w:style w:type="paragraph" w:customStyle="1" w:styleId="CF47B32B02484944AF7E9B2D2309A65F">
    <w:name w:val="CF47B32B02484944AF7E9B2D2309A65F"/>
    <w:rsid w:val="003A55A2"/>
  </w:style>
  <w:style w:type="paragraph" w:customStyle="1" w:styleId="593F32FEDCE74D4EACB0136DF4D57B40">
    <w:name w:val="593F32FEDCE74D4EACB0136DF4D57B40"/>
    <w:rsid w:val="003A55A2"/>
  </w:style>
  <w:style w:type="paragraph" w:customStyle="1" w:styleId="D2BD7AF0475743EF8AA29A29ADCA80A6">
    <w:name w:val="D2BD7AF0475743EF8AA29A29ADCA80A6"/>
    <w:rsid w:val="003A55A2"/>
  </w:style>
  <w:style w:type="paragraph" w:customStyle="1" w:styleId="F53AF17EDA1944DDAD58D82251E7ECCB">
    <w:name w:val="F53AF17EDA1944DDAD58D82251E7ECCB"/>
    <w:rsid w:val="003A55A2"/>
  </w:style>
  <w:style w:type="paragraph" w:customStyle="1" w:styleId="E7F09C4B3A3B4E4C823E411B7BF58C23">
    <w:name w:val="E7F09C4B3A3B4E4C823E411B7BF58C23"/>
    <w:rsid w:val="003A55A2"/>
  </w:style>
  <w:style w:type="paragraph" w:customStyle="1" w:styleId="A17C09AF560D499A888492D4DF5B916D">
    <w:name w:val="A17C09AF560D499A888492D4DF5B916D"/>
    <w:rsid w:val="003A55A2"/>
  </w:style>
  <w:style w:type="paragraph" w:customStyle="1" w:styleId="5BA2974278FA495497D327B4AE49F56E">
    <w:name w:val="5BA2974278FA495497D327B4AE49F56E"/>
    <w:rsid w:val="003A55A2"/>
  </w:style>
  <w:style w:type="paragraph" w:customStyle="1" w:styleId="CE20DF738499443599C6D839B927C054">
    <w:name w:val="CE20DF738499443599C6D839B927C054"/>
    <w:rsid w:val="003A55A2"/>
  </w:style>
  <w:style w:type="paragraph" w:customStyle="1" w:styleId="9238349185AD497CAA3ADEC79756AA0B">
    <w:name w:val="9238349185AD497CAA3ADEC79756AA0B"/>
    <w:rsid w:val="003A55A2"/>
  </w:style>
  <w:style w:type="paragraph" w:customStyle="1" w:styleId="D22350A72147416A9A6838F2399E08E9">
    <w:name w:val="D22350A72147416A9A6838F2399E08E9"/>
    <w:rsid w:val="003A55A2"/>
  </w:style>
  <w:style w:type="paragraph" w:customStyle="1" w:styleId="7BECAC175D0F413DB66D4D8077B85287">
    <w:name w:val="7BECAC175D0F413DB66D4D8077B85287"/>
    <w:rsid w:val="003A55A2"/>
  </w:style>
  <w:style w:type="paragraph" w:customStyle="1" w:styleId="A8690E76402840E9B7D8EA552FC770AF">
    <w:name w:val="A8690E76402840E9B7D8EA552FC770AF"/>
    <w:rsid w:val="003A55A2"/>
  </w:style>
  <w:style w:type="paragraph" w:customStyle="1" w:styleId="B73CEBF7FB664A559B9D4D0EA07FE291">
    <w:name w:val="B73CEBF7FB664A559B9D4D0EA07FE291"/>
    <w:rsid w:val="003A55A2"/>
  </w:style>
  <w:style w:type="paragraph" w:customStyle="1" w:styleId="9CE617098A494E6581D55DAD6D6C1217">
    <w:name w:val="9CE617098A494E6581D55DAD6D6C1217"/>
    <w:rsid w:val="003A55A2"/>
  </w:style>
  <w:style w:type="paragraph" w:customStyle="1" w:styleId="47E291EAAF224A7FA334D7838F31B7FE">
    <w:name w:val="47E291EAAF224A7FA334D7838F31B7FE"/>
    <w:rsid w:val="003A55A2"/>
  </w:style>
  <w:style w:type="paragraph" w:customStyle="1" w:styleId="2CFD5B1FDB204AE78457D5D6893C4C4D">
    <w:name w:val="2CFD5B1FDB204AE78457D5D6893C4C4D"/>
    <w:rsid w:val="003A55A2"/>
  </w:style>
  <w:style w:type="paragraph" w:customStyle="1" w:styleId="D66543B0022F46E4B48A6CE1EF897C83">
    <w:name w:val="D66543B0022F46E4B48A6CE1EF897C83"/>
    <w:rsid w:val="003A55A2"/>
  </w:style>
  <w:style w:type="paragraph" w:customStyle="1" w:styleId="5744A89E209548199B2FFDC269EB00D5">
    <w:name w:val="5744A89E209548199B2FFDC269EB00D5"/>
    <w:rsid w:val="003A55A2"/>
  </w:style>
  <w:style w:type="paragraph" w:customStyle="1" w:styleId="2EA7AD4876234C9CA860032BF275927A">
    <w:name w:val="2EA7AD4876234C9CA860032BF275927A"/>
    <w:rsid w:val="003A55A2"/>
  </w:style>
  <w:style w:type="paragraph" w:customStyle="1" w:styleId="F61584123BD140CEAECD708FA9BEEFCA">
    <w:name w:val="F61584123BD140CEAECD708FA9BEEFCA"/>
    <w:rsid w:val="003A55A2"/>
  </w:style>
  <w:style w:type="paragraph" w:customStyle="1" w:styleId="096C3417BAE3447EBFE30BE834459DB7">
    <w:name w:val="096C3417BAE3447EBFE30BE834459DB7"/>
    <w:rsid w:val="003A55A2"/>
  </w:style>
  <w:style w:type="paragraph" w:customStyle="1" w:styleId="659B3BB043154A688F73DF5E26395185">
    <w:name w:val="659B3BB043154A688F73DF5E26395185"/>
    <w:rsid w:val="003A55A2"/>
  </w:style>
  <w:style w:type="paragraph" w:customStyle="1" w:styleId="8DFD073BDB7A4563B0196F122B5EB397">
    <w:name w:val="8DFD073BDB7A4563B0196F122B5EB397"/>
    <w:rsid w:val="003A55A2"/>
  </w:style>
  <w:style w:type="paragraph" w:customStyle="1" w:styleId="333B310BF91F4C53B223A46023BC5213">
    <w:name w:val="333B310BF91F4C53B223A46023BC5213"/>
    <w:rsid w:val="003A55A2"/>
  </w:style>
  <w:style w:type="paragraph" w:customStyle="1" w:styleId="CF79AC2E05824CA5B9C1E8BC4CE5C5E7">
    <w:name w:val="CF79AC2E05824CA5B9C1E8BC4CE5C5E7"/>
    <w:rsid w:val="003A55A2"/>
  </w:style>
  <w:style w:type="paragraph" w:customStyle="1" w:styleId="D1C5216AC6514E0794DC1D72FE4B943D">
    <w:name w:val="D1C5216AC6514E0794DC1D72FE4B943D"/>
    <w:rsid w:val="003A55A2"/>
  </w:style>
  <w:style w:type="paragraph" w:customStyle="1" w:styleId="F21A52D849824021AD34CA3A90BA58CB">
    <w:name w:val="F21A52D849824021AD34CA3A90BA58CB"/>
    <w:rsid w:val="003A55A2"/>
  </w:style>
  <w:style w:type="paragraph" w:customStyle="1" w:styleId="CC50826581654895800AB351BBC0C06A">
    <w:name w:val="CC50826581654895800AB351BBC0C06A"/>
    <w:rsid w:val="003A55A2"/>
  </w:style>
  <w:style w:type="paragraph" w:customStyle="1" w:styleId="45C98911ED3448889F50B53CC6F5ACE7">
    <w:name w:val="45C98911ED3448889F50B53CC6F5ACE7"/>
    <w:rsid w:val="003A55A2"/>
  </w:style>
  <w:style w:type="paragraph" w:customStyle="1" w:styleId="5F2633D2755E4839B26B9716F8213E40">
    <w:name w:val="5F2633D2755E4839B26B9716F8213E40"/>
    <w:rsid w:val="003A55A2"/>
  </w:style>
  <w:style w:type="paragraph" w:customStyle="1" w:styleId="5A59CCDD2DF64CCCBBA876A0CBA9FC04">
    <w:name w:val="5A59CCDD2DF64CCCBBA876A0CBA9FC04"/>
    <w:rsid w:val="003A55A2"/>
  </w:style>
  <w:style w:type="paragraph" w:customStyle="1" w:styleId="A717FCEE180B4E3B95D33300BF6BF2F9">
    <w:name w:val="A717FCEE180B4E3B95D33300BF6BF2F9"/>
    <w:rsid w:val="003A55A2"/>
  </w:style>
  <w:style w:type="paragraph" w:customStyle="1" w:styleId="2449F2452B604285859CB85A3443F922">
    <w:name w:val="2449F2452B604285859CB85A3443F922"/>
    <w:rsid w:val="003A55A2"/>
  </w:style>
  <w:style w:type="paragraph" w:customStyle="1" w:styleId="A04999F090CE467F827864F2DBFC53DC">
    <w:name w:val="A04999F090CE467F827864F2DBFC53DC"/>
    <w:rsid w:val="003A55A2"/>
  </w:style>
  <w:style w:type="paragraph" w:customStyle="1" w:styleId="3D04740AC8384D588565A007CBDFA077">
    <w:name w:val="3D04740AC8384D588565A007CBDFA077"/>
    <w:rsid w:val="003A55A2"/>
  </w:style>
  <w:style w:type="paragraph" w:customStyle="1" w:styleId="062AA217283A493FAB5507E06296727D">
    <w:name w:val="062AA217283A493FAB5507E06296727D"/>
    <w:rsid w:val="003A55A2"/>
  </w:style>
  <w:style w:type="paragraph" w:customStyle="1" w:styleId="AD83DEB656834290A70B915B1BE0B1C1">
    <w:name w:val="AD83DEB656834290A70B915B1BE0B1C1"/>
    <w:rsid w:val="003A55A2"/>
  </w:style>
  <w:style w:type="paragraph" w:customStyle="1" w:styleId="2E7E285075284BA5A3689E346BFD931F">
    <w:name w:val="2E7E285075284BA5A3689E346BFD931F"/>
    <w:rsid w:val="003A55A2"/>
  </w:style>
  <w:style w:type="paragraph" w:customStyle="1" w:styleId="950402C16D8F45A8A63909BCC28692E1">
    <w:name w:val="950402C16D8F45A8A63909BCC28692E1"/>
    <w:rsid w:val="003A55A2"/>
  </w:style>
  <w:style w:type="paragraph" w:customStyle="1" w:styleId="4D801FF81EBB4353B0C39187BD13B2E2">
    <w:name w:val="4D801FF81EBB4353B0C39187BD13B2E2"/>
    <w:rsid w:val="003A55A2"/>
  </w:style>
  <w:style w:type="paragraph" w:customStyle="1" w:styleId="BEC218E413614F9DAFDBD7627992BD42">
    <w:name w:val="BEC218E413614F9DAFDBD7627992BD42"/>
    <w:rsid w:val="003A55A2"/>
  </w:style>
  <w:style w:type="paragraph" w:customStyle="1" w:styleId="78BF33501D9C409D96D8BDB16F8C4CAC">
    <w:name w:val="78BF33501D9C409D96D8BDB16F8C4CAC"/>
    <w:rsid w:val="003A55A2"/>
  </w:style>
  <w:style w:type="paragraph" w:customStyle="1" w:styleId="1F02108051FA4EC8B90EF1476E489368">
    <w:name w:val="1F02108051FA4EC8B90EF1476E489368"/>
    <w:rsid w:val="003A55A2"/>
  </w:style>
  <w:style w:type="paragraph" w:customStyle="1" w:styleId="3FD77854B9924A96AFB473F329DDECBF">
    <w:name w:val="3FD77854B9924A96AFB473F329DDECBF"/>
    <w:rsid w:val="003A55A2"/>
  </w:style>
  <w:style w:type="paragraph" w:customStyle="1" w:styleId="20F7B8D6A49B46FA8F2EA4DDE3C98F66">
    <w:name w:val="20F7B8D6A49B46FA8F2EA4DDE3C98F66"/>
    <w:rsid w:val="003A55A2"/>
  </w:style>
  <w:style w:type="paragraph" w:customStyle="1" w:styleId="F072800F2406499D91EC97568CE33DEC">
    <w:name w:val="F072800F2406499D91EC97568CE33DEC"/>
    <w:rsid w:val="003A55A2"/>
  </w:style>
  <w:style w:type="paragraph" w:customStyle="1" w:styleId="3F2D6BB376DE43B1B5A62B46F843BD39">
    <w:name w:val="3F2D6BB376DE43B1B5A62B46F843BD39"/>
    <w:rsid w:val="003A55A2"/>
  </w:style>
  <w:style w:type="paragraph" w:customStyle="1" w:styleId="FD9C6B89A3DC4E87B0E419FFDCD17636">
    <w:name w:val="FD9C6B89A3DC4E87B0E419FFDCD17636"/>
    <w:rsid w:val="003A55A2"/>
  </w:style>
  <w:style w:type="paragraph" w:customStyle="1" w:styleId="9AC717B3182D4237A5A14D57B108DB79">
    <w:name w:val="9AC717B3182D4237A5A14D57B108DB79"/>
    <w:rsid w:val="003A55A2"/>
  </w:style>
  <w:style w:type="paragraph" w:customStyle="1" w:styleId="2F2D870529424CCA8896ED915CF069F6">
    <w:name w:val="2F2D870529424CCA8896ED915CF069F6"/>
    <w:rsid w:val="003A55A2"/>
  </w:style>
  <w:style w:type="paragraph" w:customStyle="1" w:styleId="8016487990F147EE92E3C0B257FA8C24">
    <w:name w:val="8016487990F147EE92E3C0B257FA8C24"/>
    <w:rsid w:val="003A55A2"/>
  </w:style>
  <w:style w:type="paragraph" w:customStyle="1" w:styleId="CD7D1BF87FD243A48CDE4FF4B6A3FED6">
    <w:name w:val="CD7D1BF87FD243A48CDE4FF4B6A3FED6"/>
    <w:rsid w:val="003A55A2"/>
  </w:style>
  <w:style w:type="paragraph" w:customStyle="1" w:styleId="DBDF1EF659C045ABB0F561A58C7E3ECB">
    <w:name w:val="DBDF1EF659C045ABB0F561A58C7E3ECB"/>
    <w:rsid w:val="003A55A2"/>
  </w:style>
  <w:style w:type="paragraph" w:customStyle="1" w:styleId="8E03E888110C412A8F464B2B3332702E">
    <w:name w:val="8E03E888110C412A8F464B2B3332702E"/>
    <w:rsid w:val="003A55A2"/>
  </w:style>
  <w:style w:type="paragraph" w:customStyle="1" w:styleId="D3DCEF4F5F7741AAB38CD5D1B62B5F99">
    <w:name w:val="D3DCEF4F5F7741AAB38CD5D1B62B5F99"/>
    <w:rsid w:val="003A55A2"/>
  </w:style>
  <w:style w:type="paragraph" w:customStyle="1" w:styleId="0C1A2C8722E5466BA8AC798847AD3EF3">
    <w:name w:val="0C1A2C8722E5466BA8AC798847AD3EF3"/>
    <w:rsid w:val="003A55A2"/>
  </w:style>
  <w:style w:type="paragraph" w:customStyle="1" w:styleId="F0E65F9E9EA24662B930A20324BEBD82">
    <w:name w:val="F0E65F9E9EA24662B930A20324BEBD82"/>
    <w:rsid w:val="003A55A2"/>
  </w:style>
  <w:style w:type="paragraph" w:customStyle="1" w:styleId="7398CF587FB94F77BDE819AB2A3CA9BC">
    <w:name w:val="7398CF587FB94F77BDE819AB2A3CA9BC"/>
    <w:rsid w:val="003A55A2"/>
  </w:style>
  <w:style w:type="paragraph" w:customStyle="1" w:styleId="76DDB19883B943BE87812A121FD1BC4F">
    <w:name w:val="76DDB19883B943BE87812A121FD1BC4F"/>
    <w:rsid w:val="003A55A2"/>
  </w:style>
  <w:style w:type="paragraph" w:customStyle="1" w:styleId="313533EDF9D34D9CA11131CA01E01429">
    <w:name w:val="313533EDF9D34D9CA11131CA01E01429"/>
    <w:rsid w:val="003A55A2"/>
  </w:style>
  <w:style w:type="paragraph" w:customStyle="1" w:styleId="F279069B3C8F4EA0B812AB8C34482320">
    <w:name w:val="F279069B3C8F4EA0B812AB8C34482320"/>
    <w:rsid w:val="003A55A2"/>
  </w:style>
  <w:style w:type="paragraph" w:customStyle="1" w:styleId="AD0214366CF5424989BA7183F4DCD263">
    <w:name w:val="AD0214366CF5424989BA7183F4DCD263"/>
    <w:rsid w:val="003A55A2"/>
  </w:style>
  <w:style w:type="paragraph" w:customStyle="1" w:styleId="8F0B02A64F1C4C5E9A731FC6377A73EC">
    <w:name w:val="8F0B02A64F1C4C5E9A731FC6377A73EC"/>
    <w:rsid w:val="003A55A2"/>
  </w:style>
  <w:style w:type="paragraph" w:customStyle="1" w:styleId="8429A21E3E044DAFAD9E3BEEDA85489B">
    <w:name w:val="8429A21E3E044DAFAD9E3BEEDA85489B"/>
    <w:rsid w:val="003A55A2"/>
  </w:style>
  <w:style w:type="paragraph" w:customStyle="1" w:styleId="95ADEE1B84CA4BBF8818D95792BBFC6A">
    <w:name w:val="95ADEE1B84CA4BBF8818D95792BBFC6A"/>
    <w:rsid w:val="003A55A2"/>
  </w:style>
  <w:style w:type="paragraph" w:customStyle="1" w:styleId="679B4E4F670F4ED0A0DF5B1C493A6BA6">
    <w:name w:val="679B4E4F670F4ED0A0DF5B1C493A6BA6"/>
    <w:rsid w:val="003A55A2"/>
  </w:style>
  <w:style w:type="paragraph" w:customStyle="1" w:styleId="F0A17DB49367435693AF9EA463AFB14A">
    <w:name w:val="F0A17DB49367435693AF9EA463AFB14A"/>
    <w:rsid w:val="003A55A2"/>
  </w:style>
  <w:style w:type="paragraph" w:customStyle="1" w:styleId="01F79396E2A04396A869D1FDEC98E2C8">
    <w:name w:val="01F79396E2A04396A869D1FDEC98E2C8"/>
    <w:rsid w:val="003A55A2"/>
  </w:style>
  <w:style w:type="paragraph" w:customStyle="1" w:styleId="4838EC8B2B4947FDA5FD46F9DF64852C">
    <w:name w:val="4838EC8B2B4947FDA5FD46F9DF64852C"/>
    <w:rsid w:val="003A55A2"/>
  </w:style>
  <w:style w:type="paragraph" w:customStyle="1" w:styleId="B7821D8D5727488480EB1084A0AF4E35">
    <w:name w:val="B7821D8D5727488480EB1084A0AF4E35"/>
    <w:rsid w:val="003A55A2"/>
  </w:style>
  <w:style w:type="paragraph" w:customStyle="1" w:styleId="D28A175178E74CB883D0A69CBC20F271">
    <w:name w:val="D28A175178E74CB883D0A69CBC20F271"/>
    <w:rsid w:val="003A55A2"/>
  </w:style>
  <w:style w:type="paragraph" w:customStyle="1" w:styleId="4DA5710D59E541A996D376AFB3C52D14">
    <w:name w:val="4DA5710D59E541A996D376AFB3C52D14"/>
    <w:rsid w:val="003A55A2"/>
  </w:style>
  <w:style w:type="paragraph" w:customStyle="1" w:styleId="EDACDB6495314578B0C322A710577F21">
    <w:name w:val="EDACDB6495314578B0C322A710577F21"/>
    <w:rsid w:val="003A55A2"/>
  </w:style>
  <w:style w:type="paragraph" w:customStyle="1" w:styleId="E7D249027F5B487B8A8F8C05506F971B">
    <w:name w:val="E7D249027F5B487B8A8F8C05506F971B"/>
    <w:rsid w:val="003A55A2"/>
  </w:style>
  <w:style w:type="paragraph" w:customStyle="1" w:styleId="AE90BBF14E354C76915166D50A7F0033">
    <w:name w:val="AE90BBF14E354C76915166D50A7F0033"/>
    <w:rsid w:val="003A55A2"/>
  </w:style>
  <w:style w:type="paragraph" w:customStyle="1" w:styleId="6519D9DCF40C4C0BB09E4E720498E7D9">
    <w:name w:val="6519D9DCF40C4C0BB09E4E720498E7D9"/>
    <w:rsid w:val="003A55A2"/>
  </w:style>
  <w:style w:type="paragraph" w:customStyle="1" w:styleId="E363F13B0E9E42AC8E00954045F6CA45">
    <w:name w:val="E363F13B0E9E42AC8E00954045F6CA45"/>
    <w:rsid w:val="003A55A2"/>
  </w:style>
  <w:style w:type="paragraph" w:customStyle="1" w:styleId="3DE4CA7FDFDF4A56B10B93D18A3050D3">
    <w:name w:val="3DE4CA7FDFDF4A56B10B93D18A3050D3"/>
    <w:rsid w:val="003A55A2"/>
  </w:style>
  <w:style w:type="paragraph" w:customStyle="1" w:styleId="EC8FB71F344746C598FB6F1F65B805CB">
    <w:name w:val="EC8FB71F344746C598FB6F1F65B805CB"/>
    <w:rsid w:val="003A55A2"/>
  </w:style>
  <w:style w:type="paragraph" w:customStyle="1" w:styleId="E41C8A1666EC4532BA2469E4772859E4">
    <w:name w:val="E41C8A1666EC4532BA2469E4772859E4"/>
    <w:rsid w:val="003A55A2"/>
  </w:style>
  <w:style w:type="paragraph" w:customStyle="1" w:styleId="60D9DDA94AA54C1581DB4792792798FF">
    <w:name w:val="60D9DDA94AA54C1581DB4792792798FF"/>
    <w:rsid w:val="003A55A2"/>
  </w:style>
  <w:style w:type="paragraph" w:customStyle="1" w:styleId="6210113A61784DDBA95B8A040E379796">
    <w:name w:val="6210113A61784DDBA95B8A040E379796"/>
    <w:rsid w:val="003A55A2"/>
  </w:style>
  <w:style w:type="paragraph" w:customStyle="1" w:styleId="2EA91BCB84F745CEB7784BFC63640983">
    <w:name w:val="2EA91BCB84F745CEB7784BFC63640983"/>
    <w:rsid w:val="003A55A2"/>
  </w:style>
  <w:style w:type="paragraph" w:customStyle="1" w:styleId="3D1B4E72D0774724A8D4AC1C46007407">
    <w:name w:val="3D1B4E72D0774724A8D4AC1C46007407"/>
    <w:rsid w:val="003A55A2"/>
  </w:style>
  <w:style w:type="paragraph" w:customStyle="1" w:styleId="E4E53942A1F04003AAFA90AD27E19632">
    <w:name w:val="E4E53942A1F04003AAFA90AD27E19632"/>
    <w:rsid w:val="003A55A2"/>
  </w:style>
  <w:style w:type="paragraph" w:customStyle="1" w:styleId="363C7D6A02444177821B6EB577A4429C">
    <w:name w:val="363C7D6A02444177821B6EB577A4429C"/>
    <w:rsid w:val="003A55A2"/>
  </w:style>
  <w:style w:type="paragraph" w:customStyle="1" w:styleId="73A33F8C97C94ED290BC189FDCE6A564">
    <w:name w:val="73A33F8C97C94ED290BC189FDCE6A564"/>
    <w:rsid w:val="003A55A2"/>
  </w:style>
  <w:style w:type="paragraph" w:customStyle="1" w:styleId="90665F92FFB84C7F9900EEA2859C84C0">
    <w:name w:val="90665F92FFB84C7F9900EEA2859C84C0"/>
    <w:rsid w:val="003A55A2"/>
  </w:style>
  <w:style w:type="paragraph" w:customStyle="1" w:styleId="AB6A3A95B4C54B75807BE8DCB224C425">
    <w:name w:val="AB6A3A95B4C54B75807BE8DCB224C425"/>
    <w:rsid w:val="003A55A2"/>
  </w:style>
  <w:style w:type="paragraph" w:customStyle="1" w:styleId="219EC1E0148C40B39DAEE5851375C10D">
    <w:name w:val="219EC1E0148C40B39DAEE5851375C10D"/>
    <w:rsid w:val="003A55A2"/>
  </w:style>
  <w:style w:type="paragraph" w:customStyle="1" w:styleId="62F54CA9CA66433384438C2B0E0A9A58">
    <w:name w:val="62F54CA9CA66433384438C2B0E0A9A58"/>
    <w:rsid w:val="003A55A2"/>
  </w:style>
  <w:style w:type="paragraph" w:customStyle="1" w:styleId="FAAD74FFCAAA45CE871F2812758A1C7A">
    <w:name w:val="FAAD74FFCAAA45CE871F2812758A1C7A"/>
    <w:rsid w:val="003A55A2"/>
  </w:style>
  <w:style w:type="paragraph" w:customStyle="1" w:styleId="CBA882AAFE354EBD8AB4961CC74FCA8C">
    <w:name w:val="CBA882AAFE354EBD8AB4961CC74FCA8C"/>
    <w:rsid w:val="003A55A2"/>
  </w:style>
  <w:style w:type="paragraph" w:customStyle="1" w:styleId="2ECFF95AF9264139916F4774599B25C8">
    <w:name w:val="2ECFF95AF9264139916F4774599B25C8"/>
    <w:rsid w:val="003A55A2"/>
  </w:style>
  <w:style w:type="paragraph" w:customStyle="1" w:styleId="A1514007FF10424BA158D6CD41AEF9B8">
    <w:name w:val="A1514007FF10424BA158D6CD41AEF9B8"/>
    <w:rsid w:val="003A55A2"/>
  </w:style>
  <w:style w:type="paragraph" w:customStyle="1" w:styleId="60086133E3A9463E8ECABC0E0E4E15CD">
    <w:name w:val="60086133E3A9463E8ECABC0E0E4E15CD"/>
    <w:rsid w:val="003A55A2"/>
  </w:style>
  <w:style w:type="paragraph" w:customStyle="1" w:styleId="300DF05630BD447BB61EEE6C6C89B112">
    <w:name w:val="300DF05630BD447BB61EEE6C6C89B112"/>
    <w:rsid w:val="003A55A2"/>
  </w:style>
  <w:style w:type="paragraph" w:customStyle="1" w:styleId="76D214D623A44A07A372BB4DAE08593D">
    <w:name w:val="76D214D623A44A07A372BB4DAE08593D"/>
    <w:rsid w:val="003A55A2"/>
  </w:style>
  <w:style w:type="paragraph" w:customStyle="1" w:styleId="730A9DEBA9754E68A363182A7CA321F0">
    <w:name w:val="730A9DEBA9754E68A363182A7CA321F0"/>
    <w:rsid w:val="003A55A2"/>
  </w:style>
  <w:style w:type="paragraph" w:customStyle="1" w:styleId="595E05F5B0BC4719AC514B295FD4FA54">
    <w:name w:val="595E05F5B0BC4719AC514B295FD4FA54"/>
    <w:rsid w:val="003A55A2"/>
  </w:style>
  <w:style w:type="paragraph" w:customStyle="1" w:styleId="D928F8BF9C0E4503A5C422DE346580FC">
    <w:name w:val="D928F8BF9C0E4503A5C422DE346580FC"/>
    <w:rsid w:val="003A55A2"/>
  </w:style>
  <w:style w:type="paragraph" w:customStyle="1" w:styleId="DF021BC53C244AE7A1A9FAA6609C0B6B">
    <w:name w:val="DF021BC53C244AE7A1A9FAA6609C0B6B"/>
    <w:rsid w:val="003A55A2"/>
  </w:style>
  <w:style w:type="paragraph" w:customStyle="1" w:styleId="15FB6B3D318E44B98EAB7204E283D6CF">
    <w:name w:val="15FB6B3D318E44B98EAB7204E283D6CF"/>
    <w:rsid w:val="003A55A2"/>
  </w:style>
  <w:style w:type="paragraph" w:customStyle="1" w:styleId="A891A62B2FED4252AE77FC02DC537ACF">
    <w:name w:val="A891A62B2FED4252AE77FC02DC537ACF"/>
    <w:rsid w:val="003A55A2"/>
  </w:style>
  <w:style w:type="paragraph" w:customStyle="1" w:styleId="FD39F110D24B4C02ADB18AB0BF5749DD">
    <w:name w:val="FD39F110D24B4C02ADB18AB0BF5749DD"/>
    <w:rsid w:val="003A55A2"/>
  </w:style>
  <w:style w:type="paragraph" w:customStyle="1" w:styleId="D0E1667C7F0B4254999D075D42CA6919">
    <w:name w:val="D0E1667C7F0B4254999D075D42CA6919"/>
    <w:rsid w:val="003A55A2"/>
  </w:style>
  <w:style w:type="paragraph" w:customStyle="1" w:styleId="382BFBBCEDB1479487880B7007046ED3">
    <w:name w:val="382BFBBCEDB1479487880B7007046ED3"/>
    <w:rsid w:val="003A55A2"/>
  </w:style>
  <w:style w:type="paragraph" w:customStyle="1" w:styleId="224D4C644880494D8AB165CB1F0CC86B">
    <w:name w:val="224D4C644880494D8AB165CB1F0CC86B"/>
    <w:rsid w:val="003A55A2"/>
  </w:style>
  <w:style w:type="paragraph" w:customStyle="1" w:styleId="7DC3F2996B204FE3B5EA178E6703FD40">
    <w:name w:val="7DC3F2996B204FE3B5EA178E6703FD40"/>
    <w:rsid w:val="003A55A2"/>
  </w:style>
  <w:style w:type="paragraph" w:customStyle="1" w:styleId="28518ABB1BB74D5F9A9B00B98BC685C5">
    <w:name w:val="28518ABB1BB74D5F9A9B00B98BC685C5"/>
    <w:rsid w:val="003A55A2"/>
  </w:style>
  <w:style w:type="paragraph" w:customStyle="1" w:styleId="D837D495E74045E5BB319426BB526227">
    <w:name w:val="D837D495E74045E5BB319426BB526227"/>
    <w:rsid w:val="003A55A2"/>
  </w:style>
  <w:style w:type="paragraph" w:customStyle="1" w:styleId="09FCF611AB744E359BC297FCE0B4D477">
    <w:name w:val="09FCF611AB744E359BC297FCE0B4D477"/>
    <w:rsid w:val="003A55A2"/>
  </w:style>
  <w:style w:type="paragraph" w:customStyle="1" w:styleId="D10A7E12622E4C44B29D122854CC8FA5">
    <w:name w:val="D10A7E12622E4C44B29D122854CC8FA5"/>
    <w:rsid w:val="003A55A2"/>
  </w:style>
  <w:style w:type="paragraph" w:customStyle="1" w:styleId="6368BCFFF49047DFB7E001F7DFE9414C">
    <w:name w:val="6368BCFFF49047DFB7E001F7DFE9414C"/>
    <w:rsid w:val="003A55A2"/>
  </w:style>
  <w:style w:type="paragraph" w:customStyle="1" w:styleId="DD506333B0A546A3B5329BD48726376D">
    <w:name w:val="DD506333B0A546A3B5329BD48726376D"/>
    <w:rsid w:val="003A55A2"/>
  </w:style>
  <w:style w:type="paragraph" w:customStyle="1" w:styleId="7315EFD63BDF4A69A1B82E887A6124F4">
    <w:name w:val="7315EFD63BDF4A69A1B82E887A6124F4"/>
    <w:rsid w:val="003A55A2"/>
  </w:style>
  <w:style w:type="paragraph" w:customStyle="1" w:styleId="85BEAD8FDACD44DBB5F07178BFDCE4DE">
    <w:name w:val="85BEAD8FDACD44DBB5F07178BFDCE4DE"/>
    <w:rsid w:val="003A55A2"/>
  </w:style>
  <w:style w:type="paragraph" w:customStyle="1" w:styleId="A664A56F121C4018887B0DAD7F25176C">
    <w:name w:val="A664A56F121C4018887B0DAD7F25176C"/>
    <w:rsid w:val="003A55A2"/>
  </w:style>
  <w:style w:type="paragraph" w:customStyle="1" w:styleId="290C45EA965A49F4B763FA461EA4F32F">
    <w:name w:val="290C45EA965A49F4B763FA461EA4F32F"/>
    <w:rsid w:val="003A55A2"/>
  </w:style>
  <w:style w:type="paragraph" w:customStyle="1" w:styleId="7C3EA7DF556241B883F5BB57DE5D09C7">
    <w:name w:val="7C3EA7DF556241B883F5BB57DE5D09C7"/>
    <w:rsid w:val="003A55A2"/>
  </w:style>
  <w:style w:type="paragraph" w:customStyle="1" w:styleId="D7B805C15EC44377BD0AB0B2C32670C3">
    <w:name w:val="D7B805C15EC44377BD0AB0B2C32670C3"/>
    <w:rsid w:val="003A55A2"/>
  </w:style>
  <w:style w:type="paragraph" w:customStyle="1" w:styleId="7D963556458543C9843D94D13CFE8D57">
    <w:name w:val="7D963556458543C9843D94D13CFE8D57"/>
    <w:rsid w:val="003A55A2"/>
  </w:style>
  <w:style w:type="paragraph" w:customStyle="1" w:styleId="DF6E84EDBB194581BE0D8DA8C047575D">
    <w:name w:val="DF6E84EDBB194581BE0D8DA8C047575D"/>
    <w:rsid w:val="003A55A2"/>
  </w:style>
  <w:style w:type="paragraph" w:customStyle="1" w:styleId="FC5AA4BC725B42B1B4BED3FA1085F6CE">
    <w:name w:val="FC5AA4BC725B42B1B4BED3FA1085F6CE"/>
    <w:rsid w:val="003A55A2"/>
  </w:style>
  <w:style w:type="paragraph" w:customStyle="1" w:styleId="C75975439178486FB755856A3D10AA07">
    <w:name w:val="C75975439178486FB755856A3D10AA07"/>
    <w:rsid w:val="003A55A2"/>
  </w:style>
  <w:style w:type="paragraph" w:customStyle="1" w:styleId="902D3191D1794BF381D2D64F4D8D360A">
    <w:name w:val="902D3191D1794BF381D2D64F4D8D360A"/>
    <w:rsid w:val="003A55A2"/>
  </w:style>
  <w:style w:type="paragraph" w:customStyle="1" w:styleId="6BBEC3D9F3534FF7A839A1E5E6ABEE03">
    <w:name w:val="6BBEC3D9F3534FF7A839A1E5E6ABEE03"/>
    <w:rsid w:val="003A55A2"/>
  </w:style>
  <w:style w:type="paragraph" w:customStyle="1" w:styleId="924C6D21BB4C413F8FE9D91849AE4D6B">
    <w:name w:val="924C6D21BB4C413F8FE9D91849AE4D6B"/>
    <w:rsid w:val="003A55A2"/>
  </w:style>
  <w:style w:type="paragraph" w:customStyle="1" w:styleId="79F082D577A44DC1BEB913190CCF9622">
    <w:name w:val="79F082D577A44DC1BEB913190CCF9622"/>
    <w:rsid w:val="003A55A2"/>
  </w:style>
  <w:style w:type="paragraph" w:customStyle="1" w:styleId="BA41A0BA2F6B49D4B49EC2BE42F06A25">
    <w:name w:val="BA41A0BA2F6B49D4B49EC2BE42F06A25"/>
    <w:rsid w:val="003A55A2"/>
  </w:style>
  <w:style w:type="paragraph" w:customStyle="1" w:styleId="31BA6473D4F34DC2A347901FDB0B3B75">
    <w:name w:val="31BA6473D4F34DC2A347901FDB0B3B75"/>
    <w:rsid w:val="003A55A2"/>
  </w:style>
  <w:style w:type="paragraph" w:customStyle="1" w:styleId="83B1BCD4D0F741BFABE973E7E91DBD71">
    <w:name w:val="83B1BCD4D0F741BFABE973E7E91DBD71"/>
    <w:rsid w:val="003A55A2"/>
  </w:style>
  <w:style w:type="paragraph" w:customStyle="1" w:styleId="8068F695D7AB4B4696E096D6010CFE5A">
    <w:name w:val="8068F695D7AB4B4696E096D6010CFE5A"/>
    <w:rsid w:val="003A55A2"/>
  </w:style>
  <w:style w:type="paragraph" w:customStyle="1" w:styleId="C46A71C9871040289303475E823D9C37">
    <w:name w:val="C46A71C9871040289303475E823D9C37"/>
    <w:rsid w:val="003A55A2"/>
  </w:style>
  <w:style w:type="paragraph" w:customStyle="1" w:styleId="E3B452CAE9AA4525A062C32E97A8FD9B">
    <w:name w:val="E3B452CAE9AA4525A062C32E97A8FD9B"/>
    <w:rsid w:val="003A55A2"/>
  </w:style>
  <w:style w:type="paragraph" w:customStyle="1" w:styleId="C83FF4A256744973814F814D9745CE83">
    <w:name w:val="C83FF4A256744973814F814D9745CE83"/>
    <w:rsid w:val="003A55A2"/>
  </w:style>
  <w:style w:type="paragraph" w:customStyle="1" w:styleId="1680DAE4568D408DBF5A1A3D28BDBD4C">
    <w:name w:val="1680DAE4568D408DBF5A1A3D28BDBD4C"/>
    <w:rsid w:val="003A55A2"/>
  </w:style>
  <w:style w:type="paragraph" w:customStyle="1" w:styleId="702DACDDED81444C9E4BA8B4D4874AD6">
    <w:name w:val="702DACDDED81444C9E4BA8B4D4874AD6"/>
    <w:rsid w:val="003A55A2"/>
  </w:style>
  <w:style w:type="paragraph" w:customStyle="1" w:styleId="1F49EA56D38E4BE5B8581E00A451E882">
    <w:name w:val="1F49EA56D38E4BE5B8581E00A451E882"/>
    <w:rsid w:val="003A55A2"/>
  </w:style>
  <w:style w:type="paragraph" w:customStyle="1" w:styleId="E53651A8595A4939BCB6BC375E7406FD">
    <w:name w:val="E53651A8595A4939BCB6BC375E7406FD"/>
    <w:rsid w:val="003A55A2"/>
  </w:style>
  <w:style w:type="paragraph" w:customStyle="1" w:styleId="015616881EA148CD95E0A0C93BA0DA57">
    <w:name w:val="015616881EA148CD95E0A0C93BA0DA57"/>
    <w:rsid w:val="003A55A2"/>
  </w:style>
  <w:style w:type="paragraph" w:customStyle="1" w:styleId="07869F84F6474915B59C0286D17B30D4">
    <w:name w:val="07869F84F6474915B59C0286D17B30D4"/>
    <w:rsid w:val="003A55A2"/>
  </w:style>
  <w:style w:type="paragraph" w:customStyle="1" w:styleId="F9D83380BC1D432583ED753B4D1FDF35">
    <w:name w:val="F9D83380BC1D432583ED753B4D1FDF35"/>
    <w:rsid w:val="003A55A2"/>
  </w:style>
  <w:style w:type="paragraph" w:customStyle="1" w:styleId="0388DAA1B8C04CE1B9C4C611711B2257">
    <w:name w:val="0388DAA1B8C04CE1B9C4C611711B2257"/>
    <w:rsid w:val="003A55A2"/>
  </w:style>
  <w:style w:type="paragraph" w:customStyle="1" w:styleId="0F0DB95554E04F85BFF62E8B1ABF402C">
    <w:name w:val="0F0DB95554E04F85BFF62E8B1ABF402C"/>
    <w:rsid w:val="003A55A2"/>
  </w:style>
  <w:style w:type="paragraph" w:customStyle="1" w:styleId="65E5B978A644413D9BDE0953A75F163B">
    <w:name w:val="65E5B978A644413D9BDE0953A75F163B"/>
    <w:rsid w:val="003A55A2"/>
  </w:style>
  <w:style w:type="paragraph" w:customStyle="1" w:styleId="E0296314142D41E293687B2FF757F90F">
    <w:name w:val="E0296314142D41E293687B2FF757F90F"/>
    <w:rsid w:val="003A55A2"/>
  </w:style>
  <w:style w:type="paragraph" w:customStyle="1" w:styleId="74268AC6E6C94C318A1C3A41E0E2BC8E">
    <w:name w:val="74268AC6E6C94C318A1C3A41E0E2BC8E"/>
    <w:rsid w:val="003A55A2"/>
  </w:style>
  <w:style w:type="paragraph" w:customStyle="1" w:styleId="99304010B110420BB5CB908E4700C2A3">
    <w:name w:val="99304010B110420BB5CB908E4700C2A3"/>
    <w:rsid w:val="003A55A2"/>
  </w:style>
  <w:style w:type="paragraph" w:customStyle="1" w:styleId="E9BC8EC8C8F1484C998951580E860AF4">
    <w:name w:val="E9BC8EC8C8F1484C998951580E860AF4"/>
    <w:rsid w:val="003A55A2"/>
  </w:style>
  <w:style w:type="paragraph" w:customStyle="1" w:styleId="6D291F7C1D9D44DC9ACACC9EA2721A81">
    <w:name w:val="6D291F7C1D9D44DC9ACACC9EA2721A81"/>
    <w:rsid w:val="003A55A2"/>
  </w:style>
  <w:style w:type="paragraph" w:customStyle="1" w:styleId="2855DB243AB2457F8273FE8601F461F1">
    <w:name w:val="2855DB243AB2457F8273FE8601F461F1"/>
    <w:rsid w:val="003A55A2"/>
  </w:style>
  <w:style w:type="paragraph" w:customStyle="1" w:styleId="97436E092A6E492FAB3DEE4201FB1397">
    <w:name w:val="97436E092A6E492FAB3DEE4201FB1397"/>
    <w:rsid w:val="003A55A2"/>
  </w:style>
  <w:style w:type="paragraph" w:customStyle="1" w:styleId="75E46B3EFBDE4DBD980805A78A32E1D9">
    <w:name w:val="75E46B3EFBDE4DBD980805A78A32E1D9"/>
    <w:rsid w:val="003A55A2"/>
  </w:style>
  <w:style w:type="paragraph" w:customStyle="1" w:styleId="A9F5179C95F545D0A0E0ACFA98ABDA3C">
    <w:name w:val="A9F5179C95F545D0A0E0ACFA98ABDA3C"/>
    <w:rsid w:val="003A55A2"/>
  </w:style>
  <w:style w:type="paragraph" w:customStyle="1" w:styleId="31827FD28A714E518C55397F39BCF396">
    <w:name w:val="31827FD28A714E518C55397F39BCF396"/>
    <w:rsid w:val="003A55A2"/>
  </w:style>
  <w:style w:type="paragraph" w:customStyle="1" w:styleId="B856798D3B9E4EA5ACBACF639BAC25D5">
    <w:name w:val="B856798D3B9E4EA5ACBACF639BAC25D5"/>
    <w:rsid w:val="003A55A2"/>
  </w:style>
  <w:style w:type="paragraph" w:customStyle="1" w:styleId="349C05A16C5B42739F63C5761A93469F">
    <w:name w:val="349C05A16C5B42739F63C5761A93469F"/>
    <w:rsid w:val="003A55A2"/>
  </w:style>
  <w:style w:type="paragraph" w:customStyle="1" w:styleId="4B24AE0D28884A538A22F53FDA1340AE">
    <w:name w:val="4B24AE0D28884A538A22F53FDA1340AE"/>
    <w:rsid w:val="003A55A2"/>
  </w:style>
  <w:style w:type="paragraph" w:customStyle="1" w:styleId="0F700FE05A45446490DD891D9A246EB5">
    <w:name w:val="0F700FE05A45446490DD891D9A246EB5"/>
    <w:rsid w:val="003A55A2"/>
  </w:style>
  <w:style w:type="paragraph" w:customStyle="1" w:styleId="B9A822896E914F00AF9A44A0B3227629">
    <w:name w:val="B9A822896E914F00AF9A44A0B3227629"/>
    <w:rsid w:val="003A55A2"/>
  </w:style>
  <w:style w:type="paragraph" w:customStyle="1" w:styleId="3FB52ECC28A64887970E58D9DF34827B">
    <w:name w:val="3FB52ECC28A64887970E58D9DF34827B"/>
    <w:rsid w:val="003A55A2"/>
  </w:style>
  <w:style w:type="paragraph" w:customStyle="1" w:styleId="7E25C6C3D7C540299FC622C97CF294A5">
    <w:name w:val="7E25C6C3D7C540299FC622C97CF294A5"/>
    <w:rsid w:val="003A55A2"/>
  </w:style>
  <w:style w:type="paragraph" w:customStyle="1" w:styleId="47DE275C625542DCBC68D0E63D0C1206">
    <w:name w:val="47DE275C625542DCBC68D0E63D0C1206"/>
    <w:rsid w:val="003A55A2"/>
  </w:style>
  <w:style w:type="paragraph" w:customStyle="1" w:styleId="872BD012C7BD4569BEBCED40795984ED">
    <w:name w:val="872BD012C7BD4569BEBCED40795984ED"/>
    <w:rsid w:val="003A55A2"/>
  </w:style>
  <w:style w:type="paragraph" w:customStyle="1" w:styleId="5F82F0C0499B462EAF5A0BFCCD2E0B0C">
    <w:name w:val="5F82F0C0499B462EAF5A0BFCCD2E0B0C"/>
    <w:rsid w:val="003A55A2"/>
  </w:style>
  <w:style w:type="paragraph" w:customStyle="1" w:styleId="C66B294C3DCE412E9FC8D4250897EA4E">
    <w:name w:val="C66B294C3DCE412E9FC8D4250897EA4E"/>
    <w:rsid w:val="003A55A2"/>
  </w:style>
  <w:style w:type="paragraph" w:customStyle="1" w:styleId="23844D1C886B444F9B3A764EC1995502">
    <w:name w:val="23844D1C886B444F9B3A764EC1995502"/>
    <w:rsid w:val="003A55A2"/>
  </w:style>
  <w:style w:type="paragraph" w:customStyle="1" w:styleId="F839E153C3EF4296BE44958F7AF280AA">
    <w:name w:val="F839E153C3EF4296BE44958F7AF280AA"/>
    <w:rsid w:val="003A55A2"/>
  </w:style>
  <w:style w:type="paragraph" w:customStyle="1" w:styleId="A559E8218E3F48AFAA57761130D0F982">
    <w:name w:val="A559E8218E3F48AFAA57761130D0F982"/>
    <w:rsid w:val="003A55A2"/>
  </w:style>
  <w:style w:type="paragraph" w:customStyle="1" w:styleId="DEBC47F8EDE64534ADC99E7DA5CFA313">
    <w:name w:val="DEBC47F8EDE64534ADC99E7DA5CFA313"/>
    <w:rsid w:val="003A55A2"/>
  </w:style>
  <w:style w:type="paragraph" w:customStyle="1" w:styleId="869BC3F9AEF74E478D9F6F8F1264227A">
    <w:name w:val="869BC3F9AEF74E478D9F6F8F1264227A"/>
    <w:rsid w:val="003A55A2"/>
  </w:style>
  <w:style w:type="paragraph" w:customStyle="1" w:styleId="1B64B1331E3049E7A236931423F09EB8">
    <w:name w:val="1B64B1331E3049E7A236931423F09EB8"/>
    <w:rsid w:val="003A55A2"/>
  </w:style>
  <w:style w:type="paragraph" w:customStyle="1" w:styleId="168A066335B742A7B5CFC5BFCC81C8DD">
    <w:name w:val="168A066335B742A7B5CFC5BFCC81C8DD"/>
    <w:rsid w:val="003A55A2"/>
  </w:style>
  <w:style w:type="paragraph" w:customStyle="1" w:styleId="65883D8A6A614E2C85471F6DAACDA8CB">
    <w:name w:val="65883D8A6A614E2C85471F6DAACDA8CB"/>
    <w:rsid w:val="003A55A2"/>
  </w:style>
  <w:style w:type="paragraph" w:customStyle="1" w:styleId="A009BDA1BC38448E95B8C79282004E74">
    <w:name w:val="A009BDA1BC38448E95B8C79282004E74"/>
    <w:rsid w:val="003A55A2"/>
  </w:style>
  <w:style w:type="paragraph" w:customStyle="1" w:styleId="FC1527F316CB4F0CB820EEAF0AF8EF99">
    <w:name w:val="FC1527F316CB4F0CB820EEAF0AF8EF99"/>
    <w:rsid w:val="003A55A2"/>
  </w:style>
  <w:style w:type="paragraph" w:customStyle="1" w:styleId="FA402340C6544BA9825BB221010BA51A">
    <w:name w:val="FA402340C6544BA9825BB221010BA51A"/>
    <w:rsid w:val="003A55A2"/>
  </w:style>
  <w:style w:type="paragraph" w:customStyle="1" w:styleId="9359D698FD4243F2967056F62571627C">
    <w:name w:val="9359D698FD4243F2967056F62571627C"/>
    <w:rsid w:val="003A55A2"/>
  </w:style>
  <w:style w:type="paragraph" w:customStyle="1" w:styleId="9E4D346DDE6E4355A31B514780C32B7F">
    <w:name w:val="9E4D346DDE6E4355A31B514780C32B7F"/>
    <w:rsid w:val="003A55A2"/>
  </w:style>
  <w:style w:type="paragraph" w:customStyle="1" w:styleId="65A3AF33950545C387118ED9B38EA6E9">
    <w:name w:val="65A3AF33950545C387118ED9B38EA6E9"/>
    <w:rsid w:val="003A55A2"/>
  </w:style>
  <w:style w:type="paragraph" w:customStyle="1" w:styleId="EED4FF092AAD4C22AAA8E09AC95DE6F8">
    <w:name w:val="EED4FF092AAD4C22AAA8E09AC95DE6F8"/>
    <w:rsid w:val="003A55A2"/>
  </w:style>
  <w:style w:type="paragraph" w:customStyle="1" w:styleId="728B8718AC9B430CB78698BCC55FA029">
    <w:name w:val="728B8718AC9B430CB78698BCC55FA029"/>
    <w:rsid w:val="003A55A2"/>
  </w:style>
  <w:style w:type="paragraph" w:customStyle="1" w:styleId="72182DDD8EA640AD81B4DD1F29A73AAF">
    <w:name w:val="72182DDD8EA640AD81B4DD1F29A73AAF"/>
    <w:rsid w:val="003A55A2"/>
  </w:style>
  <w:style w:type="paragraph" w:customStyle="1" w:styleId="FD41F375170F48C38E9D1ACD59128357">
    <w:name w:val="FD41F375170F48C38E9D1ACD59128357"/>
    <w:rsid w:val="003A55A2"/>
  </w:style>
  <w:style w:type="paragraph" w:customStyle="1" w:styleId="2AEA7C583F434B748F0B6F53017801DD">
    <w:name w:val="2AEA7C583F434B748F0B6F53017801DD"/>
    <w:rsid w:val="003A55A2"/>
  </w:style>
  <w:style w:type="paragraph" w:customStyle="1" w:styleId="354B1060A97240A592232BDFFABC1CEB">
    <w:name w:val="354B1060A97240A592232BDFFABC1CEB"/>
    <w:rsid w:val="003A55A2"/>
  </w:style>
  <w:style w:type="paragraph" w:customStyle="1" w:styleId="A3B2A3A40E674AC59D68A2112197AD0B">
    <w:name w:val="A3B2A3A40E674AC59D68A2112197AD0B"/>
    <w:rsid w:val="003A55A2"/>
  </w:style>
  <w:style w:type="paragraph" w:customStyle="1" w:styleId="3B4FA70962544A38AEB1FACD50972238">
    <w:name w:val="3B4FA70962544A38AEB1FACD50972238"/>
    <w:rsid w:val="003A55A2"/>
  </w:style>
  <w:style w:type="paragraph" w:customStyle="1" w:styleId="792AB75A17CD4E038C28B88FC7F698AA">
    <w:name w:val="792AB75A17CD4E038C28B88FC7F698AA"/>
    <w:rsid w:val="003A55A2"/>
  </w:style>
  <w:style w:type="paragraph" w:customStyle="1" w:styleId="ECCE6DBB272F41BC9BEFDBEDC5B03EF0">
    <w:name w:val="ECCE6DBB272F41BC9BEFDBEDC5B03EF0"/>
    <w:rsid w:val="003A55A2"/>
  </w:style>
  <w:style w:type="paragraph" w:customStyle="1" w:styleId="3CFB6DA0435E449CBF44274EB37ABE4B">
    <w:name w:val="3CFB6DA0435E449CBF44274EB37ABE4B"/>
    <w:rsid w:val="003A55A2"/>
  </w:style>
  <w:style w:type="paragraph" w:customStyle="1" w:styleId="B703135776F447D1B511E412E647C06E">
    <w:name w:val="B703135776F447D1B511E412E647C06E"/>
    <w:rsid w:val="003A55A2"/>
  </w:style>
  <w:style w:type="paragraph" w:customStyle="1" w:styleId="836DFA7B453142E6B61F5BBF63E1E738">
    <w:name w:val="836DFA7B453142E6B61F5BBF63E1E738"/>
    <w:rsid w:val="003A55A2"/>
  </w:style>
  <w:style w:type="paragraph" w:customStyle="1" w:styleId="239CD13B33434E7CBA713796C68E02C6">
    <w:name w:val="239CD13B33434E7CBA713796C68E02C6"/>
    <w:rsid w:val="003A55A2"/>
  </w:style>
  <w:style w:type="paragraph" w:customStyle="1" w:styleId="436F93FC0C0141BF9CF8E6BE0CE17833">
    <w:name w:val="436F93FC0C0141BF9CF8E6BE0CE17833"/>
    <w:rsid w:val="003A55A2"/>
  </w:style>
  <w:style w:type="paragraph" w:customStyle="1" w:styleId="C27174D928404267B898F34067FE022E">
    <w:name w:val="C27174D928404267B898F34067FE022E"/>
    <w:rsid w:val="003A55A2"/>
  </w:style>
  <w:style w:type="paragraph" w:customStyle="1" w:styleId="48EA8A8C2EF24DE1AF0635A0FF0B784E">
    <w:name w:val="48EA8A8C2EF24DE1AF0635A0FF0B784E"/>
    <w:rsid w:val="003A55A2"/>
  </w:style>
  <w:style w:type="paragraph" w:customStyle="1" w:styleId="95A9323821F842AC96EEB6BC6A41EF76">
    <w:name w:val="95A9323821F842AC96EEB6BC6A41EF76"/>
    <w:rsid w:val="003A55A2"/>
  </w:style>
  <w:style w:type="paragraph" w:customStyle="1" w:styleId="80D91CA078314AAB939F0965739619AF">
    <w:name w:val="80D91CA078314AAB939F0965739619AF"/>
    <w:rsid w:val="003A55A2"/>
  </w:style>
  <w:style w:type="paragraph" w:customStyle="1" w:styleId="1F0E0273B1404582A78ADC6939578214">
    <w:name w:val="1F0E0273B1404582A78ADC6939578214"/>
    <w:rsid w:val="003A55A2"/>
  </w:style>
  <w:style w:type="paragraph" w:customStyle="1" w:styleId="A87E081FF4EE42B2A88DB58BAD7778AF">
    <w:name w:val="A87E081FF4EE42B2A88DB58BAD7778AF"/>
    <w:rsid w:val="003A55A2"/>
  </w:style>
  <w:style w:type="paragraph" w:customStyle="1" w:styleId="E058866D7B9244099B6FBDCE20307C56">
    <w:name w:val="E058866D7B9244099B6FBDCE20307C56"/>
    <w:rsid w:val="003A55A2"/>
  </w:style>
  <w:style w:type="paragraph" w:customStyle="1" w:styleId="B3826791BE844FFA8829DB5FCFAD3E7C">
    <w:name w:val="B3826791BE844FFA8829DB5FCFAD3E7C"/>
    <w:rsid w:val="003A55A2"/>
  </w:style>
  <w:style w:type="paragraph" w:customStyle="1" w:styleId="F7D0371FD55544F4BE24F873F0AECCFF">
    <w:name w:val="F7D0371FD55544F4BE24F873F0AECCFF"/>
    <w:rsid w:val="003A55A2"/>
  </w:style>
  <w:style w:type="paragraph" w:customStyle="1" w:styleId="CD2BC9A3B38E4355AC37534459934DF1">
    <w:name w:val="CD2BC9A3B38E4355AC37534459934DF1"/>
    <w:rsid w:val="003A55A2"/>
  </w:style>
  <w:style w:type="paragraph" w:customStyle="1" w:styleId="575E811897ED469C8696A04F2A225BEE">
    <w:name w:val="575E811897ED469C8696A04F2A225BEE"/>
    <w:rsid w:val="003A55A2"/>
  </w:style>
  <w:style w:type="paragraph" w:customStyle="1" w:styleId="5B5C73B0180A4465851CB31C61624685">
    <w:name w:val="5B5C73B0180A4465851CB31C61624685"/>
    <w:rsid w:val="003A55A2"/>
  </w:style>
  <w:style w:type="paragraph" w:customStyle="1" w:styleId="BD0AA538886246B487EE78748326C82D">
    <w:name w:val="BD0AA538886246B487EE78748326C82D"/>
    <w:rsid w:val="003A55A2"/>
  </w:style>
  <w:style w:type="paragraph" w:customStyle="1" w:styleId="C53A7985201D44E0A886EF0C64DB9F12">
    <w:name w:val="C53A7985201D44E0A886EF0C64DB9F12"/>
    <w:rsid w:val="003A55A2"/>
  </w:style>
  <w:style w:type="paragraph" w:customStyle="1" w:styleId="9B347379219948CE88D2B205D05CD1F9">
    <w:name w:val="9B347379219948CE88D2B205D05CD1F9"/>
    <w:rsid w:val="003A55A2"/>
  </w:style>
  <w:style w:type="paragraph" w:customStyle="1" w:styleId="06F39E72FF93466BA41C7A8E4AC80070">
    <w:name w:val="06F39E72FF93466BA41C7A8E4AC80070"/>
    <w:rsid w:val="003A55A2"/>
  </w:style>
  <w:style w:type="paragraph" w:customStyle="1" w:styleId="FC37B58B1A474D2EBC84AACD602A54B1">
    <w:name w:val="FC37B58B1A474D2EBC84AACD602A54B1"/>
    <w:rsid w:val="003A55A2"/>
  </w:style>
  <w:style w:type="paragraph" w:customStyle="1" w:styleId="E5FC8CA784214B09A9035B370A9C1620">
    <w:name w:val="E5FC8CA784214B09A9035B370A9C1620"/>
    <w:rsid w:val="003A55A2"/>
  </w:style>
  <w:style w:type="paragraph" w:customStyle="1" w:styleId="1DDAA4CD79694D8FABAB5CC2BFC8C0AF">
    <w:name w:val="1DDAA4CD79694D8FABAB5CC2BFC8C0AF"/>
    <w:rsid w:val="003A55A2"/>
  </w:style>
  <w:style w:type="paragraph" w:customStyle="1" w:styleId="4D79F75A41424D9580C626B4FB2B0660">
    <w:name w:val="4D79F75A41424D9580C626B4FB2B0660"/>
    <w:rsid w:val="003A55A2"/>
  </w:style>
  <w:style w:type="paragraph" w:customStyle="1" w:styleId="21BA2EBD2BEA43BEB8A1FDDC78636C1B">
    <w:name w:val="21BA2EBD2BEA43BEB8A1FDDC78636C1B"/>
    <w:rsid w:val="003A55A2"/>
  </w:style>
  <w:style w:type="paragraph" w:customStyle="1" w:styleId="648E8B55F05642EF8DD2A15B354188C0">
    <w:name w:val="648E8B55F05642EF8DD2A15B354188C0"/>
    <w:rsid w:val="003A55A2"/>
  </w:style>
  <w:style w:type="paragraph" w:customStyle="1" w:styleId="A6FE0E37164E45C296DFCF0A2F33688D">
    <w:name w:val="A6FE0E37164E45C296DFCF0A2F33688D"/>
    <w:rsid w:val="003A55A2"/>
  </w:style>
  <w:style w:type="paragraph" w:customStyle="1" w:styleId="B9677A590F6E4781800CA3CA198AFDA6">
    <w:name w:val="B9677A590F6E4781800CA3CA198AFDA6"/>
    <w:rsid w:val="003A55A2"/>
  </w:style>
  <w:style w:type="paragraph" w:customStyle="1" w:styleId="C8AEDA85916748429902A5DF1A5F0FF5">
    <w:name w:val="C8AEDA85916748429902A5DF1A5F0FF5"/>
    <w:rsid w:val="003A55A2"/>
  </w:style>
  <w:style w:type="paragraph" w:customStyle="1" w:styleId="BD1ACF093CF64C548DEADD7BD5DD904E">
    <w:name w:val="BD1ACF093CF64C548DEADD7BD5DD904E"/>
    <w:rsid w:val="003A55A2"/>
  </w:style>
  <w:style w:type="paragraph" w:customStyle="1" w:styleId="88D5468898AB4F69958BD501E1BB4EDC">
    <w:name w:val="88D5468898AB4F69958BD501E1BB4EDC"/>
    <w:rsid w:val="003A55A2"/>
  </w:style>
  <w:style w:type="paragraph" w:customStyle="1" w:styleId="5BE2ECF69A7E428B9A90DD8B0FCD2462">
    <w:name w:val="5BE2ECF69A7E428B9A90DD8B0FCD2462"/>
    <w:rsid w:val="003A55A2"/>
  </w:style>
  <w:style w:type="paragraph" w:customStyle="1" w:styleId="40ACDBEA0EE84E51B9BCAAF3CC4CD906">
    <w:name w:val="40ACDBEA0EE84E51B9BCAAF3CC4CD906"/>
    <w:rsid w:val="003A55A2"/>
  </w:style>
  <w:style w:type="paragraph" w:customStyle="1" w:styleId="C1CB4B970F8C4F2B963B77BD6085B367">
    <w:name w:val="C1CB4B970F8C4F2B963B77BD6085B367"/>
    <w:rsid w:val="003A55A2"/>
  </w:style>
  <w:style w:type="paragraph" w:customStyle="1" w:styleId="1FB780B691CA48BABD7D4E03F6DCDC81">
    <w:name w:val="1FB780B691CA48BABD7D4E03F6DCDC81"/>
    <w:rsid w:val="003A55A2"/>
  </w:style>
  <w:style w:type="paragraph" w:customStyle="1" w:styleId="932B6D210F4446C0B8B03646ECF6BE8C">
    <w:name w:val="932B6D210F4446C0B8B03646ECF6BE8C"/>
    <w:rsid w:val="003A55A2"/>
  </w:style>
  <w:style w:type="paragraph" w:customStyle="1" w:styleId="7B02163D902F408397DA6AC0D254FFA5">
    <w:name w:val="7B02163D902F408397DA6AC0D254FFA5"/>
    <w:rsid w:val="003A55A2"/>
  </w:style>
  <w:style w:type="paragraph" w:customStyle="1" w:styleId="BC208A0562F94A60B56750B2E97566B4">
    <w:name w:val="BC208A0562F94A60B56750B2E97566B4"/>
    <w:rsid w:val="003A55A2"/>
  </w:style>
  <w:style w:type="paragraph" w:customStyle="1" w:styleId="D321B964984043B98E52C4AAB7B738BF">
    <w:name w:val="D321B964984043B98E52C4AAB7B738BF"/>
    <w:rsid w:val="003A55A2"/>
  </w:style>
  <w:style w:type="paragraph" w:customStyle="1" w:styleId="A144CA0EDE284FAD8E78C5F7B8ECB07F">
    <w:name w:val="A144CA0EDE284FAD8E78C5F7B8ECB07F"/>
    <w:rsid w:val="003A55A2"/>
  </w:style>
  <w:style w:type="paragraph" w:customStyle="1" w:styleId="03F3E7AA36EB4445BE24960AB9B6C156">
    <w:name w:val="03F3E7AA36EB4445BE24960AB9B6C156"/>
    <w:rsid w:val="003A55A2"/>
  </w:style>
  <w:style w:type="paragraph" w:customStyle="1" w:styleId="20D29D3B9B034286851EEA228A2C5FE0">
    <w:name w:val="20D29D3B9B034286851EEA228A2C5FE0"/>
    <w:rsid w:val="003A55A2"/>
  </w:style>
  <w:style w:type="paragraph" w:customStyle="1" w:styleId="62B73DFAAA89415D863846ED6EB2FE53">
    <w:name w:val="62B73DFAAA89415D863846ED6EB2FE53"/>
    <w:rsid w:val="003A55A2"/>
  </w:style>
  <w:style w:type="paragraph" w:customStyle="1" w:styleId="FAFE6E01E25D4E30813C5063A87F7B7E">
    <w:name w:val="FAFE6E01E25D4E30813C5063A87F7B7E"/>
    <w:rsid w:val="003A55A2"/>
  </w:style>
  <w:style w:type="paragraph" w:customStyle="1" w:styleId="7B6988879DE84897BD2108DBF7643CED">
    <w:name w:val="7B6988879DE84897BD2108DBF7643CED"/>
    <w:rsid w:val="003A55A2"/>
  </w:style>
  <w:style w:type="paragraph" w:customStyle="1" w:styleId="F755619323D44F73A0E7ED6441A5034A">
    <w:name w:val="F755619323D44F73A0E7ED6441A5034A"/>
    <w:rsid w:val="003A55A2"/>
  </w:style>
  <w:style w:type="paragraph" w:customStyle="1" w:styleId="1476AC3F60F54E3FB2554055C7515D20">
    <w:name w:val="1476AC3F60F54E3FB2554055C7515D20"/>
    <w:rsid w:val="003A55A2"/>
  </w:style>
  <w:style w:type="paragraph" w:customStyle="1" w:styleId="847A13BD3A7F44928B95D2078ACB11D7">
    <w:name w:val="847A13BD3A7F44928B95D2078ACB11D7"/>
    <w:rsid w:val="003A55A2"/>
  </w:style>
  <w:style w:type="paragraph" w:customStyle="1" w:styleId="06E506A25A34456C89F15385FFABEB2D">
    <w:name w:val="06E506A25A34456C89F15385FFABEB2D"/>
    <w:rsid w:val="003A55A2"/>
  </w:style>
  <w:style w:type="paragraph" w:customStyle="1" w:styleId="F4B36ED9CD864E2F825E3C997FC87B44">
    <w:name w:val="F4B36ED9CD864E2F825E3C997FC87B44"/>
    <w:rsid w:val="003A55A2"/>
  </w:style>
  <w:style w:type="paragraph" w:customStyle="1" w:styleId="EC53BAD5B26E4A5AAB17A01A9C31CD33">
    <w:name w:val="EC53BAD5B26E4A5AAB17A01A9C31CD33"/>
    <w:rsid w:val="003A55A2"/>
  </w:style>
  <w:style w:type="paragraph" w:customStyle="1" w:styleId="0C1E51260AD74ED89F91C2313A6B7063">
    <w:name w:val="0C1E51260AD74ED89F91C2313A6B7063"/>
    <w:rsid w:val="003A55A2"/>
  </w:style>
  <w:style w:type="paragraph" w:customStyle="1" w:styleId="811CB555B2AD4E949A00064EA663AB21">
    <w:name w:val="811CB555B2AD4E949A00064EA663AB21"/>
    <w:rsid w:val="003A55A2"/>
  </w:style>
  <w:style w:type="paragraph" w:customStyle="1" w:styleId="5393C50540E14FB8AB57A068B31A179E1">
    <w:name w:val="5393C50540E14FB8AB57A068B31A179E1"/>
    <w:rsid w:val="003A55A2"/>
    <w:pPr>
      <w:suppressAutoHyphens/>
      <w:spacing w:before="120" w:after="120" w:line="240" w:lineRule="auto"/>
    </w:pPr>
    <w:rPr>
      <w:rFonts w:ascii="Helvetica" w:eastAsia="Calibri" w:hAnsi="Helvetica" w:cs="Calibri"/>
      <w:noProof/>
      <w:sz w:val="20"/>
      <w:lang w:eastAsia="ar-SA"/>
    </w:rPr>
  </w:style>
  <w:style w:type="paragraph" w:customStyle="1" w:styleId="C834F4BC91E8458E8094DBC0FFD87E711">
    <w:name w:val="C834F4BC91E8458E8094DBC0FFD87E711"/>
    <w:rsid w:val="003A55A2"/>
    <w:pPr>
      <w:suppressAutoHyphens/>
      <w:spacing w:before="120" w:after="120" w:line="240" w:lineRule="auto"/>
    </w:pPr>
    <w:rPr>
      <w:rFonts w:ascii="Helvetica" w:eastAsia="Calibri" w:hAnsi="Helvetica" w:cs="Calibri"/>
      <w:noProof/>
      <w:sz w:val="20"/>
      <w:lang w:eastAsia="ar-SA"/>
    </w:rPr>
  </w:style>
  <w:style w:type="paragraph" w:customStyle="1" w:styleId="123ADEDFA4CD45DA8B405D7E5ADC5B761">
    <w:name w:val="123ADEDFA4CD45DA8B405D7E5ADC5B761"/>
    <w:rsid w:val="003A55A2"/>
    <w:pPr>
      <w:suppressAutoHyphens/>
      <w:spacing w:before="120" w:after="120" w:line="240" w:lineRule="auto"/>
    </w:pPr>
    <w:rPr>
      <w:rFonts w:ascii="Helvetica" w:eastAsia="Calibri" w:hAnsi="Helvetica" w:cs="Calibri"/>
      <w:noProof/>
      <w:sz w:val="20"/>
      <w:lang w:eastAsia="ar-SA"/>
    </w:rPr>
  </w:style>
  <w:style w:type="paragraph" w:customStyle="1" w:styleId="604092D644F549B5B31B871EA7ECEEB01">
    <w:name w:val="604092D644F549B5B31B871EA7ECEEB01"/>
    <w:rsid w:val="003A55A2"/>
    <w:pPr>
      <w:suppressAutoHyphens/>
      <w:spacing w:before="120" w:after="120" w:line="240" w:lineRule="auto"/>
    </w:pPr>
    <w:rPr>
      <w:rFonts w:ascii="Helvetica" w:eastAsia="Calibri" w:hAnsi="Helvetica" w:cs="Calibri"/>
      <w:noProof/>
      <w:sz w:val="20"/>
      <w:lang w:eastAsia="ar-SA"/>
    </w:rPr>
  </w:style>
  <w:style w:type="paragraph" w:customStyle="1" w:styleId="F6102636927C485EA5816677B0C862231">
    <w:name w:val="F6102636927C485EA5816677B0C862231"/>
    <w:rsid w:val="003A55A2"/>
    <w:pPr>
      <w:suppressAutoHyphens/>
      <w:spacing w:before="120" w:after="120" w:line="240" w:lineRule="auto"/>
    </w:pPr>
    <w:rPr>
      <w:rFonts w:ascii="Helvetica" w:eastAsia="Calibri" w:hAnsi="Helvetica" w:cs="Calibri"/>
      <w:noProof/>
      <w:sz w:val="20"/>
      <w:lang w:eastAsia="ar-SA"/>
    </w:rPr>
  </w:style>
  <w:style w:type="paragraph" w:customStyle="1" w:styleId="C0BC8DA16B4A4B48951C53F9FA0F10D81">
    <w:name w:val="C0BC8DA16B4A4B48951C53F9FA0F10D81"/>
    <w:rsid w:val="003A55A2"/>
    <w:pPr>
      <w:suppressAutoHyphens/>
      <w:spacing w:before="120" w:after="120" w:line="240" w:lineRule="auto"/>
    </w:pPr>
    <w:rPr>
      <w:rFonts w:ascii="Helvetica" w:eastAsia="Calibri" w:hAnsi="Helvetica" w:cs="Calibri"/>
      <w:noProof/>
      <w:sz w:val="20"/>
      <w:lang w:eastAsia="ar-SA"/>
    </w:rPr>
  </w:style>
  <w:style w:type="paragraph" w:customStyle="1" w:styleId="E287BB1CB5D1456695BBE3C1E0A267391">
    <w:name w:val="E287BB1CB5D1456695BBE3C1E0A267391"/>
    <w:rsid w:val="003A55A2"/>
    <w:pPr>
      <w:suppressAutoHyphens/>
      <w:spacing w:before="120" w:after="120" w:line="240" w:lineRule="auto"/>
    </w:pPr>
    <w:rPr>
      <w:rFonts w:ascii="Helvetica" w:eastAsia="Calibri" w:hAnsi="Helvetica" w:cs="Calibri"/>
      <w:noProof/>
      <w:sz w:val="20"/>
      <w:lang w:eastAsia="ar-SA"/>
    </w:rPr>
  </w:style>
  <w:style w:type="paragraph" w:customStyle="1" w:styleId="9FF4AB5B3FD840DEAD7A353B23E54DDC1">
    <w:name w:val="9FF4AB5B3FD840DEAD7A353B23E54DDC1"/>
    <w:rsid w:val="003A55A2"/>
    <w:pPr>
      <w:suppressAutoHyphens/>
      <w:spacing w:before="120" w:after="120" w:line="240" w:lineRule="auto"/>
    </w:pPr>
    <w:rPr>
      <w:rFonts w:ascii="Helvetica" w:eastAsia="Calibri" w:hAnsi="Helvetica" w:cs="Calibri"/>
      <w:noProof/>
      <w:sz w:val="20"/>
      <w:lang w:eastAsia="ar-SA"/>
    </w:rPr>
  </w:style>
  <w:style w:type="paragraph" w:customStyle="1" w:styleId="BA369D38884C4268B7E332EAC12151B81">
    <w:name w:val="BA369D38884C4268B7E332EAC12151B81"/>
    <w:rsid w:val="003A55A2"/>
    <w:pPr>
      <w:suppressAutoHyphens/>
      <w:spacing w:before="120" w:after="120" w:line="240" w:lineRule="auto"/>
    </w:pPr>
    <w:rPr>
      <w:rFonts w:ascii="Helvetica" w:eastAsia="Calibri" w:hAnsi="Helvetica" w:cs="Calibri"/>
      <w:noProof/>
      <w:sz w:val="20"/>
      <w:lang w:eastAsia="ar-SA"/>
    </w:rPr>
  </w:style>
  <w:style w:type="paragraph" w:customStyle="1" w:styleId="F2EB088B0E064740ACB33DB1306463771">
    <w:name w:val="F2EB088B0E064740ACB33DB1306463771"/>
    <w:rsid w:val="003A55A2"/>
    <w:pPr>
      <w:suppressAutoHyphens/>
      <w:spacing w:before="120" w:after="120" w:line="240" w:lineRule="auto"/>
    </w:pPr>
    <w:rPr>
      <w:rFonts w:ascii="Helvetica" w:eastAsia="Calibri" w:hAnsi="Helvetica" w:cs="Calibri"/>
      <w:noProof/>
      <w:sz w:val="20"/>
      <w:lang w:eastAsia="ar-SA"/>
    </w:rPr>
  </w:style>
  <w:style w:type="paragraph" w:customStyle="1" w:styleId="B7F89C0B5F834D71A47589BC82B996651">
    <w:name w:val="B7F89C0B5F834D71A47589BC82B996651"/>
    <w:rsid w:val="003A55A2"/>
    <w:pPr>
      <w:suppressAutoHyphens/>
      <w:spacing w:before="120" w:after="120" w:line="240" w:lineRule="auto"/>
    </w:pPr>
    <w:rPr>
      <w:rFonts w:ascii="Helvetica" w:eastAsia="Calibri" w:hAnsi="Helvetica" w:cs="Calibri"/>
      <w:noProof/>
      <w:sz w:val="20"/>
      <w:lang w:eastAsia="ar-SA"/>
    </w:rPr>
  </w:style>
  <w:style w:type="paragraph" w:customStyle="1" w:styleId="E101A4EF51D54A8AA846C386A1B196AD1">
    <w:name w:val="E101A4EF51D54A8AA846C386A1B196AD1"/>
    <w:rsid w:val="003A55A2"/>
    <w:pPr>
      <w:suppressAutoHyphens/>
      <w:spacing w:before="120" w:after="120" w:line="240" w:lineRule="auto"/>
    </w:pPr>
    <w:rPr>
      <w:rFonts w:ascii="Helvetica" w:eastAsia="Calibri" w:hAnsi="Helvetica" w:cs="Calibri"/>
      <w:noProof/>
      <w:sz w:val="20"/>
      <w:lang w:eastAsia="ar-SA"/>
    </w:rPr>
  </w:style>
  <w:style w:type="paragraph" w:customStyle="1" w:styleId="F2E559448A1B4DAF9D673A4103001CD61">
    <w:name w:val="F2E559448A1B4DAF9D673A4103001CD61"/>
    <w:rsid w:val="003A55A2"/>
    <w:pPr>
      <w:suppressAutoHyphens/>
      <w:spacing w:before="120" w:after="120" w:line="240" w:lineRule="auto"/>
    </w:pPr>
    <w:rPr>
      <w:rFonts w:ascii="Helvetica" w:eastAsia="Calibri" w:hAnsi="Helvetica" w:cs="Calibri"/>
      <w:noProof/>
      <w:sz w:val="20"/>
      <w:lang w:eastAsia="ar-SA"/>
    </w:rPr>
  </w:style>
  <w:style w:type="paragraph" w:customStyle="1" w:styleId="E64CDF6617C2409788167ABF14E5BDC81">
    <w:name w:val="E64CDF6617C2409788167ABF14E5BDC81"/>
    <w:rsid w:val="003A55A2"/>
    <w:pPr>
      <w:suppressAutoHyphens/>
      <w:spacing w:before="120" w:after="120" w:line="240" w:lineRule="auto"/>
    </w:pPr>
    <w:rPr>
      <w:rFonts w:ascii="Helvetica" w:eastAsia="Calibri" w:hAnsi="Helvetica" w:cs="Calibri"/>
      <w:noProof/>
      <w:sz w:val="20"/>
      <w:lang w:eastAsia="ar-SA"/>
    </w:rPr>
  </w:style>
  <w:style w:type="paragraph" w:customStyle="1" w:styleId="39FD73C598124FCDBEB91A69AC56EC311">
    <w:name w:val="39FD73C598124FCDBEB91A69AC56EC311"/>
    <w:rsid w:val="003A55A2"/>
    <w:pPr>
      <w:suppressAutoHyphens/>
      <w:spacing w:before="120" w:after="120" w:line="240" w:lineRule="auto"/>
    </w:pPr>
    <w:rPr>
      <w:rFonts w:ascii="Helvetica" w:eastAsia="Calibri" w:hAnsi="Helvetica" w:cs="Calibri"/>
      <w:noProof/>
      <w:sz w:val="20"/>
      <w:lang w:eastAsia="ar-SA"/>
    </w:rPr>
  </w:style>
  <w:style w:type="paragraph" w:customStyle="1" w:styleId="822FBEFFE31440D28490C32114C77ECD1">
    <w:name w:val="822FBEFFE31440D28490C32114C77ECD1"/>
    <w:rsid w:val="003A55A2"/>
    <w:pPr>
      <w:suppressAutoHyphens/>
      <w:spacing w:before="120" w:after="120" w:line="240" w:lineRule="auto"/>
    </w:pPr>
    <w:rPr>
      <w:rFonts w:ascii="Helvetica" w:eastAsia="Calibri" w:hAnsi="Helvetica" w:cs="Calibri"/>
      <w:noProof/>
      <w:sz w:val="20"/>
      <w:lang w:eastAsia="ar-SA"/>
    </w:rPr>
  </w:style>
  <w:style w:type="paragraph" w:customStyle="1" w:styleId="9D2A53CC10D14A478DCEF13C1B1AB6D91">
    <w:name w:val="9D2A53CC10D14A478DCEF13C1B1AB6D91"/>
    <w:rsid w:val="003A55A2"/>
    <w:pPr>
      <w:suppressAutoHyphens/>
      <w:spacing w:before="120" w:after="120" w:line="240" w:lineRule="auto"/>
    </w:pPr>
    <w:rPr>
      <w:rFonts w:ascii="Helvetica" w:eastAsia="Calibri" w:hAnsi="Helvetica" w:cs="Calibri"/>
      <w:noProof/>
      <w:sz w:val="20"/>
      <w:lang w:eastAsia="ar-SA"/>
    </w:rPr>
  </w:style>
  <w:style w:type="paragraph" w:customStyle="1" w:styleId="39B741887D704B06916ABE979FAB423F1">
    <w:name w:val="39B741887D704B06916ABE979FAB423F1"/>
    <w:rsid w:val="003A55A2"/>
    <w:pPr>
      <w:suppressAutoHyphens/>
      <w:spacing w:before="120" w:after="120" w:line="240" w:lineRule="auto"/>
    </w:pPr>
    <w:rPr>
      <w:rFonts w:ascii="Helvetica" w:eastAsia="Calibri" w:hAnsi="Helvetica" w:cs="Calibri"/>
      <w:noProof/>
      <w:sz w:val="20"/>
      <w:lang w:eastAsia="ar-SA"/>
    </w:rPr>
  </w:style>
  <w:style w:type="paragraph" w:customStyle="1" w:styleId="B602618F1CF74225A74C7B7FBD6B27B21">
    <w:name w:val="B602618F1CF74225A74C7B7FBD6B27B21"/>
    <w:rsid w:val="003A55A2"/>
    <w:pPr>
      <w:suppressAutoHyphens/>
      <w:spacing w:before="120" w:after="120" w:line="240" w:lineRule="auto"/>
    </w:pPr>
    <w:rPr>
      <w:rFonts w:ascii="Helvetica" w:eastAsia="Calibri" w:hAnsi="Helvetica" w:cs="Calibri"/>
      <w:noProof/>
      <w:sz w:val="20"/>
      <w:lang w:eastAsia="ar-SA"/>
    </w:rPr>
  </w:style>
  <w:style w:type="paragraph" w:customStyle="1" w:styleId="77A19380BF4146FFAC633F5E5D7C89311">
    <w:name w:val="77A19380BF4146FFAC633F5E5D7C89311"/>
    <w:rsid w:val="003A55A2"/>
    <w:pPr>
      <w:suppressAutoHyphens/>
      <w:spacing w:before="120" w:after="120" w:line="240" w:lineRule="auto"/>
    </w:pPr>
    <w:rPr>
      <w:rFonts w:ascii="Helvetica" w:eastAsia="Calibri" w:hAnsi="Helvetica" w:cs="Calibri"/>
      <w:noProof/>
      <w:sz w:val="20"/>
      <w:lang w:eastAsia="ar-SA"/>
    </w:rPr>
  </w:style>
  <w:style w:type="paragraph" w:customStyle="1" w:styleId="33A4BDD7D87240CC8048E199D9A7665B1">
    <w:name w:val="33A4BDD7D87240CC8048E199D9A7665B1"/>
    <w:rsid w:val="003A55A2"/>
    <w:pPr>
      <w:suppressAutoHyphens/>
      <w:spacing w:before="120" w:after="120" w:line="240" w:lineRule="auto"/>
    </w:pPr>
    <w:rPr>
      <w:rFonts w:ascii="Helvetica" w:eastAsia="Calibri" w:hAnsi="Helvetica" w:cs="Calibri"/>
      <w:noProof/>
      <w:sz w:val="20"/>
      <w:lang w:eastAsia="ar-SA"/>
    </w:rPr>
  </w:style>
  <w:style w:type="paragraph" w:customStyle="1" w:styleId="6BAFB9630CFC4C7C9270CD94EB46E7B11">
    <w:name w:val="6BAFB9630CFC4C7C9270CD94EB46E7B11"/>
    <w:rsid w:val="003A55A2"/>
    <w:pPr>
      <w:suppressAutoHyphens/>
      <w:spacing w:before="120" w:after="120" w:line="240" w:lineRule="auto"/>
    </w:pPr>
    <w:rPr>
      <w:rFonts w:ascii="Helvetica" w:eastAsia="Calibri" w:hAnsi="Helvetica" w:cs="Calibri"/>
      <w:noProof/>
      <w:sz w:val="20"/>
      <w:lang w:eastAsia="ar-SA"/>
    </w:rPr>
  </w:style>
  <w:style w:type="paragraph" w:customStyle="1" w:styleId="5EB68166CEFB409C8375B3A6574D26101">
    <w:name w:val="5EB68166CEFB409C8375B3A6574D26101"/>
    <w:rsid w:val="003A55A2"/>
    <w:pPr>
      <w:suppressAutoHyphens/>
      <w:spacing w:before="120" w:after="120" w:line="240" w:lineRule="auto"/>
    </w:pPr>
    <w:rPr>
      <w:rFonts w:ascii="Helvetica" w:eastAsia="Calibri" w:hAnsi="Helvetica" w:cs="Calibri"/>
      <w:noProof/>
      <w:sz w:val="20"/>
      <w:lang w:eastAsia="ar-SA"/>
    </w:rPr>
  </w:style>
  <w:style w:type="paragraph" w:customStyle="1" w:styleId="23A9F86B314C4220B99E947385090D0D1">
    <w:name w:val="23A9F86B314C4220B99E947385090D0D1"/>
    <w:rsid w:val="003A55A2"/>
    <w:pPr>
      <w:suppressAutoHyphens/>
      <w:spacing w:before="120" w:after="120" w:line="240" w:lineRule="auto"/>
    </w:pPr>
    <w:rPr>
      <w:rFonts w:ascii="Helvetica" w:eastAsia="Calibri" w:hAnsi="Helvetica" w:cs="Calibri"/>
      <w:noProof/>
      <w:sz w:val="20"/>
      <w:lang w:eastAsia="ar-SA"/>
    </w:rPr>
  </w:style>
  <w:style w:type="paragraph" w:customStyle="1" w:styleId="C176F063F73642C5BE4D3D700E2A4A341">
    <w:name w:val="C176F063F73642C5BE4D3D700E2A4A341"/>
    <w:rsid w:val="003A55A2"/>
    <w:pPr>
      <w:suppressAutoHyphens/>
      <w:spacing w:before="120" w:after="120" w:line="240" w:lineRule="auto"/>
    </w:pPr>
    <w:rPr>
      <w:rFonts w:ascii="Helvetica" w:eastAsia="Calibri" w:hAnsi="Helvetica" w:cs="Calibri"/>
      <w:noProof/>
      <w:sz w:val="20"/>
      <w:lang w:eastAsia="ar-SA"/>
    </w:rPr>
  </w:style>
  <w:style w:type="paragraph" w:customStyle="1" w:styleId="13C9B1634FC142ABA6454F8D9475C4301">
    <w:name w:val="13C9B1634FC142ABA6454F8D9475C4301"/>
    <w:rsid w:val="003A55A2"/>
    <w:pPr>
      <w:suppressAutoHyphens/>
      <w:spacing w:before="120" w:after="120" w:line="240" w:lineRule="auto"/>
    </w:pPr>
    <w:rPr>
      <w:rFonts w:ascii="Helvetica" w:eastAsia="Calibri" w:hAnsi="Helvetica" w:cs="Calibri"/>
      <w:noProof/>
      <w:sz w:val="20"/>
      <w:lang w:eastAsia="ar-SA"/>
    </w:rPr>
  </w:style>
  <w:style w:type="paragraph" w:customStyle="1" w:styleId="F03D3DA3397A482CBDC0829E311E7DE21">
    <w:name w:val="F03D3DA3397A482CBDC0829E311E7DE21"/>
    <w:rsid w:val="003A55A2"/>
    <w:pPr>
      <w:suppressAutoHyphens/>
      <w:spacing w:before="120" w:after="120" w:line="240" w:lineRule="auto"/>
    </w:pPr>
    <w:rPr>
      <w:rFonts w:ascii="Helvetica" w:eastAsia="Calibri" w:hAnsi="Helvetica" w:cs="Calibri"/>
      <w:noProof/>
      <w:sz w:val="20"/>
      <w:lang w:eastAsia="ar-SA"/>
    </w:rPr>
  </w:style>
  <w:style w:type="paragraph" w:customStyle="1" w:styleId="B9E453963C644664B6A9F78AD026F51F1">
    <w:name w:val="B9E453963C644664B6A9F78AD026F51F1"/>
    <w:rsid w:val="003A55A2"/>
    <w:pPr>
      <w:suppressAutoHyphens/>
      <w:spacing w:before="120" w:after="120" w:line="240" w:lineRule="auto"/>
    </w:pPr>
    <w:rPr>
      <w:rFonts w:ascii="Helvetica" w:eastAsia="Calibri" w:hAnsi="Helvetica" w:cs="Calibri"/>
      <w:noProof/>
      <w:sz w:val="20"/>
      <w:lang w:eastAsia="ar-SA"/>
    </w:rPr>
  </w:style>
  <w:style w:type="paragraph" w:customStyle="1" w:styleId="16D6C5E6364D4B2D93B11116131867B71">
    <w:name w:val="16D6C5E6364D4B2D93B11116131867B71"/>
    <w:rsid w:val="003A55A2"/>
    <w:pPr>
      <w:suppressAutoHyphens/>
      <w:spacing w:before="120" w:after="120" w:line="240" w:lineRule="auto"/>
    </w:pPr>
    <w:rPr>
      <w:rFonts w:ascii="Helvetica" w:eastAsia="Calibri" w:hAnsi="Helvetica" w:cs="Calibri"/>
      <w:noProof/>
      <w:sz w:val="20"/>
      <w:lang w:eastAsia="ar-SA"/>
    </w:rPr>
  </w:style>
  <w:style w:type="paragraph" w:customStyle="1" w:styleId="9E5CECBF196B4BDD89EFB51DE918FF981">
    <w:name w:val="9E5CECBF196B4BDD89EFB51DE918FF981"/>
    <w:rsid w:val="003A55A2"/>
    <w:pPr>
      <w:suppressAutoHyphens/>
      <w:spacing w:before="120" w:after="120" w:line="240" w:lineRule="auto"/>
    </w:pPr>
    <w:rPr>
      <w:rFonts w:ascii="Helvetica" w:eastAsia="Calibri" w:hAnsi="Helvetica" w:cs="Calibri"/>
      <w:noProof/>
      <w:sz w:val="20"/>
      <w:lang w:eastAsia="ar-SA"/>
    </w:rPr>
  </w:style>
  <w:style w:type="paragraph" w:customStyle="1" w:styleId="BE291B637D5941E69492B0ACCEACEB901">
    <w:name w:val="BE291B637D5941E69492B0ACCEACEB901"/>
    <w:rsid w:val="003A55A2"/>
    <w:pPr>
      <w:suppressAutoHyphens/>
      <w:spacing w:before="120" w:after="120" w:line="240" w:lineRule="auto"/>
    </w:pPr>
    <w:rPr>
      <w:rFonts w:ascii="Helvetica" w:eastAsia="Calibri" w:hAnsi="Helvetica" w:cs="Calibri"/>
      <w:noProof/>
      <w:sz w:val="20"/>
      <w:lang w:eastAsia="ar-SA"/>
    </w:rPr>
  </w:style>
  <w:style w:type="paragraph" w:customStyle="1" w:styleId="40D3F7C7E1A043E49852F607CFF312091">
    <w:name w:val="40D3F7C7E1A043E49852F607CFF312091"/>
    <w:rsid w:val="003A55A2"/>
    <w:pPr>
      <w:suppressAutoHyphens/>
      <w:spacing w:before="120" w:after="120" w:line="240" w:lineRule="auto"/>
    </w:pPr>
    <w:rPr>
      <w:rFonts w:ascii="Helvetica" w:eastAsia="Calibri" w:hAnsi="Helvetica" w:cs="Calibri"/>
      <w:noProof/>
      <w:sz w:val="20"/>
      <w:lang w:eastAsia="ar-SA"/>
    </w:rPr>
  </w:style>
  <w:style w:type="paragraph" w:customStyle="1" w:styleId="38F84CE09A78427D9CE614977F56D0731">
    <w:name w:val="38F84CE09A78427D9CE614977F56D0731"/>
    <w:rsid w:val="003A55A2"/>
    <w:pPr>
      <w:suppressAutoHyphens/>
      <w:spacing w:before="120" w:after="120" w:line="240" w:lineRule="auto"/>
    </w:pPr>
    <w:rPr>
      <w:rFonts w:ascii="Helvetica" w:eastAsia="Calibri" w:hAnsi="Helvetica" w:cs="Calibri"/>
      <w:noProof/>
      <w:sz w:val="20"/>
      <w:lang w:eastAsia="ar-SA"/>
    </w:rPr>
  </w:style>
  <w:style w:type="paragraph" w:customStyle="1" w:styleId="47C6FCDF60154F91AD73F932A052EA021">
    <w:name w:val="47C6FCDF60154F91AD73F932A052EA021"/>
    <w:rsid w:val="003A55A2"/>
    <w:pPr>
      <w:suppressAutoHyphens/>
      <w:spacing w:before="120" w:after="120" w:line="240" w:lineRule="auto"/>
    </w:pPr>
    <w:rPr>
      <w:rFonts w:ascii="Helvetica" w:eastAsia="Calibri" w:hAnsi="Helvetica" w:cs="Calibri"/>
      <w:noProof/>
      <w:sz w:val="20"/>
      <w:lang w:eastAsia="ar-SA"/>
    </w:rPr>
  </w:style>
  <w:style w:type="paragraph" w:customStyle="1" w:styleId="074EEA241E334D2B8FBBE96F032E5B721">
    <w:name w:val="074EEA241E334D2B8FBBE96F032E5B721"/>
    <w:rsid w:val="003A55A2"/>
    <w:pPr>
      <w:suppressAutoHyphens/>
      <w:spacing w:before="120" w:after="120" w:line="240" w:lineRule="auto"/>
    </w:pPr>
    <w:rPr>
      <w:rFonts w:ascii="Helvetica" w:eastAsia="Calibri" w:hAnsi="Helvetica" w:cs="Calibri"/>
      <w:noProof/>
      <w:sz w:val="20"/>
      <w:lang w:eastAsia="ar-SA"/>
    </w:rPr>
  </w:style>
  <w:style w:type="paragraph" w:customStyle="1" w:styleId="065B9AC2418A46B1AC5EE9453A03B1991">
    <w:name w:val="065B9AC2418A46B1AC5EE9453A03B1991"/>
    <w:rsid w:val="003A55A2"/>
    <w:pPr>
      <w:suppressAutoHyphens/>
      <w:spacing w:before="120" w:after="120" w:line="240" w:lineRule="auto"/>
    </w:pPr>
    <w:rPr>
      <w:rFonts w:ascii="Helvetica" w:eastAsia="Calibri" w:hAnsi="Helvetica" w:cs="Calibri"/>
      <w:noProof/>
      <w:sz w:val="20"/>
      <w:lang w:eastAsia="ar-SA"/>
    </w:rPr>
  </w:style>
  <w:style w:type="paragraph" w:customStyle="1" w:styleId="488C535B911746A2A024C3D732B9261D1">
    <w:name w:val="488C535B911746A2A024C3D732B9261D1"/>
    <w:rsid w:val="003A55A2"/>
    <w:pPr>
      <w:suppressAutoHyphens/>
      <w:spacing w:before="120" w:after="120" w:line="240" w:lineRule="auto"/>
    </w:pPr>
    <w:rPr>
      <w:rFonts w:ascii="Helvetica" w:eastAsia="Calibri" w:hAnsi="Helvetica" w:cs="Calibri"/>
      <w:noProof/>
      <w:sz w:val="20"/>
      <w:lang w:eastAsia="ar-SA"/>
    </w:rPr>
  </w:style>
  <w:style w:type="paragraph" w:customStyle="1" w:styleId="EEEA072CF5EB4242BF8923AD1C17A35B1">
    <w:name w:val="EEEA072CF5EB4242BF8923AD1C17A35B1"/>
    <w:rsid w:val="003A55A2"/>
    <w:pPr>
      <w:suppressAutoHyphens/>
      <w:spacing w:before="120" w:after="120" w:line="240" w:lineRule="auto"/>
    </w:pPr>
    <w:rPr>
      <w:rFonts w:ascii="Helvetica" w:eastAsia="Calibri" w:hAnsi="Helvetica" w:cs="Calibri"/>
      <w:noProof/>
      <w:sz w:val="20"/>
      <w:lang w:eastAsia="ar-SA"/>
    </w:rPr>
  </w:style>
  <w:style w:type="paragraph" w:customStyle="1" w:styleId="5F61292C1CCC4599BB57A4F689567A7F1">
    <w:name w:val="5F61292C1CCC4599BB57A4F689567A7F1"/>
    <w:rsid w:val="003A55A2"/>
    <w:pPr>
      <w:suppressAutoHyphens/>
      <w:spacing w:before="120" w:after="120" w:line="240" w:lineRule="auto"/>
    </w:pPr>
    <w:rPr>
      <w:rFonts w:ascii="Helvetica" w:eastAsia="Calibri" w:hAnsi="Helvetica" w:cs="Calibri"/>
      <w:noProof/>
      <w:sz w:val="20"/>
      <w:lang w:eastAsia="ar-SA"/>
    </w:rPr>
  </w:style>
  <w:style w:type="paragraph" w:customStyle="1" w:styleId="571298096FCE4C938BDFEE682CBA61431">
    <w:name w:val="571298096FCE4C938BDFEE682CBA61431"/>
    <w:rsid w:val="003A55A2"/>
    <w:pPr>
      <w:suppressAutoHyphens/>
      <w:spacing w:before="120" w:after="120" w:line="240" w:lineRule="auto"/>
    </w:pPr>
    <w:rPr>
      <w:rFonts w:ascii="Helvetica" w:eastAsia="Calibri" w:hAnsi="Helvetica" w:cs="Calibri"/>
      <w:noProof/>
      <w:sz w:val="20"/>
      <w:lang w:eastAsia="ar-SA"/>
    </w:rPr>
  </w:style>
  <w:style w:type="paragraph" w:customStyle="1" w:styleId="74D83B639F7147728AD93626CB7963451">
    <w:name w:val="74D83B639F7147728AD93626CB7963451"/>
    <w:rsid w:val="003A55A2"/>
    <w:pPr>
      <w:suppressAutoHyphens/>
      <w:spacing w:before="120" w:after="120" w:line="240" w:lineRule="auto"/>
    </w:pPr>
    <w:rPr>
      <w:rFonts w:ascii="Helvetica" w:eastAsia="Calibri" w:hAnsi="Helvetica" w:cs="Calibri"/>
      <w:noProof/>
      <w:sz w:val="20"/>
      <w:lang w:eastAsia="ar-SA"/>
    </w:rPr>
  </w:style>
  <w:style w:type="paragraph" w:customStyle="1" w:styleId="2287950B8F0F4E4F92A0312E2C60D6441">
    <w:name w:val="2287950B8F0F4E4F92A0312E2C60D6441"/>
    <w:rsid w:val="003A55A2"/>
    <w:pPr>
      <w:suppressAutoHyphens/>
      <w:spacing w:before="120" w:after="120" w:line="240" w:lineRule="auto"/>
    </w:pPr>
    <w:rPr>
      <w:rFonts w:ascii="Helvetica" w:eastAsia="Calibri" w:hAnsi="Helvetica" w:cs="Calibri"/>
      <w:noProof/>
      <w:sz w:val="20"/>
      <w:lang w:eastAsia="ar-SA"/>
    </w:rPr>
  </w:style>
  <w:style w:type="paragraph" w:customStyle="1" w:styleId="260CC49BA22744F5BB89EA1801E171C31">
    <w:name w:val="260CC49BA22744F5BB89EA1801E171C31"/>
    <w:rsid w:val="003A55A2"/>
    <w:pPr>
      <w:suppressAutoHyphens/>
      <w:spacing w:before="120" w:after="120" w:line="240" w:lineRule="auto"/>
    </w:pPr>
    <w:rPr>
      <w:rFonts w:ascii="Helvetica" w:eastAsia="Calibri" w:hAnsi="Helvetica" w:cs="Calibri"/>
      <w:noProof/>
      <w:sz w:val="20"/>
      <w:lang w:eastAsia="ar-SA"/>
    </w:rPr>
  </w:style>
  <w:style w:type="paragraph" w:customStyle="1" w:styleId="8AB1759A6B6A40A295C7EAA65C57F2A61">
    <w:name w:val="8AB1759A6B6A40A295C7EAA65C57F2A61"/>
    <w:rsid w:val="003A55A2"/>
    <w:pPr>
      <w:suppressAutoHyphens/>
      <w:spacing w:before="120" w:after="120" w:line="240" w:lineRule="auto"/>
    </w:pPr>
    <w:rPr>
      <w:rFonts w:ascii="Helvetica" w:eastAsia="Calibri" w:hAnsi="Helvetica" w:cs="Calibri"/>
      <w:noProof/>
      <w:sz w:val="20"/>
      <w:lang w:eastAsia="ar-SA"/>
    </w:rPr>
  </w:style>
  <w:style w:type="paragraph" w:customStyle="1" w:styleId="3C7B35631EFC455C8EFF337F814208C71">
    <w:name w:val="3C7B35631EFC455C8EFF337F814208C71"/>
    <w:rsid w:val="003A55A2"/>
    <w:pPr>
      <w:suppressAutoHyphens/>
      <w:spacing w:before="120" w:after="120" w:line="240" w:lineRule="auto"/>
    </w:pPr>
    <w:rPr>
      <w:rFonts w:ascii="Helvetica" w:eastAsia="Calibri" w:hAnsi="Helvetica" w:cs="Calibri"/>
      <w:noProof/>
      <w:sz w:val="20"/>
      <w:lang w:eastAsia="ar-SA"/>
    </w:rPr>
  </w:style>
  <w:style w:type="paragraph" w:customStyle="1" w:styleId="D9FF91E1CFE74378A37947B17D8E56521">
    <w:name w:val="D9FF91E1CFE74378A37947B17D8E56521"/>
    <w:rsid w:val="003A55A2"/>
    <w:pPr>
      <w:suppressAutoHyphens/>
      <w:spacing w:before="120" w:after="120" w:line="240" w:lineRule="auto"/>
    </w:pPr>
    <w:rPr>
      <w:rFonts w:ascii="Helvetica" w:eastAsia="Calibri" w:hAnsi="Helvetica" w:cs="Calibri"/>
      <w:noProof/>
      <w:sz w:val="20"/>
      <w:lang w:eastAsia="ar-SA"/>
    </w:rPr>
  </w:style>
  <w:style w:type="paragraph" w:customStyle="1" w:styleId="DAF6416625D04FE9BEC15EA27B6D8BC41">
    <w:name w:val="DAF6416625D04FE9BEC15EA27B6D8BC41"/>
    <w:rsid w:val="003A55A2"/>
    <w:pPr>
      <w:suppressAutoHyphens/>
      <w:spacing w:before="120" w:after="120" w:line="240" w:lineRule="auto"/>
    </w:pPr>
    <w:rPr>
      <w:rFonts w:ascii="Helvetica" w:eastAsia="Calibri" w:hAnsi="Helvetica" w:cs="Calibri"/>
      <w:noProof/>
      <w:sz w:val="20"/>
      <w:lang w:eastAsia="ar-SA"/>
    </w:rPr>
  </w:style>
  <w:style w:type="paragraph" w:customStyle="1" w:styleId="CF47B32B02484944AF7E9B2D2309A65F1">
    <w:name w:val="CF47B32B02484944AF7E9B2D2309A65F1"/>
    <w:rsid w:val="003A55A2"/>
    <w:pPr>
      <w:suppressAutoHyphens/>
      <w:spacing w:before="120" w:after="120" w:line="240" w:lineRule="auto"/>
    </w:pPr>
    <w:rPr>
      <w:rFonts w:ascii="Helvetica" w:eastAsia="Calibri" w:hAnsi="Helvetica" w:cs="Calibri"/>
      <w:noProof/>
      <w:sz w:val="20"/>
      <w:lang w:eastAsia="ar-SA"/>
    </w:rPr>
  </w:style>
  <w:style w:type="paragraph" w:customStyle="1" w:styleId="593F32FEDCE74D4EACB0136DF4D57B401">
    <w:name w:val="593F32FEDCE74D4EACB0136DF4D57B401"/>
    <w:rsid w:val="003A55A2"/>
    <w:pPr>
      <w:suppressAutoHyphens/>
      <w:spacing w:before="120" w:after="120" w:line="240" w:lineRule="auto"/>
    </w:pPr>
    <w:rPr>
      <w:rFonts w:ascii="Helvetica" w:eastAsia="Calibri" w:hAnsi="Helvetica" w:cs="Calibri"/>
      <w:noProof/>
      <w:sz w:val="20"/>
      <w:lang w:eastAsia="ar-SA"/>
    </w:rPr>
  </w:style>
  <w:style w:type="paragraph" w:customStyle="1" w:styleId="D2BD7AF0475743EF8AA29A29ADCA80A61">
    <w:name w:val="D2BD7AF0475743EF8AA29A29ADCA80A61"/>
    <w:rsid w:val="003A55A2"/>
    <w:pPr>
      <w:suppressAutoHyphens/>
      <w:spacing w:before="120" w:after="120" w:line="240" w:lineRule="auto"/>
    </w:pPr>
    <w:rPr>
      <w:rFonts w:ascii="Helvetica" w:eastAsia="Calibri" w:hAnsi="Helvetica" w:cs="Calibri"/>
      <w:noProof/>
      <w:sz w:val="20"/>
      <w:lang w:eastAsia="ar-SA"/>
    </w:rPr>
  </w:style>
  <w:style w:type="paragraph" w:customStyle="1" w:styleId="E7F09C4B3A3B4E4C823E411B7BF58C231">
    <w:name w:val="E7F09C4B3A3B4E4C823E411B7BF58C231"/>
    <w:rsid w:val="003A55A2"/>
    <w:pPr>
      <w:suppressAutoHyphens/>
      <w:spacing w:before="120" w:after="120" w:line="240" w:lineRule="auto"/>
    </w:pPr>
    <w:rPr>
      <w:rFonts w:ascii="Helvetica" w:eastAsia="Calibri" w:hAnsi="Helvetica" w:cs="Calibri"/>
      <w:noProof/>
      <w:sz w:val="20"/>
      <w:lang w:eastAsia="ar-SA"/>
    </w:rPr>
  </w:style>
  <w:style w:type="paragraph" w:customStyle="1" w:styleId="A17C09AF560D499A888492D4DF5B916D1">
    <w:name w:val="A17C09AF560D499A888492D4DF5B916D1"/>
    <w:rsid w:val="003A55A2"/>
    <w:pPr>
      <w:suppressAutoHyphens/>
      <w:spacing w:before="120" w:after="120" w:line="240" w:lineRule="auto"/>
    </w:pPr>
    <w:rPr>
      <w:rFonts w:ascii="Helvetica" w:eastAsia="Calibri" w:hAnsi="Helvetica" w:cs="Calibri"/>
      <w:noProof/>
      <w:sz w:val="20"/>
      <w:lang w:eastAsia="ar-SA"/>
    </w:rPr>
  </w:style>
  <w:style w:type="paragraph" w:customStyle="1" w:styleId="5BA2974278FA495497D327B4AE49F56E1">
    <w:name w:val="5BA2974278FA495497D327B4AE49F56E1"/>
    <w:rsid w:val="003A55A2"/>
    <w:pPr>
      <w:suppressAutoHyphens/>
      <w:spacing w:before="120" w:after="120" w:line="240" w:lineRule="auto"/>
    </w:pPr>
    <w:rPr>
      <w:rFonts w:ascii="Helvetica" w:eastAsia="Calibri" w:hAnsi="Helvetica" w:cs="Calibri"/>
      <w:noProof/>
      <w:sz w:val="20"/>
      <w:lang w:eastAsia="ar-SA"/>
    </w:rPr>
  </w:style>
  <w:style w:type="paragraph" w:customStyle="1" w:styleId="CE20DF738499443599C6D839B927C0541">
    <w:name w:val="CE20DF738499443599C6D839B927C0541"/>
    <w:rsid w:val="003A55A2"/>
    <w:pPr>
      <w:suppressAutoHyphens/>
      <w:spacing w:before="120" w:after="120" w:line="240" w:lineRule="auto"/>
    </w:pPr>
    <w:rPr>
      <w:rFonts w:ascii="Helvetica" w:eastAsia="Calibri" w:hAnsi="Helvetica" w:cs="Calibri"/>
      <w:noProof/>
      <w:sz w:val="20"/>
      <w:lang w:eastAsia="ar-SA"/>
    </w:rPr>
  </w:style>
  <w:style w:type="paragraph" w:customStyle="1" w:styleId="9238349185AD497CAA3ADEC79756AA0B1">
    <w:name w:val="9238349185AD497CAA3ADEC79756AA0B1"/>
    <w:rsid w:val="003A55A2"/>
    <w:pPr>
      <w:suppressAutoHyphens/>
      <w:spacing w:before="120" w:after="120" w:line="240" w:lineRule="auto"/>
    </w:pPr>
    <w:rPr>
      <w:rFonts w:ascii="Helvetica" w:eastAsia="Calibri" w:hAnsi="Helvetica" w:cs="Calibri"/>
      <w:noProof/>
      <w:sz w:val="20"/>
      <w:lang w:eastAsia="ar-SA"/>
    </w:rPr>
  </w:style>
  <w:style w:type="paragraph" w:customStyle="1" w:styleId="D22350A72147416A9A6838F2399E08E91">
    <w:name w:val="D22350A72147416A9A6838F2399E08E91"/>
    <w:rsid w:val="003A55A2"/>
    <w:pPr>
      <w:suppressAutoHyphens/>
      <w:spacing w:before="120" w:after="120" w:line="240" w:lineRule="auto"/>
    </w:pPr>
    <w:rPr>
      <w:rFonts w:ascii="Helvetica" w:eastAsia="Calibri" w:hAnsi="Helvetica" w:cs="Calibri"/>
      <w:noProof/>
      <w:sz w:val="20"/>
      <w:lang w:eastAsia="ar-SA"/>
    </w:rPr>
  </w:style>
  <w:style w:type="paragraph" w:customStyle="1" w:styleId="7BECAC175D0F413DB66D4D8077B852871">
    <w:name w:val="7BECAC175D0F413DB66D4D8077B852871"/>
    <w:rsid w:val="003A55A2"/>
    <w:pPr>
      <w:suppressAutoHyphens/>
      <w:spacing w:before="120" w:after="120" w:line="240" w:lineRule="auto"/>
    </w:pPr>
    <w:rPr>
      <w:rFonts w:ascii="Helvetica" w:eastAsia="Calibri" w:hAnsi="Helvetica" w:cs="Calibri"/>
      <w:noProof/>
      <w:sz w:val="20"/>
      <w:lang w:eastAsia="ar-SA"/>
    </w:rPr>
  </w:style>
  <w:style w:type="paragraph" w:customStyle="1" w:styleId="A8690E76402840E9B7D8EA552FC770AF1">
    <w:name w:val="A8690E76402840E9B7D8EA552FC770AF1"/>
    <w:rsid w:val="003A55A2"/>
    <w:pPr>
      <w:suppressAutoHyphens/>
      <w:spacing w:before="120" w:after="120" w:line="240" w:lineRule="auto"/>
    </w:pPr>
    <w:rPr>
      <w:rFonts w:ascii="Helvetica" w:eastAsia="Calibri" w:hAnsi="Helvetica" w:cs="Calibri"/>
      <w:noProof/>
      <w:sz w:val="20"/>
      <w:lang w:eastAsia="ar-SA"/>
    </w:rPr>
  </w:style>
  <w:style w:type="paragraph" w:customStyle="1" w:styleId="B73CEBF7FB664A559B9D4D0EA07FE2911">
    <w:name w:val="B73CEBF7FB664A559B9D4D0EA07FE2911"/>
    <w:rsid w:val="003A55A2"/>
    <w:pPr>
      <w:suppressAutoHyphens/>
      <w:spacing w:before="120" w:after="120" w:line="240" w:lineRule="auto"/>
    </w:pPr>
    <w:rPr>
      <w:rFonts w:ascii="Helvetica" w:eastAsia="Calibri" w:hAnsi="Helvetica" w:cs="Calibri"/>
      <w:noProof/>
      <w:sz w:val="20"/>
      <w:lang w:eastAsia="ar-SA"/>
    </w:rPr>
  </w:style>
  <w:style w:type="paragraph" w:customStyle="1" w:styleId="9CE617098A494E6581D55DAD6D6C12171">
    <w:name w:val="9CE617098A494E6581D55DAD6D6C12171"/>
    <w:rsid w:val="003A55A2"/>
    <w:pPr>
      <w:suppressAutoHyphens/>
      <w:spacing w:before="120" w:after="120" w:line="240" w:lineRule="auto"/>
    </w:pPr>
    <w:rPr>
      <w:rFonts w:ascii="Helvetica" w:eastAsia="Calibri" w:hAnsi="Helvetica" w:cs="Calibri"/>
      <w:noProof/>
      <w:sz w:val="20"/>
      <w:lang w:eastAsia="ar-SA"/>
    </w:rPr>
  </w:style>
  <w:style w:type="paragraph" w:customStyle="1" w:styleId="2CFD5B1FDB204AE78457D5D6893C4C4D1">
    <w:name w:val="2CFD5B1FDB204AE78457D5D6893C4C4D1"/>
    <w:rsid w:val="003A55A2"/>
    <w:pPr>
      <w:suppressAutoHyphens/>
      <w:spacing w:before="120" w:after="120" w:line="240" w:lineRule="auto"/>
    </w:pPr>
    <w:rPr>
      <w:rFonts w:ascii="Helvetica" w:eastAsia="Calibri" w:hAnsi="Helvetica" w:cs="Calibri"/>
      <w:noProof/>
      <w:sz w:val="20"/>
      <w:lang w:eastAsia="ar-SA"/>
    </w:rPr>
  </w:style>
  <w:style w:type="paragraph" w:customStyle="1" w:styleId="D66543B0022F46E4B48A6CE1EF897C831">
    <w:name w:val="D66543B0022F46E4B48A6CE1EF897C831"/>
    <w:rsid w:val="003A55A2"/>
    <w:pPr>
      <w:suppressAutoHyphens/>
      <w:spacing w:before="120" w:after="120" w:line="240" w:lineRule="auto"/>
    </w:pPr>
    <w:rPr>
      <w:rFonts w:ascii="Helvetica" w:eastAsia="Calibri" w:hAnsi="Helvetica" w:cs="Calibri"/>
      <w:noProof/>
      <w:sz w:val="20"/>
      <w:lang w:eastAsia="ar-SA"/>
    </w:rPr>
  </w:style>
  <w:style w:type="paragraph" w:customStyle="1" w:styleId="5744A89E209548199B2FFDC269EB00D51">
    <w:name w:val="5744A89E209548199B2FFDC269EB00D51"/>
    <w:rsid w:val="003A55A2"/>
    <w:pPr>
      <w:suppressAutoHyphens/>
      <w:spacing w:before="120" w:after="120" w:line="240" w:lineRule="auto"/>
    </w:pPr>
    <w:rPr>
      <w:rFonts w:ascii="Helvetica" w:eastAsia="Calibri" w:hAnsi="Helvetica" w:cs="Calibri"/>
      <w:noProof/>
      <w:sz w:val="20"/>
      <w:lang w:eastAsia="ar-SA"/>
    </w:rPr>
  </w:style>
  <w:style w:type="paragraph" w:customStyle="1" w:styleId="2EA7AD4876234C9CA860032BF275927A1">
    <w:name w:val="2EA7AD4876234C9CA860032BF275927A1"/>
    <w:rsid w:val="003A55A2"/>
    <w:pPr>
      <w:suppressAutoHyphens/>
      <w:spacing w:before="120" w:after="120" w:line="240" w:lineRule="auto"/>
    </w:pPr>
    <w:rPr>
      <w:rFonts w:ascii="Helvetica" w:eastAsia="Calibri" w:hAnsi="Helvetica" w:cs="Calibri"/>
      <w:noProof/>
      <w:sz w:val="20"/>
      <w:lang w:eastAsia="ar-SA"/>
    </w:rPr>
  </w:style>
  <w:style w:type="paragraph" w:customStyle="1" w:styleId="F61584123BD140CEAECD708FA9BEEFCA1">
    <w:name w:val="F61584123BD140CEAECD708FA9BEEFCA1"/>
    <w:rsid w:val="003A55A2"/>
    <w:pPr>
      <w:suppressAutoHyphens/>
      <w:spacing w:before="120" w:after="120" w:line="240" w:lineRule="auto"/>
    </w:pPr>
    <w:rPr>
      <w:rFonts w:ascii="Helvetica" w:eastAsia="Calibri" w:hAnsi="Helvetica" w:cs="Calibri"/>
      <w:noProof/>
      <w:sz w:val="20"/>
      <w:lang w:eastAsia="ar-SA"/>
    </w:rPr>
  </w:style>
  <w:style w:type="paragraph" w:customStyle="1" w:styleId="096C3417BAE3447EBFE30BE834459DB71">
    <w:name w:val="096C3417BAE3447EBFE30BE834459DB71"/>
    <w:rsid w:val="003A55A2"/>
    <w:pPr>
      <w:suppressAutoHyphens/>
      <w:spacing w:before="120" w:after="120" w:line="240" w:lineRule="auto"/>
    </w:pPr>
    <w:rPr>
      <w:rFonts w:ascii="Helvetica" w:eastAsia="Calibri" w:hAnsi="Helvetica" w:cs="Calibri"/>
      <w:noProof/>
      <w:sz w:val="20"/>
      <w:lang w:eastAsia="ar-SA"/>
    </w:rPr>
  </w:style>
  <w:style w:type="paragraph" w:customStyle="1" w:styleId="659B3BB043154A688F73DF5E263951851">
    <w:name w:val="659B3BB043154A688F73DF5E263951851"/>
    <w:rsid w:val="003A55A2"/>
    <w:pPr>
      <w:suppressAutoHyphens/>
      <w:spacing w:before="120" w:after="120" w:line="240" w:lineRule="auto"/>
    </w:pPr>
    <w:rPr>
      <w:rFonts w:ascii="Helvetica" w:eastAsia="Calibri" w:hAnsi="Helvetica" w:cs="Calibri"/>
      <w:noProof/>
      <w:sz w:val="20"/>
      <w:lang w:eastAsia="ar-SA"/>
    </w:rPr>
  </w:style>
  <w:style w:type="paragraph" w:customStyle="1" w:styleId="8DFD073BDB7A4563B0196F122B5EB3971">
    <w:name w:val="8DFD073BDB7A4563B0196F122B5EB3971"/>
    <w:rsid w:val="003A55A2"/>
    <w:pPr>
      <w:suppressAutoHyphens/>
      <w:spacing w:before="120" w:after="120" w:line="240" w:lineRule="auto"/>
    </w:pPr>
    <w:rPr>
      <w:rFonts w:ascii="Helvetica" w:eastAsia="Calibri" w:hAnsi="Helvetica" w:cs="Calibri"/>
      <w:noProof/>
      <w:sz w:val="20"/>
      <w:lang w:eastAsia="ar-SA"/>
    </w:rPr>
  </w:style>
  <w:style w:type="paragraph" w:customStyle="1" w:styleId="333B310BF91F4C53B223A46023BC52131">
    <w:name w:val="333B310BF91F4C53B223A46023BC52131"/>
    <w:rsid w:val="003A55A2"/>
    <w:pPr>
      <w:suppressAutoHyphens/>
      <w:spacing w:before="120" w:after="120" w:line="240" w:lineRule="auto"/>
    </w:pPr>
    <w:rPr>
      <w:rFonts w:ascii="Helvetica" w:eastAsia="Calibri" w:hAnsi="Helvetica" w:cs="Calibri"/>
      <w:noProof/>
      <w:sz w:val="20"/>
      <w:lang w:eastAsia="ar-SA"/>
    </w:rPr>
  </w:style>
  <w:style w:type="paragraph" w:customStyle="1" w:styleId="CF79AC2E05824CA5B9C1E8BC4CE5C5E71">
    <w:name w:val="CF79AC2E05824CA5B9C1E8BC4CE5C5E71"/>
    <w:rsid w:val="003A55A2"/>
    <w:pPr>
      <w:suppressAutoHyphens/>
      <w:spacing w:before="120" w:after="120" w:line="240" w:lineRule="auto"/>
    </w:pPr>
    <w:rPr>
      <w:rFonts w:ascii="Helvetica" w:eastAsia="Calibri" w:hAnsi="Helvetica" w:cs="Calibri"/>
      <w:noProof/>
      <w:sz w:val="20"/>
      <w:lang w:eastAsia="ar-SA"/>
    </w:rPr>
  </w:style>
  <w:style w:type="paragraph" w:customStyle="1" w:styleId="F21A52D849824021AD34CA3A90BA58CB1">
    <w:name w:val="F21A52D849824021AD34CA3A90BA58CB1"/>
    <w:rsid w:val="003A55A2"/>
    <w:pPr>
      <w:suppressAutoHyphens/>
      <w:spacing w:before="120" w:after="120" w:line="240" w:lineRule="auto"/>
    </w:pPr>
    <w:rPr>
      <w:rFonts w:ascii="Helvetica" w:eastAsia="Calibri" w:hAnsi="Helvetica" w:cs="Calibri"/>
      <w:noProof/>
      <w:sz w:val="20"/>
      <w:lang w:eastAsia="ar-SA"/>
    </w:rPr>
  </w:style>
  <w:style w:type="paragraph" w:customStyle="1" w:styleId="CC50826581654895800AB351BBC0C06A1">
    <w:name w:val="CC50826581654895800AB351BBC0C06A1"/>
    <w:rsid w:val="003A55A2"/>
    <w:pPr>
      <w:suppressAutoHyphens/>
      <w:spacing w:before="120" w:after="120" w:line="240" w:lineRule="auto"/>
    </w:pPr>
    <w:rPr>
      <w:rFonts w:ascii="Helvetica" w:eastAsia="Calibri" w:hAnsi="Helvetica" w:cs="Calibri"/>
      <w:noProof/>
      <w:sz w:val="20"/>
      <w:lang w:eastAsia="ar-SA"/>
    </w:rPr>
  </w:style>
  <w:style w:type="paragraph" w:customStyle="1" w:styleId="45C98911ED3448889F50B53CC6F5ACE71">
    <w:name w:val="45C98911ED3448889F50B53CC6F5ACE71"/>
    <w:rsid w:val="003A55A2"/>
    <w:pPr>
      <w:suppressAutoHyphens/>
      <w:spacing w:before="120" w:after="120" w:line="240" w:lineRule="auto"/>
    </w:pPr>
    <w:rPr>
      <w:rFonts w:ascii="Helvetica" w:eastAsia="Calibri" w:hAnsi="Helvetica" w:cs="Calibri"/>
      <w:noProof/>
      <w:sz w:val="20"/>
      <w:lang w:eastAsia="ar-SA"/>
    </w:rPr>
  </w:style>
  <w:style w:type="paragraph" w:customStyle="1" w:styleId="5F2633D2755E4839B26B9716F8213E401">
    <w:name w:val="5F2633D2755E4839B26B9716F8213E401"/>
    <w:rsid w:val="003A55A2"/>
    <w:pPr>
      <w:suppressAutoHyphens/>
      <w:spacing w:before="120" w:after="120" w:line="240" w:lineRule="auto"/>
    </w:pPr>
    <w:rPr>
      <w:rFonts w:ascii="Helvetica" w:eastAsia="Calibri" w:hAnsi="Helvetica" w:cs="Calibri"/>
      <w:noProof/>
      <w:sz w:val="20"/>
      <w:lang w:eastAsia="ar-SA"/>
    </w:rPr>
  </w:style>
  <w:style w:type="paragraph" w:customStyle="1" w:styleId="5A59CCDD2DF64CCCBBA876A0CBA9FC041">
    <w:name w:val="5A59CCDD2DF64CCCBBA876A0CBA9FC041"/>
    <w:rsid w:val="003A55A2"/>
    <w:pPr>
      <w:suppressAutoHyphens/>
      <w:spacing w:before="120" w:after="120" w:line="240" w:lineRule="auto"/>
    </w:pPr>
    <w:rPr>
      <w:rFonts w:ascii="Helvetica" w:eastAsia="Calibri" w:hAnsi="Helvetica" w:cs="Calibri"/>
      <w:noProof/>
      <w:sz w:val="20"/>
      <w:lang w:eastAsia="ar-SA"/>
    </w:rPr>
  </w:style>
  <w:style w:type="paragraph" w:customStyle="1" w:styleId="A717FCEE180B4E3B95D33300BF6BF2F91">
    <w:name w:val="A717FCEE180B4E3B95D33300BF6BF2F91"/>
    <w:rsid w:val="003A55A2"/>
    <w:pPr>
      <w:suppressAutoHyphens/>
      <w:spacing w:before="120" w:after="120" w:line="240" w:lineRule="auto"/>
    </w:pPr>
    <w:rPr>
      <w:rFonts w:ascii="Helvetica" w:eastAsia="Calibri" w:hAnsi="Helvetica" w:cs="Calibri"/>
      <w:noProof/>
      <w:sz w:val="20"/>
      <w:lang w:eastAsia="ar-SA"/>
    </w:rPr>
  </w:style>
  <w:style w:type="paragraph" w:customStyle="1" w:styleId="2449F2452B604285859CB85A3443F9221">
    <w:name w:val="2449F2452B604285859CB85A3443F9221"/>
    <w:rsid w:val="003A55A2"/>
    <w:pPr>
      <w:suppressAutoHyphens/>
      <w:spacing w:before="120" w:after="120" w:line="240" w:lineRule="auto"/>
    </w:pPr>
    <w:rPr>
      <w:rFonts w:ascii="Helvetica" w:eastAsia="Calibri" w:hAnsi="Helvetica" w:cs="Calibri"/>
      <w:noProof/>
      <w:sz w:val="20"/>
      <w:lang w:eastAsia="ar-SA"/>
    </w:rPr>
  </w:style>
  <w:style w:type="paragraph" w:customStyle="1" w:styleId="A04999F090CE467F827864F2DBFC53DC1">
    <w:name w:val="A04999F090CE467F827864F2DBFC53DC1"/>
    <w:rsid w:val="003A55A2"/>
    <w:pPr>
      <w:suppressAutoHyphens/>
      <w:spacing w:before="120" w:after="120" w:line="240" w:lineRule="auto"/>
    </w:pPr>
    <w:rPr>
      <w:rFonts w:ascii="Helvetica" w:eastAsia="Calibri" w:hAnsi="Helvetica" w:cs="Calibri"/>
      <w:noProof/>
      <w:sz w:val="20"/>
      <w:lang w:eastAsia="ar-SA"/>
    </w:rPr>
  </w:style>
  <w:style w:type="paragraph" w:customStyle="1" w:styleId="3D04740AC8384D588565A007CBDFA0771">
    <w:name w:val="3D04740AC8384D588565A007CBDFA0771"/>
    <w:rsid w:val="003A55A2"/>
    <w:pPr>
      <w:suppressAutoHyphens/>
      <w:spacing w:before="120" w:after="120" w:line="240" w:lineRule="auto"/>
    </w:pPr>
    <w:rPr>
      <w:rFonts w:ascii="Helvetica" w:eastAsia="Calibri" w:hAnsi="Helvetica" w:cs="Calibri"/>
      <w:noProof/>
      <w:sz w:val="20"/>
      <w:lang w:eastAsia="ar-SA"/>
    </w:rPr>
  </w:style>
  <w:style w:type="paragraph" w:customStyle="1" w:styleId="062AA217283A493FAB5507E06296727D1">
    <w:name w:val="062AA217283A493FAB5507E06296727D1"/>
    <w:rsid w:val="003A55A2"/>
    <w:pPr>
      <w:suppressAutoHyphens/>
      <w:spacing w:before="120" w:after="120" w:line="240" w:lineRule="auto"/>
    </w:pPr>
    <w:rPr>
      <w:rFonts w:ascii="Helvetica" w:eastAsia="Calibri" w:hAnsi="Helvetica" w:cs="Calibri"/>
      <w:noProof/>
      <w:sz w:val="20"/>
      <w:lang w:eastAsia="ar-SA"/>
    </w:rPr>
  </w:style>
  <w:style w:type="paragraph" w:customStyle="1" w:styleId="2E7E285075284BA5A3689E346BFD931F1">
    <w:name w:val="2E7E285075284BA5A3689E346BFD931F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950402C16D8F45A8A63909BCC28692E11">
    <w:name w:val="950402C16D8F45A8A63909BCC28692E1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4D801FF81EBB4353B0C39187BD13B2E21">
    <w:name w:val="4D801FF81EBB4353B0C39187BD13B2E2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BEC218E413614F9DAFDBD7627992BD421">
    <w:name w:val="BEC218E413614F9DAFDBD7627992BD42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78BF33501D9C409D96D8BDB16F8C4CAC1">
    <w:name w:val="78BF33501D9C409D96D8BDB16F8C4CAC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1F02108051FA4EC8B90EF1476E4893681">
    <w:name w:val="1F02108051FA4EC8B90EF1476E489368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3FD77854B9924A96AFB473F329DDECBF1">
    <w:name w:val="3FD77854B9924A96AFB473F329DDECBF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0F7B8D6A49B46FA8F2EA4DDE3C98F661">
    <w:name w:val="20F7B8D6A49B46FA8F2EA4DDE3C98F66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072800F2406499D91EC97568CE33DEC1">
    <w:name w:val="F072800F2406499D91EC97568CE33DEC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3F2D6BB376DE43B1B5A62B46F843BD391">
    <w:name w:val="3F2D6BB376DE43B1B5A62B46F843BD39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F2D870529424CCA8896ED915CF069F61">
    <w:name w:val="2F2D870529424CCA8896ED915CF069F6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8016487990F147EE92E3C0B257FA8C241">
    <w:name w:val="8016487990F147EE92E3C0B257FA8C24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CD7D1BF87FD243A48CDE4FF4B6A3FED61">
    <w:name w:val="CD7D1BF87FD243A48CDE4FF4B6A3FED61"/>
    <w:rsid w:val="003A55A2"/>
    <w:pPr>
      <w:suppressAutoHyphens/>
      <w:spacing w:before="80" w:after="160" w:line="240" w:lineRule="auto"/>
    </w:pPr>
    <w:rPr>
      <w:rFonts w:ascii="Helvetica" w:eastAsia="Calibri" w:hAnsi="Helvetica" w:cs="Calibri"/>
      <w:noProof/>
      <w:szCs w:val="16"/>
      <w:lang w:eastAsia="ar-SA"/>
    </w:rPr>
  </w:style>
  <w:style w:type="paragraph" w:customStyle="1" w:styleId="DBDF1EF659C045ABB0F561A58C7E3ECB1">
    <w:name w:val="DBDF1EF659C045ABB0F561A58C7E3ECB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8E03E888110C412A8F464B2B3332702E1">
    <w:name w:val="8E03E888110C412A8F464B2B3332702E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3DCEF4F5F7741AAB38CD5D1B62B5F991">
    <w:name w:val="D3DCEF4F5F7741AAB38CD5D1B62B5F99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0C1A2C8722E5466BA8AC798847AD3EF31">
    <w:name w:val="0C1A2C8722E5466BA8AC798847AD3EF3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0E65F9E9EA24662B930A20324BEBD821">
    <w:name w:val="F0E65F9E9EA24662B930A20324BEBD82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7398CF587FB94F77BDE819AB2A3CA9BC1">
    <w:name w:val="7398CF587FB94F77BDE819AB2A3CA9BC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76DDB19883B943BE87812A121FD1BC4F1">
    <w:name w:val="76DDB19883B943BE87812A121FD1BC4F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D0214366CF5424989BA7183F4DCD2631">
    <w:name w:val="AD0214366CF5424989BA7183F4DCD263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8F0B02A64F1C4C5E9A731FC6377A73EC1">
    <w:name w:val="8F0B02A64F1C4C5E9A731FC6377A73EC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8429A21E3E044DAFAD9E3BEEDA85489B1">
    <w:name w:val="8429A21E3E044DAFAD9E3BEEDA85489B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95ADEE1B84CA4BBF8818D95792BBFC6A1">
    <w:name w:val="95ADEE1B84CA4BBF8818D95792BBFC6A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679B4E4F670F4ED0A0DF5B1C493A6BA61">
    <w:name w:val="679B4E4F670F4ED0A0DF5B1C493A6BA6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0A17DB49367435693AF9EA463AFB14A1">
    <w:name w:val="F0A17DB49367435693AF9EA463AFB14A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01F79396E2A04396A869D1FDEC98E2C81">
    <w:name w:val="01F79396E2A04396A869D1FDEC98E2C8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4838EC8B2B4947FDA5FD46F9DF64852C1">
    <w:name w:val="4838EC8B2B4947FDA5FD46F9DF64852C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B7821D8D5727488480EB1084A0AF4E351">
    <w:name w:val="B7821D8D5727488480EB1084A0AF4E35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28A175178E74CB883D0A69CBC20F2711">
    <w:name w:val="D28A175178E74CB883D0A69CBC20F271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E7D249027F5B487B8A8F8C05506F971B1">
    <w:name w:val="E7D249027F5B487B8A8F8C05506F971B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E90BBF14E354C76915166D50A7F00331">
    <w:name w:val="AE90BBF14E354C76915166D50A7F0033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6519D9DCF40C4C0BB09E4E720498E7D91">
    <w:name w:val="6519D9DCF40C4C0BB09E4E720498E7D9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E363F13B0E9E42AC8E00954045F6CA451">
    <w:name w:val="E363F13B0E9E42AC8E00954045F6CA45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3DE4CA7FDFDF4A56B10B93D18A3050D31">
    <w:name w:val="3DE4CA7FDFDF4A56B10B93D18A3050D3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EC8FB71F344746C598FB6F1F65B805CB1">
    <w:name w:val="EC8FB71F344746C598FB6F1F65B805CB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E41C8A1666EC4532BA2469E4772859E41">
    <w:name w:val="E41C8A1666EC4532BA2469E4772859E4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60D9DDA94AA54C1581DB4792792798FF1">
    <w:name w:val="60D9DDA94AA54C1581DB4792792798FF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6210113A61784DDBA95B8A040E3797961">
    <w:name w:val="6210113A61784DDBA95B8A040E379796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EA91BCB84F745CEB7784BFC636409831">
    <w:name w:val="2EA91BCB84F745CEB7784BFC63640983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363C7D6A02444177821B6EB577A4429C1">
    <w:name w:val="363C7D6A02444177821B6EB577A4429C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73A33F8C97C94ED290BC189FDCE6A5641">
    <w:name w:val="73A33F8C97C94ED290BC189FDCE6A564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90665F92FFB84C7F9900EEA2859C84C01">
    <w:name w:val="90665F92FFB84C7F9900EEA2859C84C0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B6A3A95B4C54B75807BE8DCB224C4251">
    <w:name w:val="AB6A3A95B4C54B75807BE8DCB224C425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19EC1E0148C40B39DAEE5851375C10D1">
    <w:name w:val="219EC1E0148C40B39DAEE5851375C10D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62F54CA9CA66433384438C2B0E0A9A581">
    <w:name w:val="62F54CA9CA66433384438C2B0E0A9A58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AAD74FFCAAA45CE871F2812758A1C7A1">
    <w:name w:val="FAAD74FFCAAA45CE871F2812758A1C7A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CBA882AAFE354EBD8AB4961CC74FCA8C1">
    <w:name w:val="CBA882AAFE354EBD8AB4961CC74FCA8C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ECFF95AF9264139916F4774599B25C81">
    <w:name w:val="2ECFF95AF9264139916F4774599B25C8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1514007FF10424BA158D6CD41AEF9B81">
    <w:name w:val="A1514007FF10424BA158D6CD41AEF9B8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76D214D623A44A07A372BB4DAE08593D1">
    <w:name w:val="76D214D623A44A07A372BB4DAE08593D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730A9DEBA9754E68A363182A7CA321F01">
    <w:name w:val="730A9DEBA9754E68A363182A7CA321F0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595E05F5B0BC4719AC514B295FD4FA541">
    <w:name w:val="595E05F5B0BC4719AC514B295FD4FA54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928F8BF9C0E4503A5C422DE346580FC1">
    <w:name w:val="D928F8BF9C0E4503A5C422DE346580FC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F021BC53C244AE7A1A9FAA6609C0B6B1">
    <w:name w:val="DF021BC53C244AE7A1A9FAA6609C0B6B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15FB6B3D318E44B98EAB7204E283D6CF1">
    <w:name w:val="15FB6B3D318E44B98EAB7204E283D6CF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891A62B2FED4252AE77FC02DC537ACF1">
    <w:name w:val="A891A62B2FED4252AE77FC02DC537ACF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D39F110D24B4C02ADB18AB0BF5749DD1">
    <w:name w:val="FD39F110D24B4C02ADB18AB0BF5749DD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0E1667C7F0B4254999D075D42CA69191">
    <w:name w:val="D0E1667C7F0B4254999D075D42CA6919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382BFBBCEDB1479487880B7007046ED31">
    <w:name w:val="382BFBBCEDB1479487880B7007046ED3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8518ABB1BB74D5F9A9B00B98BC685C51">
    <w:name w:val="28518ABB1BB74D5F9A9B00B98BC685C5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837D495E74045E5BB319426BB5262271">
    <w:name w:val="D837D495E74045E5BB319426BB526227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09FCF611AB744E359BC297FCE0B4D4771">
    <w:name w:val="09FCF611AB744E359BC297FCE0B4D477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10A7E12622E4C44B29D122854CC8FA51">
    <w:name w:val="D10A7E12622E4C44B29D122854CC8FA5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6368BCFFF49047DFB7E001F7DFE9414C1">
    <w:name w:val="6368BCFFF49047DFB7E001F7DFE9414C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D506333B0A546A3B5329BD48726376D1">
    <w:name w:val="DD506333B0A546A3B5329BD48726376D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7315EFD63BDF4A69A1B82E887A6124F41">
    <w:name w:val="7315EFD63BDF4A69A1B82E887A6124F4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85BEAD8FDACD44DBB5F07178BFDCE4DE1">
    <w:name w:val="85BEAD8FDACD44DBB5F07178BFDCE4DE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664A56F121C4018887B0DAD7F25176C1">
    <w:name w:val="A664A56F121C4018887B0DAD7F25176C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90C45EA965A49F4B763FA461EA4F32F1">
    <w:name w:val="290C45EA965A49F4B763FA461EA4F32F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7D963556458543C9843D94D13CFE8D571">
    <w:name w:val="7D963556458543C9843D94D13CFE8D57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F6E84EDBB194581BE0D8DA8C047575D1">
    <w:name w:val="DF6E84EDBB194581BE0D8DA8C047575D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C5AA4BC725B42B1B4BED3FA1085F6CE1">
    <w:name w:val="FC5AA4BC725B42B1B4BED3FA1085F6CE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C75975439178486FB755856A3D10AA071">
    <w:name w:val="C75975439178486FB755856A3D10AA07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902D3191D1794BF381D2D64F4D8D360A1">
    <w:name w:val="902D3191D1794BF381D2D64F4D8D360A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6BBEC3D9F3534FF7A839A1E5E6ABEE031">
    <w:name w:val="6BBEC3D9F3534FF7A839A1E5E6ABEE03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924C6D21BB4C413F8FE9D91849AE4D6B1">
    <w:name w:val="924C6D21BB4C413F8FE9D91849AE4D6B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79F082D577A44DC1BEB913190CCF96221">
    <w:name w:val="79F082D577A44DC1BEB913190CCF9622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BA41A0BA2F6B49D4B49EC2BE42F06A251">
    <w:name w:val="BA41A0BA2F6B49D4B49EC2BE42F06A25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31BA6473D4F34DC2A347901FDB0B3B751">
    <w:name w:val="31BA6473D4F34DC2A347901FDB0B3B751"/>
    <w:rsid w:val="003A55A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C83FF4A256744973814F814D9745CE831">
    <w:name w:val="C83FF4A256744973814F814D9745CE831"/>
    <w:rsid w:val="003A55A2"/>
    <w:pPr>
      <w:suppressAutoHyphens/>
      <w:spacing w:before="120" w:after="120" w:line="240" w:lineRule="auto"/>
    </w:pPr>
    <w:rPr>
      <w:rFonts w:ascii="Helvetica" w:eastAsia="Calibri" w:hAnsi="Helvetica" w:cs="Calibri"/>
      <w:noProof/>
      <w:sz w:val="20"/>
      <w:lang w:eastAsia="ar-SA"/>
    </w:rPr>
  </w:style>
  <w:style w:type="paragraph" w:customStyle="1" w:styleId="1680DAE4568D408DBF5A1A3D28BDBD4C1">
    <w:name w:val="1680DAE4568D408DBF5A1A3D28BDBD4C1"/>
    <w:rsid w:val="003A55A2"/>
    <w:pPr>
      <w:suppressAutoHyphens/>
      <w:spacing w:before="120" w:after="120" w:line="240" w:lineRule="auto"/>
    </w:pPr>
    <w:rPr>
      <w:rFonts w:ascii="Helvetica" w:eastAsia="Calibri" w:hAnsi="Helvetica" w:cs="Calibri"/>
      <w:noProof/>
      <w:sz w:val="20"/>
      <w:lang w:eastAsia="ar-SA"/>
    </w:rPr>
  </w:style>
  <w:style w:type="paragraph" w:customStyle="1" w:styleId="702DACDDED81444C9E4BA8B4D4874AD61">
    <w:name w:val="702DACDDED81444C9E4BA8B4D4874AD61"/>
    <w:rsid w:val="003A55A2"/>
    <w:pPr>
      <w:suppressAutoHyphens/>
      <w:spacing w:before="120" w:after="120" w:line="240" w:lineRule="auto"/>
    </w:pPr>
    <w:rPr>
      <w:rFonts w:ascii="Helvetica" w:eastAsia="Calibri" w:hAnsi="Helvetica" w:cs="Calibri"/>
      <w:noProof/>
      <w:sz w:val="20"/>
      <w:lang w:eastAsia="ar-SA"/>
    </w:rPr>
  </w:style>
  <w:style w:type="paragraph" w:customStyle="1" w:styleId="1F49EA56D38E4BE5B8581E00A451E8821">
    <w:name w:val="1F49EA56D38E4BE5B8581E00A451E8821"/>
    <w:rsid w:val="003A55A2"/>
    <w:pPr>
      <w:suppressAutoHyphens/>
      <w:spacing w:before="120" w:after="120" w:line="240" w:lineRule="auto"/>
    </w:pPr>
    <w:rPr>
      <w:rFonts w:ascii="Helvetica" w:eastAsia="Calibri" w:hAnsi="Helvetica" w:cs="Calibri"/>
      <w:noProof/>
      <w:sz w:val="20"/>
      <w:lang w:eastAsia="ar-SA"/>
    </w:rPr>
  </w:style>
  <w:style w:type="paragraph" w:customStyle="1" w:styleId="E53651A8595A4939BCB6BC375E7406FD1">
    <w:name w:val="E53651A8595A4939BCB6BC375E7406FD1"/>
    <w:rsid w:val="003A55A2"/>
    <w:pPr>
      <w:suppressAutoHyphens/>
      <w:spacing w:before="120" w:after="120" w:line="240" w:lineRule="auto"/>
    </w:pPr>
    <w:rPr>
      <w:rFonts w:ascii="Helvetica" w:eastAsia="Calibri" w:hAnsi="Helvetica" w:cs="Calibri"/>
      <w:noProof/>
      <w:sz w:val="20"/>
      <w:lang w:eastAsia="ar-SA"/>
    </w:rPr>
  </w:style>
  <w:style w:type="paragraph" w:customStyle="1" w:styleId="015616881EA148CD95E0A0C93BA0DA571">
    <w:name w:val="015616881EA148CD95E0A0C93BA0DA571"/>
    <w:rsid w:val="003A55A2"/>
    <w:pPr>
      <w:suppressAutoHyphens/>
      <w:spacing w:before="120" w:after="120" w:line="240" w:lineRule="auto"/>
    </w:pPr>
    <w:rPr>
      <w:rFonts w:ascii="Helvetica" w:eastAsia="Calibri" w:hAnsi="Helvetica" w:cs="Calibri"/>
      <w:noProof/>
      <w:sz w:val="20"/>
      <w:lang w:eastAsia="ar-SA"/>
    </w:rPr>
  </w:style>
  <w:style w:type="paragraph" w:customStyle="1" w:styleId="07869F84F6474915B59C0286D17B30D41">
    <w:name w:val="07869F84F6474915B59C0286D17B30D41"/>
    <w:rsid w:val="003A55A2"/>
    <w:pPr>
      <w:suppressAutoHyphens/>
      <w:spacing w:before="120" w:after="120" w:line="240" w:lineRule="auto"/>
    </w:pPr>
    <w:rPr>
      <w:rFonts w:ascii="Helvetica" w:eastAsia="Calibri" w:hAnsi="Helvetica" w:cs="Calibri"/>
      <w:noProof/>
      <w:sz w:val="20"/>
      <w:lang w:eastAsia="ar-SA"/>
    </w:rPr>
  </w:style>
  <w:style w:type="paragraph" w:customStyle="1" w:styleId="F9D83380BC1D432583ED753B4D1FDF351">
    <w:name w:val="F9D83380BC1D432583ED753B4D1FDF351"/>
    <w:rsid w:val="003A55A2"/>
    <w:pPr>
      <w:suppressAutoHyphens/>
      <w:spacing w:before="120" w:after="120" w:line="240" w:lineRule="auto"/>
    </w:pPr>
    <w:rPr>
      <w:rFonts w:ascii="Helvetica" w:eastAsia="Calibri" w:hAnsi="Helvetica" w:cs="Calibri"/>
      <w:noProof/>
      <w:sz w:val="20"/>
      <w:lang w:eastAsia="ar-SA"/>
    </w:rPr>
  </w:style>
  <w:style w:type="paragraph" w:customStyle="1" w:styleId="0388DAA1B8C04CE1B9C4C611711B22571">
    <w:name w:val="0388DAA1B8C04CE1B9C4C611711B22571"/>
    <w:rsid w:val="003A55A2"/>
    <w:pPr>
      <w:suppressAutoHyphens/>
      <w:spacing w:before="120" w:after="120" w:line="240" w:lineRule="auto"/>
    </w:pPr>
    <w:rPr>
      <w:rFonts w:ascii="Helvetica" w:eastAsia="Calibri" w:hAnsi="Helvetica" w:cs="Calibri"/>
      <w:noProof/>
      <w:sz w:val="20"/>
      <w:lang w:eastAsia="ar-SA"/>
    </w:rPr>
  </w:style>
  <w:style w:type="paragraph" w:customStyle="1" w:styleId="0F0DB95554E04F85BFF62E8B1ABF402C1">
    <w:name w:val="0F0DB95554E04F85BFF62E8B1ABF402C1"/>
    <w:rsid w:val="003A55A2"/>
    <w:pPr>
      <w:suppressAutoHyphens/>
      <w:spacing w:before="120" w:after="120" w:line="240" w:lineRule="auto"/>
    </w:pPr>
    <w:rPr>
      <w:rFonts w:ascii="Helvetica" w:eastAsia="Calibri" w:hAnsi="Helvetica" w:cs="Calibri"/>
      <w:noProof/>
      <w:sz w:val="20"/>
      <w:lang w:eastAsia="ar-SA"/>
    </w:rPr>
  </w:style>
  <w:style w:type="paragraph" w:customStyle="1" w:styleId="E0296314142D41E293687B2FF757F90F1">
    <w:name w:val="E0296314142D41E293687B2FF757F90F1"/>
    <w:rsid w:val="003A55A2"/>
    <w:pPr>
      <w:suppressAutoHyphens/>
      <w:spacing w:before="120" w:after="120" w:line="240" w:lineRule="auto"/>
    </w:pPr>
    <w:rPr>
      <w:rFonts w:ascii="Helvetica" w:eastAsia="Calibri" w:hAnsi="Helvetica" w:cs="Calibri"/>
      <w:noProof/>
      <w:sz w:val="20"/>
      <w:lang w:eastAsia="ar-SA"/>
    </w:rPr>
  </w:style>
  <w:style w:type="paragraph" w:customStyle="1" w:styleId="74268AC6E6C94C318A1C3A41E0E2BC8E1">
    <w:name w:val="74268AC6E6C94C318A1C3A41E0E2BC8E1"/>
    <w:rsid w:val="003A55A2"/>
    <w:pPr>
      <w:suppressAutoHyphens/>
      <w:spacing w:before="120" w:after="120" w:line="240" w:lineRule="auto"/>
    </w:pPr>
    <w:rPr>
      <w:rFonts w:ascii="Helvetica" w:eastAsia="Calibri" w:hAnsi="Helvetica" w:cs="Calibri"/>
      <w:noProof/>
      <w:sz w:val="20"/>
      <w:lang w:eastAsia="ar-SA"/>
    </w:rPr>
  </w:style>
  <w:style w:type="paragraph" w:customStyle="1" w:styleId="99304010B110420BB5CB908E4700C2A31">
    <w:name w:val="99304010B110420BB5CB908E4700C2A31"/>
    <w:rsid w:val="003A55A2"/>
    <w:pPr>
      <w:suppressAutoHyphens/>
      <w:spacing w:before="120" w:after="120" w:line="240" w:lineRule="auto"/>
    </w:pPr>
    <w:rPr>
      <w:rFonts w:ascii="Helvetica" w:eastAsia="Calibri" w:hAnsi="Helvetica" w:cs="Calibri"/>
      <w:noProof/>
      <w:sz w:val="20"/>
      <w:lang w:eastAsia="ar-SA"/>
    </w:rPr>
  </w:style>
  <w:style w:type="paragraph" w:customStyle="1" w:styleId="E9BC8EC8C8F1484C998951580E860AF41">
    <w:name w:val="E9BC8EC8C8F1484C998951580E860AF41"/>
    <w:rsid w:val="003A55A2"/>
    <w:pPr>
      <w:suppressAutoHyphens/>
      <w:spacing w:before="120" w:after="120" w:line="240" w:lineRule="auto"/>
    </w:pPr>
    <w:rPr>
      <w:rFonts w:ascii="Helvetica" w:eastAsia="Calibri" w:hAnsi="Helvetica" w:cs="Calibri"/>
      <w:noProof/>
      <w:sz w:val="20"/>
      <w:lang w:eastAsia="ar-SA"/>
    </w:rPr>
  </w:style>
  <w:style w:type="paragraph" w:customStyle="1" w:styleId="6D291F7C1D9D44DC9ACACC9EA2721A811">
    <w:name w:val="6D291F7C1D9D44DC9ACACC9EA2721A811"/>
    <w:rsid w:val="003A55A2"/>
    <w:pPr>
      <w:suppressAutoHyphens/>
      <w:spacing w:before="120" w:after="120" w:line="240" w:lineRule="auto"/>
    </w:pPr>
    <w:rPr>
      <w:rFonts w:ascii="Helvetica" w:eastAsia="Calibri" w:hAnsi="Helvetica" w:cs="Calibri"/>
      <w:noProof/>
      <w:sz w:val="20"/>
      <w:lang w:eastAsia="ar-SA"/>
    </w:rPr>
  </w:style>
  <w:style w:type="paragraph" w:customStyle="1" w:styleId="2855DB243AB2457F8273FE8601F461F11">
    <w:name w:val="2855DB243AB2457F8273FE8601F461F11"/>
    <w:rsid w:val="003A55A2"/>
    <w:pPr>
      <w:suppressAutoHyphens/>
      <w:spacing w:before="120" w:after="120" w:line="240" w:lineRule="auto"/>
    </w:pPr>
    <w:rPr>
      <w:rFonts w:ascii="Helvetica" w:eastAsia="Calibri" w:hAnsi="Helvetica" w:cs="Calibri"/>
      <w:noProof/>
      <w:sz w:val="20"/>
      <w:lang w:eastAsia="ar-SA"/>
    </w:rPr>
  </w:style>
  <w:style w:type="paragraph" w:customStyle="1" w:styleId="97436E092A6E492FAB3DEE4201FB13971">
    <w:name w:val="97436E092A6E492FAB3DEE4201FB13971"/>
    <w:rsid w:val="003A55A2"/>
    <w:pPr>
      <w:suppressAutoHyphens/>
      <w:spacing w:before="120" w:after="120" w:line="240" w:lineRule="auto"/>
    </w:pPr>
    <w:rPr>
      <w:rFonts w:ascii="Helvetica" w:eastAsia="Calibri" w:hAnsi="Helvetica" w:cs="Calibri"/>
      <w:noProof/>
      <w:sz w:val="20"/>
      <w:lang w:eastAsia="ar-SA"/>
    </w:rPr>
  </w:style>
  <w:style w:type="paragraph" w:customStyle="1" w:styleId="75E46B3EFBDE4DBD980805A78A32E1D91">
    <w:name w:val="75E46B3EFBDE4DBD980805A78A32E1D91"/>
    <w:rsid w:val="003A55A2"/>
    <w:pPr>
      <w:suppressAutoHyphens/>
      <w:spacing w:before="120" w:after="120" w:line="240" w:lineRule="auto"/>
    </w:pPr>
    <w:rPr>
      <w:rFonts w:ascii="Helvetica" w:eastAsia="Calibri" w:hAnsi="Helvetica" w:cs="Calibri"/>
      <w:noProof/>
      <w:sz w:val="20"/>
      <w:lang w:eastAsia="ar-SA"/>
    </w:rPr>
  </w:style>
  <w:style w:type="paragraph" w:customStyle="1" w:styleId="A9F5179C95F545D0A0E0ACFA98ABDA3C1">
    <w:name w:val="A9F5179C95F545D0A0E0ACFA98ABDA3C1"/>
    <w:rsid w:val="003A55A2"/>
    <w:pPr>
      <w:suppressAutoHyphens/>
      <w:spacing w:before="120" w:after="120" w:line="240" w:lineRule="auto"/>
    </w:pPr>
    <w:rPr>
      <w:rFonts w:ascii="Helvetica" w:eastAsia="Calibri" w:hAnsi="Helvetica" w:cs="Calibri"/>
      <w:noProof/>
      <w:sz w:val="20"/>
      <w:lang w:eastAsia="ar-SA"/>
    </w:rPr>
  </w:style>
  <w:style w:type="paragraph" w:customStyle="1" w:styleId="31827FD28A714E518C55397F39BCF3961">
    <w:name w:val="31827FD28A714E518C55397F39BCF3961"/>
    <w:rsid w:val="003A55A2"/>
    <w:pPr>
      <w:suppressAutoHyphens/>
      <w:spacing w:before="120" w:after="120" w:line="240" w:lineRule="auto"/>
    </w:pPr>
    <w:rPr>
      <w:rFonts w:ascii="Helvetica" w:eastAsia="Calibri" w:hAnsi="Helvetica" w:cs="Calibri"/>
      <w:noProof/>
      <w:sz w:val="20"/>
      <w:lang w:eastAsia="ar-SA"/>
    </w:rPr>
  </w:style>
  <w:style w:type="paragraph" w:customStyle="1" w:styleId="349C05A16C5B42739F63C5761A93469F1">
    <w:name w:val="349C05A16C5B42739F63C5761A93469F1"/>
    <w:rsid w:val="003A55A2"/>
    <w:pPr>
      <w:suppressAutoHyphens/>
      <w:spacing w:before="120" w:after="120" w:line="240" w:lineRule="auto"/>
    </w:pPr>
    <w:rPr>
      <w:rFonts w:ascii="Helvetica" w:eastAsia="Calibri" w:hAnsi="Helvetica" w:cs="Calibri"/>
      <w:noProof/>
      <w:sz w:val="20"/>
      <w:lang w:eastAsia="ar-SA"/>
    </w:rPr>
  </w:style>
  <w:style w:type="paragraph" w:customStyle="1" w:styleId="4B24AE0D28884A538A22F53FDA1340AE1">
    <w:name w:val="4B24AE0D28884A538A22F53FDA1340AE1"/>
    <w:rsid w:val="003A55A2"/>
    <w:pPr>
      <w:suppressAutoHyphens/>
      <w:spacing w:before="120" w:after="120" w:line="240" w:lineRule="auto"/>
    </w:pPr>
    <w:rPr>
      <w:rFonts w:ascii="Helvetica" w:eastAsia="Calibri" w:hAnsi="Helvetica" w:cs="Calibri"/>
      <w:noProof/>
      <w:sz w:val="20"/>
      <w:lang w:eastAsia="ar-SA"/>
    </w:rPr>
  </w:style>
  <w:style w:type="paragraph" w:customStyle="1" w:styleId="0F700FE05A45446490DD891D9A246EB51">
    <w:name w:val="0F700FE05A45446490DD891D9A246EB51"/>
    <w:rsid w:val="003A55A2"/>
    <w:pPr>
      <w:suppressAutoHyphens/>
      <w:spacing w:before="120" w:after="120" w:line="240" w:lineRule="auto"/>
    </w:pPr>
    <w:rPr>
      <w:rFonts w:ascii="Helvetica" w:eastAsia="Calibri" w:hAnsi="Helvetica" w:cs="Calibri"/>
      <w:noProof/>
      <w:sz w:val="20"/>
      <w:lang w:eastAsia="ar-SA"/>
    </w:rPr>
  </w:style>
  <w:style w:type="paragraph" w:customStyle="1" w:styleId="B9A822896E914F00AF9A44A0B32276291">
    <w:name w:val="B9A822896E914F00AF9A44A0B32276291"/>
    <w:rsid w:val="003A55A2"/>
    <w:pPr>
      <w:suppressAutoHyphens/>
      <w:spacing w:before="120" w:after="120" w:line="240" w:lineRule="auto"/>
    </w:pPr>
    <w:rPr>
      <w:rFonts w:ascii="Helvetica" w:eastAsia="Calibri" w:hAnsi="Helvetica" w:cs="Calibri"/>
      <w:noProof/>
      <w:sz w:val="20"/>
      <w:lang w:eastAsia="ar-SA"/>
    </w:rPr>
  </w:style>
  <w:style w:type="paragraph" w:customStyle="1" w:styleId="3FB52ECC28A64887970E58D9DF34827B1">
    <w:name w:val="3FB52ECC28A64887970E58D9DF34827B1"/>
    <w:rsid w:val="003A55A2"/>
    <w:pPr>
      <w:suppressAutoHyphens/>
      <w:spacing w:before="120" w:after="120" w:line="240" w:lineRule="auto"/>
    </w:pPr>
    <w:rPr>
      <w:rFonts w:ascii="Helvetica" w:eastAsia="Calibri" w:hAnsi="Helvetica" w:cs="Calibri"/>
      <w:noProof/>
      <w:sz w:val="20"/>
      <w:lang w:eastAsia="ar-SA"/>
    </w:rPr>
  </w:style>
  <w:style w:type="paragraph" w:customStyle="1" w:styleId="7E25C6C3D7C540299FC622C97CF294A51">
    <w:name w:val="7E25C6C3D7C540299FC622C97CF294A51"/>
    <w:rsid w:val="003A55A2"/>
    <w:pPr>
      <w:suppressAutoHyphens/>
      <w:spacing w:before="120" w:after="120" w:line="240" w:lineRule="auto"/>
    </w:pPr>
    <w:rPr>
      <w:rFonts w:ascii="Helvetica" w:eastAsia="Calibri" w:hAnsi="Helvetica" w:cs="Calibri"/>
      <w:noProof/>
      <w:sz w:val="20"/>
      <w:lang w:eastAsia="ar-SA"/>
    </w:rPr>
  </w:style>
  <w:style w:type="paragraph" w:customStyle="1" w:styleId="47DE275C625542DCBC68D0E63D0C12061">
    <w:name w:val="47DE275C625542DCBC68D0E63D0C12061"/>
    <w:rsid w:val="003A55A2"/>
    <w:pPr>
      <w:suppressAutoHyphens/>
      <w:spacing w:before="120" w:after="120" w:line="240" w:lineRule="auto"/>
    </w:pPr>
    <w:rPr>
      <w:rFonts w:ascii="Helvetica" w:eastAsia="Calibri" w:hAnsi="Helvetica" w:cs="Calibri"/>
      <w:noProof/>
      <w:sz w:val="20"/>
      <w:lang w:eastAsia="ar-SA"/>
    </w:rPr>
  </w:style>
  <w:style w:type="paragraph" w:customStyle="1" w:styleId="872BD012C7BD4569BEBCED40795984ED1">
    <w:name w:val="872BD012C7BD4569BEBCED40795984ED1"/>
    <w:rsid w:val="003A55A2"/>
    <w:pPr>
      <w:suppressAutoHyphens/>
      <w:spacing w:before="120" w:after="120" w:line="240" w:lineRule="auto"/>
    </w:pPr>
    <w:rPr>
      <w:rFonts w:ascii="Helvetica" w:eastAsia="Calibri" w:hAnsi="Helvetica" w:cs="Calibri"/>
      <w:noProof/>
      <w:sz w:val="20"/>
      <w:lang w:eastAsia="ar-SA"/>
    </w:rPr>
  </w:style>
  <w:style w:type="paragraph" w:customStyle="1" w:styleId="5F82F0C0499B462EAF5A0BFCCD2E0B0C1">
    <w:name w:val="5F82F0C0499B462EAF5A0BFCCD2E0B0C1"/>
    <w:rsid w:val="003A55A2"/>
    <w:pPr>
      <w:suppressAutoHyphens/>
      <w:spacing w:before="120" w:after="120" w:line="240" w:lineRule="auto"/>
    </w:pPr>
    <w:rPr>
      <w:rFonts w:ascii="Helvetica" w:eastAsia="Calibri" w:hAnsi="Helvetica" w:cs="Calibri"/>
      <w:noProof/>
      <w:sz w:val="20"/>
      <w:lang w:eastAsia="ar-SA"/>
    </w:rPr>
  </w:style>
  <w:style w:type="paragraph" w:customStyle="1" w:styleId="C66B294C3DCE412E9FC8D4250897EA4E1">
    <w:name w:val="C66B294C3DCE412E9FC8D4250897EA4E1"/>
    <w:rsid w:val="003A55A2"/>
    <w:pPr>
      <w:suppressAutoHyphens/>
      <w:spacing w:before="120" w:after="120" w:line="240" w:lineRule="auto"/>
    </w:pPr>
    <w:rPr>
      <w:rFonts w:ascii="Helvetica" w:eastAsia="Calibri" w:hAnsi="Helvetica" w:cs="Calibri"/>
      <w:noProof/>
      <w:sz w:val="20"/>
      <w:lang w:eastAsia="ar-SA"/>
    </w:rPr>
  </w:style>
  <w:style w:type="paragraph" w:customStyle="1" w:styleId="F839E153C3EF4296BE44958F7AF280AA1">
    <w:name w:val="F839E153C3EF4296BE44958F7AF280AA1"/>
    <w:rsid w:val="003A55A2"/>
    <w:pPr>
      <w:suppressAutoHyphens/>
      <w:spacing w:before="120" w:after="120" w:line="240" w:lineRule="auto"/>
    </w:pPr>
    <w:rPr>
      <w:rFonts w:ascii="Helvetica" w:eastAsia="Calibri" w:hAnsi="Helvetica" w:cs="Calibri"/>
      <w:noProof/>
      <w:sz w:val="20"/>
      <w:lang w:eastAsia="ar-SA"/>
    </w:rPr>
  </w:style>
  <w:style w:type="paragraph" w:customStyle="1" w:styleId="A559E8218E3F48AFAA57761130D0F9821">
    <w:name w:val="A559E8218E3F48AFAA57761130D0F9821"/>
    <w:rsid w:val="003A55A2"/>
    <w:pPr>
      <w:suppressAutoHyphens/>
      <w:spacing w:before="120" w:after="120" w:line="240" w:lineRule="auto"/>
    </w:pPr>
    <w:rPr>
      <w:rFonts w:ascii="Helvetica" w:eastAsia="Calibri" w:hAnsi="Helvetica" w:cs="Calibri"/>
      <w:noProof/>
      <w:sz w:val="20"/>
      <w:lang w:eastAsia="ar-SA"/>
    </w:rPr>
  </w:style>
  <w:style w:type="paragraph" w:customStyle="1" w:styleId="DEBC47F8EDE64534ADC99E7DA5CFA3131">
    <w:name w:val="DEBC47F8EDE64534ADC99E7DA5CFA3131"/>
    <w:rsid w:val="003A55A2"/>
    <w:pPr>
      <w:suppressAutoHyphens/>
      <w:spacing w:before="120" w:after="120" w:line="240" w:lineRule="auto"/>
    </w:pPr>
    <w:rPr>
      <w:rFonts w:ascii="Helvetica" w:eastAsia="Calibri" w:hAnsi="Helvetica" w:cs="Calibri"/>
      <w:noProof/>
      <w:sz w:val="20"/>
      <w:lang w:eastAsia="ar-SA"/>
    </w:rPr>
  </w:style>
  <w:style w:type="paragraph" w:customStyle="1" w:styleId="869BC3F9AEF74E478D9F6F8F1264227A1">
    <w:name w:val="869BC3F9AEF74E478D9F6F8F1264227A1"/>
    <w:rsid w:val="003A55A2"/>
    <w:pPr>
      <w:suppressAutoHyphens/>
      <w:spacing w:before="120" w:after="120" w:line="240" w:lineRule="auto"/>
    </w:pPr>
    <w:rPr>
      <w:rFonts w:ascii="Helvetica" w:eastAsia="Calibri" w:hAnsi="Helvetica" w:cs="Calibri"/>
      <w:noProof/>
      <w:sz w:val="20"/>
      <w:lang w:eastAsia="ar-SA"/>
    </w:rPr>
  </w:style>
  <w:style w:type="paragraph" w:customStyle="1" w:styleId="1B64B1331E3049E7A236931423F09EB81">
    <w:name w:val="1B64B1331E3049E7A236931423F09EB81"/>
    <w:rsid w:val="003A55A2"/>
    <w:pPr>
      <w:suppressAutoHyphens/>
      <w:spacing w:before="120" w:after="120" w:line="240" w:lineRule="auto"/>
    </w:pPr>
    <w:rPr>
      <w:rFonts w:ascii="Helvetica" w:eastAsia="Calibri" w:hAnsi="Helvetica" w:cs="Calibri"/>
      <w:noProof/>
      <w:sz w:val="20"/>
      <w:lang w:eastAsia="ar-SA"/>
    </w:rPr>
  </w:style>
  <w:style w:type="paragraph" w:customStyle="1" w:styleId="168A066335B742A7B5CFC5BFCC81C8DD1">
    <w:name w:val="168A066335B742A7B5CFC5BFCC81C8DD1"/>
    <w:rsid w:val="003A55A2"/>
    <w:pPr>
      <w:suppressAutoHyphens/>
      <w:spacing w:before="120" w:after="120" w:line="240" w:lineRule="auto"/>
    </w:pPr>
    <w:rPr>
      <w:rFonts w:ascii="Helvetica" w:eastAsia="Calibri" w:hAnsi="Helvetica" w:cs="Calibri"/>
      <w:noProof/>
      <w:sz w:val="20"/>
      <w:lang w:eastAsia="ar-SA"/>
    </w:rPr>
  </w:style>
  <w:style w:type="paragraph" w:customStyle="1" w:styleId="65883D8A6A614E2C85471F6DAACDA8CB1">
    <w:name w:val="65883D8A6A614E2C85471F6DAACDA8CB1"/>
    <w:rsid w:val="003A55A2"/>
    <w:pPr>
      <w:suppressAutoHyphens/>
      <w:spacing w:before="120" w:after="120" w:line="240" w:lineRule="auto"/>
    </w:pPr>
    <w:rPr>
      <w:rFonts w:ascii="Helvetica" w:eastAsia="Calibri" w:hAnsi="Helvetica" w:cs="Calibri"/>
      <w:noProof/>
      <w:sz w:val="20"/>
      <w:lang w:eastAsia="ar-SA"/>
    </w:rPr>
  </w:style>
  <w:style w:type="paragraph" w:customStyle="1" w:styleId="A009BDA1BC38448E95B8C79282004E741">
    <w:name w:val="A009BDA1BC38448E95B8C79282004E741"/>
    <w:rsid w:val="003A55A2"/>
    <w:pPr>
      <w:suppressAutoHyphens/>
      <w:spacing w:before="120" w:after="120" w:line="240" w:lineRule="auto"/>
    </w:pPr>
    <w:rPr>
      <w:rFonts w:ascii="Helvetica" w:eastAsia="Calibri" w:hAnsi="Helvetica" w:cs="Calibri"/>
      <w:noProof/>
      <w:sz w:val="20"/>
      <w:lang w:eastAsia="ar-SA"/>
    </w:rPr>
  </w:style>
  <w:style w:type="paragraph" w:customStyle="1" w:styleId="FC1527F316CB4F0CB820EEAF0AF8EF991">
    <w:name w:val="FC1527F316CB4F0CB820EEAF0AF8EF991"/>
    <w:rsid w:val="003A55A2"/>
    <w:pPr>
      <w:suppressAutoHyphens/>
      <w:spacing w:before="120" w:after="120" w:line="240" w:lineRule="auto"/>
    </w:pPr>
    <w:rPr>
      <w:rFonts w:ascii="Helvetica" w:eastAsia="Calibri" w:hAnsi="Helvetica" w:cs="Calibri"/>
      <w:noProof/>
      <w:sz w:val="20"/>
      <w:lang w:eastAsia="ar-SA"/>
    </w:rPr>
  </w:style>
  <w:style w:type="paragraph" w:customStyle="1" w:styleId="FA402340C6544BA9825BB221010BA51A1">
    <w:name w:val="FA402340C6544BA9825BB221010BA51A1"/>
    <w:rsid w:val="003A55A2"/>
    <w:pPr>
      <w:suppressAutoHyphens/>
      <w:spacing w:before="120" w:after="120" w:line="240" w:lineRule="auto"/>
    </w:pPr>
    <w:rPr>
      <w:rFonts w:ascii="Helvetica" w:eastAsia="Calibri" w:hAnsi="Helvetica" w:cs="Calibri"/>
      <w:noProof/>
      <w:sz w:val="20"/>
      <w:lang w:eastAsia="ar-SA"/>
    </w:rPr>
  </w:style>
  <w:style w:type="paragraph" w:customStyle="1" w:styleId="9E4D346DDE6E4355A31B514780C32B7F1">
    <w:name w:val="9E4D346DDE6E4355A31B514780C32B7F1"/>
    <w:rsid w:val="003A55A2"/>
    <w:pPr>
      <w:suppressAutoHyphens/>
      <w:spacing w:before="120" w:after="120" w:line="240" w:lineRule="auto"/>
    </w:pPr>
    <w:rPr>
      <w:rFonts w:ascii="Helvetica" w:eastAsia="Calibri" w:hAnsi="Helvetica" w:cs="Calibri"/>
      <w:noProof/>
      <w:sz w:val="20"/>
      <w:lang w:eastAsia="ar-SA"/>
    </w:rPr>
  </w:style>
  <w:style w:type="paragraph" w:customStyle="1" w:styleId="65A3AF33950545C387118ED9B38EA6E91">
    <w:name w:val="65A3AF33950545C387118ED9B38EA6E91"/>
    <w:rsid w:val="003A55A2"/>
    <w:pPr>
      <w:suppressAutoHyphens/>
      <w:spacing w:before="120" w:after="120" w:line="240" w:lineRule="auto"/>
    </w:pPr>
    <w:rPr>
      <w:rFonts w:ascii="Helvetica" w:eastAsia="Calibri" w:hAnsi="Helvetica" w:cs="Calibri"/>
      <w:noProof/>
      <w:sz w:val="20"/>
      <w:lang w:eastAsia="ar-SA"/>
    </w:rPr>
  </w:style>
  <w:style w:type="paragraph" w:customStyle="1" w:styleId="EED4FF092AAD4C22AAA8E09AC95DE6F81">
    <w:name w:val="EED4FF092AAD4C22AAA8E09AC95DE6F81"/>
    <w:rsid w:val="003A55A2"/>
    <w:pPr>
      <w:suppressAutoHyphens/>
      <w:spacing w:before="120" w:after="120" w:line="240" w:lineRule="auto"/>
    </w:pPr>
    <w:rPr>
      <w:rFonts w:ascii="Helvetica" w:eastAsia="Calibri" w:hAnsi="Helvetica" w:cs="Calibri"/>
      <w:noProof/>
      <w:sz w:val="20"/>
      <w:lang w:eastAsia="ar-SA"/>
    </w:rPr>
  </w:style>
  <w:style w:type="paragraph" w:customStyle="1" w:styleId="728B8718AC9B430CB78698BCC55FA0291">
    <w:name w:val="728B8718AC9B430CB78698BCC55FA0291"/>
    <w:rsid w:val="003A55A2"/>
    <w:pPr>
      <w:suppressAutoHyphens/>
      <w:spacing w:before="120" w:after="120" w:line="240" w:lineRule="auto"/>
    </w:pPr>
    <w:rPr>
      <w:rFonts w:ascii="Helvetica" w:eastAsia="Calibri" w:hAnsi="Helvetica" w:cs="Calibri"/>
      <w:noProof/>
      <w:sz w:val="20"/>
      <w:lang w:eastAsia="ar-SA"/>
    </w:rPr>
  </w:style>
  <w:style w:type="paragraph" w:customStyle="1" w:styleId="72182DDD8EA640AD81B4DD1F29A73AAF1">
    <w:name w:val="72182DDD8EA640AD81B4DD1F29A73AAF1"/>
    <w:rsid w:val="003A55A2"/>
    <w:pPr>
      <w:suppressAutoHyphens/>
      <w:spacing w:before="120" w:after="120" w:line="240" w:lineRule="auto"/>
    </w:pPr>
    <w:rPr>
      <w:rFonts w:ascii="Helvetica" w:eastAsia="Calibri" w:hAnsi="Helvetica" w:cs="Calibri"/>
      <w:noProof/>
      <w:sz w:val="20"/>
      <w:lang w:eastAsia="ar-SA"/>
    </w:rPr>
  </w:style>
  <w:style w:type="paragraph" w:customStyle="1" w:styleId="FD41F375170F48C38E9D1ACD591283571">
    <w:name w:val="FD41F375170F48C38E9D1ACD591283571"/>
    <w:rsid w:val="003A55A2"/>
    <w:pPr>
      <w:suppressAutoHyphens/>
      <w:spacing w:before="120" w:after="120" w:line="240" w:lineRule="auto"/>
    </w:pPr>
    <w:rPr>
      <w:rFonts w:ascii="Helvetica" w:eastAsia="Calibri" w:hAnsi="Helvetica" w:cs="Calibri"/>
      <w:noProof/>
      <w:sz w:val="20"/>
      <w:lang w:eastAsia="ar-SA"/>
    </w:rPr>
  </w:style>
  <w:style w:type="paragraph" w:customStyle="1" w:styleId="2AEA7C583F434B748F0B6F53017801DD1">
    <w:name w:val="2AEA7C583F434B748F0B6F53017801DD1"/>
    <w:rsid w:val="003A55A2"/>
    <w:pPr>
      <w:suppressAutoHyphens/>
      <w:spacing w:before="120" w:after="120" w:line="240" w:lineRule="auto"/>
    </w:pPr>
    <w:rPr>
      <w:rFonts w:ascii="Helvetica" w:eastAsia="Calibri" w:hAnsi="Helvetica" w:cs="Calibri"/>
      <w:noProof/>
      <w:sz w:val="20"/>
      <w:lang w:eastAsia="ar-SA"/>
    </w:rPr>
  </w:style>
  <w:style w:type="paragraph" w:customStyle="1" w:styleId="354B1060A97240A592232BDFFABC1CEB1">
    <w:name w:val="354B1060A97240A592232BDFFABC1CEB1"/>
    <w:rsid w:val="003A55A2"/>
    <w:pPr>
      <w:suppressAutoHyphens/>
      <w:spacing w:before="120" w:after="120" w:line="240" w:lineRule="auto"/>
    </w:pPr>
    <w:rPr>
      <w:rFonts w:ascii="Helvetica" w:eastAsia="Calibri" w:hAnsi="Helvetica" w:cs="Calibri"/>
      <w:noProof/>
      <w:sz w:val="20"/>
      <w:lang w:eastAsia="ar-SA"/>
    </w:rPr>
  </w:style>
  <w:style w:type="paragraph" w:customStyle="1" w:styleId="A3B2A3A40E674AC59D68A2112197AD0B1">
    <w:name w:val="A3B2A3A40E674AC59D68A2112197AD0B1"/>
    <w:rsid w:val="003A55A2"/>
    <w:pPr>
      <w:suppressAutoHyphens/>
      <w:spacing w:before="120" w:after="120" w:line="240" w:lineRule="auto"/>
    </w:pPr>
    <w:rPr>
      <w:rFonts w:ascii="Helvetica" w:eastAsia="Calibri" w:hAnsi="Helvetica" w:cs="Calibri"/>
      <w:noProof/>
      <w:sz w:val="20"/>
      <w:lang w:eastAsia="ar-SA"/>
    </w:rPr>
  </w:style>
  <w:style w:type="paragraph" w:customStyle="1" w:styleId="3B4FA70962544A38AEB1FACD509722381">
    <w:name w:val="3B4FA70962544A38AEB1FACD509722381"/>
    <w:rsid w:val="003A55A2"/>
    <w:pPr>
      <w:suppressAutoHyphens/>
      <w:spacing w:before="120" w:after="120" w:line="240" w:lineRule="auto"/>
    </w:pPr>
    <w:rPr>
      <w:rFonts w:ascii="Helvetica" w:eastAsia="Calibri" w:hAnsi="Helvetica" w:cs="Calibri"/>
      <w:noProof/>
      <w:sz w:val="20"/>
      <w:lang w:eastAsia="ar-SA"/>
    </w:rPr>
  </w:style>
  <w:style w:type="paragraph" w:customStyle="1" w:styleId="ECCE6DBB272F41BC9BEFDBEDC5B03EF01">
    <w:name w:val="ECCE6DBB272F41BC9BEFDBEDC5B03EF01"/>
    <w:rsid w:val="003A55A2"/>
    <w:pPr>
      <w:suppressAutoHyphens/>
      <w:spacing w:before="120" w:after="120" w:line="240" w:lineRule="auto"/>
    </w:pPr>
    <w:rPr>
      <w:rFonts w:ascii="Helvetica" w:eastAsia="Calibri" w:hAnsi="Helvetica" w:cs="Calibri"/>
      <w:noProof/>
      <w:sz w:val="20"/>
      <w:lang w:eastAsia="ar-SA"/>
    </w:rPr>
  </w:style>
  <w:style w:type="paragraph" w:customStyle="1" w:styleId="3CFB6DA0435E449CBF44274EB37ABE4B1">
    <w:name w:val="3CFB6DA0435E449CBF44274EB37ABE4B1"/>
    <w:rsid w:val="003A55A2"/>
    <w:pPr>
      <w:suppressAutoHyphens/>
      <w:spacing w:before="120" w:after="120" w:line="240" w:lineRule="auto"/>
    </w:pPr>
    <w:rPr>
      <w:rFonts w:ascii="Helvetica" w:eastAsia="Calibri" w:hAnsi="Helvetica" w:cs="Calibri"/>
      <w:noProof/>
      <w:sz w:val="20"/>
      <w:lang w:eastAsia="ar-SA"/>
    </w:rPr>
  </w:style>
  <w:style w:type="paragraph" w:customStyle="1" w:styleId="B703135776F447D1B511E412E647C06E1">
    <w:name w:val="B703135776F447D1B511E412E647C06E1"/>
    <w:rsid w:val="003A55A2"/>
    <w:pPr>
      <w:suppressAutoHyphens/>
      <w:spacing w:before="120" w:after="120" w:line="240" w:lineRule="auto"/>
    </w:pPr>
    <w:rPr>
      <w:rFonts w:ascii="Helvetica" w:eastAsia="Calibri" w:hAnsi="Helvetica" w:cs="Calibri"/>
      <w:noProof/>
      <w:sz w:val="20"/>
      <w:lang w:eastAsia="ar-SA"/>
    </w:rPr>
  </w:style>
  <w:style w:type="paragraph" w:customStyle="1" w:styleId="836DFA7B453142E6B61F5BBF63E1E7381">
    <w:name w:val="836DFA7B453142E6B61F5BBF63E1E7381"/>
    <w:rsid w:val="003A55A2"/>
    <w:pPr>
      <w:suppressAutoHyphens/>
      <w:spacing w:before="120" w:after="120" w:line="240" w:lineRule="auto"/>
    </w:pPr>
    <w:rPr>
      <w:rFonts w:ascii="Helvetica" w:eastAsia="Calibri" w:hAnsi="Helvetica" w:cs="Calibri"/>
      <w:noProof/>
      <w:sz w:val="20"/>
      <w:lang w:eastAsia="ar-SA"/>
    </w:rPr>
  </w:style>
  <w:style w:type="paragraph" w:customStyle="1" w:styleId="239CD13B33434E7CBA713796C68E02C61">
    <w:name w:val="239CD13B33434E7CBA713796C68E02C61"/>
    <w:rsid w:val="003A55A2"/>
    <w:pPr>
      <w:suppressAutoHyphens/>
      <w:spacing w:before="120" w:after="120" w:line="240" w:lineRule="auto"/>
    </w:pPr>
    <w:rPr>
      <w:rFonts w:ascii="Helvetica" w:eastAsia="Calibri" w:hAnsi="Helvetica" w:cs="Calibri"/>
      <w:noProof/>
      <w:sz w:val="20"/>
      <w:lang w:eastAsia="ar-SA"/>
    </w:rPr>
  </w:style>
  <w:style w:type="paragraph" w:customStyle="1" w:styleId="436F93FC0C0141BF9CF8E6BE0CE178331">
    <w:name w:val="436F93FC0C0141BF9CF8E6BE0CE178331"/>
    <w:rsid w:val="003A55A2"/>
    <w:pPr>
      <w:suppressAutoHyphens/>
      <w:spacing w:before="120" w:after="120" w:line="240" w:lineRule="auto"/>
    </w:pPr>
    <w:rPr>
      <w:rFonts w:ascii="Helvetica" w:eastAsia="Calibri" w:hAnsi="Helvetica" w:cs="Calibri"/>
      <w:noProof/>
      <w:sz w:val="20"/>
      <w:lang w:eastAsia="ar-SA"/>
    </w:rPr>
  </w:style>
  <w:style w:type="paragraph" w:customStyle="1" w:styleId="C27174D928404267B898F34067FE022E1">
    <w:name w:val="C27174D928404267B898F34067FE022E1"/>
    <w:rsid w:val="003A55A2"/>
    <w:pPr>
      <w:suppressAutoHyphens/>
      <w:spacing w:before="120" w:after="120" w:line="240" w:lineRule="auto"/>
    </w:pPr>
    <w:rPr>
      <w:rFonts w:ascii="Helvetica" w:eastAsia="Calibri" w:hAnsi="Helvetica" w:cs="Calibri"/>
      <w:noProof/>
      <w:sz w:val="20"/>
      <w:lang w:eastAsia="ar-SA"/>
    </w:rPr>
  </w:style>
  <w:style w:type="paragraph" w:customStyle="1" w:styleId="48EA8A8C2EF24DE1AF0635A0FF0B784E1">
    <w:name w:val="48EA8A8C2EF24DE1AF0635A0FF0B784E1"/>
    <w:rsid w:val="003A55A2"/>
    <w:pPr>
      <w:suppressAutoHyphens/>
      <w:spacing w:before="120" w:after="120" w:line="240" w:lineRule="auto"/>
    </w:pPr>
    <w:rPr>
      <w:rFonts w:ascii="Helvetica" w:eastAsia="Calibri" w:hAnsi="Helvetica" w:cs="Calibri"/>
      <w:noProof/>
      <w:sz w:val="20"/>
      <w:lang w:eastAsia="ar-SA"/>
    </w:rPr>
  </w:style>
  <w:style w:type="paragraph" w:customStyle="1" w:styleId="95A9323821F842AC96EEB6BC6A41EF761">
    <w:name w:val="95A9323821F842AC96EEB6BC6A41EF761"/>
    <w:rsid w:val="003A55A2"/>
    <w:pPr>
      <w:suppressAutoHyphens/>
      <w:spacing w:before="120" w:after="120" w:line="240" w:lineRule="auto"/>
    </w:pPr>
    <w:rPr>
      <w:rFonts w:ascii="Helvetica" w:eastAsia="Calibri" w:hAnsi="Helvetica" w:cs="Calibri"/>
      <w:noProof/>
      <w:sz w:val="20"/>
      <w:lang w:eastAsia="ar-SA"/>
    </w:rPr>
  </w:style>
  <w:style w:type="paragraph" w:customStyle="1" w:styleId="80D91CA078314AAB939F0965739619AF1">
    <w:name w:val="80D91CA078314AAB939F0965739619AF1"/>
    <w:rsid w:val="003A55A2"/>
    <w:pPr>
      <w:suppressAutoHyphens/>
      <w:spacing w:before="120" w:after="120" w:line="240" w:lineRule="auto"/>
    </w:pPr>
    <w:rPr>
      <w:rFonts w:ascii="Helvetica" w:eastAsia="Calibri" w:hAnsi="Helvetica" w:cs="Calibri"/>
      <w:noProof/>
      <w:sz w:val="20"/>
      <w:lang w:eastAsia="ar-SA"/>
    </w:rPr>
  </w:style>
  <w:style w:type="paragraph" w:customStyle="1" w:styleId="A87E081FF4EE42B2A88DB58BAD7778AF1">
    <w:name w:val="A87E081FF4EE42B2A88DB58BAD7778AF1"/>
    <w:rsid w:val="003A55A2"/>
    <w:pPr>
      <w:suppressAutoHyphens/>
      <w:spacing w:before="120" w:after="120" w:line="240" w:lineRule="auto"/>
    </w:pPr>
    <w:rPr>
      <w:rFonts w:ascii="Helvetica" w:eastAsia="Calibri" w:hAnsi="Helvetica" w:cs="Calibri"/>
      <w:noProof/>
      <w:sz w:val="20"/>
      <w:lang w:eastAsia="ar-SA"/>
    </w:rPr>
  </w:style>
  <w:style w:type="paragraph" w:customStyle="1" w:styleId="E058866D7B9244099B6FBDCE20307C561">
    <w:name w:val="E058866D7B9244099B6FBDCE20307C561"/>
    <w:rsid w:val="003A55A2"/>
    <w:pPr>
      <w:suppressAutoHyphens/>
      <w:spacing w:before="120" w:after="120" w:line="240" w:lineRule="auto"/>
    </w:pPr>
    <w:rPr>
      <w:rFonts w:ascii="Helvetica" w:eastAsia="Calibri" w:hAnsi="Helvetica" w:cs="Calibri"/>
      <w:noProof/>
      <w:sz w:val="20"/>
      <w:lang w:eastAsia="ar-SA"/>
    </w:rPr>
  </w:style>
  <w:style w:type="paragraph" w:customStyle="1" w:styleId="B3826791BE844FFA8829DB5FCFAD3E7C1">
    <w:name w:val="B3826791BE844FFA8829DB5FCFAD3E7C1"/>
    <w:rsid w:val="003A55A2"/>
    <w:pPr>
      <w:suppressAutoHyphens/>
      <w:spacing w:before="120" w:after="120" w:line="240" w:lineRule="auto"/>
    </w:pPr>
    <w:rPr>
      <w:rFonts w:ascii="Helvetica" w:eastAsia="Calibri" w:hAnsi="Helvetica" w:cs="Calibri"/>
      <w:noProof/>
      <w:sz w:val="20"/>
      <w:lang w:eastAsia="ar-SA"/>
    </w:rPr>
  </w:style>
  <w:style w:type="paragraph" w:customStyle="1" w:styleId="F7D0371FD55544F4BE24F873F0AECCFF1">
    <w:name w:val="F7D0371FD55544F4BE24F873F0AECCFF1"/>
    <w:rsid w:val="003A55A2"/>
    <w:pPr>
      <w:suppressAutoHyphens/>
      <w:spacing w:before="120" w:after="120" w:line="240" w:lineRule="auto"/>
    </w:pPr>
    <w:rPr>
      <w:rFonts w:ascii="Helvetica" w:eastAsia="Calibri" w:hAnsi="Helvetica" w:cs="Calibri"/>
      <w:noProof/>
      <w:sz w:val="20"/>
      <w:lang w:eastAsia="ar-SA"/>
    </w:rPr>
  </w:style>
  <w:style w:type="paragraph" w:customStyle="1" w:styleId="CD2BC9A3B38E4355AC37534459934DF11">
    <w:name w:val="CD2BC9A3B38E4355AC37534459934DF11"/>
    <w:rsid w:val="003A55A2"/>
    <w:pPr>
      <w:suppressAutoHyphens/>
      <w:spacing w:before="120" w:after="120" w:line="240" w:lineRule="auto"/>
    </w:pPr>
    <w:rPr>
      <w:rFonts w:ascii="Helvetica" w:eastAsia="Calibri" w:hAnsi="Helvetica" w:cs="Calibri"/>
      <w:noProof/>
      <w:sz w:val="20"/>
      <w:lang w:eastAsia="ar-SA"/>
    </w:rPr>
  </w:style>
  <w:style w:type="paragraph" w:customStyle="1" w:styleId="575E811897ED469C8696A04F2A225BEE1">
    <w:name w:val="575E811897ED469C8696A04F2A225BEE1"/>
    <w:rsid w:val="003A55A2"/>
    <w:pPr>
      <w:suppressAutoHyphens/>
      <w:spacing w:before="120" w:after="120" w:line="240" w:lineRule="auto"/>
    </w:pPr>
    <w:rPr>
      <w:rFonts w:ascii="Helvetica" w:eastAsia="Calibri" w:hAnsi="Helvetica" w:cs="Calibri"/>
      <w:noProof/>
      <w:sz w:val="20"/>
      <w:lang w:eastAsia="ar-SA"/>
    </w:rPr>
  </w:style>
  <w:style w:type="paragraph" w:customStyle="1" w:styleId="5B5C73B0180A4465851CB31C616246851">
    <w:name w:val="5B5C73B0180A4465851CB31C616246851"/>
    <w:rsid w:val="003A55A2"/>
    <w:pPr>
      <w:suppressAutoHyphens/>
      <w:spacing w:before="120" w:after="120" w:line="240" w:lineRule="auto"/>
    </w:pPr>
    <w:rPr>
      <w:rFonts w:ascii="Helvetica" w:eastAsia="Calibri" w:hAnsi="Helvetica" w:cs="Calibri"/>
      <w:noProof/>
      <w:sz w:val="20"/>
      <w:lang w:eastAsia="ar-SA"/>
    </w:rPr>
  </w:style>
  <w:style w:type="paragraph" w:customStyle="1" w:styleId="BD0AA538886246B487EE78748326C82D1">
    <w:name w:val="BD0AA538886246B487EE78748326C82D1"/>
    <w:rsid w:val="003A55A2"/>
    <w:pPr>
      <w:suppressAutoHyphens/>
      <w:spacing w:before="120" w:after="120" w:line="240" w:lineRule="auto"/>
    </w:pPr>
    <w:rPr>
      <w:rFonts w:ascii="Helvetica" w:eastAsia="Calibri" w:hAnsi="Helvetica" w:cs="Calibri"/>
      <w:noProof/>
      <w:sz w:val="20"/>
      <w:lang w:eastAsia="ar-SA"/>
    </w:rPr>
  </w:style>
  <w:style w:type="paragraph" w:customStyle="1" w:styleId="C53A7985201D44E0A886EF0C64DB9F121">
    <w:name w:val="C53A7985201D44E0A886EF0C64DB9F121"/>
    <w:rsid w:val="003A55A2"/>
    <w:pPr>
      <w:suppressAutoHyphens/>
      <w:spacing w:before="120" w:after="120" w:line="240" w:lineRule="auto"/>
    </w:pPr>
    <w:rPr>
      <w:rFonts w:ascii="Helvetica" w:eastAsia="Calibri" w:hAnsi="Helvetica" w:cs="Calibri"/>
      <w:noProof/>
      <w:sz w:val="20"/>
      <w:lang w:eastAsia="ar-SA"/>
    </w:rPr>
  </w:style>
  <w:style w:type="paragraph" w:customStyle="1" w:styleId="9B347379219948CE88D2B205D05CD1F91">
    <w:name w:val="9B347379219948CE88D2B205D05CD1F91"/>
    <w:rsid w:val="003A55A2"/>
    <w:pPr>
      <w:suppressAutoHyphens/>
      <w:spacing w:before="120" w:after="120" w:line="240" w:lineRule="auto"/>
    </w:pPr>
    <w:rPr>
      <w:rFonts w:ascii="Helvetica" w:eastAsia="Calibri" w:hAnsi="Helvetica" w:cs="Calibri"/>
      <w:noProof/>
      <w:sz w:val="20"/>
      <w:lang w:eastAsia="ar-SA"/>
    </w:rPr>
  </w:style>
  <w:style w:type="paragraph" w:customStyle="1" w:styleId="FC37B58B1A474D2EBC84AACD602A54B11">
    <w:name w:val="FC37B58B1A474D2EBC84AACD602A54B11"/>
    <w:rsid w:val="003A55A2"/>
    <w:pPr>
      <w:suppressAutoHyphens/>
      <w:spacing w:before="120" w:after="120" w:line="240" w:lineRule="auto"/>
    </w:pPr>
    <w:rPr>
      <w:rFonts w:ascii="Helvetica" w:eastAsia="Calibri" w:hAnsi="Helvetica" w:cs="Calibri"/>
      <w:noProof/>
      <w:sz w:val="20"/>
      <w:lang w:eastAsia="ar-SA"/>
    </w:rPr>
  </w:style>
  <w:style w:type="paragraph" w:customStyle="1" w:styleId="E5FC8CA784214B09A9035B370A9C16201">
    <w:name w:val="E5FC8CA784214B09A9035B370A9C16201"/>
    <w:rsid w:val="003A55A2"/>
    <w:pPr>
      <w:suppressAutoHyphens/>
      <w:spacing w:before="120" w:after="120" w:line="240" w:lineRule="auto"/>
    </w:pPr>
    <w:rPr>
      <w:rFonts w:ascii="Helvetica" w:eastAsia="Calibri" w:hAnsi="Helvetica" w:cs="Calibri"/>
      <w:noProof/>
      <w:sz w:val="20"/>
      <w:lang w:eastAsia="ar-SA"/>
    </w:rPr>
  </w:style>
  <w:style w:type="paragraph" w:customStyle="1" w:styleId="1DDAA4CD79694D8FABAB5CC2BFC8C0AF1">
    <w:name w:val="1DDAA4CD79694D8FABAB5CC2BFC8C0AF1"/>
    <w:rsid w:val="003A55A2"/>
    <w:pPr>
      <w:suppressAutoHyphens/>
      <w:spacing w:before="120" w:after="120" w:line="240" w:lineRule="auto"/>
    </w:pPr>
    <w:rPr>
      <w:rFonts w:ascii="Helvetica" w:eastAsia="Calibri" w:hAnsi="Helvetica" w:cs="Calibri"/>
      <w:noProof/>
      <w:sz w:val="20"/>
      <w:lang w:eastAsia="ar-SA"/>
    </w:rPr>
  </w:style>
  <w:style w:type="paragraph" w:customStyle="1" w:styleId="4D79F75A41424D9580C626B4FB2B06601">
    <w:name w:val="4D79F75A41424D9580C626B4FB2B06601"/>
    <w:rsid w:val="003A55A2"/>
    <w:pPr>
      <w:suppressAutoHyphens/>
      <w:spacing w:before="120" w:after="120" w:line="240" w:lineRule="auto"/>
    </w:pPr>
    <w:rPr>
      <w:rFonts w:ascii="Helvetica" w:eastAsia="Calibri" w:hAnsi="Helvetica" w:cs="Calibri"/>
      <w:noProof/>
      <w:sz w:val="20"/>
      <w:lang w:eastAsia="ar-SA"/>
    </w:rPr>
  </w:style>
  <w:style w:type="paragraph" w:customStyle="1" w:styleId="21BA2EBD2BEA43BEB8A1FDDC78636C1B1">
    <w:name w:val="21BA2EBD2BEA43BEB8A1FDDC78636C1B1"/>
    <w:rsid w:val="003A55A2"/>
    <w:pPr>
      <w:suppressAutoHyphens/>
      <w:spacing w:before="120" w:after="120" w:line="240" w:lineRule="auto"/>
    </w:pPr>
    <w:rPr>
      <w:rFonts w:ascii="Helvetica" w:eastAsia="Calibri" w:hAnsi="Helvetica" w:cs="Calibri"/>
      <w:noProof/>
      <w:sz w:val="20"/>
      <w:lang w:eastAsia="ar-SA"/>
    </w:rPr>
  </w:style>
  <w:style w:type="paragraph" w:customStyle="1" w:styleId="648E8B55F05642EF8DD2A15B354188C01">
    <w:name w:val="648E8B55F05642EF8DD2A15B354188C01"/>
    <w:rsid w:val="003A55A2"/>
    <w:pPr>
      <w:suppressAutoHyphens/>
      <w:spacing w:before="120" w:after="120" w:line="240" w:lineRule="auto"/>
    </w:pPr>
    <w:rPr>
      <w:rFonts w:ascii="Helvetica" w:eastAsia="Calibri" w:hAnsi="Helvetica" w:cs="Calibri"/>
      <w:noProof/>
      <w:sz w:val="20"/>
      <w:lang w:eastAsia="ar-SA"/>
    </w:rPr>
  </w:style>
  <w:style w:type="paragraph" w:customStyle="1" w:styleId="A6FE0E37164E45C296DFCF0A2F33688D1">
    <w:name w:val="A6FE0E37164E45C296DFCF0A2F33688D1"/>
    <w:rsid w:val="003A55A2"/>
    <w:pPr>
      <w:suppressAutoHyphens/>
      <w:spacing w:before="120" w:after="120" w:line="240" w:lineRule="auto"/>
    </w:pPr>
    <w:rPr>
      <w:rFonts w:ascii="Helvetica" w:eastAsia="Calibri" w:hAnsi="Helvetica" w:cs="Calibri"/>
      <w:noProof/>
      <w:sz w:val="20"/>
      <w:lang w:eastAsia="ar-SA"/>
    </w:rPr>
  </w:style>
  <w:style w:type="paragraph" w:customStyle="1" w:styleId="B9677A590F6E4781800CA3CA198AFDA61">
    <w:name w:val="B9677A590F6E4781800CA3CA198AFDA61"/>
    <w:rsid w:val="003A55A2"/>
    <w:pPr>
      <w:suppressAutoHyphens/>
      <w:spacing w:before="120" w:after="120" w:line="240" w:lineRule="auto"/>
    </w:pPr>
    <w:rPr>
      <w:rFonts w:ascii="Helvetica" w:eastAsia="Calibri" w:hAnsi="Helvetica" w:cs="Calibri"/>
      <w:noProof/>
      <w:sz w:val="20"/>
      <w:lang w:eastAsia="ar-SA"/>
    </w:rPr>
  </w:style>
  <w:style w:type="paragraph" w:customStyle="1" w:styleId="C8AEDA85916748429902A5DF1A5F0FF51">
    <w:name w:val="C8AEDA85916748429902A5DF1A5F0FF51"/>
    <w:rsid w:val="003A55A2"/>
    <w:pPr>
      <w:suppressAutoHyphens/>
      <w:spacing w:before="120" w:after="120" w:line="240" w:lineRule="auto"/>
    </w:pPr>
    <w:rPr>
      <w:rFonts w:ascii="Helvetica" w:eastAsia="Calibri" w:hAnsi="Helvetica" w:cs="Calibri"/>
      <w:noProof/>
      <w:sz w:val="20"/>
      <w:lang w:eastAsia="ar-SA"/>
    </w:rPr>
  </w:style>
  <w:style w:type="paragraph" w:customStyle="1" w:styleId="BD1ACF093CF64C548DEADD7BD5DD904E1">
    <w:name w:val="BD1ACF093CF64C548DEADD7BD5DD904E1"/>
    <w:rsid w:val="003A55A2"/>
    <w:pPr>
      <w:suppressAutoHyphens/>
      <w:spacing w:before="120" w:after="120" w:line="240" w:lineRule="auto"/>
    </w:pPr>
    <w:rPr>
      <w:rFonts w:ascii="Helvetica" w:eastAsia="Calibri" w:hAnsi="Helvetica" w:cs="Calibri"/>
      <w:noProof/>
      <w:sz w:val="20"/>
      <w:lang w:eastAsia="ar-SA"/>
    </w:rPr>
  </w:style>
  <w:style w:type="paragraph" w:customStyle="1" w:styleId="D1BE522A7ED14CC3A5C7E5F10B49ECBA">
    <w:name w:val="D1BE522A7ED14CC3A5C7E5F10B49ECBA"/>
    <w:rsid w:val="003A55A2"/>
  </w:style>
  <w:style w:type="paragraph" w:customStyle="1" w:styleId="CB5A4F6BBCD14D2B826AD51C4D912D8F">
    <w:name w:val="CB5A4F6BBCD14D2B826AD51C4D912D8F"/>
    <w:rsid w:val="003A55A2"/>
  </w:style>
  <w:style w:type="paragraph" w:customStyle="1" w:styleId="EDE79787AD154BD68DBDB44CBC96C741">
    <w:name w:val="EDE79787AD154BD68DBDB44CBC96C741"/>
    <w:rsid w:val="003A55A2"/>
  </w:style>
  <w:style w:type="paragraph" w:customStyle="1" w:styleId="002300FB3C024F91823449EE47C9658F">
    <w:name w:val="002300FB3C024F91823449EE47C9658F"/>
    <w:rsid w:val="003A55A2"/>
  </w:style>
  <w:style w:type="paragraph" w:customStyle="1" w:styleId="5B740E20AC1D4934BBEE92D8CCB7D9AF">
    <w:name w:val="5B740E20AC1D4934BBEE92D8CCB7D9AF"/>
    <w:rsid w:val="003A55A2"/>
  </w:style>
  <w:style w:type="paragraph" w:customStyle="1" w:styleId="95FF3BDF44A24975A2727632BC66A26F">
    <w:name w:val="95FF3BDF44A24975A2727632BC66A26F"/>
    <w:rsid w:val="003A55A2"/>
  </w:style>
  <w:style w:type="paragraph" w:customStyle="1" w:styleId="3F430440FF9047BA80FC984EDF674DF8">
    <w:name w:val="3F430440FF9047BA80FC984EDF674DF8"/>
    <w:rsid w:val="003A55A2"/>
  </w:style>
  <w:style w:type="paragraph" w:customStyle="1" w:styleId="216D6660FC654521B8EE8BD0079BAC85">
    <w:name w:val="216D6660FC654521B8EE8BD0079BAC85"/>
    <w:rsid w:val="003A55A2"/>
  </w:style>
  <w:style w:type="paragraph" w:customStyle="1" w:styleId="EC6A42095CCC403EA272E25C4E141DFC">
    <w:name w:val="EC6A42095CCC403EA272E25C4E141DFC"/>
    <w:rsid w:val="003A55A2"/>
  </w:style>
  <w:style w:type="paragraph" w:customStyle="1" w:styleId="6A0B7494C0CE4F26BC88C06D3D3626D6">
    <w:name w:val="6A0B7494C0CE4F26BC88C06D3D3626D6"/>
    <w:rsid w:val="003A55A2"/>
  </w:style>
  <w:style w:type="paragraph" w:customStyle="1" w:styleId="67D6242430074D0D9C0D91399B6AC568">
    <w:name w:val="67D6242430074D0D9C0D91399B6AC568"/>
    <w:rsid w:val="003A55A2"/>
  </w:style>
  <w:style w:type="paragraph" w:customStyle="1" w:styleId="6E479EC25B594EDD9993D82EE3CC721E">
    <w:name w:val="6E479EC25B594EDD9993D82EE3CC721E"/>
    <w:rsid w:val="003A55A2"/>
  </w:style>
  <w:style w:type="paragraph" w:customStyle="1" w:styleId="FDBCDE5DF9CB49CFA7C219396E048D05">
    <w:name w:val="FDBCDE5DF9CB49CFA7C219396E048D05"/>
    <w:rsid w:val="003A55A2"/>
  </w:style>
  <w:style w:type="paragraph" w:customStyle="1" w:styleId="604E80F7EF8347EDAFA3E950BCDF97E2">
    <w:name w:val="604E80F7EF8347EDAFA3E950BCDF97E2"/>
    <w:rsid w:val="003A55A2"/>
  </w:style>
  <w:style w:type="paragraph" w:customStyle="1" w:styleId="436AD1874A5F4603876BDA52DF8C5C15">
    <w:name w:val="436AD1874A5F4603876BDA52DF8C5C15"/>
    <w:rsid w:val="003A55A2"/>
  </w:style>
  <w:style w:type="paragraph" w:customStyle="1" w:styleId="CB03B4386DF440A093B4332819586742">
    <w:name w:val="CB03B4386DF440A093B4332819586742"/>
    <w:rsid w:val="003A55A2"/>
  </w:style>
  <w:style w:type="paragraph" w:customStyle="1" w:styleId="612A3BCCA8AF469887B260DE4D32F02A">
    <w:name w:val="612A3BCCA8AF469887B260DE4D32F02A"/>
    <w:rsid w:val="003A55A2"/>
  </w:style>
  <w:style w:type="paragraph" w:customStyle="1" w:styleId="2301D8EFD1BF42409DB0A069C8B73B61">
    <w:name w:val="2301D8EFD1BF42409DB0A069C8B73B61"/>
    <w:rsid w:val="003A55A2"/>
  </w:style>
  <w:style w:type="paragraph" w:customStyle="1" w:styleId="F5DBB279917D4CA19B530AA4766D87D0">
    <w:name w:val="F5DBB279917D4CA19B530AA4766D87D0"/>
    <w:rsid w:val="003A55A2"/>
  </w:style>
  <w:style w:type="paragraph" w:customStyle="1" w:styleId="CDC155253BFD4298AF53740C830A27F5">
    <w:name w:val="CDC155253BFD4298AF53740C830A27F5"/>
    <w:rsid w:val="003A55A2"/>
  </w:style>
  <w:style w:type="paragraph" w:customStyle="1" w:styleId="D48649D6594C470894723B14309EE961">
    <w:name w:val="D48649D6594C470894723B14309EE961"/>
    <w:rsid w:val="003A55A2"/>
  </w:style>
  <w:style w:type="paragraph" w:customStyle="1" w:styleId="8ABE76A09A3C41CA9D9A172133D178FE">
    <w:name w:val="8ABE76A09A3C41CA9D9A172133D178FE"/>
    <w:rsid w:val="003A55A2"/>
  </w:style>
  <w:style w:type="paragraph" w:customStyle="1" w:styleId="F680B87B55EE4DA0A86F2CFDD46F2057">
    <w:name w:val="F680B87B55EE4DA0A86F2CFDD46F2057"/>
    <w:rsid w:val="003A55A2"/>
  </w:style>
  <w:style w:type="paragraph" w:customStyle="1" w:styleId="89479289F79948F69A4DAFF2473485B6">
    <w:name w:val="89479289F79948F69A4DAFF2473485B6"/>
    <w:rsid w:val="003A55A2"/>
  </w:style>
  <w:style w:type="paragraph" w:customStyle="1" w:styleId="3E56E4C074904CF59B4A6AF6DBFA2CFA">
    <w:name w:val="3E56E4C074904CF59B4A6AF6DBFA2CFA"/>
    <w:rsid w:val="003A55A2"/>
  </w:style>
  <w:style w:type="paragraph" w:customStyle="1" w:styleId="778DC1FAA93549D2A407504B0FEDF03F">
    <w:name w:val="778DC1FAA93549D2A407504B0FEDF03F"/>
    <w:rsid w:val="003A55A2"/>
  </w:style>
  <w:style w:type="paragraph" w:customStyle="1" w:styleId="28E5E375DB4249DEBE74C07BC8C4BEB6">
    <w:name w:val="28E5E375DB4249DEBE74C07BC8C4BEB6"/>
    <w:rsid w:val="003A55A2"/>
  </w:style>
  <w:style w:type="paragraph" w:customStyle="1" w:styleId="55B4A2D5EF93459CA30918024EC3926A">
    <w:name w:val="55B4A2D5EF93459CA30918024EC3926A"/>
    <w:rsid w:val="003A55A2"/>
  </w:style>
  <w:style w:type="paragraph" w:customStyle="1" w:styleId="6229939290BC46EE8FD9FEE5ACDDAC5F">
    <w:name w:val="6229939290BC46EE8FD9FEE5ACDDAC5F"/>
    <w:rsid w:val="003A55A2"/>
  </w:style>
  <w:style w:type="paragraph" w:customStyle="1" w:styleId="9CEA876FA6D340F5B6F039673C7851F8">
    <w:name w:val="9CEA876FA6D340F5B6F039673C7851F8"/>
    <w:rsid w:val="003A55A2"/>
  </w:style>
  <w:style w:type="paragraph" w:customStyle="1" w:styleId="1EB808C8D20344F5ADFF6E94C47AD123">
    <w:name w:val="1EB808C8D20344F5ADFF6E94C47AD123"/>
    <w:rsid w:val="003A55A2"/>
  </w:style>
  <w:style w:type="paragraph" w:customStyle="1" w:styleId="17090363CBF848738545DFB8B88BDB50">
    <w:name w:val="17090363CBF848738545DFB8B88BDB50"/>
    <w:rsid w:val="003A55A2"/>
  </w:style>
  <w:style w:type="paragraph" w:customStyle="1" w:styleId="F6846AB6BC484E129AEEAC62D0EBFB84">
    <w:name w:val="F6846AB6BC484E129AEEAC62D0EBFB84"/>
    <w:rsid w:val="003A55A2"/>
  </w:style>
  <w:style w:type="paragraph" w:customStyle="1" w:styleId="CE09E3D330D04A48955C20398ABE2E9D">
    <w:name w:val="CE09E3D330D04A48955C20398ABE2E9D"/>
    <w:rsid w:val="003A55A2"/>
  </w:style>
  <w:style w:type="paragraph" w:customStyle="1" w:styleId="47ADBF98FDEE43DAAFB72F96891F0169">
    <w:name w:val="47ADBF98FDEE43DAAFB72F96891F0169"/>
    <w:rsid w:val="003A55A2"/>
  </w:style>
  <w:style w:type="paragraph" w:customStyle="1" w:styleId="52693570BF6642E78C9113B0F578C5DE">
    <w:name w:val="52693570BF6642E78C9113B0F578C5DE"/>
    <w:rsid w:val="003A55A2"/>
  </w:style>
  <w:style w:type="paragraph" w:customStyle="1" w:styleId="F32DF521F766496A9B8DBC109E0D8BFF">
    <w:name w:val="F32DF521F766496A9B8DBC109E0D8BFF"/>
    <w:rsid w:val="003A55A2"/>
  </w:style>
  <w:style w:type="paragraph" w:customStyle="1" w:styleId="018EF50F23DD412E8E8F0EE4599AF50F">
    <w:name w:val="018EF50F23DD412E8E8F0EE4599AF50F"/>
    <w:rsid w:val="003A55A2"/>
  </w:style>
  <w:style w:type="paragraph" w:customStyle="1" w:styleId="33EFB61B6A244BE99A13F2555872E7C1">
    <w:name w:val="33EFB61B6A244BE99A13F2555872E7C1"/>
    <w:rsid w:val="003A55A2"/>
  </w:style>
  <w:style w:type="paragraph" w:customStyle="1" w:styleId="C150FCF85C984A379B042FB4607DC833">
    <w:name w:val="C150FCF85C984A379B042FB4607DC833"/>
    <w:rsid w:val="003A55A2"/>
  </w:style>
  <w:style w:type="paragraph" w:customStyle="1" w:styleId="EC47E38DF446479B9F1368061A72A3C2">
    <w:name w:val="EC47E38DF446479B9F1368061A72A3C2"/>
    <w:rsid w:val="003A55A2"/>
  </w:style>
  <w:style w:type="paragraph" w:customStyle="1" w:styleId="59CF7FC2740B41CB8B3B9FB327BF48AE">
    <w:name w:val="59CF7FC2740B41CB8B3B9FB327BF48AE"/>
    <w:rsid w:val="003A55A2"/>
  </w:style>
  <w:style w:type="paragraph" w:customStyle="1" w:styleId="A4FB66BA594B4CE99817E3472C88EFCB">
    <w:name w:val="A4FB66BA594B4CE99817E3472C88EFCB"/>
    <w:rsid w:val="003A55A2"/>
  </w:style>
  <w:style w:type="paragraph" w:customStyle="1" w:styleId="E10A0A73D6A545C2B39EC5E2AD045EF7">
    <w:name w:val="E10A0A73D6A545C2B39EC5E2AD045EF7"/>
    <w:rsid w:val="003A55A2"/>
  </w:style>
  <w:style w:type="paragraph" w:customStyle="1" w:styleId="D48D99CA18664DCEA1B31AAFD20DB557">
    <w:name w:val="D48D99CA18664DCEA1B31AAFD20DB557"/>
    <w:rsid w:val="003A55A2"/>
  </w:style>
  <w:style w:type="paragraph" w:customStyle="1" w:styleId="0F54D463D4314895AFA94EB811C4AA82">
    <w:name w:val="0F54D463D4314895AFA94EB811C4AA82"/>
    <w:rsid w:val="003A55A2"/>
  </w:style>
  <w:style w:type="paragraph" w:customStyle="1" w:styleId="B52FE41DFC73403A85718CE3BC11B5BF">
    <w:name w:val="B52FE41DFC73403A85718CE3BC11B5BF"/>
    <w:rsid w:val="003A55A2"/>
  </w:style>
  <w:style w:type="paragraph" w:customStyle="1" w:styleId="BBD0E0FF372C49FD8CFC6414F2345C67">
    <w:name w:val="BBD0E0FF372C49FD8CFC6414F2345C67"/>
    <w:rsid w:val="003A55A2"/>
  </w:style>
  <w:style w:type="paragraph" w:customStyle="1" w:styleId="7E7C17B48B1F433E932DB0E67CA369C2">
    <w:name w:val="7E7C17B48B1F433E932DB0E67CA369C2"/>
    <w:rsid w:val="003A55A2"/>
  </w:style>
  <w:style w:type="paragraph" w:customStyle="1" w:styleId="13E4D111C699496089D5EE12AFA95932">
    <w:name w:val="13E4D111C699496089D5EE12AFA95932"/>
    <w:rsid w:val="003A55A2"/>
  </w:style>
  <w:style w:type="paragraph" w:customStyle="1" w:styleId="B3325B0EEA4C4B2C82E2AF3BDE53E5A7">
    <w:name w:val="B3325B0EEA4C4B2C82E2AF3BDE53E5A7"/>
    <w:rsid w:val="003A55A2"/>
  </w:style>
  <w:style w:type="paragraph" w:customStyle="1" w:styleId="E716D2F6FD84472DA619039BBB0924E3">
    <w:name w:val="E716D2F6FD84472DA619039BBB0924E3"/>
    <w:rsid w:val="003A55A2"/>
  </w:style>
  <w:style w:type="paragraph" w:customStyle="1" w:styleId="2EE5CA05350C466F8FEF885F945CA53A">
    <w:name w:val="2EE5CA05350C466F8FEF885F945CA53A"/>
    <w:rsid w:val="003A55A2"/>
  </w:style>
  <w:style w:type="paragraph" w:customStyle="1" w:styleId="FD5AED7AD8EA41F9B854C30987C2FC2B">
    <w:name w:val="FD5AED7AD8EA41F9B854C30987C2FC2B"/>
    <w:rsid w:val="003A55A2"/>
  </w:style>
  <w:style w:type="paragraph" w:customStyle="1" w:styleId="5E6AFE825026462FBA67CAECB732BF3E">
    <w:name w:val="5E6AFE825026462FBA67CAECB732BF3E"/>
    <w:rsid w:val="003A55A2"/>
  </w:style>
  <w:style w:type="paragraph" w:customStyle="1" w:styleId="CB413636EF3A46D188221756CEE479CF">
    <w:name w:val="CB413636EF3A46D188221756CEE479CF"/>
    <w:rsid w:val="003A55A2"/>
  </w:style>
  <w:style w:type="paragraph" w:customStyle="1" w:styleId="9F00912D11C2470D9521F4A52BEF6E1B">
    <w:name w:val="9F00912D11C2470D9521F4A52BEF6E1B"/>
    <w:rsid w:val="003A55A2"/>
  </w:style>
  <w:style w:type="paragraph" w:customStyle="1" w:styleId="F6C5B14609C3486A96C894AB000ECBDE">
    <w:name w:val="F6C5B14609C3486A96C894AB000ECBDE"/>
    <w:rsid w:val="003A55A2"/>
  </w:style>
  <w:style w:type="paragraph" w:customStyle="1" w:styleId="C92541DE3FD34A4BBE7C3EC40EC61483">
    <w:name w:val="C92541DE3FD34A4BBE7C3EC40EC61483"/>
    <w:rsid w:val="003A55A2"/>
  </w:style>
  <w:style w:type="paragraph" w:customStyle="1" w:styleId="02A6488736414E038714CFB55156013B">
    <w:name w:val="02A6488736414E038714CFB55156013B"/>
    <w:rsid w:val="003A55A2"/>
  </w:style>
  <w:style w:type="paragraph" w:customStyle="1" w:styleId="AB9E633AA45C402ABB91BB4FB11DA304">
    <w:name w:val="AB9E633AA45C402ABB91BB4FB11DA304"/>
    <w:rsid w:val="003A55A2"/>
  </w:style>
  <w:style w:type="paragraph" w:customStyle="1" w:styleId="908259EB899D41239F3684785A71E6AA">
    <w:name w:val="908259EB899D41239F3684785A71E6AA"/>
    <w:rsid w:val="003A55A2"/>
  </w:style>
  <w:style w:type="paragraph" w:customStyle="1" w:styleId="3D4BD298FC3340B48A2E6D3983FBC60F">
    <w:name w:val="3D4BD298FC3340B48A2E6D3983FBC60F"/>
    <w:rsid w:val="003A55A2"/>
  </w:style>
  <w:style w:type="paragraph" w:customStyle="1" w:styleId="2B37093799AF44ADAD4929A7B8CE9042">
    <w:name w:val="2B37093799AF44ADAD4929A7B8CE9042"/>
    <w:rsid w:val="003A55A2"/>
  </w:style>
  <w:style w:type="paragraph" w:customStyle="1" w:styleId="DB6899DF5EB4464092738862C5D9ECAE">
    <w:name w:val="DB6899DF5EB4464092738862C5D9ECAE"/>
    <w:rsid w:val="003A55A2"/>
  </w:style>
  <w:style w:type="paragraph" w:customStyle="1" w:styleId="6F245FE1DC1842CE93769376AEC96813">
    <w:name w:val="6F245FE1DC1842CE93769376AEC96813"/>
    <w:rsid w:val="003A55A2"/>
  </w:style>
  <w:style w:type="paragraph" w:customStyle="1" w:styleId="49380D87628C46C295F6234C22DF50D8">
    <w:name w:val="49380D87628C46C295F6234C22DF50D8"/>
    <w:rsid w:val="003A55A2"/>
  </w:style>
  <w:style w:type="paragraph" w:customStyle="1" w:styleId="CE1FB6EEB8BE43E1A128473288B0863A">
    <w:name w:val="CE1FB6EEB8BE43E1A128473288B0863A"/>
    <w:rsid w:val="003A55A2"/>
  </w:style>
  <w:style w:type="paragraph" w:customStyle="1" w:styleId="FA972C0B98D741D4B7DCAB4478B8ACFB">
    <w:name w:val="FA972C0B98D741D4B7DCAB4478B8ACFB"/>
    <w:rsid w:val="003A55A2"/>
  </w:style>
  <w:style w:type="paragraph" w:customStyle="1" w:styleId="2E6911A6F7BC4A129A57DFBE62CD7293">
    <w:name w:val="2E6911A6F7BC4A129A57DFBE62CD7293"/>
    <w:rsid w:val="003A55A2"/>
  </w:style>
  <w:style w:type="paragraph" w:customStyle="1" w:styleId="1FB2F5A5053A42E082A850A67195DF1F">
    <w:name w:val="1FB2F5A5053A42E082A850A67195DF1F"/>
    <w:rsid w:val="003A55A2"/>
  </w:style>
  <w:style w:type="paragraph" w:customStyle="1" w:styleId="BD333BD133854C15A8914BEC0B928D1D">
    <w:name w:val="BD333BD133854C15A8914BEC0B928D1D"/>
    <w:rsid w:val="003A55A2"/>
  </w:style>
  <w:style w:type="paragraph" w:customStyle="1" w:styleId="569AA4567FEF4827A61EAC9F2CC64504">
    <w:name w:val="569AA4567FEF4827A61EAC9F2CC64504"/>
    <w:rsid w:val="003A55A2"/>
  </w:style>
  <w:style w:type="paragraph" w:customStyle="1" w:styleId="83C6164DB30A4ACFB25B8D8363E3C192">
    <w:name w:val="83C6164DB30A4ACFB25B8D8363E3C192"/>
    <w:rsid w:val="003A55A2"/>
  </w:style>
  <w:style w:type="paragraph" w:customStyle="1" w:styleId="7231925815EC4D9584A1D2C89268521E">
    <w:name w:val="7231925815EC4D9584A1D2C89268521E"/>
    <w:rsid w:val="003A55A2"/>
  </w:style>
  <w:style w:type="paragraph" w:customStyle="1" w:styleId="6B5E2CF861B348ECBC266F7F8752E4CC">
    <w:name w:val="6B5E2CF861B348ECBC266F7F8752E4CC"/>
    <w:rsid w:val="003A55A2"/>
  </w:style>
  <w:style w:type="paragraph" w:customStyle="1" w:styleId="67420E1F1318430581E577757504E021">
    <w:name w:val="67420E1F1318430581E577757504E021"/>
    <w:rsid w:val="003A55A2"/>
  </w:style>
  <w:style w:type="paragraph" w:customStyle="1" w:styleId="3E27F2E3306E4144937B0AA2DE245BE1">
    <w:name w:val="3E27F2E3306E4144937B0AA2DE245BE1"/>
    <w:rsid w:val="003A55A2"/>
  </w:style>
  <w:style w:type="paragraph" w:customStyle="1" w:styleId="690AC67854164A4EA992E7ACAA23A183">
    <w:name w:val="690AC67854164A4EA992E7ACAA23A183"/>
    <w:rsid w:val="003A55A2"/>
  </w:style>
  <w:style w:type="paragraph" w:customStyle="1" w:styleId="F820A8EE61DC468DB95C30BCA9BD1631">
    <w:name w:val="F820A8EE61DC468DB95C30BCA9BD1631"/>
    <w:rsid w:val="003A55A2"/>
  </w:style>
  <w:style w:type="paragraph" w:customStyle="1" w:styleId="55FE74DEBB7C454B8A2DA904C0A911E5">
    <w:name w:val="55FE74DEBB7C454B8A2DA904C0A911E5"/>
    <w:rsid w:val="003A55A2"/>
  </w:style>
  <w:style w:type="paragraph" w:customStyle="1" w:styleId="41B69932E5104357AE146F1E423BD4F4">
    <w:name w:val="41B69932E5104357AE146F1E423BD4F4"/>
    <w:rsid w:val="003A55A2"/>
  </w:style>
  <w:style w:type="paragraph" w:customStyle="1" w:styleId="C7D7AD8B2077433FBB9FB8D66607F7FC">
    <w:name w:val="C7D7AD8B2077433FBB9FB8D66607F7FC"/>
    <w:rsid w:val="003A55A2"/>
  </w:style>
  <w:style w:type="paragraph" w:customStyle="1" w:styleId="3D0A1669B8D14075975C6532FEA229F7">
    <w:name w:val="3D0A1669B8D14075975C6532FEA229F7"/>
    <w:rsid w:val="003A55A2"/>
  </w:style>
  <w:style w:type="paragraph" w:customStyle="1" w:styleId="F6DD6877833E49DBBE8A77BA0B616275">
    <w:name w:val="F6DD6877833E49DBBE8A77BA0B616275"/>
    <w:rsid w:val="003A55A2"/>
  </w:style>
  <w:style w:type="paragraph" w:customStyle="1" w:styleId="F68698A2E8FA47B4B5DC9DD231ADB7A0">
    <w:name w:val="F68698A2E8FA47B4B5DC9DD231ADB7A0"/>
    <w:rsid w:val="003A55A2"/>
  </w:style>
  <w:style w:type="paragraph" w:customStyle="1" w:styleId="EA178DD1FCE349A09EB3FBD5CB5B15F0">
    <w:name w:val="EA178DD1FCE349A09EB3FBD5CB5B15F0"/>
    <w:rsid w:val="003A55A2"/>
  </w:style>
  <w:style w:type="paragraph" w:customStyle="1" w:styleId="1B531C1E8C5345859F98CF01FBEA4F52">
    <w:name w:val="1B531C1E8C5345859F98CF01FBEA4F52"/>
    <w:rsid w:val="003A55A2"/>
  </w:style>
  <w:style w:type="paragraph" w:customStyle="1" w:styleId="5B071B365F03490EBC3B4EF626F59C81">
    <w:name w:val="5B071B365F03490EBC3B4EF626F59C81"/>
    <w:rsid w:val="003A55A2"/>
  </w:style>
  <w:style w:type="paragraph" w:customStyle="1" w:styleId="DE8FBB39D0C84279BD6B4371130F5241">
    <w:name w:val="DE8FBB39D0C84279BD6B4371130F5241"/>
    <w:rsid w:val="003A55A2"/>
  </w:style>
  <w:style w:type="paragraph" w:customStyle="1" w:styleId="D04BC6272A31420E9C437A925830501E">
    <w:name w:val="D04BC6272A31420E9C437A925830501E"/>
    <w:rsid w:val="003A55A2"/>
  </w:style>
  <w:style w:type="paragraph" w:customStyle="1" w:styleId="B8585768A4B0494DB82F1B06CBE2565D">
    <w:name w:val="B8585768A4B0494DB82F1B06CBE2565D"/>
    <w:rsid w:val="003A55A2"/>
  </w:style>
  <w:style w:type="paragraph" w:customStyle="1" w:styleId="095E3E8B9F4547F2B13F1AAF8C351DB1">
    <w:name w:val="095E3E8B9F4547F2B13F1AAF8C351DB1"/>
    <w:rsid w:val="003A55A2"/>
  </w:style>
  <w:style w:type="paragraph" w:customStyle="1" w:styleId="1B6349A2EF634BC5A3E8C9ED01C1419B">
    <w:name w:val="1B6349A2EF634BC5A3E8C9ED01C1419B"/>
    <w:rsid w:val="003A55A2"/>
  </w:style>
  <w:style w:type="paragraph" w:customStyle="1" w:styleId="A43F1130DD2E477D9696D19A99939712">
    <w:name w:val="A43F1130DD2E477D9696D19A99939712"/>
    <w:rsid w:val="003A55A2"/>
  </w:style>
  <w:style w:type="paragraph" w:customStyle="1" w:styleId="D00799CCE7474D2FBE465D8195CB6D65">
    <w:name w:val="D00799CCE7474D2FBE465D8195CB6D65"/>
    <w:rsid w:val="003A55A2"/>
  </w:style>
  <w:style w:type="paragraph" w:customStyle="1" w:styleId="6C693140C9F345E19C86F42EE03AECED">
    <w:name w:val="6C693140C9F345E19C86F42EE03AECED"/>
    <w:rsid w:val="003A55A2"/>
  </w:style>
  <w:style w:type="paragraph" w:customStyle="1" w:styleId="6AC9FDBE508D48A4A08C6A0680456896">
    <w:name w:val="6AC9FDBE508D48A4A08C6A0680456896"/>
    <w:rsid w:val="003A55A2"/>
  </w:style>
  <w:style w:type="paragraph" w:customStyle="1" w:styleId="BFFFA31BA7524E679DA44A5006A3E582">
    <w:name w:val="BFFFA31BA7524E679DA44A5006A3E582"/>
    <w:rsid w:val="003A55A2"/>
  </w:style>
  <w:style w:type="paragraph" w:customStyle="1" w:styleId="DF5F2F65BF4D43AE9806E4818766DCD6">
    <w:name w:val="DF5F2F65BF4D43AE9806E4818766DCD6"/>
    <w:rsid w:val="003A55A2"/>
  </w:style>
  <w:style w:type="paragraph" w:customStyle="1" w:styleId="1083B27454C84AD593BCF8346B625F00">
    <w:name w:val="1083B27454C84AD593BCF8346B625F00"/>
    <w:rsid w:val="003A55A2"/>
  </w:style>
  <w:style w:type="paragraph" w:customStyle="1" w:styleId="8EA38BDFA16344E0B5B6BF7B2064819E">
    <w:name w:val="8EA38BDFA16344E0B5B6BF7B2064819E"/>
    <w:rsid w:val="003A55A2"/>
  </w:style>
  <w:style w:type="paragraph" w:customStyle="1" w:styleId="49560CB9302C44D99F6D60085C3D09DF">
    <w:name w:val="49560CB9302C44D99F6D60085C3D09DF"/>
    <w:rsid w:val="003A55A2"/>
  </w:style>
  <w:style w:type="paragraph" w:customStyle="1" w:styleId="0FA2FFE44D3442068B446FCD3D5E4B6A">
    <w:name w:val="0FA2FFE44D3442068B446FCD3D5E4B6A"/>
    <w:rsid w:val="003A55A2"/>
  </w:style>
  <w:style w:type="paragraph" w:customStyle="1" w:styleId="35F1D4B0BF9D4D1C8610ADAB82063039">
    <w:name w:val="35F1D4B0BF9D4D1C8610ADAB82063039"/>
    <w:rsid w:val="003A55A2"/>
  </w:style>
  <w:style w:type="paragraph" w:customStyle="1" w:styleId="6862C18417E241D2A7CA2A19A436F3C4">
    <w:name w:val="6862C18417E241D2A7CA2A19A436F3C4"/>
    <w:rsid w:val="003A55A2"/>
  </w:style>
  <w:style w:type="paragraph" w:customStyle="1" w:styleId="FD943CF1CF1546239F65D85A640E4136">
    <w:name w:val="FD943CF1CF1546239F65D85A640E4136"/>
    <w:rsid w:val="003A55A2"/>
  </w:style>
  <w:style w:type="paragraph" w:customStyle="1" w:styleId="87324F80CEA444A49D5E0D766A0C4054">
    <w:name w:val="87324F80CEA444A49D5E0D766A0C4054"/>
    <w:rsid w:val="003A55A2"/>
  </w:style>
  <w:style w:type="paragraph" w:customStyle="1" w:styleId="E018AB8DDF3F4185A416C995FFF126EB">
    <w:name w:val="E018AB8DDF3F4185A416C995FFF126EB"/>
    <w:rsid w:val="003A55A2"/>
  </w:style>
  <w:style w:type="paragraph" w:customStyle="1" w:styleId="592D2809F87C4528B78FE8FDFAC90ED1">
    <w:name w:val="592D2809F87C4528B78FE8FDFAC90ED1"/>
    <w:rsid w:val="003A55A2"/>
  </w:style>
  <w:style w:type="paragraph" w:customStyle="1" w:styleId="10AA194A321747579E18D38F5AFCF185">
    <w:name w:val="10AA194A321747579E18D38F5AFCF185"/>
    <w:rsid w:val="003A55A2"/>
  </w:style>
  <w:style w:type="paragraph" w:customStyle="1" w:styleId="92763DA0D12F47548AD654D72D8C625C">
    <w:name w:val="92763DA0D12F47548AD654D72D8C625C"/>
    <w:rsid w:val="003A55A2"/>
  </w:style>
  <w:style w:type="paragraph" w:customStyle="1" w:styleId="02D0F73E9369441E8D204D573B7353D1">
    <w:name w:val="02D0F73E9369441E8D204D573B7353D1"/>
    <w:rsid w:val="003A55A2"/>
  </w:style>
  <w:style w:type="paragraph" w:customStyle="1" w:styleId="C6ADF9FCA383440BBF7419363CFFF698">
    <w:name w:val="C6ADF9FCA383440BBF7419363CFFF698"/>
    <w:rsid w:val="003A55A2"/>
  </w:style>
  <w:style w:type="paragraph" w:customStyle="1" w:styleId="B45A16311B3041C1B60BF24F459F3DC2">
    <w:name w:val="B45A16311B3041C1B60BF24F459F3DC2"/>
    <w:rsid w:val="003A55A2"/>
  </w:style>
  <w:style w:type="paragraph" w:customStyle="1" w:styleId="7B3B0F664F4540A888052C06CD1C1D46">
    <w:name w:val="7B3B0F664F4540A888052C06CD1C1D46"/>
    <w:rsid w:val="003A55A2"/>
  </w:style>
  <w:style w:type="paragraph" w:customStyle="1" w:styleId="1895EB260A794124AA393D4578C4AFFC">
    <w:name w:val="1895EB260A794124AA393D4578C4AFFC"/>
    <w:rsid w:val="003A55A2"/>
  </w:style>
  <w:style w:type="paragraph" w:customStyle="1" w:styleId="8448663D4E96469E88716C9D5B6DB9D0">
    <w:name w:val="8448663D4E96469E88716C9D5B6DB9D0"/>
    <w:rsid w:val="003A55A2"/>
  </w:style>
  <w:style w:type="paragraph" w:customStyle="1" w:styleId="07E9C4A65F2E4077B38AE13FAC12E00B">
    <w:name w:val="07E9C4A65F2E4077B38AE13FAC12E00B"/>
    <w:rsid w:val="003A55A2"/>
  </w:style>
  <w:style w:type="paragraph" w:customStyle="1" w:styleId="2E57997866CD4B1C8312B3F5A4F7E1AE">
    <w:name w:val="2E57997866CD4B1C8312B3F5A4F7E1AE"/>
    <w:rsid w:val="003A55A2"/>
  </w:style>
  <w:style w:type="paragraph" w:customStyle="1" w:styleId="9384299DBB244436A90F141F0321E4CC">
    <w:name w:val="9384299DBB244436A90F141F0321E4CC"/>
    <w:rsid w:val="003A55A2"/>
  </w:style>
  <w:style w:type="paragraph" w:customStyle="1" w:styleId="4CE4F413058147F694BBF9FAB4FE4E4D">
    <w:name w:val="4CE4F413058147F694BBF9FAB4FE4E4D"/>
    <w:rsid w:val="003A55A2"/>
  </w:style>
  <w:style w:type="paragraph" w:customStyle="1" w:styleId="BDE8DF4D8F984D88BC560D35A93F6926">
    <w:name w:val="BDE8DF4D8F984D88BC560D35A93F6926"/>
    <w:rsid w:val="003A55A2"/>
  </w:style>
  <w:style w:type="paragraph" w:customStyle="1" w:styleId="BDE62B8D200D477C855BDC3673BDA98B">
    <w:name w:val="BDE62B8D200D477C855BDC3673BDA98B"/>
    <w:rsid w:val="003A55A2"/>
  </w:style>
  <w:style w:type="paragraph" w:customStyle="1" w:styleId="7741BC5B4501490EAFAE78CDBD1C061A">
    <w:name w:val="7741BC5B4501490EAFAE78CDBD1C061A"/>
    <w:rsid w:val="003A55A2"/>
  </w:style>
  <w:style w:type="paragraph" w:customStyle="1" w:styleId="2E1AAA56775045C3AE82F5E7492F4686">
    <w:name w:val="2E1AAA56775045C3AE82F5E7492F4686"/>
    <w:rsid w:val="003A55A2"/>
  </w:style>
  <w:style w:type="paragraph" w:customStyle="1" w:styleId="BF42D8FBBF444BF9B3227324B58253A9">
    <w:name w:val="BF42D8FBBF444BF9B3227324B58253A9"/>
    <w:rsid w:val="003A55A2"/>
  </w:style>
  <w:style w:type="paragraph" w:customStyle="1" w:styleId="180D61A8CDA7402DA4259E2DED4C2A54">
    <w:name w:val="180D61A8CDA7402DA4259E2DED4C2A54"/>
    <w:rsid w:val="003A55A2"/>
  </w:style>
  <w:style w:type="paragraph" w:customStyle="1" w:styleId="F5FD66B504914397983FE6D836CBF784">
    <w:name w:val="F5FD66B504914397983FE6D836CBF784"/>
    <w:rsid w:val="003A55A2"/>
  </w:style>
  <w:style w:type="paragraph" w:customStyle="1" w:styleId="EFAFB444734A49EBA9641617CBDC0F8E">
    <w:name w:val="EFAFB444734A49EBA9641617CBDC0F8E"/>
    <w:rsid w:val="003A55A2"/>
  </w:style>
  <w:style w:type="paragraph" w:customStyle="1" w:styleId="3E2C12E4F58D4B1BAF864B3B97C49CA2">
    <w:name w:val="3E2C12E4F58D4B1BAF864B3B97C49CA2"/>
    <w:rsid w:val="003A55A2"/>
  </w:style>
  <w:style w:type="paragraph" w:customStyle="1" w:styleId="5368095456C04A35A4C79FEA4E57E689">
    <w:name w:val="5368095456C04A35A4C79FEA4E57E689"/>
    <w:rsid w:val="003A55A2"/>
  </w:style>
  <w:style w:type="paragraph" w:customStyle="1" w:styleId="47FFE7A688A64838935ECA7646FA7F17">
    <w:name w:val="47FFE7A688A64838935ECA7646FA7F17"/>
    <w:rsid w:val="003A55A2"/>
  </w:style>
  <w:style w:type="paragraph" w:customStyle="1" w:styleId="9B233E7913C2489B9857FC1211386DC0">
    <w:name w:val="9B233E7913C2489B9857FC1211386DC0"/>
    <w:rsid w:val="003A55A2"/>
  </w:style>
  <w:style w:type="paragraph" w:customStyle="1" w:styleId="3CE02024ED49404BB21CAD8714048E51">
    <w:name w:val="3CE02024ED49404BB21CAD8714048E51"/>
    <w:rsid w:val="003A55A2"/>
  </w:style>
  <w:style w:type="paragraph" w:customStyle="1" w:styleId="4EA2BB7F202E400E88E430608BD13230">
    <w:name w:val="4EA2BB7F202E400E88E430608BD13230"/>
    <w:rsid w:val="003A55A2"/>
  </w:style>
  <w:style w:type="paragraph" w:customStyle="1" w:styleId="D054325E94D346279C7037B085957B3F">
    <w:name w:val="D054325E94D346279C7037B085957B3F"/>
    <w:rsid w:val="003A55A2"/>
  </w:style>
  <w:style w:type="paragraph" w:customStyle="1" w:styleId="819C98684B11442B8568FB74F22F2BA0">
    <w:name w:val="819C98684B11442B8568FB74F22F2BA0"/>
    <w:rsid w:val="003A55A2"/>
  </w:style>
  <w:style w:type="paragraph" w:customStyle="1" w:styleId="EB2333B2840441B2A1490C87E73F8DF0">
    <w:name w:val="EB2333B2840441B2A1490C87E73F8DF0"/>
    <w:rsid w:val="003A55A2"/>
  </w:style>
  <w:style w:type="paragraph" w:customStyle="1" w:styleId="3EB11BB477A2494798C8541DEF37474B">
    <w:name w:val="3EB11BB477A2494798C8541DEF37474B"/>
    <w:rsid w:val="003A55A2"/>
  </w:style>
  <w:style w:type="paragraph" w:customStyle="1" w:styleId="774EF6CACF7E4B50A80022AB4669D1F9">
    <w:name w:val="774EF6CACF7E4B50A80022AB4669D1F9"/>
    <w:rsid w:val="003A55A2"/>
  </w:style>
  <w:style w:type="paragraph" w:customStyle="1" w:styleId="74A0E955B4EA4B8987BFF5843B9E4DD8">
    <w:name w:val="74A0E955B4EA4B8987BFF5843B9E4DD8"/>
    <w:rsid w:val="003A55A2"/>
  </w:style>
  <w:style w:type="paragraph" w:customStyle="1" w:styleId="9E063D6B763B4A0AAE34B364B4839BFB">
    <w:name w:val="9E063D6B763B4A0AAE34B364B4839BFB"/>
    <w:rsid w:val="003A55A2"/>
  </w:style>
  <w:style w:type="paragraph" w:customStyle="1" w:styleId="902C3AF8A68B463D840061F1AB7E0D65">
    <w:name w:val="902C3AF8A68B463D840061F1AB7E0D65"/>
    <w:rsid w:val="003A55A2"/>
  </w:style>
  <w:style w:type="paragraph" w:customStyle="1" w:styleId="5B9CF136EB6542D1AC6CCC280E3D0DC0">
    <w:name w:val="5B9CF136EB6542D1AC6CCC280E3D0DC0"/>
    <w:rsid w:val="003A55A2"/>
  </w:style>
  <w:style w:type="paragraph" w:customStyle="1" w:styleId="C8EB1AE3627344128E2BDC1C3DAB5422">
    <w:name w:val="C8EB1AE3627344128E2BDC1C3DAB5422"/>
    <w:rsid w:val="003A55A2"/>
  </w:style>
  <w:style w:type="paragraph" w:customStyle="1" w:styleId="6B66DBCA01FC430DA11AD79693E1F7FE">
    <w:name w:val="6B66DBCA01FC430DA11AD79693E1F7FE"/>
    <w:rsid w:val="003A55A2"/>
  </w:style>
  <w:style w:type="paragraph" w:customStyle="1" w:styleId="7ECD1D25D4A14E458123622FFE6D0A73">
    <w:name w:val="7ECD1D25D4A14E458123622FFE6D0A73"/>
    <w:rsid w:val="003A55A2"/>
  </w:style>
  <w:style w:type="paragraph" w:customStyle="1" w:styleId="A75B17DD409C46DAAE74ECDD16A69DA4">
    <w:name w:val="A75B17DD409C46DAAE74ECDD16A69DA4"/>
    <w:rsid w:val="003A55A2"/>
  </w:style>
  <w:style w:type="paragraph" w:customStyle="1" w:styleId="66A0BE11702A4F8DA34290F5EEC89A02">
    <w:name w:val="66A0BE11702A4F8DA34290F5EEC89A02"/>
    <w:rsid w:val="003A55A2"/>
  </w:style>
  <w:style w:type="paragraph" w:customStyle="1" w:styleId="97128FE1F3F2405EB1DD45EA6B3FC1A1">
    <w:name w:val="97128FE1F3F2405EB1DD45EA6B3FC1A1"/>
    <w:rsid w:val="003A55A2"/>
  </w:style>
  <w:style w:type="paragraph" w:customStyle="1" w:styleId="0829F62B08174164B1301E85A803BCA9">
    <w:name w:val="0829F62B08174164B1301E85A803BCA9"/>
    <w:rsid w:val="003A55A2"/>
  </w:style>
  <w:style w:type="paragraph" w:customStyle="1" w:styleId="753D2CFCA9F24F758BBC144E9861D5A5">
    <w:name w:val="753D2CFCA9F24F758BBC144E9861D5A5"/>
    <w:rsid w:val="003A55A2"/>
  </w:style>
  <w:style w:type="paragraph" w:customStyle="1" w:styleId="6422602D63FB4A87B8DA88EE271EE0C6">
    <w:name w:val="6422602D63FB4A87B8DA88EE271EE0C6"/>
    <w:rsid w:val="003A55A2"/>
  </w:style>
  <w:style w:type="paragraph" w:customStyle="1" w:styleId="89A8B52D2AF945F6B4C90284E06CA12F">
    <w:name w:val="89A8B52D2AF945F6B4C90284E06CA12F"/>
    <w:rsid w:val="003A55A2"/>
  </w:style>
  <w:style w:type="paragraph" w:customStyle="1" w:styleId="8B3D4FA9F7E548A8A01415066D4598D7">
    <w:name w:val="8B3D4FA9F7E548A8A01415066D4598D7"/>
    <w:rsid w:val="003A55A2"/>
  </w:style>
  <w:style w:type="paragraph" w:customStyle="1" w:styleId="3C06619A818D43718ED3AF9BA123A2E4">
    <w:name w:val="3C06619A818D43718ED3AF9BA123A2E4"/>
    <w:rsid w:val="003A55A2"/>
  </w:style>
  <w:style w:type="paragraph" w:customStyle="1" w:styleId="8E465E7381354F35A41292EAC252678C">
    <w:name w:val="8E465E7381354F35A41292EAC252678C"/>
    <w:rsid w:val="003A55A2"/>
  </w:style>
  <w:style w:type="paragraph" w:customStyle="1" w:styleId="2650ED00DFDC408088D975A05D776706">
    <w:name w:val="2650ED00DFDC408088D975A05D776706"/>
    <w:rsid w:val="003A55A2"/>
  </w:style>
  <w:style w:type="paragraph" w:customStyle="1" w:styleId="AC1A422C783F4FC1BFD22E14E9CB6613">
    <w:name w:val="AC1A422C783F4FC1BFD22E14E9CB6613"/>
    <w:rsid w:val="003A55A2"/>
  </w:style>
  <w:style w:type="paragraph" w:customStyle="1" w:styleId="816BED4F477B443BB19C741284666042">
    <w:name w:val="816BED4F477B443BB19C741284666042"/>
    <w:rsid w:val="003A55A2"/>
  </w:style>
  <w:style w:type="paragraph" w:customStyle="1" w:styleId="B56FB3F6DCF94BB2A13D39DBFCD00FAE">
    <w:name w:val="B56FB3F6DCF94BB2A13D39DBFCD00FAE"/>
    <w:rsid w:val="003A55A2"/>
  </w:style>
  <w:style w:type="paragraph" w:customStyle="1" w:styleId="691E7013766C4402A7D475D7DAFE9194">
    <w:name w:val="691E7013766C4402A7D475D7DAFE9194"/>
    <w:rsid w:val="003A55A2"/>
  </w:style>
  <w:style w:type="paragraph" w:customStyle="1" w:styleId="8B7A3A3D118E4F02939B0B3B6F2BA88A">
    <w:name w:val="8B7A3A3D118E4F02939B0B3B6F2BA88A"/>
    <w:rsid w:val="003A55A2"/>
  </w:style>
  <w:style w:type="paragraph" w:customStyle="1" w:styleId="60557EBAACC347C7A8FD8107E4FECA50">
    <w:name w:val="60557EBAACC347C7A8FD8107E4FECA50"/>
    <w:rsid w:val="003A55A2"/>
  </w:style>
  <w:style w:type="paragraph" w:customStyle="1" w:styleId="2A643443CB724697AFA705FC89E2337C">
    <w:name w:val="2A643443CB724697AFA705FC89E2337C"/>
    <w:rsid w:val="003A55A2"/>
  </w:style>
  <w:style w:type="paragraph" w:customStyle="1" w:styleId="48B9FC7ED8DB4404A7538466AEDB44D6">
    <w:name w:val="48B9FC7ED8DB4404A7538466AEDB44D6"/>
    <w:rsid w:val="003A55A2"/>
  </w:style>
  <w:style w:type="paragraph" w:customStyle="1" w:styleId="2AD8C00F4F624F8D99A05C53AAE24B16">
    <w:name w:val="2AD8C00F4F624F8D99A05C53AAE24B16"/>
    <w:rsid w:val="003A55A2"/>
  </w:style>
  <w:style w:type="paragraph" w:customStyle="1" w:styleId="3FC600713E094E15BB2C8854E83E699C">
    <w:name w:val="3FC600713E094E15BB2C8854E83E699C"/>
    <w:rsid w:val="003A55A2"/>
  </w:style>
  <w:style w:type="paragraph" w:customStyle="1" w:styleId="237D3297AF2748E28FD9860FC3A88339">
    <w:name w:val="237D3297AF2748E28FD9860FC3A88339"/>
    <w:rsid w:val="003A55A2"/>
  </w:style>
  <w:style w:type="paragraph" w:customStyle="1" w:styleId="7684B7301CCC4A8DBB8FE000624E6FC5">
    <w:name w:val="7684B7301CCC4A8DBB8FE000624E6FC5"/>
    <w:rsid w:val="003A55A2"/>
  </w:style>
  <w:style w:type="paragraph" w:customStyle="1" w:styleId="1E553155E0AA475B9A7A586E19E57804">
    <w:name w:val="1E553155E0AA475B9A7A586E19E57804"/>
    <w:rsid w:val="003A55A2"/>
  </w:style>
  <w:style w:type="paragraph" w:customStyle="1" w:styleId="7F272087D822470885187922400B4FA2">
    <w:name w:val="7F272087D822470885187922400B4FA2"/>
    <w:rsid w:val="003A55A2"/>
  </w:style>
  <w:style w:type="paragraph" w:customStyle="1" w:styleId="60F5F079E4674DED83B8FF3B51DE6DEF">
    <w:name w:val="60F5F079E4674DED83B8FF3B51DE6DEF"/>
    <w:rsid w:val="003A55A2"/>
  </w:style>
  <w:style w:type="paragraph" w:customStyle="1" w:styleId="9CC14522DD40475C8C467B6EA306520E">
    <w:name w:val="9CC14522DD40475C8C467B6EA306520E"/>
    <w:rsid w:val="003A55A2"/>
  </w:style>
  <w:style w:type="paragraph" w:customStyle="1" w:styleId="305D3F02A9C944D6B8D00AA88912CCDB">
    <w:name w:val="305D3F02A9C944D6B8D00AA88912CCDB"/>
    <w:rsid w:val="003A55A2"/>
  </w:style>
  <w:style w:type="paragraph" w:customStyle="1" w:styleId="0A822A8D4F34478D822FF3099D28C17C">
    <w:name w:val="0A822A8D4F34478D822FF3099D28C17C"/>
    <w:rsid w:val="003A55A2"/>
  </w:style>
  <w:style w:type="paragraph" w:customStyle="1" w:styleId="7A3EB9103AD24D239CFAEBA30AD94238">
    <w:name w:val="7A3EB9103AD24D239CFAEBA30AD94238"/>
    <w:rsid w:val="003A55A2"/>
  </w:style>
  <w:style w:type="paragraph" w:customStyle="1" w:styleId="0F186A1750774DF8BC8B556458913BD6">
    <w:name w:val="0F186A1750774DF8BC8B556458913BD6"/>
    <w:rsid w:val="003A55A2"/>
  </w:style>
  <w:style w:type="paragraph" w:customStyle="1" w:styleId="3D00662B963640718FA304F109FBC0D1">
    <w:name w:val="3D00662B963640718FA304F109FBC0D1"/>
    <w:rsid w:val="003A55A2"/>
  </w:style>
  <w:style w:type="paragraph" w:customStyle="1" w:styleId="47F5D0FF46F942EFAAA5E07D4EEB3344">
    <w:name w:val="47F5D0FF46F942EFAAA5E07D4EEB3344"/>
    <w:rsid w:val="003A55A2"/>
  </w:style>
  <w:style w:type="paragraph" w:customStyle="1" w:styleId="BFF390FA6F6C49348B194453EAB5A4B4">
    <w:name w:val="BFF390FA6F6C49348B194453EAB5A4B4"/>
    <w:rsid w:val="003A55A2"/>
  </w:style>
  <w:style w:type="paragraph" w:customStyle="1" w:styleId="7A658361DE9041609671B98571EC2695">
    <w:name w:val="7A658361DE9041609671B98571EC2695"/>
    <w:rsid w:val="003A55A2"/>
  </w:style>
  <w:style w:type="paragraph" w:customStyle="1" w:styleId="525FE81CA0A64230BEB893ACEF0C41FB">
    <w:name w:val="525FE81CA0A64230BEB893ACEF0C41FB"/>
    <w:rsid w:val="003A55A2"/>
  </w:style>
  <w:style w:type="paragraph" w:customStyle="1" w:styleId="CE82FBBFB7AE471E8260AB22147C1CB5">
    <w:name w:val="CE82FBBFB7AE471E8260AB22147C1CB5"/>
    <w:rsid w:val="003A55A2"/>
  </w:style>
  <w:style w:type="paragraph" w:customStyle="1" w:styleId="FAA46B357D18463898F518EEB64D4815">
    <w:name w:val="FAA46B357D18463898F518EEB64D4815"/>
    <w:rsid w:val="003A55A2"/>
  </w:style>
  <w:style w:type="paragraph" w:customStyle="1" w:styleId="89DBB425F92E40C6840750AE0CCDC143">
    <w:name w:val="89DBB425F92E40C6840750AE0CCDC143"/>
    <w:rsid w:val="003A55A2"/>
  </w:style>
  <w:style w:type="paragraph" w:customStyle="1" w:styleId="44392941FE93447F8498A56D52B76EA2">
    <w:name w:val="44392941FE93447F8498A56D52B76EA2"/>
    <w:rsid w:val="003A55A2"/>
  </w:style>
  <w:style w:type="paragraph" w:customStyle="1" w:styleId="4BBE3F17258A419DA1772137A343AB88">
    <w:name w:val="4BBE3F17258A419DA1772137A343AB88"/>
    <w:rsid w:val="003A55A2"/>
  </w:style>
  <w:style w:type="paragraph" w:customStyle="1" w:styleId="EDB92A2D78E64444B5A2C4A4026BB521">
    <w:name w:val="EDB92A2D78E64444B5A2C4A4026BB521"/>
    <w:rsid w:val="003A55A2"/>
  </w:style>
  <w:style w:type="paragraph" w:customStyle="1" w:styleId="58E0477BA8F14B3DADD1E4AB64F96C0F">
    <w:name w:val="58E0477BA8F14B3DADD1E4AB64F96C0F"/>
    <w:rsid w:val="003A55A2"/>
  </w:style>
  <w:style w:type="paragraph" w:customStyle="1" w:styleId="7F8245ACD80F45E0A12C2B214AB9A0B8">
    <w:name w:val="7F8245ACD80F45E0A12C2B214AB9A0B8"/>
    <w:rsid w:val="003A55A2"/>
  </w:style>
  <w:style w:type="paragraph" w:customStyle="1" w:styleId="B31D559FFD304A74811A34D4D1736CB7">
    <w:name w:val="B31D559FFD304A74811A34D4D1736CB7"/>
    <w:rsid w:val="003A55A2"/>
  </w:style>
  <w:style w:type="paragraph" w:customStyle="1" w:styleId="C2D6AB7830344995A6FBDDF2EFA9780F">
    <w:name w:val="C2D6AB7830344995A6FBDDF2EFA9780F"/>
    <w:rsid w:val="003A55A2"/>
  </w:style>
  <w:style w:type="paragraph" w:customStyle="1" w:styleId="2F42D01198694D12BE519D9F9EFB0FBA">
    <w:name w:val="2F42D01198694D12BE519D9F9EFB0FBA"/>
    <w:rsid w:val="003A55A2"/>
  </w:style>
  <w:style w:type="paragraph" w:customStyle="1" w:styleId="8F86E56F7F364C9F94B8DC4C2FA1F8D9">
    <w:name w:val="8F86E56F7F364C9F94B8DC4C2FA1F8D9"/>
    <w:rsid w:val="003A55A2"/>
  </w:style>
  <w:style w:type="paragraph" w:customStyle="1" w:styleId="DFE7C2AF4A74473A9ED7765F0F74DF08">
    <w:name w:val="DFE7C2AF4A74473A9ED7765F0F74DF08"/>
    <w:rsid w:val="003A55A2"/>
  </w:style>
  <w:style w:type="paragraph" w:customStyle="1" w:styleId="0799CDC7257D45C2B55DBDD23343CF85">
    <w:name w:val="0799CDC7257D45C2B55DBDD23343CF85"/>
    <w:rsid w:val="003A55A2"/>
  </w:style>
  <w:style w:type="paragraph" w:customStyle="1" w:styleId="A7B99A9400814F969CFCBCE538D97756">
    <w:name w:val="A7B99A9400814F969CFCBCE538D97756"/>
    <w:rsid w:val="003A55A2"/>
  </w:style>
  <w:style w:type="paragraph" w:customStyle="1" w:styleId="0AC2F093ABD3464591845C6366E88E04">
    <w:name w:val="0AC2F093ABD3464591845C6366E88E04"/>
    <w:rsid w:val="003A55A2"/>
  </w:style>
  <w:style w:type="paragraph" w:customStyle="1" w:styleId="A35A7A14EC2A4B2C9C645A095B63368D">
    <w:name w:val="A35A7A14EC2A4B2C9C645A095B63368D"/>
    <w:rsid w:val="003A55A2"/>
  </w:style>
  <w:style w:type="paragraph" w:customStyle="1" w:styleId="C530B8391C0A4CC5BE4BBAEF7B8F8549">
    <w:name w:val="C530B8391C0A4CC5BE4BBAEF7B8F8549"/>
    <w:rsid w:val="003A55A2"/>
  </w:style>
  <w:style w:type="paragraph" w:customStyle="1" w:styleId="64BF37416A5240D499495E3C03A31A2D">
    <w:name w:val="64BF37416A5240D499495E3C03A31A2D"/>
    <w:rsid w:val="003A55A2"/>
  </w:style>
  <w:style w:type="paragraph" w:customStyle="1" w:styleId="CAA9745A925441F6BADE71CD95CCB506">
    <w:name w:val="CAA9745A925441F6BADE71CD95CCB506"/>
    <w:rsid w:val="003A55A2"/>
  </w:style>
  <w:style w:type="paragraph" w:customStyle="1" w:styleId="788BFC2AEF22472DA5F50C30233B25D4">
    <w:name w:val="788BFC2AEF22472DA5F50C30233B25D4"/>
    <w:rsid w:val="003A55A2"/>
  </w:style>
  <w:style w:type="paragraph" w:customStyle="1" w:styleId="D1BFDCA59EFE40B18907D16634AE1F13">
    <w:name w:val="D1BFDCA59EFE40B18907D16634AE1F13"/>
    <w:rsid w:val="003A55A2"/>
  </w:style>
  <w:style w:type="paragraph" w:customStyle="1" w:styleId="6E6B1980AEE14A6B912A917F0CCDA7DE">
    <w:name w:val="6E6B1980AEE14A6B912A917F0CCDA7DE"/>
    <w:rsid w:val="003A55A2"/>
  </w:style>
  <w:style w:type="paragraph" w:customStyle="1" w:styleId="64F0C6EBFB544185BAED1E0663558EA6">
    <w:name w:val="64F0C6EBFB544185BAED1E0663558EA6"/>
    <w:rsid w:val="003A55A2"/>
  </w:style>
  <w:style w:type="paragraph" w:customStyle="1" w:styleId="530194CADB2645F083CA9E8BC954EE07">
    <w:name w:val="530194CADB2645F083CA9E8BC954EE07"/>
    <w:rsid w:val="003A55A2"/>
  </w:style>
  <w:style w:type="paragraph" w:customStyle="1" w:styleId="F6A6FE0F061B4619A19E6CC0D50ABB59">
    <w:name w:val="F6A6FE0F061B4619A19E6CC0D50ABB59"/>
    <w:rsid w:val="003A55A2"/>
  </w:style>
  <w:style w:type="paragraph" w:customStyle="1" w:styleId="0953F0BE13A44B0BB4CFE94C55FB2194">
    <w:name w:val="0953F0BE13A44B0BB4CFE94C55FB2194"/>
    <w:rsid w:val="003A55A2"/>
  </w:style>
  <w:style w:type="paragraph" w:customStyle="1" w:styleId="35DA04F31DB9460EA370297A25175531">
    <w:name w:val="35DA04F31DB9460EA370297A25175531"/>
    <w:rsid w:val="003A55A2"/>
  </w:style>
  <w:style w:type="paragraph" w:customStyle="1" w:styleId="750C3685DEA743CF931B35C4420DC21A">
    <w:name w:val="750C3685DEA743CF931B35C4420DC21A"/>
    <w:rsid w:val="003A55A2"/>
  </w:style>
  <w:style w:type="paragraph" w:customStyle="1" w:styleId="57C7E5E6FD4F42EF8DB956B015F32390">
    <w:name w:val="57C7E5E6FD4F42EF8DB956B015F32390"/>
    <w:rsid w:val="003A55A2"/>
  </w:style>
  <w:style w:type="paragraph" w:customStyle="1" w:styleId="EEA63D13A58F42C9AC927BFD05A20652">
    <w:name w:val="EEA63D13A58F42C9AC927BFD05A20652"/>
    <w:rsid w:val="003A55A2"/>
  </w:style>
  <w:style w:type="paragraph" w:customStyle="1" w:styleId="8ACA995E7AD641E086A3A38D6A0A0302">
    <w:name w:val="8ACA995E7AD641E086A3A38D6A0A0302"/>
    <w:rsid w:val="003A55A2"/>
  </w:style>
  <w:style w:type="paragraph" w:customStyle="1" w:styleId="403C90C018A24C2EB27C26EDFCF3FDC4">
    <w:name w:val="403C90C018A24C2EB27C26EDFCF3FDC4"/>
    <w:rsid w:val="003A55A2"/>
  </w:style>
  <w:style w:type="paragraph" w:customStyle="1" w:styleId="94B3FE4EE0304904BAEB69406B148279">
    <w:name w:val="94B3FE4EE0304904BAEB69406B148279"/>
    <w:rsid w:val="003A55A2"/>
  </w:style>
  <w:style w:type="paragraph" w:customStyle="1" w:styleId="DF49D0F4738F42C092C6732CB21644E9">
    <w:name w:val="DF49D0F4738F42C092C6732CB21644E9"/>
    <w:rsid w:val="003A55A2"/>
  </w:style>
  <w:style w:type="paragraph" w:customStyle="1" w:styleId="950751AA313B40529667901D21AF8AEE">
    <w:name w:val="950751AA313B40529667901D21AF8AEE"/>
    <w:rsid w:val="003A55A2"/>
  </w:style>
  <w:style w:type="paragraph" w:customStyle="1" w:styleId="38EEFB10108E4D48A6131E1E3BC03BFC">
    <w:name w:val="38EEFB10108E4D48A6131E1E3BC03BFC"/>
    <w:rsid w:val="003A55A2"/>
  </w:style>
  <w:style w:type="paragraph" w:customStyle="1" w:styleId="03A744E588E54E90AD1E8A8801D9D514">
    <w:name w:val="03A744E588E54E90AD1E8A8801D9D514"/>
    <w:rsid w:val="003A55A2"/>
  </w:style>
  <w:style w:type="paragraph" w:customStyle="1" w:styleId="C1C975FC2B9841DC9ECB1B6D78071BB9">
    <w:name w:val="C1C975FC2B9841DC9ECB1B6D78071BB9"/>
    <w:rsid w:val="003A55A2"/>
  </w:style>
  <w:style w:type="paragraph" w:customStyle="1" w:styleId="538875E335B64222BDA499428BB781E4">
    <w:name w:val="538875E335B64222BDA499428BB781E4"/>
    <w:rsid w:val="003A55A2"/>
  </w:style>
  <w:style w:type="paragraph" w:customStyle="1" w:styleId="8F07422B5DE9408A875FC92934CCDEE6">
    <w:name w:val="8F07422B5DE9408A875FC92934CCDEE6"/>
    <w:rsid w:val="003A55A2"/>
  </w:style>
  <w:style w:type="paragraph" w:customStyle="1" w:styleId="60F1DA0BE4494FF38FD1619B916E7F42">
    <w:name w:val="60F1DA0BE4494FF38FD1619B916E7F42"/>
    <w:rsid w:val="003A55A2"/>
  </w:style>
  <w:style w:type="paragraph" w:customStyle="1" w:styleId="812EA413BC2E48CDA63B2628B97D1ABA">
    <w:name w:val="812EA413BC2E48CDA63B2628B97D1ABA"/>
    <w:rsid w:val="003A55A2"/>
  </w:style>
  <w:style w:type="paragraph" w:customStyle="1" w:styleId="00B33D2A12E344E8B42FD59F4D227E35">
    <w:name w:val="00B33D2A12E344E8B42FD59F4D227E35"/>
    <w:rsid w:val="003A55A2"/>
  </w:style>
  <w:style w:type="paragraph" w:customStyle="1" w:styleId="1EF5FAA8D94E4FB2AD7396D825D15B3E">
    <w:name w:val="1EF5FAA8D94E4FB2AD7396D825D15B3E"/>
    <w:rsid w:val="003A55A2"/>
  </w:style>
  <w:style w:type="paragraph" w:customStyle="1" w:styleId="A0AE2289E6A04785ACEB43815B54E947">
    <w:name w:val="A0AE2289E6A04785ACEB43815B54E947"/>
    <w:rsid w:val="003A55A2"/>
  </w:style>
  <w:style w:type="paragraph" w:customStyle="1" w:styleId="0D2471877AEB4CF99A77937D7A0281C3">
    <w:name w:val="0D2471877AEB4CF99A77937D7A0281C3"/>
    <w:rsid w:val="003A55A2"/>
  </w:style>
  <w:style w:type="paragraph" w:customStyle="1" w:styleId="8972E9D355EE4084A9C59A0348878112">
    <w:name w:val="8972E9D355EE4084A9C59A0348878112"/>
    <w:rsid w:val="003A55A2"/>
  </w:style>
  <w:style w:type="paragraph" w:customStyle="1" w:styleId="EFD0720A01044C75808940C1B4B8E0CE">
    <w:name w:val="EFD0720A01044C75808940C1B4B8E0CE"/>
    <w:rsid w:val="003A55A2"/>
  </w:style>
  <w:style w:type="paragraph" w:customStyle="1" w:styleId="9B31B706B0FF46D787995256C2A9DF5E">
    <w:name w:val="9B31B706B0FF46D787995256C2A9DF5E"/>
    <w:rsid w:val="003A55A2"/>
  </w:style>
  <w:style w:type="paragraph" w:customStyle="1" w:styleId="12A7F3F355A14FA2BDAF99FF86FBC641">
    <w:name w:val="12A7F3F355A14FA2BDAF99FF86FBC641"/>
    <w:rsid w:val="003A55A2"/>
  </w:style>
  <w:style w:type="paragraph" w:customStyle="1" w:styleId="B2EEB4F149BA42C3B6AB0A38F7F492EC">
    <w:name w:val="B2EEB4F149BA42C3B6AB0A38F7F492EC"/>
    <w:rsid w:val="003A55A2"/>
  </w:style>
  <w:style w:type="paragraph" w:customStyle="1" w:styleId="A0EAD3F0C0C24BC8948D789046D6E0F6">
    <w:name w:val="A0EAD3F0C0C24BC8948D789046D6E0F6"/>
    <w:rsid w:val="003A55A2"/>
  </w:style>
  <w:style w:type="paragraph" w:customStyle="1" w:styleId="5EDA98D76FAF440B822E981E08489582">
    <w:name w:val="5EDA98D76FAF440B822E981E08489582"/>
    <w:rsid w:val="003A55A2"/>
  </w:style>
  <w:style w:type="paragraph" w:customStyle="1" w:styleId="6FF7C22CC87743CC8AE73BFB98B4F209">
    <w:name w:val="6FF7C22CC87743CC8AE73BFB98B4F209"/>
    <w:rsid w:val="003A55A2"/>
  </w:style>
  <w:style w:type="paragraph" w:customStyle="1" w:styleId="A004ECF97B294083B04B03B3A7D599A2">
    <w:name w:val="A004ECF97B294083B04B03B3A7D599A2"/>
    <w:rsid w:val="003A55A2"/>
  </w:style>
  <w:style w:type="paragraph" w:customStyle="1" w:styleId="C44F5C3322C5473FBA4A5863ABCF5200">
    <w:name w:val="C44F5C3322C5473FBA4A5863ABCF5200"/>
    <w:rsid w:val="003A55A2"/>
  </w:style>
  <w:style w:type="paragraph" w:customStyle="1" w:styleId="EEEEDB477B224EC49B0921288CF0FE4C">
    <w:name w:val="EEEEDB477B224EC49B0921288CF0FE4C"/>
    <w:rsid w:val="003A55A2"/>
  </w:style>
  <w:style w:type="paragraph" w:customStyle="1" w:styleId="A54BC3708C10496686D273265870117E">
    <w:name w:val="A54BC3708C10496686D273265870117E"/>
    <w:rsid w:val="003A55A2"/>
  </w:style>
  <w:style w:type="paragraph" w:customStyle="1" w:styleId="86159354A85A48E4B4704C93A533A72E">
    <w:name w:val="86159354A85A48E4B4704C93A533A72E"/>
    <w:rsid w:val="003A55A2"/>
  </w:style>
  <w:style w:type="paragraph" w:customStyle="1" w:styleId="CFC1345749F945ECB76B373AF25F477D">
    <w:name w:val="CFC1345749F945ECB76B373AF25F477D"/>
    <w:rsid w:val="003A55A2"/>
  </w:style>
  <w:style w:type="paragraph" w:customStyle="1" w:styleId="FD25A01DF5B14B79B011E4AEB4DFE2CB">
    <w:name w:val="FD25A01DF5B14B79B011E4AEB4DFE2CB"/>
    <w:rsid w:val="003A55A2"/>
  </w:style>
  <w:style w:type="paragraph" w:customStyle="1" w:styleId="D9231C8A27E548FF801AA0E9FD80686A">
    <w:name w:val="D9231C8A27E548FF801AA0E9FD80686A"/>
    <w:rsid w:val="003A55A2"/>
  </w:style>
  <w:style w:type="paragraph" w:customStyle="1" w:styleId="4EAB9D1DE2304557A630838ACB06BC28">
    <w:name w:val="4EAB9D1DE2304557A630838ACB06BC28"/>
    <w:rsid w:val="003A55A2"/>
  </w:style>
  <w:style w:type="paragraph" w:customStyle="1" w:styleId="D1BD6A90349E450FB76FC9F22C656C35">
    <w:name w:val="D1BD6A90349E450FB76FC9F22C656C35"/>
    <w:rsid w:val="003A55A2"/>
  </w:style>
  <w:style w:type="paragraph" w:customStyle="1" w:styleId="B5FB0D48E33E47CB85A5FC5354677B3C">
    <w:name w:val="B5FB0D48E33E47CB85A5FC5354677B3C"/>
    <w:rsid w:val="003A55A2"/>
  </w:style>
  <w:style w:type="paragraph" w:customStyle="1" w:styleId="994E805950F646D4B643B7D1FD36CCCB">
    <w:name w:val="994E805950F646D4B643B7D1FD36CCCB"/>
    <w:rsid w:val="003A55A2"/>
  </w:style>
  <w:style w:type="paragraph" w:customStyle="1" w:styleId="AE2354D2920D46CAB59A08972571226E">
    <w:name w:val="AE2354D2920D46CAB59A08972571226E"/>
    <w:rsid w:val="003A55A2"/>
  </w:style>
  <w:style w:type="paragraph" w:customStyle="1" w:styleId="E5386D50EDE54FE7BCCE7AF8E9AEC72A">
    <w:name w:val="E5386D50EDE54FE7BCCE7AF8E9AEC72A"/>
    <w:rsid w:val="003A55A2"/>
  </w:style>
  <w:style w:type="paragraph" w:customStyle="1" w:styleId="4575BE6F09E942EAA853C16A4DD57F84">
    <w:name w:val="4575BE6F09E942EAA853C16A4DD57F84"/>
    <w:rsid w:val="003A55A2"/>
  </w:style>
  <w:style w:type="paragraph" w:customStyle="1" w:styleId="029F63532F764453B75EC6981CA069DC">
    <w:name w:val="029F63532F764453B75EC6981CA069DC"/>
    <w:rsid w:val="003A55A2"/>
  </w:style>
  <w:style w:type="paragraph" w:customStyle="1" w:styleId="934DA949A59E4914B4FCF159539A9338">
    <w:name w:val="934DA949A59E4914B4FCF159539A9338"/>
    <w:rsid w:val="003A55A2"/>
  </w:style>
  <w:style w:type="paragraph" w:customStyle="1" w:styleId="AFBC0AFAC8A8476A8929078284157399">
    <w:name w:val="AFBC0AFAC8A8476A8929078284157399"/>
    <w:rsid w:val="003A55A2"/>
  </w:style>
  <w:style w:type="paragraph" w:customStyle="1" w:styleId="71C2037C250E445F811D77E007B34CC0">
    <w:name w:val="71C2037C250E445F811D77E007B34CC0"/>
    <w:rsid w:val="003A55A2"/>
  </w:style>
  <w:style w:type="paragraph" w:customStyle="1" w:styleId="696A1A86D420475E964B5C3049E1E69B">
    <w:name w:val="696A1A86D420475E964B5C3049E1E69B"/>
    <w:rsid w:val="003A55A2"/>
  </w:style>
  <w:style w:type="paragraph" w:customStyle="1" w:styleId="3D3A6EBC7B094B88A63CF937FC5C8EBD">
    <w:name w:val="3D3A6EBC7B094B88A63CF937FC5C8EBD"/>
    <w:rsid w:val="003A55A2"/>
  </w:style>
  <w:style w:type="paragraph" w:customStyle="1" w:styleId="FC7C0CB4BF0344C49F8A434414042771">
    <w:name w:val="FC7C0CB4BF0344C49F8A434414042771"/>
    <w:rsid w:val="003A55A2"/>
  </w:style>
  <w:style w:type="paragraph" w:customStyle="1" w:styleId="32D9C2A96E48409B95C51F7A275D7341">
    <w:name w:val="32D9C2A96E48409B95C51F7A275D7341"/>
    <w:rsid w:val="003A55A2"/>
  </w:style>
  <w:style w:type="paragraph" w:customStyle="1" w:styleId="EF2B32E8F3044EBFB049CE9E2B1C08EE">
    <w:name w:val="EF2B32E8F3044EBFB049CE9E2B1C08EE"/>
    <w:rsid w:val="003A55A2"/>
  </w:style>
  <w:style w:type="paragraph" w:customStyle="1" w:styleId="F5C7B24D91B7423FB569276F895D3FB4">
    <w:name w:val="F5C7B24D91B7423FB569276F895D3FB4"/>
    <w:rsid w:val="003A55A2"/>
  </w:style>
  <w:style w:type="paragraph" w:customStyle="1" w:styleId="C6A9C8FA35F3423694217F159C9A4E89">
    <w:name w:val="C6A9C8FA35F3423694217F159C9A4E89"/>
    <w:rsid w:val="003A55A2"/>
  </w:style>
  <w:style w:type="paragraph" w:customStyle="1" w:styleId="AAFCA0F99AF7423C96C310EA8F0DD3DC">
    <w:name w:val="AAFCA0F99AF7423C96C310EA8F0DD3DC"/>
    <w:rsid w:val="003A55A2"/>
  </w:style>
  <w:style w:type="paragraph" w:customStyle="1" w:styleId="6BAF89A5E99F4118A5D025645EE43F0F">
    <w:name w:val="6BAF89A5E99F4118A5D025645EE43F0F"/>
    <w:rsid w:val="003A55A2"/>
  </w:style>
  <w:style w:type="paragraph" w:customStyle="1" w:styleId="5AEC80A35BEC4AC3852BE0B73CB58B50">
    <w:name w:val="5AEC80A35BEC4AC3852BE0B73CB58B50"/>
    <w:rsid w:val="003A55A2"/>
  </w:style>
  <w:style w:type="paragraph" w:customStyle="1" w:styleId="750F13F610244E15AEA2A6F7E041D428">
    <w:name w:val="750F13F610244E15AEA2A6F7E041D428"/>
    <w:rsid w:val="003A55A2"/>
  </w:style>
  <w:style w:type="paragraph" w:customStyle="1" w:styleId="C938EB2DBECB40C1851243817999314D">
    <w:name w:val="C938EB2DBECB40C1851243817999314D"/>
    <w:rsid w:val="003A55A2"/>
  </w:style>
  <w:style w:type="paragraph" w:customStyle="1" w:styleId="C2DC21B476C647BF9C93AB5A2230D94F">
    <w:name w:val="C2DC21B476C647BF9C93AB5A2230D94F"/>
    <w:rsid w:val="003A55A2"/>
  </w:style>
  <w:style w:type="paragraph" w:customStyle="1" w:styleId="8E3F93B8A76046C4827E81502AACC53F">
    <w:name w:val="8E3F93B8A76046C4827E81502AACC53F"/>
    <w:rsid w:val="003A55A2"/>
  </w:style>
  <w:style w:type="paragraph" w:customStyle="1" w:styleId="D9715627E1994BF084CF732AF1764F13">
    <w:name w:val="D9715627E1994BF084CF732AF1764F13"/>
    <w:rsid w:val="003A55A2"/>
  </w:style>
  <w:style w:type="paragraph" w:customStyle="1" w:styleId="9DA0532FCCFD4AD5BDFDF0E2DEE2F6D3">
    <w:name w:val="9DA0532FCCFD4AD5BDFDF0E2DEE2F6D3"/>
    <w:rsid w:val="003A55A2"/>
  </w:style>
  <w:style w:type="paragraph" w:customStyle="1" w:styleId="9F10519B3EC84947A755F11BC283B24D">
    <w:name w:val="9F10519B3EC84947A755F11BC283B24D"/>
    <w:rsid w:val="003A55A2"/>
  </w:style>
  <w:style w:type="paragraph" w:customStyle="1" w:styleId="53DB972CE5FE4C5B95707F10B50B3E01">
    <w:name w:val="53DB972CE5FE4C5B95707F10B50B3E01"/>
    <w:rsid w:val="003A55A2"/>
  </w:style>
  <w:style w:type="paragraph" w:customStyle="1" w:styleId="A7D53C2B55F9498D98CBCFB7D57907B5">
    <w:name w:val="A7D53C2B55F9498D98CBCFB7D57907B5"/>
    <w:rsid w:val="003A55A2"/>
  </w:style>
  <w:style w:type="paragraph" w:customStyle="1" w:styleId="97F444F7DF7D4A9DB1389AA8554AAF51">
    <w:name w:val="97F444F7DF7D4A9DB1389AA8554AAF51"/>
    <w:rsid w:val="003A55A2"/>
  </w:style>
  <w:style w:type="paragraph" w:customStyle="1" w:styleId="2700726C2D3F45D9A64A1A97E29B5871">
    <w:name w:val="2700726C2D3F45D9A64A1A97E29B5871"/>
    <w:rsid w:val="003A55A2"/>
  </w:style>
  <w:style w:type="paragraph" w:customStyle="1" w:styleId="0D0C43A00D38498481BD90A247986A0A">
    <w:name w:val="0D0C43A00D38498481BD90A247986A0A"/>
    <w:rsid w:val="003A55A2"/>
  </w:style>
  <w:style w:type="paragraph" w:customStyle="1" w:styleId="E77BFBACF25C435B85755EB20C84F905">
    <w:name w:val="E77BFBACF25C435B85755EB20C84F905"/>
    <w:rsid w:val="003A55A2"/>
  </w:style>
  <w:style w:type="paragraph" w:customStyle="1" w:styleId="AFD93A95156344DA9518DCB5E1D72DAC">
    <w:name w:val="AFD93A95156344DA9518DCB5E1D72DAC"/>
    <w:rsid w:val="003A55A2"/>
  </w:style>
  <w:style w:type="paragraph" w:customStyle="1" w:styleId="C95AF315FA1D4839B367E4982E089BAB">
    <w:name w:val="C95AF315FA1D4839B367E4982E089BAB"/>
    <w:rsid w:val="003A55A2"/>
  </w:style>
  <w:style w:type="paragraph" w:customStyle="1" w:styleId="A2585F896BBE4231925DE746EDBF6009">
    <w:name w:val="A2585F896BBE4231925DE746EDBF6009"/>
    <w:rsid w:val="003A55A2"/>
  </w:style>
  <w:style w:type="paragraph" w:customStyle="1" w:styleId="53E876A584F84E529C7E2C1078C7F237">
    <w:name w:val="53E876A584F84E529C7E2C1078C7F237"/>
    <w:rsid w:val="003A55A2"/>
  </w:style>
  <w:style w:type="paragraph" w:customStyle="1" w:styleId="710FB61B901541A18A3AED82F25E64BB">
    <w:name w:val="710FB61B901541A18A3AED82F25E64BB"/>
    <w:rsid w:val="003A55A2"/>
  </w:style>
  <w:style w:type="paragraph" w:customStyle="1" w:styleId="AC98D364F5C1449C9C0F6D29D024C05E">
    <w:name w:val="AC98D364F5C1449C9C0F6D29D024C05E"/>
    <w:rsid w:val="003A55A2"/>
  </w:style>
  <w:style w:type="paragraph" w:customStyle="1" w:styleId="790E83034FD74DACA9C0A67B2D9E9C3A">
    <w:name w:val="790E83034FD74DACA9C0A67B2D9E9C3A"/>
    <w:rsid w:val="003A55A2"/>
  </w:style>
  <w:style w:type="paragraph" w:customStyle="1" w:styleId="FA04EB3C3E5D49299BA69A8B45E017CB">
    <w:name w:val="FA04EB3C3E5D49299BA69A8B45E017CB"/>
    <w:rsid w:val="003A55A2"/>
  </w:style>
  <w:style w:type="paragraph" w:customStyle="1" w:styleId="4D5FA130E1244DEA9F54B09732597716">
    <w:name w:val="4D5FA130E1244DEA9F54B09732597716"/>
    <w:rsid w:val="003A55A2"/>
  </w:style>
  <w:style w:type="paragraph" w:customStyle="1" w:styleId="0785F43756BF4F39A11E6FFB7F5E2091">
    <w:name w:val="0785F43756BF4F39A11E6FFB7F5E2091"/>
    <w:rsid w:val="003A55A2"/>
  </w:style>
  <w:style w:type="paragraph" w:customStyle="1" w:styleId="0EE74DCF1A9746FE88AA7140E84E7035">
    <w:name w:val="0EE74DCF1A9746FE88AA7140E84E7035"/>
    <w:rsid w:val="003A55A2"/>
  </w:style>
  <w:style w:type="paragraph" w:customStyle="1" w:styleId="4DF146F6A2AB4327AF4C276BEFB6D271">
    <w:name w:val="4DF146F6A2AB4327AF4C276BEFB6D271"/>
    <w:rsid w:val="003A55A2"/>
  </w:style>
  <w:style w:type="paragraph" w:customStyle="1" w:styleId="5A09BD449FCE427981CCA56481B52337">
    <w:name w:val="5A09BD449FCE427981CCA56481B52337"/>
    <w:rsid w:val="003A55A2"/>
  </w:style>
  <w:style w:type="paragraph" w:customStyle="1" w:styleId="97C5CE4635BA474CB99E1CF3F427F70E">
    <w:name w:val="97C5CE4635BA474CB99E1CF3F427F70E"/>
    <w:rsid w:val="003A55A2"/>
  </w:style>
  <w:style w:type="paragraph" w:customStyle="1" w:styleId="F3DF9B46C8214F9A850F45E7FE3E405B">
    <w:name w:val="F3DF9B46C8214F9A850F45E7FE3E405B"/>
    <w:rsid w:val="003A55A2"/>
  </w:style>
  <w:style w:type="paragraph" w:customStyle="1" w:styleId="32B707C31A0F4D8F93AF1BA78E39DE67">
    <w:name w:val="32B707C31A0F4D8F93AF1BA78E39DE67"/>
    <w:rsid w:val="003A55A2"/>
  </w:style>
  <w:style w:type="paragraph" w:customStyle="1" w:styleId="349C165430EF46B5976146E335124DAC">
    <w:name w:val="349C165430EF46B5976146E335124DAC"/>
    <w:rsid w:val="003A55A2"/>
  </w:style>
  <w:style w:type="paragraph" w:customStyle="1" w:styleId="0F0E4A2350404941AFB3C1D420E0C6AE">
    <w:name w:val="0F0E4A2350404941AFB3C1D420E0C6AE"/>
    <w:rsid w:val="003A55A2"/>
  </w:style>
  <w:style w:type="paragraph" w:customStyle="1" w:styleId="ADF57E0BAF77412A86EF8985E191533B">
    <w:name w:val="ADF57E0BAF77412A86EF8985E191533B"/>
    <w:rsid w:val="003A55A2"/>
  </w:style>
  <w:style w:type="paragraph" w:customStyle="1" w:styleId="8CBE09F2A242409CA9B4FF9C7D8B7047">
    <w:name w:val="8CBE09F2A242409CA9B4FF9C7D8B7047"/>
    <w:rsid w:val="003A55A2"/>
  </w:style>
  <w:style w:type="paragraph" w:customStyle="1" w:styleId="423C135D276343A289D3D38BA0A541C5">
    <w:name w:val="423C135D276343A289D3D38BA0A541C5"/>
    <w:rsid w:val="003A55A2"/>
  </w:style>
  <w:style w:type="paragraph" w:customStyle="1" w:styleId="DAA100BE92434EE68276E8B23CA12381">
    <w:name w:val="DAA100BE92434EE68276E8B23CA12381"/>
    <w:rsid w:val="003A55A2"/>
  </w:style>
  <w:style w:type="paragraph" w:customStyle="1" w:styleId="C4B0376F9BDD4B1AAE619584BD3C9BB6">
    <w:name w:val="C4B0376F9BDD4B1AAE619584BD3C9BB6"/>
    <w:rsid w:val="003A55A2"/>
  </w:style>
  <w:style w:type="paragraph" w:customStyle="1" w:styleId="0B7646122E26499D98E9BD474BF3925F">
    <w:name w:val="0B7646122E26499D98E9BD474BF3925F"/>
    <w:rsid w:val="003A55A2"/>
  </w:style>
  <w:style w:type="paragraph" w:customStyle="1" w:styleId="52AA7C562A014F7083611AA8F68FA482">
    <w:name w:val="52AA7C562A014F7083611AA8F68FA482"/>
    <w:rsid w:val="003A55A2"/>
  </w:style>
  <w:style w:type="paragraph" w:customStyle="1" w:styleId="D655F4A3775542C188B42B4523FDE276">
    <w:name w:val="D655F4A3775542C188B42B4523FDE276"/>
    <w:rsid w:val="003A55A2"/>
  </w:style>
  <w:style w:type="paragraph" w:customStyle="1" w:styleId="92EF8C8CD41E443185435B964AC4E9CA">
    <w:name w:val="92EF8C8CD41E443185435B964AC4E9CA"/>
    <w:rsid w:val="00F41DD6"/>
    <w:rPr>
      <w:lang w:val="en-US" w:eastAsia="en-US"/>
    </w:rPr>
  </w:style>
  <w:style w:type="paragraph" w:customStyle="1" w:styleId="E1A07D718FE84B12BDF47012A561AF52">
    <w:name w:val="E1A07D718FE84B12BDF47012A561AF52"/>
    <w:rsid w:val="002F03FA"/>
    <w:rPr>
      <w:lang w:val="en-US" w:eastAsia="en-US"/>
    </w:rPr>
  </w:style>
  <w:style w:type="paragraph" w:customStyle="1" w:styleId="5402D51A96284857BFEF3FA5866C4A67">
    <w:name w:val="5402D51A96284857BFEF3FA5866C4A67"/>
    <w:rsid w:val="002F03FA"/>
    <w:rPr>
      <w:lang w:val="en-US" w:eastAsia="en-US"/>
    </w:rPr>
  </w:style>
  <w:style w:type="paragraph" w:customStyle="1" w:styleId="C87DAAD86A0347C6B00917EE681010D0">
    <w:name w:val="C87DAAD86A0347C6B00917EE681010D0"/>
    <w:rsid w:val="002F03FA"/>
    <w:rPr>
      <w:lang w:val="en-US" w:eastAsia="en-US"/>
    </w:rPr>
  </w:style>
  <w:style w:type="paragraph" w:customStyle="1" w:styleId="DD99BAC8DE074C26BFD2D9EB83C08F5F">
    <w:name w:val="DD99BAC8DE074C26BFD2D9EB83C08F5F"/>
    <w:rsid w:val="002F03FA"/>
    <w:rPr>
      <w:lang w:val="en-US" w:eastAsia="en-US"/>
    </w:rPr>
  </w:style>
  <w:style w:type="paragraph" w:customStyle="1" w:styleId="C4B40CFA25664AE18990FEBC8C7350C0">
    <w:name w:val="C4B40CFA25664AE18990FEBC8C7350C0"/>
    <w:rsid w:val="002F03FA"/>
    <w:rPr>
      <w:lang w:val="en-US" w:eastAsia="en-US"/>
    </w:rPr>
  </w:style>
  <w:style w:type="paragraph" w:customStyle="1" w:styleId="0B93DE92D56B440983551C6AFC14E254">
    <w:name w:val="0B93DE92D56B440983551C6AFC14E254"/>
    <w:rsid w:val="002F03FA"/>
    <w:rPr>
      <w:lang w:val="en-US" w:eastAsia="en-US"/>
    </w:rPr>
  </w:style>
  <w:style w:type="paragraph" w:customStyle="1" w:styleId="8EB8DD16E5F94BECAED18FA50426EF8A">
    <w:name w:val="8EB8DD16E5F94BECAED18FA50426EF8A"/>
    <w:rsid w:val="00BA39C8"/>
    <w:rPr>
      <w:lang w:val="en-US" w:eastAsia="en-US"/>
    </w:rPr>
  </w:style>
  <w:style w:type="paragraph" w:customStyle="1" w:styleId="576CA9CACCA1411CA7687E5844AA99A0">
    <w:name w:val="576CA9CACCA1411CA7687E5844AA99A0"/>
    <w:rsid w:val="00BA39C8"/>
    <w:rPr>
      <w:lang w:val="en-US" w:eastAsia="en-US"/>
    </w:rPr>
  </w:style>
  <w:style w:type="paragraph" w:customStyle="1" w:styleId="837B67D0E4B74DE4AB1FE131E65DC49A">
    <w:name w:val="837B67D0E4B74DE4AB1FE131E65DC49A"/>
    <w:rsid w:val="00893515"/>
    <w:rPr>
      <w:lang w:val="en-US" w:eastAsia="en-US"/>
    </w:rPr>
  </w:style>
  <w:style w:type="paragraph" w:customStyle="1" w:styleId="770F58B8866C465FBAFD023DF305FBFC">
    <w:name w:val="770F58B8866C465FBAFD023DF305FBFC"/>
    <w:rsid w:val="00893515"/>
    <w:rPr>
      <w:lang w:val="en-US" w:eastAsia="en-US"/>
    </w:rPr>
  </w:style>
  <w:style w:type="paragraph" w:customStyle="1" w:styleId="CBAEF8D1607E4EAAA6E44B822E6034BC">
    <w:name w:val="CBAEF8D1607E4EAAA6E44B822E6034BC"/>
    <w:rsid w:val="00893515"/>
    <w:rPr>
      <w:lang w:val="en-US" w:eastAsia="en-US"/>
    </w:rPr>
  </w:style>
  <w:style w:type="paragraph" w:customStyle="1" w:styleId="B8153E71304C410CABDF2F3B889ED1F0">
    <w:name w:val="B8153E71304C410CABDF2F3B889ED1F0"/>
    <w:rsid w:val="00893515"/>
    <w:rPr>
      <w:lang w:val="en-US" w:eastAsia="en-US"/>
    </w:rPr>
  </w:style>
  <w:style w:type="paragraph" w:customStyle="1" w:styleId="96E0EA721742403181A131D568A90C82">
    <w:name w:val="96E0EA721742403181A131D568A90C82"/>
    <w:rsid w:val="00893515"/>
    <w:rPr>
      <w:lang w:val="en-US" w:eastAsia="en-US"/>
    </w:rPr>
  </w:style>
  <w:style w:type="paragraph" w:customStyle="1" w:styleId="AC4C7FB825D940FE9EA953147873478D">
    <w:name w:val="AC4C7FB825D940FE9EA953147873478D"/>
    <w:rsid w:val="00FE15B3"/>
  </w:style>
  <w:style w:type="paragraph" w:customStyle="1" w:styleId="4B2D6E902B3246E9B353D226F699B075">
    <w:name w:val="4B2D6E902B3246E9B353D226F699B075"/>
    <w:rsid w:val="00FE15B3"/>
  </w:style>
  <w:style w:type="paragraph" w:customStyle="1" w:styleId="D36C225AFC8C4EB5910CCC3742C0E075">
    <w:name w:val="D36C225AFC8C4EB5910CCC3742C0E075"/>
    <w:rsid w:val="00FE15B3"/>
  </w:style>
  <w:style w:type="paragraph" w:customStyle="1" w:styleId="E3FCB5E077A74124AD1668717A577DD4">
    <w:name w:val="E3FCB5E077A74124AD1668717A577DD4"/>
    <w:rsid w:val="00FE15B3"/>
  </w:style>
  <w:style w:type="paragraph" w:customStyle="1" w:styleId="DE5DDB5CE1FE444094E4121754654724">
    <w:name w:val="DE5DDB5CE1FE444094E4121754654724"/>
    <w:rsid w:val="00FE15B3"/>
  </w:style>
  <w:style w:type="paragraph" w:customStyle="1" w:styleId="10A90B28404646CB8CEA99137D0B308B">
    <w:name w:val="10A90B28404646CB8CEA99137D0B308B"/>
    <w:rsid w:val="00337C9C"/>
  </w:style>
  <w:style w:type="paragraph" w:customStyle="1" w:styleId="8491BB9982E24F91ABD7C7B5CACB800F">
    <w:name w:val="8491BB9982E24F91ABD7C7B5CACB800F"/>
    <w:rsid w:val="00337C9C"/>
  </w:style>
  <w:style w:type="paragraph" w:customStyle="1" w:styleId="A6270BAF11E54BFAADBE089769826480">
    <w:name w:val="A6270BAF11E54BFAADBE089769826480"/>
    <w:rsid w:val="00337C9C"/>
  </w:style>
  <w:style w:type="paragraph" w:customStyle="1" w:styleId="D19A5898E3C94A7895967509D0D0185C">
    <w:name w:val="D19A5898E3C94A7895967509D0D0185C"/>
    <w:rsid w:val="00337C9C"/>
  </w:style>
  <w:style w:type="paragraph" w:customStyle="1" w:styleId="8B4B6CAF7FD241978C2FC57223501F4F">
    <w:name w:val="8B4B6CAF7FD241978C2FC57223501F4F"/>
    <w:rsid w:val="00337C9C"/>
  </w:style>
  <w:style w:type="paragraph" w:customStyle="1" w:styleId="EE10E0C5C5024DE187BBA208F4971BA8">
    <w:name w:val="EE10E0C5C5024DE187BBA208F4971BA8"/>
    <w:rsid w:val="00337C9C"/>
  </w:style>
  <w:style w:type="paragraph" w:customStyle="1" w:styleId="B0CFEBEBE31F4064923F4B30CEFEA76C">
    <w:name w:val="B0CFEBEBE31F4064923F4B30CEFEA76C"/>
    <w:rsid w:val="00337C9C"/>
  </w:style>
  <w:style w:type="paragraph" w:customStyle="1" w:styleId="10F5058E163640CC9D1FB5F4793EBB4B">
    <w:name w:val="10F5058E163640CC9D1FB5F4793EBB4B"/>
    <w:rsid w:val="00337C9C"/>
  </w:style>
  <w:style w:type="paragraph" w:customStyle="1" w:styleId="B74204B9305A4E448324BC8869626E41">
    <w:name w:val="B74204B9305A4E448324BC8869626E41"/>
    <w:rsid w:val="00337C9C"/>
  </w:style>
  <w:style w:type="paragraph" w:customStyle="1" w:styleId="F83CCAB72A13443CBC32D3A732908625">
    <w:name w:val="F83CCAB72A13443CBC32D3A732908625"/>
    <w:rsid w:val="00337C9C"/>
  </w:style>
  <w:style w:type="paragraph" w:customStyle="1" w:styleId="328D63F844174E2CBA7989DEE0C2BF3E">
    <w:name w:val="328D63F844174E2CBA7989DEE0C2BF3E"/>
    <w:rsid w:val="00337C9C"/>
  </w:style>
  <w:style w:type="paragraph" w:customStyle="1" w:styleId="34A1C7EDBBF14CC391F84F38671E741C">
    <w:name w:val="34A1C7EDBBF14CC391F84F38671E741C"/>
    <w:rsid w:val="00337C9C"/>
  </w:style>
  <w:style w:type="paragraph" w:customStyle="1" w:styleId="9BA5B4222A58461F946C65DB371272F1">
    <w:name w:val="9BA5B4222A58461F946C65DB371272F1"/>
    <w:rsid w:val="00337C9C"/>
  </w:style>
  <w:style w:type="paragraph" w:customStyle="1" w:styleId="F1441EA2701149C083F7D1EC4F981037">
    <w:name w:val="F1441EA2701149C083F7D1EC4F981037"/>
    <w:rsid w:val="00337C9C"/>
  </w:style>
  <w:style w:type="paragraph" w:customStyle="1" w:styleId="D9442BD0AE17482C90DE209F74C49484">
    <w:name w:val="D9442BD0AE17482C90DE209F74C49484"/>
    <w:rsid w:val="00337C9C"/>
  </w:style>
  <w:style w:type="paragraph" w:customStyle="1" w:styleId="69C2EA0E97A549BA8C22C813971951CC">
    <w:name w:val="69C2EA0E97A549BA8C22C813971951CC"/>
    <w:rsid w:val="00337C9C"/>
  </w:style>
  <w:style w:type="paragraph" w:customStyle="1" w:styleId="F284EBBCDA614D53B67B3413DB6E2B2E">
    <w:name w:val="F284EBBCDA614D53B67B3413DB6E2B2E"/>
    <w:rsid w:val="00337C9C"/>
  </w:style>
  <w:style w:type="paragraph" w:customStyle="1" w:styleId="29060FEB922D4144B67CE90890C7ABA4">
    <w:name w:val="29060FEB922D4144B67CE90890C7ABA4"/>
    <w:rsid w:val="00337C9C"/>
  </w:style>
  <w:style w:type="paragraph" w:customStyle="1" w:styleId="0459134864DF4A6C85073E7F578E61C0">
    <w:name w:val="0459134864DF4A6C85073E7F578E61C0"/>
    <w:rsid w:val="00337C9C"/>
  </w:style>
  <w:style w:type="paragraph" w:customStyle="1" w:styleId="6269BB98EDF848C29C5FD2BB674887A6">
    <w:name w:val="6269BB98EDF848C29C5FD2BB674887A6"/>
    <w:rsid w:val="00337C9C"/>
  </w:style>
  <w:style w:type="paragraph" w:customStyle="1" w:styleId="E9A5E7650A49479486F8A88026A61A64">
    <w:name w:val="E9A5E7650A49479486F8A88026A61A64"/>
    <w:rsid w:val="00337C9C"/>
  </w:style>
  <w:style w:type="paragraph" w:customStyle="1" w:styleId="8949EECF146A45DCB3484A6CA9213989">
    <w:name w:val="8949EECF146A45DCB3484A6CA9213989"/>
    <w:rsid w:val="00337C9C"/>
  </w:style>
  <w:style w:type="paragraph" w:customStyle="1" w:styleId="78752FB7376140B38A870E13FBCEBA2A">
    <w:name w:val="78752FB7376140B38A870E13FBCEBA2A"/>
    <w:rsid w:val="00337C9C"/>
  </w:style>
  <w:style w:type="paragraph" w:customStyle="1" w:styleId="F178C7FB19E04B8D9D476247F5060D1E">
    <w:name w:val="F178C7FB19E04B8D9D476247F5060D1E"/>
    <w:rsid w:val="00337C9C"/>
  </w:style>
  <w:style w:type="paragraph" w:customStyle="1" w:styleId="04014382CAF84E0B940A22D5A00142C9">
    <w:name w:val="04014382CAF84E0B940A22D5A00142C9"/>
    <w:rsid w:val="00337C9C"/>
  </w:style>
  <w:style w:type="paragraph" w:customStyle="1" w:styleId="4B300CCA1D1E43A68ADCB345C5A3F969">
    <w:name w:val="4B300CCA1D1E43A68ADCB345C5A3F969"/>
    <w:rsid w:val="00337C9C"/>
  </w:style>
  <w:style w:type="paragraph" w:customStyle="1" w:styleId="EAB0AD96A36C4DCBB07AA0E79C5066B1">
    <w:name w:val="EAB0AD96A36C4DCBB07AA0E79C5066B1"/>
    <w:rsid w:val="00337C9C"/>
  </w:style>
  <w:style w:type="paragraph" w:customStyle="1" w:styleId="0D91EDC7CD6741B0B8F7BFC6D6751FE6">
    <w:name w:val="0D91EDC7CD6741B0B8F7BFC6D6751FE6"/>
    <w:rsid w:val="00337C9C"/>
  </w:style>
  <w:style w:type="paragraph" w:customStyle="1" w:styleId="39D65A6B35D2478A9B2BB0FF290D3700">
    <w:name w:val="39D65A6B35D2478A9B2BB0FF290D3700"/>
    <w:rsid w:val="00337C9C"/>
  </w:style>
  <w:style w:type="paragraph" w:customStyle="1" w:styleId="0EE69B3E9062423DA46FE0D31713F67A">
    <w:name w:val="0EE69B3E9062423DA46FE0D31713F67A"/>
    <w:rsid w:val="00337C9C"/>
  </w:style>
  <w:style w:type="paragraph" w:customStyle="1" w:styleId="78776463ABE9427ABE37F9097F1DA903">
    <w:name w:val="78776463ABE9427ABE37F9097F1DA903"/>
    <w:rsid w:val="00337C9C"/>
  </w:style>
  <w:style w:type="paragraph" w:customStyle="1" w:styleId="9BBEE431EF814C5E9D1F97F63E34F8B0">
    <w:name w:val="9BBEE431EF814C5E9D1F97F63E34F8B0"/>
    <w:rsid w:val="00337C9C"/>
  </w:style>
  <w:style w:type="paragraph" w:customStyle="1" w:styleId="29BFDAB4265848DAA77B84B6D8625C8D">
    <w:name w:val="29BFDAB4265848DAA77B84B6D8625C8D"/>
    <w:rsid w:val="00337C9C"/>
  </w:style>
  <w:style w:type="paragraph" w:customStyle="1" w:styleId="760B9195BF8A4994B4B7F5769AD817AA">
    <w:name w:val="760B9195BF8A4994B4B7F5769AD817AA"/>
    <w:rsid w:val="00337C9C"/>
  </w:style>
  <w:style w:type="paragraph" w:customStyle="1" w:styleId="E79EB499027146C4BC0E8E751F833FE1">
    <w:name w:val="E79EB499027146C4BC0E8E751F833FE1"/>
    <w:rsid w:val="00337C9C"/>
  </w:style>
  <w:style w:type="paragraph" w:customStyle="1" w:styleId="F2815AC3787948BE998FB319CFC3973F">
    <w:name w:val="F2815AC3787948BE998FB319CFC3973F"/>
    <w:rsid w:val="00337C9C"/>
  </w:style>
  <w:style w:type="paragraph" w:customStyle="1" w:styleId="AC2D78D66A3248068B5F09A903513B21">
    <w:name w:val="AC2D78D66A3248068B5F09A903513B21"/>
    <w:rsid w:val="00337C9C"/>
  </w:style>
  <w:style w:type="paragraph" w:customStyle="1" w:styleId="B8CE79CF30A7473AB56CF7705191BA00">
    <w:name w:val="B8CE79CF30A7473AB56CF7705191BA00"/>
    <w:rsid w:val="00337C9C"/>
  </w:style>
  <w:style w:type="paragraph" w:customStyle="1" w:styleId="5323F330B0D94E618CE8BB2FA879FFE1">
    <w:name w:val="5323F330B0D94E618CE8BB2FA879FFE1"/>
    <w:rsid w:val="00337C9C"/>
  </w:style>
  <w:style w:type="paragraph" w:customStyle="1" w:styleId="F0C693FA53E2475081B0C4D096CFC9CF">
    <w:name w:val="F0C693FA53E2475081B0C4D096CFC9CF"/>
    <w:rsid w:val="00337C9C"/>
  </w:style>
  <w:style w:type="paragraph" w:customStyle="1" w:styleId="FD2419DA19344C7F8248C7E0CC0780E4">
    <w:name w:val="FD2419DA19344C7F8248C7E0CC0780E4"/>
    <w:rsid w:val="00337C9C"/>
  </w:style>
  <w:style w:type="paragraph" w:customStyle="1" w:styleId="422F901D1E76435897E6336B78115715">
    <w:name w:val="422F901D1E76435897E6336B78115715"/>
    <w:rsid w:val="00337C9C"/>
  </w:style>
  <w:style w:type="paragraph" w:customStyle="1" w:styleId="6516DC24A36C4FA9817DB941F9169CA3">
    <w:name w:val="6516DC24A36C4FA9817DB941F9169CA3"/>
    <w:rsid w:val="00337C9C"/>
  </w:style>
  <w:style w:type="paragraph" w:customStyle="1" w:styleId="52708EED04484E72B7B3EC105E5B545A">
    <w:name w:val="52708EED04484E72B7B3EC105E5B545A"/>
    <w:rsid w:val="00337C9C"/>
  </w:style>
  <w:style w:type="paragraph" w:customStyle="1" w:styleId="362065F310264CA59B23A981DECBABC4">
    <w:name w:val="362065F310264CA59B23A981DECBABC4"/>
    <w:rsid w:val="00493878"/>
  </w:style>
  <w:style w:type="paragraph" w:customStyle="1" w:styleId="32A8B9EECB634B4C9CB9B851AF964F09">
    <w:name w:val="32A8B9EECB634B4C9CB9B851AF964F09"/>
    <w:rsid w:val="00493878"/>
  </w:style>
  <w:style w:type="paragraph" w:customStyle="1" w:styleId="CB0971470915417CBA184EA1879157DF">
    <w:name w:val="CB0971470915417CBA184EA1879157DF"/>
    <w:rsid w:val="00493878"/>
  </w:style>
  <w:style w:type="paragraph" w:customStyle="1" w:styleId="FF680F71F33F43848885A50CAE37E921">
    <w:name w:val="FF680F71F33F43848885A50CAE37E921"/>
    <w:rsid w:val="00493878"/>
  </w:style>
  <w:style w:type="paragraph" w:customStyle="1" w:styleId="14C6F2C7B4274E7A879318E0A24FD4E7">
    <w:name w:val="14C6F2C7B4274E7A879318E0A24FD4E7"/>
    <w:rsid w:val="00493878"/>
  </w:style>
  <w:style w:type="paragraph" w:customStyle="1" w:styleId="114EF555D73E458387DFBCB682B174AB">
    <w:name w:val="114EF555D73E458387DFBCB682B174AB"/>
    <w:rsid w:val="00493878"/>
  </w:style>
  <w:style w:type="paragraph" w:customStyle="1" w:styleId="CE5DCF95D37B4DA095E52DBE960015E9">
    <w:name w:val="CE5DCF95D37B4DA095E52DBE960015E9"/>
    <w:rsid w:val="00493878"/>
  </w:style>
  <w:style w:type="paragraph" w:customStyle="1" w:styleId="85FDC3F4C0A0478398B613DFC690164A">
    <w:name w:val="85FDC3F4C0A0478398B613DFC690164A"/>
    <w:rsid w:val="00493878"/>
  </w:style>
  <w:style w:type="paragraph" w:customStyle="1" w:styleId="9AF17D4FE322420E8177ED7F51C65A05">
    <w:name w:val="9AF17D4FE322420E8177ED7F51C65A05"/>
    <w:rsid w:val="00493878"/>
  </w:style>
  <w:style w:type="paragraph" w:customStyle="1" w:styleId="2EF7A246C5974B05B615FEC804078B1D">
    <w:name w:val="2EF7A246C5974B05B615FEC804078B1D"/>
    <w:rsid w:val="00493878"/>
  </w:style>
  <w:style w:type="paragraph" w:customStyle="1" w:styleId="685EB74E55654A58AFF8BFA7D2844DAD">
    <w:name w:val="685EB74E55654A58AFF8BFA7D2844DAD"/>
    <w:rsid w:val="00493878"/>
  </w:style>
  <w:style w:type="paragraph" w:customStyle="1" w:styleId="59206E5BA8874EA7B4B1EF39F624ECC0">
    <w:name w:val="59206E5BA8874EA7B4B1EF39F624ECC0"/>
    <w:rsid w:val="00493878"/>
  </w:style>
  <w:style w:type="paragraph" w:customStyle="1" w:styleId="9A0546D4CDF64EA1B7503209A9C69ED6">
    <w:name w:val="9A0546D4CDF64EA1B7503209A9C69ED6"/>
    <w:rsid w:val="00493878"/>
  </w:style>
  <w:style w:type="paragraph" w:customStyle="1" w:styleId="C66C16D3060E4823A97BEA5965705E38">
    <w:name w:val="C66C16D3060E4823A97BEA5965705E38"/>
    <w:rsid w:val="00493878"/>
  </w:style>
  <w:style w:type="paragraph" w:customStyle="1" w:styleId="2A0145411265458C82C462EF4C71CDF0">
    <w:name w:val="2A0145411265458C82C462EF4C71CDF0"/>
    <w:rsid w:val="00493878"/>
  </w:style>
  <w:style w:type="paragraph" w:customStyle="1" w:styleId="DFBE967CB562435499DC57235ABA4692">
    <w:name w:val="DFBE967CB562435499DC57235ABA4692"/>
    <w:rsid w:val="00493878"/>
  </w:style>
  <w:style w:type="paragraph" w:customStyle="1" w:styleId="2F1532ADFBFA4770B7E3952263039B45">
    <w:name w:val="2F1532ADFBFA4770B7E3952263039B45"/>
    <w:rsid w:val="00493878"/>
  </w:style>
  <w:style w:type="paragraph" w:customStyle="1" w:styleId="21089945CA414FBCBAC401D97C8B668E">
    <w:name w:val="21089945CA414FBCBAC401D97C8B668E"/>
    <w:rsid w:val="00493878"/>
  </w:style>
  <w:style w:type="paragraph" w:customStyle="1" w:styleId="36E01B3F3B564CDCAC132107E2D054E1">
    <w:name w:val="36E01B3F3B564CDCAC132107E2D054E1"/>
    <w:rsid w:val="00493878"/>
  </w:style>
  <w:style w:type="paragraph" w:customStyle="1" w:styleId="5F9125728A61480297E4B8DE9E9D3A50">
    <w:name w:val="5F9125728A61480297E4B8DE9E9D3A50"/>
    <w:rsid w:val="00493878"/>
  </w:style>
  <w:style w:type="paragraph" w:customStyle="1" w:styleId="5D75DAA3F84748D8B99D0E82B907C8BA">
    <w:name w:val="5D75DAA3F84748D8B99D0E82B907C8BA"/>
    <w:rsid w:val="00493878"/>
  </w:style>
  <w:style w:type="paragraph" w:customStyle="1" w:styleId="BFAB2ABF167243A6A52E537BE86E4D49">
    <w:name w:val="BFAB2ABF167243A6A52E537BE86E4D49"/>
    <w:rsid w:val="00493878"/>
  </w:style>
  <w:style w:type="paragraph" w:customStyle="1" w:styleId="FD6A13A3D07E41FAA996D5FA31E4E05B">
    <w:name w:val="FD6A13A3D07E41FAA996D5FA31E4E05B"/>
    <w:rsid w:val="00493878"/>
  </w:style>
  <w:style w:type="paragraph" w:customStyle="1" w:styleId="3FBBF18902BC4F4CBF4FD44C61928053">
    <w:name w:val="3FBBF18902BC4F4CBF4FD44C61928053"/>
    <w:rsid w:val="00493878"/>
  </w:style>
  <w:style w:type="paragraph" w:customStyle="1" w:styleId="A394D54AF71E4719A7D91B18E9A3C348">
    <w:name w:val="A394D54AF71E4719A7D91B18E9A3C348"/>
    <w:rsid w:val="00493878"/>
  </w:style>
  <w:style w:type="paragraph" w:customStyle="1" w:styleId="687F6ED9B1AE4B099FC779ED2A1F8DAB">
    <w:name w:val="687F6ED9B1AE4B099FC779ED2A1F8DAB"/>
    <w:rsid w:val="00493878"/>
  </w:style>
  <w:style w:type="paragraph" w:customStyle="1" w:styleId="DADB3ABD637E4F3B9B046B1A74B6F2FE">
    <w:name w:val="DADB3ABD637E4F3B9B046B1A74B6F2FE"/>
    <w:rsid w:val="00493878"/>
  </w:style>
  <w:style w:type="paragraph" w:customStyle="1" w:styleId="D82C635978B14CEE96AF95E4DFC7032A">
    <w:name w:val="D82C635978B14CEE96AF95E4DFC7032A"/>
    <w:rsid w:val="00493878"/>
  </w:style>
  <w:style w:type="paragraph" w:customStyle="1" w:styleId="00BAA4CD3F2349B9B261A27F00B14CB7">
    <w:name w:val="00BAA4CD3F2349B9B261A27F00B14CB7"/>
    <w:rsid w:val="00493878"/>
  </w:style>
  <w:style w:type="paragraph" w:customStyle="1" w:styleId="AB0DA0B5943A48EF8E38F0937A9B8EEC">
    <w:name w:val="AB0DA0B5943A48EF8E38F0937A9B8EEC"/>
    <w:rsid w:val="004938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6D44B-1165-463D-8258-A94E3027C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TM_Tour_operation_&amp;_travel_agencies_template_170314</Template>
  <TotalTime>0</TotalTime>
  <Pages>70</Pages>
  <Words>15105</Words>
  <Characters>79458</Characters>
  <Application>Microsoft Office Word</Application>
  <DocSecurity>0</DocSecurity>
  <Lines>2091</Lines>
  <Paragraphs>1454</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93109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Carla Angelica Co</cp:lastModifiedBy>
  <cp:revision>2</cp:revision>
  <cp:lastPrinted>2015-07-24T01:50:00Z</cp:lastPrinted>
  <dcterms:created xsi:type="dcterms:W3CDTF">2016-07-05T06:06:00Z</dcterms:created>
  <dcterms:modified xsi:type="dcterms:W3CDTF">2016-07-05T06:06:00Z</dcterms:modified>
</cp:coreProperties>
</file>