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spacing w:before="43"/>
        <w:ind w:left="220" w:right="394" w:firstLine="0"/>
        <w:jc w:val="left"/>
        <w:rPr>
          <w:rFonts w:ascii="Arial" w:hAnsi="Arial" w:cs="Arial" w:eastAsia="Arial" w:hint="default"/>
          <w:sz w:val="44"/>
          <w:szCs w:val="44"/>
        </w:rPr>
      </w:pPr>
      <w:r>
        <w:rPr>
          <w:rFonts w:ascii="Arial"/>
          <w:b/>
          <w:color w:val="0000FF"/>
          <w:sz w:val="44"/>
        </w:rPr>
        <w:t>Competency</w:t>
      </w:r>
      <w:r>
        <w:rPr>
          <w:rFonts w:ascii="Arial"/>
          <w:b/>
          <w:color w:val="0000FF"/>
          <w:spacing w:val="-7"/>
          <w:sz w:val="44"/>
        </w:rPr>
        <w:t> </w:t>
      </w:r>
      <w:r>
        <w:rPr>
          <w:rFonts w:ascii="Arial"/>
          <w:b/>
          <w:color w:val="0000FF"/>
          <w:sz w:val="44"/>
        </w:rPr>
        <w:t>Standard</w:t>
      </w:r>
      <w:r>
        <w:rPr>
          <w:rFonts w:ascii="Arial"/>
          <w:sz w:val="44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7"/>
        <w:gridCol w:w="5201"/>
        <w:gridCol w:w="3478"/>
      </w:tblGrid>
      <w:tr>
        <w:trPr>
          <w:trHeight w:val="454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spacing w:val="-2"/>
                <w:sz w:val="22"/>
              </w:rPr>
              <w:t>AND </w:t>
            </w:r>
            <w:r>
              <w:rPr>
                <w:rFonts w:ascii="Arial"/>
                <w:sz w:val="22"/>
              </w:rPr>
              <w:t>OPERATE A CAMP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SITE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60</w:t>
            </w:r>
          </w:p>
        </w:tc>
      </w:tr>
      <w:tr>
        <w:trPr>
          <w:trHeight w:val="458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D2.TTO.CL4.16</w:t>
            </w:r>
          </w:p>
        </w:tc>
      </w:tr>
      <w:tr>
        <w:trPr>
          <w:trHeight w:val="454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skills and knowledge required to set up and operate a camp site while on</w:t>
            </w:r>
            <w:r>
              <w:rPr>
                <w:rFonts w:ascii="Arial"/>
                <w:spacing w:val="-33"/>
                <w:sz w:val="22"/>
              </w:rPr>
              <w:t> </w:t>
            </w:r>
            <w:r>
              <w:rPr>
                <w:rFonts w:ascii="Arial"/>
                <w:sz w:val="22"/>
              </w:rPr>
              <w:t>tour.</w:t>
            </w:r>
          </w:p>
        </w:tc>
      </w:tr>
      <w:tr>
        <w:trPr>
          <w:trHeight w:val="452" w:hRule="exact"/>
        </w:trPr>
        <w:tc>
          <w:tcPr>
            <w:tcW w:w="5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917" w:hRule="exact"/>
        </w:trPr>
        <w:tc>
          <w:tcPr>
            <w:tcW w:w="5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Select a camp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6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potential areas </w:t>
            </w:r>
            <w:r>
              <w:rPr>
                <w:rFonts w:ascii="Arial"/>
                <w:sz w:val="22"/>
              </w:rPr>
              <w:t>for camp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site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6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Assess camp site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options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Select camp 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Comply with </w:t>
            </w:r>
            <w:r>
              <w:rPr>
                <w:rFonts w:ascii="Arial"/>
                <w:i/>
                <w:sz w:val="22"/>
              </w:rPr>
              <w:t>local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Set up a camp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6" w:after="0"/>
              <w:ind w:left="477" w:right="1287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Designate areas for </w:t>
            </w:r>
            <w:r>
              <w:rPr>
                <w:rFonts w:ascii="Arial"/>
                <w:i/>
                <w:sz w:val="22"/>
              </w:rPr>
              <w:t>specific camp site 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Set up the identified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6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i/>
                <w:sz w:val="22"/>
              </w:rPr>
              <w:t>sleeping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arrangements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i/>
                <w:sz w:val="22"/>
              </w:rPr>
              <w:t>kitchen and cooking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area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i/>
                <w:sz w:val="22"/>
              </w:rPr>
              <w:t>waste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disposal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i/>
                <w:sz w:val="22"/>
              </w:rPr>
              <w:t>latrines and wash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area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 up </w:t>
            </w:r>
            <w:r>
              <w:rPr>
                <w:rFonts w:ascii="Arial"/>
                <w:i/>
                <w:sz w:val="22"/>
              </w:rPr>
              <w:t>activities</w:t>
            </w:r>
            <w:r>
              <w:rPr>
                <w:rFonts w:ascii="Arial"/>
                <w:i/>
                <w:spacing w:val="-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area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Position vehicles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equipment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14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19"/>
              <w:ind w:left="103" w:right="41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all organisations that operate their own website within the labour divisions of the hotel and travel industries and may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Operation.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potential areas </w:t>
            </w:r>
            <w:r>
              <w:rPr>
                <w:rFonts w:ascii="Arial"/>
                <w:sz w:val="22"/>
              </w:rPr>
              <w:t>may be related to consideration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Minimising environmental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impact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1" w:after="0"/>
              <w:ind w:left="463" w:right="14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Maximising safety of tour members, vehicles and equipment including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identification </w:t>
            </w:r>
            <w:r>
              <w:rPr>
                <w:rFonts w:ascii="Arial"/>
                <w:sz w:val="22"/>
              </w:rPr>
              <w:t>of evacuation routes and emergency assembly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areas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Optimising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comfort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Taking advantage of local amenities and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facilities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Camping arrangements as stated in the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itinerary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Other tour groups or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people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7"/>
        <w:gridCol w:w="8679"/>
      </w:tblGrid>
      <w:tr>
        <w:trPr>
          <w:trHeight w:val="8723" w:hRule="exact"/>
        </w:trPr>
        <w:tc>
          <w:tcPr>
            <w:tcW w:w="5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Operate a camp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</w:t>
            </w:r>
            <w:r>
              <w:rPr>
                <w:rFonts w:ascii="Arial"/>
                <w:i/>
                <w:sz w:val="22"/>
              </w:rPr>
              <w:t>camp site rules </w:t>
            </w:r>
            <w:r>
              <w:rPr>
                <w:rFonts w:ascii="Arial"/>
                <w:sz w:val="22"/>
              </w:rPr>
              <w:t>to tour group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members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Use all equipment and facilities</w:t>
            </w:r>
            <w:r>
              <w:rPr>
                <w:rFonts w:ascii="Arial"/>
                <w:i/>
                <w:spacing w:val="-11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safely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423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Dispose of waste in an environmentally friendly manner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Clean and tidy </w:t>
            </w:r>
            <w:r>
              <w:rPr>
                <w:rFonts w:ascii="Arial"/>
                <w:sz w:val="22"/>
              </w:rPr>
              <w:t>the camp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site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Monitor safety and security </w:t>
            </w:r>
            <w:r>
              <w:rPr>
                <w:rFonts w:ascii="Arial"/>
                <w:sz w:val="22"/>
              </w:rPr>
              <w:t>of the camp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site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Adjust the established camp site </w:t>
            </w:r>
            <w:r>
              <w:rPr>
                <w:rFonts w:ascii="Arial"/>
                <w:sz w:val="22"/>
              </w:rPr>
              <w:t>as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Monitor tour group member use of the camp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7" w:after="0"/>
              <w:ind w:left="477" w:right="31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Maintain a cordial relationship with </w:t>
            </w:r>
            <w:r>
              <w:rPr>
                <w:rFonts w:ascii="Arial"/>
                <w:i/>
                <w:sz w:val="22"/>
              </w:rPr>
              <w:t>others in and around the camp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site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0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4: Organise camp site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activities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Arrange </w:t>
            </w:r>
            <w:r>
              <w:rPr>
                <w:rFonts w:ascii="Arial"/>
                <w:i/>
                <w:sz w:val="22"/>
              </w:rPr>
              <w:t>recreational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activities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Arrange </w:t>
            </w:r>
            <w:r>
              <w:rPr>
                <w:rFonts w:ascii="Arial"/>
                <w:i/>
                <w:sz w:val="22"/>
              </w:rPr>
              <w:t>sporting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activities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Arrange </w:t>
            </w:r>
            <w:r>
              <w:rPr>
                <w:rFonts w:ascii="Arial"/>
                <w:i/>
                <w:sz w:val="22"/>
              </w:rPr>
              <w:t>sightseeing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activities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10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Undertake interpretive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activities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Promote engagement with the</w:t>
            </w:r>
            <w:r>
              <w:rPr>
                <w:rFonts w:ascii="Arial"/>
                <w:i/>
                <w:spacing w:val="-11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location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Facilitate interaction between tour group</w:t>
            </w:r>
            <w:r>
              <w:rPr>
                <w:rFonts w:ascii="Arial"/>
                <w:i/>
                <w:spacing w:val="-1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members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0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5: Break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camp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0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i/>
                <w:sz w:val="22"/>
              </w:rPr>
              <w:t>5.1 </w:t>
            </w:r>
            <w:r>
              <w:rPr>
                <w:rFonts w:ascii="Arial"/>
                <w:i/>
                <w:sz w:val="22"/>
              </w:rPr>
              <w:t>Dismantle camp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equipment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8" w:val="left" w:leader="none"/>
              </w:tabs>
              <w:spacing w:line="240" w:lineRule="auto" w:before="107" w:after="0"/>
              <w:ind w:left="477" w:right="349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Clean camp site </w:t>
            </w:r>
            <w:r>
              <w:rPr>
                <w:rFonts w:ascii="Arial"/>
                <w:sz w:val="22"/>
              </w:rPr>
              <w:t>and return camp site to original condition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Assist tour group members to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pack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Conduct final camp site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check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Notify relevant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persons</w:t>
            </w:r>
            <w:r>
              <w:rPr>
                <w:rFonts w:ascii="Arial"/>
                <w:sz w:val="22"/>
              </w:rPr>
            </w:r>
          </w:p>
        </w:tc>
        <w:tc>
          <w:tcPr>
            <w:tcW w:w="8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Proximity to designated sites or venues that comprise part of the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tour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Cost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Whether the camp site is to be temporary or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permanent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Nature and scope of activities planned for the camp site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stay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Amount, type and volume of resources, equipment and supplies for the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camp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Previous use of that location and experience in that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area/region.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Assess camp site options </w:t>
            </w:r>
            <w:r>
              <w:rPr>
                <w:rFonts w:ascii="Arial"/>
                <w:sz w:val="22"/>
              </w:rPr>
              <w:t>will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4" w:after="0"/>
              <w:ind w:left="463" w:right="69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Evaluating the lay of the land including considering proximity to water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source, </w:t>
            </w:r>
            <w:r>
              <w:rPr>
                <w:rFonts w:ascii="Arial"/>
                <w:sz w:val="22"/>
              </w:rPr>
              <w:t>relative position of high ground, trees and condition of land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surface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52" w:lineRule="exact" w:before="143" w:after="0"/>
              <w:ind w:left="463" w:right="42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Evaluating the environment including considering pests, wildlife, sun and</w:t>
            </w:r>
            <w:r>
              <w:rPr>
                <w:rFonts w:ascii="Arial"/>
                <w:spacing w:val="-26"/>
                <w:sz w:val="22"/>
              </w:rPr>
              <w:t> </w:t>
            </w:r>
            <w:r>
              <w:rPr>
                <w:rFonts w:ascii="Arial"/>
                <w:sz w:val="22"/>
              </w:rPr>
              <w:t>shade, </w:t>
            </w:r>
            <w:r>
              <w:rPr>
                <w:rFonts w:ascii="Arial"/>
                <w:sz w:val="22"/>
              </w:rPr>
              <w:t>plant life, noise, landscapes and scene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scapes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19" w:after="0"/>
              <w:ind w:left="463" w:right="29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the potential for necessary camp site facilities including cooking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areas, </w:t>
            </w:r>
            <w:r>
              <w:rPr>
                <w:rFonts w:ascii="Arial"/>
                <w:sz w:val="22"/>
              </w:rPr>
              <w:t>sleeping areas, waste disposal, activities, latrines and washing and camp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fire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3" w:after="0"/>
              <w:ind w:left="463" w:right="36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and interpreting local rules and regulations as they apply to the use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of </w:t>
            </w:r>
            <w:r>
              <w:rPr>
                <w:rFonts w:ascii="Arial"/>
                <w:sz w:val="22"/>
              </w:rPr>
              <w:t>the land and the operation of a camp site on that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land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potential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hazards.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Select camp site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52" w:lineRule="exact" w:before="143" w:after="0"/>
              <w:ind w:left="463" w:right="22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Complying with allocated camp site allocation as designated by local authorities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of </w:t>
            </w:r>
            <w:r>
              <w:rPr>
                <w:rFonts w:ascii="Arial"/>
                <w:sz w:val="22"/>
              </w:rPr>
              <w:t>land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managers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Including tour group members in the decision making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Explaining the relative advantages and disadvantages of available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options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maximum satisfaction of tour group members with the final</w:t>
            </w:r>
            <w:r>
              <w:rPr>
                <w:rFonts w:ascii="Arial"/>
                <w:spacing w:val="-31"/>
                <w:sz w:val="22"/>
              </w:rPr>
              <w:t> </w:t>
            </w:r>
            <w:r>
              <w:rPr>
                <w:rFonts w:ascii="Arial"/>
                <w:sz w:val="22"/>
              </w:rPr>
              <w:t>selection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Removing hazards to make camp site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safe.</w:t>
            </w:r>
          </w:p>
          <w:p>
            <w:pPr>
              <w:pStyle w:val="TableParagraph"/>
              <w:spacing w:line="240" w:lineRule="auto" w:before="11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Local requirements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Times New Roman" w:hAnsi="Times New Roman" w:cs="Times New Roman" w:eastAsia="Times New Roman" w:hint="default"/>
          <w:sz w:val="24"/>
          <w:szCs w:val="24"/>
        </w:rPr>
      </w:pPr>
      <w:r>
        <w:rPr/>
        <w:pict>
          <v:group style="position:absolute;margin-left:66.349998pt;margin-top:71.770004pt;width:709.35pt;height:438.6pt;mso-position-horizontal-relative:page;mso-position-vertical-relative:page;z-index:-15472" coordorigin="1327,1435" coordsize="14187,8772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762" coordorigin="1332,1440" coordsize="2,8762">
              <v:shape style="position:absolute;left:1332;top:1440;width:2;height:8762" coordorigin="1332,1440" coordsize="0,8762" path="m1332,1440l1332,10202e" filled="false" stroked="true" strokeweight=".48pt" strokecolor="#000000">
                <v:path arrowok="t"/>
              </v:shape>
            </v:group>
            <v:group style="position:absolute;left:1337;top:10197;width:5488;height:2" coordorigin="1337,10197" coordsize="5488,2">
              <v:shape style="position:absolute;left:1337;top:10197;width:5488;height:2" coordorigin="1337,10197" coordsize="5488,0" path="m1337,10197l6824,10197e" filled="false" stroked="true" strokeweight=".47998pt" strokecolor="#000000">
                <v:path arrowok="t"/>
              </v:shape>
            </v:group>
            <v:group style="position:absolute;left:6829;top:1440;width:2;height:8762" coordorigin="6829,1440" coordsize="2,8762">
              <v:shape style="position:absolute;left:6829;top:1440;width:2;height:8762" coordorigin="6829,1440" coordsize="0,8762" path="m6829,1440l6829,10202e" filled="false" stroked="true" strokeweight=".48001pt" strokecolor="#000000">
                <v:path arrowok="t"/>
              </v:shape>
            </v:group>
            <v:group style="position:absolute;left:6834;top:10197;width:8670;height:2" coordorigin="6834,10197" coordsize="8670,2">
              <v:shape style="position:absolute;left:6834;top:10197;width:8670;height:2" coordorigin="6834,10197" coordsize="8670,0" path="m6834,10197l15504,10197e" filled="false" stroked="true" strokeweight=".47998pt" strokecolor="#000000">
                <v:path arrowok="t"/>
              </v:shape>
            </v:group>
            <v:group style="position:absolute;left:15508;top:1440;width:2;height:8762" coordorigin="15508,1440" coordsize="2,8762">
              <v:shape style="position:absolute;left:15508;top:1440;width:2;height:8762" coordorigin="15508,1440" coordsize="0,8762" path="m15508,1440l15508,10202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Positioning of vehicles and limitations to off-road vehicle travel and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access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Speed of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vehicles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Positioning of tents and other camp site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41" w:after="0"/>
        <w:ind w:left="6077" w:right="81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Limitations regarding the use of nominated parts of the camp site area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and/or </w:t>
      </w:r>
      <w:r>
        <w:rPr>
          <w:rFonts w:ascii="Arial"/>
          <w:sz w:val="22"/>
        </w:rPr>
        <w:t>surrounds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Respect for local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communities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Explanation and observance of published rules and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regulations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Noise levels which may or may not be related to specific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times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Prohibitions or restrictions on picking flowers and/or interacting with</w:t>
      </w:r>
      <w:r>
        <w:rPr>
          <w:rFonts w:ascii="Arial"/>
          <w:spacing w:val="-29"/>
          <w:sz w:val="22"/>
        </w:rPr>
        <w:t> </w:t>
      </w:r>
      <w:r>
        <w:rPr>
          <w:rFonts w:ascii="Arial"/>
          <w:sz w:val="22"/>
        </w:rPr>
        <w:t>wildlife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Agreements with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landowners</w:t>
      </w:r>
    </w:p>
    <w:p>
      <w:pPr>
        <w:pStyle w:val="ListParagraph"/>
        <w:numPr>
          <w:ilvl w:val="0"/>
          <w:numId w:val="9"/>
        </w:numPr>
        <w:tabs>
          <w:tab w:pos="6075" w:val="left" w:leader="none"/>
        </w:tabs>
        <w:spacing w:line="240" w:lineRule="auto" w:before="121" w:after="0"/>
        <w:ind w:left="6074" w:right="0" w:hanging="357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Statutory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requirements.</w:t>
      </w:r>
    </w:p>
    <w:p>
      <w:pPr>
        <w:spacing w:before="179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Specific camp site requirements </w:t>
      </w:r>
      <w:r>
        <w:rPr>
          <w:rFonts w:ascii="Arial"/>
          <w:sz w:val="22"/>
        </w:rPr>
        <w:t>may relate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Sleeping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Group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Waste disposal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Latrines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Washing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Cooking and kitchen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area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Dining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area.</w:t>
      </w:r>
    </w:p>
    <w:p>
      <w:pPr>
        <w:spacing w:before="117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Set up the identified requirements </w:t>
      </w:r>
      <w:r>
        <w:rPr>
          <w:rFonts w:ascii="Arial"/>
          <w:sz w:val="22"/>
        </w:rPr>
        <w:t>will vary based on the existing facilities provided at the camp site and may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Clearing areas and removing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debris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Assessing prevailing weather and other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conditions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39.7pt;mso-position-horizontal-relative:page;mso-position-vertical-relative:page;z-index:-15448" coordorigin="1327,1435" coordsize="14187,8794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784" coordorigin="1332,1440" coordsize="2,8784">
              <v:shape style="position:absolute;left:1332;top:1440;width:2;height:8784" coordorigin="1332,1440" coordsize="0,8784" path="m1332,1440l1332,10224e" filled="false" stroked="true" strokeweight=".48pt" strokecolor="#000000">
                <v:path arrowok="t"/>
              </v:shape>
            </v:group>
            <v:group style="position:absolute;left:1337;top:10219;width:5488;height:2" coordorigin="1337,10219" coordsize="5488,2">
              <v:shape style="position:absolute;left:1337;top:10219;width:5488;height:2" coordorigin="1337,10219" coordsize="5488,0" path="m1337,10219l6824,10219e" filled="false" stroked="true" strokeweight=".48001pt" strokecolor="#000000">
                <v:path arrowok="t"/>
              </v:shape>
            </v:group>
            <v:group style="position:absolute;left:6829;top:1440;width:2;height:8784" coordorigin="6829,1440" coordsize="2,8784">
              <v:shape style="position:absolute;left:6829;top:1440;width:2;height:8784" coordorigin="6829,1440" coordsize="0,8784" path="m6829,1440l6829,10224e" filled="false" stroked="true" strokeweight=".48001pt" strokecolor="#000000">
                <v:path arrowok="t"/>
              </v:shape>
            </v:group>
            <v:group style="position:absolute;left:6834;top:10219;width:8670;height:2" coordorigin="6834,10219" coordsize="8670,2">
              <v:shape style="position:absolute;left:6834;top:10219;width:8670;height:2" coordorigin="6834,10219" coordsize="8670,0" path="m6834,10219l15504,10219e" filled="false" stroked="true" strokeweight=".48001pt" strokecolor="#000000">
                <v:path arrowok="t"/>
              </v:shape>
            </v:group>
            <v:group style="position:absolute;left:15508;top:1440;width:2;height:8784" coordorigin="15508,1440" coordsize="2,8784">
              <v:shape style="position:absolute;left:15508;top:1440;width:2;height:8784" coordorigin="15508,1440" coordsize="0,8784" path="m15508,1440l15508,10224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Ensuring minimal environmental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impact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27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Involving tour group members in the set up where that was part of the tour</w:t>
      </w:r>
      <w:r>
        <w:rPr>
          <w:rFonts w:ascii="Arial"/>
          <w:spacing w:val="-30"/>
          <w:sz w:val="22"/>
        </w:rPr>
        <w:t> </w:t>
      </w:r>
      <w:r>
        <w:rPr>
          <w:rFonts w:ascii="Arial"/>
          <w:sz w:val="22"/>
        </w:rPr>
        <w:t>itinerary </w:t>
      </w:r>
      <w:r>
        <w:rPr>
          <w:rFonts w:ascii="Arial"/>
          <w:sz w:val="22"/>
        </w:rPr>
        <w:t>and where it was not set up must be completed by tour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staff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Ensuring set up complies with local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requirements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Respecting the rights of other campers and tour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groups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Assembling camp site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Ensuring safety and security of all equipment and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5" w:val="left" w:leader="none"/>
        </w:tabs>
        <w:spacing w:line="240" w:lineRule="auto" w:before="122" w:after="0"/>
        <w:ind w:left="6074" w:right="0" w:hanging="357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Setting up lighting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heating.</w:t>
      </w:r>
    </w:p>
    <w:p>
      <w:pPr>
        <w:spacing w:line="240" w:lineRule="auto" w:before="10"/>
        <w:ind w:right="0"/>
        <w:rPr>
          <w:rFonts w:ascii="Arial" w:hAnsi="Arial" w:cs="Arial" w:eastAsia="Arial" w:hint="default"/>
          <w:sz w:val="20"/>
          <w:szCs w:val="20"/>
        </w:rPr>
      </w:pPr>
    </w:p>
    <w:p>
      <w:pPr>
        <w:spacing w:before="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Sleeping arrangements </w:t>
      </w:r>
      <w:r>
        <w:rPr>
          <w:rFonts w:ascii="Arial"/>
          <w:sz w:val="22"/>
        </w:rPr>
        <w:t>may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Permanent structures including cabins and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huts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Tents including one-man and multiple occupancy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tents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Ground sheets and other protectors including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mattresses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Sleeping bags and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swags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65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Sensitivity regarding the allocation of sleeping arrangements to tour group members in relation to personal requests, age, gender, interpersonal and other issues that have been identified as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relevant.</w:t>
      </w:r>
    </w:p>
    <w:p>
      <w:pPr>
        <w:spacing w:before="121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Kitchen and cooking area </w:t>
      </w:r>
      <w:r>
        <w:rPr>
          <w:rFonts w:ascii="Arial"/>
          <w:sz w:val="22"/>
        </w:rPr>
        <w:t>may relate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Liaison with local people regarding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supplies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Preparing storage areas for food and other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Proximity of water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source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Local regulations and restrictions that apply to the use of fire/naked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flame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42" w:after="0"/>
        <w:ind w:left="6077" w:right="71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Creating cooking area, including assembly of cooking equipment and layout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of </w:t>
      </w:r>
      <w:r>
        <w:rPr>
          <w:rFonts w:ascii="Arial"/>
          <w:sz w:val="22"/>
        </w:rPr>
        <w:t>items in a suitable order to facilitate food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preparations</w:t>
      </w:r>
    </w:p>
    <w:p>
      <w:pPr>
        <w:spacing w:after="0" w:line="252" w:lineRule="exact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38.35pt;mso-position-horizontal-relative:page;mso-position-vertical-relative:page;z-index:-15424" coordorigin="1327,1435" coordsize="14187,8767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757" coordorigin="1332,1440" coordsize="2,8757">
              <v:shape style="position:absolute;left:1332;top:1440;width:2;height:8757" coordorigin="1332,1440" coordsize="0,8757" path="m1332,1440l1332,10197e" filled="false" stroked="true" strokeweight=".48pt" strokecolor="#000000">
                <v:path arrowok="t"/>
              </v:shape>
            </v:group>
            <v:group style="position:absolute;left:1337;top:10192;width:5488;height:2" coordorigin="1337,10192" coordsize="5488,2">
              <v:shape style="position:absolute;left:1337;top:10192;width:5488;height:2" coordorigin="1337,10192" coordsize="5488,0" path="m1337,10192l6824,10192e" filled="false" stroked="true" strokeweight=".48001pt" strokecolor="#000000">
                <v:path arrowok="t"/>
              </v:shape>
            </v:group>
            <v:group style="position:absolute;left:6829;top:1440;width:2;height:8757" coordorigin="6829,1440" coordsize="2,8757">
              <v:shape style="position:absolute;left:6829;top:1440;width:2;height:8757" coordorigin="6829,1440" coordsize="0,8757" path="m6829,1440l6829,10197e" filled="false" stroked="true" strokeweight=".48001pt" strokecolor="#000000">
                <v:path arrowok="t"/>
              </v:shape>
            </v:group>
            <v:group style="position:absolute;left:6834;top:10192;width:8670;height:2" coordorigin="6834,10192" coordsize="8670,2">
              <v:shape style="position:absolute;left:6834;top:10192;width:8670;height:2" coordorigin="6834,10192" coordsize="8670,0" path="m6834,10192l15504,10192e" filled="false" stroked="true" strokeweight=".48001pt" strokecolor="#000000">
                <v:path arrowok="t"/>
              </v:shape>
            </v:group>
            <v:group style="position:absolute;left:15508;top:1440;width:2;height:8757" coordorigin="15508,1440" coordsize="2,8757">
              <v:shape style="position:absolute;left:15508;top:1440;width:2;height:8757" coordorigin="15508,1440" coordsize="0,8757" path="m15508,1440l15508,10197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1262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Optimising safe food storage, preparation, handling, cooking and service procedures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23" w:after="0"/>
        <w:ind w:left="6077" w:right="43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Factoring in the need for tour group members to cook and serve their own meals, or for the tour staff to cook and serve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meals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Ensuring safety of the area, including provision of necessary safety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638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Preparation of suitable dining area that facilitates food service, optimises group interaction and takes advantage of any local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sights/benefits.</w:t>
      </w:r>
    </w:p>
    <w:p>
      <w:pPr>
        <w:spacing w:before="102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Waste disposal </w:t>
      </w:r>
      <w:r>
        <w:rPr>
          <w:rFonts w:ascii="Arial"/>
          <w:sz w:val="22"/>
        </w:rPr>
        <w:t>may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Use of permanent waste disposal facilities at camp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site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Arrangements to capture and remove all waste on breaking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camp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Ensuring site is left litter and garbage free at end of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camp.</w:t>
      </w:r>
    </w:p>
    <w:p>
      <w:pPr>
        <w:spacing w:before="10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Latrines and wash area </w:t>
      </w:r>
      <w:r>
        <w:rPr>
          <w:rFonts w:ascii="Arial"/>
          <w:sz w:val="22"/>
        </w:rPr>
        <w:t>may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1" w:after="0"/>
        <w:ind w:left="6077" w:right="358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Using permanent facilities provided at camp site, including checking, cleaning and supplying of these facilities, where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required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Establishing separate male and female facilities, where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appropriate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Establishing privacy for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ablutions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Using portable latrines and washing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facilities.</w:t>
      </w:r>
    </w:p>
    <w:p>
      <w:pPr>
        <w:spacing w:before="98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Activities area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Determining where to locate camp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fire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Designating and establishing facilities and areas to support planned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Preparing sports-related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areas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Preparing areas to facilitate relaxation and free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time.</w:t>
      </w:r>
    </w:p>
    <w:p>
      <w:pPr>
        <w:spacing w:before="10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Camp site rules </w:t>
      </w:r>
      <w:r>
        <w:rPr>
          <w:rFonts w:ascii="Arial"/>
          <w:sz w:val="22"/>
        </w:rPr>
        <w:t>may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Restrictions on use of the land and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Noise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3.3pt;mso-position-horizontal-relative:page;mso-position-vertical-relative:page;z-index:-15400" coordorigin="1327,1435" coordsize="14187,8866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56" coordorigin="1332,1440" coordsize="2,8856">
              <v:shape style="position:absolute;left:1332;top:1440;width:2;height:8856" coordorigin="1332,1440" coordsize="0,8856" path="m1332,1440l1332,10296e" filled="false" stroked="true" strokeweight=".48pt" strokecolor="#000000">
                <v:path arrowok="t"/>
              </v:shape>
            </v:group>
            <v:group style="position:absolute;left:1337;top:10291;width:5488;height:2" coordorigin="1337,10291" coordsize="5488,2">
              <v:shape style="position:absolute;left:1337;top:10291;width:5488;height:2" coordorigin="1337,10291" coordsize="5488,0" path="m1337,10291l6824,10291e" filled="false" stroked="true" strokeweight=".48004pt" strokecolor="#000000">
                <v:path arrowok="t"/>
              </v:shape>
            </v:group>
            <v:group style="position:absolute;left:6829;top:1440;width:2;height:8856" coordorigin="6829,1440" coordsize="2,8856">
              <v:shape style="position:absolute;left:6829;top:1440;width:2;height:8856" coordorigin="6829,1440" coordsize="0,8856" path="m6829,1440l6829,10296e" filled="false" stroked="true" strokeweight=".48001pt" strokecolor="#000000">
                <v:path arrowok="t"/>
              </v:shape>
            </v:group>
            <v:group style="position:absolute;left:6834;top:10291;width:8670;height:2" coordorigin="6834,10291" coordsize="8670,2">
              <v:shape style="position:absolute;left:6834;top:10291;width:8670;height:2" coordorigin="6834,10291" coordsize="8670,0" path="m6834,10291l15504,10291e" filled="false" stroked="true" strokeweight=".48004pt" strokecolor="#000000">
                <v:path arrowok="t"/>
              </v:shape>
            </v:group>
            <v:group style="position:absolute;left:15508;top:1440;width:2;height:8856" coordorigin="15508,1440" coordsize="2,8856">
              <v:shape style="position:absolute;left:15508;top:1440;width:2;height:8856" coordorigin="15508,1440" coordsize="0,8856" path="m15508,1440l15508,10296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Language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Requirement to notify camp staff of intention to leave the camp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site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578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Requirements relating to access to and use of camp facilities, including first aid, food, beverages, equipment and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vehicles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Explanation of local requirements and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customs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Explanation of camp site layout, location of facilities and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resources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91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Sharing the role of the camp site within the total context of the tour and the itinerary, including planned use of the camp site, relevant times and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planned </w:t>
      </w:r>
      <w:r>
        <w:rPr>
          <w:rFonts w:ascii="Arial"/>
          <w:sz w:val="22"/>
        </w:rPr>
        <w:t>activities.</w:t>
      </w:r>
    </w:p>
    <w:p>
      <w:pPr>
        <w:spacing w:before="102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Use all equipment and facilities safely </w:t>
      </w:r>
      <w:r>
        <w:rPr>
          <w:rFonts w:ascii="Arial"/>
          <w:sz w:val="22"/>
        </w:rPr>
        <w:t>may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Following manufacturer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instructions for</w:t>
      </w:r>
      <w:r>
        <w:rPr>
          <w:rFonts w:ascii="Arial" w:hAnsi="Arial" w:cs="Arial" w:eastAsia="Arial" w:hint="default"/>
          <w:spacing w:val="-14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Demonstrating safe usage procedures to tour group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members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Monitoring tour group member use of equipment and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34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Prohibiting tour group members engaging in dangerous activity and/or the use of potentially dangerous equipment which may include cooking equipment, mechanical equipment or other items with which the tour group may be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unfamiliar.</w:t>
      </w:r>
    </w:p>
    <w:p>
      <w:pPr>
        <w:spacing w:before="10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Dispose of waste in an environmentally friendly manner </w:t>
      </w:r>
      <w:r>
        <w:rPr>
          <w:rFonts w:ascii="Arial"/>
          <w:sz w:val="22"/>
        </w:rPr>
        <w:t>will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Conforming to local regulations and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requirements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Taking all waste with the group on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departure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Covering waste while at the camp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site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Taking appropriate action to cover or remove human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waste.</w:t>
      </w:r>
    </w:p>
    <w:p>
      <w:pPr>
        <w:spacing w:before="10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Clean and tidy </w:t>
      </w:r>
      <w:r>
        <w:rPr>
          <w:rFonts w:ascii="Arial"/>
          <w:sz w:val="22"/>
        </w:rPr>
        <w:t>may relate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Maintaining the camp site in a satisfactory visual and operational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condition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0" w:after="0"/>
        <w:ind w:left="6077" w:right="77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Allocating cleaning and tidying duties, including allocating duties to tour group members, where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appropriate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0.65pt;mso-position-horizontal-relative:page;mso-position-vertical-relative:page;z-index:-15376" coordorigin="1327,1435" coordsize="14187,8813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03" coordorigin="1332,1440" coordsize="2,8803">
              <v:shape style="position:absolute;left:1332;top:1440;width:2;height:8803" coordorigin="1332,1440" coordsize="0,8803" path="m1332,1440l1332,10243e" filled="false" stroked="true" strokeweight=".48pt" strokecolor="#000000">
                <v:path arrowok="t"/>
              </v:shape>
            </v:group>
            <v:group style="position:absolute;left:1337;top:10238;width:5488;height:2" coordorigin="1337,10238" coordsize="5488,2">
              <v:shape style="position:absolute;left:1337;top:10238;width:5488;height:2" coordorigin="1337,10238" coordsize="5488,0" path="m1337,10238l6824,10238e" filled="false" stroked="true" strokeweight=".48001pt" strokecolor="#000000">
                <v:path arrowok="t"/>
              </v:shape>
            </v:group>
            <v:group style="position:absolute;left:6829;top:1440;width:2;height:8803" coordorigin="6829,1440" coordsize="2,8803">
              <v:shape style="position:absolute;left:6829;top:1440;width:2;height:8803" coordorigin="6829,1440" coordsize="0,8803" path="m6829,1440l6829,10243e" filled="false" stroked="true" strokeweight=".48001pt" strokecolor="#000000">
                <v:path arrowok="t"/>
              </v:shape>
            </v:group>
            <v:group style="position:absolute;left:6834;top:10238;width:8670;height:2" coordorigin="6834,10238" coordsize="8670,2">
              <v:shape style="position:absolute;left:6834;top:10238;width:8670;height:2" coordorigin="6834,10238" coordsize="8670,0" path="m6834,10238l15504,10238e" filled="false" stroked="true" strokeweight=".48001pt" strokecolor="#000000">
                <v:path arrowok="t"/>
              </v:shape>
            </v:group>
            <v:group style="position:absolute;left:15508;top:1440;width:2;height:8803" coordorigin="15508,1440" coordsize="2,8803">
              <v:shape style="position:absolute;left:15508;top:1440;width:2;height:8803" coordorigin="15508,1440" coordsize="0,8803" path="m15508,1440l15508,1024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38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Picking up and removing rubbish and debris, including items not generated by the tour</w:t>
      </w:r>
      <w:r>
        <w:rPr>
          <w:rFonts w:ascii="Arial"/>
          <w:spacing w:val="1"/>
          <w:sz w:val="22"/>
        </w:rPr>
        <w:t> </w:t>
      </w:r>
      <w:r>
        <w:rPr>
          <w:rFonts w:ascii="Arial"/>
          <w:sz w:val="22"/>
        </w:rPr>
        <w:t>group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Washing and sanitising cooking and food-related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equipment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Disposing of waste from portable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latrines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38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Checking and cleaning fixed camp site facilities not belonging to the tour but used by tour group members, including tables, latrines, washing areas and sleeping quarters.</w:t>
      </w:r>
    </w:p>
    <w:p>
      <w:pPr>
        <w:spacing w:before="121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Monitor safety and security </w:t>
      </w:r>
      <w:r>
        <w:rPr>
          <w:rFonts w:ascii="Arial"/>
          <w:sz w:val="22"/>
        </w:rPr>
        <w:t>may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Ongoing checks on the operational safety of equipment and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Seeking feedback from others regarding equipment and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Undertaking regular inspections of the camp site, equipment and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facilities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Liaising with other tour staff and local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authorities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Monitoring weather and other conditions that may impact on camp site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safety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Noting behaviour of non-tour group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members.</w:t>
      </w:r>
    </w:p>
    <w:p>
      <w:pPr>
        <w:spacing w:before="120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Adjust the established camp site </w:t>
      </w:r>
      <w:r>
        <w:rPr>
          <w:rFonts w:ascii="Arial"/>
          <w:sz w:val="22"/>
        </w:rPr>
        <w:t>may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Altering the layout of the camp site as initially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planned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Relocating the camp site to a new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location.</w:t>
      </w:r>
    </w:p>
    <w:p>
      <w:pPr>
        <w:spacing w:before="117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Monitor tour group member use of the camp site </w:t>
      </w:r>
      <w:r>
        <w:rPr>
          <w:rFonts w:ascii="Arial"/>
          <w:sz w:val="22"/>
        </w:rPr>
        <w:t>may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Observing actions of tour group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members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Leading by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example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Providing demonstrations of acceptable action or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conduct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Providing assistance as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required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Correcting unacceptable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behaviour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3.65pt;mso-position-horizontal-relative:page;mso-position-vertical-relative:page;z-index:-15352" coordorigin="1327,1435" coordsize="14187,8873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63" coordorigin="1332,1440" coordsize="2,8863">
              <v:shape style="position:absolute;left:1332;top:1440;width:2;height:8863" coordorigin="1332,1440" coordsize="0,8863" path="m1332,1440l1332,10303e" filled="false" stroked="true" strokeweight=".48pt" strokecolor="#000000">
                <v:path arrowok="t"/>
              </v:shape>
            </v:group>
            <v:group style="position:absolute;left:1337;top:10298;width:5488;height:2" coordorigin="1337,10298" coordsize="5488,2">
              <v:shape style="position:absolute;left:1337;top:10298;width:5488;height:2" coordorigin="1337,10298" coordsize="5488,0" path="m1337,10298l6824,10298e" filled="false" stroked="true" strokeweight=".48004pt" strokecolor="#000000">
                <v:path arrowok="t"/>
              </v:shape>
            </v:group>
            <v:group style="position:absolute;left:6829;top:1440;width:2;height:8863" coordorigin="6829,1440" coordsize="2,8863">
              <v:shape style="position:absolute;left:6829;top:1440;width:2;height:8863" coordorigin="6829,1440" coordsize="0,8863" path="m6829,1440l6829,10303e" filled="false" stroked="true" strokeweight=".48001pt" strokecolor="#000000">
                <v:path arrowok="t"/>
              </v:shape>
            </v:group>
            <v:group style="position:absolute;left:6834;top:10298;width:8670;height:2" coordorigin="6834,10298" coordsize="8670,2">
              <v:shape style="position:absolute;left:6834;top:10298;width:8670;height:2" coordorigin="6834,10298" coordsize="8670,0" path="m6834,10298l15504,10298e" filled="false" stroked="true" strokeweight=".48004pt" strokecolor="#000000">
                <v:path arrowok="t"/>
              </v:shape>
            </v:group>
            <v:group style="position:absolute;left:15508;top:1440;width:2;height:8863" coordorigin="15508,1440" coordsize="2,8863">
              <v:shape style="position:absolute;left:15508;top:1440;width:2;height:8863" coordorigin="15508,1440" coordsize="0,8863" path="m15508,1440l15508,1030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Explaining reasons for restrictions or other required camp site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behaviour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61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Taking action to limit the negative impact of any unacceptable or non-compliant tour group member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behaviour.</w:t>
      </w:r>
    </w:p>
    <w:p>
      <w:pPr>
        <w:spacing w:before="121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Others in and around the camp site </w:t>
      </w:r>
      <w:r>
        <w:rPr>
          <w:rFonts w:ascii="Arial"/>
          <w:sz w:val="22"/>
        </w:rPr>
        <w:t>may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Other tour groups sharing the camping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area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Local people, including individuals and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communities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Local authorities, including managers and owners of camping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areas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53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Tourists who are visiting the camping area and who may be entitled to share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the </w:t>
      </w:r>
      <w:r>
        <w:rPr>
          <w:rFonts w:ascii="Arial"/>
          <w:sz w:val="22"/>
        </w:rPr>
        <w:t>facilities.</w:t>
      </w:r>
    </w:p>
    <w:p>
      <w:pPr>
        <w:spacing w:before="121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Recreational activities </w:t>
      </w:r>
      <w:r>
        <w:rPr>
          <w:rFonts w:ascii="Arial"/>
          <w:sz w:val="22"/>
        </w:rPr>
        <w:t>may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Games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Rest and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relaxation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Reading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material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Free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time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Specific activities as identified and requested by individual tour group</w:t>
      </w:r>
      <w:r>
        <w:rPr>
          <w:rFonts w:ascii="Arial"/>
          <w:spacing w:val="-30"/>
          <w:sz w:val="22"/>
        </w:rPr>
        <w:t> </w:t>
      </w:r>
      <w:r>
        <w:rPr>
          <w:rFonts w:ascii="Arial"/>
          <w:sz w:val="22"/>
        </w:rPr>
        <w:t>members.</w:t>
      </w:r>
    </w:p>
    <w:p>
      <w:pPr>
        <w:spacing w:before="119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Sporting activities </w:t>
      </w:r>
      <w:r>
        <w:rPr>
          <w:rFonts w:ascii="Arial"/>
          <w:sz w:val="22"/>
        </w:rPr>
        <w:t>may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Organising scheduled sporting activities as outlined in the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itinerary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Facilitating the use of general purpose sporting equipment for individual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use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Arranging games that interact with local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communities.</w:t>
      </w:r>
    </w:p>
    <w:p>
      <w:pPr>
        <w:spacing w:before="119"/>
        <w:ind w:left="5789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Sightseeing activities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Presentation of walks of varying duration to view local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sights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Provision of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maps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Provision of supporting handout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material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9.15pt;mso-position-horizontal-relative:page;mso-position-vertical-relative:page;z-index:-15328" coordorigin="1327,1435" coordsize="14187,8983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973" coordorigin="1332,1440" coordsize="2,8973">
              <v:shape style="position:absolute;left:1332;top:1440;width:2;height:8973" coordorigin="1332,1440" coordsize="0,8973" path="m1332,1440l1332,10413e" filled="false" stroked="true" strokeweight=".48pt" strokecolor="#000000">
                <v:path arrowok="t"/>
              </v:shape>
            </v:group>
            <v:group style="position:absolute;left:1337;top:10408;width:5488;height:2" coordorigin="1337,10408" coordsize="5488,2">
              <v:shape style="position:absolute;left:1337;top:10408;width:5488;height:2" coordorigin="1337,10408" coordsize="5488,0" path="m1337,10408l6824,10408e" filled="false" stroked="true" strokeweight=".47998pt" strokecolor="#000000">
                <v:path arrowok="t"/>
              </v:shape>
            </v:group>
            <v:group style="position:absolute;left:6829;top:1440;width:2;height:8973" coordorigin="6829,1440" coordsize="2,8973">
              <v:shape style="position:absolute;left:6829;top:1440;width:2;height:8973" coordorigin="6829,1440" coordsize="0,8973" path="m6829,1440l6829,10413e" filled="false" stroked="true" strokeweight=".48001pt" strokecolor="#000000">
                <v:path arrowok="t"/>
              </v:shape>
            </v:group>
            <v:group style="position:absolute;left:6834;top:10408;width:8670;height:2" coordorigin="6834,10408" coordsize="8670,2">
              <v:shape style="position:absolute;left:6834;top:10408;width:8670;height:2" coordorigin="6834,10408" coordsize="8670,0" path="m6834,10408l15504,10408e" filled="false" stroked="true" strokeweight=".47998pt" strokecolor="#000000">
                <v:path arrowok="t"/>
              </v:shape>
            </v:group>
            <v:group style="position:absolute;left:15508;top:1440;width:2;height:8973" coordorigin="15508,1440" coordsize="2,8973">
              <v:shape style="position:absolute;left:15508;top:1440;width:2;height:8973" coordorigin="15508,1440" coordsize="0,8973" path="m15508,1440l15508,1041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369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Recording names and destinations of tour group members who elect to undertake walks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23" w:after="0"/>
        <w:ind w:left="6077" w:right="22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Advising tour group members regarding walks, including length, degree of difficulty, supplies to be carried and emergency procedures in the event of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accident.</w:t>
      </w:r>
    </w:p>
    <w:p>
      <w:pPr>
        <w:spacing w:before="98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Undertake interpretive activities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23" w:after="0"/>
        <w:ind w:left="6077" w:right="22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Conducting scheduled interpretive activities designed to allow engagement with the local area or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people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Explaining the background to the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Encouraging reflection and thought on the focus of the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Demonstrating respect for local culture and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customs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Conforming with the accepted requirements of interpretive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guiding.</w:t>
      </w:r>
    </w:p>
    <w:p>
      <w:pPr>
        <w:spacing w:before="100"/>
        <w:ind w:left="5789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Promote engagement with the location </w:t>
      </w:r>
      <w:r>
        <w:rPr>
          <w:rFonts w:ascii="Arial"/>
          <w:sz w:val="22"/>
        </w:rPr>
        <w:t>may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Encouraging tour group members to participate in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Explaining the local conditions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area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Providing information, including historic and statistical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Leading by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example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104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Accompanying and assisting tour group members during their engagement 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4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Scheduling time for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engagement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Sharing personal experiences and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anecdotes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0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Facilitating group sharing of experiences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thoughts.</w:t>
      </w:r>
    </w:p>
    <w:p>
      <w:pPr>
        <w:spacing w:before="98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Facilitate interaction between tour group members </w:t>
      </w:r>
      <w:r>
        <w:rPr>
          <w:rFonts w:ascii="Arial"/>
          <w:sz w:val="22"/>
        </w:rPr>
        <w:t>may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Assigning sleeping, seating and activity arrangements to foster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exchange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Monitoring interpersonal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relationships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0.65pt;mso-position-horizontal-relative:page;mso-position-vertical-relative:page;z-index:-15304" coordorigin="1327,1435" coordsize="14187,8813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03" coordorigin="1332,1440" coordsize="2,8803">
              <v:shape style="position:absolute;left:1332;top:1440;width:2;height:8803" coordorigin="1332,1440" coordsize="0,8803" path="m1332,1440l1332,10243e" filled="false" stroked="true" strokeweight=".48pt" strokecolor="#000000">
                <v:path arrowok="t"/>
              </v:shape>
            </v:group>
            <v:group style="position:absolute;left:1337;top:10238;width:5488;height:2" coordorigin="1337,10238" coordsize="5488,2">
              <v:shape style="position:absolute;left:1337;top:10238;width:5488;height:2" coordorigin="1337,10238" coordsize="5488,0" path="m1337,10238l6824,10238e" filled="false" stroked="true" strokeweight=".48001pt" strokecolor="#000000">
                <v:path arrowok="t"/>
              </v:shape>
            </v:group>
            <v:group style="position:absolute;left:6829;top:1440;width:2;height:8803" coordorigin="6829,1440" coordsize="2,8803">
              <v:shape style="position:absolute;left:6829;top:1440;width:2;height:8803" coordorigin="6829,1440" coordsize="0,8803" path="m6829,1440l6829,10243e" filled="false" stroked="true" strokeweight=".48001pt" strokecolor="#000000">
                <v:path arrowok="t"/>
              </v:shape>
            </v:group>
            <v:group style="position:absolute;left:6834;top:10238;width:8670;height:2" coordorigin="6834,10238" coordsize="8670,2">
              <v:shape style="position:absolute;left:6834;top:10238;width:8670;height:2" coordorigin="6834,10238" coordsize="8670,0" path="m6834,10238l15504,10238e" filled="false" stroked="true" strokeweight=".48001pt" strokecolor="#000000">
                <v:path arrowok="t"/>
              </v:shape>
            </v:group>
            <v:group style="position:absolute;left:15508;top:1440;width:2;height:8803" coordorigin="15508,1440" coordsize="2,8803">
              <v:shape style="position:absolute;left:15508;top:1440;width:2;height:8803" coordorigin="15508,1440" coordsize="0,8803" path="m15508,1440l15508,1024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306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Taking action to optimise interpersonal interaction, including separation of persons where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appropriate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Providing opportunities for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spontaneity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Encouraging contribution and participation between tour group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members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Negotiating resolutions to interpersonal conflict between tour group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members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727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Recognising and acknowledging contribution and participation from tour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group </w:t>
      </w:r>
      <w:r>
        <w:rPr>
          <w:rFonts w:ascii="Arial"/>
          <w:sz w:val="22"/>
        </w:rPr>
        <w:t>members.</w:t>
      </w:r>
    </w:p>
    <w:p>
      <w:pPr>
        <w:spacing w:before="122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Dismantle camp equipment </w:t>
      </w:r>
      <w:r>
        <w:rPr>
          <w:rFonts w:ascii="Arial"/>
          <w:sz w:val="22"/>
        </w:rPr>
        <w:t>may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Cleaning equipment, utensils and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items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Checking safety and operational efficiency of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items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Packing items in appropriate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boxes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Stowing items into packs or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vehicles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Returning borrowed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equipment.</w:t>
      </w:r>
    </w:p>
    <w:p>
      <w:pPr>
        <w:spacing w:before="119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Clean camp site </w:t>
      </w:r>
      <w:r>
        <w:rPr>
          <w:rFonts w:ascii="Arial"/>
          <w:sz w:val="22"/>
        </w:rPr>
        <w:t>may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Removing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litter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Replacing items that were moved to enable creation of camp layout, as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required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Covering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tracks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Extinguishing camp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fires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Removing rubbish and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waste.</w:t>
      </w:r>
    </w:p>
    <w:p>
      <w:pPr>
        <w:spacing w:before="119"/>
        <w:ind w:left="5717" w:right="39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Notify relevant persons </w:t>
      </w:r>
      <w:r>
        <w:rPr>
          <w:rFonts w:ascii="Arial"/>
          <w:sz w:val="22"/>
        </w:rPr>
        <w:t>may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Communicating with head office to advise of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departure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142" w:after="0"/>
        <w:ind w:left="6077" w:right="1007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Visiting manager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office at camp site location to pay account and advise</w:t>
      </w:r>
      <w:r>
        <w:rPr>
          <w:rFonts w:ascii="Arial" w:hAnsi="Arial" w:cs="Arial" w:eastAsia="Arial" w:hint="default"/>
          <w:spacing w:val="-22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of </w:t>
      </w:r>
      <w:r>
        <w:rPr>
          <w:rFonts w:ascii="Arial" w:hAnsi="Arial" w:cs="Arial" w:eastAsia="Arial" w:hint="default"/>
          <w:sz w:val="22"/>
          <w:szCs w:val="22"/>
        </w:rPr>
        <w:t>departure</w:t>
      </w:r>
    </w:p>
    <w:p>
      <w:pPr>
        <w:spacing w:after="0" w:line="252" w:lineRule="exact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1.6pt;mso-position-horizontal-relative:page;mso-position-vertical-relative:page;z-index:-15280" coordorigin="1327,1435" coordsize="14187,8832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22" coordorigin="1332,1440" coordsize="2,8822">
              <v:shape style="position:absolute;left:1332;top:1440;width:2;height:8822" coordorigin="1332,1440" coordsize="0,8822" path="m1332,1440l1332,10262e" filled="false" stroked="true" strokeweight=".48pt" strokecolor="#000000">
                <v:path arrowok="t"/>
              </v:shape>
            </v:group>
            <v:group style="position:absolute;left:1337;top:10257;width:5488;height:2" coordorigin="1337,10257" coordsize="5488,2">
              <v:shape style="position:absolute;left:1337;top:10257;width:5488;height:2" coordorigin="1337,10257" coordsize="5488,0" path="m1337,10257l6824,10257e" filled="false" stroked="true" strokeweight=".47998pt" strokecolor="#000000">
                <v:path arrowok="t"/>
              </v:shape>
            </v:group>
            <v:group style="position:absolute;left:6829;top:1440;width:2;height:8822" coordorigin="6829,1440" coordsize="2,8822">
              <v:shape style="position:absolute;left:6829;top:1440;width:2;height:8822" coordorigin="6829,1440" coordsize="0,8822" path="m6829,1440l6829,10262e" filled="false" stroked="true" strokeweight=".48001pt" strokecolor="#000000">
                <v:path arrowok="t"/>
              </v:shape>
            </v:group>
            <v:group style="position:absolute;left:6834;top:10257;width:8670;height:2" coordorigin="6834,10257" coordsize="8670,2">
              <v:shape style="position:absolute;left:6834;top:10257;width:8670;height:2" coordorigin="6834,10257" coordsize="8670,0" path="m6834,10257l15504,10257e" filled="false" stroked="true" strokeweight=".47998pt" strokecolor="#000000">
                <v:path arrowok="t"/>
              </v:shape>
            </v:group>
            <v:group style="position:absolute;left:15508;top:1440;width:2;height:8822" coordorigin="15508,1440" coordsize="2,8822">
              <v:shape style="position:absolute;left:15508;top:1440;width:2;height:8822" coordorigin="15508,1440" coordsize="0,8822" path="m15508,1440l15508,10262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Contacting local authorities to advise of anticipated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route</w:t>
      </w:r>
    </w:p>
    <w:p>
      <w:pPr>
        <w:pStyle w:val="ListParagraph"/>
        <w:numPr>
          <w:ilvl w:val="0"/>
          <w:numId w:val="9"/>
        </w:numPr>
        <w:tabs>
          <w:tab w:pos="6075" w:val="left" w:leader="none"/>
        </w:tabs>
        <w:spacing w:line="240" w:lineRule="auto" w:before="121" w:after="0"/>
        <w:ind w:left="6074" w:right="0" w:hanging="357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Contacting local communities to thank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them.</w:t>
      </w:r>
    </w:p>
    <w:p>
      <w:pPr>
        <w:spacing w:line="240" w:lineRule="auto" w:before="8"/>
        <w:ind w:right="0"/>
        <w:rPr>
          <w:rFonts w:ascii="Arial" w:hAnsi="Arial" w:cs="Arial" w:eastAsia="Arial" w:hint="default"/>
          <w:sz w:val="21"/>
          <w:szCs w:val="21"/>
        </w:rPr>
      </w:pPr>
    </w:p>
    <w:p>
      <w:pPr>
        <w:pStyle w:val="Heading1"/>
        <w:spacing w:line="240" w:lineRule="auto" w:before="0"/>
        <w:ind w:right="394"/>
        <w:jc w:val="left"/>
        <w:rPr>
          <w:b w:val="0"/>
          <w:bCs w:val="0"/>
        </w:rPr>
      </w:pPr>
      <w:r>
        <w:rPr/>
        <w:t>Assessment</w:t>
      </w:r>
      <w:r>
        <w:rPr>
          <w:spacing w:val="-3"/>
        </w:rPr>
        <w:t> </w:t>
      </w:r>
      <w:r>
        <w:rPr/>
        <w:t>Guide</w:t>
      </w:r>
      <w:r>
        <w:rPr>
          <w:b w:val="0"/>
        </w:rPr>
      </w:r>
    </w:p>
    <w:p>
      <w:pPr>
        <w:pStyle w:val="BodyText"/>
        <w:spacing w:line="240" w:lineRule="auto" w:before="119"/>
        <w:ind w:left="5717" w:right="394" w:firstLine="0"/>
        <w:jc w:val="left"/>
      </w:pPr>
      <w:r>
        <w:rPr/>
        <w:t>The following skills and knowledge must be assessed as part of this</w:t>
      </w:r>
      <w:r>
        <w:rPr>
          <w:spacing w:val="-20"/>
        </w:rPr>
        <w:t> </w:t>
      </w:r>
      <w:r>
        <w:rPr/>
        <w:t>unit: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70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The enterprise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policies and procedures in regard to setting up, operating</w:t>
      </w:r>
      <w:r>
        <w:rPr>
          <w:rFonts w:ascii="Arial" w:hAnsi="Arial" w:cs="Arial" w:eastAsia="Arial" w:hint="default"/>
          <w:spacing w:val="-20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and </w:t>
      </w:r>
      <w:r>
        <w:rPr>
          <w:rFonts w:ascii="Arial" w:hAnsi="Arial" w:cs="Arial" w:eastAsia="Arial" w:hint="default"/>
          <w:sz w:val="22"/>
          <w:szCs w:val="22"/>
        </w:rPr>
        <w:t>breaking camp</w:t>
      </w:r>
      <w:r>
        <w:rPr>
          <w:rFonts w:ascii="Arial" w:hAnsi="Arial" w:cs="Arial" w:eastAsia="Arial" w:hint="default"/>
          <w:spacing w:val="-2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sites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Knowledge of the features of a safe and comfortable camp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site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Principles of camp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layout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Knowledge of the use of camp equipment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resources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Knowledge of relevant camp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use interpersonal, communication, leadership and negotiation</w:t>
      </w:r>
      <w:r>
        <w:rPr>
          <w:rFonts w:ascii="Arial"/>
          <w:spacing w:val="-28"/>
          <w:sz w:val="22"/>
        </w:rPr>
        <w:t> </w:t>
      </w:r>
      <w:r>
        <w:rPr>
          <w:rFonts w:ascii="Arial"/>
          <w:sz w:val="22"/>
        </w:rPr>
        <w:t>skills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use group cohesion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techniques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liaise with local communities and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authorities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Knowledge of requirements that apply to camping permits and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authorisations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44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Knowledge of camp site safety and the ability to take remedial action in the event of risk identification or the advent of an emergency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situation.</w:t>
      </w:r>
    </w:p>
    <w:p>
      <w:pPr>
        <w:pStyle w:val="Heading1"/>
        <w:spacing w:line="240" w:lineRule="auto"/>
        <w:ind w:right="394"/>
        <w:jc w:val="left"/>
        <w:rPr>
          <w:b w:val="0"/>
          <w:bCs w:val="0"/>
        </w:rPr>
      </w:pPr>
      <w:r>
        <w:rPr/>
        <w:t>Linkages To Other</w:t>
      </w:r>
      <w:r>
        <w:rPr>
          <w:spacing w:val="-4"/>
        </w:rPr>
        <w:t> </w:t>
      </w:r>
      <w:r>
        <w:rPr/>
        <w:t>Units</w:t>
      </w:r>
      <w:r>
        <w:rPr>
          <w:b w:val="0"/>
        </w:rPr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Provide camp site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catering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Operate tours in remote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areas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Work as a tour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guide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Allocate tour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resources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2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Conduct pre-departure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checks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Coordinate and operate a day-tour or short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excursions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4.35pt;mso-position-horizontal-relative:page;mso-position-vertical-relative:page;z-index:-15256" coordorigin="1327,1435" coordsize="14187,8887">
            <v:group style="position:absolute;left:1337;top:1445;width:5488;height:2" coordorigin="1337,1445" coordsize="5488,2">
              <v:shape style="position:absolute;left:1337;top:1445;width:5488;height:2" coordorigin="1337,1445" coordsize="5488,0" path="m1337,1445l6824,1445e" filled="false" stroked="true" strokeweight=".48pt" strokecolor="#000000">
                <v:path arrowok="t"/>
              </v:shape>
            </v:group>
            <v:group style="position:absolute;left:6834;top:1445;width:8670;height:2" coordorigin="6834,1445" coordsize="8670,2">
              <v:shape style="position:absolute;left:6834;top:1445;width:8670;height:2" coordorigin="6834,1445" coordsize="8670,0" path="m6834,1445l15504,1445e" filled="false" stroked="true" strokeweight=".48pt" strokecolor="#000000">
                <v:path arrowok="t"/>
              </v:shape>
            </v:group>
            <v:group style="position:absolute;left:1332;top:1440;width:2;height:8877" coordorigin="1332,1440" coordsize="2,8877">
              <v:shape style="position:absolute;left:1332;top:1440;width:2;height:8877" coordorigin="1332,1440" coordsize="0,8877" path="m1332,1440l1332,10317e" filled="false" stroked="true" strokeweight=".48pt" strokecolor="#000000">
                <v:path arrowok="t"/>
              </v:shape>
            </v:group>
            <v:group style="position:absolute;left:1337;top:10312;width:5488;height:2" coordorigin="1337,10312" coordsize="5488,2">
              <v:shape style="position:absolute;left:1337;top:10312;width:5488;height:2" coordorigin="1337,10312" coordsize="5488,0" path="m1337,10312l6824,10312e" filled="false" stroked="true" strokeweight=".47998pt" strokecolor="#000000">
                <v:path arrowok="t"/>
              </v:shape>
            </v:group>
            <v:group style="position:absolute;left:6829;top:1440;width:2;height:8877" coordorigin="6829,1440" coordsize="2,8877">
              <v:shape style="position:absolute;left:6829;top:1440;width:2;height:8877" coordorigin="6829,1440" coordsize="0,8877" path="m6829,1440l6829,10317e" filled="false" stroked="true" strokeweight=".48001pt" strokecolor="#000000">
                <v:path arrowok="t"/>
              </v:shape>
            </v:group>
            <v:group style="position:absolute;left:6834;top:10312;width:8670;height:2" coordorigin="6834,10312" coordsize="8670,2">
              <v:shape style="position:absolute;left:6834;top:10312;width:8670;height:2" coordorigin="6834,10312" coordsize="8670,0" path="m6834,10312l15504,10312e" filled="false" stroked="true" strokeweight=".47998pt" strokecolor="#000000">
                <v:path arrowok="t"/>
              </v:shape>
            </v:group>
            <v:group style="position:absolute;left:15508;top:1440;width:2;height:8877" coordorigin="15508,1440" coordsize="2,8877">
              <v:shape style="position:absolute;left:15508;top:1440;width:2;height:8877" coordorigin="15508,1440" coordsize="0,8877" path="m15508,1440l15508,10317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60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Lead tour groups in a responsible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manner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Establish and maintain safe touring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conditions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and facilitate an extended tour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experience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and execute a detailed tour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itinerary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operational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risk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1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Implement occupational health and safety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procedures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355" w:lineRule="auto" w:before="122" w:after="0"/>
        <w:ind w:left="5717" w:right="4564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Follow safety and security procedures. </w:t>
      </w:r>
      <w:r>
        <w:rPr>
          <w:rFonts w:ascii="Arial"/>
          <w:b/>
          <w:sz w:val="22"/>
        </w:rPr>
        <w:t>Critical Aspects of Assessment </w:t>
      </w:r>
      <w:r>
        <w:rPr>
          <w:rFonts w:ascii="Arial"/>
          <w:sz w:val="22"/>
        </w:rPr>
        <w:t>Evidence of the following is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essential: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52" w:lineRule="exact" w:before="25" w:after="0"/>
        <w:ind w:left="6077" w:right="494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host enterprise policies and procedures in regard to setting</w:t>
      </w:r>
      <w:r>
        <w:rPr>
          <w:rFonts w:ascii="Arial"/>
          <w:spacing w:val="-23"/>
          <w:sz w:val="22"/>
        </w:rPr>
        <w:t> </w:t>
      </w:r>
      <w:r>
        <w:rPr>
          <w:rFonts w:ascii="Arial"/>
          <w:sz w:val="22"/>
        </w:rPr>
        <w:t>up, </w:t>
      </w:r>
      <w:r>
        <w:rPr>
          <w:rFonts w:ascii="Arial"/>
          <w:sz w:val="22"/>
        </w:rPr>
        <w:t>operating and breaking camp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sites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19" w:after="0"/>
        <w:ind w:left="6077" w:right="26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select, set up, operate and break a camp site for a nominated tour, including compliance with local requirements, allocation of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suitable </w:t>
      </w:r>
      <w:r>
        <w:rPr>
          <w:rFonts w:ascii="Arial"/>
          <w:sz w:val="22"/>
        </w:rPr>
        <w:t>and acceptable sleeping, cooking, dining, waste, ablution and activity areas and the conduct of the camp site for the duration of the stay in a safe, secure, enjoyable and tidy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manner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249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arrange engaging recreational, sporting, sightseeing</w:t>
      </w:r>
      <w:r>
        <w:rPr>
          <w:rFonts w:ascii="Arial"/>
          <w:spacing w:val="-27"/>
          <w:sz w:val="22"/>
        </w:rPr>
        <w:t> </w:t>
      </w:r>
      <w:r>
        <w:rPr>
          <w:rFonts w:ascii="Arial"/>
          <w:sz w:val="22"/>
        </w:rPr>
        <w:t>and/or </w:t>
      </w:r>
      <w:r>
        <w:rPr>
          <w:rFonts w:ascii="Arial"/>
          <w:sz w:val="22"/>
        </w:rPr>
        <w:t>interpretive activities for tour group members on a nominated tour in such a way that optimises interaction between tour group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members.</w:t>
      </w:r>
    </w:p>
    <w:p>
      <w:pPr>
        <w:pStyle w:val="Heading1"/>
        <w:spacing w:line="240" w:lineRule="auto"/>
        <w:ind w:right="394"/>
        <w:jc w:val="left"/>
        <w:rPr>
          <w:b w:val="0"/>
          <w:bCs w:val="0"/>
        </w:rPr>
      </w:pPr>
      <w:r>
        <w:rPr/>
        <w:t>Context of</w:t>
      </w:r>
      <w:r>
        <w:rPr>
          <w:spacing w:val="-5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 w:before="119"/>
        <w:ind w:left="5717" w:right="394" w:firstLine="0"/>
        <w:jc w:val="left"/>
      </w:pPr>
      <w:r>
        <w:rPr/>
        <w:t>Assessment must</w:t>
      </w:r>
      <w:r>
        <w:rPr>
          <w:spacing w:val="-4"/>
        </w:rPr>
        <w:t> </w:t>
      </w:r>
      <w:r>
        <w:rPr/>
        <w:t>ensure:</w:t>
      </w:r>
    </w:p>
    <w:p>
      <w:pPr>
        <w:pStyle w:val="ListParagraph"/>
        <w:numPr>
          <w:ilvl w:val="0"/>
          <w:numId w:val="9"/>
        </w:numPr>
        <w:tabs>
          <w:tab w:pos="6077" w:val="left" w:leader="none"/>
        </w:tabs>
        <w:spacing w:line="240" w:lineRule="auto" w:before="123" w:after="0"/>
        <w:ind w:left="6077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Actual or simulated workplace application of camp site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activities.</w:t>
      </w:r>
    </w:p>
    <w:p>
      <w:pPr>
        <w:pStyle w:val="Heading1"/>
        <w:spacing w:line="240" w:lineRule="auto" w:before="129"/>
        <w:ind w:right="394"/>
        <w:jc w:val="left"/>
        <w:rPr>
          <w:b w:val="0"/>
          <w:bCs w:val="0"/>
        </w:rPr>
      </w:pPr>
      <w:r>
        <w:rPr/>
        <w:t>Resource</w:t>
      </w:r>
      <w:r>
        <w:rPr>
          <w:spacing w:val="-6"/>
        </w:rPr>
        <w:t> </w:t>
      </w:r>
      <w:r>
        <w:rPr/>
        <w:t>Implications</w:t>
      </w:r>
      <w:r>
        <w:rPr>
          <w:b w:val="0"/>
        </w:rPr>
      </w:r>
    </w:p>
    <w:p>
      <w:pPr>
        <w:pStyle w:val="BodyText"/>
        <w:spacing w:line="240" w:lineRule="auto" w:before="119"/>
        <w:ind w:left="5717" w:right="333" w:firstLine="0"/>
        <w:jc w:val="left"/>
      </w:pPr>
      <w:r>
        <w:rPr/>
        <w:t>Training and assessment must include a real camp site area with real natural and/or built facilities, real equipment, real people and real activities; and access to workplace standards, procedures, policies, guidelines, tools and</w:t>
      </w:r>
      <w:r>
        <w:rPr>
          <w:spacing w:val="-16"/>
        </w:rPr>
        <w:t> </w:t>
      </w:r>
      <w:r>
        <w:rPr/>
        <w:t>equipment.</w:t>
      </w:r>
    </w:p>
    <w:p>
      <w:pPr>
        <w:spacing w:after="0" w:line="240" w:lineRule="auto"/>
        <w:jc w:val="left"/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7"/>
        <w:gridCol w:w="3118"/>
        <w:gridCol w:w="1133"/>
        <w:gridCol w:w="4431"/>
      </w:tblGrid>
      <w:tr>
        <w:trPr>
          <w:trHeight w:val="4930" w:hRule="exact"/>
        </w:trPr>
        <w:tc>
          <w:tcPr>
            <w:tcW w:w="54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Activity role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plays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29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Feedback from tour group members who participated in the camp site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experience </w:t>
            </w:r>
            <w:r>
              <w:rPr>
                <w:rFonts w:ascii="Arial"/>
                <w:sz w:val="22"/>
              </w:rPr>
              <w:t>and the organised camp site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Third party reports completed by a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supervisor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  <w:p>
            <w:pPr>
              <w:pStyle w:val="TableParagraph"/>
              <w:spacing w:line="240" w:lineRule="auto" w:before="12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19"/>
              <w:ind w:left="103" w:right="351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52" w:hRule="exact"/>
        </w:trPr>
        <w:tc>
          <w:tcPr>
            <w:tcW w:w="549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568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98" w:hRule="exact"/>
        </w:trPr>
        <w:tc>
          <w:tcPr>
            <w:tcW w:w="549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47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Determine camp site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location</w:t>
            </w:r>
          </w:p>
        </w:tc>
      </w:tr>
      <w:tr>
        <w:trPr>
          <w:trHeight w:val="698" w:hRule="exact"/>
        </w:trPr>
        <w:tc>
          <w:tcPr>
            <w:tcW w:w="549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45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74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camp site rules to tour group members</w:t>
            </w:r>
          </w:p>
        </w:tc>
      </w:tr>
      <w:tr>
        <w:trPr>
          <w:trHeight w:val="698" w:hRule="exact"/>
        </w:trPr>
        <w:tc>
          <w:tcPr>
            <w:tcW w:w="549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4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 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Organise camp site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</w:tr>
      <w:tr>
        <w:trPr>
          <w:trHeight w:val="701" w:hRule="exact"/>
        </w:trPr>
        <w:tc>
          <w:tcPr>
            <w:tcW w:w="549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57"/>
              <w:ind w:left="103" w:right="41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in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57"/>
              <w:ind w:left="103" w:right="48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interaction between tour group members</w:t>
            </w:r>
          </w:p>
        </w:tc>
      </w:tr>
      <w:tr>
        <w:trPr>
          <w:trHeight w:val="698" w:hRule="exact"/>
        </w:trPr>
        <w:tc>
          <w:tcPr>
            <w:tcW w:w="54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37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Allocate designated areas for nominated functions within the camp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site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0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7"/>
        <w:gridCol w:w="3118"/>
        <w:gridCol w:w="1133"/>
        <w:gridCol w:w="4431"/>
      </w:tblGrid>
      <w:tr>
        <w:trPr>
          <w:trHeight w:val="698" w:hRule="exact"/>
        </w:trPr>
        <w:tc>
          <w:tcPr>
            <w:tcW w:w="54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7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Negotiate resolutions to interpersonal conflict between tour group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members</w:t>
            </w:r>
          </w:p>
        </w:tc>
      </w:tr>
      <w:tr>
        <w:trPr>
          <w:trHeight w:val="953" w:hRule="exact"/>
        </w:trPr>
        <w:tc>
          <w:tcPr>
            <w:tcW w:w="54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31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camp site equipment and equipment associated with presenting interpretive activities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8.02002pt;margin-top:546.239929pt;width:16pt;height:14pt;mso-position-horizontal-relative:page;mso-position-vertical-relative:page;z-index:-15472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8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0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29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6077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691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74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857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40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023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107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90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734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8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0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27" w:hanging="360"/>
      </w:pPr>
      <w:rPr>
        <w:rFonts w:hint="default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81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82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2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8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8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85" w:hanging="375"/>
      </w:pPr>
      <w:rPr>
        <w:rFonts w:hint="default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81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82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2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8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8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85" w:hanging="375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81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82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2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8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8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85" w:hanging="375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8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0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27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3" w:hanging="360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8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0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27" w:hanging="36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81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82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2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8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8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85" w:hanging="375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81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82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2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8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8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85" w:hanging="375"/>
      </w:pPr>
      <w:rPr>
        <w:rFonts w:hint="default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21"/>
      <w:ind w:left="6077" w:hanging="360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31"/>
      <w:ind w:left="5717"/>
      <w:outlineLvl w:val="1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2016-07-18T14:23:49Z</dcterms:created>
  <dcterms:modified xsi:type="dcterms:W3CDTF">2016-07-18T14:23:49Z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